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AA45A4" w14:textId="77777777" w:rsidR="003218FF" w:rsidRPr="00601C18" w:rsidRDefault="003218FF" w:rsidP="003218FF">
      <w:pPr>
        <w:suppressAutoHyphens/>
        <w:autoSpaceDE w:val="0"/>
        <w:autoSpaceDN w:val="0"/>
        <w:adjustRightInd w:val="0"/>
        <w:jc w:val="center"/>
        <w:rPr>
          <w:sz w:val="28"/>
          <w:szCs w:val="28"/>
          <w:lang w:val="vi-VN"/>
        </w:rPr>
      </w:pPr>
      <w:bookmarkStart w:id="0" w:name="_Hlk44403140"/>
      <w:bookmarkEnd w:id="0"/>
      <w:r w:rsidRPr="00601C18">
        <w:rPr>
          <w:bCs/>
          <w:sz w:val="28"/>
          <w:szCs w:val="28"/>
          <w:lang w:val="vi-VN"/>
        </w:rPr>
        <w:t>TỔNG LIÊN ĐOÀN LAO ĐỘNG VIỆT NAM</w:t>
      </w:r>
      <w:r w:rsidRPr="00601C18">
        <w:rPr>
          <w:b/>
          <w:bCs/>
          <w:sz w:val="28"/>
          <w:szCs w:val="28"/>
          <w:lang w:val="vi-VN"/>
        </w:rPr>
        <w:t xml:space="preserve"> </w:t>
      </w:r>
    </w:p>
    <w:p w14:paraId="673EA00F" w14:textId="77777777" w:rsidR="003218FF" w:rsidRPr="00601C18" w:rsidRDefault="003218FF" w:rsidP="003218FF">
      <w:pPr>
        <w:suppressAutoHyphens/>
        <w:autoSpaceDE w:val="0"/>
        <w:autoSpaceDN w:val="0"/>
        <w:adjustRightInd w:val="0"/>
        <w:jc w:val="center"/>
        <w:rPr>
          <w:sz w:val="28"/>
          <w:szCs w:val="28"/>
          <w:lang w:val="vi-VN"/>
        </w:rPr>
      </w:pPr>
      <w:r w:rsidRPr="00601C18">
        <w:rPr>
          <w:b/>
          <w:bCs/>
          <w:sz w:val="28"/>
          <w:szCs w:val="28"/>
          <w:lang w:val="vi-VN"/>
        </w:rPr>
        <w:t>TRƯỜNG ĐẠI HỌC TÔN ĐỨC THẮNG</w:t>
      </w:r>
      <w:r w:rsidRPr="00601C18">
        <w:rPr>
          <w:sz w:val="28"/>
          <w:szCs w:val="28"/>
          <w:lang w:val="vi-VN"/>
        </w:rPr>
        <w:t xml:space="preserve"> </w:t>
      </w:r>
    </w:p>
    <w:p w14:paraId="688F4679" w14:textId="77777777" w:rsidR="003218FF" w:rsidRPr="00601C18" w:rsidRDefault="003218FF" w:rsidP="003218FF">
      <w:pPr>
        <w:suppressAutoHyphens/>
        <w:autoSpaceDE w:val="0"/>
        <w:autoSpaceDN w:val="0"/>
        <w:adjustRightInd w:val="0"/>
        <w:jc w:val="center"/>
        <w:rPr>
          <w:sz w:val="28"/>
          <w:szCs w:val="28"/>
          <w:lang w:val="vi-VN"/>
        </w:rPr>
      </w:pPr>
      <w:r w:rsidRPr="00601C18">
        <w:rPr>
          <w:b/>
          <w:bCs/>
          <w:sz w:val="28"/>
          <w:szCs w:val="28"/>
          <w:lang w:val="vi-VN"/>
        </w:rPr>
        <w:t xml:space="preserve">KHOA CÔNG NGHỆ THÔNG TIN </w:t>
      </w:r>
    </w:p>
    <w:p w14:paraId="5B8F86CB" w14:textId="77777777" w:rsidR="003218FF" w:rsidRPr="00601C18" w:rsidRDefault="003218FF" w:rsidP="003218FF">
      <w:pPr>
        <w:suppressAutoHyphens/>
        <w:autoSpaceDE w:val="0"/>
        <w:autoSpaceDN w:val="0"/>
        <w:adjustRightInd w:val="0"/>
        <w:ind w:firstLine="720"/>
        <w:jc w:val="center"/>
        <w:rPr>
          <w:lang w:val="vi-VN"/>
        </w:rPr>
      </w:pPr>
    </w:p>
    <w:p w14:paraId="2C32F6BC" w14:textId="77777777" w:rsidR="003218FF" w:rsidRPr="00601C18" w:rsidRDefault="003218FF" w:rsidP="003218FF">
      <w:pPr>
        <w:suppressAutoHyphens/>
        <w:autoSpaceDE w:val="0"/>
        <w:autoSpaceDN w:val="0"/>
        <w:adjustRightInd w:val="0"/>
        <w:ind w:firstLine="720"/>
        <w:jc w:val="center"/>
        <w:rPr>
          <w:b/>
          <w:bCs/>
          <w:sz w:val="28"/>
          <w:szCs w:val="28"/>
          <w:lang w:val="vi-VN"/>
        </w:rPr>
      </w:pPr>
      <w:r w:rsidRPr="00601C18">
        <w:rPr>
          <w:noProof/>
          <w:sz w:val="22"/>
          <w:szCs w:val="22"/>
          <w:lang w:val="vi-VN" w:eastAsia="vi-VN"/>
        </w:rPr>
        <w:drawing>
          <wp:inline distT="0" distB="0" distL="0" distR="0" wp14:anchorId="1542C94C" wp14:editId="3E3122A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A304DBC" w14:textId="77777777" w:rsidR="003218FF" w:rsidRPr="00601C18" w:rsidRDefault="003218FF" w:rsidP="003218FF">
      <w:pPr>
        <w:suppressAutoHyphens/>
        <w:autoSpaceDE w:val="0"/>
        <w:autoSpaceDN w:val="0"/>
        <w:adjustRightInd w:val="0"/>
        <w:ind w:firstLine="720"/>
        <w:rPr>
          <w:b/>
          <w:bCs/>
          <w:sz w:val="28"/>
          <w:szCs w:val="28"/>
          <w:lang w:val="vi-VN"/>
        </w:rPr>
      </w:pPr>
    </w:p>
    <w:p w14:paraId="6A22EB0E" w14:textId="4F9C623A" w:rsidR="003218FF" w:rsidRPr="00601C18"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vi-VN"/>
        </w:rPr>
      </w:pPr>
      <w:r w:rsidRPr="00601C18">
        <w:rPr>
          <w:b/>
          <w:bCs/>
          <w:sz w:val="32"/>
          <w:szCs w:val="32"/>
          <w:lang w:val="vi-VN"/>
        </w:rPr>
        <w:tab/>
      </w:r>
      <w:r w:rsidR="00DB7595" w:rsidRPr="00601C18">
        <w:rPr>
          <w:b/>
          <w:bCs/>
          <w:sz w:val="32"/>
          <w:szCs w:val="32"/>
          <w:lang w:val="vi-VN"/>
        </w:rPr>
        <w:t>ĐỒ ÁN</w:t>
      </w:r>
      <w:r w:rsidR="00E766EA" w:rsidRPr="00601C18">
        <w:rPr>
          <w:b/>
          <w:bCs/>
          <w:sz w:val="32"/>
          <w:szCs w:val="32"/>
          <w:lang w:val="vi-VN"/>
        </w:rPr>
        <w:t xml:space="preserve"> CUỐI KÌ</w:t>
      </w:r>
      <w:r w:rsidR="00E21822" w:rsidRPr="00601C18">
        <w:rPr>
          <w:b/>
          <w:bCs/>
          <w:sz w:val="32"/>
          <w:szCs w:val="32"/>
          <w:lang w:val="vi-VN"/>
        </w:rPr>
        <w:t xml:space="preserve"> MÔN</w:t>
      </w:r>
    </w:p>
    <w:p w14:paraId="1A11DBA9" w14:textId="36D39B10" w:rsidR="003218FF" w:rsidRPr="00601C18" w:rsidRDefault="00327F0A" w:rsidP="00DD5376">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sidRPr="00601C18">
        <w:rPr>
          <w:b/>
          <w:bCs/>
          <w:sz w:val="32"/>
          <w:szCs w:val="32"/>
          <w:lang w:val="vi-VN"/>
        </w:rPr>
        <w:t>DỰ ÁN CÔNG NGHỆ THÔNG TIN 2</w:t>
      </w:r>
      <w:r w:rsidR="007E7FF7" w:rsidRPr="00601C18">
        <w:rPr>
          <w:b/>
          <w:bCs/>
          <w:sz w:val="32"/>
          <w:szCs w:val="32"/>
          <w:lang w:val="vi-VN"/>
        </w:rPr>
        <w:t xml:space="preserve"> </w:t>
      </w:r>
    </w:p>
    <w:p w14:paraId="3A2498F1" w14:textId="77777777" w:rsidR="003218FF" w:rsidRPr="00601C18" w:rsidRDefault="003218FF" w:rsidP="003218FF">
      <w:pPr>
        <w:suppressAutoHyphens/>
        <w:autoSpaceDE w:val="0"/>
        <w:autoSpaceDN w:val="0"/>
        <w:adjustRightInd w:val="0"/>
        <w:spacing w:line="360" w:lineRule="auto"/>
        <w:rPr>
          <w:b/>
          <w:bCs/>
          <w:lang w:val="vi-VN"/>
        </w:rPr>
      </w:pPr>
    </w:p>
    <w:p w14:paraId="3887F96E" w14:textId="6337DA67" w:rsidR="00DD5376" w:rsidRPr="00601C18" w:rsidRDefault="00327F0A" w:rsidP="00327F0A">
      <w:pPr>
        <w:suppressAutoHyphens/>
        <w:autoSpaceDE w:val="0"/>
        <w:autoSpaceDN w:val="0"/>
        <w:adjustRightInd w:val="0"/>
        <w:spacing w:line="360" w:lineRule="auto"/>
        <w:ind w:firstLine="720"/>
        <w:jc w:val="center"/>
        <w:rPr>
          <w:b/>
          <w:bCs/>
          <w:sz w:val="48"/>
          <w:szCs w:val="48"/>
          <w:lang w:val="vi-VN"/>
        </w:rPr>
      </w:pPr>
      <w:r w:rsidRPr="00601C18">
        <w:rPr>
          <w:b/>
          <w:bCs/>
          <w:sz w:val="48"/>
          <w:szCs w:val="48"/>
          <w:lang w:val="vi-VN"/>
        </w:rPr>
        <w:t>KIẾN TRÚC HỌC SÂU</w:t>
      </w:r>
    </w:p>
    <w:p w14:paraId="16B83F73" w14:textId="77777777" w:rsidR="00DD5376" w:rsidRPr="00601C18" w:rsidRDefault="00327F0A" w:rsidP="00327F0A">
      <w:pPr>
        <w:suppressAutoHyphens/>
        <w:autoSpaceDE w:val="0"/>
        <w:autoSpaceDN w:val="0"/>
        <w:adjustRightInd w:val="0"/>
        <w:spacing w:line="360" w:lineRule="auto"/>
        <w:ind w:firstLine="720"/>
        <w:jc w:val="center"/>
        <w:rPr>
          <w:b/>
          <w:bCs/>
          <w:sz w:val="48"/>
          <w:szCs w:val="48"/>
          <w:lang w:val="vi-VN"/>
        </w:rPr>
      </w:pPr>
      <w:r w:rsidRPr="00601C18">
        <w:rPr>
          <w:b/>
          <w:bCs/>
          <w:sz w:val="48"/>
          <w:szCs w:val="48"/>
          <w:lang w:val="vi-VN"/>
        </w:rPr>
        <w:t xml:space="preserve">CHO BÀI TOÁN PHÂN LOẠI </w:t>
      </w:r>
    </w:p>
    <w:p w14:paraId="10003946" w14:textId="5FE1CA4C" w:rsidR="003218FF" w:rsidRPr="00601C18" w:rsidRDefault="00327F0A" w:rsidP="00DD5376">
      <w:pPr>
        <w:suppressAutoHyphens/>
        <w:autoSpaceDE w:val="0"/>
        <w:autoSpaceDN w:val="0"/>
        <w:adjustRightInd w:val="0"/>
        <w:spacing w:line="360" w:lineRule="auto"/>
        <w:ind w:firstLine="720"/>
        <w:jc w:val="center"/>
        <w:rPr>
          <w:sz w:val="28"/>
          <w:szCs w:val="28"/>
          <w:lang w:val="vi-VN"/>
        </w:rPr>
      </w:pPr>
      <w:r w:rsidRPr="00601C18">
        <w:rPr>
          <w:b/>
          <w:bCs/>
          <w:sz w:val="48"/>
          <w:szCs w:val="48"/>
          <w:lang w:val="vi-VN"/>
        </w:rPr>
        <w:t>CHUỖI THỜI GIAN</w:t>
      </w:r>
      <w:r w:rsidR="00291721" w:rsidRPr="00601C18">
        <w:rPr>
          <w:sz w:val="28"/>
          <w:szCs w:val="28"/>
          <w:lang w:val="vi-VN"/>
        </w:rPr>
        <w:t xml:space="preserve"> </w:t>
      </w:r>
    </w:p>
    <w:p w14:paraId="741ABBD8" w14:textId="77777777" w:rsidR="00A3767F" w:rsidRPr="00601C18" w:rsidRDefault="00A3767F" w:rsidP="00DD5376">
      <w:pPr>
        <w:suppressAutoHyphens/>
        <w:autoSpaceDE w:val="0"/>
        <w:autoSpaceDN w:val="0"/>
        <w:adjustRightInd w:val="0"/>
        <w:spacing w:line="360" w:lineRule="auto"/>
        <w:ind w:firstLine="720"/>
        <w:jc w:val="center"/>
        <w:rPr>
          <w:sz w:val="28"/>
          <w:szCs w:val="28"/>
          <w:lang w:val="vi-VN"/>
        </w:rPr>
      </w:pPr>
    </w:p>
    <w:p w14:paraId="73A1E0E2" w14:textId="77777777" w:rsidR="003218FF" w:rsidRPr="00601C18" w:rsidRDefault="003218FF" w:rsidP="003218FF">
      <w:pPr>
        <w:suppressAutoHyphens/>
        <w:autoSpaceDE w:val="0"/>
        <w:autoSpaceDN w:val="0"/>
        <w:adjustRightInd w:val="0"/>
        <w:spacing w:line="360" w:lineRule="auto"/>
        <w:jc w:val="both"/>
        <w:rPr>
          <w:b/>
          <w:bCs/>
          <w:lang w:val="vi-VN"/>
        </w:rPr>
      </w:pPr>
    </w:p>
    <w:p w14:paraId="4E2F6545" w14:textId="4C187EDF" w:rsidR="003218FF" w:rsidRPr="00601C18" w:rsidRDefault="003218FF" w:rsidP="003218FF">
      <w:pPr>
        <w:suppressAutoHyphens/>
        <w:autoSpaceDE w:val="0"/>
        <w:autoSpaceDN w:val="0"/>
        <w:adjustRightInd w:val="0"/>
        <w:spacing w:line="360" w:lineRule="auto"/>
        <w:jc w:val="both"/>
        <w:rPr>
          <w:b/>
          <w:bCs/>
          <w:color w:val="FF0000"/>
          <w:lang w:val="vi-VN"/>
        </w:rPr>
      </w:pPr>
    </w:p>
    <w:p w14:paraId="0B4CFA43" w14:textId="1D10B601" w:rsidR="003218FF" w:rsidRPr="00601C18" w:rsidRDefault="003218FF" w:rsidP="003218FF">
      <w:pPr>
        <w:suppressAutoHyphens/>
        <w:autoSpaceDE w:val="0"/>
        <w:autoSpaceDN w:val="0"/>
        <w:adjustRightInd w:val="0"/>
        <w:spacing w:line="360" w:lineRule="auto"/>
        <w:jc w:val="right"/>
        <w:rPr>
          <w:sz w:val="28"/>
          <w:szCs w:val="28"/>
          <w:lang w:val="vi-VN"/>
        </w:rPr>
      </w:pPr>
      <w:r w:rsidRPr="00601C18">
        <w:rPr>
          <w:i/>
          <w:sz w:val="28"/>
          <w:szCs w:val="28"/>
          <w:lang w:val="vi-VN"/>
        </w:rPr>
        <w:t>Người hướng dẫn</w:t>
      </w:r>
      <w:r w:rsidRPr="00601C18">
        <w:rPr>
          <w:sz w:val="28"/>
          <w:szCs w:val="28"/>
          <w:lang w:val="vi-VN"/>
        </w:rPr>
        <w:t xml:space="preserve">: </w:t>
      </w:r>
      <w:r w:rsidRPr="00601C18">
        <w:rPr>
          <w:b/>
          <w:sz w:val="28"/>
          <w:szCs w:val="28"/>
          <w:lang w:val="vi-VN"/>
        </w:rPr>
        <w:t>T</w:t>
      </w:r>
      <w:r w:rsidR="004507F9" w:rsidRPr="00601C18">
        <w:rPr>
          <w:b/>
          <w:sz w:val="28"/>
          <w:szCs w:val="28"/>
          <w:lang w:val="vi-VN"/>
        </w:rPr>
        <w:t>hS. Đỗ Thục Đoan</w:t>
      </w:r>
    </w:p>
    <w:p w14:paraId="232988ED" w14:textId="72982859" w:rsidR="003218FF" w:rsidRPr="00601C18" w:rsidRDefault="003218FF" w:rsidP="003218FF">
      <w:pPr>
        <w:suppressAutoHyphens/>
        <w:autoSpaceDE w:val="0"/>
        <w:autoSpaceDN w:val="0"/>
        <w:adjustRightInd w:val="0"/>
        <w:spacing w:line="360" w:lineRule="auto"/>
        <w:jc w:val="right"/>
        <w:rPr>
          <w:b/>
          <w:bCs/>
          <w:sz w:val="28"/>
          <w:szCs w:val="28"/>
          <w:lang w:val="vi-VN"/>
        </w:rPr>
      </w:pPr>
      <w:r w:rsidRPr="00601C18">
        <w:rPr>
          <w:i/>
          <w:sz w:val="28"/>
          <w:szCs w:val="28"/>
          <w:lang w:val="vi-VN"/>
        </w:rPr>
        <w:t>Người thực hiện</w:t>
      </w:r>
      <w:r w:rsidRPr="00601C18">
        <w:rPr>
          <w:sz w:val="28"/>
          <w:szCs w:val="28"/>
          <w:lang w:val="vi-VN"/>
        </w:rPr>
        <w:t>:</w:t>
      </w:r>
      <w:r w:rsidR="004507F9" w:rsidRPr="00601C18">
        <w:rPr>
          <w:b/>
          <w:bCs/>
          <w:sz w:val="28"/>
          <w:szCs w:val="28"/>
          <w:lang w:val="vi-VN"/>
        </w:rPr>
        <w:t xml:space="preserve">   ĐẶNG THANH TÚ</w:t>
      </w:r>
      <w:r w:rsidR="00DD74FD" w:rsidRPr="00601C18">
        <w:rPr>
          <w:b/>
          <w:bCs/>
          <w:sz w:val="28"/>
          <w:szCs w:val="28"/>
          <w:lang w:val="vi-VN"/>
        </w:rPr>
        <w:t xml:space="preserve"> – </w:t>
      </w:r>
      <w:r w:rsidR="004507F9" w:rsidRPr="00601C18">
        <w:rPr>
          <w:b/>
          <w:bCs/>
          <w:sz w:val="28"/>
          <w:szCs w:val="28"/>
          <w:lang w:val="vi-VN"/>
        </w:rPr>
        <w:t>51603354</w:t>
      </w:r>
    </w:p>
    <w:p w14:paraId="6144B707" w14:textId="47E03601" w:rsidR="003218FF" w:rsidRPr="00601C18" w:rsidRDefault="003218FF" w:rsidP="003218FF">
      <w:pPr>
        <w:suppressAutoHyphens/>
        <w:autoSpaceDE w:val="0"/>
        <w:autoSpaceDN w:val="0"/>
        <w:adjustRightInd w:val="0"/>
        <w:spacing w:line="360" w:lineRule="auto"/>
        <w:jc w:val="right"/>
        <w:rPr>
          <w:sz w:val="28"/>
          <w:szCs w:val="28"/>
          <w:lang w:val="vi-VN"/>
        </w:rPr>
      </w:pPr>
      <w:r w:rsidRPr="00601C18">
        <w:rPr>
          <w:sz w:val="28"/>
          <w:szCs w:val="28"/>
          <w:lang w:val="vi-VN"/>
        </w:rPr>
        <w:t xml:space="preserve">Lớp       </w:t>
      </w:r>
      <w:r w:rsidRPr="00601C18">
        <w:rPr>
          <w:b/>
          <w:bCs/>
          <w:sz w:val="28"/>
          <w:szCs w:val="28"/>
          <w:lang w:val="vi-VN"/>
        </w:rPr>
        <w:t xml:space="preserve">:    </w:t>
      </w:r>
      <w:r w:rsidR="004507F9" w:rsidRPr="00601C18">
        <w:rPr>
          <w:b/>
          <w:bCs/>
          <w:sz w:val="28"/>
          <w:szCs w:val="28"/>
          <w:lang w:val="vi-VN"/>
        </w:rPr>
        <w:t>16050302</w:t>
      </w:r>
    </w:p>
    <w:p w14:paraId="242E8008" w14:textId="32A2E582" w:rsidR="003218FF" w:rsidRPr="00601C18" w:rsidRDefault="003218FF" w:rsidP="003218FF">
      <w:pPr>
        <w:suppressAutoHyphens/>
        <w:autoSpaceDE w:val="0"/>
        <w:autoSpaceDN w:val="0"/>
        <w:adjustRightInd w:val="0"/>
        <w:spacing w:line="360" w:lineRule="auto"/>
        <w:jc w:val="right"/>
        <w:rPr>
          <w:sz w:val="28"/>
          <w:szCs w:val="28"/>
          <w:lang w:val="vi-VN"/>
        </w:rPr>
      </w:pPr>
      <w:r w:rsidRPr="00601C18">
        <w:rPr>
          <w:sz w:val="28"/>
          <w:szCs w:val="28"/>
          <w:lang w:val="vi-VN"/>
        </w:rPr>
        <w:t xml:space="preserve">Khoá    </w:t>
      </w:r>
      <w:r w:rsidRPr="00601C18">
        <w:rPr>
          <w:b/>
          <w:bCs/>
          <w:sz w:val="28"/>
          <w:szCs w:val="28"/>
          <w:lang w:val="vi-VN"/>
        </w:rPr>
        <w:t xml:space="preserve"> :    </w:t>
      </w:r>
      <w:r w:rsidR="004507F9" w:rsidRPr="00601C18">
        <w:rPr>
          <w:b/>
          <w:bCs/>
          <w:sz w:val="28"/>
          <w:szCs w:val="28"/>
          <w:lang w:val="vi-VN"/>
        </w:rPr>
        <w:t>20</w:t>
      </w:r>
    </w:p>
    <w:p w14:paraId="26F26962" w14:textId="77777777" w:rsidR="003218FF" w:rsidRPr="00601C18" w:rsidRDefault="003218FF" w:rsidP="003218FF">
      <w:pPr>
        <w:suppressAutoHyphens/>
        <w:autoSpaceDE w:val="0"/>
        <w:autoSpaceDN w:val="0"/>
        <w:adjustRightInd w:val="0"/>
        <w:jc w:val="center"/>
        <w:rPr>
          <w:b/>
          <w:bCs/>
          <w:lang w:val="vi-VN"/>
        </w:rPr>
      </w:pPr>
    </w:p>
    <w:p w14:paraId="3CC18A1A" w14:textId="77777777" w:rsidR="002D4629" w:rsidRPr="00601C18" w:rsidRDefault="002D4629" w:rsidP="003218FF">
      <w:pPr>
        <w:suppressAutoHyphens/>
        <w:autoSpaceDE w:val="0"/>
        <w:autoSpaceDN w:val="0"/>
        <w:adjustRightInd w:val="0"/>
        <w:jc w:val="center"/>
        <w:rPr>
          <w:b/>
          <w:bCs/>
          <w:lang w:val="vi-VN"/>
        </w:rPr>
      </w:pPr>
    </w:p>
    <w:p w14:paraId="67DBD572" w14:textId="77777777" w:rsidR="002D4629" w:rsidRPr="00601C18" w:rsidRDefault="002D4629" w:rsidP="003218FF">
      <w:pPr>
        <w:suppressAutoHyphens/>
        <w:autoSpaceDE w:val="0"/>
        <w:autoSpaceDN w:val="0"/>
        <w:adjustRightInd w:val="0"/>
        <w:jc w:val="center"/>
        <w:rPr>
          <w:b/>
          <w:bCs/>
          <w:lang w:val="vi-VN"/>
        </w:rPr>
      </w:pPr>
    </w:p>
    <w:p w14:paraId="7798539F" w14:textId="77777777" w:rsidR="002D4629" w:rsidRPr="00601C18" w:rsidRDefault="002D4629" w:rsidP="003218FF">
      <w:pPr>
        <w:suppressAutoHyphens/>
        <w:autoSpaceDE w:val="0"/>
        <w:autoSpaceDN w:val="0"/>
        <w:adjustRightInd w:val="0"/>
        <w:jc w:val="center"/>
        <w:rPr>
          <w:b/>
          <w:bCs/>
          <w:lang w:val="vi-VN"/>
        </w:rPr>
      </w:pPr>
    </w:p>
    <w:p w14:paraId="29CCF978" w14:textId="425D5387" w:rsidR="00B118C8" w:rsidRPr="00601C18" w:rsidRDefault="00D801FF" w:rsidP="00291721">
      <w:pPr>
        <w:suppressAutoHyphens/>
        <w:autoSpaceDE w:val="0"/>
        <w:autoSpaceDN w:val="0"/>
        <w:adjustRightInd w:val="0"/>
        <w:jc w:val="center"/>
        <w:rPr>
          <w:b/>
          <w:bCs/>
          <w:iCs/>
          <w:sz w:val="28"/>
          <w:szCs w:val="28"/>
          <w:lang w:val="vi-VN"/>
        </w:rPr>
        <w:sectPr w:rsidR="00B118C8" w:rsidRPr="00601C18" w:rsidSect="005D5C20">
          <w:headerReference w:type="default" r:id="rId10"/>
          <w:pgSz w:w="12240" w:h="15840"/>
          <w:pgMar w:top="1985" w:right="1134" w:bottom="1701" w:left="1985" w:header="720" w:footer="720" w:gutter="0"/>
          <w:cols w:space="720"/>
          <w:docGrid w:linePitch="360"/>
        </w:sectPr>
      </w:pPr>
      <w:r w:rsidRPr="00601C18">
        <w:rPr>
          <w:b/>
          <w:bCs/>
          <w:iCs/>
          <w:sz w:val="28"/>
          <w:szCs w:val="28"/>
          <w:lang w:val="vi-VN"/>
        </w:rPr>
        <w:t>THÀNH PHỐ HỒ CHÍ MINH, NĂM 202</w:t>
      </w:r>
      <w:r w:rsidR="0027623E" w:rsidRPr="00601C18">
        <w:rPr>
          <w:b/>
          <w:bCs/>
          <w:iCs/>
          <w:sz w:val="28"/>
          <w:szCs w:val="28"/>
          <w:lang w:val="vi-VN"/>
        </w:rPr>
        <w:t>0</w:t>
      </w:r>
    </w:p>
    <w:p w14:paraId="378B2A11" w14:textId="77777777" w:rsidR="003218FF" w:rsidRPr="00601C18" w:rsidRDefault="003218FF" w:rsidP="003218FF">
      <w:pPr>
        <w:suppressAutoHyphens/>
        <w:autoSpaceDE w:val="0"/>
        <w:autoSpaceDN w:val="0"/>
        <w:adjustRightInd w:val="0"/>
        <w:jc w:val="center"/>
        <w:rPr>
          <w:sz w:val="28"/>
          <w:szCs w:val="28"/>
          <w:lang w:val="vi-VN"/>
        </w:rPr>
      </w:pPr>
      <w:r w:rsidRPr="00601C18">
        <w:rPr>
          <w:bCs/>
          <w:sz w:val="28"/>
          <w:szCs w:val="28"/>
          <w:lang w:val="vi-VN"/>
        </w:rPr>
        <w:lastRenderedPageBreak/>
        <w:t>TỔNG LIÊN ĐOÀN LAO ĐỘNG VIỆT NAM</w:t>
      </w:r>
    </w:p>
    <w:p w14:paraId="70D98DDD" w14:textId="77777777" w:rsidR="003218FF" w:rsidRPr="00601C18" w:rsidRDefault="003218FF" w:rsidP="003218FF">
      <w:pPr>
        <w:suppressAutoHyphens/>
        <w:autoSpaceDE w:val="0"/>
        <w:autoSpaceDN w:val="0"/>
        <w:adjustRightInd w:val="0"/>
        <w:jc w:val="center"/>
        <w:rPr>
          <w:sz w:val="28"/>
          <w:szCs w:val="28"/>
          <w:lang w:val="vi-VN"/>
        </w:rPr>
      </w:pPr>
      <w:r w:rsidRPr="00601C18">
        <w:rPr>
          <w:b/>
          <w:bCs/>
          <w:sz w:val="28"/>
          <w:szCs w:val="28"/>
          <w:lang w:val="vi-VN"/>
        </w:rPr>
        <w:t>TRƯỜNG ĐẠI HỌC TÔN ĐỨC THẮNG</w:t>
      </w:r>
    </w:p>
    <w:p w14:paraId="65244042" w14:textId="77777777" w:rsidR="003218FF" w:rsidRPr="00601C18" w:rsidRDefault="003218FF" w:rsidP="003218FF">
      <w:pPr>
        <w:suppressAutoHyphens/>
        <w:autoSpaceDE w:val="0"/>
        <w:autoSpaceDN w:val="0"/>
        <w:adjustRightInd w:val="0"/>
        <w:jc w:val="center"/>
        <w:rPr>
          <w:sz w:val="28"/>
          <w:szCs w:val="28"/>
          <w:lang w:val="vi-VN"/>
        </w:rPr>
      </w:pPr>
      <w:r w:rsidRPr="00601C18">
        <w:rPr>
          <w:b/>
          <w:bCs/>
          <w:sz w:val="28"/>
          <w:szCs w:val="28"/>
          <w:lang w:val="vi-VN"/>
        </w:rPr>
        <w:t>KHOA CÔNG NGHỆ THÔNG TIN</w:t>
      </w:r>
    </w:p>
    <w:p w14:paraId="3AC21040" w14:textId="77777777" w:rsidR="003218FF" w:rsidRPr="00601C18" w:rsidRDefault="003218FF" w:rsidP="003218FF">
      <w:pPr>
        <w:suppressAutoHyphens/>
        <w:autoSpaceDE w:val="0"/>
        <w:autoSpaceDN w:val="0"/>
        <w:adjustRightInd w:val="0"/>
        <w:ind w:firstLine="720"/>
        <w:jc w:val="center"/>
        <w:rPr>
          <w:lang w:val="vi-VN"/>
        </w:rPr>
      </w:pPr>
    </w:p>
    <w:p w14:paraId="41F62CC9" w14:textId="77777777" w:rsidR="003218FF" w:rsidRPr="00601C18" w:rsidRDefault="003218FF" w:rsidP="003218FF">
      <w:pPr>
        <w:suppressAutoHyphens/>
        <w:autoSpaceDE w:val="0"/>
        <w:autoSpaceDN w:val="0"/>
        <w:adjustRightInd w:val="0"/>
        <w:ind w:firstLine="720"/>
        <w:jc w:val="center"/>
        <w:rPr>
          <w:b/>
          <w:bCs/>
          <w:sz w:val="28"/>
          <w:szCs w:val="28"/>
          <w:lang w:val="vi-VN"/>
        </w:rPr>
      </w:pPr>
      <w:r w:rsidRPr="00601C18">
        <w:rPr>
          <w:noProof/>
          <w:sz w:val="22"/>
          <w:szCs w:val="22"/>
          <w:lang w:val="vi-VN" w:eastAsia="vi-VN"/>
        </w:rPr>
        <w:drawing>
          <wp:inline distT="0" distB="0" distL="0" distR="0" wp14:anchorId="7E0ACE58" wp14:editId="7F9B098A">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C20E414" w14:textId="77777777" w:rsidR="003218FF" w:rsidRPr="00601C18" w:rsidRDefault="003218FF" w:rsidP="003218FF">
      <w:pPr>
        <w:suppressAutoHyphens/>
        <w:autoSpaceDE w:val="0"/>
        <w:autoSpaceDN w:val="0"/>
        <w:adjustRightInd w:val="0"/>
        <w:ind w:firstLine="720"/>
        <w:rPr>
          <w:b/>
          <w:bCs/>
          <w:sz w:val="28"/>
          <w:szCs w:val="28"/>
          <w:lang w:val="vi-VN"/>
        </w:rPr>
      </w:pPr>
    </w:p>
    <w:p w14:paraId="34DA8A90" w14:textId="77777777" w:rsidR="003218FF" w:rsidRPr="00601C18" w:rsidRDefault="003218FF" w:rsidP="003218FF">
      <w:pPr>
        <w:suppressAutoHyphens/>
        <w:autoSpaceDE w:val="0"/>
        <w:autoSpaceDN w:val="0"/>
        <w:adjustRightInd w:val="0"/>
        <w:ind w:firstLine="720"/>
        <w:rPr>
          <w:b/>
          <w:bCs/>
          <w:sz w:val="28"/>
          <w:szCs w:val="28"/>
          <w:lang w:val="vi-VN"/>
        </w:rPr>
      </w:pPr>
    </w:p>
    <w:p w14:paraId="7D675E77" w14:textId="269584FB" w:rsidR="009E1AF6" w:rsidRPr="00601C18" w:rsidRDefault="009E1AF6" w:rsidP="009E1AF6">
      <w:pPr>
        <w:tabs>
          <w:tab w:val="center" w:pos="4920"/>
          <w:tab w:val="right" w:pos="9121"/>
        </w:tabs>
        <w:suppressAutoHyphens/>
        <w:autoSpaceDE w:val="0"/>
        <w:autoSpaceDN w:val="0"/>
        <w:adjustRightInd w:val="0"/>
        <w:spacing w:line="360" w:lineRule="auto"/>
        <w:ind w:firstLine="720"/>
        <w:rPr>
          <w:b/>
          <w:bCs/>
          <w:sz w:val="32"/>
          <w:szCs w:val="32"/>
          <w:lang w:val="vi-VN"/>
        </w:rPr>
      </w:pPr>
      <w:r w:rsidRPr="00601C18">
        <w:rPr>
          <w:b/>
          <w:bCs/>
          <w:sz w:val="32"/>
          <w:szCs w:val="32"/>
          <w:lang w:val="vi-VN"/>
        </w:rPr>
        <w:tab/>
        <w:t>ĐỒ ÁN CUỐI KÌ MÔN</w:t>
      </w:r>
    </w:p>
    <w:p w14:paraId="019FF42B" w14:textId="77777777" w:rsidR="009E1AF6" w:rsidRPr="00601C18" w:rsidRDefault="009E1AF6" w:rsidP="009E1AF6">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sidRPr="00601C18">
        <w:rPr>
          <w:b/>
          <w:bCs/>
          <w:sz w:val="32"/>
          <w:szCs w:val="32"/>
          <w:lang w:val="vi-VN"/>
        </w:rPr>
        <w:t xml:space="preserve">DỰ ÁN CÔNG NGHỆ THÔNG TIN 2 </w:t>
      </w:r>
    </w:p>
    <w:p w14:paraId="7066CFB0" w14:textId="77777777" w:rsidR="009E1AF6" w:rsidRPr="00601C18" w:rsidRDefault="009E1AF6" w:rsidP="009E1AF6">
      <w:pPr>
        <w:suppressAutoHyphens/>
        <w:autoSpaceDE w:val="0"/>
        <w:autoSpaceDN w:val="0"/>
        <w:adjustRightInd w:val="0"/>
        <w:spacing w:line="360" w:lineRule="auto"/>
        <w:rPr>
          <w:b/>
          <w:bCs/>
          <w:lang w:val="vi-VN"/>
        </w:rPr>
      </w:pPr>
    </w:p>
    <w:p w14:paraId="67DB586B" w14:textId="52B2F98D" w:rsidR="009E1AF6" w:rsidRPr="00601C18" w:rsidRDefault="00811298" w:rsidP="009E1AF6">
      <w:pPr>
        <w:suppressAutoHyphens/>
        <w:autoSpaceDE w:val="0"/>
        <w:autoSpaceDN w:val="0"/>
        <w:adjustRightInd w:val="0"/>
        <w:spacing w:line="360" w:lineRule="auto"/>
        <w:ind w:firstLine="720"/>
        <w:jc w:val="center"/>
        <w:rPr>
          <w:b/>
          <w:bCs/>
          <w:sz w:val="48"/>
          <w:szCs w:val="48"/>
          <w:lang w:val="vi-VN"/>
        </w:rPr>
      </w:pPr>
      <w:r>
        <w:rPr>
          <w:b/>
          <w:bCs/>
          <w:sz w:val="48"/>
          <w:szCs w:val="48"/>
          <w:lang w:val="vi-VN"/>
        </w:rPr>
        <w:t>KIẾN TRÚC HỌC SÂU</w:t>
      </w:r>
      <w:r w:rsidR="009E1AF6" w:rsidRPr="00601C18">
        <w:rPr>
          <w:b/>
          <w:bCs/>
          <w:sz w:val="48"/>
          <w:szCs w:val="48"/>
          <w:lang w:val="vi-VN"/>
        </w:rPr>
        <w:t xml:space="preserve"> </w:t>
      </w:r>
    </w:p>
    <w:p w14:paraId="64DBEF04" w14:textId="77777777" w:rsidR="009E1AF6" w:rsidRPr="00601C18" w:rsidRDefault="009E1AF6" w:rsidP="009E1AF6">
      <w:pPr>
        <w:suppressAutoHyphens/>
        <w:autoSpaceDE w:val="0"/>
        <w:autoSpaceDN w:val="0"/>
        <w:adjustRightInd w:val="0"/>
        <w:spacing w:line="360" w:lineRule="auto"/>
        <w:ind w:firstLine="720"/>
        <w:jc w:val="center"/>
        <w:rPr>
          <w:b/>
          <w:bCs/>
          <w:sz w:val="48"/>
          <w:szCs w:val="48"/>
          <w:lang w:val="vi-VN"/>
        </w:rPr>
      </w:pPr>
      <w:r w:rsidRPr="00601C18">
        <w:rPr>
          <w:b/>
          <w:bCs/>
          <w:sz w:val="48"/>
          <w:szCs w:val="48"/>
          <w:lang w:val="vi-VN"/>
        </w:rPr>
        <w:t xml:space="preserve">CHO BÀI TOÁN PHÂN LOẠI </w:t>
      </w:r>
    </w:p>
    <w:p w14:paraId="646D46BD" w14:textId="70A18D88" w:rsidR="009E1AF6" w:rsidRPr="00601C18" w:rsidRDefault="009E1AF6" w:rsidP="009E1AF6">
      <w:pPr>
        <w:suppressAutoHyphens/>
        <w:autoSpaceDE w:val="0"/>
        <w:autoSpaceDN w:val="0"/>
        <w:adjustRightInd w:val="0"/>
        <w:spacing w:line="360" w:lineRule="auto"/>
        <w:ind w:firstLine="720"/>
        <w:jc w:val="center"/>
        <w:rPr>
          <w:sz w:val="28"/>
          <w:szCs w:val="28"/>
          <w:lang w:val="vi-VN"/>
        </w:rPr>
      </w:pPr>
      <w:r w:rsidRPr="00601C18">
        <w:rPr>
          <w:b/>
          <w:bCs/>
          <w:sz w:val="48"/>
          <w:szCs w:val="48"/>
          <w:lang w:val="vi-VN"/>
        </w:rPr>
        <w:t>CHUỖI THỜI GIAN</w:t>
      </w:r>
      <w:r w:rsidRPr="00601C18">
        <w:rPr>
          <w:sz w:val="28"/>
          <w:szCs w:val="28"/>
          <w:lang w:val="vi-VN"/>
        </w:rPr>
        <w:t xml:space="preserve"> </w:t>
      </w:r>
    </w:p>
    <w:p w14:paraId="00BF7D51" w14:textId="77777777" w:rsidR="00A3767F" w:rsidRPr="00601C18" w:rsidRDefault="00A3767F" w:rsidP="009E1AF6">
      <w:pPr>
        <w:suppressAutoHyphens/>
        <w:autoSpaceDE w:val="0"/>
        <w:autoSpaceDN w:val="0"/>
        <w:adjustRightInd w:val="0"/>
        <w:spacing w:line="360" w:lineRule="auto"/>
        <w:ind w:firstLine="720"/>
        <w:jc w:val="center"/>
        <w:rPr>
          <w:sz w:val="28"/>
          <w:szCs w:val="28"/>
          <w:lang w:val="vi-VN"/>
        </w:rPr>
      </w:pPr>
    </w:p>
    <w:p w14:paraId="5B21981A" w14:textId="139E234D" w:rsidR="009E1AF6" w:rsidRPr="00601C18" w:rsidRDefault="009E1AF6" w:rsidP="009E1AF6">
      <w:pPr>
        <w:suppressAutoHyphens/>
        <w:autoSpaceDE w:val="0"/>
        <w:autoSpaceDN w:val="0"/>
        <w:adjustRightInd w:val="0"/>
        <w:spacing w:line="360" w:lineRule="auto"/>
        <w:jc w:val="both"/>
        <w:rPr>
          <w:b/>
          <w:bCs/>
          <w:color w:val="FF0000"/>
          <w:lang w:val="vi-VN"/>
        </w:rPr>
      </w:pPr>
    </w:p>
    <w:p w14:paraId="32D51448" w14:textId="77777777" w:rsidR="009E1AF6" w:rsidRPr="00601C18" w:rsidRDefault="009E1AF6" w:rsidP="009E1AF6">
      <w:pPr>
        <w:suppressAutoHyphens/>
        <w:autoSpaceDE w:val="0"/>
        <w:autoSpaceDN w:val="0"/>
        <w:adjustRightInd w:val="0"/>
        <w:spacing w:line="360" w:lineRule="auto"/>
        <w:jc w:val="right"/>
        <w:rPr>
          <w:sz w:val="28"/>
          <w:szCs w:val="28"/>
          <w:lang w:val="vi-VN"/>
        </w:rPr>
      </w:pPr>
      <w:r w:rsidRPr="00601C18">
        <w:rPr>
          <w:i/>
          <w:sz w:val="28"/>
          <w:szCs w:val="28"/>
          <w:lang w:val="vi-VN"/>
        </w:rPr>
        <w:t>Người hướng dẫn</w:t>
      </w:r>
      <w:r w:rsidRPr="00601C18">
        <w:rPr>
          <w:sz w:val="28"/>
          <w:szCs w:val="28"/>
          <w:lang w:val="vi-VN"/>
        </w:rPr>
        <w:t xml:space="preserve">: </w:t>
      </w:r>
      <w:r w:rsidRPr="00601C18">
        <w:rPr>
          <w:b/>
          <w:sz w:val="28"/>
          <w:szCs w:val="28"/>
          <w:lang w:val="vi-VN"/>
        </w:rPr>
        <w:t>ThS. Đỗ Thục Đoan</w:t>
      </w:r>
    </w:p>
    <w:p w14:paraId="3377EB25" w14:textId="77777777" w:rsidR="009E1AF6" w:rsidRPr="00601C18" w:rsidRDefault="009E1AF6" w:rsidP="009E1AF6">
      <w:pPr>
        <w:suppressAutoHyphens/>
        <w:autoSpaceDE w:val="0"/>
        <w:autoSpaceDN w:val="0"/>
        <w:adjustRightInd w:val="0"/>
        <w:spacing w:line="360" w:lineRule="auto"/>
        <w:jc w:val="right"/>
        <w:rPr>
          <w:b/>
          <w:bCs/>
          <w:sz w:val="28"/>
          <w:szCs w:val="28"/>
          <w:lang w:val="vi-VN"/>
        </w:rPr>
      </w:pPr>
      <w:r w:rsidRPr="00601C18">
        <w:rPr>
          <w:i/>
          <w:sz w:val="28"/>
          <w:szCs w:val="28"/>
          <w:lang w:val="vi-VN"/>
        </w:rPr>
        <w:t>Người thực hiện</w:t>
      </w:r>
      <w:r w:rsidRPr="00601C18">
        <w:rPr>
          <w:sz w:val="28"/>
          <w:szCs w:val="28"/>
          <w:lang w:val="vi-VN"/>
        </w:rPr>
        <w:t>:</w:t>
      </w:r>
      <w:r w:rsidRPr="00601C18">
        <w:rPr>
          <w:b/>
          <w:bCs/>
          <w:sz w:val="28"/>
          <w:szCs w:val="28"/>
          <w:lang w:val="vi-VN"/>
        </w:rPr>
        <w:t xml:space="preserve">   ĐẶNG THANH TÚ – 51603354</w:t>
      </w:r>
    </w:p>
    <w:p w14:paraId="1A84ADE1" w14:textId="77777777" w:rsidR="009E1AF6" w:rsidRPr="00601C18" w:rsidRDefault="009E1AF6" w:rsidP="009E1AF6">
      <w:pPr>
        <w:suppressAutoHyphens/>
        <w:autoSpaceDE w:val="0"/>
        <w:autoSpaceDN w:val="0"/>
        <w:adjustRightInd w:val="0"/>
        <w:spacing w:line="360" w:lineRule="auto"/>
        <w:jc w:val="right"/>
        <w:rPr>
          <w:sz w:val="28"/>
          <w:szCs w:val="28"/>
          <w:lang w:val="vi-VN"/>
        </w:rPr>
      </w:pPr>
      <w:r w:rsidRPr="00601C18">
        <w:rPr>
          <w:sz w:val="28"/>
          <w:szCs w:val="28"/>
          <w:lang w:val="vi-VN"/>
        </w:rPr>
        <w:t xml:space="preserve">Lớp       </w:t>
      </w:r>
      <w:r w:rsidRPr="00601C18">
        <w:rPr>
          <w:b/>
          <w:bCs/>
          <w:sz w:val="28"/>
          <w:szCs w:val="28"/>
          <w:lang w:val="vi-VN"/>
        </w:rPr>
        <w:t>:    16050302</w:t>
      </w:r>
    </w:p>
    <w:p w14:paraId="6F0F567E" w14:textId="77777777" w:rsidR="009E1AF6" w:rsidRPr="00601C18" w:rsidRDefault="009E1AF6" w:rsidP="009E1AF6">
      <w:pPr>
        <w:suppressAutoHyphens/>
        <w:autoSpaceDE w:val="0"/>
        <w:autoSpaceDN w:val="0"/>
        <w:adjustRightInd w:val="0"/>
        <w:spacing w:line="360" w:lineRule="auto"/>
        <w:jc w:val="right"/>
        <w:rPr>
          <w:sz w:val="28"/>
          <w:szCs w:val="28"/>
          <w:lang w:val="vi-VN"/>
        </w:rPr>
      </w:pPr>
      <w:r w:rsidRPr="00601C18">
        <w:rPr>
          <w:sz w:val="28"/>
          <w:szCs w:val="28"/>
          <w:lang w:val="vi-VN"/>
        </w:rPr>
        <w:t xml:space="preserve">Khoá    </w:t>
      </w:r>
      <w:r w:rsidRPr="00601C18">
        <w:rPr>
          <w:b/>
          <w:bCs/>
          <w:sz w:val="28"/>
          <w:szCs w:val="28"/>
          <w:lang w:val="vi-VN"/>
        </w:rPr>
        <w:t xml:space="preserve"> :    20</w:t>
      </w:r>
    </w:p>
    <w:p w14:paraId="3A762419" w14:textId="77777777" w:rsidR="009E1AF6" w:rsidRPr="00601C18" w:rsidRDefault="009E1AF6" w:rsidP="009E1AF6">
      <w:pPr>
        <w:suppressAutoHyphens/>
        <w:autoSpaceDE w:val="0"/>
        <w:autoSpaceDN w:val="0"/>
        <w:adjustRightInd w:val="0"/>
        <w:jc w:val="center"/>
        <w:rPr>
          <w:b/>
          <w:bCs/>
          <w:lang w:val="vi-VN"/>
        </w:rPr>
      </w:pPr>
    </w:p>
    <w:p w14:paraId="60DBB9E4" w14:textId="21598381" w:rsidR="009E1AF6" w:rsidRPr="00601C18" w:rsidRDefault="009E1AF6" w:rsidP="009E1AF6">
      <w:pPr>
        <w:suppressAutoHyphens/>
        <w:autoSpaceDE w:val="0"/>
        <w:autoSpaceDN w:val="0"/>
        <w:adjustRightInd w:val="0"/>
        <w:rPr>
          <w:b/>
          <w:bCs/>
          <w:lang w:val="vi-VN"/>
        </w:rPr>
      </w:pPr>
    </w:p>
    <w:p w14:paraId="68773A6A" w14:textId="0F11A930" w:rsidR="009E1AF6" w:rsidRPr="00601C18" w:rsidRDefault="009E1AF6" w:rsidP="009E1AF6">
      <w:pPr>
        <w:suppressAutoHyphens/>
        <w:autoSpaceDE w:val="0"/>
        <w:autoSpaceDN w:val="0"/>
        <w:adjustRightInd w:val="0"/>
        <w:jc w:val="center"/>
        <w:rPr>
          <w:b/>
          <w:bCs/>
          <w:lang w:val="vi-VN"/>
        </w:rPr>
      </w:pPr>
    </w:p>
    <w:p w14:paraId="3394500F" w14:textId="77777777" w:rsidR="009E1AF6" w:rsidRPr="00601C18" w:rsidRDefault="009E1AF6" w:rsidP="009E1AF6">
      <w:pPr>
        <w:suppressAutoHyphens/>
        <w:autoSpaceDE w:val="0"/>
        <w:autoSpaceDN w:val="0"/>
        <w:adjustRightInd w:val="0"/>
        <w:jc w:val="center"/>
        <w:rPr>
          <w:b/>
          <w:bCs/>
          <w:lang w:val="vi-VN"/>
        </w:rPr>
      </w:pPr>
    </w:p>
    <w:p w14:paraId="578C3035" w14:textId="0AEE892A" w:rsidR="00B118C8" w:rsidRPr="00601C18" w:rsidRDefault="009E1AF6" w:rsidP="009F10C5">
      <w:pPr>
        <w:suppressAutoHyphens/>
        <w:autoSpaceDE w:val="0"/>
        <w:autoSpaceDN w:val="0"/>
        <w:adjustRightInd w:val="0"/>
        <w:jc w:val="center"/>
        <w:rPr>
          <w:b/>
          <w:bCs/>
          <w:iCs/>
          <w:sz w:val="28"/>
          <w:szCs w:val="28"/>
          <w:lang w:val="vi-VN"/>
        </w:rPr>
        <w:sectPr w:rsidR="00B118C8" w:rsidRPr="00601C18" w:rsidSect="005D5C20">
          <w:headerReference w:type="default" r:id="rId11"/>
          <w:pgSz w:w="12240" w:h="15840"/>
          <w:pgMar w:top="1985" w:right="1134" w:bottom="1701" w:left="1985" w:header="720" w:footer="720" w:gutter="0"/>
          <w:cols w:space="720"/>
          <w:docGrid w:linePitch="360"/>
        </w:sectPr>
      </w:pPr>
      <w:r w:rsidRPr="00601C18">
        <w:rPr>
          <w:b/>
          <w:bCs/>
          <w:iCs/>
          <w:sz w:val="28"/>
          <w:szCs w:val="28"/>
          <w:lang w:val="vi-VN"/>
        </w:rPr>
        <w:t>THÀNH PHỐ HỒ CHÍ MINH, NĂM 2020</w:t>
      </w:r>
    </w:p>
    <w:p w14:paraId="3822572F" w14:textId="77777777" w:rsidR="00BB2B2A" w:rsidRPr="00601C18" w:rsidRDefault="00BB2B2A" w:rsidP="002D796D">
      <w:pPr>
        <w:pStyle w:val="Chng"/>
        <w:jc w:val="center"/>
        <w:rPr>
          <w:lang w:val="vi-VN"/>
        </w:rPr>
      </w:pPr>
      <w:bookmarkStart w:id="1" w:name="_Toc44596571"/>
      <w:r w:rsidRPr="00601C18">
        <w:rPr>
          <w:lang w:val="vi-VN"/>
        </w:rPr>
        <w:lastRenderedPageBreak/>
        <w:t>LỜI CẢM ƠN</w:t>
      </w:r>
      <w:bookmarkEnd w:id="1"/>
    </w:p>
    <w:p w14:paraId="40BEC8D1" w14:textId="7754DE5D" w:rsidR="00076D76" w:rsidRPr="00601C18" w:rsidRDefault="00076D76" w:rsidP="0064189C">
      <w:pPr>
        <w:pStyle w:val="Nidungvnbn"/>
        <w:rPr>
          <w:lang w:val="vi-VN"/>
        </w:rPr>
      </w:pPr>
      <w:r w:rsidRPr="00601C18">
        <w:rPr>
          <w:lang w:val="vi-VN"/>
        </w:rPr>
        <w:t xml:space="preserve">Em xin chân thành </w:t>
      </w:r>
      <w:r w:rsidR="00527073" w:rsidRPr="00601C18">
        <w:rPr>
          <w:lang w:val="vi-VN"/>
        </w:rPr>
        <w:t>cảm ơn cô Đỗ Thục Đoan</w:t>
      </w:r>
      <w:r w:rsidR="0039488B">
        <w:rPr>
          <w:lang w:val="vi-VN"/>
        </w:rPr>
        <w:t xml:space="preserve"> trong suốt thời gian qua</w:t>
      </w:r>
      <w:r w:rsidR="00527073" w:rsidRPr="00601C18">
        <w:rPr>
          <w:lang w:val="vi-VN"/>
        </w:rPr>
        <w:t xml:space="preserve"> đã hướng dẫn em hoàn thành đồ án môn học này. </w:t>
      </w:r>
    </w:p>
    <w:p w14:paraId="18776CE2" w14:textId="2890B826" w:rsidR="00BB2B2A" w:rsidRPr="00601C18" w:rsidRDefault="00076D76" w:rsidP="0064189C">
      <w:pPr>
        <w:pStyle w:val="Nidungvnbn"/>
        <w:rPr>
          <w:b/>
          <w:bCs/>
          <w:sz w:val="32"/>
          <w:szCs w:val="32"/>
          <w:lang w:val="vi-VN"/>
        </w:rPr>
      </w:pPr>
      <w:r w:rsidRPr="00601C18">
        <w:rPr>
          <w:b/>
          <w:bCs/>
          <w:sz w:val="32"/>
          <w:szCs w:val="32"/>
          <w:lang w:val="vi-VN"/>
        </w:rPr>
        <w:tab/>
      </w:r>
      <w:r w:rsidR="00BB2B2A" w:rsidRPr="00601C18">
        <w:rPr>
          <w:b/>
          <w:bCs/>
          <w:sz w:val="32"/>
          <w:szCs w:val="32"/>
          <w:lang w:val="vi-VN"/>
        </w:rPr>
        <w:br w:type="page"/>
      </w:r>
    </w:p>
    <w:p w14:paraId="3898E687" w14:textId="77777777" w:rsidR="003218FF" w:rsidRPr="00601C18" w:rsidRDefault="00B118C8" w:rsidP="002D796D">
      <w:pPr>
        <w:jc w:val="center"/>
        <w:rPr>
          <w:b/>
          <w:sz w:val="32"/>
          <w:szCs w:val="32"/>
          <w:lang w:val="vi-VN"/>
        </w:rPr>
      </w:pPr>
      <w:r w:rsidRPr="00601C18">
        <w:rPr>
          <w:b/>
          <w:sz w:val="32"/>
          <w:szCs w:val="32"/>
          <w:lang w:val="vi-VN"/>
        </w:rPr>
        <w:lastRenderedPageBreak/>
        <w:t>ĐỒ ÁN</w:t>
      </w:r>
      <w:r w:rsidR="003218FF" w:rsidRPr="00601C18">
        <w:rPr>
          <w:b/>
          <w:sz w:val="32"/>
          <w:szCs w:val="32"/>
          <w:lang w:val="vi-VN"/>
        </w:rPr>
        <w:t xml:space="preserve"> ĐƯỢC HOÀN THÀNH</w:t>
      </w:r>
    </w:p>
    <w:p w14:paraId="5CD0AD5F" w14:textId="77777777" w:rsidR="003218FF" w:rsidRPr="00601C18" w:rsidRDefault="003218FF" w:rsidP="002D796D">
      <w:pPr>
        <w:jc w:val="center"/>
        <w:rPr>
          <w:b/>
          <w:sz w:val="32"/>
          <w:szCs w:val="32"/>
          <w:lang w:val="vi-VN"/>
        </w:rPr>
      </w:pPr>
      <w:r w:rsidRPr="00601C18">
        <w:rPr>
          <w:b/>
          <w:sz w:val="32"/>
          <w:szCs w:val="32"/>
          <w:lang w:val="vi-VN"/>
        </w:rPr>
        <w:t>TẠI TRƯỜNG ĐẠI HỌC TÔN ĐỨC THẮNG</w:t>
      </w:r>
    </w:p>
    <w:p w14:paraId="4C97F7AB" w14:textId="77777777" w:rsidR="00291721" w:rsidRPr="00601C18" w:rsidRDefault="00291721" w:rsidP="003218FF">
      <w:pPr>
        <w:autoSpaceDE w:val="0"/>
        <w:autoSpaceDN w:val="0"/>
        <w:adjustRightInd w:val="0"/>
        <w:spacing w:line="360" w:lineRule="auto"/>
        <w:ind w:firstLine="720"/>
        <w:jc w:val="both"/>
        <w:rPr>
          <w:sz w:val="26"/>
          <w:szCs w:val="26"/>
          <w:lang w:val="vi-VN"/>
        </w:rPr>
      </w:pPr>
    </w:p>
    <w:p w14:paraId="7D053302" w14:textId="5B05F4E2" w:rsidR="003218FF" w:rsidRPr="00601C18" w:rsidRDefault="003218FF" w:rsidP="003218FF">
      <w:pPr>
        <w:autoSpaceDE w:val="0"/>
        <w:autoSpaceDN w:val="0"/>
        <w:adjustRightInd w:val="0"/>
        <w:spacing w:line="360" w:lineRule="auto"/>
        <w:ind w:firstLine="720"/>
        <w:jc w:val="both"/>
        <w:rPr>
          <w:sz w:val="26"/>
          <w:szCs w:val="26"/>
          <w:lang w:val="vi-VN"/>
        </w:rPr>
      </w:pPr>
      <w:r w:rsidRPr="00601C18">
        <w:rPr>
          <w:sz w:val="26"/>
          <w:szCs w:val="26"/>
          <w:lang w:val="vi-VN"/>
        </w:rPr>
        <w:t xml:space="preserve">Tôi xin cam đoan đây là </w:t>
      </w:r>
      <w:r w:rsidR="00B118C8" w:rsidRPr="00601C18">
        <w:rPr>
          <w:sz w:val="26"/>
          <w:szCs w:val="26"/>
          <w:lang w:val="vi-VN"/>
        </w:rPr>
        <w:t>sản phẩm đồ án</w:t>
      </w:r>
      <w:r w:rsidRPr="00601C18">
        <w:rPr>
          <w:sz w:val="26"/>
          <w:szCs w:val="26"/>
          <w:lang w:val="vi-VN"/>
        </w:rPr>
        <w:t xml:space="preserve"> của riêng tôi</w:t>
      </w:r>
      <w:r w:rsidR="00B118C8" w:rsidRPr="00601C18">
        <w:rPr>
          <w:sz w:val="26"/>
          <w:szCs w:val="26"/>
          <w:lang w:val="vi-VN"/>
        </w:rPr>
        <w:t xml:space="preserve"> </w:t>
      </w:r>
      <w:r w:rsidRPr="00601C18">
        <w:rPr>
          <w:sz w:val="26"/>
          <w:szCs w:val="26"/>
          <w:lang w:val="vi-VN"/>
        </w:rPr>
        <w:t xml:space="preserve">và được sự hướng dẫn của </w:t>
      </w:r>
      <w:r w:rsidR="00BB2B2A" w:rsidRPr="00601C18">
        <w:rPr>
          <w:sz w:val="26"/>
          <w:szCs w:val="26"/>
          <w:lang w:val="vi-VN"/>
        </w:rPr>
        <w:t>T</w:t>
      </w:r>
      <w:r w:rsidR="005434D5" w:rsidRPr="00601C18">
        <w:rPr>
          <w:sz w:val="26"/>
          <w:szCs w:val="26"/>
          <w:lang w:val="vi-VN"/>
        </w:rPr>
        <w:t>hS Đỗ Thục Đoan</w:t>
      </w:r>
      <w:r w:rsidRPr="00601C18">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B82D667" w14:textId="77777777" w:rsidR="003218FF" w:rsidRPr="00601C18" w:rsidRDefault="003218FF" w:rsidP="003218FF">
      <w:pPr>
        <w:autoSpaceDE w:val="0"/>
        <w:autoSpaceDN w:val="0"/>
        <w:adjustRightInd w:val="0"/>
        <w:spacing w:line="360" w:lineRule="auto"/>
        <w:ind w:firstLine="720"/>
        <w:jc w:val="both"/>
        <w:rPr>
          <w:sz w:val="26"/>
          <w:szCs w:val="26"/>
          <w:lang w:val="vi-VN"/>
        </w:rPr>
      </w:pPr>
      <w:r w:rsidRPr="00601C18">
        <w:rPr>
          <w:sz w:val="26"/>
          <w:szCs w:val="26"/>
          <w:lang w:val="vi-VN"/>
        </w:rPr>
        <w:t xml:space="preserve">Ngoài ra, trong </w:t>
      </w:r>
      <w:r w:rsidR="00B118C8" w:rsidRPr="00601C18">
        <w:rPr>
          <w:sz w:val="26"/>
          <w:szCs w:val="26"/>
          <w:lang w:val="vi-VN"/>
        </w:rPr>
        <w:t>đồ án</w:t>
      </w:r>
      <w:r w:rsidRPr="00601C18">
        <w:rPr>
          <w:sz w:val="26"/>
          <w:szCs w:val="26"/>
          <w:lang w:val="vi-VN"/>
        </w:rPr>
        <w:t xml:space="preserve"> còn sử dụng một số nhận xét, đánh giá cũng như số liệu của các tác giả khác, cơ quan tổ chức khác đều có trích dẫn và chú thích nguồn gốc.</w:t>
      </w:r>
    </w:p>
    <w:p w14:paraId="7567FEDD" w14:textId="77777777" w:rsidR="003218FF" w:rsidRPr="00601C18" w:rsidRDefault="003218FF" w:rsidP="003218FF">
      <w:pPr>
        <w:autoSpaceDE w:val="0"/>
        <w:autoSpaceDN w:val="0"/>
        <w:adjustRightInd w:val="0"/>
        <w:spacing w:line="360" w:lineRule="auto"/>
        <w:ind w:firstLine="720"/>
        <w:jc w:val="both"/>
        <w:rPr>
          <w:b/>
          <w:sz w:val="26"/>
          <w:szCs w:val="26"/>
          <w:lang w:val="vi-VN"/>
        </w:rPr>
      </w:pPr>
      <w:r w:rsidRPr="00601C18">
        <w:rPr>
          <w:b/>
          <w:sz w:val="26"/>
          <w:szCs w:val="26"/>
          <w:lang w:val="vi-VN"/>
        </w:rPr>
        <w:t xml:space="preserve">Nếu phát hiện có bất kỳ sự gian lận nào tôi xin hoàn toàn chịu trách nhiệm về nội dung </w:t>
      </w:r>
      <w:r w:rsidR="00B118C8" w:rsidRPr="00601C18">
        <w:rPr>
          <w:b/>
          <w:sz w:val="26"/>
          <w:szCs w:val="26"/>
          <w:lang w:val="vi-VN"/>
        </w:rPr>
        <w:t>đồ án</w:t>
      </w:r>
      <w:r w:rsidRPr="00601C18">
        <w:rPr>
          <w:b/>
          <w:sz w:val="26"/>
          <w:szCs w:val="26"/>
          <w:lang w:val="vi-VN"/>
        </w:rPr>
        <w:t xml:space="preserve"> của mình. </w:t>
      </w:r>
      <w:r w:rsidRPr="00601C18">
        <w:rPr>
          <w:sz w:val="26"/>
          <w:szCs w:val="26"/>
          <w:lang w:val="vi-VN"/>
        </w:rPr>
        <w:t>Trường đại học Tôn Đức Thắng không liên quan đến những vi phạm tác quyền, bản quyền do tôi gây ra trong quá trình thực hiện (nếu có).</w:t>
      </w:r>
    </w:p>
    <w:p w14:paraId="31A94F22" w14:textId="77777777" w:rsidR="003218FF" w:rsidRPr="00601C18" w:rsidRDefault="003218FF" w:rsidP="003218FF">
      <w:pPr>
        <w:autoSpaceDE w:val="0"/>
        <w:autoSpaceDN w:val="0"/>
        <w:adjustRightInd w:val="0"/>
        <w:spacing w:line="360" w:lineRule="auto"/>
        <w:ind w:left="3600"/>
        <w:jc w:val="center"/>
        <w:rPr>
          <w:i/>
          <w:sz w:val="26"/>
          <w:szCs w:val="26"/>
          <w:lang w:val="vi-VN"/>
        </w:rPr>
      </w:pPr>
      <w:r w:rsidRPr="00601C18">
        <w:rPr>
          <w:i/>
          <w:sz w:val="26"/>
          <w:szCs w:val="26"/>
          <w:lang w:val="vi-VN"/>
        </w:rPr>
        <w:t xml:space="preserve">TP. Hồ Chí Minh, ngày   tháng   năm      </w:t>
      </w:r>
    </w:p>
    <w:p w14:paraId="474DA617" w14:textId="77777777" w:rsidR="003218FF" w:rsidRPr="00601C18" w:rsidRDefault="003218FF" w:rsidP="00BB2B2A">
      <w:pPr>
        <w:tabs>
          <w:tab w:val="center" w:pos="6521"/>
        </w:tabs>
        <w:autoSpaceDE w:val="0"/>
        <w:autoSpaceDN w:val="0"/>
        <w:adjustRightInd w:val="0"/>
        <w:spacing w:line="360" w:lineRule="auto"/>
        <w:ind w:left="3600"/>
        <w:jc w:val="center"/>
        <w:rPr>
          <w:i/>
          <w:sz w:val="26"/>
          <w:szCs w:val="26"/>
          <w:lang w:val="vi-VN"/>
        </w:rPr>
      </w:pPr>
      <w:r w:rsidRPr="00601C18">
        <w:rPr>
          <w:i/>
          <w:sz w:val="26"/>
          <w:szCs w:val="26"/>
          <w:lang w:val="vi-VN"/>
        </w:rPr>
        <w:t>Tác giả</w:t>
      </w:r>
    </w:p>
    <w:p w14:paraId="08E998ED" w14:textId="77777777" w:rsidR="00423016" w:rsidRPr="00601C18" w:rsidRDefault="00BB2B2A" w:rsidP="00BB2B2A">
      <w:pPr>
        <w:tabs>
          <w:tab w:val="center" w:pos="6379"/>
        </w:tabs>
        <w:spacing w:after="200" w:line="276" w:lineRule="auto"/>
        <w:rPr>
          <w:i/>
          <w:sz w:val="26"/>
          <w:szCs w:val="26"/>
          <w:lang w:val="vi-VN"/>
        </w:rPr>
      </w:pPr>
      <w:r w:rsidRPr="00601C18">
        <w:rPr>
          <w:i/>
          <w:sz w:val="26"/>
          <w:szCs w:val="26"/>
          <w:lang w:val="vi-VN"/>
        </w:rPr>
        <w:tab/>
      </w:r>
      <w:r w:rsidR="003218FF" w:rsidRPr="00601C18">
        <w:rPr>
          <w:i/>
          <w:sz w:val="26"/>
          <w:szCs w:val="26"/>
          <w:lang w:val="vi-VN"/>
        </w:rPr>
        <w:t>(ký tên và ghi rõ họ tên)</w:t>
      </w:r>
    </w:p>
    <w:p w14:paraId="049C640A" w14:textId="77777777" w:rsidR="00BB2B2A" w:rsidRPr="00601C18" w:rsidRDefault="00BB2B2A" w:rsidP="00BB2B2A">
      <w:pPr>
        <w:tabs>
          <w:tab w:val="center" w:pos="6379"/>
        </w:tabs>
        <w:spacing w:after="200" w:line="276" w:lineRule="auto"/>
        <w:rPr>
          <w:i/>
          <w:sz w:val="26"/>
          <w:szCs w:val="26"/>
          <w:lang w:val="vi-VN"/>
        </w:rPr>
      </w:pPr>
    </w:p>
    <w:p w14:paraId="7EB67FFD" w14:textId="52CBCF60" w:rsidR="00BB2B2A" w:rsidRPr="00601C18" w:rsidRDefault="00A00D4B" w:rsidP="00BB2B2A">
      <w:pPr>
        <w:tabs>
          <w:tab w:val="center" w:pos="6379"/>
        </w:tabs>
        <w:spacing w:after="200" w:line="276" w:lineRule="auto"/>
        <w:rPr>
          <w:i/>
          <w:sz w:val="26"/>
          <w:szCs w:val="26"/>
          <w:lang w:val="vi-VN"/>
        </w:rPr>
      </w:pPr>
      <w:r w:rsidRPr="00601C18">
        <w:rPr>
          <w:i/>
          <w:sz w:val="26"/>
          <w:szCs w:val="26"/>
          <w:lang w:val="vi-VN"/>
        </w:rPr>
        <w:tab/>
        <w:t>Đặng Thanh Tú</w:t>
      </w:r>
    </w:p>
    <w:p w14:paraId="3A58FB21" w14:textId="77777777" w:rsidR="00BB2B2A" w:rsidRPr="00601C18" w:rsidRDefault="00BB2B2A" w:rsidP="00BB2B2A">
      <w:pPr>
        <w:tabs>
          <w:tab w:val="center" w:pos="6379"/>
        </w:tabs>
        <w:spacing w:after="200" w:line="276" w:lineRule="auto"/>
        <w:rPr>
          <w:i/>
          <w:sz w:val="26"/>
          <w:szCs w:val="26"/>
          <w:lang w:val="vi-VN"/>
        </w:rPr>
      </w:pPr>
    </w:p>
    <w:p w14:paraId="02A70253" w14:textId="77777777" w:rsidR="00BB2B2A" w:rsidRPr="00601C18" w:rsidRDefault="00BB2B2A" w:rsidP="00BB2B2A">
      <w:pPr>
        <w:tabs>
          <w:tab w:val="center" w:pos="6379"/>
        </w:tabs>
        <w:spacing w:after="200" w:line="276" w:lineRule="auto"/>
        <w:rPr>
          <w:i/>
          <w:sz w:val="26"/>
          <w:szCs w:val="26"/>
          <w:lang w:val="vi-VN"/>
        </w:rPr>
      </w:pPr>
    </w:p>
    <w:p w14:paraId="4DF12D05" w14:textId="77777777" w:rsidR="00BB2B2A" w:rsidRPr="00601C18" w:rsidRDefault="00BB2B2A">
      <w:pPr>
        <w:spacing w:after="200" w:line="276" w:lineRule="auto"/>
        <w:rPr>
          <w:i/>
          <w:sz w:val="26"/>
          <w:szCs w:val="26"/>
          <w:lang w:val="vi-VN"/>
        </w:rPr>
      </w:pPr>
      <w:r w:rsidRPr="00601C18">
        <w:rPr>
          <w:i/>
          <w:sz w:val="26"/>
          <w:szCs w:val="26"/>
          <w:lang w:val="vi-VN"/>
        </w:rPr>
        <w:br w:type="page"/>
      </w:r>
    </w:p>
    <w:p w14:paraId="3858FAF9" w14:textId="77777777" w:rsidR="00B118C8" w:rsidRPr="00601C18" w:rsidRDefault="00B118C8" w:rsidP="002D796D">
      <w:pPr>
        <w:pStyle w:val="Chng"/>
        <w:jc w:val="center"/>
        <w:rPr>
          <w:lang w:val="vi-VN"/>
        </w:rPr>
      </w:pPr>
      <w:bookmarkStart w:id="2" w:name="_Toc44596572"/>
      <w:r w:rsidRPr="00601C18">
        <w:rPr>
          <w:lang w:val="vi-VN"/>
        </w:rPr>
        <w:lastRenderedPageBreak/>
        <w:t>PHẦN XÁC NHẬN VÀ ĐÁNH GIÁ CỦA GIẢNG VIÊN</w:t>
      </w:r>
      <w:bookmarkEnd w:id="2"/>
    </w:p>
    <w:p w14:paraId="48A0FA59" w14:textId="77777777" w:rsidR="00B118C8" w:rsidRPr="00601C18" w:rsidRDefault="00B118C8" w:rsidP="002D796D">
      <w:pPr>
        <w:pStyle w:val="Nidungvnbn"/>
        <w:rPr>
          <w:b/>
          <w:lang w:val="vi-VN"/>
        </w:rPr>
      </w:pPr>
      <w:r w:rsidRPr="00601C18">
        <w:rPr>
          <w:b/>
          <w:lang w:val="vi-VN"/>
        </w:rPr>
        <w:t>Phần xác nhận của GV hướng dẫn</w:t>
      </w:r>
    </w:p>
    <w:p w14:paraId="62B104A4" w14:textId="77777777" w:rsidR="00B118C8" w:rsidRPr="00601C18" w:rsidRDefault="00B118C8" w:rsidP="00B118C8">
      <w:pPr>
        <w:spacing w:after="200" w:line="276" w:lineRule="auto"/>
        <w:rPr>
          <w:sz w:val="32"/>
          <w:szCs w:val="32"/>
          <w:lang w:val="vi-VN"/>
        </w:rPr>
      </w:pPr>
      <w:r w:rsidRPr="00601C1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0BFF64" w14:textId="77777777" w:rsidR="00B118C8" w:rsidRPr="00601C18" w:rsidRDefault="00B118C8" w:rsidP="00B118C8">
      <w:pPr>
        <w:tabs>
          <w:tab w:val="center" w:pos="6237"/>
        </w:tabs>
        <w:spacing w:line="276" w:lineRule="auto"/>
        <w:rPr>
          <w:lang w:val="vi-VN"/>
        </w:rPr>
      </w:pPr>
      <w:r w:rsidRPr="00601C18">
        <w:rPr>
          <w:lang w:val="vi-VN"/>
        </w:rPr>
        <w:tab/>
        <w:t xml:space="preserve">Tp. Hồ Chí Minh, ngày     tháng   năm   </w:t>
      </w:r>
    </w:p>
    <w:p w14:paraId="335163D0" w14:textId="77777777" w:rsidR="00B118C8" w:rsidRPr="00601C18" w:rsidRDefault="00B118C8" w:rsidP="00B118C8">
      <w:pPr>
        <w:tabs>
          <w:tab w:val="center" w:pos="6237"/>
        </w:tabs>
        <w:spacing w:line="276" w:lineRule="auto"/>
        <w:rPr>
          <w:lang w:val="vi-VN"/>
        </w:rPr>
      </w:pPr>
      <w:r w:rsidRPr="00601C18">
        <w:rPr>
          <w:lang w:val="vi-VN"/>
        </w:rPr>
        <w:tab/>
        <w:t>(kí và ghi họ tên)</w:t>
      </w:r>
    </w:p>
    <w:p w14:paraId="546EFD26" w14:textId="77777777" w:rsidR="00B118C8" w:rsidRPr="00601C18" w:rsidRDefault="00B118C8">
      <w:pPr>
        <w:spacing w:after="200" w:line="276" w:lineRule="auto"/>
        <w:rPr>
          <w:lang w:val="vi-VN"/>
        </w:rPr>
      </w:pPr>
    </w:p>
    <w:p w14:paraId="40F28BCC" w14:textId="77777777" w:rsidR="00B118C8" w:rsidRPr="00601C18" w:rsidRDefault="00B118C8">
      <w:pPr>
        <w:spacing w:after="200" w:line="276" w:lineRule="auto"/>
        <w:rPr>
          <w:lang w:val="vi-VN"/>
        </w:rPr>
      </w:pPr>
    </w:p>
    <w:p w14:paraId="33E9E7A7" w14:textId="77777777" w:rsidR="00B118C8" w:rsidRPr="00601C18" w:rsidRDefault="00B118C8">
      <w:pPr>
        <w:spacing w:after="200" w:line="276" w:lineRule="auto"/>
        <w:rPr>
          <w:lang w:val="vi-VN"/>
        </w:rPr>
      </w:pPr>
    </w:p>
    <w:p w14:paraId="2F68C3A4" w14:textId="77777777" w:rsidR="00B118C8" w:rsidRPr="00601C18" w:rsidRDefault="00B118C8" w:rsidP="002D796D">
      <w:pPr>
        <w:pStyle w:val="Nidungvnbn"/>
        <w:rPr>
          <w:b/>
          <w:lang w:val="vi-VN"/>
        </w:rPr>
      </w:pPr>
      <w:r w:rsidRPr="00601C18">
        <w:rPr>
          <w:b/>
          <w:lang w:val="vi-VN"/>
        </w:rPr>
        <w:t>Phần đánh giá của GV chấm bài</w:t>
      </w:r>
    </w:p>
    <w:p w14:paraId="6126397A" w14:textId="77777777" w:rsidR="00B118C8" w:rsidRPr="00601C18" w:rsidRDefault="00B118C8" w:rsidP="00B118C8">
      <w:pPr>
        <w:spacing w:after="200" w:line="276" w:lineRule="auto"/>
        <w:rPr>
          <w:sz w:val="32"/>
          <w:szCs w:val="32"/>
          <w:lang w:val="vi-VN"/>
        </w:rPr>
      </w:pPr>
      <w:r w:rsidRPr="00601C1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77E16D" w14:textId="77777777" w:rsidR="00B118C8" w:rsidRPr="00601C18" w:rsidRDefault="00B118C8" w:rsidP="00B118C8">
      <w:pPr>
        <w:tabs>
          <w:tab w:val="center" w:pos="6237"/>
        </w:tabs>
        <w:spacing w:line="276" w:lineRule="auto"/>
        <w:rPr>
          <w:lang w:val="vi-VN"/>
        </w:rPr>
      </w:pPr>
      <w:r w:rsidRPr="00601C18">
        <w:rPr>
          <w:lang w:val="vi-VN"/>
        </w:rPr>
        <w:tab/>
        <w:t xml:space="preserve">Tp. Hồ Chí Minh, ngày     tháng   năm   </w:t>
      </w:r>
    </w:p>
    <w:p w14:paraId="1C0FDFDA" w14:textId="77777777" w:rsidR="00B118C8" w:rsidRPr="00601C18" w:rsidRDefault="00B118C8" w:rsidP="00B118C8">
      <w:pPr>
        <w:tabs>
          <w:tab w:val="center" w:pos="6237"/>
        </w:tabs>
        <w:spacing w:line="276" w:lineRule="auto"/>
        <w:rPr>
          <w:lang w:val="vi-VN"/>
        </w:rPr>
      </w:pPr>
      <w:r w:rsidRPr="00601C18">
        <w:rPr>
          <w:lang w:val="vi-VN"/>
        </w:rPr>
        <w:tab/>
        <w:t>(kí và ghi họ tên)</w:t>
      </w:r>
    </w:p>
    <w:p w14:paraId="280B6C16" w14:textId="77777777" w:rsidR="00B118C8" w:rsidRPr="00601C18" w:rsidRDefault="00B118C8" w:rsidP="00B118C8">
      <w:pPr>
        <w:spacing w:after="200" w:line="276" w:lineRule="auto"/>
        <w:rPr>
          <w:lang w:val="vi-VN"/>
        </w:rPr>
      </w:pPr>
    </w:p>
    <w:p w14:paraId="593E632E" w14:textId="77777777" w:rsidR="00B118C8" w:rsidRPr="00601C18" w:rsidRDefault="00B118C8" w:rsidP="00B118C8">
      <w:pPr>
        <w:pStyle w:val="Tiumccp1"/>
        <w:rPr>
          <w:sz w:val="32"/>
          <w:szCs w:val="32"/>
          <w:lang w:val="vi-VN"/>
        </w:rPr>
      </w:pPr>
      <w:r w:rsidRPr="00601C18">
        <w:rPr>
          <w:lang w:val="vi-VN"/>
        </w:rPr>
        <w:br w:type="page"/>
      </w:r>
    </w:p>
    <w:p w14:paraId="5DE81024" w14:textId="2537539D" w:rsidR="00291721" w:rsidRPr="00601C18" w:rsidRDefault="00BB2B2A" w:rsidP="007301A6">
      <w:pPr>
        <w:pStyle w:val="Chng"/>
        <w:jc w:val="center"/>
        <w:rPr>
          <w:lang w:val="vi-VN"/>
        </w:rPr>
      </w:pPr>
      <w:bookmarkStart w:id="3" w:name="_Toc44596573"/>
      <w:r w:rsidRPr="00601C18">
        <w:rPr>
          <w:lang w:val="vi-VN"/>
        </w:rPr>
        <w:lastRenderedPageBreak/>
        <w:t>TÓM TẮT</w:t>
      </w:r>
      <w:bookmarkEnd w:id="3"/>
    </w:p>
    <w:p w14:paraId="2AC03069" w14:textId="0DEB4F08" w:rsidR="007E6AB9" w:rsidRPr="00601C18" w:rsidRDefault="003834CE" w:rsidP="00291721">
      <w:pPr>
        <w:pStyle w:val="Nidungvnbn"/>
        <w:rPr>
          <w:lang w:val="vi-VN"/>
        </w:rPr>
      </w:pPr>
      <w:r w:rsidRPr="00601C18">
        <w:rPr>
          <w:lang w:val="vi-VN"/>
        </w:rPr>
        <w:t>Đồ án là phần tìm hiểu về cơ sở lý thuyết và thực nghiệm so sánh kết quả với bài báo gốc về hiệu suất của các thuật toán học sâu trong vấn đề phân loại chuỗi thời gian.</w:t>
      </w:r>
      <w:r w:rsidR="00660F0D" w:rsidRPr="00601C18">
        <w:rPr>
          <w:lang w:val="vi-VN"/>
        </w:rPr>
        <w:t xml:space="preserve"> Về cơ sở lý thuyết, báo cáo trình bày những </w:t>
      </w:r>
      <w:r w:rsidR="00F22A47">
        <w:rPr>
          <w:lang w:val="vi-VN"/>
        </w:rPr>
        <w:t>khái niệm về mạng nơ ron sâu</w:t>
      </w:r>
      <w:r w:rsidR="00660F0D" w:rsidRPr="00601C18">
        <w:rPr>
          <w:lang w:val="vi-VN"/>
        </w:rPr>
        <w:t>, các thành phần đặ</w:t>
      </w:r>
      <w:r w:rsidR="00F22A47">
        <w:rPr>
          <w:lang w:val="vi-VN"/>
        </w:rPr>
        <w:t>c trưng của mạng nơ rơn sâu</w:t>
      </w:r>
      <w:r w:rsidR="00660F0D" w:rsidRPr="00601C18">
        <w:rPr>
          <w:lang w:val="vi-VN"/>
        </w:rPr>
        <w:t xml:space="preserve">, những đặc điểm </w:t>
      </w:r>
      <w:r w:rsidR="001E2468" w:rsidRPr="00601C18">
        <w:rPr>
          <w:lang w:val="vi-VN"/>
        </w:rPr>
        <w:t xml:space="preserve">riêng </w:t>
      </w:r>
      <w:r w:rsidR="00660F0D" w:rsidRPr="00601C18">
        <w:rPr>
          <w:lang w:val="vi-VN"/>
        </w:rPr>
        <w:t xml:space="preserve">của mạng nơ ron </w:t>
      </w:r>
      <w:r w:rsidR="00F22A47">
        <w:rPr>
          <w:lang w:val="vi-VN"/>
        </w:rPr>
        <w:t xml:space="preserve">sâu </w:t>
      </w:r>
      <w:r w:rsidR="004759FF" w:rsidRPr="00601C18">
        <w:rPr>
          <w:lang w:val="vi-VN"/>
        </w:rPr>
        <w:t>dành cho việc phân loại chuỗi thời gian</w:t>
      </w:r>
      <w:r w:rsidR="001E2468" w:rsidRPr="00601C18">
        <w:rPr>
          <w:lang w:val="vi-VN"/>
        </w:rPr>
        <w:t>; kiến trúc học sâu</w:t>
      </w:r>
      <w:r w:rsidR="00F22A47">
        <w:rPr>
          <w:lang w:val="vi-VN"/>
        </w:rPr>
        <w:t xml:space="preserve"> hiệu quả để giải quyết bài toán </w:t>
      </w:r>
      <w:r w:rsidR="00F22A47" w:rsidRPr="00601C18">
        <w:rPr>
          <w:lang w:val="vi-VN"/>
        </w:rPr>
        <w:t>phân loại chuỗi thời gian</w:t>
      </w:r>
      <w:r w:rsidR="001E2468" w:rsidRPr="00601C18">
        <w:rPr>
          <w:lang w:val="vi-VN"/>
        </w:rPr>
        <w:t xml:space="preserve">. Về phân thực nghiệm so sánh, báo cáo trình bày </w:t>
      </w:r>
      <w:r w:rsidR="00531CF9" w:rsidRPr="00601C18">
        <w:rPr>
          <w:lang w:val="vi-VN"/>
        </w:rPr>
        <w:t xml:space="preserve">kết quả và kết luận về việc sử dụng kiến trúc </w:t>
      </w:r>
      <w:r w:rsidR="00F22A47">
        <w:rPr>
          <w:lang w:val="vi-VN"/>
        </w:rPr>
        <w:t>M</w:t>
      </w:r>
      <w:r w:rsidR="0084489C">
        <w:rPr>
          <w:lang w:val="vi-VN"/>
        </w:rPr>
        <w:t>ultil</w:t>
      </w:r>
      <w:r w:rsidR="002004E5" w:rsidRPr="002004E5">
        <w:rPr>
          <w:lang w:val="vi-VN"/>
        </w:rPr>
        <w:t xml:space="preserve">ayer </w:t>
      </w:r>
      <w:r w:rsidR="00F22A47">
        <w:rPr>
          <w:lang w:val="vi-VN"/>
        </w:rPr>
        <w:t>P</w:t>
      </w:r>
      <w:r w:rsidR="002004E5" w:rsidRPr="002004E5">
        <w:rPr>
          <w:lang w:val="vi-VN"/>
        </w:rPr>
        <w:t>erceptron</w:t>
      </w:r>
      <w:r w:rsidR="00F22A47">
        <w:rPr>
          <w:lang w:val="vi-VN"/>
        </w:rPr>
        <w:t>, F</w:t>
      </w:r>
      <w:r w:rsidR="002004E5" w:rsidRPr="002004E5">
        <w:rPr>
          <w:lang w:val="vi-VN"/>
        </w:rPr>
        <w:t>ull</w:t>
      </w:r>
      <w:r w:rsidR="0084489C" w:rsidRPr="00BD6664">
        <w:rPr>
          <w:lang w:val="vi-VN"/>
        </w:rPr>
        <w:t>ly</w:t>
      </w:r>
      <w:r w:rsidR="002004E5" w:rsidRPr="002004E5">
        <w:rPr>
          <w:lang w:val="vi-VN"/>
        </w:rPr>
        <w:t xml:space="preserve"> </w:t>
      </w:r>
      <w:r w:rsidR="00F22A47">
        <w:rPr>
          <w:lang w:val="vi-VN"/>
        </w:rPr>
        <w:t>C</w:t>
      </w:r>
      <w:r w:rsidR="002004E5" w:rsidRPr="002004E5">
        <w:rPr>
          <w:lang w:val="vi-VN"/>
        </w:rPr>
        <w:t xml:space="preserve">onnected Neural </w:t>
      </w:r>
      <w:r w:rsidR="00F22A47">
        <w:rPr>
          <w:lang w:val="vi-VN"/>
        </w:rPr>
        <w:t>N</w:t>
      </w:r>
      <w:r w:rsidR="002004E5" w:rsidRPr="002004E5">
        <w:rPr>
          <w:lang w:val="vi-VN"/>
        </w:rPr>
        <w:t>etwork</w:t>
      </w:r>
      <w:r w:rsidR="00F22A47">
        <w:rPr>
          <w:lang w:val="vi-VN"/>
        </w:rPr>
        <w:t xml:space="preserve"> và </w:t>
      </w:r>
      <w:r w:rsidR="0023435D" w:rsidRPr="0023435D">
        <w:rPr>
          <w:lang w:val="vi-VN"/>
        </w:rPr>
        <w:t xml:space="preserve">Residual Network </w:t>
      </w:r>
      <w:r w:rsidR="00531CF9" w:rsidRPr="00601C18">
        <w:rPr>
          <w:lang w:val="vi-VN"/>
        </w:rPr>
        <w:t xml:space="preserve">để phân loại một số tập dữ liệu chuỗi thời gian phổ biến trong </w:t>
      </w:r>
      <w:r w:rsidR="00FB7E99" w:rsidRPr="00B72309">
        <w:rPr>
          <w:lang w:val="vi-VN"/>
        </w:rPr>
        <w:t xml:space="preserve">bộ </w:t>
      </w:r>
      <w:r w:rsidR="00531CF9" w:rsidRPr="00601C18">
        <w:rPr>
          <w:lang w:val="vi-VN"/>
        </w:rPr>
        <w:t>dữ liệu chuỗi thời gian đơn biến UCR</w:t>
      </w:r>
      <w:r w:rsidR="00961980" w:rsidRPr="00FB7E99">
        <w:rPr>
          <w:lang w:val="vi-VN"/>
        </w:rPr>
        <w:t xml:space="preserve"> (</w:t>
      </w:r>
      <w:r w:rsidR="00A13892" w:rsidRPr="00FB7E99">
        <w:rPr>
          <w:lang w:val="vi-VN"/>
        </w:rPr>
        <w:t>2018</w:t>
      </w:r>
      <w:r w:rsidR="00961980" w:rsidRPr="00FB7E99">
        <w:rPr>
          <w:lang w:val="vi-VN"/>
        </w:rPr>
        <w:t>)</w:t>
      </w:r>
      <w:r w:rsidR="00B1425F" w:rsidRPr="00601C18">
        <w:rPr>
          <w:lang w:val="vi-VN"/>
        </w:rPr>
        <w:t xml:space="preserve">, qua đó thấy được hiệu quả của </w:t>
      </w:r>
      <w:r w:rsidR="00F22A47">
        <w:rPr>
          <w:lang w:val="vi-VN"/>
        </w:rPr>
        <w:t xml:space="preserve">các </w:t>
      </w:r>
      <w:r w:rsidR="00B1425F" w:rsidRPr="00601C18">
        <w:rPr>
          <w:lang w:val="vi-VN"/>
        </w:rPr>
        <w:t>phương pháp này</w:t>
      </w:r>
      <w:r w:rsidR="008641B5" w:rsidRPr="00601C18">
        <w:rPr>
          <w:lang w:val="vi-VN"/>
        </w:rPr>
        <w:t xml:space="preserve"> trong nhiệm vụ phân loại chuỗi thời gian</w:t>
      </w:r>
      <w:r w:rsidR="00B1425F" w:rsidRPr="00601C18">
        <w:rPr>
          <w:lang w:val="vi-VN"/>
        </w:rPr>
        <w:t>.</w:t>
      </w:r>
    </w:p>
    <w:p w14:paraId="2A0E053C" w14:textId="77777777" w:rsidR="00DB7595" w:rsidRPr="00601C18" w:rsidRDefault="007E6AB9">
      <w:pPr>
        <w:spacing w:after="200" w:line="276" w:lineRule="auto"/>
        <w:rPr>
          <w:sz w:val="26"/>
          <w:szCs w:val="26"/>
          <w:lang w:val="vi-VN"/>
        </w:rPr>
        <w:sectPr w:rsidR="00DB7595" w:rsidRPr="00601C18" w:rsidSect="00B118C8">
          <w:headerReference w:type="default" r:id="rId12"/>
          <w:pgSz w:w="12240" w:h="15840"/>
          <w:pgMar w:top="1985" w:right="1134" w:bottom="1701" w:left="1985" w:header="720" w:footer="720" w:gutter="0"/>
          <w:pgNumType w:fmt="lowerRoman" w:start="1"/>
          <w:cols w:space="720"/>
          <w:docGrid w:linePitch="360"/>
        </w:sectPr>
      </w:pPr>
      <w:r w:rsidRPr="00601C18">
        <w:rPr>
          <w:sz w:val="26"/>
          <w:szCs w:val="26"/>
          <w:lang w:val="vi-VN"/>
        </w:rPr>
        <w:br w:type="page"/>
      </w:r>
    </w:p>
    <w:p w14:paraId="76EBA782" w14:textId="77777777" w:rsidR="007E6AB9" w:rsidRPr="00601C18" w:rsidRDefault="007E6AB9" w:rsidP="002D796D">
      <w:pPr>
        <w:pStyle w:val="Chng"/>
        <w:jc w:val="center"/>
        <w:rPr>
          <w:lang w:val="vi-VN"/>
        </w:rPr>
      </w:pPr>
      <w:bookmarkStart w:id="4" w:name="_Toc44596574"/>
      <w:r w:rsidRPr="00601C18">
        <w:rPr>
          <w:lang w:val="vi-VN"/>
        </w:rPr>
        <w:lastRenderedPageBreak/>
        <w:t>MỤC LỤC</w:t>
      </w:r>
      <w:bookmarkEnd w:id="4"/>
    </w:p>
    <w:p w14:paraId="799FF47D" w14:textId="66ED7E36" w:rsidR="00F2239A" w:rsidRDefault="00C75086">
      <w:pPr>
        <w:pStyle w:val="TOC1"/>
        <w:tabs>
          <w:tab w:val="right" w:leader="dot" w:pos="9111"/>
        </w:tabs>
        <w:rPr>
          <w:rFonts w:asciiTheme="minorHAnsi" w:eastAsiaTheme="minorEastAsia" w:hAnsiTheme="minorHAnsi" w:cstheme="minorBidi"/>
          <w:noProof/>
          <w:sz w:val="22"/>
          <w:szCs w:val="22"/>
          <w:lang w:eastAsia="zh-CN"/>
        </w:rPr>
      </w:pPr>
      <w:r w:rsidRPr="00601C18">
        <w:rPr>
          <w:szCs w:val="26"/>
          <w:lang w:val="vi-VN"/>
        </w:rPr>
        <w:fldChar w:fldCharType="begin"/>
      </w:r>
      <w:r w:rsidRPr="00601C18">
        <w:rPr>
          <w:szCs w:val="26"/>
          <w:lang w:val="vi-VN"/>
        </w:rPr>
        <w:instrText xml:space="preserve"> TOC \h \z \t "Chương,1,Tiểu mục cấp 1,2,Tiểu mục cấp 2,3,Tiểu mục cấp 3,4" </w:instrText>
      </w:r>
      <w:r w:rsidRPr="00601C18">
        <w:rPr>
          <w:szCs w:val="26"/>
          <w:lang w:val="vi-VN"/>
        </w:rPr>
        <w:fldChar w:fldCharType="separate"/>
      </w:r>
      <w:hyperlink w:anchor="_Toc44596571" w:history="1">
        <w:r w:rsidR="00F2239A" w:rsidRPr="000A727C">
          <w:rPr>
            <w:rStyle w:val="Hyperlink"/>
            <w:noProof/>
            <w:lang w:val="vi-VN"/>
          </w:rPr>
          <w:t>LỜI CẢM ƠN</w:t>
        </w:r>
        <w:r w:rsidR="00F2239A">
          <w:rPr>
            <w:noProof/>
            <w:webHidden/>
          </w:rPr>
          <w:tab/>
        </w:r>
        <w:r w:rsidR="00F2239A">
          <w:rPr>
            <w:noProof/>
            <w:webHidden/>
          </w:rPr>
          <w:fldChar w:fldCharType="begin"/>
        </w:r>
        <w:r w:rsidR="00F2239A">
          <w:rPr>
            <w:noProof/>
            <w:webHidden/>
          </w:rPr>
          <w:instrText xml:space="preserve"> PAGEREF _Toc44596571 \h </w:instrText>
        </w:r>
        <w:r w:rsidR="00F2239A">
          <w:rPr>
            <w:noProof/>
            <w:webHidden/>
          </w:rPr>
        </w:r>
        <w:r w:rsidR="00F2239A">
          <w:rPr>
            <w:noProof/>
            <w:webHidden/>
          </w:rPr>
          <w:fldChar w:fldCharType="separate"/>
        </w:r>
        <w:r w:rsidR="001973A2">
          <w:rPr>
            <w:noProof/>
            <w:webHidden/>
          </w:rPr>
          <w:t>i</w:t>
        </w:r>
        <w:r w:rsidR="00F2239A">
          <w:rPr>
            <w:noProof/>
            <w:webHidden/>
          </w:rPr>
          <w:fldChar w:fldCharType="end"/>
        </w:r>
      </w:hyperlink>
    </w:p>
    <w:p w14:paraId="08736802" w14:textId="372E8778"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72" w:history="1">
        <w:r w:rsidR="00F2239A" w:rsidRPr="000A727C">
          <w:rPr>
            <w:rStyle w:val="Hyperlink"/>
            <w:noProof/>
            <w:lang w:val="vi-VN"/>
          </w:rPr>
          <w:t>PHẦN XÁC NHẬN VÀ ĐÁNH GIÁ CỦA GIẢNG VIÊN</w:t>
        </w:r>
        <w:r w:rsidR="00F2239A">
          <w:rPr>
            <w:noProof/>
            <w:webHidden/>
          </w:rPr>
          <w:tab/>
        </w:r>
        <w:r w:rsidR="00F2239A">
          <w:rPr>
            <w:noProof/>
            <w:webHidden/>
          </w:rPr>
          <w:fldChar w:fldCharType="begin"/>
        </w:r>
        <w:r w:rsidR="00F2239A">
          <w:rPr>
            <w:noProof/>
            <w:webHidden/>
          </w:rPr>
          <w:instrText xml:space="preserve"> PAGEREF _Toc44596572 \h </w:instrText>
        </w:r>
        <w:r w:rsidR="00F2239A">
          <w:rPr>
            <w:noProof/>
            <w:webHidden/>
          </w:rPr>
        </w:r>
        <w:r w:rsidR="00F2239A">
          <w:rPr>
            <w:noProof/>
            <w:webHidden/>
          </w:rPr>
          <w:fldChar w:fldCharType="separate"/>
        </w:r>
        <w:r>
          <w:rPr>
            <w:noProof/>
            <w:webHidden/>
          </w:rPr>
          <w:t>iii</w:t>
        </w:r>
        <w:r w:rsidR="00F2239A">
          <w:rPr>
            <w:noProof/>
            <w:webHidden/>
          </w:rPr>
          <w:fldChar w:fldCharType="end"/>
        </w:r>
      </w:hyperlink>
    </w:p>
    <w:p w14:paraId="4E69CD4C" w14:textId="6CD76E60"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73" w:history="1">
        <w:r w:rsidR="00F2239A" w:rsidRPr="000A727C">
          <w:rPr>
            <w:rStyle w:val="Hyperlink"/>
            <w:noProof/>
            <w:lang w:val="vi-VN"/>
          </w:rPr>
          <w:t>TÓM TẮT</w:t>
        </w:r>
        <w:r w:rsidR="00F2239A">
          <w:rPr>
            <w:noProof/>
            <w:webHidden/>
          </w:rPr>
          <w:tab/>
        </w:r>
        <w:r w:rsidR="00F2239A">
          <w:rPr>
            <w:noProof/>
            <w:webHidden/>
          </w:rPr>
          <w:fldChar w:fldCharType="begin"/>
        </w:r>
        <w:r w:rsidR="00F2239A">
          <w:rPr>
            <w:noProof/>
            <w:webHidden/>
          </w:rPr>
          <w:instrText xml:space="preserve"> PAGEREF _Toc44596573 \h </w:instrText>
        </w:r>
        <w:r w:rsidR="00F2239A">
          <w:rPr>
            <w:noProof/>
            <w:webHidden/>
          </w:rPr>
        </w:r>
        <w:r w:rsidR="00F2239A">
          <w:rPr>
            <w:noProof/>
            <w:webHidden/>
          </w:rPr>
          <w:fldChar w:fldCharType="separate"/>
        </w:r>
        <w:r>
          <w:rPr>
            <w:noProof/>
            <w:webHidden/>
          </w:rPr>
          <w:t>iv</w:t>
        </w:r>
        <w:r w:rsidR="00F2239A">
          <w:rPr>
            <w:noProof/>
            <w:webHidden/>
          </w:rPr>
          <w:fldChar w:fldCharType="end"/>
        </w:r>
      </w:hyperlink>
    </w:p>
    <w:p w14:paraId="4BF5BBC5" w14:textId="17806C7B"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74" w:history="1">
        <w:r w:rsidR="00F2239A" w:rsidRPr="000A727C">
          <w:rPr>
            <w:rStyle w:val="Hyperlink"/>
            <w:noProof/>
            <w:lang w:val="vi-VN"/>
          </w:rPr>
          <w:t>MỤC LỤC</w:t>
        </w:r>
        <w:r w:rsidR="00F2239A">
          <w:rPr>
            <w:noProof/>
            <w:webHidden/>
          </w:rPr>
          <w:tab/>
        </w:r>
        <w:r w:rsidR="00F2239A">
          <w:rPr>
            <w:noProof/>
            <w:webHidden/>
          </w:rPr>
          <w:fldChar w:fldCharType="begin"/>
        </w:r>
        <w:r w:rsidR="00F2239A">
          <w:rPr>
            <w:noProof/>
            <w:webHidden/>
          </w:rPr>
          <w:instrText xml:space="preserve"> PAGEREF _Toc44596574 \h </w:instrText>
        </w:r>
        <w:r w:rsidR="00F2239A">
          <w:rPr>
            <w:noProof/>
            <w:webHidden/>
          </w:rPr>
        </w:r>
        <w:r w:rsidR="00F2239A">
          <w:rPr>
            <w:noProof/>
            <w:webHidden/>
          </w:rPr>
          <w:fldChar w:fldCharType="separate"/>
        </w:r>
        <w:r>
          <w:rPr>
            <w:noProof/>
            <w:webHidden/>
          </w:rPr>
          <w:t>1</w:t>
        </w:r>
        <w:r w:rsidR="00F2239A">
          <w:rPr>
            <w:noProof/>
            <w:webHidden/>
          </w:rPr>
          <w:fldChar w:fldCharType="end"/>
        </w:r>
      </w:hyperlink>
    </w:p>
    <w:p w14:paraId="2D314245" w14:textId="6F1B58BE"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75" w:history="1">
        <w:r w:rsidR="00F2239A" w:rsidRPr="000A727C">
          <w:rPr>
            <w:rStyle w:val="Hyperlink"/>
            <w:noProof/>
            <w:lang w:val="vi-VN"/>
          </w:rPr>
          <w:t>DANH MỤC CÁC BẢNG</w:t>
        </w:r>
        <w:r w:rsidR="00F2239A">
          <w:rPr>
            <w:noProof/>
            <w:webHidden/>
          </w:rPr>
          <w:tab/>
        </w:r>
        <w:r w:rsidR="00F2239A">
          <w:rPr>
            <w:noProof/>
            <w:webHidden/>
          </w:rPr>
          <w:fldChar w:fldCharType="begin"/>
        </w:r>
        <w:r w:rsidR="00F2239A">
          <w:rPr>
            <w:noProof/>
            <w:webHidden/>
          </w:rPr>
          <w:instrText xml:space="preserve"> PAGEREF _Toc44596575 \h </w:instrText>
        </w:r>
        <w:r w:rsidR="00F2239A">
          <w:rPr>
            <w:noProof/>
            <w:webHidden/>
          </w:rPr>
        </w:r>
        <w:r w:rsidR="00F2239A">
          <w:rPr>
            <w:noProof/>
            <w:webHidden/>
          </w:rPr>
          <w:fldChar w:fldCharType="separate"/>
        </w:r>
        <w:r>
          <w:rPr>
            <w:noProof/>
            <w:webHidden/>
          </w:rPr>
          <w:t>6</w:t>
        </w:r>
        <w:r w:rsidR="00F2239A">
          <w:rPr>
            <w:noProof/>
            <w:webHidden/>
          </w:rPr>
          <w:fldChar w:fldCharType="end"/>
        </w:r>
      </w:hyperlink>
    </w:p>
    <w:p w14:paraId="55C81267" w14:textId="3122E2B8"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76" w:history="1">
        <w:r w:rsidR="00F2239A" w:rsidRPr="000A727C">
          <w:rPr>
            <w:rStyle w:val="Hyperlink"/>
            <w:noProof/>
            <w:lang w:val="vi-VN"/>
          </w:rPr>
          <w:t>CHƯƠNG 1 – GIỚI THIỆU</w:t>
        </w:r>
        <w:r w:rsidR="00F2239A">
          <w:rPr>
            <w:noProof/>
            <w:webHidden/>
          </w:rPr>
          <w:tab/>
        </w:r>
        <w:r w:rsidR="00F2239A">
          <w:rPr>
            <w:noProof/>
            <w:webHidden/>
          </w:rPr>
          <w:fldChar w:fldCharType="begin"/>
        </w:r>
        <w:r w:rsidR="00F2239A">
          <w:rPr>
            <w:noProof/>
            <w:webHidden/>
          </w:rPr>
          <w:instrText xml:space="preserve"> PAGEREF _Toc44596576 \h </w:instrText>
        </w:r>
        <w:r w:rsidR="00F2239A">
          <w:rPr>
            <w:noProof/>
            <w:webHidden/>
          </w:rPr>
        </w:r>
        <w:r w:rsidR="00F2239A">
          <w:rPr>
            <w:noProof/>
            <w:webHidden/>
          </w:rPr>
          <w:fldChar w:fldCharType="separate"/>
        </w:r>
        <w:r>
          <w:rPr>
            <w:noProof/>
            <w:webHidden/>
          </w:rPr>
          <w:t>7</w:t>
        </w:r>
        <w:r w:rsidR="00F2239A">
          <w:rPr>
            <w:noProof/>
            <w:webHidden/>
          </w:rPr>
          <w:fldChar w:fldCharType="end"/>
        </w:r>
      </w:hyperlink>
    </w:p>
    <w:p w14:paraId="7776E23D" w14:textId="69A075D3"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577" w:history="1">
        <w:r w:rsidR="00F2239A" w:rsidRPr="000A727C">
          <w:rPr>
            <w:rStyle w:val="Hyperlink"/>
            <w:noProof/>
            <w:lang w:val="vi-VN"/>
          </w:rPr>
          <w:t>1.1 Tổng quan</w:t>
        </w:r>
        <w:r w:rsidR="00F2239A">
          <w:rPr>
            <w:noProof/>
            <w:webHidden/>
          </w:rPr>
          <w:tab/>
        </w:r>
        <w:r w:rsidR="00F2239A">
          <w:rPr>
            <w:noProof/>
            <w:webHidden/>
          </w:rPr>
          <w:fldChar w:fldCharType="begin"/>
        </w:r>
        <w:r w:rsidR="00F2239A">
          <w:rPr>
            <w:noProof/>
            <w:webHidden/>
          </w:rPr>
          <w:instrText xml:space="preserve"> PAGEREF _Toc44596577 \h </w:instrText>
        </w:r>
        <w:r w:rsidR="00F2239A">
          <w:rPr>
            <w:noProof/>
            <w:webHidden/>
          </w:rPr>
        </w:r>
        <w:r w:rsidR="00F2239A">
          <w:rPr>
            <w:noProof/>
            <w:webHidden/>
          </w:rPr>
          <w:fldChar w:fldCharType="separate"/>
        </w:r>
        <w:r>
          <w:rPr>
            <w:noProof/>
            <w:webHidden/>
          </w:rPr>
          <w:t>7</w:t>
        </w:r>
        <w:r w:rsidR="00F2239A">
          <w:rPr>
            <w:noProof/>
            <w:webHidden/>
          </w:rPr>
          <w:fldChar w:fldCharType="end"/>
        </w:r>
      </w:hyperlink>
    </w:p>
    <w:p w14:paraId="26D242C9" w14:textId="48A45835"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78" w:history="1">
        <w:r w:rsidR="00F2239A" w:rsidRPr="000A727C">
          <w:rPr>
            <w:rStyle w:val="Hyperlink"/>
            <w:noProof/>
            <w:lang w:val="vi-VN"/>
          </w:rPr>
          <w:t>1.1.1 Dữ liệu chuỗi thời gian</w:t>
        </w:r>
        <w:r w:rsidR="00F2239A">
          <w:rPr>
            <w:noProof/>
            <w:webHidden/>
          </w:rPr>
          <w:tab/>
        </w:r>
        <w:r w:rsidR="00F2239A">
          <w:rPr>
            <w:noProof/>
            <w:webHidden/>
          </w:rPr>
          <w:fldChar w:fldCharType="begin"/>
        </w:r>
        <w:r w:rsidR="00F2239A">
          <w:rPr>
            <w:noProof/>
            <w:webHidden/>
          </w:rPr>
          <w:instrText xml:space="preserve"> PAGEREF _Toc44596578 \h </w:instrText>
        </w:r>
        <w:r w:rsidR="00F2239A">
          <w:rPr>
            <w:noProof/>
            <w:webHidden/>
          </w:rPr>
        </w:r>
        <w:r w:rsidR="00F2239A">
          <w:rPr>
            <w:noProof/>
            <w:webHidden/>
          </w:rPr>
          <w:fldChar w:fldCharType="separate"/>
        </w:r>
        <w:r>
          <w:rPr>
            <w:noProof/>
            <w:webHidden/>
          </w:rPr>
          <w:t>7</w:t>
        </w:r>
        <w:r w:rsidR="00F2239A">
          <w:rPr>
            <w:noProof/>
            <w:webHidden/>
          </w:rPr>
          <w:fldChar w:fldCharType="end"/>
        </w:r>
      </w:hyperlink>
    </w:p>
    <w:p w14:paraId="6B58DFF9" w14:textId="0D4B66B2"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79" w:history="1">
        <w:r w:rsidR="00F2239A" w:rsidRPr="000A727C">
          <w:rPr>
            <w:rStyle w:val="Hyperlink"/>
            <w:noProof/>
            <w:lang w:val="vi-VN"/>
          </w:rPr>
          <w:t>1.1.2 Bài toán phân loại chuỗi thời gian</w:t>
        </w:r>
        <w:r w:rsidR="00F2239A">
          <w:rPr>
            <w:noProof/>
            <w:webHidden/>
          </w:rPr>
          <w:tab/>
        </w:r>
        <w:r w:rsidR="00F2239A">
          <w:rPr>
            <w:noProof/>
            <w:webHidden/>
          </w:rPr>
          <w:fldChar w:fldCharType="begin"/>
        </w:r>
        <w:r w:rsidR="00F2239A">
          <w:rPr>
            <w:noProof/>
            <w:webHidden/>
          </w:rPr>
          <w:instrText xml:space="preserve"> PAGEREF _Toc44596579 \h </w:instrText>
        </w:r>
        <w:r w:rsidR="00F2239A">
          <w:rPr>
            <w:noProof/>
            <w:webHidden/>
          </w:rPr>
        </w:r>
        <w:r w:rsidR="00F2239A">
          <w:rPr>
            <w:noProof/>
            <w:webHidden/>
          </w:rPr>
          <w:fldChar w:fldCharType="separate"/>
        </w:r>
        <w:r>
          <w:rPr>
            <w:noProof/>
            <w:webHidden/>
          </w:rPr>
          <w:t>7</w:t>
        </w:r>
        <w:r w:rsidR="00F2239A">
          <w:rPr>
            <w:noProof/>
            <w:webHidden/>
          </w:rPr>
          <w:fldChar w:fldCharType="end"/>
        </w:r>
      </w:hyperlink>
    </w:p>
    <w:p w14:paraId="4B95542F" w14:textId="0762F2C2"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580" w:history="1">
        <w:r w:rsidR="00F2239A" w:rsidRPr="000A727C">
          <w:rPr>
            <w:rStyle w:val="Hyperlink"/>
            <w:noProof/>
            <w:lang w:val="vi-VN"/>
          </w:rPr>
          <w:t>1.2 Cấu trúc báo cáo</w:t>
        </w:r>
        <w:r w:rsidR="00F2239A">
          <w:rPr>
            <w:noProof/>
            <w:webHidden/>
          </w:rPr>
          <w:tab/>
        </w:r>
        <w:r w:rsidR="00F2239A">
          <w:rPr>
            <w:noProof/>
            <w:webHidden/>
          </w:rPr>
          <w:fldChar w:fldCharType="begin"/>
        </w:r>
        <w:r w:rsidR="00F2239A">
          <w:rPr>
            <w:noProof/>
            <w:webHidden/>
          </w:rPr>
          <w:instrText xml:space="preserve"> PAGEREF _Toc44596580 \h </w:instrText>
        </w:r>
        <w:r w:rsidR="00F2239A">
          <w:rPr>
            <w:noProof/>
            <w:webHidden/>
          </w:rPr>
        </w:r>
        <w:r w:rsidR="00F2239A">
          <w:rPr>
            <w:noProof/>
            <w:webHidden/>
          </w:rPr>
          <w:fldChar w:fldCharType="separate"/>
        </w:r>
        <w:r>
          <w:rPr>
            <w:noProof/>
            <w:webHidden/>
          </w:rPr>
          <w:t>9</w:t>
        </w:r>
        <w:r w:rsidR="00F2239A">
          <w:rPr>
            <w:noProof/>
            <w:webHidden/>
          </w:rPr>
          <w:fldChar w:fldCharType="end"/>
        </w:r>
      </w:hyperlink>
    </w:p>
    <w:p w14:paraId="3ACB6B50" w14:textId="163D7B10"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581" w:history="1">
        <w:r w:rsidR="00F2239A" w:rsidRPr="000A727C">
          <w:rPr>
            <w:rStyle w:val="Hyperlink"/>
            <w:noProof/>
            <w:lang w:val="vi-VN"/>
          </w:rPr>
          <w:t>CHƯƠNG 2 – CƠ SỞ LÝ THUYẾT VÀ CÁC CÔNG TRÌNH LIÊN QUAN</w:t>
        </w:r>
        <w:r w:rsidR="00F2239A">
          <w:rPr>
            <w:noProof/>
            <w:webHidden/>
          </w:rPr>
          <w:tab/>
        </w:r>
        <w:r w:rsidR="00F2239A">
          <w:rPr>
            <w:noProof/>
            <w:webHidden/>
          </w:rPr>
          <w:fldChar w:fldCharType="begin"/>
        </w:r>
        <w:r w:rsidR="00F2239A">
          <w:rPr>
            <w:noProof/>
            <w:webHidden/>
          </w:rPr>
          <w:instrText xml:space="preserve"> PAGEREF _Toc44596581 \h </w:instrText>
        </w:r>
        <w:r w:rsidR="00F2239A">
          <w:rPr>
            <w:noProof/>
            <w:webHidden/>
          </w:rPr>
        </w:r>
        <w:r w:rsidR="00F2239A">
          <w:rPr>
            <w:noProof/>
            <w:webHidden/>
          </w:rPr>
          <w:fldChar w:fldCharType="separate"/>
        </w:r>
        <w:r>
          <w:rPr>
            <w:noProof/>
            <w:webHidden/>
          </w:rPr>
          <w:t>10</w:t>
        </w:r>
        <w:r w:rsidR="00F2239A">
          <w:rPr>
            <w:noProof/>
            <w:webHidden/>
          </w:rPr>
          <w:fldChar w:fldCharType="end"/>
        </w:r>
      </w:hyperlink>
    </w:p>
    <w:p w14:paraId="28E0A68B" w14:textId="4D6CC466"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582" w:history="1">
        <w:r w:rsidR="00F2239A" w:rsidRPr="000A727C">
          <w:rPr>
            <w:rStyle w:val="Hyperlink"/>
            <w:noProof/>
            <w:lang w:val="vi-VN"/>
          </w:rPr>
          <w:t>2.1 Các mạng nơ ron sâu (Deep Neural Networks)</w:t>
        </w:r>
        <w:r w:rsidR="00F2239A">
          <w:rPr>
            <w:noProof/>
            <w:webHidden/>
          </w:rPr>
          <w:tab/>
        </w:r>
        <w:r w:rsidR="00F2239A">
          <w:rPr>
            <w:noProof/>
            <w:webHidden/>
          </w:rPr>
          <w:fldChar w:fldCharType="begin"/>
        </w:r>
        <w:r w:rsidR="00F2239A">
          <w:rPr>
            <w:noProof/>
            <w:webHidden/>
          </w:rPr>
          <w:instrText xml:space="preserve"> PAGEREF _Toc44596582 \h </w:instrText>
        </w:r>
        <w:r w:rsidR="00F2239A">
          <w:rPr>
            <w:noProof/>
            <w:webHidden/>
          </w:rPr>
        </w:r>
        <w:r w:rsidR="00F2239A">
          <w:rPr>
            <w:noProof/>
            <w:webHidden/>
          </w:rPr>
          <w:fldChar w:fldCharType="separate"/>
        </w:r>
        <w:r>
          <w:rPr>
            <w:noProof/>
            <w:webHidden/>
          </w:rPr>
          <w:t>10</w:t>
        </w:r>
        <w:r w:rsidR="00F2239A">
          <w:rPr>
            <w:noProof/>
            <w:webHidden/>
          </w:rPr>
          <w:fldChar w:fldCharType="end"/>
        </w:r>
      </w:hyperlink>
    </w:p>
    <w:p w14:paraId="4D61EB1A" w14:textId="73EC681A"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83" w:history="1">
        <w:r w:rsidR="00F2239A" w:rsidRPr="000A727C">
          <w:rPr>
            <w:rStyle w:val="Hyperlink"/>
            <w:noProof/>
            <w:lang w:val="vi-VN"/>
          </w:rPr>
          <w:t>2.1.1 Mạng nơ ron tích chập (Convolution Neural Network)</w:t>
        </w:r>
        <w:r w:rsidR="00F2239A">
          <w:rPr>
            <w:noProof/>
            <w:webHidden/>
          </w:rPr>
          <w:tab/>
        </w:r>
        <w:r w:rsidR="00F2239A">
          <w:rPr>
            <w:noProof/>
            <w:webHidden/>
          </w:rPr>
          <w:fldChar w:fldCharType="begin"/>
        </w:r>
        <w:r w:rsidR="00F2239A">
          <w:rPr>
            <w:noProof/>
            <w:webHidden/>
          </w:rPr>
          <w:instrText xml:space="preserve"> PAGEREF _Toc44596583 \h </w:instrText>
        </w:r>
        <w:r w:rsidR="00F2239A">
          <w:rPr>
            <w:noProof/>
            <w:webHidden/>
          </w:rPr>
        </w:r>
        <w:r w:rsidR="00F2239A">
          <w:rPr>
            <w:noProof/>
            <w:webHidden/>
          </w:rPr>
          <w:fldChar w:fldCharType="separate"/>
        </w:r>
        <w:r>
          <w:rPr>
            <w:noProof/>
            <w:webHidden/>
          </w:rPr>
          <w:t>10</w:t>
        </w:r>
        <w:r w:rsidR="00F2239A">
          <w:rPr>
            <w:noProof/>
            <w:webHidden/>
          </w:rPr>
          <w:fldChar w:fldCharType="end"/>
        </w:r>
      </w:hyperlink>
    </w:p>
    <w:p w14:paraId="40851EA9" w14:textId="17B24ACC"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84" w:history="1">
        <w:r w:rsidR="00F2239A" w:rsidRPr="000A727C">
          <w:rPr>
            <w:rStyle w:val="Hyperlink"/>
            <w:noProof/>
            <w:lang w:val="vi-VN"/>
          </w:rPr>
          <w:t>2.1.1.1 Các trường tiếp nhận cục bộ</w:t>
        </w:r>
        <w:r w:rsidR="00F2239A">
          <w:rPr>
            <w:noProof/>
            <w:webHidden/>
          </w:rPr>
          <w:tab/>
        </w:r>
        <w:r w:rsidR="00F2239A">
          <w:rPr>
            <w:noProof/>
            <w:webHidden/>
          </w:rPr>
          <w:fldChar w:fldCharType="begin"/>
        </w:r>
        <w:r w:rsidR="00F2239A">
          <w:rPr>
            <w:noProof/>
            <w:webHidden/>
          </w:rPr>
          <w:instrText xml:space="preserve"> PAGEREF _Toc44596584 \h </w:instrText>
        </w:r>
        <w:r w:rsidR="00F2239A">
          <w:rPr>
            <w:noProof/>
            <w:webHidden/>
          </w:rPr>
        </w:r>
        <w:r w:rsidR="00F2239A">
          <w:rPr>
            <w:noProof/>
            <w:webHidden/>
          </w:rPr>
          <w:fldChar w:fldCharType="separate"/>
        </w:r>
        <w:r>
          <w:rPr>
            <w:noProof/>
            <w:webHidden/>
          </w:rPr>
          <w:t>10</w:t>
        </w:r>
        <w:r w:rsidR="00F2239A">
          <w:rPr>
            <w:noProof/>
            <w:webHidden/>
          </w:rPr>
          <w:fldChar w:fldCharType="end"/>
        </w:r>
      </w:hyperlink>
    </w:p>
    <w:p w14:paraId="4DF6078B" w14:textId="57755A23"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85" w:history="1">
        <w:r w:rsidR="00F2239A" w:rsidRPr="000A727C">
          <w:rPr>
            <w:rStyle w:val="Hyperlink"/>
            <w:noProof/>
            <w:lang w:val="vi-VN"/>
          </w:rPr>
          <w:t>2.1.1.2 Chia sẻ trọng số và bias</w:t>
        </w:r>
        <w:r w:rsidR="00F2239A">
          <w:rPr>
            <w:noProof/>
            <w:webHidden/>
          </w:rPr>
          <w:tab/>
        </w:r>
        <w:r w:rsidR="00F2239A">
          <w:rPr>
            <w:noProof/>
            <w:webHidden/>
          </w:rPr>
          <w:fldChar w:fldCharType="begin"/>
        </w:r>
        <w:r w:rsidR="00F2239A">
          <w:rPr>
            <w:noProof/>
            <w:webHidden/>
          </w:rPr>
          <w:instrText xml:space="preserve"> PAGEREF _Toc44596585 \h </w:instrText>
        </w:r>
        <w:r w:rsidR="00F2239A">
          <w:rPr>
            <w:noProof/>
            <w:webHidden/>
          </w:rPr>
        </w:r>
        <w:r w:rsidR="00F2239A">
          <w:rPr>
            <w:noProof/>
            <w:webHidden/>
          </w:rPr>
          <w:fldChar w:fldCharType="separate"/>
        </w:r>
        <w:r>
          <w:rPr>
            <w:noProof/>
            <w:webHidden/>
          </w:rPr>
          <w:t>12</w:t>
        </w:r>
        <w:r w:rsidR="00F2239A">
          <w:rPr>
            <w:noProof/>
            <w:webHidden/>
          </w:rPr>
          <w:fldChar w:fldCharType="end"/>
        </w:r>
      </w:hyperlink>
    </w:p>
    <w:p w14:paraId="728C4AA4" w14:textId="177DFCDE"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86" w:history="1">
        <w:r w:rsidR="00F2239A" w:rsidRPr="000A727C">
          <w:rPr>
            <w:rStyle w:val="Hyperlink"/>
            <w:noProof/>
            <w:lang w:val="vi-VN"/>
          </w:rPr>
          <w:t>2.1.1.3 Lớp tổng hợp</w:t>
        </w:r>
        <w:r w:rsidR="00F2239A">
          <w:rPr>
            <w:noProof/>
            <w:webHidden/>
          </w:rPr>
          <w:tab/>
        </w:r>
        <w:r w:rsidR="00F2239A">
          <w:rPr>
            <w:noProof/>
            <w:webHidden/>
          </w:rPr>
          <w:fldChar w:fldCharType="begin"/>
        </w:r>
        <w:r w:rsidR="00F2239A">
          <w:rPr>
            <w:noProof/>
            <w:webHidden/>
          </w:rPr>
          <w:instrText xml:space="preserve"> PAGEREF _Toc44596586 \h </w:instrText>
        </w:r>
        <w:r w:rsidR="00F2239A">
          <w:rPr>
            <w:noProof/>
            <w:webHidden/>
          </w:rPr>
        </w:r>
        <w:r w:rsidR="00F2239A">
          <w:rPr>
            <w:noProof/>
            <w:webHidden/>
          </w:rPr>
          <w:fldChar w:fldCharType="separate"/>
        </w:r>
        <w:r>
          <w:rPr>
            <w:noProof/>
            <w:webHidden/>
          </w:rPr>
          <w:t>14</w:t>
        </w:r>
        <w:r w:rsidR="00F2239A">
          <w:rPr>
            <w:noProof/>
            <w:webHidden/>
          </w:rPr>
          <w:fldChar w:fldCharType="end"/>
        </w:r>
      </w:hyperlink>
    </w:p>
    <w:p w14:paraId="0B186C0B" w14:textId="4AD2C006"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87" w:history="1">
        <w:r w:rsidR="00F2239A" w:rsidRPr="000A727C">
          <w:rPr>
            <w:rStyle w:val="Hyperlink"/>
            <w:noProof/>
            <w:lang w:val="vi-VN"/>
          </w:rPr>
          <w:t>2.1.1.4 Cái nhìn tổng quát về mạng nơ ron tích chập</w:t>
        </w:r>
        <w:r w:rsidR="00F2239A">
          <w:rPr>
            <w:noProof/>
            <w:webHidden/>
          </w:rPr>
          <w:tab/>
        </w:r>
        <w:r w:rsidR="00F2239A">
          <w:rPr>
            <w:noProof/>
            <w:webHidden/>
          </w:rPr>
          <w:fldChar w:fldCharType="begin"/>
        </w:r>
        <w:r w:rsidR="00F2239A">
          <w:rPr>
            <w:noProof/>
            <w:webHidden/>
          </w:rPr>
          <w:instrText xml:space="preserve"> PAGEREF _Toc44596587 \h </w:instrText>
        </w:r>
        <w:r w:rsidR="00F2239A">
          <w:rPr>
            <w:noProof/>
            <w:webHidden/>
          </w:rPr>
        </w:r>
        <w:r w:rsidR="00F2239A">
          <w:rPr>
            <w:noProof/>
            <w:webHidden/>
          </w:rPr>
          <w:fldChar w:fldCharType="separate"/>
        </w:r>
        <w:r>
          <w:rPr>
            <w:noProof/>
            <w:webHidden/>
          </w:rPr>
          <w:t>15</w:t>
        </w:r>
        <w:r w:rsidR="00F2239A">
          <w:rPr>
            <w:noProof/>
            <w:webHidden/>
          </w:rPr>
          <w:fldChar w:fldCharType="end"/>
        </w:r>
      </w:hyperlink>
    </w:p>
    <w:p w14:paraId="42F59C37" w14:textId="111E2D7B"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88" w:history="1">
        <w:r w:rsidR="00F2239A" w:rsidRPr="000A727C">
          <w:rPr>
            <w:rStyle w:val="Hyperlink"/>
            <w:noProof/>
            <w:lang w:val="vi-VN"/>
          </w:rPr>
          <w:t>2.1.2 Một số mạng nơ ron sâu khác</w:t>
        </w:r>
        <w:r w:rsidR="00F2239A">
          <w:rPr>
            <w:noProof/>
            <w:webHidden/>
          </w:rPr>
          <w:tab/>
        </w:r>
        <w:r w:rsidR="00F2239A">
          <w:rPr>
            <w:noProof/>
            <w:webHidden/>
          </w:rPr>
          <w:fldChar w:fldCharType="begin"/>
        </w:r>
        <w:r w:rsidR="00F2239A">
          <w:rPr>
            <w:noProof/>
            <w:webHidden/>
          </w:rPr>
          <w:instrText xml:space="preserve"> PAGEREF _Toc44596588 \h </w:instrText>
        </w:r>
        <w:r w:rsidR="00F2239A">
          <w:rPr>
            <w:noProof/>
            <w:webHidden/>
          </w:rPr>
        </w:r>
        <w:r w:rsidR="00F2239A">
          <w:rPr>
            <w:noProof/>
            <w:webHidden/>
          </w:rPr>
          <w:fldChar w:fldCharType="separate"/>
        </w:r>
        <w:r>
          <w:rPr>
            <w:noProof/>
            <w:webHidden/>
          </w:rPr>
          <w:t>16</w:t>
        </w:r>
        <w:r w:rsidR="00F2239A">
          <w:rPr>
            <w:noProof/>
            <w:webHidden/>
          </w:rPr>
          <w:fldChar w:fldCharType="end"/>
        </w:r>
      </w:hyperlink>
    </w:p>
    <w:p w14:paraId="6376C8FD" w14:textId="632159FB"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89" w:history="1">
        <w:r w:rsidR="00F2239A" w:rsidRPr="000A727C">
          <w:rPr>
            <w:rStyle w:val="Hyperlink"/>
            <w:noProof/>
            <w:lang w:val="vi-VN"/>
          </w:rPr>
          <w:t>2.1.2.1 Mạng thần kinh hồi quy (Recurrent Neural Network</w:t>
        </w:r>
        <w:r w:rsidR="00F2239A" w:rsidRPr="000A727C">
          <w:rPr>
            <w:rStyle w:val="Hyperlink"/>
            <w:noProof/>
          </w:rPr>
          <w:t xml:space="preserve"> – </w:t>
        </w:r>
        <w:r w:rsidR="00F2239A" w:rsidRPr="000A727C">
          <w:rPr>
            <w:rStyle w:val="Hyperlink"/>
            <w:noProof/>
            <w:lang w:val="vi-VN"/>
          </w:rPr>
          <w:t>RNNs)</w:t>
        </w:r>
        <w:r w:rsidR="00F2239A">
          <w:rPr>
            <w:noProof/>
            <w:webHidden/>
          </w:rPr>
          <w:tab/>
        </w:r>
        <w:r w:rsidR="00F2239A">
          <w:rPr>
            <w:noProof/>
            <w:webHidden/>
          </w:rPr>
          <w:fldChar w:fldCharType="begin"/>
        </w:r>
        <w:r w:rsidR="00F2239A">
          <w:rPr>
            <w:noProof/>
            <w:webHidden/>
          </w:rPr>
          <w:instrText xml:space="preserve"> PAGEREF _Toc44596589 \h </w:instrText>
        </w:r>
        <w:r w:rsidR="00F2239A">
          <w:rPr>
            <w:noProof/>
            <w:webHidden/>
          </w:rPr>
        </w:r>
        <w:r w:rsidR="00F2239A">
          <w:rPr>
            <w:noProof/>
            <w:webHidden/>
          </w:rPr>
          <w:fldChar w:fldCharType="separate"/>
        </w:r>
        <w:r>
          <w:rPr>
            <w:noProof/>
            <w:webHidden/>
          </w:rPr>
          <w:t>16</w:t>
        </w:r>
        <w:r w:rsidR="00F2239A">
          <w:rPr>
            <w:noProof/>
            <w:webHidden/>
          </w:rPr>
          <w:fldChar w:fldCharType="end"/>
        </w:r>
      </w:hyperlink>
    </w:p>
    <w:p w14:paraId="5F097809" w14:textId="59773FBB"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90" w:history="1">
        <w:r w:rsidR="00F2239A" w:rsidRPr="000A727C">
          <w:rPr>
            <w:rStyle w:val="Hyperlink"/>
            <w:noProof/>
            <w:lang w:val="vi-VN"/>
          </w:rPr>
          <w:t>2.1.2.2 Các đơn vị bộ nhớ ngắn/dài hạn (</w:t>
        </w:r>
        <w:r w:rsidR="00F2239A" w:rsidRPr="000A727C">
          <w:rPr>
            <w:rStyle w:val="Hyperlink"/>
            <w:noProof/>
          </w:rPr>
          <w:t xml:space="preserve">Long Short Term Memory - </w:t>
        </w:r>
        <w:r w:rsidR="00F2239A" w:rsidRPr="000A727C">
          <w:rPr>
            <w:rStyle w:val="Hyperlink"/>
            <w:noProof/>
            <w:lang w:val="vi-VN"/>
          </w:rPr>
          <w:t>LSTMs)</w:t>
        </w:r>
        <w:r w:rsidR="00F2239A">
          <w:rPr>
            <w:noProof/>
            <w:webHidden/>
          </w:rPr>
          <w:tab/>
        </w:r>
        <w:r w:rsidR="00F2239A">
          <w:rPr>
            <w:noProof/>
            <w:webHidden/>
          </w:rPr>
          <w:fldChar w:fldCharType="begin"/>
        </w:r>
        <w:r w:rsidR="00F2239A">
          <w:rPr>
            <w:noProof/>
            <w:webHidden/>
          </w:rPr>
          <w:instrText xml:space="preserve"> PAGEREF _Toc44596590 \h </w:instrText>
        </w:r>
        <w:r w:rsidR="00F2239A">
          <w:rPr>
            <w:noProof/>
            <w:webHidden/>
          </w:rPr>
        </w:r>
        <w:r w:rsidR="00F2239A">
          <w:rPr>
            <w:noProof/>
            <w:webHidden/>
          </w:rPr>
          <w:fldChar w:fldCharType="separate"/>
        </w:r>
        <w:r>
          <w:rPr>
            <w:noProof/>
            <w:webHidden/>
          </w:rPr>
          <w:t>17</w:t>
        </w:r>
        <w:r w:rsidR="00F2239A">
          <w:rPr>
            <w:noProof/>
            <w:webHidden/>
          </w:rPr>
          <w:fldChar w:fldCharType="end"/>
        </w:r>
      </w:hyperlink>
    </w:p>
    <w:p w14:paraId="094EE137" w14:textId="5743296E"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91" w:history="1">
        <w:r w:rsidR="00F2239A" w:rsidRPr="000A727C">
          <w:rPr>
            <w:rStyle w:val="Hyperlink"/>
            <w:noProof/>
            <w:lang w:val="vi-VN"/>
          </w:rPr>
          <w:t>2.1.2.3 Mạng niềm tin sâu (Deep Belief Net – DBN), mô hình sản sinh và máy Boltzmann</w:t>
        </w:r>
        <w:r w:rsidR="00F2239A">
          <w:rPr>
            <w:noProof/>
            <w:webHidden/>
          </w:rPr>
          <w:tab/>
        </w:r>
        <w:r w:rsidR="00F2239A">
          <w:rPr>
            <w:noProof/>
            <w:webHidden/>
          </w:rPr>
          <w:fldChar w:fldCharType="begin"/>
        </w:r>
        <w:r w:rsidR="00F2239A">
          <w:rPr>
            <w:noProof/>
            <w:webHidden/>
          </w:rPr>
          <w:instrText xml:space="preserve"> PAGEREF _Toc44596591 \h </w:instrText>
        </w:r>
        <w:r w:rsidR="00F2239A">
          <w:rPr>
            <w:noProof/>
            <w:webHidden/>
          </w:rPr>
        </w:r>
        <w:r w:rsidR="00F2239A">
          <w:rPr>
            <w:noProof/>
            <w:webHidden/>
          </w:rPr>
          <w:fldChar w:fldCharType="separate"/>
        </w:r>
        <w:r>
          <w:rPr>
            <w:noProof/>
            <w:webHidden/>
          </w:rPr>
          <w:t>17</w:t>
        </w:r>
        <w:r w:rsidR="00F2239A">
          <w:rPr>
            <w:noProof/>
            <w:webHidden/>
          </w:rPr>
          <w:fldChar w:fldCharType="end"/>
        </w:r>
      </w:hyperlink>
    </w:p>
    <w:p w14:paraId="3222BCB2" w14:textId="031D91DC"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592" w:history="1">
        <w:r w:rsidR="00F2239A" w:rsidRPr="000A727C">
          <w:rPr>
            <w:rStyle w:val="Hyperlink"/>
            <w:noProof/>
            <w:lang w:val="vi-VN"/>
          </w:rPr>
          <w:t>2.2 Các thành phần học sâu sử dụng cho bài toán phân loại chuỗi thời gian</w:t>
        </w:r>
        <w:r w:rsidR="00F2239A">
          <w:rPr>
            <w:noProof/>
            <w:webHidden/>
          </w:rPr>
          <w:tab/>
        </w:r>
        <w:r w:rsidR="00F2239A">
          <w:rPr>
            <w:noProof/>
            <w:webHidden/>
          </w:rPr>
          <w:fldChar w:fldCharType="begin"/>
        </w:r>
        <w:r w:rsidR="00F2239A">
          <w:rPr>
            <w:noProof/>
            <w:webHidden/>
          </w:rPr>
          <w:instrText xml:space="preserve"> PAGEREF _Toc44596592 \h </w:instrText>
        </w:r>
        <w:r w:rsidR="00F2239A">
          <w:rPr>
            <w:noProof/>
            <w:webHidden/>
          </w:rPr>
        </w:r>
        <w:r w:rsidR="00F2239A">
          <w:rPr>
            <w:noProof/>
            <w:webHidden/>
          </w:rPr>
          <w:fldChar w:fldCharType="separate"/>
        </w:r>
        <w:r>
          <w:rPr>
            <w:noProof/>
            <w:webHidden/>
          </w:rPr>
          <w:t>18</w:t>
        </w:r>
        <w:r w:rsidR="00F2239A">
          <w:rPr>
            <w:noProof/>
            <w:webHidden/>
          </w:rPr>
          <w:fldChar w:fldCharType="end"/>
        </w:r>
      </w:hyperlink>
    </w:p>
    <w:p w14:paraId="79ADB79A" w14:textId="368CFBE9"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93" w:history="1">
        <w:r w:rsidR="00F2239A" w:rsidRPr="000A727C">
          <w:rPr>
            <w:rStyle w:val="Hyperlink"/>
            <w:noProof/>
            <w:lang w:val="vi-VN"/>
          </w:rPr>
          <w:t>2.2.1 Tầng tích chập 1D</w:t>
        </w:r>
        <w:r w:rsidR="00F2239A" w:rsidRPr="000A727C">
          <w:rPr>
            <w:rStyle w:val="Hyperlink"/>
            <w:noProof/>
          </w:rPr>
          <w:t xml:space="preserve"> (1D-Convolution Layer)</w:t>
        </w:r>
        <w:r w:rsidR="00F2239A">
          <w:rPr>
            <w:noProof/>
            <w:webHidden/>
          </w:rPr>
          <w:tab/>
        </w:r>
        <w:r w:rsidR="00F2239A">
          <w:rPr>
            <w:noProof/>
            <w:webHidden/>
          </w:rPr>
          <w:fldChar w:fldCharType="begin"/>
        </w:r>
        <w:r w:rsidR="00F2239A">
          <w:rPr>
            <w:noProof/>
            <w:webHidden/>
          </w:rPr>
          <w:instrText xml:space="preserve"> PAGEREF _Toc44596593 \h </w:instrText>
        </w:r>
        <w:r w:rsidR="00F2239A">
          <w:rPr>
            <w:noProof/>
            <w:webHidden/>
          </w:rPr>
        </w:r>
        <w:r w:rsidR="00F2239A">
          <w:rPr>
            <w:noProof/>
            <w:webHidden/>
          </w:rPr>
          <w:fldChar w:fldCharType="separate"/>
        </w:r>
        <w:r>
          <w:rPr>
            <w:noProof/>
            <w:webHidden/>
          </w:rPr>
          <w:t>18</w:t>
        </w:r>
        <w:r w:rsidR="00F2239A">
          <w:rPr>
            <w:noProof/>
            <w:webHidden/>
          </w:rPr>
          <w:fldChar w:fldCharType="end"/>
        </w:r>
      </w:hyperlink>
    </w:p>
    <w:p w14:paraId="18697EF7" w14:textId="42CDDF7E"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94" w:history="1">
        <w:r w:rsidR="00F2239A" w:rsidRPr="000A727C">
          <w:rPr>
            <w:rStyle w:val="Hyperlink"/>
            <w:noProof/>
          </w:rPr>
          <w:t>2.</w:t>
        </w:r>
        <w:r w:rsidR="00F2239A" w:rsidRPr="000A727C">
          <w:rPr>
            <w:rStyle w:val="Hyperlink"/>
            <w:noProof/>
            <w:lang w:val="vi-VN"/>
          </w:rPr>
          <w:t>2</w:t>
        </w:r>
        <w:r w:rsidR="00F2239A" w:rsidRPr="000A727C">
          <w:rPr>
            <w:rStyle w:val="Hyperlink"/>
            <w:noProof/>
          </w:rPr>
          <w:t>.2 Drop out</w:t>
        </w:r>
        <w:r w:rsidR="00F2239A">
          <w:rPr>
            <w:noProof/>
            <w:webHidden/>
          </w:rPr>
          <w:tab/>
        </w:r>
        <w:r w:rsidR="00F2239A">
          <w:rPr>
            <w:noProof/>
            <w:webHidden/>
          </w:rPr>
          <w:fldChar w:fldCharType="begin"/>
        </w:r>
        <w:r w:rsidR="00F2239A">
          <w:rPr>
            <w:noProof/>
            <w:webHidden/>
          </w:rPr>
          <w:instrText xml:space="preserve"> PAGEREF _Toc44596594 \h </w:instrText>
        </w:r>
        <w:r w:rsidR="00F2239A">
          <w:rPr>
            <w:noProof/>
            <w:webHidden/>
          </w:rPr>
        </w:r>
        <w:r w:rsidR="00F2239A">
          <w:rPr>
            <w:noProof/>
            <w:webHidden/>
          </w:rPr>
          <w:fldChar w:fldCharType="separate"/>
        </w:r>
        <w:r>
          <w:rPr>
            <w:noProof/>
            <w:webHidden/>
          </w:rPr>
          <w:t>19</w:t>
        </w:r>
        <w:r w:rsidR="00F2239A">
          <w:rPr>
            <w:noProof/>
            <w:webHidden/>
          </w:rPr>
          <w:fldChar w:fldCharType="end"/>
        </w:r>
      </w:hyperlink>
    </w:p>
    <w:p w14:paraId="2238927D" w14:textId="7EB15353"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95" w:history="1">
        <w:r w:rsidR="00F2239A" w:rsidRPr="000A727C">
          <w:rPr>
            <w:rStyle w:val="Hyperlink"/>
            <w:noProof/>
            <w:lang w:val="vi-VN"/>
          </w:rPr>
          <w:t>2.2.3 Batch-Normalize (BN)</w:t>
        </w:r>
        <w:r w:rsidR="00F2239A">
          <w:rPr>
            <w:noProof/>
            <w:webHidden/>
          </w:rPr>
          <w:tab/>
        </w:r>
        <w:r w:rsidR="00F2239A">
          <w:rPr>
            <w:noProof/>
            <w:webHidden/>
          </w:rPr>
          <w:fldChar w:fldCharType="begin"/>
        </w:r>
        <w:r w:rsidR="00F2239A">
          <w:rPr>
            <w:noProof/>
            <w:webHidden/>
          </w:rPr>
          <w:instrText xml:space="preserve"> PAGEREF _Toc44596595 \h </w:instrText>
        </w:r>
        <w:r w:rsidR="00F2239A">
          <w:rPr>
            <w:noProof/>
            <w:webHidden/>
          </w:rPr>
        </w:r>
        <w:r w:rsidR="00F2239A">
          <w:rPr>
            <w:noProof/>
            <w:webHidden/>
          </w:rPr>
          <w:fldChar w:fldCharType="separate"/>
        </w:r>
        <w:r>
          <w:rPr>
            <w:noProof/>
            <w:webHidden/>
          </w:rPr>
          <w:t>21</w:t>
        </w:r>
        <w:r w:rsidR="00F2239A">
          <w:rPr>
            <w:noProof/>
            <w:webHidden/>
          </w:rPr>
          <w:fldChar w:fldCharType="end"/>
        </w:r>
      </w:hyperlink>
    </w:p>
    <w:p w14:paraId="6F588732" w14:textId="07D2EE54"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96" w:history="1">
        <w:r w:rsidR="00F2239A" w:rsidRPr="000A727C">
          <w:rPr>
            <w:rStyle w:val="Hyperlink"/>
            <w:noProof/>
          </w:rPr>
          <w:t>2.</w:t>
        </w:r>
        <w:r w:rsidR="00F2239A" w:rsidRPr="000A727C">
          <w:rPr>
            <w:rStyle w:val="Hyperlink"/>
            <w:noProof/>
            <w:lang w:val="vi-VN"/>
          </w:rPr>
          <w:t>2</w:t>
        </w:r>
        <w:r w:rsidR="00F2239A" w:rsidRPr="000A727C">
          <w:rPr>
            <w:rStyle w:val="Hyperlink"/>
            <w:noProof/>
          </w:rPr>
          <w:t xml:space="preserve">.4 </w:t>
        </w:r>
        <w:r w:rsidR="00F2239A" w:rsidRPr="000A727C">
          <w:rPr>
            <w:rStyle w:val="Hyperlink"/>
            <w:noProof/>
            <w:lang w:val="vi-VN"/>
          </w:rPr>
          <w:t>Pooling</w:t>
        </w:r>
        <w:r w:rsidR="00F2239A">
          <w:rPr>
            <w:noProof/>
            <w:webHidden/>
          </w:rPr>
          <w:tab/>
        </w:r>
        <w:r w:rsidR="00F2239A">
          <w:rPr>
            <w:noProof/>
            <w:webHidden/>
          </w:rPr>
          <w:fldChar w:fldCharType="begin"/>
        </w:r>
        <w:r w:rsidR="00F2239A">
          <w:rPr>
            <w:noProof/>
            <w:webHidden/>
          </w:rPr>
          <w:instrText xml:space="preserve"> PAGEREF _Toc44596596 \h </w:instrText>
        </w:r>
        <w:r w:rsidR="00F2239A">
          <w:rPr>
            <w:noProof/>
            <w:webHidden/>
          </w:rPr>
        </w:r>
        <w:r w:rsidR="00F2239A">
          <w:rPr>
            <w:noProof/>
            <w:webHidden/>
          </w:rPr>
          <w:fldChar w:fldCharType="separate"/>
        </w:r>
        <w:r>
          <w:rPr>
            <w:noProof/>
            <w:webHidden/>
          </w:rPr>
          <w:t>22</w:t>
        </w:r>
        <w:r w:rsidR="00F2239A">
          <w:rPr>
            <w:noProof/>
            <w:webHidden/>
          </w:rPr>
          <w:fldChar w:fldCharType="end"/>
        </w:r>
      </w:hyperlink>
    </w:p>
    <w:p w14:paraId="32477570" w14:textId="278DA24A"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97" w:history="1">
        <w:r w:rsidR="00F2239A" w:rsidRPr="000A727C">
          <w:rPr>
            <w:rStyle w:val="Hyperlink"/>
            <w:noProof/>
          </w:rPr>
          <w:t>2.2.4.</w:t>
        </w:r>
        <w:r w:rsidR="00F2239A" w:rsidRPr="000A727C">
          <w:rPr>
            <w:rStyle w:val="Hyperlink"/>
            <w:noProof/>
            <w:lang w:val="vi-VN"/>
          </w:rPr>
          <w:t>1</w:t>
        </w:r>
        <w:r w:rsidR="00F2239A" w:rsidRPr="000A727C">
          <w:rPr>
            <w:rStyle w:val="Hyperlink"/>
            <w:noProof/>
          </w:rPr>
          <w:t xml:space="preserve"> </w:t>
        </w:r>
        <w:r w:rsidR="00F2239A" w:rsidRPr="000A727C">
          <w:rPr>
            <w:rStyle w:val="Hyperlink"/>
            <w:noProof/>
            <w:lang w:val="vi-VN"/>
          </w:rPr>
          <w:t>Max</w:t>
        </w:r>
        <w:r w:rsidR="00F2239A" w:rsidRPr="000A727C">
          <w:rPr>
            <w:rStyle w:val="Hyperlink"/>
            <w:noProof/>
          </w:rPr>
          <w:t xml:space="preserve"> Pooling</w:t>
        </w:r>
        <w:r w:rsidR="00F2239A">
          <w:rPr>
            <w:noProof/>
            <w:webHidden/>
          </w:rPr>
          <w:tab/>
        </w:r>
        <w:r w:rsidR="00F2239A">
          <w:rPr>
            <w:noProof/>
            <w:webHidden/>
          </w:rPr>
          <w:fldChar w:fldCharType="begin"/>
        </w:r>
        <w:r w:rsidR="00F2239A">
          <w:rPr>
            <w:noProof/>
            <w:webHidden/>
          </w:rPr>
          <w:instrText xml:space="preserve"> PAGEREF _Toc44596597 \h </w:instrText>
        </w:r>
        <w:r w:rsidR="00F2239A">
          <w:rPr>
            <w:noProof/>
            <w:webHidden/>
          </w:rPr>
        </w:r>
        <w:r w:rsidR="00F2239A">
          <w:rPr>
            <w:noProof/>
            <w:webHidden/>
          </w:rPr>
          <w:fldChar w:fldCharType="separate"/>
        </w:r>
        <w:r>
          <w:rPr>
            <w:noProof/>
            <w:webHidden/>
          </w:rPr>
          <w:t>22</w:t>
        </w:r>
        <w:r w:rsidR="00F2239A">
          <w:rPr>
            <w:noProof/>
            <w:webHidden/>
          </w:rPr>
          <w:fldChar w:fldCharType="end"/>
        </w:r>
      </w:hyperlink>
    </w:p>
    <w:p w14:paraId="7A710F4B" w14:textId="78AE61E6"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598" w:history="1">
        <w:r w:rsidR="00F2239A" w:rsidRPr="000A727C">
          <w:rPr>
            <w:rStyle w:val="Hyperlink"/>
            <w:noProof/>
          </w:rPr>
          <w:t>2.2.4.</w:t>
        </w:r>
        <w:r w:rsidR="00F2239A" w:rsidRPr="000A727C">
          <w:rPr>
            <w:rStyle w:val="Hyperlink"/>
            <w:noProof/>
            <w:lang w:val="vi-VN"/>
          </w:rPr>
          <w:t>2</w:t>
        </w:r>
        <w:r w:rsidR="00F2239A" w:rsidRPr="000A727C">
          <w:rPr>
            <w:rStyle w:val="Hyperlink"/>
            <w:noProof/>
          </w:rPr>
          <w:t xml:space="preserve"> Global Average Pooling</w:t>
        </w:r>
        <w:r w:rsidR="00F2239A">
          <w:rPr>
            <w:noProof/>
            <w:webHidden/>
          </w:rPr>
          <w:tab/>
        </w:r>
        <w:r w:rsidR="00F2239A">
          <w:rPr>
            <w:noProof/>
            <w:webHidden/>
          </w:rPr>
          <w:fldChar w:fldCharType="begin"/>
        </w:r>
        <w:r w:rsidR="00F2239A">
          <w:rPr>
            <w:noProof/>
            <w:webHidden/>
          </w:rPr>
          <w:instrText xml:space="preserve"> PAGEREF _Toc44596598 \h </w:instrText>
        </w:r>
        <w:r w:rsidR="00F2239A">
          <w:rPr>
            <w:noProof/>
            <w:webHidden/>
          </w:rPr>
        </w:r>
        <w:r w:rsidR="00F2239A">
          <w:rPr>
            <w:noProof/>
            <w:webHidden/>
          </w:rPr>
          <w:fldChar w:fldCharType="separate"/>
        </w:r>
        <w:r>
          <w:rPr>
            <w:noProof/>
            <w:webHidden/>
          </w:rPr>
          <w:t>22</w:t>
        </w:r>
        <w:r w:rsidR="00F2239A">
          <w:rPr>
            <w:noProof/>
            <w:webHidden/>
          </w:rPr>
          <w:fldChar w:fldCharType="end"/>
        </w:r>
      </w:hyperlink>
    </w:p>
    <w:p w14:paraId="5E64A6A2" w14:textId="64C74627"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599" w:history="1">
        <w:r w:rsidR="00F2239A" w:rsidRPr="000A727C">
          <w:rPr>
            <w:rStyle w:val="Hyperlink"/>
            <w:noProof/>
            <w:lang w:val="vi-VN"/>
          </w:rPr>
          <w:t>2.2.5 Hàm kích hoạt</w:t>
        </w:r>
        <w:r w:rsidR="00F2239A">
          <w:rPr>
            <w:noProof/>
            <w:webHidden/>
          </w:rPr>
          <w:tab/>
        </w:r>
        <w:r w:rsidR="00F2239A">
          <w:rPr>
            <w:noProof/>
            <w:webHidden/>
          </w:rPr>
          <w:fldChar w:fldCharType="begin"/>
        </w:r>
        <w:r w:rsidR="00F2239A">
          <w:rPr>
            <w:noProof/>
            <w:webHidden/>
          </w:rPr>
          <w:instrText xml:space="preserve"> PAGEREF _Toc44596599 \h </w:instrText>
        </w:r>
        <w:r w:rsidR="00F2239A">
          <w:rPr>
            <w:noProof/>
            <w:webHidden/>
          </w:rPr>
        </w:r>
        <w:r w:rsidR="00F2239A">
          <w:rPr>
            <w:noProof/>
            <w:webHidden/>
          </w:rPr>
          <w:fldChar w:fldCharType="separate"/>
        </w:r>
        <w:r>
          <w:rPr>
            <w:noProof/>
            <w:webHidden/>
          </w:rPr>
          <w:t>23</w:t>
        </w:r>
        <w:r w:rsidR="00F2239A">
          <w:rPr>
            <w:noProof/>
            <w:webHidden/>
          </w:rPr>
          <w:fldChar w:fldCharType="end"/>
        </w:r>
      </w:hyperlink>
    </w:p>
    <w:p w14:paraId="56596E64" w14:textId="32FFC086"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600" w:history="1">
        <w:r w:rsidR="00F2239A" w:rsidRPr="000A727C">
          <w:rPr>
            <w:rStyle w:val="Hyperlink"/>
            <w:noProof/>
            <w:lang w:val="vi-VN"/>
          </w:rPr>
          <w:t>2.2.5.1 Hàm ReLU</w:t>
        </w:r>
        <w:r w:rsidR="00F2239A">
          <w:rPr>
            <w:noProof/>
            <w:webHidden/>
          </w:rPr>
          <w:tab/>
        </w:r>
        <w:r w:rsidR="00F2239A">
          <w:rPr>
            <w:noProof/>
            <w:webHidden/>
          </w:rPr>
          <w:fldChar w:fldCharType="begin"/>
        </w:r>
        <w:r w:rsidR="00F2239A">
          <w:rPr>
            <w:noProof/>
            <w:webHidden/>
          </w:rPr>
          <w:instrText xml:space="preserve"> PAGEREF _Toc44596600 \h </w:instrText>
        </w:r>
        <w:r w:rsidR="00F2239A">
          <w:rPr>
            <w:noProof/>
            <w:webHidden/>
          </w:rPr>
        </w:r>
        <w:r w:rsidR="00F2239A">
          <w:rPr>
            <w:noProof/>
            <w:webHidden/>
          </w:rPr>
          <w:fldChar w:fldCharType="separate"/>
        </w:r>
        <w:r>
          <w:rPr>
            <w:noProof/>
            <w:webHidden/>
          </w:rPr>
          <w:t>23</w:t>
        </w:r>
        <w:r w:rsidR="00F2239A">
          <w:rPr>
            <w:noProof/>
            <w:webHidden/>
          </w:rPr>
          <w:fldChar w:fldCharType="end"/>
        </w:r>
      </w:hyperlink>
    </w:p>
    <w:p w14:paraId="3FECCE7E" w14:textId="75F8CA7A" w:rsidR="00F2239A" w:rsidRDefault="001973A2">
      <w:pPr>
        <w:pStyle w:val="TOC4"/>
        <w:tabs>
          <w:tab w:val="left" w:pos="3095"/>
          <w:tab w:val="right" w:leader="dot" w:pos="9111"/>
        </w:tabs>
        <w:rPr>
          <w:rFonts w:asciiTheme="minorHAnsi" w:eastAsiaTheme="minorEastAsia" w:hAnsiTheme="minorHAnsi" w:cstheme="minorBidi"/>
          <w:noProof/>
          <w:sz w:val="22"/>
          <w:szCs w:val="22"/>
          <w:lang w:eastAsia="zh-CN"/>
        </w:rPr>
      </w:pPr>
      <w:hyperlink w:anchor="_Toc44596601" w:history="1">
        <w:r w:rsidR="00F2239A" w:rsidRPr="000A727C">
          <w:rPr>
            <w:rStyle w:val="Hyperlink"/>
            <w:noProof/>
          </w:rPr>
          <w:t>2.2.5.2</w:t>
        </w:r>
        <w:r w:rsidR="00F2239A">
          <w:rPr>
            <w:rFonts w:asciiTheme="minorHAnsi" w:eastAsiaTheme="minorEastAsia" w:hAnsiTheme="minorHAnsi" w:cstheme="minorBidi"/>
            <w:noProof/>
            <w:sz w:val="22"/>
            <w:szCs w:val="22"/>
            <w:lang w:eastAsia="zh-CN"/>
          </w:rPr>
          <w:tab/>
        </w:r>
        <w:r w:rsidR="00F2239A" w:rsidRPr="000A727C">
          <w:rPr>
            <w:rStyle w:val="Hyperlink"/>
            <w:noProof/>
          </w:rPr>
          <w:t>Hàm Leaky ReLU</w:t>
        </w:r>
        <w:r w:rsidR="00F2239A">
          <w:rPr>
            <w:noProof/>
            <w:webHidden/>
          </w:rPr>
          <w:tab/>
        </w:r>
        <w:r w:rsidR="00F2239A">
          <w:rPr>
            <w:noProof/>
            <w:webHidden/>
          </w:rPr>
          <w:fldChar w:fldCharType="begin"/>
        </w:r>
        <w:r w:rsidR="00F2239A">
          <w:rPr>
            <w:noProof/>
            <w:webHidden/>
          </w:rPr>
          <w:instrText xml:space="preserve"> PAGEREF _Toc44596601 \h </w:instrText>
        </w:r>
        <w:r w:rsidR="00F2239A">
          <w:rPr>
            <w:noProof/>
            <w:webHidden/>
          </w:rPr>
        </w:r>
        <w:r w:rsidR="00F2239A">
          <w:rPr>
            <w:noProof/>
            <w:webHidden/>
          </w:rPr>
          <w:fldChar w:fldCharType="separate"/>
        </w:r>
        <w:r>
          <w:rPr>
            <w:noProof/>
            <w:webHidden/>
          </w:rPr>
          <w:t>23</w:t>
        </w:r>
        <w:r w:rsidR="00F2239A">
          <w:rPr>
            <w:noProof/>
            <w:webHidden/>
          </w:rPr>
          <w:fldChar w:fldCharType="end"/>
        </w:r>
      </w:hyperlink>
    </w:p>
    <w:p w14:paraId="7ABA7B48" w14:textId="1A5C6E66" w:rsidR="00F2239A" w:rsidRDefault="001973A2">
      <w:pPr>
        <w:pStyle w:val="TOC4"/>
        <w:tabs>
          <w:tab w:val="left" w:pos="3095"/>
          <w:tab w:val="right" w:leader="dot" w:pos="9111"/>
        </w:tabs>
        <w:rPr>
          <w:rFonts w:asciiTheme="minorHAnsi" w:eastAsiaTheme="minorEastAsia" w:hAnsiTheme="minorHAnsi" w:cstheme="minorBidi"/>
          <w:noProof/>
          <w:sz w:val="22"/>
          <w:szCs w:val="22"/>
          <w:lang w:eastAsia="zh-CN"/>
        </w:rPr>
      </w:pPr>
      <w:hyperlink w:anchor="_Toc44596602" w:history="1">
        <w:r w:rsidR="00F2239A" w:rsidRPr="000A727C">
          <w:rPr>
            <w:rStyle w:val="Hyperlink"/>
            <w:noProof/>
          </w:rPr>
          <w:t>2.2.5.3</w:t>
        </w:r>
        <w:r w:rsidR="00F2239A">
          <w:rPr>
            <w:rFonts w:asciiTheme="minorHAnsi" w:eastAsiaTheme="minorEastAsia" w:hAnsiTheme="minorHAnsi" w:cstheme="minorBidi"/>
            <w:noProof/>
            <w:sz w:val="22"/>
            <w:szCs w:val="22"/>
            <w:lang w:eastAsia="zh-CN"/>
          </w:rPr>
          <w:tab/>
        </w:r>
        <w:r w:rsidR="00F2239A" w:rsidRPr="000A727C">
          <w:rPr>
            <w:rStyle w:val="Hyperlink"/>
            <w:noProof/>
            <w:lang w:val="vi-VN"/>
          </w:rPr>
          <w:t xml:space="preserve">Hàm </w:t>
        </w:r>
        <w:r w:rsidR="00F2239A" w:rsidRPr="000A727C">
          <w:rPr>
            <w:rStyle w:val="Hyperlink"/>
            <w:noProof/>
          </w:rPr>
          <w:t>Softmax</w:t>
        </w:r>
        <w:r w:rsidR="00F2239A">
          <w:rPr>
            <w:noProof/>
            <w:webHidden/>
          </w:rPr>
          <w:tab/>
        </w:r>
        <w:r w:rsidR="00F2239A">
          <w:rPr>
            <w:noProof/>
            <w:webHidden/>
          </w:rPr>
          <w:fldChar w:fldCharType="begin"/>
        </w:r>
        <w:r w:rsidR="00F2239A">
          <w:rPr>
            <w:noProof/>
            <w:webHidden/>
          </w:rPr>
          <w:instrText xml:space="preserve"> PAGEREF _Toc44596602 \h </w:instrText>
        </w:r>
        <w:r w:rsidR="00F2239A">
          <w:rPr>
            <w:noProof/>
            <w:webHidden/>
          </w:rPr>
        </w:r>
        <w:r w:rsidR="00F2239A">
          <w:rPr>
            <w:noProof/>
            <w:webHidden/>
          </w:rPr>
          <w:fldChar w:fldCharType="separate"/>
        </w:r>
        <w:r>
          <w:rPr>
            <w:noProof/>
            <w:webHidden/>
          </w:rPr>
          <w:t>24</w:t>
        </w:r>
        <w:r w:rsidR="00F2239A">
          <w:rPr>
            <w:noProof/>
            <w:webHidden/>
          </w:rPr>
          <w:fldChar w:fldCharType="end"/>
        </w:r>
      </w:hyperlink>
    </w:p>
    <w:p w14:paraId="5F186C3F" w14:textId="1C7C4897"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03" w:history="1">
        <w:r w:rsidR="00F2239A" w:rsidRPr="000A727C">
          <w:rPr>
            <w:rStyle w:val="Hyperlink"/>
            <w:noProof/>
            <w:lang w:val="vi-VN"/>
          </w:rPr>
          <w:t>2.3 Các hướng tiếp cận bài toán phân loại chuỗi thời gian</w:t>
        </w:r>
        <w:r w:rsidR="00F2239A">
          <w:rPr>
            <w:noProof/>
            <w:webHidden/>
          </w:rPr>
          <w:tab/>
        </w:r>
        <w:r w:rsidR="00F2239A">
          <w:rPr>
            <w:noProof/>
            <w:webHidden/>
          </w:rPr>
          <w:fldChar w:fldCharType="begin"/>
        </w:r>
        <w:r w:rsidR="00F2239A">
          <w:rPr>
            <w:noProof/>
            <w:webHidden/>
          </w:rPr>
          <w:instrText xml:space="preserve"> PAGEREF _Toc44596603 \h </w:instrText>
        </w:r>
        <w:r w:rsidR="00F2239A">
          <w:rPr>
            <w:noProof/>
            <w:webHidden/>
          </w:rPr>
        </w:r>
        <w:r w:rsidR="00F2239A">
          <w:rPr>
            <w:noProof/>
            <w:webHidden/>
          </w:rPr>
          <w:fldChar w:fldCharType="separate"/>
        </w:r>
        <w:r>
          <w:rPr>
            <w:noProof/>
            <w:webHidden/>
          </w:rPr>
          <w:t>25</w:t>
        </w:r>
        <w:r w:rsidR="00F2239A">
          <w:rPr>
            <w:noProof/>
            <w:webHidden/>
          </w:rPr>
          <w:fldChar w:fldCharType="end"/>
        </w:r>
      </w:hyperlink>
    </w:p>
    <w:p w14:paraId="46FD86BA" w14:textId="0F4B5637"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04" w:history="1">
        <w:r w:rsidR="00F2239A" w:rsidRPr="000A727C">
          <w:rPr>
            <w:rStyle w:val="Hyperlink"/>
            <w:noProof/>
            <w:lang w:val="vi-VN"/>
          </w:rPr>
          <w:t>2.3.1 Dựa vào việc phát triển các hàm khoảng cách để đo độ tương tự</w:t>
        </w:r>
        <w:r w:rsidR="00F2239A">
          <w:rPr>
            <w:noProof/>
            <w:webHidden/>
          </w:rPr>
          <w:tab/>
        </w:r>
        <w:r w:rsidR="00F2239A">
          <w:rPr>
            <w:noProof/>
            <w:webHidden/>
          </w:rPr>
          <w:fldChar w:fldCharType="begin"/>
        </w:r>
        <w:r w:rsidR="00F2239A">
          <w:rPr>
            <w:noProof/>
            <w:webHidden/>
          </w:rPr>
          <w:instrText xml:space="preserve"> PAGEREF _Toc44596604 \h </w:instrText>
        </w:r>
        <w:r w:rsidR="00F2239A">
          <w:rPr>
            <w:noProof/>
            <w:webHidden/>
          </w:rPr>
        </w:r>
        <w:r w:rsidR="00F2239A">
          <w:rPr>
            <w:noProof/>
            <w:webHidden/>
          </w:rPr>
          <w:fldChar w:fldCharType="separate"/>
        </w:r>
        <w:r>
          <w:rPr>
            <w:noProof/>
            <w:webHidden/>
          </w:rPr>
          <w:t>25</w:t>
        </w:r>
        <w:r w:rsidR="00F2239A">
          <w:rPr>
            <w:noProof/>
            <w:webHidden/>
          </w:rPr>
          <w:fldChar w:fldCharType="end"/>
        </w:r>
      </w:hyperlink>
    </w:p>
    <w:p w14:paraId="07265F3F" w14:textId="57021A3D"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05" w:history="1">
        <w:r w:rsidR="00F2239A" w:rsidRPr="000A727C">
          <w:rPr>
            <w:rStyle w:val="Hyperlink"/>
            <w:noProof/>
            <w:lang w:val="vi-VN"/>
          </w:rPr>
          <w:t>2.3.2 Dựa vào việc trích xuất các đặc trưng có ý nghĩa từ chuỗi thời gian</w:t>
        </w:r>
        <w:r w:rsidR="00F2239A">
          <w:rPr>
            <w:noProof/>
            <w:webHidden/>
          </w:rPr>
          <w:tab/>
        </w:r>
        <w:r w:rsidR="00F2239A">
          <w:rPr>
            <w:noProof/>
            <w:webHidden/>
          </w:rPr>
          <w:fldChar w:fldCharType="begin"/>
        </w:r>
        <w:r w:rsidR="00F2239A">
          <w:rPr>
            <w:noProof/>
            <w:webHidden/>
          </w:rPr>
          <w:instrText xml:space="preserve"> PAGEREF _Toc44596605 \h </w:instrText>
        </w:r>
        <w:r w:rsidR="00F2239A">
          <w:rPr>
            <w:noProof/>
            <w:webHidden/>
          </w:rPr>
        </w:r>
        <w:r w:rsidR="00F2239A">
          <w:rPr>
            <w:noProof/>
            <w:webHidden/>
          </w:rPr>
          <w:fldChar w:fldCharType="separate"/>
        </w:r>
        <w:r>
          <w:rPr>
            <w:noProof/>
            <w:webHidden/>
          </w:rPr>
          <w:t>25</w:t>
        </w:r>
        <w:r w:rsidR="00F2239A">
          <w:rPr>
            <w:noProof/>
            <w:webHidden/>
          </w:rPr>
          <w:fldChar w:fldCharType="end"/>
        </w:r>
      </w:hyperlink>
    </w:p>
    <w:p w14:paraId="6620A6E9" w14:textId="78A7EC67"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06" w:history="1">
        <w:r w:rsidR="00F2239A" w:rsidRPr="000A727C">
          <w:rPr>
            <w:rStyle w:val="Hyperlink"/>
            <w:noProof/>
            <w:lang w:val="vi-VN"/>
          </w:rPr>
          <w:t>2.3.3 Các phương pháp tiếp cận bằng học sâu</w:t>
        </w:r>
        <w:r w:rsidR="00F2239A">
          <w:rPr>
            <w:noProof/>
            <w:webHidden/>
          </w:rPr>
          <w:tab/>
        </w:r>
        <w:r w:rsidR="00F2239A">
          <w:rPr>
            <w:noProof/>
            <w:webHidden/>
          </w:rPr>
          <w:fldChar w:fldCharType="begin"/>
        </w:r>
        <w:r w:rsidR="00F2239A">
          <w:rPr>
            <w:noProof/>
            <w:webHidden/>
          </w:rPr>
          <w:instrText xml:space="preserve"> PAGEREF _Toc44596606 \h </w:instrText>
        </w:r>
        <w:r w:rsidR="00F2239A">
          <w:rPr>
            <w:noProof/>
            <w:webHidden/>
          </w:rPr>
        </w:r>
        <w:r w:rsidR="00F2239A">
          <w:rPr>
            <w:noProof/>
            <w:webHidden/>
          </w:rPr>
          <w:fldChar w:fldCharType="separate"/>
        </w:r>
        <w:r>
          <w:rPr>
            <w:noProof/>
            <w:webHidden/>
          </w:rPr>
          <w:t>26</w:t>
        </w:r>
        <w:r w:rsidR="00F2239A">
          <w:rPr>
            <w:noProof/>
            <w:webHidden/>
          </w:rPr>
          <w:fldChar w:fldCharType="end"/>
        </w:r>
      </w:hyperlink>
    </w:p>
    <w:p w14:paraId="3AC4228D" w14:textId="757A6AEB"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608" w:history="1">
        <w:r w:rsidR="00F2239A" w:rsidRPr="000A727C">
          <w:rPr>
            <w:rStyle w:val="Hyperlink"/>
            <w:noProof/>
            <w:lang w:val="vi-VN"/>
          </w:rPr>
          <w:t>2.3.3.1 Mô hình sản sinh (generative</w:t>
        </w:r>
        <w:r w:rsidR="00F2239A" w:rsidRPr="000A727C">
          <w:rPr>
            <w:rStyle w:val="Hyperlink"/>
            <w:noProof/>
          </w:rPr>
          <w:t xml:space="preserve"> models</w:t>
        </w:r>
        <w:r w:rsidR="00F2239A" w:rsidRPr="000A727C">
          <w:rPr>
            <w:rStyle w:val="Hyperlink"/>
            <w:noProof/>
            <w:lang w:val="vi-VN"/>
          </w:rPr>
          <w:t>)</w:t>
        </w:r>
        <w:r w:rsidR="00F2239A">
          <w:rPr>
            <w:noProof/>
            <w:webHidden/>
          </w:rPr>
          <w:tab/>
        </w:r>
        <w:r w:rsidR="00F2239A">
          <w:rPr>
            <w:noProof/>
            <w:webHidden/>
          </w:rPr>
          <w:fldChar w:fldCharType="begin"/>
        </w:r>
        <w:r w:rsidR="00F2239A">
          <w:rPr>
            <w:noProof/>
            <w:webHidden/>
          </w:rPr>
          <w:instrText xml:space="preserve"> PAGEREF _Toc44596608 \h </w:instrText>
        </w:r>
        <w:r w:rsidR="00F2239A">
          <w:rPr>
            <w:noProof/>
            <w:webHidden/>
          </w:rPr>
        </w:r>
        <w:r w:rsidR="00F2239A">
          <w:rPr>
            <w:noProof/>
            <w:webHidden/>
          </w:rPr>
          <w:fldChar w:fldCharType="separate"/>
        </w:r>
        <w:r>
          <w:rPr>
            <w:noProof/>
            <w:webHidden/>
          </w:rPr>
          <w:t>27</w:t>
        </w:r>
        <w:r w:rsidR="00F2239A">
          <w:rPr>
            <w:noProof/>
            <w:webHidden/>
          </w:rPr>
          <w:fldChar w:fldCharType="end"/>
        </w:r>
      </w:hyperlink>
    </w:p>
    <w:p w14:paraId="116E4734" w14:textId="54F9C7B3" w:rsidR="00F2239A" w:rsidRDefault="001973A2">
      <w:pPr>
        <w:pStyle w:val="TOC4"/>
        <w:tabs>
          <w:tab w:val="right" w:leader="dot" w:pos="9111"/>
        </w:tabs>
        <w:rPr>
          <w:rFonts w:asciiTheme="minorHAnsi" w:eastAsiaTheme="minorEastAsia" w:hAnsiTheme="minorHAnsi" w:cstheme="minorBidi"/>
          <w:noProof/>
          <w:sz w:val="22"/>
          <w:szCs w:val="22"/>
          <w:lang w:eastAsia="zh-CN"/>
        </w:rPr>
      </w:pPr>
      <w:hyperlink w:anchor="_Toc44596609" w:history="1">
        <w:r w:rsidR="00F2239A" w:rsidRPr="000A727C">
          <w:rPr>
            <w:rStyle w:val="Hyperlink"/>
            <w:noProof/>
            <w:lang w:val="vi-VN"/>
          </w:rPr>
          <w:t>2.3.3.2 Mô hình phân biệt (discriminative)</w:t>
        </w:r>
        <w:r w:rsidR="00F2239A">
          <w:rPr>
            <w:noProof/>
            <w:webHidden/>
          </w:rPr>
          <w:tab/>
        </w:r>
        <w:r w:rsidR="00F2239A">
          <w:rPr>
            <w:noProof/>
            <w:webHidden/>
          </w:rPr>
          <w:fldChar w:fldCharType="begin"/>
        </w:r>
        <w:r w:rsidR="00F2239A">
          <w:rPr>
            <w:noProof/>
            <w:webHidden/>
          </w:rPr>
          <w:instrText xml:space="preserve"> PAGEREF _Toc44596609 \h </w:instrText>
        </w:r>
        <w:r w:rsidR="00F2239A">
          <w:rPr>
            <w:noProof/>
            <w:webHidden/>
          </w:rPr>
        </w:r>
        <w:r w:rsidR="00F2239A">
          <w:rPr>
            <w:noProof/>
            <w:webHidden/>
          </w:rPr>
          <w:fldChar w:fldCharType="separate"/>
        </w:r>
        <w:r>
          <w:rPr>
            <w:noProof/>
            <w:webHidden/>
          </w:rPr>
          <w:t>28</w:t>
        </w:r>
        <w:r w:rsidR="00F2239A">
          <w:rPr>
            <w:noProof/>
            <w:webHidden/>
          </w:rPr>
          <w:fldChar w:fldCharType="end"/>
        </w:r>
      </w:hyperlink>
    </w:p>
    <w:p w14:paraId="4EAE5069" w14:textId="781EAF2D"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10" w:history="1">
        <w:r w:rsidR="00F2239A" w:rsidRPr="000A727C">
          <w:rPr>
            <w:rStyle w:val="Hyperlink"/>
            <w:noProof/>
            <w:lang w:val="vi-VN"/>
          </w:rPr>
          <w:t>2.4 Ba kiến trúc học sâu hiệu quả cho bài toán phân loại chuỗi thời gian</w:t>
        </w:r>
        <w:r w:rsidR="00F2239A">
          <w:rPr>
            <w:noProof/>
            <w:webHidden/>
          </w:rPr>
          <w:tab/>
        </w:r>
        <w:r w:rsidR="00F2239A">
          <w:rPr>
            <w:noProof/>
            <w:webHidden/>
          </w:rPr>
          <w:fldChar w:fldCharType="begin"/>
        </w:r>
        <w:r w:rsidR="00F2239A">
          <w:rPr>
            <w:noProof/>
            <w:webHidden/>
          </w:rPr>
          <w:instrText xml:space="preserve"> PAGEREF _Toc44596610 \h </w:instrText>
        </w:r>
        <w:r w:rsidR="00F2239A">
          <w:rPr>
            <w:noProof/>
            <w:webHidden/>
          </w:rPr>
        </w:r>
        <w:r w:rsidR="00F2239A">
          <w:rPr>
            <w:noProof/>
            <w:webHidden/>
          </w:rPr>
          <w:fldChar w:fldCharType="separate"/>
        </w:r>
        <w:r>
          <w:rPr>
            <w:noProof/>
            <w:webHidden/>
          </w:rPr>
          <w:t>36</w:t>
        </w:r>
        <w:r w:rsidR="00F2239A">
          <w:rPr>
            <w:noProof/>
            <w:webHidden/>
          </w:rPr>
          <w:fldChar w:fldCharType="end"/>
        </w:r>
      </w:hyperlink>
    </w:p>
    <w:p w14:paraId="104FA0AB" w14:textId="642713AE"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11" w:history="1">
        <w:r w:rsidR="00F2239A" w:rsidRPr="000A727C">
          <w:rPr>
            <w:rStyle w:val="Hyperlink"/>
            <w:noProof/>
            <w:lang w:val="vi-VN"/>
          </w:rPr>
          <w:t xml:space="preserve">2.4.1 </w:t>
        </w:r>
        <w:r w:rsidR="00D00EF9">
          <w:rPr>
            <w:rStyle w:val="Hyperlink"/>
            <w:noProof/>
            <w:lang w:val="vi-VN"/>
          </w:rPr>
          <w:t>Multilayer</w:t>
        </w:r>
        <w:r w:rsidR="00F2239A" w:rsidRPr="000A727C">
          <w:rPr>
            <w:rStyle w:val="Hyperlink"/>
            <w:noProof/>
            <w:lang w:val="vi-VN"/>
          </w:rPr>
          <w:t xml:space="preserve"> Perceptron (MLP)</w:t>
        </w:r>
        <w:r w:rsidR="00F2239A" w:rsidRPr="000A727C">
          <w:rPr>
            <w:rStyle w:val="Hyperlink"/>
            <w:noProof/>
            <w:vertAlign w:val="superscript"/>
            <w:lang w:val="vi-VN"/>
          </w:rPr>
          <w:t>[2]</w:t>
        </w:r>
        <w:r w:rsidR="00F2239A">
          <w:rPr>
            <w:noProof/>
            <w:webHidden/>
          </w:rPr>
          <w:tab/>
        </w:r>
        <w:r w:rsidR="00F2239A">
          <w:rPr>
            <w:noProof/>
            <w:webHidden/>
          </w:rPr>
          <w:fldChar w:fldCharType="begin"/>
        </w:r>
        <w:r w:rsidR="00F2239A">
          <w:rPr>
            <w:noProof/>
            <w:webHidden/>
          </w:rPr>
          <w:instrText xml:space="preserve"> PAGEREF _Toc44596611 \h </w:instrText>
        </w:r>
        <w:r w:rsidR="00F2239A">
          <w:rPr>
            <w:noProof/>
            <w:webHidden/>
          </w:rPr>
        </w:r>
        <w:r w:rsidR="00F2239A">
          <w:rPr>
            <w:noProof/>
            <w:webHidden/>
          </w:rPr>
          <w:fldChar w:fldCharType="separate"/>
        </w:r>
        <w:r>
          <w:rPr>
            <w:noProof/>
            <w:webHidden/>
          </w:rPr>
          <w:t>36</w:t>
        </w:r>
        <w:r w:rsidR="00F2239A">
          <w:rPr>
            <w:noProof/>
            <w:webHidden/>
          </w:rPr>
          <w:fldChar w:fldCharType="end"/>
        </w:r>
      </w:hyperlink>
    </w:p>
    <w:p w14:paraId="1F658D80" w14:textId="39BDDEB8"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13" w:history="1">
        <w:r w:rsidR="00F2239A" w:rsidRPr="000A727C">
          <w:rPr>
            <w:rStyle w:val="Hyperlink"/>
            <w:noProof/>
            <w:lang w:val="vi-VN"/>
          </w:rPr>
          <w:t>2</w:t>
        </w:r>
        <w:r w:rsidR="00F2239A" w:rsidRPr="000A727C">
          <w:rPr>
            <w:rStyle w:val="Hyperlink"/>
            <w:noProof/>
          </w:rPr>
          <w:t>.</w:t>
        </w:r>
        <w:r w:rsidR="00F2239A" w:rsidRPr="000A727C">
          <w:rPr>
            <w:rStyle w:val="Hyperlink"/>
            <w:noProof/>
            <w:lang w:val="vi-VN"/>
          </w:rPr>
          <w:t>4</w:t>
        </w:r>
        <w:r w:rsidR="00F2239A" w:rsidRPr="000A727C">
          <w:rPr>
            <w:rStyle w:val="Hyperlink"/>
            <w:noProof/>
          </w:rPr>
          <w:t>.</w:t>
        </w:r>
        <w:r w:rsidR="00F2239A" w:rsidRPr="000A727C">
          <w:rPr>
            <w:rStyle w:val="Hyperlink"/>
            <w:noProof/>
            <w:lang w:val="vi-VN"/>
          </w:rPr>
          <w:t>2</w:t>
        </w:r>
        <w:r w:rsidR="00F2239A" w:rsidRPr="000A727C">
          <w:rPr>
            <w:rStyle w:val="Hyperlink"/>
            <w:noProof/>
          </w:rPr>
          <w:t xml:space="preserve"> </w:t>
        </w:r>
        <w:r w:rsidR="00F2239A" w:rsidRPr="000A727C">
          <w:rPr>
            <w:rStyle w:val="Hyperlink"/>
            <w:noProof/>
            <w:lang w:val="vi-VN"/>
          </w:rPr>
          <w:t>Fully Convolutional Neural Networks</w:t>
        </w:r>
        <w:r w:rsidR="00F2239A" w:rsidRPr="000A727C">
          <w:rPr>
            <w:rStyle w:val="Hyperlink"/>
            <w:noProof/>
          </w:rPr>
          <w:t xml:space="preserve"> (FCN)</w:t>
        </w:r>
        <w:r w:rsidR="00F2239A" w:rsidRPr="000A727C">
          <w:rPr>
            <w:rStyle w:val="Hyperlink"/>
            <w:noProof/>
            <w:vertAlign w:val="superscript"/>
          </w:rPr>
          <w:t>[2]</w:t>
        </w:r>
        <w:r w:rsidR="00F2239A">
          <w:rPr>
            <w:noProof/>
            <w:webHidden/>
          </w:rPr>
          <w:tab/>
        </w:r>
        <w:r w:rsidR="00F2239A">
          <w:rPr>
            <w:noProof/>
            <w:webHidden/>
          </w:rPr>
          <w:fldChar w:fldCharType="begin"/>
        </w:r>
        <w:r w:rsidR="00F2239A">
          <w:rPr>
            <w:noProof/>
            <w:webHidden/>
          </w:rPr>
          <w:instrText xml:space="preserve"> PAGEREF _Toc44596613 \h </w:instrText>
        </w:r>
        <w:r w:rsidR="00F2239A">
          <w:rPr>
            <w:noProof/>
            <w:webHidden/>
          </w:rPr>
        </w:r>
        <w:r w:rsidR="00F2239A">
          <w:rPr>
            <w:noProof/>
            <w:webHidden/>
          </w:rPr>
          <w:fldChar w:fldCharType="separate"/>
        </w:r>
        <w:r>
          <w:rPr>
            <w:noProof/>
            <w:webHidden/>
          </w:rPr>
          <w:t>37</w:t>
        </w:r>
        <w:r w:rsidR="00F2239A">
          <w:rPr>
            <w:noProof/>
            <w:webHidden/>
          </w:rPr>
          <w:fldChar w:fldCharType="end"/>
        </w:r>
      </w:hyperlink>
    </w:p>
    <w:p w14:paraId="04077A3D" w14:textId="1E532FB0" w:rsidR="00F2239A" w:rsidRDefault="001973A2">
      <w:pPr>
        <w:pStyle w:val="TOC3"/>
        <w:tabs>
          <w:tab w:val="right" w:leader="dot" w:pos="9111"/>
        </w:tabs>
        <w:rPr>
          <w:rFonts w:asciiTheme="minorHAnsi" w:eastAsiaTheme="minorEastAsia" w:hAnsiTheme="minorHAnsi" w:cstheme="minorBidi"/>
          <w:noProof/>
          <w:sz w:val="22"/>
          <w:szCs w:val="22"/>
          <w:lang w:eastAsia="zh-CN"/>
        </w:rPr>
      </w:pPr>
      <w:hyperlink w:anchor="_Toc44596615" w:history="1">
        <w:r w:rsidR="00F2239A" w:rsidRPr="000A727C">
          <w:rPr>
            <w:rStyle w:val="Hyperlink"/>
            <w:noProof/>
            <w:lang w:val="vi-VN"/>
          </w:rPr>
          <w:t>2.4.3 Residual Network</w:t>
        </w:r>
        <w:r w:rsidR="00F2239A" w:rsidRPr="000A727C">
          <w:rPr>
            <w:rStyle w:val="Hyperlink"/>
            <w:noProof/>
          </w:rPr>
          <w:t xml:space="preserve"> (ResNet)</w:t>
        </w:r>
        <w:r w:rsidR="00F2239A" w:rsidRPr="000A727C">
          <w:rPr>
            <w:rStyle w:val="Hyperlink"/>
            <w:noProof/>
            <w:vertAlign w:val="superscript"/>
          </w:rPr>
          <w:t>[2]</w:t>
        </w:r>
        <w:r w:rsidR="00F2239A">
          <w:rPr>
            <w:noProof/>
            <w:webHidden/>
          </w:rPr>
          <w:tab/>
        </w:r>
        <w:r w:rsidR="00F2239A">
          <w:rPr>
            <w:noProof/>
            <w:webHidden/>
          </w:rPr>
          <w:fldChar w:fldCharType="begin"/>
        </w:r>
        <w:r w:rsidR="00F2239A">
          <w:rPr>
            <w:noProof/>
            <w:webHidden/>
          </w:rPr>
          <w:instrText xml:space="preserve"> PAGEREF _Toc44596615 \h </w:instrText>
        </w:r>
        <w:r w:rsidR="00F2239A">
          <w:rPr>
            <w:noProof/>
            <w:webHidden/>
          </w:rPr>
        </w:r>
        <w:r w:rsidR="00F2239A">
          <w:rPr>
            <w:noProof/>
            <w:webHidden/>
          </w:rPr>
          <w:fldChar w:fldCharType="separate"/>
        </w:r>
        <w:r>
          <w:rPr>
            <w:noProof/>
            <w:webHidden/>
          </w:rPr>
          <w:t>38</w:t>
        </w:r>
        <w:r w:rsidR="00F2239A">
          <w:rPr>
            <w:noProof/>
            <w:webHidden/>
          </w:rPr>
          <w:fldChar w:fldCharType="end"/>
        </w:r>
      </w:hyperlink>
    </w:p>
    <w:p w14:paraId="2DE920F2" w14:textId="1142C9BE"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616" w:history="1">
        <w:r w:rsidR="00F2239A" w:rsidRPr="000A727C">
          <w:rPr>
            <w:rStyle w:val="Hyperlink"/>
            <w:noProof/>
            <w:lang w:val="vi-VN"/>
          </w:rPr>
          <w:t>CHƯƠNG 3 – THỰC NGHIỆM</w:t>
        </w:r>
        <w:r w:rsidR="00F2239A">
          <w:rPr>
            <w:noProof/>
            <w:webHidden/>
          </w:rPr>
          <w:tab/>
        </w:r>
        <w:r w:rsidR="00F2239A">
          <w:rPr>
            <w:noProof/>
            <w:webHidden/>
          </w:rPr>
          <w:fldChar w:fldCharType="begin"/>
        </w:r>
        <w:r w:rsidR="00F2239A">
          <w:rPr>
            <w:noProof/>
            <w:webHidden/>
          </w:rPr>
          <w:instrText xml:space="preserve"> PAGEREF _Toc44596616 \h </w:instrText>
        </w:r>
        <w:r w:rsidR="00F2239A">
          <w:rPr>
            <w:noProof/>
            <w:webHidden/>
          </w:rPr>
        </w:r>
        <w:r w:rsidR="00F2239A">
          <w:rPr>
            <w:noProof/>
            <w:webHidden/>
          </w:rPr>
          <w:fldChar w:fldCharType="separate"/>
        </w:r>
        <w:r>
          <w:rPr>
            <w:noProof/>
            <w:webHidden/>
          </w:rPr>
          <w:t>40</w:t>
        </w:r>
        <w:r w:rsidR="00F2239A">
          <w:rPr>
            <w:noProof/>
            <w:webHidden/>
          </w:rPr>
          <w:fldChar w:fldCharType="end"/>
        </w:r>
      </w:hyperlink>
    </w:p>
    <w:p w14:paraId="63A1B2E3" w14:textId="66A5E1DD"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17" w:history="1">
        <w:r w:rsidR="00F2239A" w:rsidRPr="000A727C">
          <w:rPr>
            <w:rStyle w:val="Hyperlink"/>
            <w:noProof/>
            <w:lang w:val="vi-VN"/>
          </w:rPr>
          <w:t>1.1 Dữ liệu</w:t>
        </w:r>
        <w:r w:rsidR="00F2239A">
          <w:rPr>
            <w:noProof/>
            <w:webHidden/>
          </w:rPr>
          <w:tab/>
        </w:r>
        <w:r w:rsidR="00F2239A">
          <w:rPr>
            <w:noProof/>
            <w:webHidden/>
          </w:rPr>
          <w:fldChar w:fldCharType="begin"/>
        </w:r>
        <w:r w:rsidR="00F2239A">
          <w:rPr>
            <w:noProof/>
            <w:webHidden/>
          </w:rPr>
          <w:instrText xml:space="preserve"> PAGEREF _Toc44596617 \h </w:instrText>
        </w:r>
        <w:r w:rsidR="00F2239A">
          <w:rPr>
            <w:noProof/>
            <w:webHidden/>
          </w:rPr>
        </w:r>
        <w:r w:rsidR="00F2239A">
          <w:rPr>
            <w:noProof/>
            <w:webHidden/>
          </w:rPr>
          <w:fldChar w:fldCharType="separate"/>
        </w:r>
        <w:r>
          <w:rPr>
            <w:noProof/>
            <w:webHidden/>
          </w:rPr>
          <w:t>40</w:t>
        </w:r>
        <w:r w:rsidR="00F2239A">
          <w:rPr>
            <w:noProof/>
            <w:webHidden/>
          </w:rPr>
          <w:fldChar w:fldCharType="end"/>
        </w:r>
      </w:hyperlink>
    </w:p>
    <w:p w14:paraId="4D589989" w14:textId="3CF212A8"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18" w:history="1">
        <w:r w:rsidR="00F2239A" w:rsidRPr="000A727C">
          <w:rPr>
            <w:rStyle w:val="Hyperlink"/>
            <w:noProof/>
            <w:lang w:val="vi-VN"/>
          </w:rPr>
          <w:t>1.2 Phương pháp đánh giá</w:t>
        </w:r>
        <w:r w:rsidR="00F2239A">
          <w:rPr>
            <w:noProof/>
            <w:webHidden/>
          </w:rPr>
          <w:tab/>
        </w:r>
        <w:r w:rsidR="00F2239A">
          <w:rPr>
            <w:noProof/>
            <w:webHidden/>
          </w:rPr>
          <w:fldChar w:fldCharType="begin"/>
        </w:r>
        <w:r w:rsidR="00F2239A">
          <w:rPr>
            <w:noProof/>
            <w:webHidden/>
          </w:rPr>
          <w:instrText xml:space="preserve"> PAGEREF _Toc44596618 \h </w:instrText>
        </w:r>
        <w:r w:rsidR="00F2239A">
          <w:rPr>
            <w:noProof/>
            <w:webHidden/>
          </w:rPr>
        </w:r>
        <w:r w:rsidR="00F2239A">
          <w:rPr>
            <w:noProof/>
            <w:webHidden/>
          </w:rPr>
          <w:fldChar w:fldCharType="separate"/>
        </w:r>
        <w:r>
          <w:rPr>
            <w:noProof/>
            <w:webHidden/>
          </w:rPr>
          <w:t>46</w:t>
        </w:r>
        <w:r w:rsidR="00F2239A">
          <w:rPr>
            <w:noProof/>
            <w:webHidden/>
          </w:rPr>
          <w:fldChar w:fldCharType="end"/>
        </w:r>
      </w:hyperlink>
    </w:p>
    <w:p w14:paraId="5B070C43" w14:textId="1E13F77A"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19" w:history="1">
        <w:r w:rsidR="00F2239A" w:rsidRPr="000A727C">
          <w:rPr>
            <w:rStyle w:val="Hyperlink"/>
            <w:noProof/>
          </w:rPr>
          <w:t>2.3 Kết quả</w:t>
        </w:r>
        <w:r w:rsidR="00F2239A">
          <w:rPr>
            <w:noProof/>
            <w:webHidden/>
          </w:rPr>
          <w:tab/>
        </w:r>
        <w:r w:rsidR="00F2239A">
          <w:rPr>
            <w:noProof/>
            <w:webHidden/>
          </w:rPr>
          <w:fldChar w:fldCharType="begin"/>
        </w:r>
        <w:r w:rsidR="00F2239A">
          <w:rPr>
            <w:noProof/>
            <w:webHidden/>
          </w:rPr>
          <w:instrText xml:space="preserve"> PAGEREF _Toc44596619 \h </w:instrText>
        </w:r>
        <w:r w:rsidR="00F2239A">
          <w:rPr>
            <w:noProof/>
            <w:webHidden/>
          </w:rPr>
        </w:r>
        <w:r w:rsidR="00F2239A">
          <w:rPr>
            <w:noProof/>
            <w:webHidden/>
          </w:rPr>
          <w:fldChar w:fldCharType="separate"/>
        </w:r>
        <w:r>
          <w:rPr>
            <w:noProof/>
            <w:webHidden/>
          </w:rPr>
          <w:t>47</w:t>
        </w:r>
        <w:r w:rsidR="00F2239A">
          <w:rPr>
            <w:noProof/>
            <w:webHidden/>
          </w:rPr>
          <w:fldChar w:fldCharType="end"/>
        </w:r>
      </w:hyperlink>
    </w:p>
    <w:p w14:paraId="71CE0C76" w14:textId="34D8A936"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40" w:history="1">
        <w:r w:rsidR="00F2239A" w:rsidRPr="000A727C">
          <w:rPr>
            <w:rStyle w:val="Hyperlink"/>
            <w:noProof/>
            <w:lang w:val="vi-VN"/>
          </w:rPr>
          <w:t>2.3 Trực quan hóa và đánh giá kết quả</w:t>
        </w:r>
        <w:r w:rsidR="00F2239A">
          <w:rPr>
            <w:noProof/>
            <w:webHidden/>
          </w:rPr>
          <w:tab/>
        </w:r>
        <w:r w:rsidR="00F2239A">
          <w:rPr>
            <w:noProof/>
            <w:webHidden/>
          </w:rPr>
          <w:fldChar w:fldCharType="begin"/>
        </w:r>
        <w:r w:rsidR="00F2239A">
          <w:rPr>
            <w:noProof/>
            <w:webHidden/>
          </w:rPr>
          <w:instrText xml:space="preserve"> PAGEREF _Toc44596640 \h </w:instrText>
        </w:r>
        <w:r w:rsidR="00F2239A">
          <w:rPr>
            <w:noProof/>
            <w:webHidden/>
          </w:rPr>
        </w:r>
        <w:r w:rsidR="00F2239A">
          <w:rPr>
            <w:noProof/>
            <w:webHidden/>
          </w:rPr>
          <w:fldChar w:fldCharType="separate"/>
        </w:r>
        <w:r>
          <w:rPr>
            <w:noProof/>
            <w:webHidden/>
          </w:rPr>
          <w:t>68</w:t>
        </w:r>
        <w:r w:rsidR="00F2239A">
          <w:rPr>
            <w:noProof/>
            <w:webHidden/>
          </w:rPr>
          <w:fldChar w:fldCharType="end"/>
        </w:r>
      </w:hyperlink>
    </w:p>
    <w:p w14:paraId="732CFCDF" w14:textId="14F4B41D" w:rsidR="00F2239A" w:rsidRDefault="001973A2">
      <w:pPr>
        <w:pStyle w:val="TOC1"/>
        <w:tabs>
          <w:tab w:val="right" w:leader="dot" w:pos="9111"/>
        </w:tabs>
        <w:rPr>
          <w:rFonts w:asciiTheme="minorHAnsi" w:eastAsiaTheme="minorEastAsia" w:hAnsiTheme="minorHAnsi" w:cstheme="minorBidi"/>
          <w:noProof/>
          <w:sz w:val="22"/>
          <w:szCs w:val="22"/>
          <w:lang w:eastAsia="zh-CN"/>
        </w:rPr>
      </w:pPr>
      <w:hyperlink w:anchor="_Toc44596644" w:history="1">
        <w:r w:rsidR="00F2239A" w:rsidRPr="000A727C">
          <w:rPr>
            <w:rStyle w:val="Hyperlink"/>
            <w:noProof/>
            <w:lang w:val="vi-VN"/>
          </w:rPr>
          <w:t>CHƯƠNG 4 – KẾT LUẬN</w:t>
        </w:r>
        <w:r w:rsidR="00F2239A">
          <w:rPr>
            <w:noProof/>
            <w:webHidden/>
          </w:rPr>
          <w:tab/>
        </w:r>
        <w:r w:rsidR="00F2239A">
          <w:rPr>
            <w:noProof/>
            <w:webHidden/>
          </w:rPr>
          <w:fldChar w:fldCharType="begin"/>
        </w:r>
        <w:r w:rsidR="00F2239A">
          <w:rPr>
            <w:noProof/>
            <w:webHidden/>
          </w:rPr>
          <w:instrText xml:space="preserve"> PAGEREF _Toc44596644 \h </w:instrText>
        </w:r>
        <w:r w:rsidR="00F2239A">
          <w:rPr>
            <w:noProof/>
            <w:webHidden/>
          </w:rPr>
        </w:r>
        <w:r w:rsidR="00F2239A">
          <w:rPr>
            <w:noProof/>
            <w:webHidden/>
          </w:rPr>
          <w:fldChar w:fldCharType="separate"/>
        </w:r>
        <w:r>
          <w:rPr>
            <w:noProof/>
            <w:webHidden/>
          </w:rPr>
          <w:t>71</w:t>
        </w:r>
        <w:r w:rsidR="00F2239A">
          <w:rPr>
            <w:noProof/>
            <w:webHidden/>
          </w:rPr>
          <w:fldChar w:fldCharType="end"/>
        </w:r>
      </w:hyperlink>
    </w:p>
    <w:p w14:paraId="1FEDE4DC" w14:textId="622B67D4"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45" w:history="1">
        <w:r w:rsidR="00F2239A" w:rsidRPr="000A727C">
          <w:rPr>
            <w:rStyle w:val="Hyperlink"/>
            <w:noProof/>
            <w:lang w:val="vi-VN"/>
          </w:rPr>
          <w:t>4.1 Tổng kết</w:t>
        </w:r>
        <w:r w:rsidR="00F2239A">
          <w:rPr>
            <w:noProof/>
            <w:webHidden/>
          </w:rPr>
          <w:tab/>
        </w:r>
        <w:r w:rsidR="00F2239A">
          <w:rPr>
            <w:noProof/>
            <w:webHidden/>
          </w:rPr>
          <w:fldChar w:fldCharType="begin"/>
        </w:r>
        <w:r w:rsidR="00F2239A">
          <w:rPr>
            <w:noProof/>
            <w:webHidden/>
          </w:rPr>
          <w:instrText xml:space="preserve"> PAGEREF _Toc44596645 \h </w:instrText>
        </w:r>
        <w:r w:rsidR="00F2239A">
          <w:rPr>
            <w:noProof/>
            <w:webHidden/>
          </w:rPr>
        </w:r>
        <w:r w:rsidR="00F2239A">
          <w:rPr>
            <w:noProof/>
            <w:webHidden/>
          </w:rPr>
          <w:fldChar w:fldCharType="separate"/>
        </w:r>
        <w:r>
          <w:rPr>
            <w:noProof/>
            <w:webHidden/>
          </w:rPr>
          <w:t>71</w:t>
        </w:r>
        <w:r w:rsidR="00F2239A">
          <w:rPr>
            <w:noProof/>
            <w:webHidden/>
          </w:rPr>
          <w:fldChar w:fldCharType="end"/>
        </w:r>
      </w:hyperlink>
    </w:p>
    <w:p w14:paraId="04718A7E" w14:textId="136017F0" w:rsidR="00F2239A" w:rsidRDefault="001973A2">
      <w:pPr>
        <w:pStyle w:val="TOC2"/>
        <w:tabs>
          <w:tab w:val="right" w:leader="dot" w:pos="9111"/>
        </w:tabs>
        <w:rPr>
          <w:rFonts w:asciiTheme="minorHAnsi" w:eastAsiaTheme="minorEastAsia" w:hAnsiTheme="minorHAnsi" w:cstheme="minorBidi"/>
          <w:noProof/>
          <w:sz w:val="22"/>
          <w:szCs w:val="22"/>
          <w:lang w:eastAsia="zh-CN"/>
        </w:rPr>
      </w:pPr>
      <w:hyperlink w:anchor="_Toc44596646" w:history="1">
        <w:r w:rsidR="00F2239A" w:rsidRPr="000A727C">
          <w:rPr>
            <w:rStyle w:val="Hyperlink"/>
            <w:noProof/>
            <w:lang w:val="vi-VN"/>
          </w:rPr>
          <w:t>4.2 Hướng phát triển</w:t>
        </w:r>
        <w:r w:rsidR="00F2239A">
          <w:rPr>
            <w:noProof/>
            <w:webHidden/>
          </w:rPr>
          <w:tab/>
        </w:r>
        <w:r w:rsidR="00F2239A">
          <w:rPr>
            <w:noProof/>
            <w:webHidden/>
          </w:rPr>
          <w:fldChar w:fldCharType="begin"/>
        </w:r>
        <w:r w:rsidR="00F2239A">
          <w:rPr>
            <w:noProof/>
            <w:webHidden/>
          </w:rPr>
          <w:instrText xml:space="preserve"> PAGEREF _Toc44596646 \h </w:instrText>
        </w:r>
        <w:r w:rsidR="00F2239A">
          <w:rPr>
            <w:noProof/>
            <w:webHidden/>
          </w:rPr>
        </w:r>
        <w:r w:rsidR="00F2239A">
          <w:rPr>
            <w:noProof/>
            <w:webHidden/>
          </w:rPr>
          <w:fldChar w:fldCharType="separate"/>
        </w:r>
        <w:r>
          <w:rPr>
            <w:noProof/>
            <w:webHidden/>
          </w:rPr>
          <w:t>71</w:t>
        </w:r>
        <w:r w:rsidR="00F2239A">
          <w:rPr>
            <w:noProof/>
            <w:webHidden/>
          </w:rPr>
          <w:fldChar w:fldCharType="end"/>
        </w:r>
      </w:hyperlink>
    </w:p>
    <w:p w14:paraId="22B55162" w14:textId="679EA278" w:rsidR="00C75086" w:rsidRPr="00601C18" w:rsidRDefault="00C75086">
      <w:pPr>
        <w:spacing w:after="200" w:line="276" w:lineRule="auto"/>
        <w:rPr>
          <w:sz w:val="26"/>
          <w:szCs w:val="26"/>
          <w:lang w:val="vi-VN"/>
        </w:rPr>
      </w:pPr>
      <w:r w:rsidRPr="00601C18">
        <w:rPr>
          <w:sz w:val="26"/>
          <w:szCs w:val="26"/>
          <w:lang w:val="vi-VN"/>
        </w:rPr>
        <w:fldChar w:fldCharType="end"/>
      </w:r>
    </w:p>
    <w:p w14:paraId="5D2087F9" w14:textId="5066DC87" w:rsidR="007E6AB9" w:rsidRPr="001D725B" w:rsidRDefault="007E6AB9" w:rsidP="001D725B">
      <w:pPr>
        <w:spacing w:after="200" w:line="276" w:lineRule="auto"/>
        <w:jc w:val="center"/>
        <w:rPr>
          <w:b/>
          <w:sz w:val="32"/>
          <w:szCs w:val="32"/>
          <w:lang w:val="vi-VN"/>
        </w:rPr>
      </w:pPr>
      <w:r w:rsidRPr="00601C18">
        <w:rPr>
          <w:sz w:val="26"/>
          <w:szCs w:val="26"/>
          <w:lang w:val="vi-VN"/>
        </w:rPr>
        <w:br w:type="page"/>
      </w:r>
      <w:r w:rsidR="007B1A23" w:rsidRPr="001D725B">
        <w:rPr>
          <w:b/>
          <w:sz w:val="32"/>
          <w:szCs w:val="32"/>
          <w:lang w:val="vi-VN"/>
        </w:rPr>
        <w:lastRenderedPageBreak/>
        <w:t>DANH MỤC CÁC HÌNH VẼ</w:t>
      </w:r>
    </w:p>
    <w:p w14:paraId="4DD314CC" w14:textId="41969E7D" w:rsidR="0051208A" w:rsidRDefault="00291721" w:rsidP="00315F9C">
      <w:pPr>
        <w:pStyle w:val="TableofFigures"/>
        <w:tabs>
          <w:tab w:val="right" w:leader="dot" w:pos="9111"/>
        </w:tabs>
        <w:rPr>
          <w:rFonts w:asciiTheme="minorHAnsi" w:eastAsiaTheme="minorEastAsia" w:hAnsiTheme="minorHAnsi" w:cstheme="minorBidi"/>
          <w:noProof/>
          <w:sz w:val="22"/>
          <w:szCs w:val="22"/>
          <w:lang w:eastAsia="zh-CN"/>
        </w:rPr>
      </w:pPr>
      <w:r w:rsidRPr="00601C18">
        <w:rPr>
          <w:szCs w:val="26"/>
          <w:lang w:val="vi-VN"/>
        </w:rPr>
        <w:fldChar w:fldCharType="begin"/>
      </w:r>
      <w:r w:rsidRPr="00601C18">
        <w:rPr>
          <w:szCs w:val="26"/>
          <w:lang w:val="vi-VN"/>
        </w:rPr>
        <w:instrText xml:space="preserve"> TOC \h \z \c "Hình" </w:instrText>
      </w:r>
      <w:r w:rsidRPr="00601C18">
        <w:rPr>
          <w:szCs w:val="26"/>
          <w:lang w:val="vi-VN"/>
        </w:rPr>
        <w:fldChar w:fldCharType="separate"/>
      </w:r>
      <w:hyperlink w:anchor="_Toc44595698" w:history="1">
        <w:r w:rsidR="0051208A" w:rsidRPr="009469D7">
          <w:rPr>
            <w:rStyle w:val="Hyperlink"/>
            <w:noProof/>
          </w:rPr>
          <w:t>Hình 1. Các nơ ron tương ứng với các pixel</w:t>
        </w:r>
        <w:r w:rsidR="00315F9C">
          <w:rPr>
            <w:rStyle w:val="Hyperlink"/>
            <w:noProof/>
          </w:rPr>
          <w:t>…………………………………………..</w:t>
        </w:r>
        <w:r w:rsidR="0051208A">
          <w:rPr>
            <w:noProof/>
            <w:webHidden/>
          </w:rPr>
          <w:tab/>
        </w:r>
        <w:r w:rsidR="0051208A">
          <w:rPr>
            <w:noProof/>
            <w:webHidden/>
          </w:rPr>
          <w:fldChar w:fldCharType="begin"/>
        </w:r>
        <w:r w:rsidR="0051208A">
          <w:rPr>
            <w:noProof/>
            <w:webHidden/>
          </w:rPr>
          <w:instrText xml:space="preserve"> PAGEREF _Toc44595698 \h </w:instrText>
        </w:r>
        <w:r w:rsidR="0051208A">
          <w:rPr>
            <w:noProof/>
            <w:webHidden/>
          </w:rPr>
        </w:r>
        <w:r w:rsidR="0051208A">
          <w:rPr>
            <w:noProof/>
            <w:webHidden/>
          </w:rPr>
          <w:fldChar w:fldCharType="separate"/>
        </w:r>
        <w:r w:rsidR="001973A2">
          <w:rPr>
            <w:noProof/>
            <w:webHidden/>
          </w:rPr>
          <w:t>10</w:t>
        </w:r>
        <w:r w:rsidR="0051208A">
          <w:rPr>
            <w:noProof/>
            <w:webHidden/>
          </w:rPr>
          <w:fldChar w:fldCharType="end"/>
        </w:r>
      </w:hyperlink>
    </w:p>
    <w:p w14:paraId="35D1BE1C" w14:textId="37D52C19"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699" w:history="1">
        <w:r w:rsidR="0051208A" w:rsidRPr="009469D7">
          <w:rPr>
            <w:rStyle w:val="Hyperlink"/>
            <w:noProof/>
          </w:rPr>
          <w:t>Hình 2. Các nơ ron đầu vào kết nối với nơ ron ở tầng ẩn</w:t>
        </w:r>
        <w:r w:rsidR="00315F9C">
          <w:rPr>
            <w:rStyle w:val="Hyperlink"/>
            <w:noProof/>
          </w:rPr>
          <w:t>…………………………......</w:t>
        </w:r>
        <w:r w:rsidR="0051208A">
          <w:rPr>
            <w:noProof/>
            <w:webHidden/>
          </w:rPr>
          <w:tab/>
        </w:r>
        <w:r w:rsidR="0051208A">
          <w:rPr>
            <w:noProof/>
            <w:webHidden/>
          </w:rPr>
          <w:fldChar w:fldCharType="begin"/>
        </w:r>
        <w:r w:rsidR="0051208A">
          <w:rPr>
            <w:noProof/>
            <w:webHidden/>
          </w:rPr>
          <w:instrText xml:space="preserve"> PAGEREF _Toc44595699 \h </w:instrText>
        </w:r>
        <w:r w:rsidR="0051208A">
          <w:rPr>
            <w:noProof/>
            <w:webHidden/>
          </w:rPr>
        </w:r>
        <w:r w:rsidR="0051208A">
          <w:rPr>
            <w:noProof/>
            <w:webHidden/>
          </w:rPr>
          <w:fldChar w:fldCharType="separate"/>
        </w:r>
        <w:r>
          <w:rPr>
            <w:noProof/>
            <w:webHidden/>
          </w:rPr>
          <w:t>11</w:t>
        </w:r>
        <w:r w:rsidR="0051208A">
          <w:rPr>
            <w:noProof/>
            <w:webHidden/>
          </w:rPr>
          <w:fldChar w:fldCharType="end"/>
        </w:r>
      </w:hyperlink>
    </w:p>
    <w:p w14:paraId="4A771682" w14:textId="712D4437"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0" w:history="1">
        <w:r w:rsidR="0051208A" w:rsidRPr="009469D7">
          <w:rPr>
            <w:rStyle w:val="Hyperlink"/>
            <w:noProof/>
          </w:rPr>
          <w:t>Hình 3. Các nơ ron đầu vào kết nối với nơ ron ở tầng ẩn đầu tiên</w:t>
        </w:r>
        <w:r w:rsidR="0051208A">
          <w:rPr>
            <w:noProof/>
            <w:webHidden/>
          </w:rPr>
          <w:tab/>
        </w:r>
        <w:r w:rsidR="0051208A">
          <w:rPr>
            <w:noProof/>
            <w:webHidden/>
          </w:rPr>
          <w:fldChar w:fldCharType="begin"/>
        </w:r>
        <w:r w:rsidR="0051208A">
          <w:rPr>
            <w:noProof/>
            <w:webHidden/>
          </w:rPr>
          <w:instrText xml:space="preserve"> PAGEREF _Toc44595700 \h </w:instrText>
        </w:r>
        <w:r w:rsidR="0051208A">
          <w:rPr>
            <w:noProof/>
            <w:webHidden/>
          </w:rPr>
        </w:r>
        <w:r w:rsidR="0051208A">
          <w:rPr>
            <w:noProof/>
            <w:webHidden/>
          </w:rPr>
          <w:fldChar w:fldCharType="separate"/>
        </w:r>
        <w:r>
          <w:rPr>
            <w:noProof/>
            <w:webHidden/>
          </w:rPr>
          <w:t>11</w:t>
        </w:r>
        <w:r w:rsidR="0051208A">
          <w:rPr>
            <w:noProof/>
            <w:webHidden/>
          </w:rPr>
          <w:fldChar w:fldCharType="end"/>
        </w:r>
      </w:hyperlink>
    </w:p>
    <w:p w14:paraId="55A74700" w14:textId="1C78C9ED"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1" w:history="1">
        <w:r w:rsidR="0051208A" w:rsidRPr="009469D7">
          <w:rPr>
            <w:rStyle w:val="Hyperlink"/>
            <w:noProof/>
          </w:rPr>
          <w:t>Hình 4. Di chuyển trường tiếp nhận cục bộ</w:t>
        </w:r>
        <w:r w:rsidR="00315F9C">
          <w:rPr>
            <w:rStyle w:val="Hyperlink"/>
            <w:noProof/>
          </w:rPr>
          <w:tab/>
        </w:r>
        <w:r w:rsidR="0051208A">
          <w:rPr>
            <w:noProof/>
            <w:webHidden/>
          </w:rPr>
          <w:fldChar w:fldCharType="begin"/>
        </w:r>
        <w:r w:rsidR="0051208A">
          <w:rPr>
            <w:noProof/>
            <w:webHidden/>
          </w:rPr>
          <w:instrText xml:space="preserve"> PAGEREF _Toc44595701 \h </w:instrText>
        </w:r>
        <w:r w:rsidR="0051208A">
          <w:rPr>
            <w:noProof/>
            <w:webHidden/>
          </w:rPr>
        </w:r>
        <w:r w:rsidR="0051208A">
          <w:rPr>
            <w:noProof/>
            <w:webHidden/>
          </w:rPr>
          <w:fldChar w:fldCharType="separate"/>
        </w:r>
        <w:r>
          <w:rPr>
            <w:noProof/>
            <w:webHidden/>
          </w:rPr>
          <w:t>12</w:t>
        </w:r>
        <w:r w:rsidR="0051208A">
          <w:rPr>
            <w:noProof/>
            <w:webHidden/>
          </w:rPr>
          <w:fldChar w:fldCharType="end"/>
        </w:r>
      </w:hyperlink>
    </w:p>
    <w:p w14:paraId="0D5BB9AC" w14:textId="265B736A"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2" w:history="1">
        <w:r w:rsidR="0051208A" w:rsidRPr="009469D7">
          <w:rPr>
            <w:rStyle w:val="Hyperlink"/>
            <w:noProof/>
          </w:rPr>
          <w:t>Hình 5. Bản đồ đặc trưng</w:t>
        </w:r>
        <w:r w:rsidR="00315F9C">
          <w:rPr>
            <w:noProof/>
            <w:webHidden/>
          </w:rPr>
          <w:tab/>
        </w:r>
        <w:r w:rsidR="0051208A">
          <w:rPr>
            <w:noProof/>
            <w:webHidden/>
          </w:rPr>
          <w:fldChar w:fldCharType="begin"/>
        </w:r>
        <w:r w:rsidR="0051208A">
          <w:rPr>
            <w:noProof/>
            <w:webHidden/>
          </w:rPr>
          <w:instrText xml:space="preserve"> PAGEREF _Toc44595702 \h </w:instrText>
        </w:r>
        <w:r w:rsidR="0051208A">
          <w:rPr>
            <w:noProof/>
            <w:webHidden/>
          </w:rPr>
        </w:r>
        <w:r w:rsidR="0051208A">
          <w:rPr>
            <w:noProof/>
            <w:webHidden/>
          </w:rPr>
          <w:fldChar w:fldCharType="separate"/>
        </w:r>
        <w:r>
          <w:rPr>
            <w:noProof/>
            <w:webHidden/>
          </w:rPr>
          <w:t>13</w:t>
        </w:r>
        <w:r w:rsidR="0051208A">
          <w:rPr>
            <w:noProof/>
            <w:webHidden/>
          </w:rPr>
          <w:fldChar w:fldCharType="end"/>
        </w:r>
      </w:hyperlink>
    </w:p>
    <w:p w14:paraId="12EEB9D4" w14:textId="25A59056"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3" w:history="1">
        <w:r w:rsidR="0051208A" w:rsidRPr="009469D7">
          <w:rPr>
            <w:rStyle w:val="Hyperlink"/>
            <w:noProof/>
          </w:rPr>
          <w:t>Hình 6. Tập hợp nhiều bản đồ đặc trưng</w:t>
        </w:r>
        <w:r w:rsidR="0051208A">
          <w:rPr>
            <w:noProof/>
            <w:webHidden/>
          </w:rPr>
          <w:tab/>
        </w:r>
        <w:r w:rsidR="0051208A">
          <w:rPr>
            <w:noProof/>
            <w:webHidden/>
          </w:rPr>
          <w:fldChar w:fldCharType="begin"/>
        </w:r>
        <w:r w:rsidR="0051208A">
          <w:rPr>
            <w:noProof/>
            <w:webHidden/>
          </w:rPr>
          <w:instrText xml:space="preserve"> PAGEREF _Toc44595703 \h </w:instrText>
        </w:r>
        <w:r w:rsidR="0051208A">
          <w:rPr>
            <w:noProof/>
            <w:webHidden/>
          </w:rPr>
        </w:r>
        <w:r w:rsidR="0051208A">
          <w:rPr>
            <w:noProof/>
            <w:webHidden/>
          </w:rPr>
          <w:fldChar w:fldCharType="separate"/>
        </w:r>
        <w:r>
          <w:rPr>
            <w:noProof/>
            <w:webHidden/>
          </w:rPr>
          <w:t>13</w:t>
        </w:r>
        <w:r w:rsidR="0051208A">
          <w:rPr>
            <w:noProof/>
            <w:webHidden/>
          </w:rPr>
          <w:fldChar w:fldCharType="end"/>
        </w:r>
      </w:hyperlink>
    </w:p>
    <w:p w14:paraId="6B5BB249" w14:textId="7C39592A"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4" w:history="1">
        <w:r w:rsidR="0051208A" w:rsidRPr="009469D7">
          <w:rPr>
            <w:rStyle w:val="Hyperlink"/>
            <w:noProof/>
          </w:rPr>
          <w:t>Hình 7. Lớp tổng hợp</w:t>
        </w:r>
        <w:r w:rsidR="0051208A">
          <w:rPr>
            <w:noProof/>
            <w:webHidden/>
          </w:rPr>
          <w:tab/>
        </w:r>
        <w:r w:rsidR="0051208A">
          <w:rPr>
            <w:noProof/>
            <w:webHidden/>
          </w:rPr>
          <w:fldChar w:fldCharType="begin"/>
        </w:r>
        <w:r w:rsidR="0051208A">
          <w:rPr>
            <w:noProof/>
            <w:webHidden/>
          </w:rPr>
          <w:instrText xml:space="preserve"> PAGEREF _Toc44595704 \h </w:instrText>
        </w:r>
        <w:r w:rsidR="0051208A">
          <w:rPr>
            <w:noProof/>
            <w:webHidden/>
          </w:rPr>
        </w:r>
        <w:r w:rsidR="0051208A">
          <w:rPr>
            <w:noProof/>
            <w:webHidden/>
          </w:rPr>
          <w:fldChar w:fldCharType="separate"/>
        </w:r>
        <w:r>
          <w:rPr>
            <w:noProof/>
            <w:webHidden/>
          </w:rPr>
          <w:t>15</w:t>
        </w:r>
        <w:r w:rsidR="0051208A">
          <w:rPr>
            <w:noProof/>
            <w:webHidden/>
          </w:rPr>
          <w:fldChar w:fldCharType="end"/>
        </w:r>
      </w:hyperlink>
    </w:p>
    <w:p w14:paraId="37D3842B" w14:textId="149CE504"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5" w:history="1">
        <w:r w:rsidR="0051208A" w:rsidRPr="009469D7">
          <w:rPr>
            <w:rStyle w:val="Hyperlink"/>
            <w:noProof/>
          </w:rPr>
          <w:t>Hình 8. Lớp tổng hợp theo sau lớp tích chập</w:t>
        </w:r>
        <w:r w:rsidR="0051208A">
          <w:rPr>
            <w:noProof/>
            <w:webHidden/>
          </w:rPr>
          <w:tab/>
        </w:r>
        <w:r w:rsidR="0051208A">
          <w:rPr>
            <w:noProof/>
            <w:webHidden/>
          </w:rPr>
          <w:fldChar w:fldCharType="begin"/>
        </w:r>
        <w:r w:rsidR="0051208A">
          <w:rPr>
            <w:noProof/>
            <w:webHidden/>
          </w:rPr>
          <w:instrText xml:space="preserve"> PAGEREF _Toc44595705 \h </w:instrText>
        </w:r>
        <w:r w:rsidR="0051208A">
          <w:rPr>
            <w:noProof/>
            <w:webHidden/>
          </w:rPr>
        </w:r>
        <w:r w:rsidR="0051208A">
          <w:rPr>
            <w:noProof/>
            <w:webHidden/>
          </w:rPr>
          <w:fldChar w:fldCharType="separate"/>
        </w:r>
        <w:r>
          <w:rPr>
            <w:noProof/>
            <w:webHidden/>
          </w:rPr>
          <w:t>15</w:t>
        </w:r>
        <w:r w:rsidR="0051208A">
          <w:rPr>
            <w:noProof/>
            <w:webHidden/>
          </w:rPr>
          <w:fldChar w:fldCharType="end"/>
        </w:r>
      </w:hyperlink>
    </w:p>
    <w:p w14:paraId="488243F5" w14:textId="468850E7"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6" w:history="1">
        <w:r w:rsidR="0051208A" w:rsidRPr="009469D7">
          <w:rPr>
            <w:rStyle w:val="Hyperlink"/>
            <w:noProof/>
          </w:rPr>
          <w:t>Hình 9. Mạng nơ ron tích chập</w:t>
        </w:r>
        <w:r w:rsidR="0051208A">
          <w:rPr>
            <w:noProof/>
            <w:webHidden/>
          </w:rPr>
          <w:tab/>
        </w:r>
        <w:r w:rsidR="0051208A">
          <w:rPr>
            <w:noProof/>
            <w:webHidden/>
          </w:rPr>
          <w:fldChar w:fldCharType="begin"/>
        </w:r>
        <w:r w:rsidR="0051208A">
          <w:rPr>
            <w:noProof/>
            <w:webHidden/>
          </w:rPr>
          <w:instrText xml:space="preserve"> PAGEREF _Toc44595706 \h </w:instrText>
        </w:r>
        <w:r w:rsidR="0051208A">
          <w:rPr>
            <w:noProof/>
            <w:webHidden/>
          </w:rPr>
        </w:r>
        <w:r w:rsidR="0051208A">
          <w:rPr>
            <w:noProof/>
            <w:webHidden/>
          </w:rPr>
          <w:fldChar w:fldCharType="separate"/>
        </w:r>
        <w:r>
          <w:rPr>
            <w:noProof/>
            <w:webHidden/>
          </w:rPr>
          <w:t>15</w:t>
        </w:r>
        <w:r w:rsidR="0051208A">
          <w:rPr>
            <w:noProof/>
            <w:webHidden/>
          </w:rPr>
          <w:fldChar w:fldCharType="end"/>
        </w:r>
      </w:hyperlink>
    </w:p>
    <w:p w14:paraId="4875DBC7" w14:textId="39CD1ECC"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7" w:history="1">
        <w:r w:rsidR="0051208A" w:rsidRPr="009469D7">
          <w:rPr>
            <w:rStyle w:val="Hyperlink"/>
            <w:noProof/>
          </w:rPr>
          <w:t>Hình 10. Tầng tích chập 1 chiều</w:t>
        </w:r>
        <w:r w:rsidR="0051208A">
          <w:rPr>
            <w:noProof/>
            <w:webHidden/>
          </w:rPr>
          <w:tab/>
        </w:r>
        <w:r w:rsidR="0051208A">
          <w:rPr>
            <w:noProof/>
            <w:webHidden/>
          </w:rPr>
          <w:fldChar w:fldCharType="begin"/>
        </w:r>
        <w:r w:rsidR="0051208A">
          <w:rPr>
            <w:noProof/>
            <w:webHidden/>
          </w:rPr>
          <w:instrText xml:space="preserve"> PAGEREF _Toc44595707 \h </w:instrText>
        </w:r>
        <w:r w:rsidR="0051208A">
          <w:rPr>
            <w:noProof/>
            <w:webHidden/>
          </w:rPr>
        </w:r>
        <w:r w:rsidR="0051208A">
          <w:rPr>
            <w:noProof/>
            <w:webHidden/>
          </w:rPr>
          <w:fldChar w:fldCharType="separate"/>
        </w:r>
        <w:r>
          <w:rPr>
            <w:noProof/>
            <w:webHidden/>
          </w:rPr>
          <w:t>18</w:t>
        </w:r>
        <w:r w:rsidR="0051208A">
          <w:rPr>
            <w:noProof/>
            <w:webHidden/>
          </w:rPr>
          <w:fldChar w:fldCharType="end"/>
        </w:r>
      </w:hyperlink>
    </w:p>
    <w:p w14:paraId="6C7D4FF6" w14:textId="1EFA69BA"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8" w:history="1">
        <w:r w:rsidR="0051208A" w:rsidRPr="009469D7">
          <w:rPr>
            <w:rStyle w:val="Hyperlink"/>
            <w:noProof/>
          </w:rPr>
          <w:t>Hình 11. Mạng nơ ron trước khi Drop out</w:t>
        </w:r>
        <w:r w:rsidR="0051208A">
          <w:rPr>
            <w:noProof/>
            <w:webHidden/>
          </w:rPr>
          <w:tab/>
        </w:r>
        <w:r w:rsidR="0051208A">
          <w:rPr>
            <w:noProof/>
            <w:webHidden/>
          </w:rPr>
          <w:fldChar w:fldCharType="begin"/>
        </w:r>
        <w:r w:rsidR="0051208A">
          <w:rPr>
            <w:noProof/>
            <w:webHidden/>
          </w:rPr>
          <w:instrText xml:space="preserve"> PAGEREF _Toc44595708 \h </w:instrText>
        </w:r>
        <w:r w:rsidR="0051208A">
          <w:rPr>
            <w:noProof/>
            <w:webHidden/>
          </w:rPr>
        </w:r>
        <w:r w:rsidR="0051208A">
          <w:rPr>
            <w:noProof/>
            <w:webHidden/>
          </w:rPr>
          <w:fldChar w:fldCharType="separate"/>
        </w:r>
        <w:r>
          <w:rPr>
            <w:noProof/>
            <w:webHidden/>
          </w:rPr>
          <w:t>19</w:t>
        </w:r>
        <w:r w:rsidR="0051208A">
          <w:rPr>
            <w:noProof/>
            <w:webHidden/>
          </w:rPr>
          <w:fldChar w:fldCharType="end"/>
        </w:r>
      </w:hyperlink>
    </w:p>
    <w:p w14:paraId="1E717513" w14:textId="0B62CC22"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09" w:history="1">
        <w:r w:rsidR="0051208A" w:rsidRPr="009469D7">
          <w:rPr>
            <w:rStyle w:val="Hyperlink"/>
            <w:noProof/>
          </w:rPr>
          <w:t>Hình 12. Mạng nơ ron sau khi Drop out</w:t>
        </w:r>
        <w:r w:rsidR="0051208A">
          <w:rPr>
            <w:noProof/>
            <w:webHidden/>
          </w:rPr>
          <w:tab/>
        </w:r>
        <w:r w:rsidR="0051208A">
          <w:rPr>
            <w:noProof/>
            <w:webHidden/>
          </w:rPr>
          <w:fldChar w:fldCharType="begin"/>
        </w:r>
        <w:r w:rsidR="0051208A">
          <w:rPr>
            <w:noProof/>
            <w:webHidden/>
          </w:rPr>
          <w:instrText xml:space="preserve"> PAGEREF _Toc44595709 \h </w:instrText>
        </w:r>
        <w:r w:rsidR="0051208A">
          <w:rPr>
            <w:noProof/>
            <w:webHidden/>
          </w:rPr>
        </w:r>
        <w:r w:rsidR="0051208A">
          <w:rPr>
            <w:noProof/>
            <w:webHidden/>
          </w:rPr>
          <w:fldChar w:fldCharType="separate"/>
        </w:r>
        <w:r>
          <w:rPr>
            <w:noProof/>
            <w:webHidden/>
          </w:rPr>
          <w:t>20</w:t>
        </w:r>
        <w:r w:rsidR="0051208A">
          <w:rPr>
            <w:noProof/>
            <w:webHidden/>
          </w:rPr>
          <w:fldChar w:fldCharType="end"/>
        </w:r>
      </w:hyperlink>
    </w:p>
    <w:p w14:paraId="01A5122D" w14:textId="2B01B588"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0" w:history="1">
        <w:r w:rsidR="0051208A" w:rsidRPr="009469D7">
          <w:rPr>
            <w:rStyle w:val="Hyperlink"/>
            <w:noProof/>
          </w:rPr>
          <w:t>Hình 13. Max – Pooling</w:t>
        </w:r>
        <w:r w:rsidR="0051208A">
          <w:rPr>
            <w:noProof/>
            <w:webHidden/>
          </w:rPr>
          <w:tab/>
        </w:r>
        <w:r w:rsidR="0051208A">
          <w:rPr>
            <w:noProof/>
            <w:webHidden/>
          </w:rPr>
          <w:fldChar w:fldCharType="begin"/>
        </w:r>
        <w:r w:rsidR="0051208A">
          <w:rPr>
            <w:noProof/>
            <w:webHidden/>
          </w:rPr>
          <w:instrText xml:space="preserve"> PAGEREF _Toc44595710 \h </w:instrText>
        </w:r>
        <w:r w:rsidR="0051208A">
          <w:rPr>
            <w:noProof/>
            <w:webHidden/>
          </w:rPr>
        </w:r>
        <w:r w:rsidR="0051208A">
          <w:rPr>
            <w:noProof/>
            <w:webHidden/>
          </w:rPr>
          <w:fldChar w:fldCharType="separate"/>
        </w:r>
        <w:r>
          <w:rPr>
            <w:noProof/>
            <w:webHidden/>
          </w:rPr>
          <w:t>22</w:t>
        </w:r>
        <w:r w:rsidR="0051208A">
          <w:rPr>
            <w:noProof/>
            <w:webHidden/>
          </w:rPr>
          <w:fldChar w:fldCharType="end"/>
        </w:r>
      </w:hyperlink>
    </w:p>
    <w:p w14:paraId="34B70BA2" w14:textId="7641D5CC"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1" w:history="1">
        <w:r w:rsidR="0051208A" w:rsidRPr="009469D7">
          <w:rPr>
            <w:rStyle w:val="Hyperlink"/>
            <w:noProof/>
          </w:rPr>
          <w:t>Hình 14. Global Average Pooling</w:t>
        </w:r>
        <w:r w:rsidR="0051208A">
          <w:rPr>
            <w:noProof/>
            <w:webHidden/>
          </w:rPr>
          <w:tab/>
        </w:r>
        <w:r w:rsidR="0051208A">
          <w:rPr>
            <w:noProof/>
            <w:webHidden/>
          </w:rPr>
          <w:fldChar w:fldCharType="begin"/>
        </w:r>
        <w:r w:rsidR="0051208A">
          <w:rPr>
            <w:noProof/>
            <w:webHidden/>
          </w:rPr>
          <w:instrText xml:space="preserve"> PAGEREF _Toc44595711 \h </w:instrText>
        </w:r>
        <w:r w:rsidR="0051208A">
          <w:rPr>
            <w:noProof/>
            <w:webHidden/>
          </w:rPr>
        </w:r>
        <w:r w:rsidR="0051208A">
          <w:rPr>
            <w:noProof/>
            <w:webHidden/>
          </w:rPr>
          <w:fldChar w:fldCharType="separate"/>
        </w:r>
        <w:r>
          <w:rPr>
            <w:noProof/>
            <w:webHidden/>
          </w:rPr>
          <w:t>23</w:t>
        </w:r>
        <w:r w:rsidR="0051208A">
          <w:rPr>
            <w:noProof/>
            <w:webHidden/>
          </w:rPr>
          <w:fldChar w:fldCharType="end"/>
        </w:r>
      </w:hyperlink>
    </w:p>
    <w:p w14:paraId="6D462409" w14:textId="5095954B"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2" w:history="1">
        <w:r w:rsidR="0051208A" w:rsidRPr="009469D7">
          <w:rPr>
            <w:rStyle w:val="Hyperlink"/>
            <w:noProof/>
          </w:rPr>
          <w:t>Hình 15. Hàm ReLU</w:t>
        </w:r>
        <w:r w:rsidR="0051208A">
          <w:rPr>
            <w:noProof/>
            <w:webHidden/>
          </w:rPr>
          <w:tab/>
        </w:r>
        <w:r w:rsidR="0051208A">
          <w:rPr>
            <w:noProof/>
            <w:webHidden/>
          </w:rPr>
          <w:fldChar w:fldCharType="begin"/>
        </w:r>
        <w:r w:rsidR="0051208A">
          <w:rPr>
            <w:noProof/>
            <w:webHidden/>
          </w:rPr>
          <w:instrText xml:space="preserve"> PAGEREF _Toc44595712 \h </w:instrText>
        </w:r>
        <w:r w:rsidR="0051208A">
          <w:rPr>
            <w:noProof/>
            <w:webHidden/>
          </w:rPr>
        </w:r>
        <w:r w:rsidR="0051208A">
          <w:rPr>
            <w:noProof/>
            <w:webHidden/>
          </w:rPr>
          <w:fldChar w:fldCharType="separate"/>
        </w:r>
        <w:r>
          <w:rPr>
            <w:noProof/>
            <w:webHidden/>
          </w:rPr>
          <w:t>23</w:t>
        </w:r>
        <w:r w:rsidR="0051208A">
          <w:rPr>
            <w:noProof/>
            <w:webHidden/>
          </w:rPr>
          <w:fldChar w:fldCharType="end"/>
        </w:r>
      </w:hyperlink>
    </w:p>
    <w:p w14:paraId="36E15EF9" w14:textId="642F26DD"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3" w:history="1">
        <w:r w:rsidR="0051208A" w:rsidRPr="009469D7">
          <w:rPr>
            <w:rStyle w:val="Hyperlink"/>
            <w:noProof/>
          </w:rPr>
          <w:t>Hình 16. Hàm Leaky ReLU</w:t>
        </w:r>
        <w:r w:rsidR="0051208A">
          <w:rPr>
            <w:noProof/>
            <w:webHidden/>
          </w:rPr>
          <w:tab/>
        </w:r>
        <w:r w:rsidR="0051208A">
          <w:rPr>
            <w:noProof/>
            <w:webHidden/>
          </w:rPr>
          <w:fldChar w:fldCharType="begin"/>
        </w:r>
        <w:r w:rsidR="0051208A">
          <w:rPr>
            <w:noProof/>
            <w:webHidden/>
          </w:rPr>
          <w:instrText xml:space="preserve"> PAGEREF _Toc44595713 \h </w:instrText>
        </w:r>
        <w:r w:rsidR="0051208A">
          <w:rPr>
            <w:noProof/>
            <w:webHidden/>
          </w:rPr>
        </w:r>
        <w:r w:rsidR="0051208A">
          <w:rPr>
            <w:noProof/>
            <w:webHidden/>
          </w:rPr>
          <w:fldChar w:fldCharType="separate"/>
        </w:r>
        <w:r>
          <w:rPr>
            <w:noProof/>
            <w:webHidden/>
          </w:rPr>
          <w:t>24</w:t>
        </w:r>
        <w:r w:rsidR="0051208A">
          <w:rPr>
            <w:noProof/>
            <w:webHidden/>
          </w:rPr>
          <w:fldChar w:fldCharType="end"/>
        </w:r>
      </w:hyperlink>
    </w:p>
    <w:p w14:paraId="7F0555B0" w14:textId="213CD910"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4" w:history="1">
        <w:r w:rsidR="0051208A" w:rsidRPr="009469D7">
          <w:rPr>
            <w:rStyle w:val="Hyperlink"/>
            <w:noProof/>
          </w:rPr>
          <w:t>Hình 17. Học sâu áp dụng cho bài toán phân loại chuỗi thời gian</w:t>
        </w:r>
        <w:r w:rsidR="0051208A">
          <w:rPr>
            <w:noProof/>
            <w:webHidden/>
          </w:rPr>
          <w:tab/>
        </w:r>
        <w:r w:rsidR="0051208A">
          <w:rPr>
            <w:noProof/>
            <w:webHidden/>
          </w:rPr>
          <w:fldChar w:fldCharType="begin"/>
        </w:r>
        <w:r w:rsidR="0051208A">
          <w:rPr>
            <w:noProof/>
            <w:webHidden/>
          </w:rPr>
          <w:instrText xml:space="preserve"> PAGEREF _Toc44595714 \h </w:instrText>
        </w:r>
        <w:r w:rsidR="0051208A">
          <w:rPr>
            <w:noProof/>
            <w:webHidden/>
          </w:rPr>
        </w:r>
        <w:r w:rsidR="0051208A">
          <w:rPr>
            <w:noProof/>
            <w:webHidden/>
          </w:rPr>
          <w:fldChar w:fldCharType="separate"/>
        </w:r>
        <w:r>
          <w:rPr>
            <w:noProof/>
            <w:webHidden/>
          </w:rPr>
          <w:t>27</w:t>
        </w:r>
        <w:r w:rsidR="0051208A">
          <w:rPr>
            <w:noProof/>
            <w:webHidden/>
          </w:rPr>
          <w:fldChar w:fldCharType="end"/>
        </w:r>
      </w:hyperlink>
    </w:p>
    <w:p w14:paraId="0AB53BF9" w14:textId="1E1F26B0"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5" w:history="1">
        <w:r w:rsidR="0051208A" w:rsidRPr="009469D7">
          <w:rPr>
            <w:rStyle w:val="Hyperlink"/>
            <w:noProof/>
          </w:rPr>
          <w:t>Hình 18. Encoder</w:t>
        </w:r>
        <w:r w:rsidR="0051208A">
          <w:rPr>
            <w:noProof/>
            <w:webHidden/>
          </w:rPr>
          <w:tab/>
        </w:r>
        <w:r w:rsidR="0051208A">
          <w:rPr>
            <w:noProof/>
            <w:webHidden/>
          </w:rPr>
          <w:fldChar w:fldCharType="begin"/>
        </w:r>
        <w:r w:rsidR="0051208A">
          <w:rPr>
            <w:noProof/>
            <w:webHidden/>
          </w:rPr>
          <w:instrText xml:space="preserve"> PAGEREF _Toc44595715 \h </w:instrText>
        </w:r>
        <w:r w:rsidR="0051208A">
          <w:rPr>
            <w:noProof/>
            <w:webHidden/>
          </w:rPr>
        </w:r>
        <w:r w:rsidR="0051208A">
          <w:rPr>
            <w:noProof/>
            <w:webHidden/>
          </w:rPr>
          <w:fldChar w:fldCharType="separate"/>
        </w:r>
        <w:r>
          <w:rPr>
            <w:noProof/>
            <w:webHidden/>
          </w:rPr>
          <w:t>30</w:t>
        </w:r>
        <w:r w:rsidR="0051208A">
          <w:rPr>
            <w:noProof/>
            <w:webHidden/>
          </w:rPr>
          <w:fldChar w:fldCharType="end"/>
        </w:r>
      </w:hyperlink>
    </w:p>
    <w:p w14:paraId="65CA7CD2" w14:textId="47FC0AA4"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6" w:history="1">
        <w:r w:rsidR="0051208A" w:rsidRPr="009469D7">
          <w:rPr>
            <w:rStyle w:val="Hyperlink"/>
            <w:noProof/>
          </w:rPr>
          <w:t>Hình 19.</w:t>
        </w:r>
        <w:r w:rsidR="0051208A" w:rsidRPr="009469D7">
          <w:rPr>
            <w:rStyle w:val="Hyperlink"/>
            <w:noProof/>
            <w:lang w:val="vi-VN"/>
          </w:rPr>
          <w:t xml:space="preserve"> Multi-Scale Convolutional Neural Networks</w:t>
        </w:r>
        <w:r w:rsidR="0051208A">
          <w:rPr>
            <w:noProof/>
            <w:webHidden/>
          </w:rPr>
          <w:tab/>
        </w:r>
        <w:r w:rsidR="0051208A">
          <w:rPr>
            <w:noProof/>
            <w:webHidden/>
          </w:rPr>
          <w:fldChar w:fldCharType="begin"/>
        </w:r>
        <w:r w:rsidR="0051208A">
          <w:rPr>
            <w:noProof/>
            <w:webHidden/>
          </w:rPr>
          <w:instrText xml:space="preserve"> PAGEREF _Toc44595716 \h </w:instrText>
        </w:r>
        <w:r w:rsidR="0051208A">
          <w:rPr>
            <w:noProof/>
            <w:webHidden/>
          </w:rPr>
        </w:r>
        <w:r w:rsidR="0051208A">
          <w:rPr>
            <w:noProof/>
            <w:webHidden/>
          </w:rPr>
          <w:fldChar w:fldCharType="separate"/>
        </w:r>
        <w:r>
          <w:rPr>
            <w:noProof/>
            <w:webHidden/>
          </w:rPr>
          <w:t>31</w:t>
        </w:r>
        <w:r w:rsidR="0051208A">
          <w:rPr>
            <w:noProof/>
            <w:webHidden/>
          </w:rPr>
          <w:fldChar w:fldCharType="end"/>
        </w:r>
      </w:hyperlink>
    </w:p>
    <w:p w14:paraId="24237B6D" w14:textId="1406CF19"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7" w:history="1">
        <w:r w:rsidR="0051208A" w:rsidRPr="009469D7">
          <w:rPr>
            <w:rStyle w:val="Hyperlink"/>
            <w:noProof/>
          </w:rPr>
          <w:t xml:space="preserve">Hình 20. </w:t>
        </w:r>
        <w:r w:rsidR="0051208A" w:rsidRPr="009469D7">
          <w:rPr>
            <w:rStyle w:val="Hyperlink"/>
            <w:noProof/>
            <w:lang w:val="vi-VN"/>
          </w:rPr>
          <w:t>Time-LeNet</w:t>
        </w:r>
        <w:r w:rsidR="0051208A">
          <w:rPr>
            <w:noProof/>
            <w:webHidden/>
          </w:rPr>
          <w:tab/>
        </w:r>
        <w:r w:rsidR="0051208A">
          <w:rPr>
            <w:noProof/>
            <w:webHidden/>
          </w:rPr>
          <w:fldChar w:fldCharType="begin"/>
        </w:r>
        <w:r w:rsidR="0051208A">
          <w:rPr>
            <w:noProof/>
            <w:webHidden/>
          </w:rPr>
          <w:instrText xml:space="preserve"> PAGEREF _Toc44595717 \h </w:instrText>
        </w:r>
        <w:r w:rsidR="0051208A">
          <w:rPr>
            <w:noProof/>
            <w:webHidden/>
          </w:rPr>
        </w:r>
        <w:r w:rsidR="0051208A">
          <w:rPr>
            <w:noProof/>
            <w:webHidden/>
          </w:rPr>
          <w:fldChar w:fldCharType="separate"/>
        </w:r>
        <w:r>
          <w:rPr>
            <w:noProof/>
            <w:webHidden/>
          </w:rPr>
          <w:t>32</w:t>
        </w:r>
        <w:r w:rsidR="0051208A">
          <w:rPr>
            <w:noProof/>
            <w:webHidden/>
          </w:rPr>
          <w:fldChar w:fldCharType="end"/>
        </w:r>
      </w:hyperlink>
    </w:p>
    <w:p w14:paraId="0042D719" w14:textId="07F5D069"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8" w:history="1">
        <w:r w:rsidR="0051208A" w:rsidRPr="009469D7">
          <w:rPr>
            <w:rStyle w:val="Hyperlink"/>
            <w:noProof/>
          </w:rPr>
          <w:t>Hình 21.</w:t>
        </w:r>
        <w:r w:rsidR="0051208A" w:rsidRPr="009469D7">
          <w:rPr>
            <w:rStyle w:val="Hyperlink"/>
            <w:noProof/>
            <w:lang w:val="vi-VN"/>
          </w:rPr>
          <w:t xml:space="preserve"> </w:t>
        </w:r>
        <w:r w:rsidR="00D00EF9">
          <w:rPr>
            <w:rStyle w:val="Hyperlink"/>
            <w:noProof/>
            <w:lang w:val="vi-VN"/>
          </w:rPr>
          <w:t>Multi</w:t>
        </w:r>
        <w:r w:rsidR="0051208A" w:rsidRPr="009469D7">
          <w:rPr>
            <w:rStyle w:val="Hyperlink"/>
            <w:noProof/>
            <w:lang w:val="vi-VN"/>
          </w:rPr>
          <w:t>-Channels Deep Convolutional Nerual Network</w:t>
        </w:r>
        <w:r w:rsidR="0051208A">
          <w:rPr>
            <w:noProof/>
            <w:webHidden/>
          </w:rPr>
          <w:tab/>
        </w:r>
        <w:r w:rsidR="0051208A">
          <w:rPr>
            <w:noProof/>
            <w:webHidden/>
          </w:rPr>
          <w:fldChar w:fldCharType="begin"/>
        </w:r>
        <w:r w:rsidR="0051208A">
          <w:rPr>
            <w:noProof/>
            <w:webHidden/>
          </w:rPr>
          <w:instrText xml:space="preserve"> PAGEREF _Toc44595718 \h </w:instrText>
        </w:r>
        <w:r w:rsidR="0051208A">
          <w:rPr>
            <w:noProof/>
            <w:webHidden/>
          </w:rPr>
        </w:r>
        <w:r w:rsidR="0051208A">
          <w:rPr>
            <w:noProof/>
            <w:webHidden/>
          </w:rPr>
          <w:fldChar w:fldCharType="separate"/>
        </w:r>
        <w:r>
          <w:rPr>
            <w:noProof/>
            <w:webHidden/>
          </w:rPr>
          <w:t>33</w:t>
        </w:r>
        <w:r w:rsidR="0051208A">
          <w:rPr>
            <w:noProof/>
            <w:webHidden/>
          </w:rPr>
          <w:fldChar w:fldCharType="end"/>
        </w:r>
      </w:hyperlink>
    </w:p>
    <w:p w14:paraId="1F428D09" w14:textId="2208AC30"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19" w:history="1">
        <w:r w:rsidR="0051208A" w:rsidRPr="009469D7">
          <w:rPr>
            <w:rStyle w:val="Hyperlink"/>
            <w:noProof/>
          </w:rPr>
          <w:t xml:space="preserve">Hình 22. </w:t>
        </w:r>
        <w:r w:rsidR="0051208A" w:rsidRPr="009469D7">
          <w:rPr>
            <w:rStyle w:val="Hyperlink"/>
            <w:noProof/>
            <w:lang w:val="vi-VN"/>
          </w:rPr>
          <w:t>Time Convolutional Ne</w:t>
        </w:r>
        <w:r w:rsidR="0051208A" w:rsidRPr="009469D7">
          <w:rPr>
            <w:rStyle w:val="Hyperlink"/>
            <w:noProof/>
          </w:rPr>
          <w:t>u</w:t>
        </w:r>
        <w:r w:rsidR="0051208A" w:rsidRPr="009469D7">
          <w:rPr>
            <w:rStyle w:val="Hyperlink"/>
            <w:noProof/>
            <w:lang w:val="vi-VN"/>
          </w:rPr>
          <w:t>ral Network</w:t>
        </w:r>
        <w:r w:rsidR="0051208A">
          <w:rPr>
            <w:noProof/>
            <w:webHidden/>
          </w:rPr>
          <w:tab/>
        </w:r>
        <w:r w:rsidR="0051208A">
          <w:rPr>
            <w:noProof/>
            <w:webHidden/>
          </w:rPr>
          <w:fldChar w:fldCharType="begin"/>
        </w:r>
        <w:r w:rsidR="0051208A">
          <w:rPr>
            <w:noProof/>
            <w:webHidden/>
          </w:rPr>
          <w:instrText xml:space="preserve"> PAGEREF _Toc44595719 \h </w:instrText>
        </w:r>
        <w:r w:rsidR="0051208A">
          <w:rPr>
            <w:noProof/>
            <w:webHidden/>
          </w:rPr>
        </w:r>
        <w:r w:rsidR="0051208A">
          <w:rPr>
            <w:noProof/>
            <w:webHidden/>
          </w:rPr>
          <w:fldChar w:fldCharType="separate"/>
        </w:r>
        <w:r>
          <w:rPr>
            <w:noProof/>
            <w:webHidden/>
          </w:rPr>
          <w:t>34</w:t>
        </w:r>
        <w:r w:rsidR="0051208A">
          <w:rPr>
            <w:noProof/>
            <w:webHidden/>
          </w:rPr>
          <w:fldChar w:fldCharType="end"/>
        </w:r>
      </w:hyperlink>
    </w:p>
    <w:p w14:paraId="57295987" w14:textId="5C821AD9"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0" w:history="1">
        <w:r w:rsidR="0051208A" w:rsidRPr="009469D7">
          <w:rPr>
            <w:rStyle w:val="Hyperlink"/>
            <w:noProof/>
          </w:rPr>
          <w:t xml:space="preserve">Hình 23. </w:t>
        </w:r>
        <w:r w:rsidR="0051208A" w:rsidRPr="009469D7">
          <w:rPr>
            <w:rStyle w:val="Hyperlink"/>
            <w:noProof/>
            <w:lang w:val="vi-VN"/>
          </w:rPr>
          <w:t>Time Warping Invariant Echo State Network</w:t>
        </w:r>
        <w:r w:rsidR="0051208A">
          <w:rPr>
            <w:noProof/>
            <w:webHidden/>
          </w:rPr>
          <w:tab/>
        </w:r>
        <w:r w:rsidR="0051208A">
          <w:rPr>
            <w:noProof/>
            <w:webHidden/>
          </w:rPr>
          <w:fldChar w:fldCharType="begin"/>
        </w:r>
        <w:r w:rsidR="0051208A">
          <w:rPr>
            <w:noProof/>
            <w:webHidden/>
          </w:rPr>
          <w:instrText xml:space="preserve"> PAGEREF _Toc44595720 \h </w:instrText>
        </w:r>
        <w:r w:rsidR="0051208A">
          <w:rPr>
            <w:noProof/>
            <w:webHidden/>
          </w:rPr>
        </w:r>
        <w:r w:rsidR="0051208A">
          <w:rPr>
            <w:noProof/>
            <w:webHidden/>
          </w:rPr>
          <w:fldChar w:fldCharType="separate"/>
        </w:r>
        <w:r>
          <w:rPr>
            <w:noProof/>
            <w:webHidden/>
          </w:rPr>
          <w:t>36</w:t>
        </w:r>
        <w:r w:rsidR="0051208A">
          <w:rPr>
            <w:noProof/>
            <w:webHidden/>
          </w:rPr>
          <w:fldChar w:fldCharType="end"/>
        </w:r>
      </w:hyperlink>
    </w:p>
    <w:p w14:paraId="685C6E4D" w14:textId="4B5E6E9F"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1" w:history="1">
        <w:r w:rsidR="0051208A" w:rsidRPr="009469D7">
          <w:rPr>
            <w:rStyle w:val="Hyperlink"/>
            <w:noProof/>
          </w:rPr>
          <w:t>Hình 24. Kiến trúc của MLP</w:t>
        </w:r>
        <w:r w:rsidR="0051208A">
          <w:rPr>
            <w:noProof/>
            <w:webHidden/>
          </w:rPr>
          <w:tab/>
        </w:r>
        <w:r w:rsidR="0051208A">
          <w:rPr>
            <w:noProof/>
            <w:webHidden/>
          </w:rPr>
          <w:fldChar w:fldCharType="begin"/>
        </w:r>
        <w:r w:rsidR="0051208A">
          <w:rPr>
            <w:noProof/>
            <w:webHidden/>
          </w:rPr>
          <w:instrText xml:space="preserve"> PAGEREF _Toc44595721 \h </w:instrText>
        </w:r>
        <w:r w:rsidR="0051208A">
          <w:rPr>
            <w:noProof/>
            <w:webHidden/>
          </w:rPr>
        </w:r>
        <w:r w:rsidR="0051208A">
          <w:rPr>
            <w:noProof/>
            <w:webHidden/>
          </w:rPr>
          <w:fldChar w:fldCharType="separate"/>
        </w:r>
        <w:r>
          <w:rPr>
            <w:noProof/>
            <w:webHidden/>
          </w:rPr>
          <w:t>36</w:t>
        </w:r>
        <w:r w:rsidR="0051208A">
          <w:rPr>
            <w:noProof/>
            <w:webHidden/>
          </w:rPr>
          <w:fldChar w:fldCharType="end"/>
        </w:r>
      </w:hyperlink>
    </w:p>
    <w:p w14:paraId="3D006D25" w14:textId="619004D2"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2" w:history="1">
        <w:r w:rsidR="0051208A" w:rsidRPr="009469D7">
          <w:rPr>
            <w:rStyle w:val="Hyperlink"/>
            <w:noProof/>
          </w:rPr>
          <w:t>Hình 25. Kiến trúc của FCN</w:t>
        </w:r>
        <w:r w:rsidR="0051208A">
          <w:rPr>
            <w:noProof/>
            <w:webHidden/>
          </w:rPr>
          <w:tab/>
        </w:r>
        <w:r w:rsidR="0051208A">
          <w:rPr>
            <w:noProof/>
            <w:webHidden/>
          </w:rPr>
          <w:fldChar w:fldCharType="begin"/>
        </w:r>
        <w:r w:rsidR="0051208A">
          <w:rPr>
            <w:noProof/>
            <w:webHidden/>
          </w:rPr>
          <w:instrText xml:space="preserve"> PAGEREF _Toc44595722 \h </w:instrText>
        </w:r>
        <w:r w:rsidR="0051208A">
          <w:rPr>
            <w:noProof/>
            <w:webHidden/>
          </w:rPr>
        </w:r>
        <w:r w:rsidR="0051208A">
          <w:rPr>
            <w:noProof/>
            <w:webHidden/>
          </w:rPr>
          <w:fldChar w:fldCharType="separate"/>
        </w:r>
        <w:r>
          <w:rPr>
            <w:noProof/>
            <w:webHidden/>
          </w:rPr>
          <w:t>37</w:t>
        </w:r>
        <w:r w:rsidR="0051208A">
          <w:rPr>
            <w:noProof/>
            <w:webHidden/>
          </w:rPr>
          <w:fldChar w:fldCharType="end"/>
        </w:r>
      </w:hyperlink>
    </w:p>
    <w:p w14:paraId="5467F0DE" w14:textId="78A66E61"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3" w:history="1">
        <w:r w:rsidR="0051208A" w:rsidRPr="009469D7">
          <w:rPr>
            <w:rStyle w:val="Hyperlink"/>
            <w:noProof/>
          </w:rPr>
          <w:t>Hình 26. Kiến trúc của ResNet</w:t>
        </w:r>
        <w:r w:rsidR="0051208A">
          <w:rPr>
            <w:noProof/>
            <w:webHidden/>
          </w:rPr>
          <w:tab/>
        </w:r>
        <w:r w:rsidR="0051208A">
          <w:rPr>
            <w:noProof/>
            <w:webHidden/>
          </w:rPr>
          <w:fldChar w:fldCharType="begin"/>
        </w:r>
        <w:r w:rsidR="0051208A">
          <w:rPr>
            <w:noProof/>
            <w:webHidden/>
          </w:rPr>
          <w:instrText xml:space="preserve"> PAGEREF _Toc44595723 \h </w:instrText>
        </w:r>
        <w:r w:rsidR="0051208A">
          <w:rPr>
            <w:noProof/>
            <w:webHidden/>
          </w:rPr>
        </w:r>
        <w:r w:rsidR="0051208A">
          <w:rPr>
            <w:noProof/>
            <w:webHidden/>
          </w:rPr>
          <w:fldChar w:fldCharType="separate"/>
        </w:r>
        <w:r>
          <w:rPr>
            <w:noProof/>
            <w:webHidden/>
          </w:rPr>
          <w:t>38</w:t>
        </w:r>
        <w:r w:rsidR="0051208A">
          <w:rPr>
            <w:noProof/>
            <w:webHidden/>
          </w:rPr>
          <w:fldChar w:fldCharType="end"/>
        </w:r>
      </w:hyperlink>
    </w:p>
    <w:p w14:paraId="329058FB" w14:textId="33AAC294"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4" w:history="1">
        <w:r w:rsidR="0051208A" w:rsidRPr="009469D7">
          <w:rPr>
            <w:rStyle w:val="Hyperlink"/>
            <w:noProof/>
          </w:rPr>
          <w:t>Hình 27. CAM của tập Coffee lớp 0.</w:t>
        </w:r>
        <w:r w:rsidR="0051208A">
          <w:rPr>
            <w:noProof/>
            <w:webHidden/>
          </w:rPr>
          <w:tab/>
        </w:r>
        <w:r w:rsidR="0051208A">
          <w:rPr>
            <w:noProof/>
            <w:webHidden/>
          </w:rPr>
          <w:fldChar w:fldCharType="begin"/>
        </w:r>
        <w:r w:rsidR="0051208A">
          <w:rPr>
            <w:noProof/>
            <w:webHidden/>
          </w:rPr>
          <w:instrText xml:space="preserve"> PAGEREF _Toc44595724 \h </w:instrText>
        </w:r>
        <w:r w:rsidR="0051208A">
          <w:rPr>
            <w:noProof/>
            <w:webHidden/>
          </w:rPr>
        </w:r>
        <w:r w:rsidR="0051208A">
          <w:rPr>
            <w:noProof/>
            <w:webHidden/>
          </w:rPr>
          <w:fldChar w:fldCharType="separate"/>
        </w:r>
        <w:r>
          <w:rPr>
            <w:noProof/>
            <w:webHidden/>
          </w:rPr>
          <w:t>70</w:t>
        </w:r>
        <w:r w:rsidR="0051208A">
          <w:rPr>
            <w:noProof/>
            <w:webHidden/>
          </w:rPr>
          <w:fldChar w:fldCharType="end"/>
        </w:r>
      </w:hyperlink>
    </w:p>
    <w:p w14:paraId="66B250F9" w14:textId="08AFDA71" w:rsidR="0051208A" w:rsidRDefault="001973A2" w:rsidP="00315F9C">
      <w:pPr>
        <w:pStyle w:val="TableofFigures"/>
        <w:tabs>
          <w:tab w:val="right" w:leader="dot" w:pos="9111"/>
        </w:tabs>
        <w:rPr>
          <w:rFonts w:asciiTheme="minorHAnsi" w:eastAsiaTheme="minorEastAsia" w:hAnsiTheme="minorHAnsi" w:cstheme="minorBidi"/>
          <w:noProof/>
          <w:sz w:val="22"/>
          <w:szCs w:val="22"/>
          <w:lang w:eastAsia="zh-CN"/>
        </w:rPr>
      </w:pPr>
      <w:hyperlink w:anchor="_Toc44595725" w:history="1">
        <w:r w:rsidR="0051208A" w:rsidRPr="009469D7">
          <w:rPr>
            <w:rStyle w:val="Hyperlink"/>
            <w:noProof/>
          </w:rPr>
          <w:t>Hình 28. CAM của tập Coffee lớp 1.</w:t>
        </w:r>
        <w:r w:rsidR="0051208A">
          <w:rPr>
            <w:noProof/>
            <w:webHidden/>
          </w:rPr>
          <w:tab/>
        </w:r>
        <w:r w:rsidR="0051208A">
          <w:rPr>
            <w:noProof/>
            <w:webHidden/>
          </w:rPr>
          <w:fldChar w:fldCharType="begin"/>
        </w:r>
        <w:r w:rsidR="0051208A">
          <w:rPr>
            <w:noProof/>
            <w:webHidden/>
          </w:rPr>
          <w:instrText xml:space="preserve"> PAGEREF _Toc44595725 \h </w:instrText>
        </w:r>
        <w:r w:rsidR="0051208A">
          <w:rPr>
            <w:noProof/>
            <w:webHidden/>
          </w:rPr>
        </w:r>
        <w:r w:rsidR="0051208A">
          <w:rPr>
            <w:noProof/>
            <w:webHidden/>
          </w:rPr>
          <w:fldChar w:fldCharType="separate"/>
        </w:r>
        <w:r>
          <w:rPr>
            <w:noProof/>
            <w:webHidden/>
          </w:rPr>
          <w:t>70</w:t>
        </w:r>
        <w:r w:rsidR="0051208A">
          <w:rPr>
            <w:noProof/>
            <w:webHidden/>
          </w:rPr>
          <w:fldChar w:fldCharType="end"/>
        </w:r>
      </w:hyperlink>
    </w:p>
    <w:p w14:paraId="76C8269E" w14:textId="67C363A8" w:rsidR="009704B4" w:rsidRDefault="00291721" w:rsidP="00283CF8">
      <w:pPr>
        <w:tabs>
          <w:tab w:val="center" w:pos="6379"/>
        </w:tabs>
        <w:spacing w:after="200" w:line="360" w:lineRule="auto"/>
        <w:rPr>
          <w:b/>
          <w:sz w:val="28"/>
          <w:lang w:val="vi-VN"/>
        </w:rPr>
      </w:pPr>
      <w:r w:rsidRPr="00601C18">
        <w:rPr>
          <w:sz w:val="26"/>
          <w:szCs w:val="26"/>
          <w:lang w:val="vi-VN"/>
        </w:rPr>
        <w:fldChar w:fldCharType="end"/>
      </w:r>
    </w:p>
    <w:p w14:paraId="171F089E" w14:textId="77777777" w:rsidR="00283CF8" w:rsidRDefault="00283CF8">
      <w:pPr>
        <w:spacing w:after="200" w:line="276" w:lineRule="auto"/>
        <w:rPr>
          <w:b/>
          <w:sz w:val="32"/>
          <w:szCs w:val="32"/>
          <w:lang w:val="vi-VN"/>
        </w:rPr>
      </w:pPr>
      <w:r>
        <w:rPr>
          <w:lang w:val="vi-VN"/>
        </w:rPr>
        <w:br w:type="page"/>
      </w:r>
    </w:p>
    <w:p w14:paraId="777E7441" w14:textId="0C14DAEA" w:rsidR="009704B4" w:rsidRPr="002237B4" w:rsidRDefault="009704B4" w:rsidP="009704B4">
      <w:pPr>
        <w:pStyle w:val="Chng"/>
        <w:jc w:val="center"/>
        <w:rPr>
          <w:lang w:val="vi-VN"/>
        </w:rPr>
      </w:pPr>
      <w:bookmarkStart w:id="5" w:name="_Toc44596575"/>
      <w:r w:rsidRPr="00601C18">
        <w:rPr>
          <w:lang w:val="vi-VN"/>
        </w:rPr>
        <w:lastRenderedPageBreak/>
        <w:t xml:space="preserve">DANH MỤC CÁC </w:t>
      </w:r>
      <w:r w:rsidR="00C63FAF">
        <w:rPr>
          <w:lang w:val="vi-VN"/>
        </w:rPr>
        <w:t>BẢNG</w:t>
      </w:r>
      <w:bookmarkEnd w:id="5"/>
    </w:p>
    <w:p w14:paraId="343F0817" w14:textId="78EBC5E1" w:rsidR="003F5F98" w:rsidRDefault="007B7FF5">
      <w:pPr>
        <w:pStyle w:val="TableofFigures"/>
        <w:tabs>
          <w:tab w:val="right" w:leader="dot" w:pos="9111"/>
        </w:tabs>
        <w:rPr>
          <w:rFonts w:asciiTheme="minorHAnsi" w:eastAsiaTheme="minorEastAsia" w:hAnsiTheme="minorHAnsi" w:cstheme="minorBidi"/>
          <w:noProof/>
          <w:sz w:val="22"/>
          <w:szCs w:val="22"/>
          <w:lang w:eastAsia="zh-CN"/>
        </w:rPr>
      </w:pPr>
      <w:r w:rsidRPr="00601C18">
        <w:rPr>
          <w:szCs w:val="26"/>
          <w:lang w:val="vi-VN"/>
        </w:rPr>
        <w:fldChar w:fldCharType="begin"/>
      </w:r>
      <w:r w:rsidRPr="00601C18">
        <w:rPr>
          <w:szCs w:val="26"/>
          <w:lang w:val="vi-VN"/>
        </w:rPr>
        <w:instrText xml:space="preserve"> TOC \h \z \c "Bảng" </w:instrText>
      </w:r>
      <w:r w:rsidRPr="00601C18">
        <w:rPr>
          <w:szCs w:val="26"/>
          <w:lang w:val="vi-VN"/>
        </w:rPr>
        <w:fldChar w:fldCharType="separate"/>
      </w:r>
      <w:hyperlink w:anchor="_Toc44597561" w:history="1">
        <w:r w:rsidR="003F5F98" w:rsidRPr="00C06C4D">
          <w:rPr>
            <w:rStyle w:val="Hyperlink"/>
            <w:noProof/>
          </w:rPr>
          <w:t>Bảng 1</w:t>
        </w:r>
        <w:r w:rsidR="003F5F98" w:rsidRPr="00C06C4D">
          <w:rPr>
            <w:rStyle w:val="Hyperlink"/>
            <w:noProof/>
            <w:lang w:val="vi-VN"/>
          </w:rPr>
          <w:t>. Mô tả thuộc tính dữ liệu thực nghiệm</w:t>
        </w:r>
        <w:r w:rsidR="003F5F98">
          <w:rPr>
            <w:noProof/>
            <w:webHidden/>
          </w:rPr>
          <w:tab/>
        </w:r>
        <w:r w:rsidR="003F5F98">
          <w:rPr>
            <w:noProof/>
            <w:webHidden/>
          </w:rPr>
          <w:fldChar w:fldCharType="begin"/>
        </w:r>
        <w:r w:rsidR="003F5F98">
          <w:rPr>
            <w:noProof/>
            <w:webHidden/>
          </w:rPr>
          <w:instrText xml:space="preserve"> PAGEREF _Toc44597561 \h </w:instrText>
        </w:r>
        <w:r w:rsidR="003F5F98">
          <w:rPr>
            <w:noProof/>
            <w:webHidden/>
          </w:rPr>
        </w:r>
        <w:r w:rsidR="003F5F98">
          <w:rPr>
            <w:noProof/>
            <w:webHidden/>
          </w:rPr>
          <w:fldChar w:fldCharType="separate"/>
        </w:r>
        <w:r w:rsidR="001973A2">
          <w:rPr>
            <w:noProof/>
            <w:webHidden/>
          </w:rPr>
          <w:t>46</w:t>
        </w:r>
        <w:r w:rsidR="003F5F98">
          <w:rPr>
            <w:noProof/>
            <w:webHidden/>
          </w:rPr>
          <w:fldChar w:fldCharType="end"/>
        </w:r>
      </w:hyperlink>
    </w:p>
    <w:p w14:paraId="712637A3" w14:textId="548DFA45" w:rsidR="003F5F98" w:rsidRDefault="001973A2">
      <w:pPr>
        <w:pStyle w:val="TableofFigures"/>
        <w:tabs>
          <w:tab w:val="right" w:leader="dot" w:pos="9111"/>
        </w:tabs>
        <w:rPr>
          <w:rFonts w:asciiTheme="minorHAnsi" w:eastAsiaTheme="minorEastAsia" w:hAnsiTheme="minorHAnsi" w:cstheme="minorBidi"/>
          <w:noProof/>
          <w:sz w:val="22"/>
          <w:szCs w:val="22"/>
          <w:lang w:eastAsia="zh-CN"/>
        </w:rPr>
      </w:pPr>
      <w:hyperlink w:anchor="_Toc44597562" w:history="1">
        <w:r w:rsidR="003F5F98" w:rsidRPr="00C06C4D">
          <w:rPr>
            <w:rStyle w:val="Hyperlink"/>
            <w:noProof/>
          </w:rPr>
          <w:t>Bảng 2</w:t>
        </w:r>
        <w:r w:rsidR="003F5F98" w:rsidRPr="00C06C4D">
          <w:rPr>
            <w:rStyle w:val="Hyperlink"/>
            <w:noProof/>
            <w:lang w:val="vi-VN"/>
          </w:rPr>
          <w:t>. Mô tả các lớp mẫu dữ liệu thực nghiệm</w:t>
        </w:r>
        <w:r w:rsidR="003F5F98">
          <w:rPr>
            <w:noProof/>
            <w:webHidden/>
          </w:rPr>
          <w:tab/>
        </w:r>
        <w:r w:rsidR="003F5F98">
          <w:rPr>
            <w:noProof/>
            <w:webHidden/>
          </w:rPr>
          <w:fldChar w:fldCharType="begin"/>
        </w:r>
        <w:r w:rsidR="003F5F98">
          <w:rPr>
            <w:noProof/>
            <w:webHidden/>
          </w:rPr>
          <w:instrText xml:space="preserve"> PAGEREF _Toc44597562 \h </w:instrText>
        </w:r>
        <w:r w:rsidR="003F5F98">
          <w:rPr>
            <w:noProof/>
            <w:webHidden/>
          </w:rPr>
        </w:r>
        <w:r w:rsidR="003F5F98">
          <w:rPr>
            <w:noProof/>
            <w:webHidden/>
          </w:rPr>
          <w:fldChar w:fldCharType="separate"/>
        </w:r>
        <w:r>
          <w:rPr>
            <w:noProof/>
            <w:webHidden/>
          </w:rPr>
          <w:t>46</w:t>
        </w:r>
        <w:r w:rsidR="003F5F98">
          <w:rPr>
            <w:noProof/>
            <w:webHidden/>
          </w:rPr>
          <w:fldChar w:fldCharType="end"/>
        </w:r>
      </w:hyperlink>
    </w:p>
    <w:p w14:paraId="62316DE3" w14:textId="22430E94" w:rsidR="003F5F98" w:rsidRDefault="001973A2">
      <w:pPr>
        <w:pStyle w:val="TableofFigures"/>
        <w:tabs>
          <w:tab w:val="right" w:leader="dot" w:pos="9111"/>
        </w:tabs>
        <w:rPr>
          <w:rFonts w:asciiTheme="minorHAnsi" w:eastAsiaTheme="minorEastAsia" w:hAnsiTheme="minorHAnsi" w:cstheme="minorBidi"/>
          <w:noProof/>
          <w:sz w:val="22"/>
          <w:szCs w:val="22"/>
          <w:lang w:eastAsia="zh-CN"/>
        </w:rPr>
      </w:pPr>
      <w:hyperlink w:anchor="_Toc44597563" w:history="1">
        <w:r w:rsidR="003F5F98" w:rsidRPr="00C06C4D">
          <w:rPr>
            <w:rStyle w:val="Hyperlink"/>
            <w:noProof/>
          </w:rPr>
          <w:t>Bảng 3</w:t>
        </w:r>
        <w:r w:rsidR="003F5F98" w:rsidRPr="00C06C4D">
          <w:rPr>
            <w:rStyle w:val="Hyperlink"/>
            <w:noProof/>
            <w:lang w:val="vi-VN"/>
          </w:rPr>
          <w:t>. Mô tả kết quả thực nghiệm</w:t>
        </w:r>
        <w:r w:rsidR="003F5F98">
          <w:rPr>
            <w:noProof/>
            <w:webHidden/>
          </w:rPr>
          <w:tab/>
        </w:r>
        <w:r w:rsidR="003F5F98">
          <w:rPr>
            <w:noProof/>
            <w:webHidden/>
          </w:rPr>
          <w:fldChar w:fldCharType="begin"/>
        </w:r>
        <w:r w:rsidR="003F5F98">
          <w:rPr>
            <w:noProof/>
            <w:webHidden/>
          </w:rPr>
          <w:instrText xml:space="preserve"> PAGEREF _Toc44597563 \h </w:instrText>
        </w:r>
        <w:r w:rsidR="003F5F98">
          <w:rPr>
            <w:noProof/>
            <w:webHidden/>
          </w:rPr>
        </w:r>
        <w:r w:rsidR="003F5F98">
          <w:rPr>
            <w:noProof/>
            <w:webHidden/>
          </w:rPr>
          <w:fldChar w:fldCharType="separate"/>
        </w:r>
        <w:r>
          <w:rPr>
            <w:noProof/>
            <w:webHidden/>
          </w:rPr>
          <w:t>48</w:t>
        </w:r>
        <w:r w:rsidR="003F5F98">
          <w:rPr>
            <w:noProof/>
            <w:webHidden/>
          </w:rPr>
          <w:fldChar w:fldCharType="end"/>
        </w:r>
      </w:hyperlink>
    </w:p>
    <w:p w14:paraId="7180CA84" w14:textId="7C6E7302" w:rsidR="007B1A23" w:rsidRPr="00601C18" w:rsidRDefault="007B7FF5">
      <w:pPr>
        <w:spacing w:after="200" w:line="276" w:lineRule="auto"/>
        <w:rPr>
          <w:sz w:val="26"/>
          <w:szCs w:val="26"/>
          <w:lang w:val="vi-VN"/>
        </w:rPr>
      </w:pPr>
      <w:r w:rsidRPr="00601C18">
        <w:rPr>
          <w:sz w:val="26"/>
          <w:szCs w:val="26"/>
          <w:lang w:val="vi-VN"/>
        </w:rPr>
        <w:fldChar w:fldCharType="end"/>
      </w:r>
      <w:r w:rsidR="007B1A23" w:rsidRPr="00601C18">
        <w:rPr>
          <w:sz w:val="26"/>
          <w:szCs w:val="26"/>
          <w:lang w:val="vi-VN"/>
        </w:rPr>
        <w:br w:type="page"/>
      </w:r>
    </w:p>
    <w:p w14:paraId="49EB6520" w14:textId="5BF9D307" w:rsidR="00A30740" w:rsidRDefault="007B1A23" w:rsidP="004A7C39">
      <w:pPr>
        <w:pStyle w:val="Chng"/>
        <w:rPr>
          <w:lang w:val="vi-VN"/>
        </w:rPr>
      </w:pPr>
      <w:bookmarkStart w:id="6" w:name="_Toc44596576"/>
      <w:r w:rsidRPr="00601C18">
        <w:rPr>
          <w:lang w:val="vi-VN"/>
        </w:rPr>
        <w:lastRenderedPageBreak/>
        <w:t>C</w:t>
      </w:r>
      <w:r w:rsidR="00CD13EC" w:rsidRPr="00601C18">
        <w:rPr>
          <w:lang w:val="vi-VN"/>
        </w:rPr>
        <w:t>HƯƠNG 1</w:t>
      </w:r>
      <w:r w:rsidR="0064189C" w:rsidRPr="00601C18">
        <w:rPr>
          <w:lang w:val="vi-VN"/>
        </w:rPr>
        <w:t xml:space="preserve"> – </w:t>
      </w:r>
      <w:r w:rsidR="00C22860">
        <w:rPr>
          <w:lang w:val="vi-VN"/>
        </w:rPr>
        <w:t>GIỚI THIỆU</w:t>
      </w:r>
      <w:bookmarkEnd w:id="6"/>
    </w:p>
    <w:p w14:paraId="744B7175" w14:textId="3D810490" w:rsidR="00A30740" w:rsidRDefault="00A30740" w:rsidP="00A30740">
      <w:pPr>
        <w:pStyle w:val="Tiumccp1"/>
        <w:rPr>
          <w:lang w:val="vi-VN"/>
        </w:rPr>
      </w:pPr>
      <w:bookmarkStart w:id="7" w:name="_Toc44596577"/>
      <w:r>
        <w:rPr>
          <w:lang w:val="vi-VN"/>
        </w:rPr>
        <w:t>1.1 Tổng quan</w:t>
      </w:r>
      <w:bookmarkEnd w:id="7"/>
    </w:p>
    <w:p w14:paraId="7B52AC66" w14:textId="77777777" w:rsidR="00A30740" w:rsidRPr="00601C18" w:rsidRDefault="00A30740" w:rsidP="00A30740">
      <w:pPr>
        <w:pStyle w:val="Tiumccp2"/>
        <w:rPr>
          <w:lang w:val="vi-VN"/>
        </w:rPr>
      </w:pPr>
      <w:bookmarkStart w:id="8" w:name="_Toc44596578"/>
      <w:r w:rsidRPr="00601C18">
        <w:rPr>
          <w:lang w:val="vi-VN"/>
        </w:rPr>
        <w:t>1.1.1 Dữ liệu chuỗi thời gian</w:t>
      </w:r>
      <w:bookmarkEnd w:id="8"/>
    </w:p>
    <w:p w14:paraId="2DACCE40" w14:textId="640187B8" w:rsidR="00A30740" w:rsidRPr="00601C18" w:rsidRDefault="00AD4CD7" w:rsidP="00A30740">
      <w:pPr>
        <w:pStyle w:val="Nidungvnbn"/>
        <w:rPr>
          <w:lang w:val="vi-VN"/>
        </w:rPr>
      </w:pPr>
      <w:r>
        <w:rPr>
          <w:lang w:val="vi-VN"/>
        </w:rPr>
        <w:t>Chuỗi thời gian (Time S</w:t>
      </w:r>
      <w:r w:rsidR="00A30740" w:rsidRPr="00601C18">
        <w:rPr>
          <w:lang w:val="vi-VN"/>
        </w:rPr>
        <w:t>eries) trong thống kê, xử lý tín hiệu, kinh tế lượng và toán tài chính là một chuỗi các điểm d</w:t>
      </w:r>
      <w:r w:rsidR="004F60DC">
        <w:rPr>
          <w:lang w:val="vi-VN"/>
        </w:rPr>
        <w:t>ữ liệu, được đo theo từng khoảnh</w:t>
      </w:r>
      <w:r w:rsidR="00A30740" w:rsidRPr="00601C18">
        <w:rPr>
          <w:lang w:val="vi-VN"/>
        </w:rPr>
        <w:t xml:space="preserve"> khắc thời gian liền nhau theo một tần suất thời gian thống nhất. Ví dụ như bản tin thời tiết, ghi chép tài chính, tín hiệu sinh lý hay các quan sát công nghiệp. Chuỗi thời gian thường được vẽ theo các đồ thị.</w:t>
      </w:r>
    </w:p>
    <w:p w14:paraId="59713734" w14:textId="77777777" w:rsidR="00A30740" w:rsidRPr="00601C18" w:rsidRDefault="00A30740" w:rsidP="00A30740">
      <w:pPr>
        <w:pStyle w:val="Nidungvnbn"/>
        <w:rPr>
          <w:lang w:val="vi-VN"/>
        </w:rPr>
      </w:pPr>
      <w:r w:rsidRPr="00601C18">
        <w:rPr>
          <w:lang w:val="vi-VN"/>
        </w:rPr>
        <w:t xml:space="preserve">Một chuỗi thời gian đơn biến </w:t>
      </w:r>
      <w:r w:rsidRPr="00601C18">
        <w:rPr>
          <w:i/>
          <w:lang w:val="vi-VN"/>
        </w:rPr>
        <w:t xml:space="preserve">X </w:t>
      </w:r>
      <w:r w:rsidRPr="00601C18">
        <w:rPr>
          <w:lang w:val="vi-VN"/>
        </w:rPr>
        <w:t>= [</w:t>
      </w:r>
      <w:r w:rsidRPr="00601C18">
        <w:rPr>
          <w:i/>
          <w:lang w:val="vi-VN"/>
        </w:rPr>
        <w:t>x</w:t>
      </w:r>
      <w:r w:rsidRPr="00601C18">
        <w:rPr>
          <w:i/>
          <w:vertAlign w:val="subscript"/>
          <w:lang w:val="vi-VN"/>
        </w:rPr>
        <w:t>1</w:t>
      </w:r>
      <w:r w:rsidRPr="00601C18">
        <w:rPr>
          <w:lang w:val="vi-VN"/>
        </w:rPr>
        <w:t xml:space="preserve">; </w:t>
      </w:r>
      <w:r w:rsidRPr="00601C18">
        <w:rPr>
          <w:i/>
          <w:lang w:val="vi-VN"/>
        </w:rPr>
        <w:t>x</w:t>
      </w:r>
      <w:r w:rsidRPr="00601C18">
        <w:rPr>
          <w:i/>
          <w:vertAlign w:val="subscript"/>
          <w:lang w:val="vi-VN"/>
        </w:rPr>
        <w:t>2</w:t>
      </w:r>
      <w:r w:rsidRPr="00601C18">
        <w:rPr>
          <w:lang w:val="vi-VN"/>
        </w:rPr>
        <w:t xml:space="preserve">; ... ; </w:t>
      </w:r>
      <w:r w:rsidRPr="00601C18">
        <w:rPr>
          <w:i/>
          <w:lang w:val="vi-VN"/>
        </w:rPr>
        <w:t>x</w:t>
      </w:r>
      <w:r w:rsidRPr="00601C18">
        <w:rPr>
          <w:i/>
          <w:vertAlign w:val="subscript"/>
          <w:lang w:val="vi-VN"/>
        </w:rPr>
        <w:t>t</w:t>
      </w:r>
      <w:r w:rsidRPr="00601C18">
        <w:rPr>
          <w:lang w:val="vi-VN"/>
        </w:rPr>
        <w:t xml:space="preserve">] là một tập có thứ tự của các giá trị thực. Chiều dài của </w:t>
      </w:r>
      <w:r w:rsidRPr="00601C18">
        <w:rPr>
          <w:i/>
          <w:lang w:val="vi-VN"/>
        </w:rPr>
        <w:t>X</w:t>
      </w:r>
      <w:r w:rsidRPr="00601C18">
        <w:rPr>
          <w:lang w:val="vi-VN"/>
        </w:rPr>
        <w:t xml:space="preserve"> bằng với số các giá trị thực </w:t>
      </w:r>
      <w:r w:rsidRPr="00601C18">
        <w:rPr>
          <w:i/>
          <w:lang w:val="vi-VN"/>
        </w:rPr>
        <w:t>t</w:t>
      </w:r>
      <w:r w:rsidRPr="00601C18">
        <w:rPr>
          <w:lang w:val="vi-VN"/>
        </w:rPr>
        <w:t>.</w:t>
      </w:r>
    </w:p>
    <w:p w14:paraId="675FAA71" w14:textId="77777777" w:rsidR="00A30740" w:rsidRPr="00601C18" w:rsidRDefault="00A30740" w:rsidP="00A30740">
      <w:pPr>
        <w:pStyle w:val="Nidungvnbn"/>
        <w:rPr>
          <w:lang w:val="vi-VN"/>
        </w:rPr>
      </w:pPr>
      <w:r w:rsidRPr="00601C18">
        <w:rPr>
          <w:lang w:val="vi-VN"/>
        </w:rPr>
        <w:t xml:space="preserve">Một chuỗi thời gian đa chiều với </w:t>
      </w:r>
      <w:r w:rsidRPr="00601C18">
        <w:rPr>
          <w:i/>
          <w:lang w:val="vi-VN"/>
        </w:rPr>
        <w:t>M</w:t>
      </w:r>
      <w:r w:rsidRPr="00601C18">
        <w:rPr>
          <w:lang w:val="vi-VN"/>
        </w:rPr>
        <w:t xml:space="preserve">-chiều, </w:t>
      </w:r>
      <w:r w:rsidRPr="00601C18">
        <w:rPr>
          <w:i/>
          <w:lang w:val="vi-VN"/>
        </w:rPr>
        <w:t xml:space="preserve">X </w:t>
      </w:r>
      <w:r w:rsidRPr="00601C18">
        <w:rPr>
          <w:lang w:val="vi-VN"/>
        </w:rPr>
        <w:t>= [</w:t>
      </w:r>
      <w:r w:rsidRPr="00601C18">
        <w:rPr>
          <w:i/>
          <w:lang w:val="vi-VN"/>
        </w:rPr>
        <w:t>X</w:t>
      </w:r>
      <w:r w:rsidRPr="00601C18">
        <w:rPr>
          <w:i/>
          <w:vertAlign w:val="superscript"/>
          <w:lang w:val="vi-VN"/>
        </w:rPr>
        <w:t>1</w:t>
      </w:r>
      <w:r w:rsidRPr="00601C18">
        <w:rPr>
          <w:lang w:val="vi-VN"/>
        </w:rPr>
        <w:t xml:space="preserve">; </w:t>
      </w:r>
      <w:r w:rsidRPr="00601C18">
        <w:rPr>
          <w:i/>
          <w:lang w:val="vi-VN"/>
        </w:rPr>
        <w:t>X</w:t>
      </w:r>
      <w:r w:rsidRPr="00601C18">
        <w:rPr>
          <w:i/>
          <w:vertAlign w:val="superscript"/>
          <w:lang w:val="vi-VN"/>
        </w:rPr>
        <w:t>2</w:t>
      </w:r>
      <w:r w:rsidRPr="00601C18">
        <w:rPr>
          <w:lang w:val="vi-VN"/>
        </w:rPr>
        <w:t xml:space="preserve">; ... ; </w:t>
      </w:r>
      <w:r w:rsidRPr="00601C18">
        <w:rPr>
          <w:i/>
          <w:lang w:val="vi-VN"/>
        </w:rPr>
        <w:t>X</w:t>
      </w:r>
      <w:r w:rsidRPr="00601C18">
        <w:rPr>
          <w:i/>
          <w:vertAlign w:val="superscript"/>
          <w:lang w:val="vi-VN"/>
        </w:rPr>
        <w:t>M</w:t>
      </w:r>
      <w:r w:rsidRPr="00601C18">
        <w:rPr>
          <w:lang w:val="vi-VN"/>
        </w:rPr>
        <w:t xml:space="preserve">] gồm </w:t>
      </w:r>
      <w:r w:rsidRPr="00601C18">
        <w:rPr>
          <w:i/>
          <w:lang w:val="vi-VN"/>
        </w:rPr>
        <w:t>M</w:t>
      </w:r>
      <w:r w:rsidRPr="00601C18">
        <w:rPr>
          <w:lang w:val="vi-VN"/>
        </w:rPr>
        <w:t xml:space="preserve"> chuỗi thời gian đơn biến khác nhau với </w:t>
      </w:r>
      <w:r w:rsidRPr="00601C18">
        <w:rPr>
          <w:i/>
          <w:lang w:val="vi-VN"/>
        </w:rPr>
        <w:t>X</w:t>
      </w:r>
      <w:r w:rsidRPr="00601C18">
        <w:rPr>
          <w:i/>
          <w:vertAlign w:val="superscript"/>
          <w:lang w:val="vi-VN"/>
        </w:rPr>
        <w:t>i</w:t>
      </w:r>
      <w:r w:rsidRPr="00601C18">
        <w:rPr>
          <w:vertAlign w:val="superscript"/>
          <w:lang w:val="vi-VN"/>
        </w:rPr>
        <w:t xml:space="preserve"> </w:t>
      </w:r>
      <w:sdt>
        <w:sdtPr>
          <w:rPr>
            <w:lang w:val="vi-VN"/>
          </w:rPr>
          <w:tag w:val="goog_rdk_0"/>
          <w:id w:val="-1043589801"/>
        </w:sdtPr>
        <w:sdtContent>
          <w:r w:rsidRPr="00601C18">
            <w:rPr>
              <w:rFonts w:ascii="Gungsuh" w:eastAsia="Gungsuh" w:hAnsi="Gungsuh" w:cs="Gungsuh"/>
              <w:lang w:val="vi-VN"/>
            </w:rPr>
            <w:t xml:space="preserve">∈ </w:t>
          </w:r>
        </w:sdtContent>
      </w:sdt>
      <w:r w:rsidRPr="00601C18">
        <w:rPr>
          <w:b/>
          <w:lang w:val="vi-VN"/>
        </w:rPr>
        <w:t>R</w:t>
      </w:r>
      <w:r w:rsidRPr="00601C18">
        <w:rPr>
          <w:i/>
          <w:vertAlign w:val="superscript"/>
          <w:lang w:val="vi-VN"/>
        </w:rPr>
        <w:t>T</w:t>
      </w:r>
      <w:r w:rsidRPr="00601C18">
        <w:rPr>
          <w:lang w:val="vi-VN"/>
        </w:rPr>
        <w:t>.</w:t>
      </w:r>
    </w:p>
    <w:p w14:paraId="5C1AA81C" w14:textId="4DEE4ECA" w:rsidR="00A30740" w:rsidRPr="00601C18" w:rsidRDefault="00A30740" w:rsidP="00A30740">
      <w:pPr>
        <w:pStyle w:val="Nidungvnbn"/>
        <w:rPr>
          <w:lang w:val="vi-VN"/>
        </w:rPr>
      </w:pPr>
      <w:r w:rsidRPr="00601C18">
        <w:rPr>
          <w:lang w:val="vi-VN"/>
        </w:rPr>
        <w:t xml:space="preserve">Một tập dữ liệu </w:t>
      </w:r>
      <w:r w:rsidRPr="00601C18">
        <w:rPr>
          <w:i/>
          <w:lang w:val="vi-VN"/>
        </w:rPr>
        <w:t xml:space="preserve">D </w:t>
      </w:r>
      <w:r w:rsidRPr="00601C18">
        <w:rPr>
          <w:lang w:val="vi-VN"/>
        </w:rPr>
        <w:t>= {(</w:t>
      </w:r>
      <w:r w:rsidRPr="00601C18">
        <w:rPr>
          <w:i/>
          <w:lang w:val="vi-VN"/>
        </w:rPr>
        <w:t>X</w:t>
      </w:r>
      <w:r w:rsidRPr="00601C18">
        <w:rPr>
          <w:i/>
          <w:vertAlign w:val="superscript"/>
          <w:lang w:val="vi-VN"/>
        </w:rPr>
        <w:t>1</w:t>
      </w:r>
      <w:r w:rsidRPr="00601C18">
        <w:rPr>
          <w:lang w:val="vi-VN"/>
        </w:rPr>
        <w:t xml:space="preserve">; </w:t>
      </w:r>
      <w:r w:rsidRPr="00601C18">
        <w:rPr>
          <w:i/>
          <w:lang w:val="vi-VN"/>
        </w:rPr>
        <w:t>Y</w:t>
      </w:r>
      <w:r w:rsidRPr="00601C18">
        <w:rPr>
          <w:i/>
          <w:vertAlign w:val="superscript"/>
          <w:lang w:val="vi-VN"/>
        </w:rPr>
        <w:t>1</w:t>
      </w:r>
      <w:r w:rsidRPr="00601C18">
        <w:rPr>
          <w:lang w:val="vi-VN"/>
        </w:rPr>
        <w:t>); (</w:t>
      </w:r>
      <w:r w:rsidRPr="00601C18">
        <w:rPr>
          <w:i/>
          <w:lang w:val="vi-VN"/>
        </w:rPr>
        <w:t>X</w:t>
      </w:r>
      <w:r w:rsidRPr="00601C18">
        <w:rPr>
          <w:i/>
          <w:vertAlign w:val="superscript"/>
          <w:lang w:val="vi-VN"/>
        </w:rPr>
        <w:t>2</w:t>
      </w:r>
      <w:r w:rsidRPr="00601C18">
        <w:rPr>
          <w:lang w:val="vi-VN"/>
        </w:rPr>
        <w:t xml:space="preserve">; </w:t>
      </w:r>
      <w:r w:rsidRPr="00601C18">
        <w:rPr>
          <w:i/>
          <w:lang w:val="vi-VN"/>
        </w:rPr>
        <w:t>Y</w:t>
      </w:r>
      <w:r w:rsidRPr="00601C18">
        <w:rPr>
          <w:i/>
          <w:vertAlign w:val="superscript"/>
          <w:lang w:val="vi-VN"/>
        </w:rPr>
        <w:t>2</w:t>
      </w:r>
      <w:r w:rsidRPr="00601C18">
        <w:rPr>
          <w:lang w:val="vi-VN"/>
        </w:rPr>
        <w:t>); ... ; (</w:t>
      </w:r>
      <w:r w:rsidRPr="00601C18">
        <w:rPr>
          <w:i/>
          <w:lang w:val="vi-VN"/>
        </w:rPr>
        <w:t>X</w:t>
      </w:r>
      <w:r w:rsidRPr="00601C18">
        <w:rPr>
          <w:i/>
          <w:vertAlign w:val="superscript"/>
          <w:lang w:val="vi-VN"/>
        </w:rPr>
        <w:t>N</w:t>
      </w:r>
      <w:r w:rsidRPr="00601C18">
        <w:rPr>
          <w:i/>
          <w:lang w:val="vi-VN"/>
        </w:rPr>
        <w:t xml:space="preserve"> </w:t>
      </w:r>
      <w:r w:rsidRPr="00601C18">
        <w:rPr>
          <w:lang w:val="vi-VN"/>
        </w:rPr>
        <w:t xml:space="preserve">; </w:t>
      </w:r>
      <w:r w:rsidRPr="00601C18">
        <w:rPr>
          <w:i/>
          <w:lang w:val="vi-VN"/>
        </w:rPr>
        <w:t>Y</w:t>
      </w:r>
      <w:r w:rsidRPr="00601C18">
        <w:rPr>
          <w:i/>
          <w:vertAlign w:val="superscript"/>
          <w:lang w:val="vi-VN"/>
        </w:rPr>
        <w:t>N</w:t>
      </w:r>
      <w:r w:rsidRPr="00601C18">
        <w:rPr>
          <w:i/>
          <w:lang w:val="vi-VN"/>
        </w:rPr>
        <w:t xml:space="preserve"> </w:t>
      </w:r>
      <w:r w:rsidRPr="00601C18">
        <w:rPr>
          <w:lang w:val="vi-VN"/>
        </w:rPr>
        <w:t>)} là một tập hợp các cặp (</w:t>
      </w:r>
      <w:r w:rsidRPr="00601C18">
        <w:rPr>
          <w:i/>
          <w:lang w:val="vi-VN"/>
        </w:rPr>
        <w:t>X</w:t>
      </w:r>
      <w:r w:rsidRPr="00601C18">
        <w:rPr>
          <w:i/>
          <w:vertAlign w:val="superscript"/>
          <w:lang w:val="vi-VN"/>
        </w:rPr>
        <w:t>i</w:t>
      </w:r>
      <w:r w:rsidRPr="00601C18">
        <w:rPr>
          <w:i/>
          <w:lang w:val="vi-VN"/>
        </w:rPr>
        <w:t xml:space="preserve"> </w:t>
      </w:r>
      <w:r w:rsidRPr="00601C18">
        <w:rPr>
          <w:lang w:val="vi-VN"/>
        </w:rPr>
        <w:t>;</w:t>
      </w:r>
      <w:r w:rsidRPr="00601C18">
        <w:rPr>
          <w:i/>
          <w:lang w:val="vi-VN"/>
        </w:rPr>
        <w:t>Y</w:t>
      </w:r>
      <w:r w:rsidRPr="00601C18">
        <w:rPr>
          <w:i/>
          <w:vertAlign w:val="superscript"/>
          <w:lang w:val="vi-VN"/>
        </w:rPr>
        <w:t>i</w:t>
      </w:r>
      <w:r w:rsidRPr="00601C18">
        <w:rPr>
          <w:lang w:val="vi-VN"/>
        </w:rPr>
        <w:t xml:space="preserve">), trong đó </w:t>
      </w:r>
      <w:r w:rsidRPr="00601C18">
        <w:rPr>
          <w:i/>
          <w:lang w:val="vi-VN"/>
        </w:rPr>
        <w:t>X</w:t>
      </w:r>
      <w:r w:rsidRPr="00601C18">
        <w:rPr>
          <w:i/>
          <w:vertAlign w:val="superscript"/>
          <w:lang w:val="vi-VN"/>
        </w:rPr>
        <w:t>i</w:t>
      </w:r>
      <w:r w:rsidRPr="00601C18">
        <w:rPr>
          <w:i/>
          <w:lang w:val="vi-VN"/>
        </w:rPr>
        <w:t xml:space="preserve"> </w:t>
      </w:r>
      <w:r w:rsidRPr="00601C18">
        <w:rPr>
          <w:lang w:val="vi-VN"/>
        </w:rPr>
        <w:t xml:space="preserve">có thể là một chuỗi thời gian đơn biến hoặc đa biến, </w:t>
      </w:r>
      <w:r w:rsidRPr="00601C18">
        <w:rPr>
          <w:i/>
          <w:lang w:val="vi-VN"/>
        </w:rPr>
        <w:t>Y</w:t>
      </w:r>
      <w:r w:rsidRPr="00601C18">
        <w:rPr>
          <w:i/>
          <w:vertAlign w:val="superscript"/>
          <w:lang w:val="vi-VN"/>
        </w:rPr>
        <w:t>i</w:t>
      </w:r>
      <w:r w:rsidRPr="00601C18">
        <w:rPr>
          <w:i/>
          <w:lang w:val="vi-VN"/>
        </w:rPr>
        <w:t xml:space="preserve"> </w:t>
      </w:r>
      <w:r w:rsidRPr="00601C18">
        <w:rPr>
          <w:lang w:val="vi-VN"/>
        </w:rPr>
        <w:t>tương</w:t>
      </w:r>
      <w:r w:rsidR="00EE7550">
        <w:rPr>
          <w:lang w:val="vi-VN"/>
        </w:rPr>
        <w:t xml:space="preserve"> ứng với một vector nhãn</w:t>
      </w:r>
      <w:r w:rsidRPr="00601C18">
        <w:rPr>
          <w:lang w:val="vi-VN"/>
        </w:rPr>
        <w:t xml:space="preserve"> của </w:t>
      </w:r>
      <w:r w:rsidRPr="00601C18">
        <w:rPr>
          <w:i/>
          <w:lang w:val="vi-VN"/>
        </w:rPr>
        <w:t>X</w:t>
      </w:r>
      <w:r w:rsidRPr="00601C18">
        <w:rPr>
          <w:i/>
          <w:vertAlign w:val="superscript"/>
          <w:lang w:val="vi-VN"/>
        </w:rPr>
        <w:t>i</w:t>
      </w:r>
      <w:r w:rsidRPr="00601C18">
        <w:rPr>
          <w:lang w:val="vi-VN"/>
        </w:rPr>
        <w:t>.</w:t>
      </w:r>
    </w:p>
    <w:p w14:paraId="05B02C11" w14:textId="77777777" w:rsidR="00A30740" w:rsidRPr="00601C18" w:rsidRDefault="00A30740" w:rsidP="00A30740">
      <w:pPr>
        <w:pStyle w:val="Nidungvnbn"/>
        <w:rPr>
          <w:lang w:val="vi-VN"/>
        </w:rPr>
      </w:pPr>
      <w:r w:rsidRPr="00601C18">
        <w:rPr>
          <w:lang w:val="vi-VN"/>
        </w:rPr>
        <w:t xml:space="preserve">Đối với một tập dữ liệu chứa các lớp </w:t>
      </w:r>
      <w:r w:rsidRPr="00601C18">
        <w:rPr>
          <w:i/>
          <w:lang w:val="vi-VN"/>
        </w:rPr>
        <w:t>K</w:t>
      </w:r>
      <w:r w:rsidRPr="00601C18">
        <w:rPr>
          <w:lang w:val="vi-VN"/>
        </w:rPr>
        <w:t xml:space="preserve">, vector nhãn one-hot </w:t>
      </w:r>
      <w:r w:rsidRPr="00601C18">
        <w:rPr>
          <w:i/>
          <w:lang w:val="vi-VN"/>
        </w:rPr>
        <w:t>Y</w:t>
      </w:r>
      <w:r w:rsidRPr="00601C18">
        <w:rPr>
          <w:i/>
          <w:vertAlign w:val="superscript"/>
          <w:lang w:val="vi-VN"/>
        </w:rPr>
        <w:t xml:space="preserve">i </w:t>
      </w:r>
      <w:r w:rsidRPr="00601C18">
        <w:rPr>
          <w:lang w:val="vi-VN"/>
        </w:rPr>
        <w:t xml:space="preserve">là một vector có độ dài </w:t>
      </w:r>
      <w:r w:rsidRPr="00601C18">
        <w:rPr>
          <w:i/>
          <w:lang w:val="vi-VN"/>
        </w:rPr>
        <w:t xml:space="preserve">K </w:t>
      </w:r>
      <w:r w:rsidRPr="00601C18">
        <w:rPr>
          <w:lang w:val="vi-VN"/>
        </w:rPr>
        <w:t xml:space="preserve">mà với mỗi phần tử </w:t>
      </w:r>
      <w:r w:rsidRPr="00601C18">
        <w:rPr>
          <w:i/>
          <w:lang w:val="vi-VN"/>
        </w:rPr>
        <w:t xml:space="preserve">j </w:t>
      </w:r>
      <w:sdt>
        <w:sdtPr>
          <w:tag w:val="goog_rdk_1"/>
          <w:id w:val="-237552371"/>
        </w:sdtPr>
        <w:sdtContent>
          <w:r w:rsidRPr="005A317E">
            <w:rPr>
              <w:rFonts w:ascii="Cambria Math" w:eastAsia="Gungsuh" w:hAnsi="Cambria Math" w:cs="Cambria Math"/>
              <w:lang w:val="vi-VN"/>
            </w:rPr>
            <w:t>∈</w:t>
          </w:r>
          <w:r w:rsidRPr="005A317E">
            <w:rPr>
              <w:rFonts w:eastAsia="Gungsuh"/>
              <w:lang w:val="vi-VN"/>
            </w:rPr>
            <w:t xml:space="preserve"> [1; </w:t>
          </w:r>
        </w:sdtContent>
      </w:sdt>
      <w:r w:rsidRPr="005A317E">
        <w:rPr>
          <w:i/>
          <w:lang w:val="vi-VN"/>
        </w:rPr>
        <w:t>K</w:t>
      </w:r>
      <w:r w:rsidRPr="005A317E">
        <w:rPr>
          <w:lang w:val="vi-VN"/>
        </w:rPr>
        <w:t>]</w:t>
      </w:r>
      <w:r w:rsidRPr="00601C18">
        <w:rPr>
          <w:lang w:val="vi-VN"/>
        </w:rPr>
        <w:t xml:space="preserve"> bằng 1 nếu lớp của </w:t>
      </w:r>
      <w:r w:rsidRPr="00601C18">
        <w:rPr>
          <w:i/>
          <w:lang w:val="vi-VN"/>
        </w:rPr>
        <w:t>X</w:t>
      </w:r>
      <w:r w:rsidRPr="00601C18">
        <w:rPr>
          <w:i/>
          <w:vertAlign w:val="superscript"/>
          <w:lang w:val="vi-VN"/>
        </w:rPr>
        <w:t>i</w:t>
      </w:r>
      <w:r w:rsidRPr="00601C18">
        <w:rPr>
          <w:i/>
          <w:lang w:val="vi-VN"/>
        </w:rPr>
        <w:t xml:space="preserve"> </w:t>
      </w:r>
      <w:r w:rsidRPr="00601C18">
        <w:rPr>
          <w:lang w:val="vi-VN"/>
        </w:rPr>
        <w:t xml:space="preserve">là </w:t>
      </w:r>
      <w:r w:rsidRPr="00601C18">
        <w:rPr>
          <w:i/>
          <w:lang w:val="vi-VN"/>
        </w:rPr>
        <w:t>j</w:t>
      </w:r>
      <w:r w:rsidRPr="00601C18">
        <w:rPr>
          <w:lang w:val="vi-VN"/>
        </w:rPr>
        <w:t xml:space="preserve"> và 0 nếu ngược lại.</w:t>
      </w:r>
    </w:p>
    <w:p w14:paraId="52973F3F" w14:textId="0E8A1493" w:rsidR="00A30740" w:rsidRPr="00601C18" w:rsidRDefault="00A30740" w:rsidP="00A30740">
      <w:pPr>
        <w:pStyle w:val="Tiumccp2"/>
        <w:rPr>
          <w:lang w:val="vi-VN"/>
        </w:rPr>
      </w:pPr>
      <w:bookmarkStart w:id="9" w:name="_Toc44596579"/>
      <w:r w:rsidRPr="00601C18">
        <w:rPr>
          <w:lang w:val="vi-VN"/>
        </w:rPr>
        <w:t xml:space="preserve">1.1.2 </w:t>
      </w:r>
      <w:r w:rsidR="008063F5">
        <w:rPr>
          <w:lang w:val="vi-VN"/>
        </w:rPr>
        <w:t>Bài toán p</w:t>
      </w:r>
      <w:r w:rsidRPr="00E565D1">
        <w:rPr>
          <w:lang w:val="vi-VN"/>
        </w:rPr>
        <w:t>hân loại chuỗi thời gian</w:t>
      </w:r>
      <w:bookmarkEnd w:id="9"/>
    </w:p>
    <w:p w14:paraId="0F624123" w14:textId="0A608FA2" w:rsidR="00A30740" w:rsidRDefault="00A30740" w:rsidP="00A30740">
      <w:pPr>
        <w:pStyle w:val="Nidungvnbn"/>
        <w:rPr>
          <w:lang w:val="vi-VN"/>
        </w:rPr>
      </w:pPr>
      <w:r w:rsidRPr="009414D7">
        <w:rPr>
          <w:lang w:val="vi-VN"/>
        </w:rPr>
        <w:t xml:space="preserve">Phân tích chuỗi thời gian bao gồm các phương pháp để phân tích dữ liệu chuỗi thời gian, để từ đó trích xuất ra được các thuộc tính thống kê có ý nghĩa và các đặc điểm của dữ liệu. </w:t>
      </w:r>
    </w:p>
    <w:p w14:paraId="38E31ADE" w14:textId="1BBEA401" w:rsidR="001829A0" w:rsidRPr="009414D7" w:rsidRDefault="001829A0" w:rsidP="001829A0">
      <w:pPr>
        <w:pStyle w:val="Nidungvnbn"/>
        <w:rPr>
          <w:lang w:val="vi-VN"/>
        </w:rPr>
      </w:pPr>
      <w:r w:rsidRPr="009414D7">
        <w:rPr>
          <w:lang w:val="vi-VN"/>
        </w:rPr>
        <w:t>Nhiệm vụ của một phân loại chuỗi t</w:t>
      </w:r>
      <w:r w:rsidRPr="00204CC3">
        <w:rPr>
          <w:lang w:val="vi-VN"/>
        </w:rPr>
        <w:t>h</w:t>
      </w:r>
      <w:r w:rsidRPr="009414D7">
        <w:rPr>
          <w:lang w:val="vi-VN"/>
        </w:rPr>
        <w:t>ời gian (</w:t>
      </w:r>
      <w:r w:rsidR="00364134" w:rsidRPr="00204CC3">
        <w:rPr>
          <w:lang w:val="vi-VN"/>
        </w:rPr>
        <w:t xml:space="preserve">Time Series Classification - </w:t>
      </w:r>
      <w:r w:rsidRPr="009414D7">
        <w:rPr>
          <w:lang w:val="vi-VN"/>
        </w:rPr>
        <w:t xml:space="preserve">TSC) là huấn luyện một phân loại trên một tập dữ liệu </w:t>
      </w:r>
      <w:r w:rsidRPr="00204CC3">
        <w:rPr>
          <w:i/>
          <w:lang w:val="vi-VN"/>
        </w:rPr>
        <w:t>D</w:t>
      </w:r>
      <w:r w:rsidRPr="009414D7">
        <w:rPr>
          <w:lang w:val="vi-VN"/>
        </w:rPr>
        <w:t xml:space="preserve"> để ánh xạ chuỗi thời gian từ không gian đầu vào ra một phân bố xác suất trên các giá trị biến của các lớp đầu ra (nhãn).</w:t>
      </w:r>
    </w:p>
    <w:p w14:paraId="3572F545" w14:textId="77777777" w:rsidR="001829A0" w:rsidRPr="009414D7" w:rsidRDefault="001829A0" w:rsidP="00A30740">
      <w:pPr>
        <w:pStyle w:val="Nidungvnbn"/>
        <w:rPr>
          <w:lang w:val="vi-VN"/>
        </w:rPr>
      </w:pPr>
    </w:p>
    <w:p w14:paraId="476988BF" w14:textId="18FA2890" w:rsidR="00A30740" w:rsidRPr="009414D7" w:rsidRDefault="00A30740" w:rsidP="00A30740">
      <w:pPr>
        <w:pStyle w:val="Nidungvnbn"/>
        <w:rPr>
          <w:lang w:val="vi-VN"/>
        </w:rPr>
      </w:pPr>
      <w:r w:rsidRPr="009414D7">
        <w:rPr>
          <w:lang w:val="vi-VN"/>
        </w:rPr>
        <w:lastRenderedPageBreak/>
        <w:t xml:space="preserve">Phân loại chuỗi thời gian là một bộ phận của phân tích chuỗi thời gian, được áp dụng rộng rãi trong các lĩnh vực khác nhau như để phân loại độ sáng của một ngôi sao trong thiên văn học, để chẩn đoán các rối loạn tim trong khoa học y tế hoặc để nhận ra các hoạt động của con người và để nhận dạng giọng nói trong khoa học máy tính. Tuy nhiên, bản chất của dữ liệu chuỗi thời gian, bao gồm kích thước lớn của dữ liệu, tính đa </w:t>
      </w:r>
      <w:r w:rsidR="00BD4C6B">
        <w:rPr>
          <w:lang w:val="vi-VN"/>
        </w:rPr>
        <w:t xml:space="preserve">chiều </w:t>
      </w:r>
      <w:r w:rsidR="00031FB8">
        <w:rPr>
          <w:lang w:val="vi-VN"/>
        </w:rPr>
        <w:t>và sự</w:t>
      </w:r>
      <w:r w:rsidRPr="009414D7">
        <w:rPr>
          <w:lang w:val="vi-VN"/>
        </w:rPr>
        <w:t xml:space="preserve"> cập nhật liên tục của chuỗi thời gian, khiến việc phân loại chuỗi thời gian trở thành một nhiệm vụ khó khăn hơn. </w:t>
      </w:r>
    </w:p>
    <w:p w14:paraId="6979A277" w14:textId="5A035B2F" w:rsidR="00BE2799" w:rsidRPr="005F026C" w:rsidRDefault="00A30740" w:rsidP="00570A5F">
      <w:pPr>
        <w:pStyle w:val="Nidungvnbn"/>
        <w:rPr>
          <w:lang w:val="vi-VN"/>
        </w:rPr>
      </w:pPr>
      <w:r w:rsidRPr="001829A0">
        <w:rPr>
          <w:lang w:val="vi-VN"/>
        </w:rPr>
        <w:t xml:space="preserve">Một trong những phương pháp tiếp cận truyền thống nhất là việc sử dụng một phân loại </w:t>
      </w:r>
      <w:r w:rsidR="00FB5882" w:rsidRPr="00FB5882">
        <w:rPr>
          <w:lang w:val="vi-VN"/>
        </w:rPr>
        <w:t>1</w:t>
      </w:r>
      <w:r w:rsidR="00055EDB" w:rsidRPr="00055EDB">
        <w:rPr>
          <w:i/>
          <w:lang w:val="vi-VN"/>
        </w:rPr>
        <w:t xml:space="preserve"> </w:t>
      </w:r>
      <w:r w:rsidR="00055EDB">
        <w:rPr>
          <w:lang w:val="vi-VN"/>
        </w:rPr>
        <w:t>-</w:t>
      </w:r>
      <w:r w:rsidR="00055EDB" w:rsidRPr="00B1332F">
        <w:rPr>
          <w:lang w:val="vi-VN"/>
        </w:rPr>
        <w:t xml:space="preserve"> </w:t>
      </w:r>
      <w:r w:rsidRPr="001829A0">
        <w:rPr>
          <w:lang w:val="vi-VN"/>
        </w:rPr>
        <w:t>Nearest Neighbor (</w:t>
      </w:r>
      <w:r w:rsidR="00C95C71" w:rsidRPr="00FB5882">
        <w:rPr>
          <w:lang w:val="vi-VN"/>
        </w:rPr>
        <w:t>1</w:t>
      </w:r>
      <w:r w:rsidR="009B2FC5" w:rsidRPr="00B1332F">
        <w:rPr>
          <w:lang w:val="vi-VN"/>
        </w:rPr>
        <w:t xml:space="preserve"> - </w:t>
      </w:r>
      <w:r w:rsidRPr="001829A0">
        <w:rPr>
          <w:lang w:val="vi-VN"/>
        </w:rPr>
        <w:t>NN) cùng với một hàm khoảng cách Dynamic Time Warping (DTW) mà ý tưởng chính là đo độ tươn</w:t>
      </w:r>
      <w:r w:rsidR="005129AB">
        <w:rPr>
          <w:lang w:val="vi-VN"/>
        </w:rPr>
        <w:t xml:space="preserve">g tự giữa chuỗi cần phân loại với những chuỗi đã biết trước đầu ra trong tập dữ liệu và </w:t>
      </w:r>
      <w:r w:rsidR="00142D3D" w:rsidRPr="00C95C71">
        <w:rPr>
          <w:lang w:val="vi-VN"/>
        </w:rPr>
        <w:t>trả về nhãn của chuỗi gần giống nhất</w:t>
      </w:r>
      <w:r w:rsidR="009020C5" w:rsidRPr="005F026C">
        <w:rPr>
          <w:vertAlign w:val="superscript"/>
          <w:lang w:val="vi-VN"/>
        </w:rPr>
        <w:t xml:space="preserve"> [8]</w:t>
      </w:r>
      <w:r w:rsidR="009020C5" w:rsidRPr="005F026C">
        <w:rPr>
          <w:lang w:val="vi-VN"/>
        </w:rPr>
        <w:t>.</w:t>
      </w:r>
    </w:p>
    <w:p w14:paraId="155494C1" w14:textId="3853CED5" w:rsidR="00A30740" w:rsidRDefault="00A30740" w:rsidP="00A30740">
      <w:pPr>
        <w:pStyle w:val="Nidungvnbn"/>
      </w:pPr>
      <w:r w:rsidRPr="00C95C71">
        <w:rPr>
          <w:lang w:val="vi-VN"/>
        </w:rPr>
        <w:t xml:space="preserve">Về sau, ngày càng nhiều phương pháp tốt hơn </w:t>
      </w:r>
      <w:r w:rsidR="00C95C71" w:rsidRPr="00FB5882">
        <w:rPr>
          <w:lang w:val="vi-VN"/>
        </w:rPr>
        <w:t>1</w:t>
      </w:r>
      <w:r w:rsidR="00C95C71" w:rsidRPr="00C95C71">
        <w:rPr>
          <w:lang w:val="vi-VN"/>
        </w:rPr>
        <w:t>-</w:t>
      </w:r>
      <w:r w:rsidRPr="00C95C71">
        <w:rPr>
          <w:lang w:val="vi-VN"/>
        </w:rPr>
        <w:t xml:space="preserve">NN-DTW ra đời. </w:t>
      </w:r>
      <w:r w:rsidRPr="006B2E3D">
        <w:rPr>
          <w:lang w:val="vi-VN"/>
        </w:rPr>
        <w:t>Hầu hết các phương p</w:t>
      </w:r>
      <w:r w:rsidR="00FB5882" w:rsidRPr="006B2E3D">
        <w:rPr>
          <w:lang w:val="vi-VN"/>
        </w:rPr>
        <w:t>háp đó có một đặc điểm chung,</w:t>
      </w:r>
      <w:r w:rsidRPr="006B2E3D">
        <w:rPr>
          <w:lang w:val="vi-VN"/>
        </w:rPr>
        <w:t xml:space="preserve"> là giai đoạn chuyển đổi dữ liệu mà chuỗi thời gian được chuyển thành một không gian đặc trưng mới</w:t>
      </w:r>
      <w:r w:rsidR="0092366B" w:rsidRPr="0092366B">
        <w:rPr>
          <w:lang w:val="vi-VN"/>
        </w:rPr>
        <w:t xml:space="preserve"> trước khi tiến hành phân loại</w:t>
      </w:r>
      <w:r w:rsidRPr="006B2E3D">
        <w:rPr>
          <w:lang w:val="vi-VN"/>
        </w:rPr>
        <w:t xml:space="preserve">. </w:t>
      </w:r>
      <w:r>
        <w:t xml:space="preserve">Giải pháp này </w:t>
      </w:r>
      <w:r w:rsidR="00CB7B3B">
        <w:t>bao gồm</w:t>
      </w:r>
      <w:r>
        <w:t xml:space="preserve"> một tập hợp 35 </w:t>
      </w:r>
      <w:r w:rsidR="0015419A">
        <w:t xml:space="preserve">bộ </w:t>
      </w:r>
      <w:r>
        <w:t>phân loại đư</w:t>
      </w:r>
      <w:r w:rsidR="006B2E3D">
        <w:t>ợc đặt tên là COTE (Collective o</w:t>
      </w:r>
      <w:r>
        <w:t>f Transformation-based Ensembles)</w:t>
      </w:r>
      <w:r w:rsidR="009020C5" w:rsidRPr="00354B2C">
        <w:rPr>
          <w:vertAlign w:val="superscript"/>
        </w:rPr>
        <w:t xml:space="preserve"> [9]</w:t>
      </w:r>
      <w:r>
        <w:t xml:space="preserve">. </w:t>
      </w:r>
      <w:r w:rsidR="008503E8">
        <w:t xml:space="preserve">Phương pháp này đã được </w:t>
      </w:r>
      <w:r w:rsidR="008503E8" w:rsidRPr="008503E8">
        <w:t xml:space="preserve">chứng minh rằng </w:t>
      </w:r>
      <w:r w:rsidR="003B5AAD">
        <w:t xml:space="preserve">nếu </w:t>
      </w:r>
      <w:r w:rsidR="008503E8" w:rsidRPr="008503E8">
        <w:t xml:space="preserve">tập </w:t>
      </w:r>
      <w:r w:rsidR="008503E8">
        <w:t>hợp</w:t>
      </w:r>
      <w:r w:rsidR="008503E8" w:rsidRPr="008503E8">
        <w:t xml:space="preserve"> </w:t>
      </w:r>
      <w:r w:rsidR="008503E8">
        <w:t xml:space="preserve">một cách </w:t>
      </w:r>
      <w:r w:rsidR="008503E8" w:rsidRPr="008503E8">
        <w:t xml:space="preserve">đơn giản tất cả các phân loại </w:t>
      </w:r>
      <w:r w:rsidR="008503E8">
        <w:t>trên vào</w:t>
      </w:r>
      <w:r w:rsidR="008503E8" w:rsidRPr="008503E8">
        <w:t xml:space="preserve"> một nhóm </w:t>
      </w:r>
      <w:r w:rsidR="00FF61B4">
        <w:t xml:space="preserve">thì </w:t>
      </w:r>
      <w:r w:rsidR="00002C5D">
        <w:t xml:space="preserve">sẽ cải thiện </w:t>
      </w:r>
      <w:r w:rsidR="00FF61B4">
        <w:t xml:space="preserve">độ </w:t>
      </w:r>
      <w:r w:rsidR="008503E8" w:rsidRPr="008503E8">
        <w:t xml:space="preserve">chính xác đáng kể so với bất kỳ </w:t>
      </w:r>
      <w:r w:rsidR="00FF61B4">
        <w:t xml:space="preserve">phân loại </w:t>
      </w:r>
      <w:r w:rsidR="008503E8" w:rsidRPr="008503E8">
        <w:t>thành phần nào của nó và bất kỳ thuật toá</w:t>
      </w:r>
      <w:r w:rsidR="00ED1DB2">
        <w:t>n TSC nào được công bố trước năm 2017</w:t>
      </w:r>
      <w:r w:rsidR="008503E8" w:rsidRPr="008503E8">
        <w:t>.</w:t>
      </w:r>
      <w:r w:rsidR="007D4AE2">
        <w:t xml:space="preserve"> </w:t>
      </w:r>
      <w:r w:rsidR="00FF341B">
        <w:t xml:space="preserve">Không những thế, </w:t>
      </w:r>
      <w:r>
        <w:t xml:space="preserve">COTE </w:t>
      </w:r>
      <w:r w:rsidR="00FE0826">
        <w:t xml:space="preserve">còn </w:t>
      </w:r>
      <w:r>
        <w:t>được kết hợp mở rộng với một hệ thống phân cấp VOTE (một cấu trúc phân cấp mới có quyền biểu quyết xác suất) để trở thành HIVE-COTE, đã được chứng minh đạt được một sự cải thiện đáng kể so với COTE. HIVE-COTE hiện được coi là thuật toán đỉnh cao để phân loại chuỗi thời gian khi đánh giá qua 85 bộ dữ liệu từ kho lưu trữ UCR/UEA.</w:t>
      </w:r>
    </w:p>
    <w:p w14:paraId="68DB5E1E" w14:textId="29895CA1" w:rsidR="00A30740" w:rsidRDefault="00A30740" w:rsidP="00A30740">
      <w:pPr>
        <w:pStyle w:val="Nidungvnbn"/>
      </w:pPr>
      <w:r>
        <w:t xml:space="preserve">Tuy nhiên, để đạt được độ chính xác cao, HIVE-COTE trở nên cực kỳ tốn kém khi tính toán và không khả thi khi chạy trên một vấn đề khai thác dữ liệu thực tế lớn. Trong khi đó, </w:t>
      </w:r>
      <w:r w:rsidR="0066731C">
        <w:t>học sâu (</w:t>
      </w:r>
      <w:r>
        <w:t>Deep Learning</w:t>
      </w:r>
      <w:r w:rsidR="0066731C">
        <w:t>)</w:t>
      </w:r>
      <w:r>
        <w:t xml:space="preserve"> đã cách mạng hóa lĩnh vực </w:t>
      </w:r>
      <w:r w:rsidR="0066731C">
        <w:t xml:space="preserve">thị giác máy tính </w:t>
      </w:r>
      <w:r w:rsidR="0066731C">
        <w:lastRenderedPageBreak/>
        <w:t>(</w:t>
      </w:r>
      <w:r>
        <w:t>Computer Vision</w:t>
      </w:r>
      <w:r w:rsidR="0066731C">
        <w:t>)</w:t>
      </w:r>
      <w:r>
        <w:t xml:space="preserve"> khi đạt hiệu suất mức </w:t>
      </w:r>
      <w:r w:rsidR="0066731C">
        <w:t>cạnh tranh với</w:t>
      </w:r>
      <w:r>
        <w:t xml:space="preserve"> con người trong việc nhận dạng hình ảnh, cùng với đó là giải quyết tốt các vấn đề của xử lý ngôn ngữ tự nhiên (</w:t>
      </w:r>
      <w:r w:rsidR="00AC6BA5">
        <w:t>Natural Language P</w:t>
      </w:r>
      <w:r w:rsidR="0043248F" w:rsidRPr="0043248F">
        <w:t>rocessing</w:t>
      </w:r>
      <w:r>
        <w:t>) như dịch máy, phân loại tài liệu,</w:t>
      </w:r>
      <w:r>
        <w:rPr>
          <w:lang w:val="vi-VN"/>
        </w:rPr>
        <w:t xml:space="preserve"> </w:t>
      </w:r>
      <w:r>
        <w:t>... và trong lĩnh vực nhận dạng giọng nói,</w:t>
      </w:r>
      <w:r w:rsidR="007D4AE2">
        <w:t xml:space="preserve"> </w:t>
      </w:r>
      <w:r>
        <w:t xml:space="preserve">... Để ý rằng, có sự tương đồng về khía cạnh liên tục dữ liệu giữa </w:t>
      </w:r>
      <w:r w:rsidR="009C5FF5">
        <w:t>xử lý ngôn ngữ tự nhiên</w:t>
      </w:r>
      <w:r>
        <w:t>, nhận dạng giọng nói với việc phân loại chuỗi thời gian. Tận dụng đặc điểm đó, Deep Learning hoàn toàn có thể ứng dụng vào giải quyết các bài toán phân loại chuỗi thời gian. Một trong những kiến trúc học sâu đạt được hiệu quả cao trong việc phân loại chuỗi thờ</w:t>
      </w:r>
      <w:r w:rsidR="00FD0F69">
        <w:t>i gian đó là kiến trúc</w:t>
      </w:r>
      <w:r>
        <w:t xml:space="preserve"> Residual Network (ResNet).</w:t>
      </w:r>
    </w:p>
    <w:p w14:paraId="7DF8D53C" w14:textId="77777777" w:rsidR="00A30740" w:rsidRDefault="00A30740" w:rsidP="00A30740">
      <w:pPr>
        <w:pStyle w:val="Nidungvnbn"/>
        <w:rPr>
          <w:lang w:val="vi-VN"/>
        </w:rPr>
      </w:pPr>
    </w:p>
    <w:p w14:paraId="4AD8AD1B" w14:textId="31314D66" w:rsidR="00A30740" w:rsidRDefault="00A30740" w:rsidP="00A30740">
      <w:pPr>
        <w:pStyle w:val="Tiumccp1"/>
        <w:rPr>
          <w:lang w:val="vi-VN"/>
        </w:rPr>
      </w:pPr>
      <w:bookmarkStart w:id="10" w:name="_Toc44596580"/>
      <w:r>
        <w:rPr>
          <w:lang w:val="vi-VN"/>
        </w:rPr>
        <w:t>1.2 Cấu trúc báo cáo</w:t>
      </w:r>
      <w:bookmarkEnd w:id="10"/>
    </w:p>
    <w:p w14:paraId="4B7306C3" w14:textId="7DED3CB6" w:rsidR="005C7705" w:rsidRDefault="005A317E" w:rsidP="005C7705">
      <w:pPr>
        <w:pStyle w:val="Nidungvnbn"/>
        <w:rPr>
          <w:lang w:val="vi-VN"/>
        </w:rPr>
      </w:pPr>
      <w:r>
        <w:rPr>
          <w:lang w:val="vi-VN"/>
        </w:rPr>
        <w:t>Phần còn lại của</w:t>
      </w:r>
      <w:r w:rsidR="005C7705">
        <w:rPr>
          <w:lang w:val="vi-VN"/>
        </w:rPr>
        <w:t xml:space="preserve"> báo cáo bao gồm</w:t>
      </w:r>
      <w:r w:rsidR="00156ABB">
        <w:rPr>
          <w:lang w:val="vi-VN"/>
        </w:rPr>
        <w:t xml:space="preserve"> 3 Chương:</w:t>
      </w:r>
    </w:p>
    <w:p w14:paraId="31C17CBF" w14:textId="1AD82DA6" w:rsidR="00156ABB" w:rsidRDefault="00156ABB" w:rsidP="00156ABB">
      <w:pPr>
        <w:pStyle w:val="Nidungvnbn"/>
        <w:numPr>
          <w:ilvl w:val="0"/>
          <w:numId w:val="31"/>
        </w:numPr>
        <w:rPr>
          <w:lang w:val="vi-VN"/>
        </w:rPr>
      </w:pPr>
      <w:r>
        <w:rPr>
          <w:lang w:val="vi-VN"/>
        </w:rPr>
        <w:t>Chương 2: Cơ sở lý thuyết và các công trình liên quan. Chương này đề cập đến các kiến thức cơ bản của học máy và học sâu, các thành phần kiến trúc học sâu được sử dụng, các cách tiếp cận để giải quyết bài toán phân loại chuỗi thời gian cũng như những công trình liên quan đến giải quyết bài toán trên.</w:t>
      </w:r>
    </w:p>
    <w:p w14:paraId="725BE9C8" w14:textId="6F545DFE" w:rsidR="00DF7AF7" w:rsidRDefault="00DF7AF7" w:rsidP="00156ABB">
      <w:pPr>
        <w:pStyle w:val="Nidungvnbn"/>
        <w:numPr>
          <w:ilvl w:val="0"/>
          <w:numId w:val="31"/>
        </w:numPr>
        <w:rPr>
          <w:lang w:val="vi-VN"/>
        </w:rPr>
      </w:pPr>
      <w:r>
        <w:rPr>
          <w:lang w:val="vi-VN"/>
        </w:rPr>
        <w:t xml:space="preserve">Chương 3: Thực nghiệm. </w:t>
      </w:r>
      <w:r w:rsidR="00194F19" w:rsidRPr="00194F19">
        <w:rPr>
          <w:lang w:val="vi-VN"/>
        </w:rPr>
        <w:t>Các</w:t>
      </w:r>
      <w:r w:rsidR="00637FE6">
        <w:rPr>
          <w:lang w:val="vi-VN"/>
        </w:rPr>
        <w:t xml:space="preserve"> thực nghiệm </w:t>
      </w:r>
      <w:r w:rsidR="00194F19" w:rsidRPr="00194F19">
        <w:rPr>
          <w:lang w:val="vi-VN"/>
        </w:rPr>
        <w:t xml:space="preserve">được tiến hành </w:t>
      </w:r>
      <w:r w:rsidR="00637FE6">
        <w:rPr>
          <w:lang w:val="vi-VN"/>
        </w:rPr>
        <w:t>để quan sát và đánh giá hiệu suất của ba kiến trúc học sâu được cho là hiệu quả nhất để giải quyết bài toán phân loại chuỗi thời gian</w:t>
      </w:r>
      <w:r w:rsidR="00335394">
        <w:rPr>
          <w:lang w:val="vi-VN"/>
        </w:rPr>
        <w:t xml:space="preserve"> dựa trên bộ các tập dữ liệu chuỗi thời gian đơn biến phổ biến nhất</w:t>
      </w:r>
      <w:r w:rsidR="00637FE6">
        <w:rPr>
          <w:lang w:val="vi-VN"/>
        </w:rPr>
        <w:t>.</w:t>
      </w:r>
    </w:p>
    <w:p w14:paraId="375AF73D" w14:textId="70FF2C29" w:rsidR="00493130" w:rsidRPr="00156ABB" w:rsidRDefault="00493130" w:rsidP="00156ABB">
      <w:pPr>
        <w:pStyle w:val="Nidungvnbn"/>
        <w:numPr>
          <w:ilvl w:val="0"/>
          <w:numId w:val="31"/>
        </w:numPr>
        <w:rPr>
          <w:lang w:val="vi-VN"/>
        </w:rPr>
      </w:pPr>
      <w:r>
        <w:rPr>
          <w:lang w:val="vi-VN"/>
        </w:rPr>
        <w:t xml:space="preserve">Chương 4: Kết luận. </w:t>
      </w:r>
      <w:r w:rsidR="00177931">
        <w:rPr>
          <w:lang w:val="vi-VN"/>
        </w:rPr>
        <w:t>Chương này đ</w:t>
      </w:r>
      <w:r>
        <w:rPr>
          <w:lang w:val="vi-VN"/>
        </w:rPr>
        <w:t>ưa ra kết luận tổng quát về các cách tiếp cận để gải quyết bài toán phân loại chuỗi thời gian cũng như đề xuất một số hướng đi mới cải thiện hiệu suất của các kiến trúc hiện tại để giải quyết tốt hơn bài toán trên.</w:t>
      </w:r>
    </w:p>
    <w:p w14:paraId="46D125EA" w14:textId="77777777" w:rsidR="0030368E" w:rsidRDefault="0030368E">
      <w:pPr>
        <w:spacing w:after="200" w:line="276" w:lineRule="auto"/>
        <w:rPr>
          <w:b/>
          <w:sz w:val="32"/>
          <w:szCs w:val="32"/>
          <w:lang w:val="vi-VN"/>
        </w:rPr>
      </w:pPr>
      <w:r>
        <w:rPr>
          <w:lang w:val="vi-VN"/>
        </w:rPr>
        <w:br w:type="page"/>
      </w:r>
    </w:p>
    <w:p w14:paraId="74E61386" w14:textId="13BFF971" w:rsidR="007B1A23" w:rsidRPr="00601C18" w:rsidRDefault="00A30740" w:rsidP="004A7C39">
      <w:pPr>
        <w:pStyle w:val="Chng"/>
        <w:rPr>
          <w:lang w:val="vi-VN"/>
        </w:rPr>
      </w:pPr>
      <w:bookmarkStart w:id="11" w:name="_Toc44596581"/>
      <w:r>
        <w:rPr>
          <w:lang w:val="vi-VN"/>
        </w:rPr>
        <w:lastRenderedPageBreak/>
        <w:t xml:space="preserve">CHƯƠNG 2 – </w:t>
      </w:r>
      <w:r w:rsidR="008E4978" w:rsidRPr="00601C18">
        <w:rPr>
          <w:lang w:val="vi-VN"/>
        </w:rPr>
        <w:t>CƠ SỞ LÝ THUYẾT</w:t>
      </w:r>
      <w:r w:rsidR="00156ABB">
        <w:rPr>
          <w:lang w:val="vi-VN"/>
        </w:rPr>
        <w:t xml:space="preserve"> VÀ CÁC CÔNG TRÌNH LIÊN QUAN</w:t>
      </w:r>
      <w:bookmarkEnd w:id="11"/>
    </w:p>
    <w:p w14:paraId="376D7A5B" w14:textId="5A116B97" w:rsidR="0039182B" w:rsidRDefault="00DB07BA" w:rsidP="0039182B">
      <w:pPr>
        <w:pStyle w:val="Tiumccp1"/>
        <w:rPr>
          <w:lang w:val="vi-VN"/>
        </w:rPr>
      </w:pPr>
      <w:bookmarkStart w:id="12" w:name="_Toc44596582"/>
      <w:r>
        <w:rPr>
          <w:lang w:val="vi-VN"/>
        </w:rPr>
        <w:t xml:space="preserve">2.1 </w:t>
      </w:r>
      <w:r w:rsidR="00074392">
        <w:rPr>
          <w:lang w:val="vi-VN"/>
        </w:rPr>
        <w:t>Các mạng nơ ron sâu (Deep Neural Network</w:t>
      </w:r>
      <w:r w:rsidR="001C3BEF">
        <w:rPr>
          <w:lang w:val="vi-VN"/>
        </w:rPr>
        <w:t>s</w:t>
      </w:r>
      <w:r w:rsidR="00074392">
        <w:rPr>
          <w:lang w:val="vi-VN"/>
        </w:rPr>
        <w:t>)</w:t>
      </w:r>
      <w:bookmarkEnd w:id="12"/>
    </w:p>
    <w:p w14:paraId="7DFBD4BD" w14:textId="2386A5F2" w:rsidR="0039182B" w:rsidRPr="002F5561" w:rsidRDefault="0039182B" w:rsidP="0039182B">
      <w:pPr>
        <w:pStyle w:val="Tiumccp2"/>
        <w:rPr>
          <w:lang w:val="vi-VN"/>
        </w:rPr>
      </w:pPr>
      <w:bookmarkStart w:id="13" w:name="_Toc44596583"/>
      <w:r>
        <w:rPr>
          <w:lang w:val="vi-VN"/>
        </w:rPr>
        <w:t>2.</w:t>
      </w:r>
      <w:r w:rsidR="005F1809">
        <w:rPr>
          <w:lang w:val="vi-VN"/>
        </w:rPr>
        <w:t>1</w:t>
      </w:r>
      <w:r>
        <w:rPr>
          <w:lang w:val="vi-VN"/>
        </w:rPr>
        <w:t xml:space="preserve">.1 </w:t>
      </w:r>
      <w:r w:rsidR="00304FCA">
        <w:rPr>
          <w:lang w:val="vi-VN"/>
        </w:rPr>
        <w:t>Mạng nơ ron tích chập (Convolution Neural Network)</w:t>
      </w:r>
      <w:bookmarkEnd w:id="13"/>
    </w:p>
    <w:p w14:paraId="411D5524" w14:textId="77777777" w:rsidR="0039182B" w:rsidRPr="002F5561" w:rsidRDefault="0039182B" w:rsidP="0039182B">
      <w:pPr>
        <w:pStyle w:val="Nidungvnbn"/>
        <w:rPr>
          <w:lang w:val="vi-VN"/>
        </w:rPr>
      </w:pPr>
      <w:r w:rsidRPr="002F5561">
        <w:rPr>
          <w:lang w:val="vi-VN"/>
        </w:rPr>
        <w:t xml:space="preserve">Các mạng nơ ron tích chập sử dụng một kiến trúc giúp chúng ta huấn luyện với mạng nhiều lớp, thời gian huấn luyện nhanh hơn, đặc biệt rất thích hợp với phân loại hình ảnh. Ngày nay, mạng nơ ron tích chập hoặc một số biến thể gần đây được sử dụng trong hầu hết các mạng thần kinh để nhận dạng hình ảnh. Mạng nơ-ron tích chập sử dụng ba ý tưởng cơ bản: các trường tiếp nhận cục bộ, các trọng số chia sẻ, và các phép tổng hợp. </w:t>
      </w:r>
    </w:p>
    <w:p w14:paraId="1D5810EF" w14:textId="0DE2BE00" w:rsidR="0039182B" w:rsidRPr="002F5561" w:rsidRDefault="005F1809" w:rsidP="0039182B">
      <w:pPr>
        <w:pStyle w:val="Tiumccp3"/>
        <w:rPr>
          <w:lang w:val="vi-VN"/>
        </w:rPr>
      </w:pPr>
      <w:bookmarkStart w:id="14" w:name="_Toc44596584"/>
      <w:r>
        <w:rPr>
          <w:lang w:val="vi-VN"/>
        </w:rPr>
        <w:t>2.1</w:t>
      </w:r>
      <w:r w:rsidR="0039182B">
        <w:rPr>
          <w:lang w:val="vi-VN"/>
        </w:rPr>
        <w:t>.</w:t>
      </w:r>
      <w:r w:rsidR="0039182B" w:rsidRPr="002F5561">
        <w:rPr>
          <w:lang w:val="vi-VN"/>
        </w:rPr>
        <w:t>1.1 Các trường tiếp nhận cục bộ</w:t>
      </w:r>
      <w:bookmarkEnd w:id="14"/>
    </w:p>
    <w:p w14:paraId="568E65E8" w14:textId="46C908E2" w:rsidR="0039182B" w:rsidRPr="002F5561" w:rsidRDefault="0039182B" w:rsidP="0039182B">
      <w:pPr>
        <w:pStyle w:val="Nidungvnbn"/>
        <w:rPr>
          <w:lang w:val="vi-VN"/>
        </w:rPr>
      </w:pPr>
      <w:r w:rsidRPr="002F5561">
        <w:rPr>
          <w:lang w:val="vi-VN"/>
        </w:rPr>
        <w:t>Trong các lớp kết nối đầy đủ trước đây, đầu vào được mô tả như một đường thẳng đứng của các nơ ron. Trong một mạng nơ ron tích chập, đầu vào lại là một hình vuông</w:t>
      </w:r>
      <w:r w:rsidR="00385D8B" w:rsidRPr="00385D8B">
        <w:rPr>
          <w:lang w:val="vi-VN"/>
        </w:rPr>
        <w:t xml:space="preserve"> của các nơ ron. Ví dụ: hình vuông có</w:t>
      </w:r>
      <w:r w:rsidRPr="002F5561">
        <w:rPr>
          <w:lang w:val="vi-VN"/>
        </w:rPr>
        <w:t xml:space="preserve"> kí</w:t>
      </w:r>
      <w:r w:rsidR="00385D8B">
        <w:rPr>
          <w:lang w:val="vi-VN"/>
        </w:rPr>
        <w:t>ch thước 28 × 28 của các nơ ron sẽ</w:t>
      </w:r>
      <w:r w:rsidRPr="002F5561">
        <w:rPr>
          <w:lang w:val="vi-VN"/>
        </w:rPr>
        <w:t xml:space="preserve"> có giá t</w:t>
      </w:r>
      <w:r>
        <w:rPr>
          <w:lang w:val="vi-VN"/>
        </w:rPr>
        <w:t>rị tương ứng với 28 × 28 pixel:</w:t>
      </w:r>
    </w:p>
    <w:p w14:paraId="2E46B2E2" w14:textId="77777777" w:rsidR="00083CAB" w:rsidRDefault="0039182B" w:rsidP="00083CAB">
      <w:pPr>
        <w:pStyle w:val="Nidungvnbn"/>
        <w:keepNext/>
        <w:jc w:val="center"/>
      </w:pPr>
      <w:r>
        <w:rPr>
          <w:noProof/>
          <w:lang w:val="vi-VN" w:eastAsia="vi-VN"/>
        </w:rPr>
        <w:drawing>
          <wp:inline distT="0" distB="0" distL="0" distR="0" wp14:anchorId="68B2E948" wp14:editId="4DBA80EC">
            <wp:extent cx="1414732" cy="151540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162.PNG"/>
                    <pic:cNvPicPr/>
                  </pic:nvPicPr>
                  <pic:blipFill>
                    <a:blip r:embed="rId13">
                      <a:extLst>
                        <a:ext uri="{28A0092B-C50C-407E-A947-70E740481C1C}">
                          <a14:useLocalDpi xmlns:a14="http://schemas.microsoft.com/office/drawing/2010/main" val="0"/>
                        </a:ext>
                      </a:extLst>
                    </a:blip>
                    <a:stretch>
                      <a:fillRect/>
                    </a:stretch>
                  </pic:blipFill>
                  <pic:spPr>
                    <a:xfrm>
                      <a:off x="0" y="0"/>
                      <a:ext cx="1442920" cy="1545601"/>
                    </a:xfrm>
                    <a:prstGeom prst="rect">
                      <a:avLst/>
                    </a:prstGeom>
                  </pic:spPr>
                </pic:pic>
              </a:graphicData>
            </a:graphic>
          </wp:inline>
        </w:drawing>
      </w:r>
    </w:p>
    <w:p w14:paraId="2FE86141" w14:textId="454D44DB" w:rsidR="0039182B" w:rsidRPr="002F5561" w:rsidRDefault="00083CAB" w:rsidP="00083CAB">
      <w:pPr>
        <w:pStyle w:val="Caption"/>
        <w:rPr>
          <w:lang w:val="vi-VN"/>
        </w:rPr>
      </w:pPr>
      <w:bookmarkStart w:id="15" w:name="_Toc44595698"/>
      <w:r>
        <w:t xml:space="preserve">Hình </w:t>
      </w:r>
      <w:fldSimple w:instr=" SEQ Hình \* ARABIC ">
        <w:r w:rsidR="001973A2">
          <w:rPr>
            <w:noProof/>
          </w:rPr>
          <w:t>1</w:t>
        </w:r>
      </w:fldSimple>
      <w:r>
        <w:t xml:space="preserve">. </w:t>
      </w:r>
      <w:r w:rsidR="000E1E4A">
        <w:t>Các nơ ron tương ứng với các pixel</w:t>
      </w:r>
      <w:bookmarkEnd w:id="15"/>
    </w:p>
    <w:p w14:paraId="00E7CAA4" w14:textId="78BEBE36" w:rsidR="0039182B" w:rsidRPr="002F5561" w:rsidRDefault="0039182B" w:rsidP="0039182B">
      <w:pPr>
        <w:pStyle w:val="Nidungvnbn"/>
        <w:rPr>
          <w:lang w:val="vi-VN"/>
        </w:rPr>
      </w:pPr>
      <w:r w:rsidRPr="002F5561">
        <w:rPr>
          <w:lang w:val="vi-VN"/>
        </w:rPr>
        <w:t>Như thường lệ, chúng ta sẽ kết nối các điểm ảnh đầu vào với một lớp nơ ron ẩn</w:t>
      </w:r>
      <w:r w:rsidR="002A0651" w:rsidRPr="002A0651">
        <w:rPr>
          <w:lang w:val="vi-VN"/>
        </w:rPr>
        <w:t xml:space="preserve"> (hidden layer)</w:t>
      </w:r>
      <w:r w:rsidRPr="002F5561">
        <w:rPr>
          <w:lang w:val="vi-VN"/>
        </w:rPr>
        <w:t xml:space="preserve">. Nhưng chúng ta sẽ không kết nối mỗi điểm ảnh đầu vào với mỗi neuron ẩn. Thay vào đó, chúng ta chỉ kết nối mỗi neuron ẩn với khu vực nhỏ của ảnh đầu vào. </w:t>
      </w:r>
      <w:r w:rsidRPr="002F5561">
        <w:rPr>
          <w:lang w:val="vi-VN"/>
        </w:rPr>
        <w:lastRenderedPageBreak/>
        <w:t>Ví dụ, với một khu vực 5 × 5, tương ứng với 25 pixel đầu vào, với một nơ ron ẩn, chúng ta có thể có các kết nối trông như sau:</w:t>
      </w:r>
    </w:p>
    <w:p w14:paraId="5755A8C1" w14:textId="77777777" w:rsidR="0039182B" w:rsidRPr="002F5561" w:rsidRDefault="0039182B" w:rsidP="0039182B">
      <w:pPr>
        <w:pStyle w:val="Nidungvnbn"/>
        <w:rPr>
          <w:lang w:val="vi-VN"/>
        </w:rPr>
      </w:pPr>
      <w:r w:rsidRPr="002F5561">
        <w:rPr>
          <w:lang w:val="vi-VN"/>
        </w:rPr>
        <w:t xml:space="preserve"> </w:t>
      </w:r>
    </w:p>
    <w:p w14:paraId="522E51B8" w14:textId="77777777" w:rsidR="00083CAB" w:rsidRDefault="0039182B" w:rsidP="00083CAB">
      <w:pPr>
        <w:pStyle w:val="Nidungvnbn"/>
        <w:keepNext/>
        <w:jc w:val="center"/>
      </w:pPr>
      <w:r>
        <w:rPr>
          <w:noProof/>
          <w:lang w:val="vi-VN" w:eastAsia="vi-VN"/>
        </w:rPr>
        <w:drawing>
          <wp:inline distT="0" distB="0" distL="0" distR="0" wp14:anchorId="16DDCBC9" wp14:editId="39701FBE">
            <wp:extent cx="2726835"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163.PNG"/>
                    <pic:cNvPicPr/>
                  </pic:nvPicPr>
                  <pic:blipFill>
                    <a:blip r:embed="rId14">
                      <a:extLst>
                        <a:ext uri="{28A0092B-C50C-407E-A947-70E740481C1C}">
                          <a14:useLocalDpi xmlns:a14="http://schemas.microsoft.com/office/drawing/2010/main" val="0"/>
                        </a:ext>
                      </a:extLst>
                    </a:blip>
                    <a:stretch>
                      <a:fillRect/>
                    </a:stretch>
                  </pic:blipFill>
                  <pic:spPr>
                    <a:xfrm>
                      <a:off x="0" y="0"/>
                      <a:ext cx="2751450" cy="1653089"/>
                    </a:xfrm>
                    <a:prstGeom prst="rect">
                      <a:avLst/>
                    </a:prstGeom>
                  </pic:spPr>
                </pic:pic>
              </a:graphicData>
            </a:graphic>
          </wp:inline>
        </w:drawing>
      </w:r>
    </w:p>
    <w:p w14:paraId="0C37D048" w14:textId="12CE8633" w:rsidR="0039182B" w:rsidRPr="002F5561" w:rsidRDefault="00083CAB" w:rsidP="00B13062">
      <w:pPr>
        <w:pStyle w:val="Caption"/>
        <w:rPr>
          <w:lang w:val="vi-VN"/>
        </w:rPr>
      </w:pPr>
      <w:bookmarkStart w:id="16" w:name="_Toc44595699"/>
      <w:r>
        <w:t xml:space="preserve">Hình </w:t>
      </w:r>
      <w:fldSimple w:instr=" SEQ Hình \* ARABIC ">
        <w:r w:rsidR="001973A2">
          <w:rPr>
            <w:noProof/>
          </w:rPr>
          <w:t>2</w:t>
        </w:r>
      </w:fldSimple>
      <w:r>
        <w:t>.</w:t>
      </w:r>
      <w:r w:rsidR="00B13062">
        <w:t xml:space="preserve"> Các nơ ron đầu vào kết nối với nơ ron ở tầng ẩn</w:t>
      </w:r>
      <w:bookmarkEnd w:id="16"/>
    </w:p>
    <w:p w14:paraId="543E02C4" w14:textId="0AA6E951" w:rsidR="0039182B" w:rsidRPr="002F5561" w:rsidRDefault="0039182B" w:rsidP="0039182B">
      <w:pPr>
        <w:pStyle w:val="Nidungvnbn"/>
        <w:rPr>
          <w:lang w:val="vi-VN"/>
        </w:rPr>
      </w:pPr>
      <w:r w:rsidRPr="002F5561">
        <w:rPr>
          <w:lang w:val="vi-VN"/>
        </w:rPr>
        <w:t>Khu vực kết nối này được gọi là trường tiếp nhận cục bộ cho các neuron ẩn. Nó như một cửa sổ nhỏ mà trên đó là một số điểm ảnh đầu vào. Mỗi kết nối học một trọng số</w:t>
      </w:r>
      <w:r w:rsidR="002A0651" w:rsidRPr="00511D6D">
        <w:rPr>
          <w:lang w:val="vi-VN"/>
        </w:rPr>
        <w:t xml:space="preserve"> (weight)</w:t>
      </w:r>
      <w:r w:rsidRPr="002F5561">
        <w:rPr>
          <w:lang w:val="vi-VN"/>
        </w:rPr>
        <w:t xml:space="preserve">. Và neuron ẩn có một </w:t>
      </w:r>
      <w:r w:rsidR="00511D6D" w:rsidRPr="00511D6D">
        <w:rPr>
          <w:lang w:val="vi-VN"/>
        </w:rPr>
        <w:t>thành kiến (</w:t>
      </w:r>
      <w:r w:rsidRPr="002F5561">
        <w:rPr>
          <w:lang w:val="vi-VN"/>
        </w:rPr>
        <w:t>bias</w:t>
      </w:r>
      <w:r w:rsidR="00511D6D" w:rsidRPr="00455855">
        <w:rPr>
          <w:lang w:val="vi-VN"/>
        </w:rPr>
        <w:t>)</w:t>
      </w:r>
      <w:r w:rsidRPr="002F5561">
        <w:rPr>
          <w:lang w:val="vi-VN"/>
        </w:rPr>
        <w:t xml:space="preserve"> tổng quát cho mỗi trường tiếp nhận. Chúng ta có thể hiểu rằng neuron ẩn đang học tập để phân tích các trường tiếp nhận cục bộ này. </w:t>
      </w:r>
    </w:p>
    <w:p w14:paraId="69FD0446" w14:textId="77777777" w:rsidR="0039182B" w:rsidRPr="002F5561" w:rsidRDefault="0039182B" w:rsidP="0039182B">
      <w:pPr>
        <w:pStyle w:val="Nidungvnbn"/>
        <w:rPr>
          <w:lang w:val="vi-VN"/>
        </w:rPr>
      </w:pPr>
      <w:r w:rsidRPr="002F5561">
        <w:rPr>
          <w:lang w:val="vi-VN"/>
        </w:rPr>
        <w:t>Để kết nối cho những nơ ron ẩn tiếp theo, chúng ta trượt các trường tiếp nhận cục bộ trên toàn bộ hình ảnh đầu vào. Cụ thể đối với mỗi các trường tiếp nhận cục bộ, có một neuron ẩn khác nhau trong lớp đầu tiên ẩn:</w:t>
      </w:r>
    </w:p>
    <w:p w14:paraId="0BBADB3D" w14:textId="77777777" w:rsidR="00083CAB" w:rsidRDefault="0039182B" w:rsidP="00083CAB">
      <w:pPr>
        <w:pStyle w:val="Nidungvnbn"/>
        <w:keepNext/>
        <w:jc w:val="center"/>
      </w:pPr>
      <w:r>
        <w:rPr>
          <w:noProof/>
          <w:lang w:val="vi-VN" w:eastAsia="vi-VN"/>
        </w:rPr>
        <w:drawing>
          <wp:inline distT="0" distB="0" distL="0" distR="0" wp14:anchorId="7E2DD7AD" wp14:editId="193787B1">
            <wp:extent cx="3086363"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164.PNG"/>
                    <pic:cNvPicPr/>
                  </pic:nvPicPr>
                  <pic:blipFill>
                    <a:blip r:embed="rId15">
                      <a:extLst>
                        <a:ext uri="{28A0092B-C50C-407E-A947-70E740481C1C}">
                          <a14:useLocalDpi xmlns:a14="http://schemas.microsoft.com/office/drawing/2010/main" val="0"/>
                        </a:ext>
                      </a:extLst>
                    </a:blip>
                    <a:stretch>
                      <a:fillRect/>
                    </a:stretch>
                  </pic:blipFill>
                  <pic:spPr>
                    <a:xfrm>
                      <a:off x="0" y="0"/>
                      <a:ext cx="3128048" cy="1583198"/>
                    </a:xfrm>
                    <a:prstGeom prst="rect">
                      <a:avLst/>
                    </a:prstGeom>
                  </pic:spPr>
                </pic:pic>
              </a:graphicData>
            </a:graphic>
          </wp:inline>
        </w:drawing>
      </w:r>
    </w:p>
    <w:p w14:paraId="2A99E0ED" w14:textId="4EC37D37" w:rsidR="0039182B" w:rsidRPr="002F5561" w:rsidRDefault="00083CAB" w:rsidP="00F442D1">
      <w:pPr>
        <w:pStyle w:val="Caption"/>
        <w:rPr>
          <w:lang w:val="vi-VN"/>
        </w:rPr>
      </w:pPr>
      <w:bookmarkStart w:id="17" w:name="_Toc44595700"/>
      <w:r>
        <w:t xml:space="preserve">Hình </w:t>
      </w:r>
      <w:fldSimple w:instr=" SEQ Hình \* ARABIC ">
        <w:r w:rsidR="001973A2">
          <w:rPr>
            <w:noProof/>
          </w:rPr>
          <w:t>3</w:t>
        </w:r>
      </w:fldSimple>
      <w:r>
        <w:t>.</w:t>
      </w:r>
      <w:r w:rsidR="00F442D1">
        <w:t xml:space="preserve"> Các nơ ron đầu vào kết nối với nơ ron ở tầng ẩn đầu tiên</w:t>
      </w:r>
      <w:bookmarkEnd w:id="17"/>
    </w:p>
    <w:p w14:paraId="6C56A25C" w14:textId="77777777" w:rsidR="0039182B" w:rsidRPr="002F5561" w:rsidRDefault="0039182B" w:rsidP="0039182B">
      <w:pPr>
        <w:pStyle w:val="Nidungvnbn"/>
        <w:rPr>
          <w:lang w:val="vi-VN"/>
        </w:rPr>
      </w:pPr>
      <w:r w:rsidRPr="002F5561">
        <w:rPr>
          <w:lang w:val="vi-VN"/>
        </w:rPr>
        <w:t>Sau đó, chúng ta trượt trường tiếp nhận cục bộ trên qua bên phải một pixel, để kết nối cho một nơron ẩn thứ hai:</w:t>
      </w:r>
    </w:p>
    <w:p w14:paraId="0545A036" w14:textId="77777777" w:rsidR="009D1BFB" w:rsidRDefault="0039182B" w:rsidP="009D1BFB">
      <w:pPr>
        <w:pStyle w:val="Nidungvnbn"/>
        <w:keepNext/>
        <w:jc w:val="center"/>
      </w:pPr>
      <w:r>
        <w:rPr>
          <w:noProof/>
          <w:lang w:val="vi-VN" w:eastAsia="vi-VN"/>
        </w:rPr>
        <w:lastRenderedPageBreak/>
        <w:drawing>
          <wp:inline distT="0" distB="0" distL="0" distR="0" wp14:anchorId="0EC3F2F5" wp14:editId="5FACB1B0">
            <wp:extent cx="2905125" cy="14343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165.PNG"/>
                    <pic:cNvPicPr/>
                  </pic:nvPicPr>
                  <pic:blipFill>
                    <a:blip r:embed="rId16">
                      <a:extLst>
                        <a:ext uri="{28A0092B-C50C-407E-A947-70E740481C1C}">
                          <a14:useLocalDpi xmlns:a14="http://schemas.microsoft.com/office/drawing/2010/main" val="0"/>
                        </a:ext>
                      </a:extLst>
                    </a:blip>
                    <a:stretch>
                      <a:fillRect/>
                    </a:stretch>
                  </pic:blipFill>
                  <pic:spPr>
                    <a:xfrm>
                      <a:off x="0" y="0"/>
                      <a:ext cx="2955517" cy="1459186"/>
                    </a:xfrm>
                    <a:prstGeom prst="rect">
                      <a:avLst/>
                    </a:prstGeom>
                  </pic:spPr>
                </pic:pic>
              </a:graphicData>
            </a:graphic>
          </wp:inline>
        </w:drawing>
      </w:r>
    </w:p>
    <w:p w14:paraId="5101A6B2" w14:textId="386034F5" w:rsidR="0039182B" w:rsidRPr="002F5561" w:rsidRDefault="009D1BFB" w:rsidP="006367AE">
      <w:pPr>
        <w:pStyle w:val="Caption"/>
        <w:rPr>
          <w:lang w:val="vi-VN"/>
        </w:rPr>
      </w:pPr>
      <w:bookmarkStart w:id="18" w:name="_Toc44595701"/>
      <w:r>
        <w:t xml:space="preserve">Hình </w:t>
      </w:r>
      <w:fldSimple w:instr=" SEQ Hình \* ARABIC ">
        <w:r w:rsidR="001973A2">
          <w:rPr>
            <w:noProof/>
          </w:rPr>
          <w:t>4</w:t>
        </w:r>
      </w:fldSimple>
      <w:r w:rsidR="006367AE">
        <w:t>. Di chuyển trường tiếp nhận cục bộ</w:t>
      </w:r>
      <w:bookmarkEnd w:id="18"/>
    </w:p>
    <w:p w14:paraId="4764E669" w14:textId="77777777" w:rsidR="0039182B" w:rsidRPr="002F5561" w:rsidRDefault="0039182B" w:rsidP="0039182B">
      <w:pPr>
        <w:pStyle w:val="Nidungvnbn"/>
        <w:rPr>
          <w:lang w:val="vi-VN"/>
        </w:rPr>
      </w:pPr>
      <w:r w:rsidRPr="002F5561">
        <w:rPr>
          <w:lang w:val="vi-VN"/>
        </w:rPr>
        <w:t xml:space="preserve">Và cứ như vậy, chúng ta xây dựng nên lớp đầu tiên ẩn. Chúng ta chỉ dừng di chuyển trước khi va chạm với biên ảnh phía bên tay phải (hoặc dưới) của hình ảnh đầu vào. Trong ví dụ trên, trường tiếp nhận cục bộ được di chuyển một pixel cùng một lúc. Trong thực tế, đôi khi chiều dài bước trượt được lấy giá trị khác (2,3,4,...). </w:t>
      </w:r>
    </w:p>
    <w:p w14:paraId="04E82BA1" w14:textId="5DB5E660" w:rsidR="0039182B" w:rsidRPr="002F5561" w:rsidRDefault="005F1809" w:rsidP="0039182B">
      <w:pPr>
        <w:pStyle w:val="Tiumccp3"/>
        <w:rPr>
          <w:lang w:val="vi-VN"/>
        </w:rPr>
      </w:pPr>
      <w:bookmarkStart w:id="19" w:name="_Toc44596585"/>
      <w:r>
        <w:rPr>
          <w:lang w:val="vi-VN"/>
        </w:rPr>
        <w:t>2.1</w:t>
      </w:r>
      <w:r w:rsidR="0039182B" w:rsidRPr="002F5561">
        <w:rPr>
          <w:lang w:val="vi-VN"/>
        </w:rPr>
        <w:t>.1.2 Chia sẻ trọng số và bias</w:t>
      </w:r>
      <w:bookmarkEnd w:id="19"/>
      <w:r w:rsidR="0039182B" w:rsidRPr="002F5561">
        <w:rPr>
          <w:lang w:val="vi-VN"/>
        </w:rPr>
        <w:t xml:space="preserve"> </w:t>
      </w:r>
    </w:p>
    <w:p w14:paraId="47BC0A95" w14:textId="3DC482C8" w:rsidR="0039182B" w:rsidRDefault="0039182B" w:rsidP="000E20E1">
      <w:pPr>
        <w:pStyle w:val="Nidungvnbn"/>
        <w:rPr>
          <w:lang w:val="vi-VN"/>
        </w:rPr>
      </w:pPr>
      <w:r w:rsidRPr="002F5561">
        <w:rPr>
          <w:lang w:val="vi-VN"/>
        </w:rPr>
        <w:t>Chúng ta sẽ sử dụng chung các trọng số và bias ch</w:t>
      </w:r>
      <w:r w:rsidR="00455855">
        <w:rPr>
          <w:lang w:val="vi-VN"/>
        </w:rPr>
        <w:t>o mỗi kết nối từ trường tiếp nhậ</w:t>
      </w:r>
      <w:r w:rsidRPr="002F5561">
        <w:rPr>
          <w:lang w:val="vi-VN"/>
        </w:rPr>
        <w:t xml:space="preserve">n cục bộ đến một nơron ẩn. Nói cách khác, đối với những neuron ẩn thứ </w:t>
      </w:r>
      <w:r w:rsidRPr="005F189A">
        <w:rPr>
          <w:i/>
          <w:lang w:val="vi-VN"/>
        </w:rPr>
        <w:t>j</w:t>
      </w:r>
      <w:r w:rsidRPr="005F189A">
        <w:rPr>
          <w:lang w:val="vi-VN"/>
        </w:rPr>
        <w:t>,</w:t>
      </w:r>
      <w:r w:rsidRPr="005F189A">
        <w:rPr>
          <w:i/>
          <w:lang w:val="vi-VN"/>
        </w:rPr>
        <w:t xml:space="preserve"> k</w:t>
      </w:r>
      <w:r w:rsidRPr="005F189A">
        <w:rPr>
          <w:lang w:val="vi-VN"/>
        </w:rPr>
        <w:t>,</w:t>
      </w:r>
      <w:r w:rsidRPr="002F5561">
        <w:rPr>
          <w:lang w:val="vi-VN"/>
        </w:rPr>
        <w:t xml:space="preserve"> đầu ra sẽ là:</w:t>
      </w:r>
    </w:p>
    <w:p w14:paraId="36DA0D8C" w14:textId="77777777" w:rsidR="006E7066" w:rsidRPr="002F5561" w:rsidRDefault="006E7066" w:rsidP="000E20E1">
      <w:pPr>
        <w:pStyle w:val="Nidungvnbn"/>
        <w:rPr>
          <w:lang w:val="vi-VN"/>
        </w:rPr>
      </w:pPr>
    </w:p>
    <w:p w14:paraId="1ADD93A4" w14:textId="3DB14956" w:rsidR="00BA3BED" w:rsidRDefault="003B627D" w:rsidP="00BA3BED">
      <w:pPr>
        <w:pStyle w:val="Nidungvnbn"/>
        <w:ind w:left="2160"/>
        <w:rPr>
          <w:lang w:val="vi-VN"/>
        </w:rPr>
      </w:pPr>
      <m:oMath>
        <m:r>
          <w:rPr>
            <w:rStyle w:val="NidungvnbnChar"/>
            <w:rFonts w:ascii="Cambria Math" w:hAnsi="Cambria Math"/>
            <w:lang w:val="vi-VN"/>
          </w:rPr>
          <m:t xml:space="preserve">σ( b+ </m:t>
        </m:r>
        <m:nary>
          <m:naryPr>
            <m:chr m:val="∑"/>
            <m:limLoc m:val="undOvr"/>
            <m:ctrlPr>
              <w:rPr>
                <w:rStyle w:val="NidungvnbnChar"/>
                <w:rFonts w:ascii="Cambria Math" w:hAnsi="Cambria Math"/>
              </w:rPr>
            </m:ctrlPr>
          </m:naryPr>
          <m:sub>
            <m:r>
              <w:rPr>
                <w:rStyle w:val="NidungvnbnChar"/>
                <w:rFonts w:ascii="Cambria Math" w:hAnsi="Cambria Math"/>
                <w:lang w:val="vi-VN"/>
              </w:rPr>
              <m:t>l=0</m:t>
            </m:r>
          </m:sub>
          <m:sup>
            <m:r>
              <w:rPr>
                <w:rStyle w:val="NidungvnbnChar"/>
                <w:rFonts w:ascii="Cambria Math" w:hAnsi="Cambria Math"/>
                <w:lang w:val="vi-VN"/>
              </w:rPr>
              <m:t>4</m:t>
            </m:r>
          </m:sup>
          <m:e>
            <m:nary>
              <m:naryPr>
                <m:chr m:val="∑"/>
                <m:limLoc m:val="undOvr"/>
                <m:ctrlPr>
                  <w:rPr>
                    <w:rStyle w:val="NidungvnbnChar"/>
                    <w:rFonts w:ascii="Cambria Math" w:hAnsi="Cambria Math"/>
                  </w:rPr>
                </m:ctrlPr>
              </m:naryPr>
              <m:sub>
                <m:r>
                  <w:rPr>
                    <w:rStyle w:val="NidungvnbnChar"/>
                    <w:rFonts w:ascii="Cambria Math" w:hAnsi="Cambria Math"/>
                    <w:lang w:val="vi-VN"/>
                  </w:rPr>
                  <m:t>m=0</m:t>
                </m:r>
              </m:sub>
              <m:sup>
                <m:r>
                  <w:rPr>
                    <w:rStyle w:val="NidungvnbnChar"/>
                    <w:rFonts w:ascii="Cambria Math" w:hAnsi="Cambria Math"/>
                    <w:lang w:val="vi-VN"/>
                  </w:rPr>
                  <m:t>4</m:t>
                </m:r>
              </m:sup>
              <m:e>
                <m:sSub>
                  <m:sSubPr>
                    <m:ctrlPr>
                      <w:rPr>
                        <w:rStyle w:val="NidungvnbnChar"/>
                        <w:rFonts w:ascii="Cambria Math" w:hAnsi="Cambria Math"/>
                        <w:lang w:val="vi-VN"/>
                      </w:rPr>
                    </m:ctrlPr>
                  </m:sSubPr>
                  <m:e>
                    <m:r>
                      <w:rPr>
                        <w:rStyle w:val="NidungvnbnChar"/>
                        <w:rFonts w:ascii="Cambria Math" w:eastAsia="Cambria Math" w:hAnsi="Cambria Math"/>
                        <w:lang w:val="vi-VN"/>
                      </w:rPr>
                      <m:t>w</m:t>
                    </m:r>
                  </m:e>
                  <m:sub>
                    <m:r>
                      <w:rPr>
                        <w:rStyle w:val="NidungvnbnChar"/>
                        <w:rFonts w:ascii="Cambria Math" w:eastAsia="Cambria Math" w:hAnsi="Cambria Math"/>
                        <w:lang w:val="vi-VN"/>
                      </w:rPr>
                      <m:t>l,m</m:t>
                    </m:r>
                  </m:sub>
                </m:sSub>
                <m:sSub>
                  <m:sSubPr>
                    <m:ctrlPr>
                      <w:rPr>
                        <w:rStyle w:val="NidungvnbnChar"/>
                        <w:rFonts w:ascii="Cambria Math" w:hAnsi="Cambria Math"/>
                        <w:lang w:val="vi-VN"/>
                      </w:rPr>
                    </m:ctrlPr>
                  </m:sSubPr>
                  <m:e>
                    <m:r>
                      <w:rPr>
                        <w:rStyle w:val="NidungvnbnChar"/>
                        <w:rFonts w:ascii="Cambria Math" w:eastAsia="Cambria Math" w:hAnsi="Cambria Math"/>
                        <w:lang w:val="vi-VN"/>
                      </w:rPr>
                      <m:t>a</m:t>
                    </m:r>
                  </m:e>
                  <m:sub>
                    <m:r>
                      <w:rPr>
                        <w:rStyle w:val="NidungvnbnChar"/>
                        <w:rFonts w:ascii="Cambria Math" w:eastAsia="Cambria Math" w:hAnsi="Cambria Math"/>
                        <w:lang w:val="vi-VN"/>
                      </w:rPr>
                      <m:t>j+l,k+m</m:t>
                    </m:r>
                  </m:sub>
                </m:sSub>
                <m:r>
                  <w:rPr>
                    <w:rStyle w:val="NidungvnbnChar"/>
                    <w:rFonts w:ascii="Cambria Math" w:hAnsi="Cambria Math"/>
                    <w:lang w:val="vi-VN"/>
                  </w:rPr>
                  <m:t xml:space="preserve"> </m:t>
                </m:r>
              </m:e>
            </m:nary>
          </m:e>
        </m:nary>
        <m:r>
          <w:rPr>
            <w:rStyle w:val="NidungvnbnChar"/>
            <w:rFonts w:ascii="Cambria Math" w:hAnsi="Cambria Math"/>
            <w:lang w:val="vi-VN"/>
          </w:rPr>
          <m:t>)</m:t>
        </m:r>
      </m:oMath>
      <w:r w:rsidR="00BA3BED" w:rsidRPr="00BA3BED">
        <w:rPr>
          <w:rStyle w:val="NidungvnbnChar"/>
          <w:lang w:val="vi-VN"/>
        </w:rPr>
        <w:t xml:space="preserve"> </w:t>
      </w:r>
      <w:r w:rsidR="00BA3BED">
        <w:rPr>
          <w:lang w:val="vi-VN"/>
        </w:rPr>
        <w:tab/>
      </w:r>
      <w:r w:rsidR="00BA3BED">
        <w:rPr>
          <w:lang w:val="vi-VN"/>
        </w:rPr>
        <w:tab/>
      </w:r>
      <w:r w:rsidR="00BA3BED">
        <w:rPr>
          <w:lang w:val="vi-VN"/>
        </w:rPr>
        <w:tab/>
      </w:r>
      <w:r w:rsidR="00BA3BED" w:rsidRPr="00BA3BED">
        <w:rPr>
          <w:lang w:val="vi-VN"/>
        </w:rPr>
        <w:t>(2.1)</w:t>
      </w:r>
    </w:p>
    <w:p w14:paraId="55574407" w14:textId="77777777" w:rsidR="006E7066" w:rsidRPr="00BA3BED" w:rsidRDefault="006E7066" w:rsidP="00BA3BED">
      <w:pPr>
        <w:pStyle w:val="Nidungvnbn"/>
        <w:ind w:left="2160"/>
        <w:rPr>
          <w:lang w:val="vi-VN"/>
        </w:rPr>
      </w:pPr>
    </w:p>
    <w:p w14:paraId="2CB8FDC3" w14:textId="77777777" w:rsidR="0039182B" w:rsidRPr="002F5561" w:rsidRDefault="0039182B" w:rsidP="0039182B">
      <w:pPr>
        <w:pStyle w:val="Nidungvnbn"/>
        <w:rPr>
          <w:lang w:val="vi-VN"/>
        </w:rPr>
      </w:pPr>
      <w:r w:rsidRPr="002F5561">
        <w:rPr>
          <w:lang w:val="vi-VN"/>
        </w:rPr>
        <w:t xml:space="preserve">Trong đó, </w:t>
      </w:r>
      <w:r w:rsidRPr="000D13EE">
        <w:rPr>
          <w:i/>
          <w:lang w:val="vi-VN"/>
        </w:rPr>
        <w:t>σ</w:t>
      </w:r>
      <w:r w:rsidRPr="002F5561">
        <w:rPr>
          <w:lang w:val="vi-VN"/>
        </w:rPr>
        <w:t xml:space="preserve"> là hàm kích hoạt của nơ ron, </w:t>
      </w:r>
      <w:r w:rsidRPr="000D13EE">
        <w:rPr>
          <w:i/>
          <w:lang w:val="vi-VN"/>
        </w:rPr>
        <w:t>b</w:t>
      </w:r>
      <w:r w:rsidRPr="002F5561">
        <w:rPr>
          <w:lang w:val="vi-VN"/>
        </w:rPr>
        <w:t xml:space="preserve"> là giá trị chung của bias. </w:t>
      </w:r>
      <w:r w:rsidRPr="00FE77C0">
        <w:rPr>
          <w:i/>
          <w:lang w:val="vi-VN"/>
        </w:rPr>
        <w:t>w</w:t>
      </w:r>
      <w:r w:rsidRPr="00FE77C0">
        <w:rPr>
          <w:i/>
          <w:vertAlign w:val="subscript"/>
          <w:lang w:val="vi-VN"/>
        </w:rPr>
        <w:t>l, m</w:t>
      </w:r>
      <w:r w:rsidRPr="002F5561">
        <w:rPr>
          <w:lang w:val="vi-VN"/>
        </w:rPr>
        <w:t xml:space="preserve"> là một mảng 5 × 5 của trọng số được chia sẻ và </w:t>
      </w:r>
      <w:r w:rsidRPr="00FE77C0">
        <w:rPr>
          <w:i/>
          <w:lang w:val="vi-VN"/>
        </w:rPr>
        <w:t>a</w:t>
      </w:r>
      <w:r w:rsidRPr="00FE77C0">
        <w:rPr>
          <w:i/>
          <w:vertAlign w:val="subscript"/>
          <w:lang w:val="vi-VN"/>
        </w:rPr>
        <w:t>x, y</w:t>
      </w:r>
      <w:r w:rsidRPr="002F5561">
        <w:rPr>
          <w:lang w:val="vi-VN"/>
        </w:rPr>
        <w:t xml:space="preserve"> biểu thị đầu vào tại vị trí </w:t>
      </w:r>
      <w:r w:rsidRPr="00FE77C0">
        <w:rPr>
          <w:i/>
          <w:lang w:val="vi-VN"/>
        </w:rPr>
        <w:t>x, y</w:t>
      </w:r>
      <w:r w:rsidRPr="002F5561">
        <w:rPr>
          <w:lang w:val="vi-VN"/>
        </w:rPr>
        <w:t xml:space="preserve">. </w:t>
      </w:r>
    </w:p>
    <w:p w14:paraId="4FEBDB9C" w14:textId="77777777" w:rsidR="0039182B" w:rsidRPr="002F5561" w:rsidRDefault="0039182B" w:rsidP="0039182B">
      <w:pPr>
        <w:pStyle w:val="Nidungvnbn"/>
        <w:rPr>
          <w:lang w:val="vi-VN"/>
        </w:rPr>
      </w:pPr>
      <w:r w:rsidRPr="002F5561">
        <w:rPr>
          <w:lang w:val="vi-VN"/>
        </w:rPr>
        <w:t xml:space="preserve">Điều này có nghĩa rằng tất cả các nơ ron trong lớp ẩn đầu tiên sẽ phát hiện chính xác các đặc trưng giống nhau, tại các vị trí khác nhau trong hình ảnh đầu vào. Đặc trưng đó có thể là một cạnh, một góc,... Chúng ta đôi khi gọi bản đồ từ lớp đầu vào cho lớp ẩn là bản đồ đặc trưng. Chúng ta gọi các trọng số dùng để xác định cho các bản đồ đặc trưng là các trọng số chia sẻ. Và tương tự các bias là các bias chia sẻ. Các trọng số và bias được chia sẻ thường được gọi là một kernel hoặc một bộ lọc. </w:t>
      </w:r>
    </w:p>
    <w:p w14:paraId="1E05954A" w14:textId="1D2CC677" w:rsidR="0039182B" w:rsidRPr="002F5561" w:rsidRDefault="0039182B" w:rsidP="00A17D8F">
      <w:pPr>
        <w:pStyle w:val="Nidungvnbn"/>
        <w:rPr>
          <w:lang w:val="vi-VN"/>
        </w:rPr>
      </w:pPr>
      <w:r w:rsidRPr="002F5561">
        <w:rPr>
          <w:lang w:val="vi-VN"/>
        </w:rPr>
        <w:lastRenderedPageBreak/>
        <w:t>Một bản đồ đặc trưng chỉ có thể phát hiện một loại đặc trưng cục bộ. Để nhận  dạng hình ảnh, chúng ta sẽ cần nhiều hơn một bản đồ đặc trưng. Và do đó, chúng ta cần một lớp tích chập hoàn chỉnh, bao gồm các bản đồ đặc trưng khác nhau giống như sau:</w:t>
      </w:r>
    </w:p>
    <w:p w14:paraId="311805B3" w14:textId="77777777" w:rsidR="00582383" w:rsidRDefault="0039182B" w:rsidP="00582383">
      <w:pPr>
        <w:pStyle w:val="Nidungvnbn"/>
        <w:keepNext/>
        <w:jc w:val="center"/>
      </w:pPr>
      <w:r>
        <w:rPr>
          <w:noProof/>
          <w:lang w:val="vi-VN" w:eastAsia="vi-VN"/>
        </w:rPr>
        <w:drawing>
          <wp:inline distT="0" distB="0" distL="0" distR="0" wp14:anchorId="55190490" wp14:editId="13642A3F">
            <wp:extent cx="3498007" cy="17430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167.PNG"/>
                    <pic:cNvPicPr/>
                  </pic:nvPicPr>
                  <pic:blipFill>
                    <a:blip r:embed="rId17">
                      <a:extLst>
                        <a:ext uri="{28A0092B-C50C-407E-A947-70E740481C1C}">
                          <a14:useLocalDpi xmlns:a14="http://schemas.microsoft.com/office/drawing/2010/main" val="0"/>
                        </a:ext>
                      </a:extLst>
                    </a:blip>
                    <a:stretch>
                      <a:fillRect/>
                    </a:stretch>
                  </pic:blipFill>
                  <pic:spPr>
                    <a:xfrm>
                      <a:off x="0" y="0"/>
                      <a:ext cx="3503621" cy="1745872"/>
                    </a:xfrm>
                    <a:prstGeom prst="rect">
                      <a:avLst/>
                    </a:prstGeom>
                  </pic:spPr>
                </pic:pic>
              </a:graphicData>
            </a:graphic>
          </wp:inline>
        </w:drawing>
      </w:r>
    </w:p>
    <w:p w14:paraId="5A17B7D2" w14:textId="38240F6C" w:rsidR="0039182B" w:rsidRPr="002F5561" w:rsidRDefault="00582383" w:rsidP="00211B2B">
      <w:pPr>
        <w:pStyle w:val="Caption"/>
        <w:rPr>
          <w:lang w:val="vi-VN"/>
        </w:rPr>
      </w:pPr>
      <w:bookmarkStart w:id="20" w:name="_Toc44595702"/>
      <w:r>
        <w:t xml:space="preserve">Hình </w:t>
      </w:r>
      <w:fldSimple w:instr=" SEQ Hình \* ARABIC ">
        <w:r w:rsidR="001973A2">
          <w:rPr>
            <w:noProof/>
          </w:rPr>
          <w:t>5</w:t>
        </w:r>
      </w:fldSimple>
      <w:r w:rsidR="00211B2B">
        <w:t>. Bản đồ đặc trưng</w:t>
      </w:r>
      <w:bookmarkEnd w:id="20"/>
    </w:p>
    <w:p w14:paraId="5AF3E122" w14:textId="77777777" w:rsidR="0039182B" w:rsidRPr="002F5561" w:rsidRDefault="0039182B" w:rsidP="0039182B">
      <w:pPr>
        <w:pStyle w:val="Nidungvnbn"/>
        <w:rPr>
          <w:lang w:val="vi-VN"/>
        </w:rPr>
      </w:pPr>
      <w:r w:rsidRPr="002F5561">
        <w:rPr>
          <w:lang w:val="vi-VN"/>
        </w:rPr>
        <w:t>Với 3 bản đồ đặc trưng như trên, mạng có thể phát hiện 3 loại đặc trưng khác nhau, với mỗi đặc trưng có thể được phát hiện trên toàn bộ hình ảnh. Trong thực tế mạng tích chập có thể sử dụng số lượng bản đồ đặc trưng nhiều hơn nữa. Chúng ta hãy xem nhanh một lớp tích chập với 20 bản đồ đặc trưng.</w:t>
      </w:r>
    </w:p>
    <w:p w14:paraId="20B9939D" w14:textId="77777777" w:rsidR="00B739BD" w:rsidRDefault="0039182B" w:rsidP="00B739BD">
      <w:pPr>
        <w:pStyle w:val="Nidungvnbn"/>
        <w:keepNext/>
        <w:jc w:val="center"/>
      </w:pPr>
      <w:r>
        <w:rPr>
          <w:noProof/>
          <w:lang w:val="vi-VN" w:eastAsia="vi-VN"/>
        </w:rPr>
        <w:drawing>
          <wp:inline distT="0" distB="0" distL="0" distR="0" wp14:anchorId="5AFEBB9E" wp14:editId="0DDF9D45">
            <wp:extent cx="3300517" cy="248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168.PNG"/>
                    <pic:cNvPicPr/>
                  </pic:nvPicPr>
                  <pic:blipFill>
                    <a:blip r:embed="rId18">
                      <a:extLst>
                        <a:ext uri="{28A0092B-C50C-407E-A947-70E740481C1C}">
                          <a14:useLocalDpi xmlns:a14="http://schemas.microsoft.com/office/drawing/2010/main" val="0"/>
                        </a:ext>
                      </a:extLst>
                    </a:blip>
                    <a:stretch>
                      <a:fillRect/>
                    </a:stretch>
                  </pic:blipFill>
                  <pic:spPr>
                    <a:xfrm>
                      <a:off x="0" y="0"/>
                      <a:ext cx="3308848" cy="2492300"/>
                    </a:xfrm>
                    <a:prstGeom prst="rect">
                      <a:avLst/>
                    </a:prstGeom>
                  </pic:spPr>
                </pic:pic>
              </a:graphicData>
            </a:graphic>
          </wp:inline>
        </w:drawing>
      </w:r>
    </w:p>
    <w:p w14:paraId="5910BA21" w14:textId="2A86C99D" w:rsidR="0039182B" w:rsidRPr="002F5561" w:rsidRDefault="00B739BD" w:rsidP="00A17D8F">
      <w:pPr>
        <w:pStyle w:val="Caption"/>
        <w:rPr>
          <w:lang w:val="vi-VN"/>
        </w:rPr>
      </w:pPr>
      <w:bookmarkStart w:id="21" w:name="_Toc44595703"/>
      <w:r>
        <w:t xml:space="preserve">Hình </w:t>
      </w:r>
      <w:fldSimple w:instr=" SEQ Hình \* ARABIC ">
        <w:r w:rsidR="001973A2">
          <w:rPr>
            <w:noProof/>
          </w:rPr>
          <w:t>6</w:t>
        </w:r>
      </w:fldSimple>
      <w:r w:rsidR="00771537">
        <w:t>.</w:t>
      </w:r>
      <w:r w:rsidR="00A17D8F">
        <w:t xml:space="preserve"> Tập hợp nhiều bản đồ đặc trưng</w:t>
      </w:r>
      <w:bookmarkEnd w:id="21"/>
    </w:p>
    <w:p w14:paraId="71C16997" w14:textId="77777777" w:rsidR="0039182B" w:rsidRPr="002F5561" w:rsidRDefault="0039182B" w:rsidP="0039182B">
      <w:pPr>
        <w:pStyle w:val="Nidungvnbn"/>
        <w:rPr>
          <w:lang w:val="vi-VN"/>
        </w:rPr>
      </w:pPr>
    </w:p>
    <w:p w14:paraId="23FCAB63" w14:textId="77777777" w:rsidR="0039182B" w:rsidRPr="002F5561" w:rsidRDefault="0039182B" w:rsidP="0039182B">
      <w:pPr>
        <w:pStyle w:val="Nidungvnbn"/>
        <w:rPr>
          <w:lang w:val="vi-VN"/>
        </w:rPr>
      </w:pPr>
      <w:r w:rsidRPr="002F5561">
        <w:rPr>
          <w:lang w:val="vi-VN"/>
        </w:rPr>
        <w:lastRenderedPageBreak/>
        <w:t>Trong đó, các ô trắng có nghĩa là nó chứa một trọng số nhỏ hơn, do kernel phản ứng ít với pixel đầu vào tương ứng, các ô đen có nghĩa là nó chứa một trọng số lớn hơn, do kernel phản ứng nhiều hơn với pixel đầu vào tương ứng. Nói tóm lại, những hình ảnh trên cho thấy các loại đặc trưng mà lớp tích chập đã phát hiện (phản ứng) ra.</w:t>
      </w:r>
    </w:p>
    <w:p w14:paraId="2F47AD3D" w14:textId="23CE238F" w:rsidR="0039182B" w:rsidRPr="002F5561" w:rsidRDefault="0039182B" w:rsidP="0039182B">
      <w:pPr>
        <w:pStyle w:val="Nidungvnbn"/>
        <w:rPr>
          <w:lang w:val="vi-VN"/>
        </w:rPr>
      </w:pPr>
      <w:r w:rsidRPr="002F5561">
        <w:rPr>
          <w:lang w:val="vi-VN"/>
        </w:rPr>
        <w:t>Một lợi thế lớn của trọng l</w:t>
      </w:r>
      <w:r w:rsidR="00A15C33">
        <w:rPr>
          <w:lang w:val="vi-VN"/>
        </w:rPr>
        <w:t>ượng chia sẻ và những bias</w:t>
      </w:r>
      <w:r w:rsidRPr="002F5561">
        <w:rPr>
          <w:lang w:val="vi-VN"/>
        </w:rPr>
        <w:t xml:space="preserve"> là nó làm giảm đáng kể số lượng các </w:t>
      </w:r>
      <w:r w:rsidR="00A15C33" w:rsidRPr="00A15C33">
        <w:rPr>
          <w:lang w:val="vi-VN"/>
        </w:rPr>
        <w:t>tham</w:t>
      </w:r>
      <w:r w:rsidRPr="002F5561">
        <w:rPr>
          <w:lang w:val="vi-VN"/>
        </w:rPr>
        <w:t xml:space="preserve"> số liên quan đến một mạng lưới tích chập. Ví dụ, đối với trường hợp trên chúng ta cần 26 tham số (5 × 5 = 25 trọng số chia sẻ, cộng với 1 bias chia sẻ duy nhất), và với 20 bản đồ đặc trưng tổng cộng chỉ cần 20 × 26 = 520 tham số cho lớp tích chập. Trong khi với một lớp kết nối đầy đủ đầu tiên, có  28 × 28 = 784 nơron đầu vào, và 30 nơron ẩn, nên sẽ có 784 × 30 trọng số, cộng thêm 30 bias, tổng cộng có tất cả 23.550 tham số. Nói cách khác, lớp kết nối đầy đủ sẽ có nhiều </w:t>
      </w:r>
      <w:r w:rsidR="00C22970">
        <w:rPr>
          <w:lang w:val="vi-VN"/>
        </w:rPr>
        <w:t>hơn 40 lần so với số tham số của</w:t>
      </w:r>
      <w:r w:rsidRPr="002F5561">
        <w:rPr>
          <w:lang w:val="vi-VN"/>
        </w:rPr>
        <w:t xml:space="preserve"> lớp tích chập. Dễ thấy rằng, hiệu suất tương tự như nhau, các lớp tích chập sẽ cho kết quả huấn luyện nhanh hơn so với các lớp kết nối đầy đủ.</w:t>
      </w:r>
    </w:p>
    <w:p w14:paraId="6BCDC072" w14:textId="77777777" w:rsidR="0039182B" w:rsidRPr="002F5561" w:rsidRDefault="0039182B" w:rsidP="0039182B">
      <w:pPr>
        <w:pStyle w:val="Nidungvnbn"/>
        <w:rPr>
          <w:lang w:val="vi-VN"/>
        </w:rPr>
      </w:pPr>
      <w:r w:rsidRPr="002F5561">
        <w:rPr>
          <w:lang w:val="vi-VN"/>
        </w:rPr>
        <w:t>Thực tế, tên lớp tích chập xuất phát từ việc hàm kích hoạt của nơ ron thuộc lớp nàu có thể viết dướ</w:t>
      </w:r>
      <w:r>
        <w:rPr>
          <w:lang w:val="vi-VN"/>
        </w:rPr>
        <w:t>i dạng một phép toán tích chập.</w:t>
      </w:r>
    </w:p>
    <w:p w14:paraId="4F5CB399" w14:textId="37DAD311" w:rsidR="0039182B" w:rsidRPr="002F5561" w:rsidRDefault="005F1809" w:rsidP="0039182B">
      <w:pPr>
        <w:pStyle w:val="Tiumccp3"/>
        <w:rPr>
          <w:lang w:val="vi-VN"/>
        </w:rPr>
      </w:pPr>
      <w:bookmarkStart w:id="22" w:name="_Toc44596586"/>
      <w:r>
        <w:rPr>
          <w:lang w:val="vi-VN"/>
        </w:rPr>
        <w:t>2.1</w:t>
      </w:r>
      <w:r w:rsidR="0039182B">
        <w:rPr>
          <w:lang w:val="vi-VN"/>
        </w:rPr>
        <w:t>.1.3</w:t>
      </w:r>
      <w:r w:rsidR="0039182B" w:rsidRPr="002F5561">
        <w:rPr>
          <w:lang w:val="vi-VN"/>
        </w:rPr>
        <w:t xml:space="preserve"> Lớp tổng hợp</w:t>
      </w:r>
      <w:bookmarkEnd w:id="22"/>
      <w:r w:rsidR="0039182B" w:rsidRPr="002F5561">
        <w:rPr>
          <w:lang w:val="vi-VN"/>
        </w:rPr>
        <w:t xml:space="preserve"> </w:t>
      </w:r>
    </w:p>
    <w:p w14:paraId="3262DADC" w14:textId="33909C4C" w:rsidR="0039182B" w:rsidRPr="002F5561" w:rsidRDefault="0039182B" w:rsidP="0039182B">
      <w:pPr>
        <w:pStyle w:val="Nidungvnbn"/>
        <w:rPr>
          <w:lang w:val="vi-VN"/>
        </w:rPr>
      </w:pPr>
      <w:r w:rsidRPr="002F5561">
        <w:rPr>
          <w:lang w:val="vi-VN"/>
        </w:rPr>
        <w:t>Ngoài các lớp tích chập, mạng nơron tích chập cũng chứa các lớp tổng hợp. Lớp tổng hợp thường được sử dụng ngay sau lớp tích chập. Nhiệm vụ của lớp tổng hợp là đơn giản hóa các thông tin trong đầu ra của lớp tích ch</w:t>
      </w:r>
      <w:r w:rsidR="009678A1">
        <w:rPr>
          <w:lang w:val="vi-VN"/>
        </w:rPr>
        <w:t xml:space="preserve">ập. Cụ thể, một lớp tổng hợp </w:t>
      </w:r>
      <w:r w:rsidRPr="002F5561">
        <w:rPr>
          <w:lang w:val="vi-VN"/>
        </w:rPr>
        <w:t xml:space="preserve">chuyển </w:t>
      </w:r>
      <w:r w:rsidR="00F06D34" w:rsidRPr="00A96BA2">
        <w:rPr>
          <w:lang w:val="vi-VN"/>
        </w:rPr>
        <w:t xml:space="preserve">đổi </w:t>
      </w:r>
      <w:r w:rsidRPr="002F5561">
        <w:rPr>
          <w:lang w:val="vi-VN"/>
        </w:rPr>
        <w:t xml:space="preserve">mỗi bản đồ đặc trưng đầu ra từ lớp tích chập </w:t>
      </w:r>
      <w:r w:rsidR="007F6D42" w:rsidRPr="00F06D34">
        <w:rPr>
          <w:lang w:val="vi-VN"/>
        </w:rPr>
        <w:t xml:space="preserve">thành </w:t>
      </w:r>
      <w:r w:rsidRPr="002F5561">
        <w:rPr>
          <w:lang w:val="vi-VN"/>
        </w:rPr>
        <w:t>một bản đồ đặc đặc trưng tinh gọn hơn. Ví dụ, mỗi đơn vị trong lớp tổng hợp sau đây có thể thu gon một vùng 2 × 2 trong lớp trước đó thành giá trị lớn nhất của vùng đó. Lớp tổng hợp này được gọi là max-pooling:</w:t>
      </w:r>
    </w:p>
    <w:p w14:paraId="740A0A76" w14:textId="77777777" w:rsidR="00ED32D7" w:rsidRDefault="0039182B" w:rsidP="00ED32D7">
      <w:pPr>
        <w:pStyle w:val="Nidungvnbn"/>
        <w:keepNext/>
        <w:jc w:val="center"/>
      </w:pPr>
      <w:r>
        <w:rPr>
          <w:noProof/>
          <w:lang w:val="vi-VN" w:eastAsia="vi-VN"/>
        </w:rPr>
        <w:lastRenderedPageBreak/>
        <w:drawing>
          <wp:inline distT="0" distB="0" distL="0" distR="0" wp14:anchorId="6DCA8D6B" wp14:editId="1615332F">
            <wp:extent cx="2586851" cy="14001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169.PNG"/>
                    <pic:cNvPicPr/>
                  </pic:nvPicPr>
                  <pic:blipFill>
                    <a:blip r:embed="rId19">
                      <a:extLst>
                        <a:ext uri="{28A0092B-C50C-407E-A947-70E740481C1C}">
                          <a14:useLocalDpi xmlns:a14="http://schemas.microsoft.com/office/drawing/2010/main" val="0"/>
                        </a:ext>
                      </a:extLst>
                    </a:blip>
                    <a:stretch>
                      <a:fillRect/>
                    </a:stretch>
                  </pic:blipFill>
                  <pic:spPr>
                    <a:xfrm>
                      <a:off x="0" y="0"/>
                      <a:ext cx="2603841" cy="1409371"/>
                    </a:xfrm>
                    <a:prstGeom prst="rect">
                      <a:avLst/>
                    </a:prstGeom>
                  </pic:spPr>
                </pic:pic>
              </a:graphicData>
            </a:graphic>
          </wp:inline>
        </w:drawing>
      </w:r>
    </w:p>
    <w:p w14:paraId="27F160E7" w14:textId="51B4D3A6" w:rsidR="00610854" w:rsidRDefault="00ED32D7" w:rsidP="00083CAB">
      <w:pPr>
        <w:pStyle w:val="Caption"/>
      </w:pPr>
      <w:bookmarkStart w:id="23" w:name="_Toc44595704"/>
      <w:r>
        <w:t xml:space="preserve">Hình </w:t>
      </w:r>
      <w:fldSimple w:instr=" SEQ Hình \* ARABIC ">
        <w:r w:rsidR="001973A2">
          <w:rPr>
            <w:noProof/>
          </w:rPr>
          <w:t>7</w:t>
        </w:r>
      </w:fldSimple>
      <w:r>
        <w:t>. Lớp tổng hợp</w:t>
      </w:r>
      <w:bookmarkEnd w:id="23"/>
    </w:p>
    <w:p w14:paraId="59DFA55E" w14:textId="77777777" w:rsidR="0039182B" w:rsidRPr="002F5561" w:rsidRDefault="0039182B" w:rsidP="0039182B">
      <w:pPr>
        <w:pStyle w:val="Nidungvnbn"/>
        <w:rPr>
          <w:lang w:val="vi-VN"/>
        </w:rPr>
      </w:pPr>
      <w:r w:rsidRPr="002F5561">
        <w:rPr>
          <w:lang w:val="vi-VN"/>
        </w:rPr>
        <w:t>Và nếu chúng ta có 3 bản đồ đặc trưng, các lớp tích chập và lớp tổng hợp sẽ trông như sau:</w:t>
      </w:r>
    </w:p>
    <w:p w14:paraId="47CBA5FE" w14:textId="77777777" w:rsidR="006811F5" w:rsidRDefault="0039182B" w:rsidP="006811F5">
      <w:pPr>
        <w:pStyle w:val="Nidungvnbn"/>
        <w:keepNext/>
        <w:jc w:val="center"/>
      </w:pPr>
      <w:r>
        <w:rPr>
          <w:noProof/>
          <w:lang w:val="vi-VN" w:eastAsia="vi-VN"/>
        </w:rPr>
        <w:drawing>
          <wp:inline distT="0" distB="0" distL="0" distR="0" wp14:anchorId="35921EF6" wp14:editId="70749CFA">
            <wp:extent cx="2628900" cy="987523"/>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17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6578" cy="997920"/>
                    </a:xfrm>
                    <a:prstGeom prst="rect">
                      <a:avLst/>
                    </a:prstGeom>
                  </pic:spPr>
                </pic:pic>
              </a:graphicData>
            </a:graphic>
          </wp:inline>
        </w:drawing>
      </w:r>
    </w:p>
    <w:p w14:paraId="3E298133" w14:textId="5A130201" w:rsidR="0039182B" w:rsidRPr="002F5561" w:rsidRDefault="006811F5" w:rsidP="00610854">
      <w:pPr>
        <w:pStyle w:val="Caption"/>
        <w:rPr>
          <w:lang w:val="vi-VN"/>
        </w:rPr>
      </w:pPr>
      <w:bookmarkStart w:id="24" w:name="_Toc44595705"/>
      <w:r>
        <w:t xml:space="preserve">Hình </w:t>
      </w:r>
      <w:fldSimple w:instr=" SEQ Hình \* ARABIC ">
        <w:r w:rsidR="001973A2">
          <w:rPr>
            <w:noProof/>
          </w:rPr>
          <w:t>8</w:t>
        </w:r>
      </w:fldSimple>
      <w:r w:rsidR="00610854">
        <w:t>. Lớp tổng hợp theo sau lớp tích chập</w:t>
      </w:r>
      <w:bookmarkEnd w:id="24"/>
    </w:p>
    <w:p w14:paraId="594E5E5D" w14:textId="5EA8F5D2" w:rsidR="0039182B" w:rsidRPr="002F5561" w:rsidRDefault="0039182B" w:rsidP="0039182B">
      <w:pPr>
        <w:pStyle w:val="Nidungvnbn"/>
        <w:rPr>
          <w:lang w:val="vi-VN"/>
        </w:rPr>
      </w:pPr>
      <w:r w:rsidRPr="002F5561">
        <w:rPr>
          <w:lang w:val="vi-VN"/>
        </w:rPr>
        <w:t xml:space="preserve">Lớp tổng hợp như là một cách để xem một đặc trưng nhất định có nằm trong một khu vực của hình ảnh hay không. Một lợi ích lớn của lớp tổng hợp là có nhiều đặc trưng gộp ít hơn, và vì vậy sẽ giúp giảm số lượng các tham số cần thiết trong các lớp sau. </w:t>
      </w:r>
      <w:r w:rsidR="00B268CF" w:rsidRPr="00B268CF">
        <w:rPr>
          <w:lang w:val="vi-VN"/>
        </w:rPr>
        <w:t xml:space="preserve">Hàm </w:t>
      </w:r>
      <w:r w:rsidRPr="002F5561">
        <w:rPr>
          <w:lang w:val="vi-VN"/>
        </w:rPr>
        <w:t xml:space="preserve">Max không phải là kỹ thuật duy nhất được sử dụng cho lớp tổng hợp. Một phương pháp phổ biến được gọi là tổng hợp </w:t>
      </w:r>
      <w:r w:rsidRPr="004B0176">
        <w:rPr>
          <w:i/>
          <w:lang w:val="vi-VN"/>
        </w:rPr>
        <w:t>L2</w:t>
      </w:r>
      <w:r w:rsidR="00D7794C">
        <w:rPr>
          <w:lang w:val="vi-VN"/>
        </w:rPr>
        <w:t>, thay vì dùng hàm M</w:t>
      </w:r>
      <w:r w:rsidRPr="002F5561">
        <w:rPr>
          <w:lang w:val="vi-VN"/>
        </w:rPr>
        <w:t xml:space="preserve">ax, nó lấy căn bậc hai tổng các bình phương của kích hoạt ở trong khu vực 2 × 2 đang xét. Trên thực tế, cả hai kỹ thuật này đều được sử dụng rộng rãi. </w:t>
      </w:r>
    </w:p>
    <w:p w14:paraId="2E86F1A6" w14:textId="09F3E29D" w:rsidR="0039182B" w:rsidRPr="002F5561" w:rsidRDefault="005F1809" w:rsidP="0039182B">
      <w:pPr>
        <w:pStyle w:val="Tiumccp3"/>
        <w:rPr>
          <w:lang w:val="vi-VN"/>
        </w:rPr>
      </w:pPr>
      <w:bookmarkStart w:id="25" w:name="_Toc44596587"/>
      <w:r>
        <w:rPr>
          <w:lang w:val="vi-VN"/>
        </w:rPr>
        <w:t>2.1</w:t>
      </w:r>
      <w:r w:rsidR="0039182B">
        <w:rPr>
          <w:lang w:val="vi-VN"/>
        </w:rPr>
        <w:t>.1.4</w:t>
      </w:r>
      <w:r w:rsidR="0039182B" w:rsidRPr="002F5561">
        <w:rPr>
          <w:lang w:val="vi-VN"/>
        </w:rPr>
        <w:t xml:space="preserve"> Cái nhìn tổng quát về mạng nơ ron tích chập</w:t>
      </w:r>
      <w:bookmarkEnd w:id="25"/>
    </w:p>
    <w:p w14:paraId="5FF20148" w14:textId="77777777" w:rsidR="00F33863" w:rsidRDefault="0039182B" w:rsidP="00F33863">
      <w:pPr>
        <w:pStyle w:val="Nidungvnbn"/>
        <w:keepNext/>
        <w:jc w:val="center"/>
      </w:pPr>
      <w:r>
        <w:rPr>
          <w:noProof/>
          <w:lang w:val="vi-VN" w:eastAsia="vi-VN"/>
        </w:rPr>
        <w:drawing>
          <wp:inline distT="0" distB="0" distL="0" distR="0" wp14:anchorId="2BFA90C9" wp14:editId="108EE450">
            <wp:extent cx="2667000" cy="10921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17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712" cy="1119070"/>
                    </a:xfrm>
                    <a:prstGeom prst="rect">
                      <a:avLst/>
                    </a:prstGeom>
                  </pic:spPr>
                </pic:pic>
              </a:graphicData>
            </a:graphic>
          </wp:inline>
        </w:drawing>
      </w:r>
    </w:p>
    <w:p w14:paraId="09F13B4F" w14:textId="4FAFE249" w:rsidR="0039182B" w:rsidRPr="00F33863" w:rsidRDefault="00F33863" w:rsidP="00F33863">
      <w:pPr>
        <w:pStyle w:val="Caption"/>
      </w:pPr>
      <w:bookmarkStart w:id="26" w:name="_Toc44595706"/>
      <w:r>
        <w:t xml:space="preserve">Hình </w:t>
      </w:r>
      <w:fldSimple w:instr=" SEQ Hình \* ARABIC ">
        <w:r w:rsidR="001973A2">
          <w:rPr>
            <w:noProof/>
          </w:rPr>
          <w:t>9</w:t>
        </w:r>
      </w:fldSimple>
      <w:r>
        <w:t>. Mạng nơ ron tích chập</w:t>
      </w:r>
      <w:bookmarkEnd w:id="26"/>
    </w:p>
    <w:p w14:paraId="067CFC8D" w14:textId="7469C90E" w:rsidR="0039182B" w:rsidRPr="002F5561" w:rsidRDefault="0039182B" w:rsidP="0039182B">
      <w:pPr>
        <w:pStyle w:val="Nidungvnbn"/>
        <w:rPr>
          <w:lang w:val="vi-VN"/>
        </w:rPr>
      </w:pPr>
      <w:r w:rsidRPr="002F5561">
        <w:rPr>
          <w:lang w:val="vi-VN"/>
        </w:rPr>
        <w:lastRenderedPageBreak/>
        <w:t>Trong mạng nơ ron trên, chúng ta bắt đầu với 28 × 28 nơron đầu vào, được sử dụng để mã hóa các cường độ pixel cho một hình ảnh. Sau đó là một lớp tích chập sử dụng trường tiếp nhận cục bộ có kích thước</w:t>
      </w:r>
      <w:r w:rsidR="00724BD9">
        <w:rPr>
          <w:lang w:val="vi-VN"/>
        </w:rPr>
        <w:t xml:space="preserve"> 5 × 5 và 3 bản đồ đặc trưng. Đầ</w:t>
      </w:r>
      <w:r w:rsidRPr="002F5561">
        <w:rPr>
          <w:lang w:val="vi-VN"/>
        </w:rPr>
        <w:t xml:space="preserve">u ra của lớp tích chập là một lớp 3 × 24 × 24 nơron đặc trưng ẩn. Tiếp theo là một lớp max-pooling, áp dụng cho mỗi khu vực 2 × 2 trên một trong 3 bản đồ đặc trưng. Đầu ra của lớp tổng hợp này là một lớp 3 × 12 × 12 nơron đặc trưng ẩn. Lớp cuối cùng của các kết nối trong mạng là một lớp kết nối đầy đủ. Lớp này kết nối tất cả các nơ ron từ đầu ra </w:t>
      </w:r>
      <w:r w:rsidR="00724BD9" w:rsidRPr="00CA35A7">
        <w:rPr>
          <w:lang w:val="vi-VN"/>
        </w:rPr>
        <w:t xml:space="preserve">của </w:t>
      </w:r>
      <w:r w:rsidRPr="002F5561">
        <w:rPr>
          <w:lang w:val="vi-VN"/>
        </w:rPr>
        <w:t xml:space="preserve">lớp max-pooling với mỗi một nơ ron trong 10 nơron đầu ra. </w:t>
      </w:r>
    </w:p>
    <w:p w14:paraId="03F15F34" w14:textId="62A78B34" w:rsidR="0039182B" w:rsidRPr="002F5561" w:rsidRDefault="0039182B" w:rsidP="0039182B">
      <w:pPr>
        <w:pStyle w:val="Nidungvnbn"/>
        <w:rPr>
          <w:lang w:val="vi-VN"/>
        </w:rPr>
      </w:pPr>
      <w:r w:rsidRPr="002F5561">
        <w:rPr>
          <w:lang w:val="vi-VN"/>
        </w:rPr>
        <w:t>Cũng giống như với mạng nỏ ron t</w:t>
      </w:r>
      <w:r w:rsidR="00CA35A7">
        <w:rPr>
          <w:lang w:val="vi-VN"/>
        </w:rPr>
        <w:t>hông thường, chúng ta sẽ huấn luyện</w:t>
      </w:r>
      <w:r w:rsidRPr="002F5561">
        <w:rPr>
          <w:lang w:val="vi-VN"/>
        </w:rPr>
        <w:t xml:space="preserve"> mạng nơ ron tích chập bằng stochastic gradient descent và lan truyền ngược</w:t>
      </w:r>
      <w:r w:rsidR="00475E4C" w:rsidRPr="00475E4C">
        <w:rPr>
          <w:lang w:val="vi-VN"/>
        </w:rPr>
        <w:t xml:space="preserve"> (</w:t>
      </w:r>
      <w:r w:rsidR="00475E4C" w:rsidRPr="005F52E0">
        <w:rPr>
          <w:lang w:val="vi-VN"/>
        </w:rPr>
        <w:t>back propagation</w:t>
      </w:r>
      <w:r w:rsidR="00475E4C" w:rsidRPr="00475E4C">
        <w:rPr>
          <w:lang w:val="vi-VN"/>
        </w:rPr>
        <w:t>)</w:t>
      </w:r>
      <w:r w:rsidRPr="002F5561">
        <w:rPr>
          <w:lang w:val="vi-VN"/>
        </w:rPr>
        <w:t xml:space="preserve">. Tuy nhiên, chúng ta cần phải thực hiện một vài sửa đổi thủ tục lan truyền ngược. </w:t>
      </w:r>
    </w:p>
    <w:p w14:paraId="5DDE0749" w14:textId="55CFD9C6" w:rsidR="0039182B" w:rsidRPr="002F5561" w:rsidRDefault="005F1809" w:rsidP="0039182B">
      <w:pPr>
        <w:pStyle w:val="Tiumccp2"/>
        <w:rPr>
          <w:lang w:val="vi-VN"/>
        </w:rPr>
      </w:pPr>
      <w:bookmarkStart w:id="27" w:name="_Toc44596588"/>
      <w:r>
        <w:rPr>
          <w:lang w:val="vi-VN"/>
        </w:rPr>
        <w:t>2.1</w:t>
      </w:r>
      <w:r w:rsidR="0039182B" w:rsidRPr="002F5561">
        <w:rPr>
          <w:lang w:val="vi-VN"/>
        </w:rPr>
        <w:t>.</w:t>
      </w:r>
      <w:r w:rsidR="0039182B">
        <w:rPr>
          <w:lang w:val="vi-VN"/>
        </w:rPr>
        <w:t xml:space="preserve">2 </w:t>
      </w:r>
      <w:r w:rsidR="0039182B" w:rsidRPr="002F5561">
        <w:rPr>
          <w:lang w:val="vi-VN"/>
        </w:rPr>
        <w:t>Một</w:t>
      </w:r>
      <w:r w:rsidR="0039182B">
        <w:rPr>
          <w:lang w:val="vi-VN"/>
        </w:rPr>
        <w:t xml:space="preserve"> số mạng nơ ron sâu khác</w:t>
      </w:r>
      <w:bookmarkEnd w:id="27"/>
      <w:r w:rsidR="0039182B">
        <w:rPr>
          <w:lang w:val="vi-VN"/>
        </w:rPr>
        <w:t xml:space="preserve"> </w:t>
      </w:r>
      <w:r w:rsidR="0039182B">
        <w:rPr>
          <w:lang w:val="vi-VN"/>
        </w:rPr>
        <w:tab/>
      </w:r>
      <w:r w:rsidR="0039182B">
        <w:rPr>
          <w:lang w:val="vi-VN"/>
        </w:rPr>
        <w:tab/>
      </w:r>
      <w:r w:rsidR="0039182B">
        <w:rPr>
          <w:lang w:val="vi-VN"/>
        </w:rPr>
        <w:tab/>
      </w:r>
      <w:r w:rsidR="0039182B">
        <w:rPr>
          <w:lang w:val="vi-VN"/>
        </w:rPr>
        <w:tab/>
      </w:r>
      <w:r w:rsidR="0039182B">
        <w:rPr>
          <w:lang w:val="vi-VN"/>
        </w:rPr>
        <w:tab/>
      </w:r>
    </w:p>
    <w:p w14:paraId="29CA5A9B" w14:textId="70626840" w:rsidR="0039182B" w:rsidRPr="002F5561" w:rsidRDefault="00730452" w:rsidP="0039182B">
      <w:pPr>
        <w:pStyle w:val="Tiumccp3"/>
        <w:rPr>
          <w:lang w:val="vi-VN"/>
        </w:rPr>
      </w:pPr>
      <w:bookmarkStart w:id="28" w:name="_Toc44596589"/>
      <w:r>
        <w:rPr>
          <w:lang w:val="vi-VN"/>
        </w:rPr>
        <w:t>2.1</w:t>
      </w:r>
      <w:r w:rsidR="0039182B" w:rsidRPr="002F5561">
        <w:rPr>
          <w:lang w:val="vi-VN"/>
        </w:rPr>
        <w:t>.2.1</w:t>
      </w:r>
      <w:r w:rsidR="0039182B">
        <w:rPr>
          <w:lang w:val="vi-VN"/>
        </w:rPr>
        <w:t xml:space="preserve"> </w:t>
      </w:r>
      <w:r w:rsidR="0039182B" w:rsidRPr="002F5561">
        <w:rPr>
          <w:lang w:val="vi-VN"/>
        </w:rPr>
        <w:t>Mạng thần kinh hồi quy (</w:t>
      </w:r>
      <w:r w:rsidR="005F52E0" w:rsidRPr="005F52E0">
        <w:rPr>
          <w:lang w:val="vi-VN"/>
        </w:rPr>
        <w:t>Recurrent Neural Network</w:t>
      </w:r>
      <w:r w:rsidR="005F52E0">
        <w:t xml:space="preserve"> </w:t>
      </w:r>
      <w:r w:rsidR="00636FC1">
        <w:t>–</w:t>
      </w:r>
      <w:r w:rsidR="005F52E0">
        <w:t xml:space="preserve"> </w:t>
      </w:r>
      <w:r w:rsidR="0039182B" w:rsidRPr="002F5561">
        <w:rPr>
          <w:lang w:val="vi-VN"/>
        </w:rPr>
        <w:t>RNNs)</w:t>
      </w:r>
      <w:bookmarkEnd w:id="28"/>
    </w:p>
    <w:p w14:paraId="5302B30A" w14:textId="1271D1A0" w:rsidR="0039182B" w:rsidRPr="002F5561" w:rsidRDefault="0039182B" w:rsidP="0039182B">
      <w:pPr>
        <w:pStyle w:val="Nidungvnbn"/>
        <w:rPr>
          <w:lang w:val="vi-VN"/>
        </w:rPr>
      </w:pPr>
      <w:r w:rsidRPr="002F5561">
        <w:rPr>
          <w:lang w:val="vi-VN"/>
        </w:rPr>
        <w:t xml:space="preserve">Trong các mạng lưới mà chúng ta đã đề cập, chỉ có một đầu vào duy nhất dùng để xác định kích hoạt cho tất cả các nơ ron trong mạng thông qua các lớp còn lại. Tất cả mọi thứ trong mạng là cố định. Nhưng giả sử chúng ta cho phép các yếu tố trong mạng thay đổi theo một cách năng động. Ví dụ, có thể hành vi của nơ ron tiềm ẩn không chỉ được quyết định bằng kích hoạt trong lớp ẩn trước, mà còn bằng kích hoạt vào những thời điểm trước đó. Trên thực tế, kích hoạt của nơ ron có thể được xác định một phần bằng kích hoạt riêng của </w:t>
      </w:r>
      <w:r w:rsidR="00233F3C" w:rsidRPr="006F36A5">
        <w:rPr>
          <w:lang w:val="vi-VN"/>
        </w:rPr>
        <w:t>nó</w:t>
      </w:r>
      <w:r w:rsidRPr="002F5561">
        <w:rPr>
          <w:lang w:val="vi-VN"/>
        </w:rPr>
        <w:t xml:space="preserve"> vào một thời điểm trước đó. Hoặc có thể kích hoạt các nơ ron ẩn </w:t>
      </w:r>
      <w:r w:rsidR="006F36A5">
        <w:rPr>
          <w:lang w:val="vi-VN"/>
        </w:rPr>
        <w:t>và đầu ra</w:t>
      </w:r>
      <w:r w:rsidRPr="002F5561">
        <w:rPr>
          <w:lang w:val="vi-VN"/>
        </w:rPr>
        <w:t xml:space="preserve"> sẽ không được xác định chỉ bằng đầu vào hiện nay vào mạng, mà còn bởi nguyên liệu đầu vào trước đó.</w:t>
      </w:r>
    </w:p>
    <w:p w14:paraId="299B7275" w14:textId="77777777" w:rsidR="0039182B" w:rsidRPr="002F5561" w:rsidRDefault="0039182B" w:rsidP="0039182B">
      <w:pPr>
        <w:pStyle w:val="Nidungvnbn"/>
        <w:rPr>
          <w:lang w:val="vi-VN"/>
        </w:rPr>
      </w:pPr>
      <w:r w:rsidRPr="002F5561">
        <w:rPr>
          <w:lang w:val="vi-VN"/>
        </w:rPr>
        <w:t>Mạng nơ-ron có một loại hành vi về thời gian khác nhau được gọi là mạng thần kinh hồi quy hoặc RNNs. Nó đặc biệt hữu ích trong việc phân tích dữ liệu hoặc các quá trình thay đổi theo thời gian. Ví dụ, trong các vấn đề về dữ liệu và quy trình phát sinh tự nhiên như bài phát biểu hoặc ngôn ngữ tự nhiên.</w:t>
      </w:r>
    </w:p>
    <w:p w14:paraId="4B82B497" w14:textId="7ADBC6ED" w:rsidR="0039182B" w:rsidRPr="002F5561" w:rsidRDefault="0039182B" w:rsidP="0039182B">
      <w:pPr>
        <w:pStyle w:val="Nidungvnbn"/>
        <w:rPr>
          <w:lang w:val="vi-VN"/>
        </w:rPr>
      </w:pPr>
      <w:r w:rsidRPr="002F5561">
        <w:rPr>
          <w:lang w:val="vi-VN"/>
        </w:rPr>
        <w:lastRenderedPageBreak/>
        <w:t xml:space="preserve">RNNs cũng đã được sử dụng trong những năm gần đây để giải quyết nhiều vấn đề khác. </w:t>
      </w:r>
      <w:r w:rsidR="009C7AC7" w:rsidRPr="005C7D61">
        <w:rPr>
          <w:lang w:val="vi-VN"/>
        </w:rPr>
        <w:t>Nó</w:t>
      </w:r>
      <w:r w:rsidRPr="002F5561">
        <w:rPr>
          <w:lang w:val="vi-VN"/>
        </w:rPr>
        <w:t xml:space="preserve"> đã được đặc biệt hữu ích trong việc nhận dạng giọng nói. Phương pháp tiếp cận dựa trên RNNs đã c</w:t>
      </w:r>
      <w:r w:rsidR="00983185">
        <w:rPr>
          <w:lang w:val="vi-VN"/>
        </w:rPr>
        <w:t>ó ghi nhận về tính chính xác trong</w:t>
      </w:r>
      <w:r w:rsidRPr="002F5561">
        <w:rPr>
          <w:lang w:val="vi-VN"/>
        </w:rPr>
        <w:t xml:space="preserve"> nhận dạng</w:t>
      </w:r>
      <w:r w:rsidR="005C7D61" w:rsidRPr="005C7D61">
        <w:rPr>
          <w:lang w:val="vi-VN"/>
        </w:rPr>
        <w:t xml:space="preserve"> âm thanh (</w:t>
      </w:r>
      <w:r w:rsidR="005C7D61">
        <w:rPr>
          <w:lang w:val="vi-VN"/>
        </w:rPr>
        <w:t>Sound R</w:t>
      </w:r>
      <w:r w:rsidR="005C7D61" w:rsidRPr="005C7D61">
        <w:rPr>
          <w:lang w:val="vi-VN"/>
        </w:rPr>
        <w:t>ecognition)</w:t>
      </w:r>
      <w:r w:rsidRPr="002F5561">
        <w:rPr>
          <w:lang w:val="vi-VN"/>
        </w:rPr>
        <w:t xml:space="preserve">. Nó cũng đã được sử dụng để phát triển mô hình ngôn ngữ cải tiến mà chúng ta sử dụng trong khi nói chuyện. Mô hình ngôn ngữ tốt hơn giúp định hướng lời nói chính xác kể cả khi âm thanh của chúng giống nhau. RNNs đã thiết lập nhiều kỷ lục mới cho các tiêu chuẩn ngôn ngữ nhất định. </w:t>
      </w:r>
    </w:p>
    <w:p w14:paraId="7056E6A2" w14:textId="3DBE33DB" w:rsidR="0039182B" w:rsidRPr="002F5561" w:rsidRDefault="00730452" w:rsidP="0039182B">
      <w:pPr>
        <w:pStyle w:val="Tiumccp3"/>
        <w:rPr>
          <w:lang w:val="vi-VN"/>
        </w:rPr>
      </w:pPr>
      <w:bookmarkStart w:id="29" w:name="_Toc44596590"/>
      <w:r>
        <w:rPr>
          <w:lang w:val="vi-VN"/>
        </w:rPr>
        <w:t>2.1</w:t>
      </w:r>
      <w:r w:rsidR="0039182B" w:rsidRPr="002F5561">
        <w:rPr>
          <w:lang w:val="vi-VN"/>
        </w:rPr>
        <w:t>.2.2 Các đơn vị bộ nhớ ngắn/dài hạn (</w:t>
      </w:r>
      <w:r w:rsidR="00B250FA">
        <w:t xml:space="preserve">Long Short Term Memory - </w:t>
      </w:r>
      <w:r w:rsidR="0039182B" w:rsidRPr="002F5561">
        <w:rPr>
          <w:lang w:val="vi-VN"/>
        </w:rPr>
        <w:t>LSTMs)</w:t>
      </w:r>
      <w:bookmarkEnd w:id="29"/>
    </w:p>
    <w:p w14:paraId="50DAD6A0" w14:textId="58B6433C" w:rsidR="0039182B" w:rsidRPr="002F5561" w:rsidRDefault="0039182B" w:rsidP="0039182B">
      <w:pPr>
        <w:pStyle w:val="Nidungvnbn"/>
        <w:rPr>
          <w:lang w:val="vi-VN"/>
        </w:rPr>
      </w:pPr>
      <w:r w:rsidRPr="002F5561">
        <w:rPr>
          <w:lang w:val="vi-VN"/>
        </w:rPr>
        <w:t>Một thách thức ảnh hưởng đến RNNs là mô hình rất khó khăn để huấn luyện, khó hơn cả mạng chuyển tiếp sâu</w:t>
      </w:r>
      <w:r w:rsidR="00343BC0" w:rsidRPr="00343BC0">
        <w:rPr>
          <w:lang w:val="vi-VN"/>
        </w:rPr>
        <w:t xml:space="preserve"> (</w:t>
      </w:r>
      <w:r w:rsidR="00343BC0">
        <w:rPr>
          <w:lang w:val="vi-VN"/>
        </w:rPr>
        <w:t>Deep Feedforward Networks</w:t>
      </w:r>
      <w:r w:rsidR="00343BC0" w:rsidRPr="00343BC0">
        <w:rPr>
          <w:lang w:val="vi-VN"/>
        </w:rPr>
        <w:t>)</w:t>
      </w:r>
      <w:r w:rsidRPr="002F5561">
        <w:rPr>
          <w:lang w:val="vi-VN"/>
        </w:rPr>
        <w:t xml:space="preserve">. Nguyên do là bởi vấn đề đạo hàm không ổn định, với các biểu hiện thường thấy là </w:t>
      </w:r>
      <w:r w:rsidR="00616C47" w:rsidRPr="00616C47">
        <w:rPr>
          <w:lang w:val="vi-VN"/>
        </w:rPr>
        <w:t>đạo hàm</w:t>
      </w:r>
      <w:r w:rsidR="00AF251B">
        <w:rPr>
          <w:lang w:val="vi-VN"/>
        </w:rPr>
        <w:t xml:space="preserve"> ngày càng nhỏ hơn</w:t>
      </w:r>
      <w:r w:rsidR="0096712A">
        <w:rPr>
          <w:lang w:val="vi-VN"/>
        </w:rPr>
        <w:t xml:space="preserve"> </w:t>
      </w:r>
      <w:r w:rsidRPr="002F5561">
        <w:rPr>
          <w:lang w:val="vi-VN"/>
        </w:rPr>
        <w:t xml:space="preserve">khi nó được truyền lại qua các lớp. Điều này làm cho việc học ở các lớp đầu cực kỳ chậm. Vấn đề thực sự trở nên tồi tệ hơn trong RNNs, vì </w:t>
      </w:r>
      <w:r w:rsidR="00616C47" w:rsidRPr="00616C47">
        <w:rPr>
          <w:lang w:val="vi-VN"/>
        </w:rPr>
        <w:t>đạo hàm</w:t>
      </w:r>
      <w:r w:rsidRPr="002F5561">
        <w:rPr>
          <w:lang w:val="vi-VN"/>
        </w:rPr>
        <w:t xml:space="preserve"> không chỉ truyền ngược qua lớp mà còn truyền ngược qua thời gian. Nếu mạng chạy trong một thời gian dài có thể làm cho </w:t>
      </w:r>
      <w:r w:rsidR="0096712A" w:rsidRPr="00616C47">
        <w:rPr>
          <w:lang w:val="vi-VN"/>
        </w:rPr>
        <w:t>đạo hàm</w:t>
      </w:r>
      <w:r w:rsidR="0096712A" w:rsidRPr="002F5561">
        <w:rPr>
          <w:lang w:val="vi-VN"/>
        </w:rPr>
        <w:t xml:space="preserve"> </w:t>
      </w:r>
      <w:r w:rsidRPr="002F5561">
        <w:rPr>
          <w:lang w:val="vi-VN"/>
        </w:rPr>
        <w:t>cực kỳ không ổn định và khó có thể học. May mắn là nó có thể kết hợp một ý tưởng được gọi là các đơn vị bộ nhớ ngắn/dài hạn (LSTMs) vào RNNs. Các đơn vị giúp giải quyết vấn đề đạo hàm không ổn định. LSTMs giúp cho việc huấn luyện RNNs có được kết quả tốt trở nên dễ dàng hơn.</w:t>
      </w:r>
    </w:p>
    <w:p w14:paraId="7668A90A" w14:textId="77AE0013" w:rsidR="0039182B" w:rsidRPr="002F5561" w:rsidRDefault="00730452" w:rsidP="0039182B">
      <w:pPr>
        <w:pStyle w:val="Tiumccp3"/>
        <w:rPr>
          <w:lang w:val="vi-VN"/>
        </w:rPr>
      </w:pPr>
      <w:bookmarkStart w:id="30" w:name="_Toc44596591"/>
      <w:r>
        <w:rPr>
          <w:lang w:val="vi-VN"/>
        </w:rPr>
        <w:t>2.1</w:t>
      </w:r>
      <w:r w:rsidR="0039182B" w:rsidRPr="002F5561">
        <w:rPr>
          <w:lang w:val="vi-VN"/>
        </w:rPr>
        <w:t xml:space="preserve">.2.3 </w:t>
      </w:r>
      <w:r w:rsidR="000B0F40" w:rsidRPr="006103C5">
        <w:rPr>
          <w:lang w:val="vi-VN"/>
        </w:rPr>
        <w:t>Mạng</w:t>
      </w:r>
      <w:r w:rsidR="0039182B" w:rsidRPr="002F5561">
        <w:rPr>
          <w:lang w:val="vi-VN"/>
        </w:rPr>
        <w:t xml:space="preserve"> niềm tin sâu (</w:t>
      </w:r>
      <w:r w:rsidR="006103C5" w:rsidRPr="00E205DB">
        <w:rPr>
          <w:lang w:val="vi-VN"/>
        </w:rPr>
        <w:t>Deep Belief Net</w:t>
      </w:r>
      <w:r w:rsidR="006103C5" w:rsidRPr="006103C5">
        <w:rPr>
          <w:lang w:val="vi-VN"/>
        </w:rPr>
        <w:t xml:space="preserve"> </w:t>
      </w:r>
      <w:r w:rsidR="00B8752D">
        <w:rPr>
          <w:lang w:val="vi-VN"/>
        </w:rPr>
        <w:t>–</w:t>
      </w:r>
      <w:r w:rsidR="006103C5">
        <w:rPr>
          <w:lang w:val="vi-VN"/>
        </w:rPr>
        <w:t xml:space="preserve"> </w:t>
      </w:r>
      <w:r w:rsidR="0039182B" w:rsidRPr="002F5561">
        <w:rPr>
          <w:lang w:val="vi-VN"/>
        </w:rPr>
        <w:t>DBN), mô hình sản sinh và máy Boltzmann</w:t>
      </w:r>
      <w:bookmarkEnd w:id="30"/>
    </w:p>
    <w:p w14:paraId="03552CEA" w14:textId="4D73BC66" w:rsidR="00A21664" w:rsidRDefault="0039182B" w:rsidP="00A21664">
      <w:pPr>
        <w:pStyle w:val="Nidungvnbn"/>
        <w:rPr>
          <w:lang w:val="vi-VN"/>
        </w:rPr>
      </w:pPr>
      <w:r w:rsidRPr="002F5561">
        <w:rPr>
          <w:lang w:val="vi-VN"/>
        </w:rPr>
        <w:t xml:space="preserve">DBNs đã có ảnh hưởng trong nhiều năm, nhưng nó bắt đầu giảm bớt phổ biến từ khi các mô hình như các </w:t>
      </w:r>
      <w:r w:rsidR="00E205DB" w:rsidRPr="002F5561">
        <w:rPr>
          <w:lang w:val="vi-VN"/>
        </w:rPr>
        <w:t>mạng chuyển tiếp sâu</w:t>
      </w:r>
      <w:r w:rsidRPr="002F5561">
        <w:rPr>
          <w:lang w:val="vi-VN"/>
        </w:rPr>
        <w:t xml:space="preserve"> và mạng nơ ron hồi quy trở nên thịnh hành. Mặc dù vậy, DBNs vẫn có một vài đặc trưng thú vị. Một trong số đó là mô hình sản sinh. Trong một </w:t>
      </w:r>
      <w:r w:rsidR="00514E40" w:rsidRPr="002F5561">
        <w:rPr>
          <w:lang w:val="vi-VN"/>
        </w:rPr>
        <w:t>mạng chuyển tiếp sâu</w:t>
      </w:r>
      <w:r w:rsidRPr="002F5561">
        <w:rPr>
          <w:lang w:val="vi-VN"/>
        </w:rPr>
        <w:t xml:space="preserve">, chúng ta xác định kích hoạt đầu vào, và mạng xác định kích hoạt các đặc trưng của các nơ ron phía sau trong mạng. Một mô hình sản sinh như DBN có thể được sử dụng theo cách tương tự, </w:t>
      </w:r>
      <w:r w:rsidR="00E04E70" w:rsidRPr="00E04E70">
        <w:rPr>
          <w:lang w:val="vi-VN"/>
        </w:rPr>
        <w:t>đồng thời</w:t>
      </w:r>
      <w:r w:rsidRPr="002F5561">
        <w:rPr>
          <w:lang w:val="vi-VN"/>
        </w:rPr>
        <w:t xml:space="preserve"> nó cũng có thể “chạy ngược </w:t>
      </w:r>
      <w:r w:rsidR="00C42319" w:rsidRPr="00A45D34">
        <w:rPr>
          <w:lang w:val="vi-VN"/>
        </w:rPr>
        <w:t xml:space="preserve">vào </w:t>
      </w:r>
      <w:r w:rsidRPr="002F5561">
        <w:rPr>
          <w:lang w:val="vi-VN"/>
        </w:rPr>
        <w:t xml:space="preserve">trong mạng”, tạo ra giá trị cho các kích hoạt đầu vào. Ví dụ, một </w:t>
      </w:r>
      <w:r w:rsidRPr="002F5561">
        <w:rPr>
          <w:lang w:val="vi-VN"/>
        </w:rPr>
        <w:lastRenderedPageBreak/>
        <w:t>DBN được huấn luyện cho phân loại hình ảnh của các chữ số viết tay cũng có thể được sử dụng để tạo ra hình ảnh trông giống như chữ số viết tay. Nói cách khác, các DBN có thể sẽ được học để viết. Khi đó, một mô hình sản sinh thực sự giống với bộ não của con người: không chỉ nó có thể đọc chữ số, nó cũng có thể viết chữ số. Lý do thứ hai là do nó có thể học không giám sát</w:t>
      </w:r>
      <w:r w:rsidR="00A45D34" w:rsidRPr="00A45D34">
        <w:rPr>
          <w:lang w:val="vi-VN"/>
        </w:rPr>
        <w:t xml:space="preserve"> (</w:t>
      </w:r>
      <w:r w:rsidR="00D3213A">
        <w:t>U</w:t>
      </w:r>
      <w:r w:rsidR="00D3213A">
        <w:rPr>
          <w:lang w:val="vi-VN"/>
        </w:rPr>
        <w:t>nsupervised L</w:t>
      </w:r>
      <w:r w:rsidR="00A45D34" w:rsidRPr="0003438B">
        <w:rPr>
          <w:lang w:val="vi-VN"/>
        </w:rPr>
        <w:t>earning</w:t>
      </w:r>
      <w:r w:rsidR="00A45D34" w:rsidRPr="00A45D34">
        <w:rPr>
          <w:lang w:val="vi-VN"/>
        </w:rPr>
        <w:t>)</w:t>
      </w:r>
      <w:r w:rsidRPr="002F5561">
        <w:rPr>
          <w:lang w:val="vi-VN"/>
        </w:rPr>
        <w:t xml:space="preserve"> và học bán giám sát</w:t>
      </w:r>
      <w:r w:rsidR="0003438B">
        <w:rPr>
          <w:lang w:val="vi-VN"/>
        </w:rPr>
        <w:t xml:space="preserve"> </w:t>
      </w:r>
      <w:r w:rsidR="0003438B" w:rsidRPr="00A45D34">
        <w:rPr>
          <w:lang w:val="vi-VN"/>
        </w:rPr>
        <w:t>(</w:t>
      </w:r>
      <w:r w:rsidR="00D3213A">
        <w:rPr>
          <w:lang w:val="vi-VN"/>
        </w:rPr>
        <w:t>S</w:t>
      </w:r>
      <w:r w:rsidR="0003438B">
        <w:rPr>
          <w:lang w:val="vi-VN"/>
        </w:rPr>
        <w:t>emi-</w:t>
      </w:r>
      <w:r w:rsidR="00D3213A">
        <w:rPr>
          <w:lang w:val="vi-VN"/>
        </w:rPr>
        <w:t>Supervised L</w:t>
      </w:r>
      <w:r w:rsidR="0003438B" w:rsidRPr="0003438B">
        <w:rPr>
          <w:lang w:val="vi-VN"/>
        </w:rPr>
        <w:t>earning</w:t>
      </w:r>
      <w:r w:rsidR="0003438B" w:rsidRPr="00A45D34">
        <w:rPr>
          <w:lang w:val="vi-VN"/>
        </w:rPr>
        <w:t>)</w:t>
      </w:r>
      <w:r w:rsidRPr="002F5561">
        <w:rPr>
          <w:lang w:val="vi-VN"/>
        </w:rPr>
        <w:t>. Ví dụ, khi được đào tạo với các dữ liệu hình ảnh, DBNs có thể học được các đặc trưng hữu ích cho cả những hình ảnh khác, ngay cả khi những hình ảnh huấn luyện này không được dán nhãn.</w:t>
      </w:r>
    </w:p>
    <w:p w14:paraId="77076144" w14:textId="306AE7C3" w:rsidR="00A21664" w:rsidRPr="00943BDA" w:rsidRDefault="00A21664" w:rsidP="00A21664">
      <w:pPr>
        <w:pStyle w:val="Tiumccp1"/>
        <w:rPr>
          <w:lang w:val="vi-VN"/>
        </w:rPr>
      </w:pPr>
      <w:bookmarkStart w:id="31" w:name="_Toc44596592"/>
      <w:r>
        <w:rPr>
          <w:lang w:val="vi-VN"/>
        </w:rPr>
        <w:t>2.2 C</w:t>
      </w:r>
      <w:r w:rsidRPr="009414D7">
        <w:rPr>
          <w:lang w:val="vi-VN"/>
        </w:rPr>
        <w:t>ác thành phần</w:t>
      </w:r>
      <w:r>
        <w:rPr>
          <w:lang w:val="vi-VN"/>
        </w:rPr>
        <w:t xml:space="preserve"> học sâu sử dụng cho bài toán </w:t>
      </w:r>
      <w:r w:rsidRPr="00601C18">
        <w:rPr>
          <w:lang w:val="vi-VN"/>
        </w:rPr>
        <w:t>phân loại chuỗi thời gian</w:t>
      </w:r>
      <w:bookmarkEnd w:id="31"/>
    </w:p>
    <w:p w14:paraId="712B5CBF" w14:textId="2A21F099" w:rsidR="00A21664" w:rsidRPr="00252CB4" w:rsidRDefault="00A21664" w:rsidP="00A21664">
      <w:pPr>
        <w:pStyle w:val="Tiumccp2"/>
      </w:pPr>
      <w:bookmarkStart w:id="32" w:name="_Toc44596593"/>
      <w:r w:rsidRPr="009414D7">
        <w:rPr>
          <w:lang w:val="vi-VN"/>
        </w:rPr>
        <w:t>2.</w:t>
      </w:r>
      <w:r>
        <w:rPr>
          <w:lang w:val="vi-VN"/>
        </w:rPr>
        <w:t>2</w:t>
      </w:r>
      <w:r w:rsidRPr="009414D7">
        <w:rPr>
          <w:lang w:val="vi-VN"/>
        </w:rPr>
        <w:t>.1 Tầng tích chập 1D</w:t>
      </w:r>
      <w:r w:rsidR="00252CB4">
        <w:t xml:space="preserve"> (</w:t>
      </w:r>
      <w:r w:rsidR="00013471">
        <w:t>1D-Convolution</w:t>
      </w:r>
      <w:r w:rsidR="002001C8">
        <w:t xml:space="preserve"> Layer</w:t>
      </w:r>
      <w:r w:rsidR="00252CB4">
        <w:t>)</w:t>
      </w:r>
      <w:bookmarkEnd w:id="32"/>
    </w:p>
    <w:p w14:paraId="2791ECB8" w14:textId="3119FEEF" w:rsidR="00A21664" w:rsidRPr="009414D7" w:rsidRDefault="00A21664" w:rsidP="00A21664">
      <w:pPr>
        <w:pStyle w:val="Nidungvnbn"/>
        <w:rPr>
          <w:lang w:val="vi-VN"/>
        </w:rPr>
      </w:pPr>
      <w:r w:rsidRPr="009414D7">
        <w:rPr>
          <w:lang w:val="vi-VN"/>
        </w:rPr>
        <w:t>Cũng như những tầng tích chập khác trong các mạng nơ ron dùng cho dữ liệu là hình ảnh, tầng tích chập trong mạng ResNet dùng để rút trích các đặc trưng của dữ liệu đầu vào và làm giảm đáng kể số lượng tham số mà mạng cần phải học. Tuy nhiên, điểm khác biệt là thay vì dùng các bộ lọc 2D hoặc 3D cho dữ liệu hình ảnh, mạng ResNet sử dụng các bộ lọc 1D cho dữ liệu là chuỗi thời gian.</w:t>
      </w:r>
    </w:p>
    <w:p w14:paraId="09BDF873" w14:textId="77777777" w:rsidR="000B2A35" w:rsidRDefault="00A21664" w:rsidP="000B2A35">
      <w:pPr>
        <w:pStyle w:val="Nidungvnbn"/>
        <w:keepNext/>
        <w:jc w:val="center"/>
      </w:pPr>
      <w:r>
        <w:rPr>
          <w:noProof/>
          <w:lang w:val="vi-VN" w:eastAsia="vi-VN"/>
        </w:rPr>
        <w:drawing>
          <wp:inline distT="0" distB="0" distL="0" distR="0" wp14:anchorId="38D5B719" wp14:editId="461F46EF">
            <wp:extent cx="2885258" cy="1931862"/>
            <wp:effectExtent l="0" t="0" r="0" b="0"/>
            <wp:docPr id="212946216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rotWithShape="1">
                    <a:blip r:embed="rId22"/>
                    <a:srcRect t="7577" r="45625" b="7590"/>
                    <a:stretch/>
                  </pic:blipFill>
                  <pic:spPr bwMode="auto">
                    <a:xfrm>
                      <a:off x="0" y="0"/>
                      <a:ext cx="2886075" cy="1932409"/>
                    </a:xfrm>
                    <a:prstGeom prst="rect">
                      <a:avLst/>
                    </a:prstGeom>
                    <a:ln>
                      <a:noFill/>
                    </a:ln>
                    <a:extLst>
                      <a:ext uri="{53640926-AAD7-44D8-BBD7-CCE9431645EC}">
                        <a14:shadowObscured xmlns:a14="http://schemas.microsoft.com/office/drawing/2010/main"/>
                      </a:ext>
                    </a:extLst>
                  </pic:spPr>
                </pic:pic>
              </a:graphicData>
            </a:graphic>
          </wp:inline>
        </w:drawing>
      </w:r>
    </w:p>
    <w:p w14:paraId="243326E3" w14:textId="55A60537" w:rsidR="00A21664" w:rsidRDefault="000B2A35" w:rsidP="000B2A35">
      <w:pPr>
        <w:pStyle w:val="Caption"/>
      </w:pPr>
      <w:bookmarkStart w:id="33" w:name="_Toc44595707"/>
      <w:r>
        <w:t xml:space="preserve">Hình </w:t>
      </w:r>
      <w:fldSimple w:instr=" SEQ Hình \* ARABIC ">
        <w:r w:rsidR="001973A2">
          <w:rPr>
            <w:noProof/>
          </w:rPr>
          <w:t>10</w:t>
        </w:r>
      </w:fldSimple>
      <w:r>
        <w:t>. Tầng tích chập 1 chiều</w:t>
      </w:r>
      <w:bookmarkEnd w:id="33"/>
    </w:p>
    <w:p w14:paraId="75FFC3E6" w14:textId="6063C3CF" w:rsidR="00A21664" w:rsidRDefault="00A21664" w:rsidP="00A21664">
      <w:pPr>
        <w:pStyle w:val="Nidungvnbn"/>
      </w:pPr>
      <w:r>
        <w:t xml:space="preserve">Trên là ví dụ một chuỗi thời gian có chiều dài n và chiều rộng k. Chiều dài n là số lượng bước thời gian và chiều rộng </w:t>
      </w:r>
      <w:r w:rsidR="002136EE">
        <w:t xml:space="preserve">k </w:t>
      </w:r>
      <w:r>
        <w:t xml:space="preserve">là số lượng biến (nếu là chuỗi thời gian đa biến). Các kernel tích chập luôn có cùng chiều rộng với chuỗi thời gian, trong khi chiều dài của chúng có thể thay đổi. Theo cách này, kernel di chuyển theo một hướng từ đầu </w:t>
      </w:r>
      <w:r>
        <w:lastRenderedPageBreak/>
        <w:t>đến cuối chuỗi thời gian để thực hiện phép chập. Nó không di chuyển sang trái hoặc phải như khi thực hiện phép tích chập 2 chiều thông thường cho hình ảnh. Trong quá trình thực hiện tích chập, các phần tử của kernel được nhân với các phần tử tương ứng của chuỗi thời gian mà chúng bao phủ tại một điểm nhất định. Sau đó, kết quả của phép nhân được cộng với nhau và áp dụng hàm kích hoạt phi tuyến cho giá trị nhận được. Kết quả của hàm kích hoạt trở thành một thành phần của chuỗi thời gian đơn biến mới (đã được lọc bởi bộ lọc trước đó) và sau đó kernel tiếp tục di chuyển dọc theo chuỗi thời gian để tạo ra giá trị tiếp theo. Tùy thuộc vào độ dài của kernel, các khía cạnh, thuộc tính khác nhau, các đặc trưng của chuỗi thời gian ban đầu được ghi lại trong mỗi chuỗi thời gian mới đã được lọc.</w:t>
      </w:r>
    </w:p>
    <w:p w14:paraId="525A40DB" w14:textId="0D22FCA6" w:rsidR="003D7306" w:rsidRDefault="00A21664" w:rsidP="009414D7">
      <w:pPr>
        <w:pStyle w:val="Tiumccp2"/>
      </w:pPr>
      <w:bookmarkStart w:id="34" w:name="_Toc44596594"/>
      <w:r w:rsidRPr="00BE55FB">
        <w:t>2.</w:t>
      </w:r>
      <w:r>
        <w:rPr>
          <w:lang w:val="vi-VN"/>
        </w:rPr>
        <w:t>2</w:t>
      </w:r>
      <w:r>
        <w:t>.</w:t>
      </w:r>
      <w:r w:rsidRPr="00BE55FB">
        <w:t xml:space="preserve">2 </w:t>
      </w:r>
      <w:r w:rsidR="004E5946">
        <w:t>Drop out</w:t>
      </w:r>
      <w:bookmarkEnd w:id="34"/>
      <w:r w:rsidR="004E5946">
        <w:t xml:space="preserve"> </w:t>
      </w:r>
    </w:p>
    <w:p w14:paraId="7A6FDE20" w14:textId="77777777" w:rsidR="00704615" w:rsidRPr="0027726E" w:rsidRDefault="00704615" w:rsidP="00704615">
      <w:pPr>
        <w:pStyle w:val="Nidungvnbn"/>
        <w:rPr>
          <w:lang w:val="vi-VN"/>
        </w:rPr>
      </w:pPr>
      <w:r>
        <w:rPr>
          <w:lang w:val="vi-VN"/>
        </w:rPr>
        <w:t>D</w:t>
      </w:r>
      <w:r w:rsidRPr="0027726E">
        <w:rPr>
          <w:lang w:val="vi-VN"/>
        </w:rPr>
        <w:t xml:space="preserve">ropout là một kỹ thuật hoàn toàn khác so với chính quy hóa. Khác với chính quy hóa </w:t>
      </w:r>
      <w:r w:rsidRPr="00403BD6">
        <w:rPr>
          <w:i/>
          <w:lang w:val="vi-VN"/>
        </w:rPr>
        <w:t>L</w:t>
      </w:r>
      <w:r w:rsidRPr="00403BD6">
        <w:rPr>
          <w:i/>
          <w:vertAlign w:val="subscript"/>
          <w:lang w:val="vi-VN"/>
        </w:rPr>
        <w:t>1</w:t>
      </w:r>
      <w:r>
        <w:rPr>
          <w:vertAlign w:val="subscript"/>
          <w:lang w:val="vi-VN"/>
        </w:rPr>
        <w:t xml:space="preserve"> </w:t>
      </w:r>
      <w:r w:rsidRPr="0027726E">
        <w:rPr>
          <w:lang w:val="vi-VN"/>
        </w:rPr>
        <w:t xml:space="preserve">và </w:t>
      </w:r>
      <w:r w:rsidRPr="00403BD6">
        <w:rPr>
          <w:i/>
          <w:lang w:val="vi-VN"/>
        </w:rPr>
        <w:t>L</w:t>
      </w:r>
      <w:r w:rsidRPr="00403BD6">
        <w:rPr>
          <w:i/>
          <w:vertAlign w:val="subscript"/>
          <w:lang w:val="vi-VN"/>
        </w:rPr>
        <w:t>2</w:t>
      </w:r>
      <w:r w:rsidRPr="0027726E">
        <w:rPr>
          <w:lang w:val="vi-VN"/>
        </w:rPr>
        <w:t xml:space="preserve">, dropout không dựa vào sửa đổi hàm chi phí. Thay vào đó, dropout tự sửa đổi các mạng riêng của nó. </w:t>
      </w:r>
    </w:p>
    <w:p w14:paraId="00F011E0" w14:textId="77777777" w:rsidR="00352AD9" w:rsidRDefault="00704615" w:rsidP="00352AD9">
      <w:pPr>
        <w:pStyle w:val="Nidungvnbn"/>
        <w:keepNext/>
        <w:jc w:val="center"/>
      </w:pPr>
      <w:r w:rsidRPr="0027726E">
        <w:rPr>
          <w:noProof/>
          <w:lang w:val="vi-VN" w:eastAsia="vi-VN"/>
        </w:rPr>
        <w:drawing>
          <wp:inline distT="0" distB="0" distL="0" distR="0" wp14:anchorId="35CC663C" wp14:editId="4882ADAC">
            <wp:extent cx="2311879" cy="246222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7587" cy="2478952"/>
                    </a:xfrm>
                    <a:prstGeom prst="rect">
                      <a:avLst/>
                    </a:prstGeom>
                    <a:noFill/>
                    <a:ln>
                      <a:noFill/>
                    </a:ln>
                  </pic:spPr>
                </pic:pic>
              </a:graphicData>
            </a:graphic>
          </wp:inline>
        </w:drawing>
      </w:r>
    </w:p>
    <w:p w14:paraId="30A960D2" w14:textId="1DA496E5" w:rsidR="00704615" w:rsidRPr="0027726E" w:rsidRDefault="00352AD9" w:rsidP="00352AD9">
      <w:pPr>
        <w:pStyle w:val="Caption"/>
        <w:rPr>
          <w:lang w:val="vi-VN"/>
        </w:rPr>
      </w:pPr>
      <w:bookmarkStart w:id="35" w:name="_Toc44595708"/>
      <w:r>
        <w:t xml:space="preserve">Hình </w:t>
      </w:r>
      <w:fldSimple w:instr=" SEQ Hình \* ARABIC ">
        <w:r w:rsidR="001973A2">
          <w:rPr>
            <w:noProof/>
          </w:rPr>
          <w:t>11</w:t>
        </w:r>
      </w:fldSimple>
      <w:r>
        <w:t>. Mạng nơ ron trước khi Drop out</w:t>
      </w:r>
      <w:bookmarkEnd w:id="35"/>
    </w:p>
    <w:p w14:paraId="6CF4210B" w14:textId="64A53071" w:rsidR="00704615" w:rsidRPr="0027726E" w:rsidRDefault="00704615" w:rsidP="00704615">
      <w:pPr>
        <w:pStyle w:val="Nidungvnbn"/>
        <w:rPr>
          <w:lang w:val="vi-VN"/>
        </w:rPr>
      </w:pPr>
      <w:r w:rsidRPr="005A4685">
        <w:rPr>
          <w:lang w:val="vi-VN"/>
        </w:rPr>
        <w:t>Bình</w:t>
      </w:r>
      <w:r w:rsidRPr="0027726E">
        <w:rPr>
          <w:lang w:val="vi-VN"/>
        </w:rPr>
        <w:t xml:space="preserve"> thường, chúng ta có một huấn luyện đầu vào </w:t>
      </w:r>
      <w:r w:rsidRPr="00CE41DB">
        <w:rPr>
          <w:i/>
          <w:lang w:val="vi-VN"/>
        </w:rPr>
        <w:t>x</w:t>
      </w:r>
      <w:r w:rsidRPr="0027726E">
        <w:rPr>
          <w:lang w:val="vi-VN"/>
        </w:rPr>
        <w:t xml:space="preserve"> và tương ứng với mong muốn đầu ra </w:t>
      </w:r>
      <w:r w:rsidRPr="00403BD6">
        <w:rPr>
          <w:i/>
          <w:lang w:val="vi-VN"/>
        </w:rPr>
        <w:t>y</w:t>
      </w:r>
      <w:r w:rsidRPr="0027726E">
        <w:rPr>
          <w:lang w:val="vi-VN"/>
        </w:rPr>
        <w:t xml:space="preserve">. Chúng ta huấn luyện lan truyền tiến </w:t>
      </w:r>
      <w:r w:rsidRPr="00403BD6">
        <w:rPr>
          <w:i/>
          <w:lang w:val="vi-VN"/>
        </w:rPr>
        <w:t>x</w:t>
      </w:r>
      <w:r w:rsidRPr="0027726E">
        <w:rPr>
          <w:lang w:val="vi-VN"/>
        </w:rPr>
        <w:t xml:space="preserve"> xuyên qua mạng, và sau đó lan truyền ngược để xác định sự đóng góp vào </w:t>
      </w:r>
      <w:r w:rsidR="00125E74" w:rsidRPr="002862F4">
        <w:rPr>
          <w:lang w:val="vi-VN"/>
        </w:rPr>
        <w:t>đạo hàm</w:t>
      </w:r>
      <w:r w:rsidRPr="0027726E">
        <w:rPr>
          <w:lang w:val="vi-VN"/>
        </w:rPr>
        <w:t xml:space="preserve"> của các trọng số. Với dropout, quá </w:t>
      </w:r>
      <w:r w:rsidRPr="0027726E">
        <w:rPr>
          <w:lang w:val="vi-VN"/>
        </w:rPr>
        <w:lastRenderedPageBreak/>
        <w:t>trình này được sửa đổi. Chúng ta bắt đầu bằng cách xóa (ngẫu nhiên và tạm thời) một nửa các nơron ẩn trong mạng, ngoại trừ nơ ron đầu vào và đầu ra. Điều này tạo ra một mạng đã được sửa đổi tạm thời mà chúng ta sẽ sử dụng để huấn luyện</w:t>
      </w:r>
    </w:p>
    <w:p w14:paraId="7328CDDB" w14:textId="77777777" w:rsidR="00352AD9" w:rsidRDefault="00704615" w:rsidP="00352AD9">
      <w:pPr>
        <w:pStyle w:val="Nidungvnbn"/>
        <w:keepNext/>
        <w:jc w:val="center"/>
      </w:pPr>
      <w:r w:rsidRPr="0027726E">
        <w:rPr>
          <w:noProof/>
          <w:lang w:val="vi-VN" w:eastAsia="vi-VN"/>
        </w:rPr>
        <w:drawing>
          <wp:inline distT="0" distB="0" distL="0" distR="0" wp14:anchorId="6FE50315" wp14:editId="637998D3">
            <wp:extent cx="2596551" cy="2590097"/>
            <wp:effectExtent l="0" t="0" r="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794" cy="2601312"/>
                    </a:xfrm>
                    <a:prstGeom prst="rect">
                      <a:avLst/>
                    </a:prstGeom>
                    <a:noFill/>
                    <a:ln>
                      <a:noFill/>
                    </a:ln>
                  </pic:spPr>
                </pic:pic>
              </a:graphicData>
            </a:graphic>
          </wp:inline>
        </w:drawing>
      </w:r>
    </w:p>
    <w:p w14:paraId="6CA48B25" w14:textId="226760F1" w:rsidR="00704615" w:rsidRPr="0027726E" w:rsidRDefault="00352AD9" w:rsidP="00352AD9">
      <w:pPr>
        <w:pStyle w:val="Caption"/>
        <w:rPr>
          <w:lang w:val="vi-VN"/>
        </w:rPr>
      </w:pPr>
      <w:bookmarkStart w:id="36" w:name="_Toc44595709"/>
      <w:r>
        <w:t xml:space="preserve">Hình </w:t>
      </w:r>
      <w:fldSimple w:instr=" SEQ Hình \* ARABIC ">
        <w:r w:rsidR="001973A2">
          <w:rPr>
            <w:noProof/>
          </w:rPr>
          <w:t>12</w:t>
        </w:r>
      </w:fldSimple>
      <w:r>
        <w:t>. Mạng nơ ron sau khi Drop out</w:t>
      </w:r>
      <w:bookmarkEnd w:id="36"/>
    </w:p>
    <w:p w14:paraId="7F7AF6DC" w14:textId="286BC303" w:rsidR="00704615" w:rsidRPr="0027726E" w:rsidRDefault="00704615" w:rsidP="00704615">
      <w:pPr>
        <w:pStyle w:val="Nidungvnbn"/>
        <w:rPr>
          <w:lang w:val="vi-VN"/>
        </w:rPr>
      </w:pPr>
      <w:r w:rsidRPr="0027726E">
        <w:rPr>
          <w:lang w:val="vi-VN"/>
        </w:rPr>
        <w:t xml:space="preserve">Chúng ta thực hiện lan tryền tiến với đầu vào </w:t>
      </w:r>
      <w:r w:rsidRPr="00CE41DB">
        <w:rPr>
          <w:i/>
          <w:lang w:val="vi-VN"/>
        </w:rPr>
        <w:t>x</w:t>
      </w:r>
      <w:r w:rsidRPr="0027726E">
        <w:rPr>
          <w:lang w:val="vi-VN"/>
        </w:rPr>
        <w:t xml:space="preserve"> thông qua mạng lưới đã được sửa đổi tạm thời, và lan truyền ngược với kết quả nhận được, cũng thông qua mạng lưới sửa đổi này. Sau khi thực hiện trên một mini-batch, chúng ta cập nhật các trọng số và các bias ​​thích hợp. Sau đó chúng ta lặp lại quá trình này, đầu tiên khôi phục lại các nơ ron được xóa tạm thời trước đây, sau đó chọn một tập hợp ngẫu nhiên mới nơ ron ẩn khác để xóa, tính </w:t>
      </w:r>
      <w:r w:rsidR="000D5641" w:rsidRPr="00B44AB8">
        <w:rPr>
          <w:lang w:val="vi-VN"/>
        </w:rPr>
        <w:t>đạo hàm</w:t>
      </w:r>
      <w:r w:rsidRPr="0027726E">
        <w:rPr>
          <w:lang w:val="vi-VN"/>
        </w:rPr>
        <w:t xml:space="preserve"> trên một mini-batch khác, và lại cập nhật các trọng số và các bias ​​trong mạng. Bằng cách lặp đi lặp lại quá trình này, mạng của chúng ta sẽ được học một bộ trọng số và bias. </w:t>
      </w:r>
    </w:p>
    <w:p w14:paraId="12432374" w14:textId="519B8DD7" w:rsidR="003E3592" w:rsidRPr="00704615" w:rsidRDefault="00704615" w:rsidP="00C63749">
      <w:pPr>
        <w:pStyle w:val="Nidungvnbn"/>
        <w:rPr>
          <w:lang w:val="vi-VN"/>
        </w:rPr>
      </w:pPr>
      <w:r w:rsidRPr="0027726E">
        <w:rPr>
          <w:lang w:val="vi-VN"/>
        </w:rPr>
        <w:t xml:space="preserve">Khi chúng ta dropout mạng thành những bộ nơ ron khác nhau, nó khá giống với việc chúng ta đang huấn luyện những mạng lưới </w:t>
      </w:r>
      <w:r>
        <w:rPr>
          <w:lang w:val="vi-VN"/>
        </w:rPr>
        <w:t>nơ ron</w:t>
      </w:r>
      <w:r w:rsidRPr="0027726E">
        <w:rPr>
          <w:lang w:val="vi-VN"/>
        </w:rPr>
        <w:t xml:space="preserve"> khác nhau. Và như vậy dropout cũng giống như việc ta lấy trung bình ảnh hưởng của một số lượng rất lớn của các mạng khác nhau. Các mạng này sẽ over</w:t>
      </w:r>
      <w:r w:rsidR="00502DDF">
        <w:rPr>
          <w:lang w:val="vi-VN"/>
        </w:rPr>
        <w:t xml:space="preserve">fit theo những cách khác nhau. </w:t>
      </w:r>
      <w:r w:rsidR="00502DDF" w:rsidRPr="000D5641">
        <w:rPr>
          <w:lang w:val="vi-VN"/>
        </w:rPr>
        <w:t>D</w:t>
      </w:r>
      <w:r w:rsidRPr="0027726E">
        <w:rPr>
          <w:lang w:val="vi-VN"/>
        </w:rPr>
        <w:t xml:space="preserve">o đó, hy vọng với dropout chúng ta sẽ giảm được </w:t>
      </w:r>
      <w:r w:rsidR="00F64482">
        <w:rPr>
          <w:lang w:val="vi-VN"/>
        </w:rPr>
        <w:t>hiện tượng quá khớp</w:t>
      </w:r>
      <w:r w:rsidRPr="0027726E">
        <w:rPr>
          <w:lang w:val="vi-VN"/>
        </w:rPr>
        <w:t>.</w:t>
      </w:r>
    </w:p>
    <w:p w14:paraId="700B3A26" w14:textId="5E918106" w:rsidR="00A21664" w:rsidRPr="00E274ED" w:rsidRDefault="00C64442" w:rsidP="009414D7">
      <w:pPr>
        <w:pStyle w:val="Tiumccp2"/>
        <w:rPr>
          <w:lang w:val="vi-VN"/>
        </w:rPr>
      </w:pPr>
      <w:bookmarkStart w:id="37" w:name="_Toc44596595"/>
      <w:r w:rsidRPr="00E274ED">
        <w:rPr>
          <w:lang w:val="vi-VN"/>
        </w:rPr>
        <w:lastRenderedPageBreak/>
        <w:t xml:space="preserve">2.2.3 </w:t>
      </w:r>
      <w:r w:rsidR="00A21664" w:rsidRPr="00E274ED">
        <w:rPr>
          <w:lang w:val="vi-VN"/>
        </w:rPr>
        <w:t>Batch-Normalize</w:t>
      </w:r>
      <w:r w:rsidR="0059733A" w:rsidRPr="00E274ED">
        <w:rPr>
          <w:lang w:val="vi-VN"/>
        </w:rPr>
        <w:t xml:space="preserve"> (BN)</w:t>
      </w:r>
      <w:bookmarkEnd w:id="37"/>
    </w:p>
    <w:p w14:paraId="79C2BDB6" w14:textId="70380A44" w:rsidR="00A21664" w:rsidRPr="00E274ED" w:rsidRDefault="00A21664" w:rsidP="00A21664">
      <w:pPr>
        <w:pStyle w:val="Nidungvnbn"/>
        <w:rPr>
          <w:lang w:val="vi-VN"/>
        </w:rPr>
      </w:pPr>
      <w:r w:rsidRPr="00E274ED">
        <w:rPr>
          <w:lang w:val="vi-VN"/>
        </w:rPr>
        <w:t xml:space="preserve">Khi huấn luyện mạng nơ ron nhan tạo, chúng ta thường gặp hiện tượng là dữ liệu không phân bố quanh giá trị 0, mà phần nhiều dữ liệu có giá trị lớn hơn không, hoặc nhỏ hơn không. Đây gọi là hiện tượng </w:t>
      </w:r>
      <w:r w:rsidR="000520FF" w:rsidRPr="00E274ED">
        <w:rPr>
          <w:lang w:val="vi-VN"/>
        </w:rPr>
        <w:t>trung bình khác không (</w:t>
      </w:r>
      <w:r w:rsidRPr="00E274ED">
        <w:rPr>
          <w:lang w:val="vi-VN"/>
        </w:rPr>
        <w:t>non-zero mean</w:t>
      </w:r>
      <w:r w:rsidR="000520FF" w:rsidRPr="00E274ED">
        <w:rPr>
          <w:lang w:val="vi-VN"/>
        </w:rPr>
        <w:t>)</w:t>
      </w:r>
      <w:r w:rsidRPr="00E274ED">
        <w:rPr>
          <w:lang w:val="vi-VN"/>
        </w:rPr>
        <w:t xml:space="preserve">. Kết hợp với vấn đề </w:t>
      </w:r>
      <w:r w:rsidR="00BB3691" w:rsidRPr="00E274ED">
        <w:rPr>
          <w:lang w:val="vi-VN"/>
        </w:rPr>
        <w:t>độ lệch cao (</w:t>
      </w:r>
      <w:r w:rsidRPr="00E274ED">
        <w:rPr>
          <w:lang w:val="vi-VN"/>
        </w:rPr>
        <w:t>high variance</w:t>
      </w:r>
      <w:r w:rsidR="00BB3691" w:rsidRPr="00E274ED">
        <w:rPr>
          <w:lang w:val="vi-VN"/>
        </w:rPr>
        <w:t>)</w:t>
      </w:r>
      <w:r w:rsidRPr="00E274ED">
        <w:rPr>
          <w:lang w:val="vi-VN"/>
        </w:rPr>
        <w:t xml:space="preserve"> khiến dữ liệu trở nên có nhiều thành phần rất lớn hoặc rất nhỏ. Vấn đề này rất phổ biến khi </w:t>
      </w:r>
      <w:r w:rsidR="00534A04" w:rsidRPr="00E274ED">
        <w:rPr>
          <w:lang w:val="vi-VN"/>
        </w:rPr>
        <w:t>huấn luyện</w:t>
      </w:r>
      <w:r w:rsidR="007833CE" w:rsidRPr="00E274ED">
        <w:rPr>
          <w:lang w:val="vi-VN"/>
        </w:rPr>
        <w:t xml:space="preserve"> các mạng nơ ron với số tầng</w:t>
      </w:r>
      <w:r w:rsidRPr="00E274ED">
        <w:rPr>
          <w:lang w:val="vi-VN"/>
        </w:rPr>
        <w:t xml:space="preserve"> sâu. Việc các đặc trưng đầu vào không phân phối trong những khoảng ổn định (giá trị to nhỏ thất thường) sẽ có ảnh hưởng đến quá trình tối ưu của mạng. </w:t>
      </w:r>
    </w:p>
    <w:p w14:paraId="3EF4DD56" w14:textId="299B3CD9" w:rsidR="00A21664" w:rsidRPr="00E274ED" w:rsidRDefault="00A21664" w:rsidP="00A21664">
      <w:pPr>
        <w:pStyle w:val="Nidungvnbn"/>
        <w:rPr>
          <w:lang w:val="vi-VN"/>
        </w:rPr>
      </w:pPr>
      <w:r w:rsidRPr="00E274ED">
        <w:rPr>
          <w:lang w:val="vi-VN"/>
        </w:rPr>
        <w:t xml:space="preserve">Batch Normalization là một phương pháp hiệu quả khi </w:t>
      </w:r>
      <w:r w:rsidR="009235EA" w:rsidRPr="00E274ED">
        <w:rPr>
          <w:lang w:val="vi-VN"/>
        </w:rPr>
        <w:t xml:space="preserve">huấn luyện </w:t>
      </w:r>
      <w:r w:rsidRPr="00E274ED">
        <w:rPr>
          <w:lang w:val="vi-VN"/>
        </w:rPr>
        <w:t xml:space="preserve">một mô hình mạng nơ ron. Mục tiêu của phương pháp này chính là việc muốn chuẩn hóa các </w:t>
      </w:r>
      <w:r w:rsidR="00430019" w:rsidRPr="00E274ED">
        <w:rPr>
          <w:lang w:val="vi-VN"/>
        </w:rPr>
        <w:t>đặc trưng (</w:t>
      </w:r>
      <w:r w:rsidRPr="00E274ED">
        <w:rPr>
          <w:lang w:val="vi-VN"/>
        </w:rPr>
        <w:t>feature</w:t>
      </w:r>
      <w:r w:rsidR="00665F38" w:rsidRPr="00E274ED">
        <w:rPr>
          <w:lang w:val="vi-VN"/>
        </w:rPr>
        <w:t xml:space="preserve">, cũng là </w:t>
      </w:r>
      <w:r w:rsidRPr="00E274ED">
        <w:rPr>
          <w:lang w:val="vi-VN"/>
        </w:rPr>
        <w:t xml:space="preserve">đầu ra của mỗi </w:t>
      </w:r>
      <w:r w:rsidR="00521801" w:rsidRPr="00E274ED">
        <w:rPr>
          <w:lang w:val="vi-VN"/>
        </w:rPr>
        <w:t>tầng</w:t>
      </w:r>
      <w:r w:rsidRPr="00E274ED">
        <w:rPr>
          <w:lang w:val="vi-VN"/>
        </w:rPr>
        <w:t xml:space="preserve"> sau khi đi qua các</w:t>
      </w:r>
      <w:r w:rsidR="00665F38" w:rsidRPr="00E274ED">
        <w:rPr>
          <w:lang w:val="vi-VN"/>
        </w:rPr>
        <w:t xml:space="preserve"> kích hoạt</w:t>
      </w:r>
      <w:r w:rsidRPr="00E274ED">
        <w:rPr>
          <w:lang w:val="vi-VN"/>
        </w:rPr>
        <w:t xml:space="preserve">) về trạng thái zero-mean với độ lệch chuẩn </w:t>
      </w:r>
      <w:r w:rsidR="005933E6" w:rsidRPr="00E274ED">
        <w:rPr>
          <w:lang w:val="vi-VN"/>
        </w:rPr>
        <w:t xml:space="preserve">(standard deviation) bằng </w:t>
      </w:r>
      <w:r w:rsidRPr="00E274ED">
        <w:rPr>
          <w:lang w:val="vi-VN"/>
        </w:rPr>
        <w:t>1</w:t>
      </w:r>
      <w:r w:rsidR="006470D4" w:rsidRPr="005F026C">
        <w:rPr>
          <w:vertAlign w:val="superscript"/>
          <w:lang w:val="vi-VN"/>
        </w:rPr>
        <w:t>[3]</w:t>
      </w:r>
      <w:r w:rsidRPr="00E274ED">
        <w:rPr>
          <w:lang w:val="vi-VN"/>
        </w:rPr>
        <w:t xml:space="preserve">. Điều này giúp chúng ta tránh hiện tượng non-zero đã đề cập ở trên. </w:t>
      </w:r>
    </w:p>
    <w:p w14:paraId="6CE8E1C9" w14:textId="3E54F5EA" w:rsidR="00587410" w:rsidRPr="0051365F" w:rsidRDefault="00427011" w:rsidP="001A4276">
      <w:pPr>
        <w:pStyle w:val="Nidungvnbn"/>
        <w:rPr>
          <w:lang w:val="vi-VN"/>
        </w:rPr>
      </w:pPr>
      <w:r w:rsidRPr="0051365F">
        <w:rPr>
          <w:lang w:val="vi-VN"/>
        </w:rPr>
        <w:t xml:space="preserve">Với đầu vào là </w:t>
      </w:r>
      <w:r w:rsidRPr="0051365F">
        <w:rPr>
          <w:i/>
          <w:lang w:val="vi-VN"/>
        </w:rPr>
        <w:t xml:space="preserve">x </w:t>
      </w:r>
      <w:r w:rsidRPr="0051365F">
        <w:rPr>
          <w:lang w:val="vi-VN"/>
        </w:rPr>
        <w:t xml:space="preserve">thuộc một mini-batch </w:t>
      </w:r>
      <m:oMath>
        <m:r>
          <m:rPr>
            <m:scr m:val="script"/>
          </m:rPr>
          <w:rPr>
            <w:rFonts w:ascii="Cambria Math" w:hAnsi="Cambria Math"/>
            <w:lang w:val="vi-VN"/>
          </w:rPr>
          <m:t>B={</m:t>
        </m:r>
        <m:sSub>
          <m:sSubPr>
            <m:ctrlPr>
              <w:rPr>
                <w:rFonts w:ascii="Cambria Math" w:hAnsi="Cambria Math"/>
              </w:rPr>
            </m:ctrlPr>
          </m:sSubPr>
          <m:e>
            <m:r>
              <w:rPr>
                <w:rFonts w:ascii="Cambria Math" w:hAnsi="Cambria Math"/>
                <w:lang w:val="vi-VN"/>
              </w:rPr>
              <m:t>x</m:t>
            </m:r>
          </m:e>
          <m:sub>
            <m:r>
              <w:rPr>
                <w:rFonts w:ascii="Cambria Math" w:hAnsi="Cambria Math"/>
                <w:lang w:val="vi-VN"/>
              </w:rPr>
              <m:t>1…m</m:t>
            </m:r>
          </m:sub>
        </m:sSub>
        <m:r>
          <w:rPr>
            <w:rFonts w:ascii="Cambria Math" w:hAnsi="Cambria Math"/>
            <w:lang w:val="vi-VN"/>
          </w:rPr>
          <m:t>}</m:t>
        </m:r>
      </m:oMath>
      <w:r w:rsidR="002308C0" w:rsidRPr="0051365F">
        <w:rPr>
          <w:lang w:val="vi-VN"/>
        </w:rPr>
        <w:t xml:space="preserve"> và</w:t>
      </w:r>
      <w:r w:rsidR="00024322" w:rsidRPr="0051365F">
        <w:rPr>
          <w:lang w:val="vi-VN"/>
        </w:rPr>
        <w:t xml:space="preserve"> các tham số học </w:t>
      </w:r>
      <m:oMath>
        <m:r>
          <w:rPr>
            <w:rFonts w:ascii="Cambria Math" w:hAnsi="Cambria Math"/>
            <w:lang w:val="vi-VN"/>
          </w:rPr>
          <m:t>γ,β</m:t>
        </m:r>
      </m:oMath>
      <w:r w:rsidR="00223544" w:rsidRPr="0051365F">
        <w:rPr>
          <w:lang w:val="vi-VN"/>
        </w:rPr>
        <w:t xml:space="preserve"> </w:t>
      </w:r>
      <w:r w:rsidR="00024322" w:rsidRPr="0051365F">
        <w:rPr>
          <w:lang w:val="vi-VN"/>
        </w:rPr>
        <w:t xml:space="preserve">thì </w:t>
      </w:r>
      <w:r w:rsidR="00223544" w:rsidRPr="0051365F">
        <w:rPr>
          <w:lang w:val="vi-VN"/>
        </w:rPr>
        <w:t xml:space="preserve">đầu ra </w:t>
      </w:r>
      <w:r w:rsidR="00024322" w:rsidRPr="0051365F">
        <w:rPr>
          <w:lang w:val="vi-VN"/>
        </w:rPr>
        <w:t>chuẩn hóa {</w:t>
      </w:r>
      <m:oMath>
        <m:sSub>
          <m:sSubPr>
            <m:ctrlPr>
              <w:rPr>
                <w:rFonts w:ascii="Cambria Math" w:hAnsi="Cambria Math"/>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sSub>
          <m:sSubPr>
            <m:ctrlPr>
              <w:rPr>
                <w:rFonts w:ascii="Cambria Math" w:hAnsi="Cambria Math"/>
              </w:rPr>
            </m:ctrlPr>
          </m:sSubPr>
          <m:e>
            <m:r>
              <w:rPr>
                <w:rFonts w:ascii="Cambria Math" w:hAnsi="Cambria Math"/>
                <w:lang w:val="vi-VN"/>
              </w:rPr>
              <m:t>BN</m:t>
            </m:r>
          </m:e>
          <m:sub>
            <m:r>
              <w:rPr>
                <w:rFonts w:ascii="Cambria Math" w:hAnsi="Cambria Math"/>
                <w:lang w:val="vi-VN"/>
              </w:rPr>
              <m:t>γ,β</m:t>
            </m:r>
          </m:sub>
        </m:sSub>
        <m:r>
          <w:rPr>
            <w:rFonts w:ascii="Cambria Math" w:hAnsi="Cambria Math"/>
            <w:lang w:val="vi-VN"/>
          </w:rPr>
          <m:t>(</m:t>
        </m:r>
        <m:sSub>
          <m:sSubPr>
            <m:ctrlPr>
              <w:rPr>
                <w:rFonts w:ascii="Cambria Math" w:hAnsi="Cambria Math"/>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oMath>
      <w:r w:rsidR="00024322" w:rsidRPr="0051365F">
        <w:rPr>
          <w:lang w:val="vi-VN"/>
        </w:rPr>
        <w:t xml:space="preserve">} được tính </w:t>
      </w:r>
      <w:r w:rsidR="002308C0" w:rsidRPr="0051365F">
        <w:rPr>
          <w:lang w:val="vi-VN"/>
        </w:rPr>
        <w:t xml:space="preserve">tuần tự </w:t>
      </w:r>
      <w:r w:rsidR="00024322" w:rsidRPr="0051365F">
        <w:rPr>
          <w:lang w:val="vi-VN"/>
        </w:rPr>
        <w:t>theo các công thức sau:</w:t>
      </w:r>
    </w:p>
    <w:p w14:paraId="17AAEF92" w14:textId="45A61BB4" w:rsidR="00587410" w:rsidRPr="00CA072B" w:rsidRDefault="001973A2" w:rsidP="00CA072B">
      <w:pPr>
        <w:pStyle w:val="Nidungvnbn"/>
        <w:ind w:left="2880"/>
        <w:rPr>
          <w:lang w:val="vi-VN"/>
        </w:rPr>
      </w:pPr>
      <m:oMath>
        <m:sSub>
          <m:sSubPr>
            <m:ctrlPr>
              <w:rPr>
                <w:rFonts w:ascii="Cambria Math" w:hAnsi="Cambria Math"/>
              </w:rPr>
            </m:ctrlPr>
          </m:sSubPr>
          <m:e>
            <m:r>
              <w:rPr>
                <w:rFonts w:ascii="Cambria Math" w:hAnsi="Cambria Math"/>
                <w:lang w:val="vi-VN"/>
              </w:rPr>
              <m:t>μ</m:t>
            </m:r>
          </m:e>
          <m:sub>
            <m:r>
              <m:rPr>
                <m:scr m:val="script"/>
                <m:sty m:val="p"/>
              </m:rPr>
              <w:rPr>
                <w:rFonts w:ascii="Cambria Math" w:hAnsi="Cambria Math"/>
                <w:lang w:val="vi-VN"/>
              </w:rPr>
              <m:t>B</m:t>
            </m:r>
          </m:sub>
        </m:sSub>
        <m:r>
          <m:rPr>
            <m:sty m:val="p"/>
          </m:rPr>
          <w:rPr>
            <w:rFonts w:ascii="Cambria Math" w:hAnsi="Cambria Math"/>
            <w:lang w:val="vi-VN"/>
          </w:rPr>
          <m:t xml:space="preserve">← </m:t>
        </m:r>
        <m:f>
          <m:fPr>
            <m:ctrlPr>
              <w:rPr>
                <w:rFonts w:ascii="Cambria Math" w:hAnsi="Cambria Math"/>
              </w:rPr>
            </m:ctrlPr>
          </m:fPr>
          <m:num>
            <m:r>
              <m:rPr>
                <m:sty m:val="p"/>
              </m:rPr>
              <w:rPr>
                <w:rFonts w:ascii="Cambria Math" w:hAnsi="Cambria Math"/>
                <w:lang w:val="vi-VN"/>
              </w:rPr>
              <m:t>1</m:t>
            </m:r>
          </m:num>
          <m:den>
            <m:r>
              <w:rPr>
                <w:rFonts w:ascii="Cambria Math" w:hAnsi="Cambria Math"/>
                <w:lang w:val="vi-VN"/>
              </w:rPr>
              <m:t>m</m:t>
            </m:r>
          </m:den>
        </m:f>
        <m:r>
          <m:rPr>
            <m:sty m:val="p"/>
          </m:rPr>
          <w:rPr>
            <w:rFonts w:ascii="Cambria Math" w:hAnsi="Cambria Math"/>
            <w:lang w:val="vi-VN"/>
          </w:rPr>
          <m:t xml:space="preserve"> </m:t>
        </m:r>
        <m:nary>
          <m:naryPr>
            <m:chr m:val="∑"/>
            <m:limLoc m:val="undOvr"/>
            <m:ctrlPr>
              <w:rPr>
                <w:rFonts w:ascii="Cambria Math" w:hAnsi="Cambria Math"/>
              </w:rPr>
            </m:ctrlPr>
          </m:naryPr>
          <m:sub>
            <m:r>
              <w:rPr>
                <w:rFonts w:ascii="Cambria Math" w:hAnsi="Cambria Math"/>
                <w:lang w:val="vi-VN"/>
              </w:rPr>
              <m:t>i</m:t>
            </m:r>
            <m:r>
              <m:rPr>
                <m:sty m:val="p"/>
              </m:rPr>
              <w:rPr>
                <w:rFonts w:ascii="Cambria Math" w:hAnsi="Cambria Math"/>
                <w:lang w:val="vi-VN"/>
              </w:rPr>
              <m:t>=1</m:t>
            </m:r>
          </m:sub>
          <m:sup>
            <m:r>
              <w:rPr>
                <w:rFonts w:ascii="Cambria Math" w:hAnsi="Cambria Math"/>
                <w:lang w:val="vi-VN"/>
              </w:rPr>
              <m:t>m</m:t>
            </m:r>
          </m:sup>
          <m:e>
            <m:sSub>
              <m:sSubPr>
                <m:ctrlPr>
                  <w:rPr>
                    <w:rFonts w:ascii="Cambria Math" w:hAnsi="Cambria Math"/>
                  </w:rPr>
                </m:ctrlPr>
              </m:sSubPr>
              <m:e>
                <m:r>
                  <w:rPr>
                    <w:rFonts w:ascii="Cambria Math" w:hAnsi="Cambria Math"/>
                    <w:lang w:val="vi-VN"/>
                  </w:rPr>
                  <m:t>x</m:t>
                </m:r>
              </m:e>
              <m:sub>
                <m:r>
                  <w:rPr>
                    <w:rFonts w:ascii="Cambria Math" w:hAnsi="Cambria Math"/>
                    <w:lang w:val="vi-VN"/>
                  </w:rPr>
                  <m:t>i</m:t>
                </m:r>
              </m:sub>
            </m:sSub>
          </m:e>
        </m:nary>
      </m:oMath>
      <w:r w:rsidR="00CA072B" w:rsidRPr="00CA072B">
        <w:rPr>
          <w:lang w:val="vi-VN"/>
        </w:rPr>
        <w:tab/>
      </w:r>
      <w:r w:rsidR="00CA072B" w:rsidRPr="00CA072B">
        <w:rPr>
          <w:lang w:val="vi-VN"/>
        </w:rPr>
        <w:tab/>
      </w:r>
      <w:r w:rsidR="00CA072B" w:rsidRPr="00CA072B">
        <w:rPr>
          <w:lang w:val="vi-VN"/>
        </w:rPr>
        <w:tab/>
        <w:t>(2.2)</w:t>
      </w:r>
    </w:p>
    <w:p w14:paraId="6A5696BC" w14:textId="76C9DC0F" w:rsidR="00CC1D99" w:rsidRPr="00CA072B" w:rsidRDefault="001973A2" w:rsidP="00642176">
      <w:pPr>
        <w:pStyle w:val="Nidungvnbn"/>
        <w:ind w:left="2880"/>
        <w:rPr>
          <w:lang w:val="vi-VN"/>
        </w:rPr>
      </w:pPr>
      <m:oMath>
        <m:sSubSup>
          <m:sSubSupPr>
            <m:ctrlPr>
              <w:rPr>
                <w:rFonts w:ascii="Cambria Math" w:hAnsi="Cambria Math"/>
              </w:rPr>
            </m:ctrlPr>
          </m:sSubSupPr>
          <m:e>
            <m:r>
              <w:rPr>
                <w:rFonts w:ascii="Cambria Math" w:hAnsi="Cambria Math"/>
                <w:lang w:val="vi-VN"/>
              </w:rPr>
              <m:t>σ</m:t>
            </m:r>
          </m:e>
          <m:sub>
            <m:r>
              <m:rPr>
                <m:scr m:val="script"/>
                <m:sty m:val="p"/>
              </m:rPr>
              <w:rPr>
                <w:rFonts w:ascii="Cambria Math" w:hAnsi="Cambria Math"/>
                <w:lang w:val="vi-VN"/>
              </w:rPr>
              <m:t>B</m:t>
            </m:r>
          </m:sub>
          <m:sup>
            <m:r>
              <m:rPr>
                <m:sty m:val="p"/>
              </m:rPr>
              <w:rPr>
                <w:rFonts w:ascii="Cambria Math" w:hAnsi="Cambria Math"/>
                <w:lang w:val="vi-VN"/>
              </w:rPr>
              <m:t>2</m:t>
            </m:r>
          </m:sup>
        </m:sSubSup>
        <m:r>
          <m:rPr>
            <m:sty m:val="p"/>
          </m:rPr>
          <w:rPr>
            <w:rFonts w:ascii="Cambria Math" w:hAnsi="Cambria Math"/>
            <w:lang w:val="vi-VN"/>
          </w:rPr>
          <m:t xml:space="preserve"> ← </m:t>
        </m:r>
        <m:f>
          <m:fPr>
            <m:ctrlPr>
              <w:rPr>
                <w:rFonts w:ascii="Cambria Math" w:hAnsi="Cambria Math"/>
              </w:rPr>
            </m:ctrlPr>
          </m:fPr>
          <m:num>
            <m:r>
              <m:rPr>
                <m:sty m:val="p"/>
              </m:rPr>
              <w:rPr>
                <w:rFonts w:ascii="Cambria Math" w:hAnsi="Cambria Math"/>
                <w:lang w:val="vi-VN"/>
              </w:rPr>
              <m:t>1</m:t>
            </m:r>
          </m:num>
          <m:den>
            <m:r>
              <w:rPr>
                <w:rFonts w:ascii="Cambria Math" w:hAnsi="Cambria Math"/>
                <w:lang w:val="vi-VN"/>
              </w:rPr>
              <m:t>m</m:t>
            </m:r>
          </m:den>
        </m:f>
      </m:oMath>
      <w:r w:rsidR="00CC1D99" w:rsidRPr="00CA072B">
        <w:rPr>
          <w:lang w:val="vi-VN"/>
        </w:rPr>
        <w:t xml:space="preserve"> </w:t>
      </w:r>
      <m:oMath>
        <m:nary>
          <m:naryPr>
            <m:chr m:val="∑"/>
            <m:limLoc m:val="undOvr"/>
            <m:ctrlPr>
              <w:rPr>
                <w:rFonts w:ascii="Cambria Math" w:hAnsi="Cambria Math"/>
              </w:rPr>
            </m:ctrlPr>
          </m:naryPr>
          <m:sub>
            <m:r>
              <w:rPr>
                <w:rFonts w:ascii="Cambria Math" w:hAnsi="Cambria Math"/>
                <w:lang w:val="vi-VN"/>
              </w:rPr>
              <m:t>i</m:t>
            </m:r>
            <m:r>
              <m:rPr>
                <m:sty m:val="p"/>
              </m:rPr>
              <w:rPr>
                <w:rFonts w:ascii="Cambria Math" w:hAnsi="Cambria Math"/>
                <w:lang w:val="vi-VN"/>
              </w:rPr>
              <m:t>=1</m:t>
            </m:r>
          </m:sub>
          <m:sup>
            <m:r>
              <w:rPr>
                <w:rFonts w:ascii="Cambria Math" w:hAnsi="Cambria Math"/>
                <w:lang w:val="vi-VN"/>
              </w:rPr>
              <m:t>m</m:t>
            </m:r>
          </m:sup>
          <m:e>
            <m:sSub>
              <m:sSubPr>
                <m:ctrlPr>
                  <w:rPr>
                    <w:rFonts w:ascii="Cambria Math" w:hAnsi="Cambria Math"/>
                  </w:rPr>
                </m:ctrlPr>
              </m:sSubPr>
              <m:e>
                <m:r>
                  <m:rPr>
                    <m:sty m:val="p"/>
                  </m:rPr>
                  <w:rPr>
                    <w:rFonts w:ascii="Cambria Math" w:hAnsi="Cambria Math"/>
                    <w:lang w:val="vi-VN"/>
                  </w:rPr>
                  <m:t>(</m:t>
                </m:r>
                <m:r>
                  <w:rPr>
                    <w:rFonts w:ascii="Cambria Math" w:hAnsi="Cambria Math"/>
                    <w:lang w:val="vi-VN"/>
                  </w:rPr>
                  <m:t>x</m:t>
                </m:r>
              </m:e>
              <m:sub>
                <m:r>
                  <w:rPr>
                    <w:rFonts w:ascii="Cambria Math" w:hAnsi="Cambria Math"/>
                    <w:lang w:val="vi-VN"/>
                  </w:rPr>
                  <m:t>i</m:t>
                </m:r>
              </m:sub>
            </m:sSub>
            <m:r>
              <m:rPr>
                <m:sty m:val="p"/>
              </m:rPr>
              <w:rPr>
                <w:rFonts w:ascii="Cambria Math" w:hAnsi="Cambria Math"/>
                <w:lang w:val="vi-VN"/>
              </w:rPr>
              <m:t xml:space="preserve">- </m:t>
            </m:r>
          </m:e>
        </m:nary>
        <m:sSub>
          <m:sSubPr>
            <m:ctrlPr>
              <w:rPr>
                <w:rFonts w:ascii="Cambria Math" w:hAnsi="Cambria Math"/>
              </w:rPr>
            </m:ctrlPr>
          </m:sSubPr>
          <m:e>
            <m:r>
              <w:rPr>
                <w:rFonts w:ascii="Cambria Math" w:hAnsi="Cambria Math"/>
                <w:lang w:val="vi-VN"/>
              </w:rPr>
              <m:t>μ</m:t>
            </m:r>
          </m:e>
          <m:sub>
            <m:r>
              <m:rPr>
                <m:scr m:val="script"/>
                <m:sty m:val="p"/>
              </m:rPr>
              <w:rPr>
                <w:rFonts w:ascii="Cambria Math" w:hAnsi="Cambria Math"/>
                <w:lang w:val="vi-VN"/>
              </w:rPr>
              <m:t>B</m:t>
            </m:r>
          </m:sub>
        </m:sSub>
        <m:r>
          <m:rPr>
            <m:sty m:val="p"/>
          </m:rPr>
          <w:rPr>
            <w:rFonts w:ascii="Cambria Math" w:hAnsi="Cambria Math"/>
            <w:lang w:val="vi-VN"/>
          </w:rPr>
          <m:t>)</m:t>
        </m:r>
      </m:oMath>
      <w:r w:rsidR="00CA072B" w:rsidRPr="00CA072B">
        <w:rPr>
          <w:lang w:val="vi-VN"/>
        </w:rPr>
        <w:tab/>
      </w:r>
      <w:r w:rsidR="00CA072B" w:rsidRPr="00CA072B">
        <w:rPr>
          <w:lang w:val="vi-VN"/>
        </w:rPr>
        <w:tab/>
        <w:t>(</w:t>
      </w:r>
      <w:r w:rsidR="00CA072B">
        <w:rPr>
          <w:lang w:val="vi-VN"/>
        </w:rPr>
        <w:t>2.3</w:t>
      </w:r>
      <w:r w:rsidR="00CA072B" w:rsidRPr="00CA072B">
        <w:rPr>
          <w:lang w:val="vi-VN"/>
        </w:rPr>
        <w:t>)</w:t>
      </w:r>
    </w:p>
    <w:p w14:paraId="7189B827" w14:textId="632E68F4" w:rsidR="002308C0" w:rsidRPr="00CA072B" w:rsidRDefault="001973A2" w:rsidP="00CA072B">
      <w:pPr>
        <w:pStyle w:val="Nidungvnbn"/>
        <w:ind w:left="2880"/>
        <w:rPr>
          <w:lang w:val="vi-VN"/>
        </w:rPr>
      </w:pPr>
      <m:oMath>
        <m:sSub>
          <m:sSubPr>
            <m:ctrlPr>
              <w:rPr>
                <w:rFonts w:ascii="Cambria Math" w:hAnsi="Cambria Math"/>
              </w:rPr>
            </m:ctrlPr>
          </m:sSubPr>
          <m:e>
            <m:acc>
              <m:accPr>
                <m:ctrlPr>
                  <w:rPr>
                    <w:rFonts w:ascii="Cambria Math" w:hAnsi="Cambria Math"/>
                  </w:rPr>
                </m:ctrlPr>
              </m:accPr>
              <m:e>
                <m:r>
                  <w:rPr>
                    <w:rFonts w:ascii="Cambria Math" w:hAnsi="Cambria Math"/>
                    <w:lang w:val="vi-VN"/>
                  </w:rPr>
                  <m:t>x</m:t>
                </m:r>
              </m:e>
            </m:acc>
          </m:e>
          <m:sub>
            <m:r>
              <w:rPr>
                <w:rFonts w:ascii="Cambria Math" w:hAnsi="Cambria Math"/>
                <w:lang w:val="vi-VN"/>
              </w:rPr>
              <m:t>i</m:t>
            </m:r>
          </m:sub>
        </m:sSub>
        <m:r>
          <m:rPr>
            <m:sty m:val="p"/>
          </m:rPr>
          <w:rPr>
            <w:rFonts w:ascii="Cambria Math" w:hAnsi="Cambria Math"/>
            <w:lang w:val="vi-VN"/>
          </w:rPr>
          <m:t xml:space="preserve"> ← </m:t>
        </m:r>
        <m:f>
          <m:fPr>
            <m:ctrlPr>
              <w:rPr>
                <w:rFonts w:ascii="Cambria Math" w:hAnsi="Cambria Math"/>
              </w:rPr>
            </m:ctrlPr>
          </m:fPr>
          <m:num>
            <m:sSub>
              <m:sSubPr>
                <m:ctrlPr>
                  <w:rPr>
                    <w:rFonts w:ascii="Cambria Math" w:hAnsi="Cambria Math"/>
                  </w:rPr>
                </m:ctrlPr>
              </m:sSubPr>
              <m:e>
                <m:r>
                  <w:rPr>
                    <w:rFonts w:ascii="Cambria Math" w:hAnsi="Cambria Math"/>
                    <w:lang w:val="vi-VN"/>
                  </w:rPr>
                  <m:t>x</m:t>
                </m:r>
              </m:e>
              <m:sub>
                <m:r>
                  <w:rPr>
                    <w:rFonts w:ascii="Cambria Math" w:hAnsi="Cambria Math"/>
                    <w:lang w:val="vi-VN"/>
                  </w:rPr>
                  <m:t>i</m:t>
                </m:r>
              </m:sub>
            </m:sSub>
            <m:r>
              <m:rPr>
                <m:sty m:val="p"/>
              </m:rPr>
              <w:rPr>
                <w:rFonts w:ascii="Cambria Math" w:hAnsi="Cambria Math"/>
                <w:lang w:val="vi-VN"/>
              </w:rPr>
              <m:t xml:space="preserve"> - </m:t>
            </m:r>
            <m:sSub>
              <m:sSubPr>
                <m:ctrlPr>
                  <w:rPr>
                    <w:rFonts w:ascii="Cambria Math" w:hAnsi="Cambria Math"/>
                  </w:rPr>
                </m:ctrlPr>
              </m:sSubPr>
              <m:e>
                <m:r>
                  <w:rPr>
                    <w:rFonts w:ascii="Cambria Math" w:hAnsi="Cambria Math"/>
                    <w:lang w:val="vi-VN"/>
                  </w:rPr>
                  <m:t>μ</m:t>
                </m:r>
              </m:e>
              <m:sub>
                <m:r>
                  <m:rPr>
                    <m:scr m:val="script"/>
                    <m:sty m:val="p"/>
                  </m:rPr>
                  <w:rPr>
                    <w:rFonts w:ascii="Cambria Math" w:hAnsi="Cambria Math"/>
                    <w:lang w:val="vi-VN"/>
                  </w:rPr>
                  <m:t>B</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lang w:val="vi-VN"/>
                      </w:rPr>
                      <m:t>σ</m:t>
                    </m:r>
                  </m:e>
                  <m:sub>
                    <m:r>
                      <m:rPr>
                        <m:scr m:val="script"/>
                        <m:sty m:val="p"/>
                      </m:rPr>
                      <w:rPr>
                        <w:rFonts w:ascii="Cambria Math" w:hAnsi="Cambria Math"/>
                        <w:lang w:val="vi-VN"/>
                      </w:rPr>
                      <m:t>B</m:t>
                    </m:r>
                  </m:sub>
                  <m:sup>
                    <m:r>
                      <m:rPr>
                        <m:sty m:val="p"/>
                      </m:rPr>
                      <w:rPr>
                        <w:rFonts w:ascii="Cambria Math" w:hAnsi="Cambria Math"/>
                        <w:lang w:val="vi-VN"/>
                      </w:rPr>
                      <m:t>2</m:t>
                    </m:r>
                  </m:sup>
                </m:sSubSup>
                <m:r>
                  <m:rPr>
                    <m:sty m:val="p"/>
                  </m:rPr>
                  <w:rPr>
                    <w:rFonts w:ascii="Cambria Math" w:hAnsi="Cambria Math"/>
                    <w:lang w:val="vi-VN"/>
                  </w:rPr>
                  <m:t xml:space="preserve">+ </m:t>
                </m:r>
                <m:r>
                  <w:rPr>
                    <w:rFonts w:ascii="Cambria Math" w:hAnsi="Cambria Math"/>
                    <w:lang w:val="vi-VN"/>
                  </w:rPr>
                  <m:t>ε</m:t>
                </m:r>
              </m:e>
            </m:rad>
          </m:den>
        </m:f>
      </m:oMath>
      <w:r w:rsidR="00CA072B" w:rsidRPr="00CA072B">
        <w:rPr>
          <w:lang w:val="vi-VN"/>
        </w:rPr>
        <w:tab/>
      </w:r>
      <w:r w:rsidR="00CA072B" w:rsidRPr="00CA072B">
        <w:rPr>
          <w:lang w:val="vi-VN"/>
        </w:rPr>
        <w:tab/>
      </w:r>
      <w:r w:rsidR="00CA072B" w:rsidRPr="00CA072B">
        <w:rPr>
          <w:lang w:val="vi-VN"/>
        </w:rPr>
        <w:tab/>
      </w:r>
      <w:r w:rsidR="00CA072B" w:rsidRPr="00CA072B">
        <w:rPr>
          <w:lang w:val="vi-VN"/>
        </w:rPr>
        <w:tab/>
        <w:t>(</w:t>
      </w:r>
      <w:r w:rsidR="00CA072B">
        <w:rPr>
          <w:lang w:val="vi-VN"/>
        </w:rPr>
        <w:t>2.4</w:t>
      </w:r>
      <w:r w:rsidR="00CA072B" w:rsidRPr="00CA072B">
        <w:rPr>
          <w:lang w:val="vi-VN"/>
        </w:rPr>
        <w:t>)</w:t>
      </w:r>
    </w:p>
    <w:p w14:paraId="3D483ADD" w14:textId="1827A272" w:rsidR="00836758" w:rsidRPr="008C17CB" w:rsidRDefault="00433659" w:rsidP="00642176">
      <w:pPr>
        <w:pStyle w:val="Nidungvnbn"/>
        <w:rPr>
          <w:lang w:val="vi-VN"/>
        </w:rPr>
      </w:pPr>
      <w:r w:rsidRPr="00CA072B">
        <w:rPr>
          <w:lang w:val="vi-VN"/>
        </w:rPr>
        <w:tab/>
      </w:r>
      <w:r w:rsidRPr="00CA072B">
        <w:rPr>
          <w:lang w:val="vi-VN"/>
        </w:rPr>
        <w:tab/>
      </w:r>
      <w:r w:rsidRPr="00CA072B">
        <w:rPr>
          <w:lang w:val="vi-VN"/>
        </w:rPr>
        <w:tab/>
      </w:r>
      <w:r w:rsidRPr="00CA072B">
        <w:rPr>
          <w:lang w:val="vi-VN"/>
        </w:rPr>
        <w:tab/>
      </w:r>
      <m:oMath>
        <m:sSub>
          <m:sSubPr>
            <m:ctrlPr>
              <w:rPr>
                <w:rFonts w:ascii="Cambria Math" w:hAnsi="Cambria Math"/>
              </w:rPr>
            </m:ctrlPr>
          </m:sSubPr>
          <m:e>
            <m:r>
              <w:rPr>
                <w:rFonts w:ascii="Cambria Math" w:hAnsi="Cambria Math"/>
                <w:lang w:val="vi-VN"/>
              </w:rPr>
              <m:t>y</m:t>
            </m:r>
          </m:e>
          <m:sub>
            <m:r>
              <w:rPr>
                <w:rFonts w:ascii="Cambria Math" w:hAnsi="Cambria Math"/>
                <w:lang w:val="vi-VN"/>
              </w:rPr>
              <m:t>i</m:t>
            </m:r>
          </m:sub>
        </m:sSub>
        <m:r>
          <m:rPr>
            <m:sty m:val="p"/>
          </m:rPr>
          <w:rPr>
            <w:rFonts w:ascii="Cambria Math" w:hAnsi="Cambria Math"/>
            <w:lang w:val="vi-VN"/>
          </w:rPr>
          <m:t xml:space="preserve">= </m:t>
        </m:r>
        <m:r>
          <w:rPr>
            <w:rFonts w:ascii="Cambria Math" w:hAnsi="Cambria Math"/>
            <w:lang w:val="vi-VN"/>
          </w:rPr>
          <m:t>γ</m:t>
        </m:r>
        <m:sSub>
          <m:sSubPr>
            <m:ctrlPr>
              <w:rPr>
                <w:rFonts w:ascii="Cambria Math" w:hAnsi="Cambria Math"/>
              </w:rPr>
            </m:ctrlPr>
          </m:sSubPr>
          <m:e>
            <m:acc>
              <m:accPr>
                <m:ctrlPr>
                  <w:rPr>
                    <w:rFonts w:ascii="Cambria Math" w:hAnsi="Cambria Math"/>
                  </w:rPr>
                </m:ctrlPr>
              </m:accPr>
              <m:e>
                <m:r>
                  <w:rPr>
                    <w:rFonts w:ascii="Cambria Math" w:hAnsi="Cambria Math"/>
                    <w:lang w:val="vi-VN"/>
                  </w:rPr>
                  <m:t>x</m:t>
                </m:r>
              </m:e>
            </m:acc>
          </m:e>
          <m:sub>
            <m:r>
              <w:rPr>
                <w:rFonts w:ascii="Cambria Math" w:hAnsi="Cambria Math"/>
                <w:lang w:val="vi-VN"/>
              </w:rPr>
              <m:t>i</m:t>
            </m:r>
          </m:sub>
        </m:sSub>
        <m:r>
          <m:rPr>
            <m:sty m:val="p"/>
          </m:rPr>
          <w:rPr>
            <w:rFonts w:ascii="Cambria Math" w:hAnsi="Cambria Math"/>
            <w:lang w:val="vi-VN"/>
          </w:rPr>
          <m:t xml:space="preserve">+ </m:t>
        </m:r>
        <m:r>
          <w:rPr>
            <w:rFonts w:ascii="Cambria Math" w:hAnsi="Cambria Math"/>
            <w:lang w:val="vi-VN"/>
          </w:rPr>
          <m:t>β</m:t>
        </m:r>
        <m:r>
          <m:rPr>
            <m:sty m:val="p"/>
          </m:rPr>
          <w:rPr>
            <w:rFonts w:ascii="Cambria Math" w:hAnsi="Cambria Math"/>
            <w:lang w:val="vi-VN"/>
          </w:rPr>
          <m:t xml:space="preserve"> ≡ </m:t>
        </m:r>
        <m:sSub>
          <m:sSubPr>
            <m:ctrlPr>
              <w:rPr>
                <w:rFonts w:ascii="Cambria Math" w:hAnsi="Cambria Math"/>
              </w:rPr>
            </m:ctrlPr>
          </m:sSubPr>
          <m:e>
            <m:r>
              <w:rPr>
                <w:rFonts w:ascii="Cambria Math" w:hAnsi="Cambria Math"/>
                <w:lang w:val="vi-VN"/>
              </w:rPr>
              <m:t>BN</m:t>
            </m:r>
          </m:e>
          <m:sub>
            <m:r>
              <w:rPr>
                <w:rFonts w:ascii="Cambria Math" w:hAnsi="Cambria Math"/>
                <w:lang w:val="vi-VN"/>
              </w:rPr>
              <m:t>γ</m:t>
            </m:r>
            <m:r>
              <m:rPr>
                <m:sty m:val="p"/>
              </m:rPr>
              <w:rPr>
                <w:rFonts w:ascii="Cambria Math" w:hAnsi="Cambria Math"/>
                <w:lang w:val="vi-VN"/>
              </w:rPr>
              <m:t>,</m:t>
            </m:r>
            <m:r>
              <w:rPr>
                <w:rFonts w:ascii="Cambria Math" w:hAnsi="Cambria Math"/>
                <w:lang w:val="vi-VN"/>
              </w:rPr>
              <m:t>β</m:t>
            </m:r>
          </m:sub>
        </m:sSub>
        <m:r>
          <m:rPr>
            <m:sty m:val="p"/>
          </m:rPr>
          <w:rPr>
            <w:rFonts w:ascii="Cambria Math" w:hAnsi="Cambria Math"/>
            <w:lang w:val="vi-VN"/>
          </w:rPr>
          <m:t>(</m:t>
        </m:r>
        <m:sSub>
          <m:sSubPr>
            <m:ctrlPr>
              <w:rPr>
                <w:rFonts w:ascii="Cambria Math" w:hAnsi="Cambria Math"/>
              </w:rPr>
            </m:ctrlPr>
          </m:sSubPr>
          <m:e>
            <m:r>
              <w:rPr>
                <w:rFonts w:ascii="Cambria Math" w:hAnsi="Cambria Math"/>
                <w:lang w:val="vi-VN"/>
              </w:rPr>
              <m:t>x</m:t>
            </m:r>
          </m:e>
          <m:sub>
            <m:r>
              <w:rPr>
                <w:rFonts w:ascii="Cambria Math" w:hAnsi="Cambria Math"/>
                <w:lang w:val="vi-VN"/>
              </w:rPr>
              <m:t>i</m:t>
            </m:r>
          </m:sub>
        </m:sSub>
        <m:r>
          <m:rPr>
            <m:sty m:val="p"/>
          </m:rPr>
          <w:rPr>
            <w:rFonts w:ascii="Cambria Math" w:hAnsi="Cambria Math"/>
            <w:lang w:val="vi-VN"/>
          </w:rPr>
          <m:t>)</m:t>
        </m:r>
      </m:oMath>
      <w:r w:rsidR="001E712A" w:rsidRPr="008C17CB">
        <w:rPr>
          <w:lang w:val="vi-VN"/>
        </w:rPr>
        <w:tab/>
        <w:t>(2.5)</w:t>
      </w:r>
    </w:p>
    <w:p w14:paraId="5B3F316D" w14:textId="210215FB" w:rsidR="00A21664" w:rsidRPr="00BD6664" w:rsidRDefault="00A21664" w:rsidP="00A21664">
      <w:pPr>
        <w:pStyle w:val="Nidungvnbn"/>
        <w:rPr>
          <w:lang w:val="vi-VN"/>
        </w:rPr>
      </w:pPr>
      <w:r w:rsidRPr="00BD6664">
        <w:rPr>
          <w:lang w:val="vi-VN"/>
        </w:rPr>
        <w:t>Batch normalization còn có thể giúp chúng ta tránh được hiện tượng giá trị của x rơi vào khoảng bão hòa sau khi đ</w:t>
      </w:r>
      <w:r w:rsidR="00D16282" w:rsidRPr="00BD6664">
        <w:rPr>
          <w:lang w:val="vi-VN"/>
        </w:rPr>
        <w:t>i qua các hàm kích hoạt phi tuyế</w:t>
      </w:r>
      <w:r w:rsidRPr="00BD6664">
        <w:rPr>
          <w:lang w:val="vi-VN"/>
        </w:rPr>
        <w:t>n. Vậy nên nó đảm bảo rằng không có sự kích hoạt nào bị vượt quá cao hoặc quá thấp. Điều này giúp cho các weights mà khi không dùng BN có thể sẽ không bao giờ được học thì nay lại được học bình thường, giúp chúng ta làm giảm đi sự phụ thuộc vào giá trị khởi tạo của các tham số.</w:t>
      </w:r>
    </w:p>
    <w:p w14:paraId="2258164A" w14:textId="724B9C71" w:rsidR="00A21664" w:rsidRPr="00BD6664" w:rsidRDefault="00A21664" w:rsidP="00A21664">
      <w:pPr>
        <w:pStyle w:val="Nidungvnbn"/>
        <w:rPr>
          <w:lang w:val="vi-VN"/>
        </w:rPr>
      </w:pPr>
      <w:r w:rsidRPr="00BD6664">
        <w:rPr>
          <w:lang w:val="vi-VN"/>
        </w:rPr>
        <w:lastRenderedPageBreak/>
        <w:t xml:space="preserve">Batch Normalization còn có vai trò như một dạng của regularization giúp cho việc giảm thiểu </w:t>
      </w:r>
      <w:r w:rsidR="00803C92" w:rsidRPr="00BD6664">
        <w:rPr>
          <w:lang w:val="vi-VN"/>
        </w:rPr>
        <w:t>hiện tượng quá khớp (overfitting)</w:t>
      </w:r>
      <w:r w:rsidRPr="00BD6664">
        <w:rPr>
          <w:lang w:val="vi-VN"/>
        </w:rPr>
        <w:t>. Sử dụng batch normalization, chúng ta sẽ không cần phải sử dụng quá nhiều dropput, giúp tránh mất quá nhi</w:t>
      </w:r>
      <w:r w:rsidR="00473BE8" w:rsidRPr="00BD6664">
        <w:rPr>
          <w:lang w:val="vi-VN"/>
        </w:rPr>
        <w:t>ều thông tin khi dropout tham số</w:t>
      </w:r>
      <w:r w:rsidRPr="00BD6664">
        <w:rPr>
          <w:lang w:val="vi-VN"/>
        </w:rPr>
        <w:t xml:space="preserve"> của mạng. </w:t>
      </w:r>
    </w:p>
    <w:p w14:paraId="1A1F7775" w14:textId="42EAB6E0" w:rsidR="00A21664" w:rsidRDefault="00A21664" w:rsidP="00A21664">
      <w:pPr>
        <w:pStyle w:val="Tiumccp2"/>
        <w:rPr>
          <w:lang w:val="vi-VN"/>
        </w:rPr>
      </w:pPr>
      <w:bookmarkStart w:id="38" w:name="_Toc44596596"/>
      <w:r w:rsidRPr="00BD6664">
        <w:rPr>
          <w:lang w:val="vi-VN"/>
        </w:rPr>
        <w:t>2.</w:t>
      </w:r>
      <w:r>
        <w:rPr>
          <w:lang w:val="vi-VN"/>
        </w:rPr>
        <w:t>2</w:t>
      </w:r>
      <w:r w:rsidR="00C64442" w:rsidRPr="00BD6664">
        <w:rPr>
          <w:lang w:val="vi-VN"/>
        </w:rPr>
        <w:t>.4</w:t>
      </w:r>
      <w:r w:rsidRPr="00BD6664">
        <w:rPr>
          <w:lang w:val="vi-VN"/>
        </w:rPr>
        <w:t xml:space="preserve"> </w:t>
      </w:r>
      <w:r>
        <w:rPr>
          <w:lang w:val="vi-VN"/>
        </w:rPr>
        <w:t>Pooling</w:t>
      </w:r>
      <w:bookmarkEnd w:id="38"/>
    </w:p>
    <w:p w14:paraId="31ABF53A" w14:textId="08191E14" w:rsidR="00A21664" w:rsidRPr="00BD6664" w:rsidRDefault="00C64442" w:rsidP="00A21664">
      <w:pPr>
        <w:pStyle w:val="Tiumccp3"/>
        <w:rPr>
          <w:lang w:val="vi-VN"/>
        </w:rPr>
      </w:pPr>
      <w:bookmarkStart w:id="39" w:name="_Toc44596597"/>
      <w:r w:rsidRPr="00BD6664">
        <w:rPr>
          <w:lang w:val="vi-VN"/>
        </w:rPr>
        <w:t>2.2.4</w:t>
      </w:r>
      <w:r w:rsidR="00A21664" w:rsidRPr="00BD6664">
        <w:rPr>
          <w:lang w:val="vi-VN"/>
        </w:rPr>
        <w:t>.</w:t>
      </w:r>
      <w:r w:rsidR="00324811">
        <w:rPr>
          <w:lang w:val="vi-VN"/>
        </w:rPr>
        <w:t>1</w:t>
      </w:r>
      <w:r w:rsidR="00A21664" w:rsidRPr="00BD6664">
        <w:rPr>
          <w:lang w:val="vi-VN"/>
        </w:rPr>
        <w:t xml:space="preserve"> </w:t>
      </w:r>
      <w:r w:rsidR="00A21664">
        <w:rPr>
          <w:lang w:val="vi-VN"/>
        </w:rPr>
        <w:t>Max</w:t>
      </w:r>
      <w:r w:rsidR="00A21664" w:rsidRPr="00BD6664">
        <w:rPr>
          <w:lang w:val="vi-VN"/>
        </w:rPr>
        <w:t xml:space="preserve"> Pooling</w:t>
      </w:r>
      <w:bookmarkEnd w:id="39"/>
    </w:p>
    <w:p w14:paraId="7B4B6C68" w14:textId="7C8E6961" w:rsidR="00AE17D8" w:rsidRPr="00BD6664" w:rsidRDefault="00235FE5" w:rsidP="00235FE5">
      <w:pPr>
        <w:pStyle w:val="Nidungvnbn"/>
        <w:rPr>
          <w:lang w:val="vi-VN"/>
        </w:rPr>
      </w:pPr>
      <w:r>
        <w:rPr>
          <w:lang w:val="vi-VN"/>
        </w:rPr>
        <w:t>Max</w:t>
      </w:r>
      <w:r w:rsidRPr="00BD6664">
        <w:rPr>
          <w:lang w:val="vi-VN"/>
        </w:rPr>
        <w:t xml:space="preserve"> Pooling là một phép tính dùng để tính đầu ra </w:t>
      </w:r>
      <w:r w:rsidR="00F92F0B">
        <w:rPr>
          <w:lang w:val="vi-VN"/>
        </w:rPr>
        <w:t>lớn nhất</w:t>
      </w:r>
      <w:r w:rsidRPr="00BD6664">
        <w:rPr>
          <w:lang w:val="vi-VN"/>
        </w:rPr>
        <w:t xml:space="preserve"> của từng bản đồ đặc trưng (feature map) trong lớp trước. Nó làm giảm đáng kể dữ liệu và chuẩn bị cho lớp phân loại cuối cùng.</w:t>
      </w:r>
    </w:p>
    <w:p w14:paraId="66048E39" w14:textId="77777777" w:rsidR="009955C5" w:rsidRDefault="00812C4F" w:rsidP="009955C5">
      <w:pPr>
        <w:pStyle w:val="Nidungvnbn"/>
        <w:keepNext/>
        <w:jc w:val="center"/>
      </w:pPr>
      <w:r>
        <w:rPr>
          <w:noProof/>
          <w:lang w:val="vi-VN" w:eastAsia="vi-VN"/>
        </w:rPr>
        <w:drawing>
          <wp:inline distT="0" distB="0" distL="0" distR="0" wp14:anchorId="4F639428" wp14:editId="095A86FA">
            <wp:extent cx="4159789" cy="151824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611fdb5-87dc-4cb5-85fa-ba312b9a9462.png"/>
                    <pic:cNvPicPr/>
                  </pic:nvPicPr>
                  <pic:blipFill>
                    <a:blip r:embed="rId25">
                      <a:extLst>
                        <a:ext uri="{28A0092B-C50C-407E-A947-70E740481C1C}">
                          <a14:useLocalDpi xmlns:a14="http://schemas.microsoft.com/office/drawing/2010/main" val="0"/>
                        </a:ext>
                      </a:extLst>
                    </a:blip>
                    <a:stretch>
                      <a:fillRect/>
                    </a:stretch>
                  </pic:blipFill>
                  <pic:spPr>
                    <a:xfrm>
                      <a:off x="0" y="0"/>
                      <a:ext cx="4239131" cy="1547207"/>
                    </a:xfrm>
                    <a:prstGeom prst="rect">
                      <a:avLst/>
                    </a:prstGeom>
                  </pic:spPr>
                </pic:pic>
              </a:graphicData>
            </a:graphic>
          </wp:inline>
        </w:drawing>
      </w:r>
    </w:p>
    <w:p w14:paraId="60C34BD6" w14:textId="374286BD" w:rsidR="00B63313" w:rsidRDefault="009955C5" w:rsidP="009955C5">
      <w:pPr>
        <w:pStyle w:val="Caption"/>
      </w:pPr>
      <w:bookmarkStart w:id="40" w:name="_Toc44595710"/>
      <w:r>
        <w:t xml:space="preserve">Hình </w:t>
      </w:r>
      <w:fldSimple w:instr=" SEQ Hình \* ARABIC ">
        <w:r w:rsidR="001973A2">
          <w:rPr>
            <w:noProof/>
          </w:rPr>
          <w:t>13</w:t>
        </w:r>
      </w:fldSimple>
      <w:r>
        <w:t>. Max – Pooling</w:t>
      </w:r>
      <w:bookmarkEnd w:id="40"/>
    </w:p>
    <w:p w14:paraId="285BD9BE" w14:textId="15A81AB1" w:rsidR="00A21664" w:rsidRPr="00A21664" w:rsidRDefault="00C64442" w:rsidP="00A21664">
      <w:pPr>
        <w:pStyle w:val="Tiumccp3"/>
      </w:pPr>
      <w:bookmarkStart w:id="41" w:name="_Toc44596598"/>
      <w:r>
        <w:t>2.2.4</w:t>
      </w:r>
      <w:r w:rsidR="00A21664" w:rsidRPr="00A21664">
        <w:t>.</w:t>
      </w:r>
      <w:r w:rsidR="00A21664">
        <w:rPr>
          <w:lang w:val="vi-VN"/>
        </w:rPr>
        <w:t>2</w:t>
      </w:r>
      <w:r w:rsidR="00A21664" w:rsidRPr="00A21664">
        <w:t xml:space="preserve"> Global Average Pooling</w:t>
      </w:r>
      <w:bookmarkEnd w:id="41"/>
    </w:p>
    <w:p w14:paraId="66BD2517" w14:textId="65BFEAB8" w:rsidR="00A21664" w:rsidRDefault="00A21664" w:rsidP="00A21664">
      <w:pPr>
        <w:pStyle w:val="Nidungvnbn"/>
      </w:pPr>
      <w:r>
        <w:t>Global Average Pooling (GAP) là một phép tính dùng để tính đầu ra trung bình của từng bản đồ đặc trưng (feature map) trong lớp trước</w:t>
      </w:r>
      <w:r w:rsidR="0093746D">
        <w:t xml:space="preserve"> </w:t>
      </w:r>
      <w:r w:rsidR="000C2AB6" w:rsidRPr="000C2AB6">
        <w:rPr>
          <w:vertAlign w:val="superscript"/>
        </w:rPr>
        <w:t>[4]</w:t>
      </w:r>
      <w:r>
        <w:t xml:space="preserve">. Nó </w:t>
      </w:r>
      <w:r w:rsidR="00F92F0B">
        <w:rPr>
          <w:lang w:val="vi-VN"/>
        </w:rPr>
        <w:t xml:space="preserve">cũng </w:t>
      </w:r>
      <w:r>
        <w:t>làm giảm đáng kể dữ liệu và chuẩn bị cho lớp phân loại cuối cùng. Tương tự như Max Pooling, nó cũng không có thông số huấn luyện. Tuy nhiên thay vì lấy giá trị lớn nhất, GAP tính toán và trả về giá trị trong bình trên một bản đồ đặc trưng.</w:t>
      </w:r>
    </w:p>
    <w:p w14:paraId="7D0A6ED6" w14:textId="77777777" w:rsidR="0061638D" w:rsidRDefault="00A21664" w:rsidP="0061638D">
      <w:pPr>
        <w:pStyle w:val="Nidungvnbn"/>
        <w:keepNext/>
        <w:jc w:val="center"/>
      </w:pPr>
      <w:r>
        <w:rPr>
          <w:noProof/>
          <w:lang w:val="vi-VN" w:eastAsia="vi-VN"/>
        </w:rPr>
        <w:lastRenderedPageBreak/>
        <w:drawing>
          <wp:inline distT="0" distB="0" distL="0" distR="0" wp14:anchorId="7D043665" wp14:editId="5BC8FA49">
            <wp:extent cx="3597215" cy="1199071"/>
            <wp:effectExtent l="0" t="0" r="3810" b="1270"/>
            <wp:docPr id="212946216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6"/>
                    <a:srcRect/>
                    <a:stretch>
                      <a:fillRect/>
                    </a:stretch>
                  </pic:blipFill>
                  <pic:spPr>
                    <a:xfrm>
                      <a:off x="0" y="0"/>
                      <a:ext cx="3688752" cy="1229583"/>
                    </a:xfrm>
                    <a:prstGeom prst="rect">
                      <a:avLst/>
                    </a:prstGeom>
                    <a:ln/>
                  </pic:spPr>
                </pic:pic>
              </a:graphicData>
            </a:graphic>
          </wp:inline>
        </w:drawing>
      </w:r>
    </w:p>
    <w:p w14:paraId="4BDE74C2" w14:textId="66156963" w:rsidR="0031663D" w:rsidRPr="00C00E0C" w:rsidRDefault="0061638D" w:rsidP="0061638D">
      <w:pPr>
        <w:pStyle w:val="Caption"/>
      </w:pPr>
      <w:bookmarkStart w:id="42" w:name="_Toc44595711"/>
      <w:r>
        <w:t xml:space="preserve">Hình </w:t>
      </w:r>
      <w:fldSimple w:instr=" SEQ Hình \* ARABIC ">
        <w:r w:rsidR="001973A2">
          <w:rPr>
            <w:noProof/>
          </w:rPr>
          <w:t>14</w:t>
        </w:r>
      </w:fldSimple>
      <w:r>
        <w:t>. Global Average Pooling</w:t>
      </w:r>
      <w:bookmarkEnd w:id="42"/>
    </w:p>
    <w:p w14:paraId="5C23136A" w14:textId="5758AAE5" w:rsidR="00A21664" w:rsidRPr="000F2F0A" w:rsidRDefault="00A21664" w:rsidP="00A21664">
      <w:pPr>
        <w:pStyle w:val="Tiumccp2"/>
        <w:rPr>
          <w:lang w:val="vi-VN"/>
        </w:rPr>
      </w:pPr>
      <w:bookmarkStart w:id="43" w:name="_Toc44596599"/>
      <w:r w:rsidRPr="009414D7">
        <w:rPr>
          <w:lang w:val="vi-VN"/>
        </w:rPr>
        <w:t>2.</w:t>
      </w:r>
      <w:r>
        <w:rPr>
          <w:lang w:val="vi-VN"/>
        </w:rPr>
        <w:t>2</w:t>
      </w:r>
      <w:r w:rsidR="00C64442">
        <w:rPr>
          <w:lang w:val="vi-VN"/>
        </w:rPr>
        <w:t>.5</w:t>
      </w:r>
      <w:r w:rsidRPr="009414D7">
        <w:rPr>
          <w:lang w:val="vi-VN"/>
        </w:rPr>
        <w:t xml:space="preserve"> </w:t>
      </w:r>
      <w:r>
        <w:rPr>
          <w:lang w:val="vi-VN"/>
        </w:rPr>
        <w:t>Hàm kích hoạt</w:t>
      </w:r>
      <w:bookmarkEnd w:id="43"/>
    </w:p>
    <w:p w14:paraId="34A144B5" w14:textId="7E12228E" w:rsidR="00C64442" w:rsidRPr="009414D7" w:rsidRDefault="00C64442" w:rsidP="00FE20FE">
      <w:pPr>
        <w:pStyle w:val="Tiumccp3"/>
        <w:rPr>
          <w:lang w:val="vi-VN"/>
        </w:rPr>
      </w:pPr>
      <w:bookmarkStart w:id="44" w:name="_Toc44596600"/>
      <w:r>
        <w:rPr>
          <w:lang w:val="vi-VN"/>
        </w:rPr>
        <w:t>2.2.5</w:t>
      </w:r>
      <w:r w:rsidR="00FE20FE">
        <w:rPr>
          <w:lang w:val="vi-VN"/>
        </w:rPr>
        <w:t xml:space="preserve">.1 </w:t>
      </w:r>
      <w:r w:rsidR="00A21664" w:rsidRPr="009414D7">
        <w:rPr>
          <w:lang w:val="vi-VN"/>
        </w:rPr>
        <w:t>Hàm ReLU</w:t>
      </w:r>
      <w:bookmarkEnd w:id="44"/>
    </w:p>
    <w:p w14:paraId="23E64947" w14:textId="77777777" w:rsidR="00A21664" w:rsidRPr="009414D7" w:rsidRDefault="00A21664" w:rsidP="00A21664">
      <w:pPr>
        <w:pStyle w:val="Nidungvnbn"/>
        <w:rPr>
          <w:lang w:val="vi-VN"/>
        </w:rPr>
      </w:pPr>
      <w:r w:rsidRPr="009414D7">
        <w:rPr>
          <w:lang w:val="vi-VN"/>
        </w:rPr>
        <w:t>Hàm ReLU đang được sử dụng khá nhiều trong những năm gần đây khi huấn luyện các mạng neuron. ReLU đơn giản lọc các giá trị &lt; 0. Nhìn vào công thức chúng ta dễ dàng hiểu được cách hoạt động của nó. Một số ưu điểm khá vượt trội của nó so với Sigmoid và Tanh:</w:t>
      </w:r>
    </w:p>
    <w:p w14:paraId="54960062" w14:textId="77777777" w:rsidR="00A21664" w:rsidRPr="009414D7" w:rsidRDefault="00A21664" w:rsidP="00A21664">
      <w:pPr>
        <w:pStyle w:val="Nidungvnbn"/>
        <w:rPr>
          <w:rFonts w:ascii="Calibri" w:eastAsia="Calibri" w:hAnsi="Calibri" w:cs="Calibri"/>
          <w:color w:val="000000"/>
          <w:lang w:val="vi-VN"/>
        </w:rPr>
      </w:pPr>
      <w:r w:rsidRPr="009414D7">
        <w:rPr>
          <w:color w:val="000000"/>
          <w:lang w:val="vi-VN"/>
        </w:rPr>
        <w:t>Tốc độ hội tụ nhanh hơn hẳn. ReLU có tốc độ hội tụ nhanh gấp 6 lần hàm Tanh. Điều này có thể do ReLU không bị bão hoà ở 2 đầu như Sigmoid và Tanh.</w:t>
      </w:r>
    </w:p>
    <w:p w14:paraId="19999668" w14:textId="578913E6" w:rsidR="00A21664" w:rsidRPr="009414D7" w:rsidRDefault="00A21664" w:rsidP="00A21664">
      <w:pPr>
        <w:pStyle w:val="Nidungvnbn"/>
        <w:rPr>
          <w:rFonts w:ascii="Calibri" w:eastAsia="Calibri" w:hAnsi="Calibri" w:cs="Calibri"/>
          <w:color w:val="000000"/>
          <w:lang w:val="vi-VN"/>
        </w:rPr>
      </w:pPr>
      <w:r w:rsidRPr="009414D7">
        <w:rPr>
          <w:color w:val="000000"/>
          <w:lang w:val="vi-VN"/>
        </w:rPr>
        <w:t xml:space="preserve">Tính toán nhanh hơn. Do ReLU có công thúc tính đơn giản hơn Tanh và Sigmoid (sử dụng hàm </w:t>
      </w:r>
      <w:r w:rsidR="003734BF" w:rsidRPr="004544EB">
        <w:rPr>
          <w:color w:val="000000"/>
          <w:lang w:val="vi-VN"/>
        </w:rPr>
        <w:t>mũ</w:t>
      </w:r>
      <w:r w:rsidRPr="009414D7">
        <w:rPr>
          <w:color w:val="000000"/>
          <w:lang w:val="vi-VN"/>
        </w:rPr>
        <w:t xml:space="preserve"> và công thức phức tạp hơn)</w:t>
      </w:r>
      <w:r w:rsidR="006470D4" w:rsidRPr="005F026C">
        <w:rPr>
          <w:color w:val="000000"/>
          <w:vertAlign w:val="superscript"/>
          <w:lang w:val="vi-VN"/>
        </w:rPr>
        <w:t>[5]</w:t>
      </w:r>
      <w:r w:rsidRPr="009414D7">
        <w:rPr>
          <w:color w:val="000000"/>
          <w:lang w:val="vi-VN"/>
        </w:rPr>
        <w:t xml:space="preserve">. </w:t>
      </w:r>
    </w:p>
    <w:p w14:paraId="590EF884" w14:textId="46404382" w:rsidR="00F90B5E" w:rsidRDefault="00131A3A" w:rsidP="00F90B5E">
      <w:pPr>
        <w:pStyle w:val="Nidungvnbn"/>
      </w:pPr>
      <m:oMathPara>
        <m:oMath>
          <m:r>
            <m:rPr>
              <m:sty m:val="p"/>
            </m:rPr>
            <w:rPr>
              <w:rFonts w:ascii="Cambria Math" w:hAnsi="Cambria Math"/>
            </w:rPr>
            <m:t>max⁡</m:t>
          </m:r>
          <m:r>
            <w:rPr>
              <w:rFonts w:ascii="Cambria Math" w:hAnsi="Cambria Math"/>
            </w:rPr>
            <m:t>(0, w ⋅x+b)</m:t>
          </m:r>
        </m:oMath>
      </m:oMathPara>
    </w:p>
    <w:p w14:paraId="5B755C9D" w14:textId="77777777" w:rsidR="00AA25C8" w:rsidRDefault="00A21664" w:rsidP="00AA25C8">
      <w:pPr>
        <w:pStyle w:val="Nidungvnbn"/>
        <w:keepNext/>
        <w:jc w:val="center"/>
      </w:pPr>
      <w:r>
        <w:rPr>
          <w:noProof/>
          <w:lang w:val="vi-VN" w:eastAsia="vi-VN"/>
        </w:rPr>
        <w:drawing>
          <wp:inline distT="0" distB="0" distL="0" distR="0" wp14:anchorId="0E3A56CC" wp14:editId="6F20817C">
            <wp:extent cx="3440239" cy="1739992"/>
            <wp:effectExtent l="0" t="0" r="0" b="0"/>
            <wp:docPr id="212946216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7"/>
                    <a:srcRect t="9698"/>
                    <a:stretch>
                      <a:fillRect/>
                    </a:stretch>
                  </pic:blipFill>
                  <pic:spPr>
                    <a:xfrm>
                      <a:off x="0" y="0"/>
                      <a:ext cx="3440239" cy="1739992"/>
                    </a:xfrm>
                    <a:prstGeom prst="rect">
                      <a:avLst/>
                    </a:prstGeom>
                    <a:ln/>
                  </pic:spPr>
                </pic:pic>
              </a:graphicData>
            </a:graphic>
          </wp:inline>
        </w:drawing>
      </w:r>
    </w:p>
    <w:p w14:paraId="27C31DD8" w14:textId="6887EEF3" w:rsidR="00954230" w:rsidRPr="007C4B66" w:rsidRDefault="00AA25C8" w:rsidP="00AA25C8">
      <w:pPr>
        <w:pStyle w:val="Caption"/>
      </w:pPr>
      <w:bookmarkStart w:id="45" w:name="_Toc44595712"/>
      <w:r>
        <w:t xml:space="preserve">Hình </w:t>
      </w:r>
      <w:fldSimple w:instr=" SEQ Hình \* ARABIC ">
        <w:r w:rsidR="001973A2">
          <w:rPr>
            <w:noProof/>
          </w:rPr>
          <w:t>15</w:t>
        </w:r>
      </w:fldSimple>
      <w:r>
        <w:t>. Hàm ReLU</w:t>
      </w:r>
      <w:bookmarkEnd w:id="45"/>
    </w:p>
    <w:p w14:paraId="5F7750EF" w14:textId="7DD48601" w:rsidR="009535BE" w:rsidRDefault="009535BE" w:rsidP="00C64442">
      <w:pPr>
        <w:pStyle w:val="Tiumccp3"/>
        <w:numPr>
          <w:ilvl w:val="3"/>
          <w:numId w:val="32"/>
        </w:numPr>
      </w:pPr>
      <w:bookmarkStart w:id="46" w:name="_Toc44596601"/>
      <w:r>
        <w:t>Hàm Leaky ReLU</w:t>
      </w:r>
      <w:bookmarkEnd w:id="46"/>
    </w:p>
    <w:p w14:paraId="1B539813" w14:textId="77777777" w:rsidR="009535BE" w:rsidRDefault="009535BE" w:rsidP="007B77C7">
      <w:pPr>
        <w:pStyle w:val="Nidungvnbn"/>
        <w:ind w:left="810" w:firstLine="0"/>
      </w:pPr>
      <w:r w:rsidRPr="00661708">
        <w:rPr>
          <w:i/>
        </w:rPr>
        <w:t>f(x) = 1(x &lt; 0) (αx) + 1 (x &gt;= 0) (x)</w:t>
      </w:r>
      <w:r>
        <w:t xml:space="preserve"> với </w:t>
      </w:r>
      <w:r w:rsidRPr="00661708">
        <w:rPr>
          <w:i/>
        </w:rPr>
        <w:t>α</w:t>
      </w:r>
      <w:r>
        <w:t xml:space="preserve"> là hằng số nhỏ.</w:t>
      </w:r>
    </w:p>
    <w:p w14:paraId="18695051" w14:textId="77777777" w:rsidR="008D26AA" w:rsidRDefault="009535BE" w:rsidP="008D26AA">
      <w:pPr>
        <w:pStyle w:val="Nidungvnbn"/>
        <w:keepNext/>
        <w:ind w:left="810" w:firstLine="0"/>
        <w:jc w:val="center"/>
      </w:pPr>
      <w:r>
        <w:rPr>
          <w:noProof/>
          <w:lang w:val="vi-VN" w:eastAsia="vi-VN"/>
        </w:rPr>
        <w:lastRenderedPageBreak/>
        <w:drawing>
          <wp:inline distT="0" distB="0" distL="0" distR="0" wp14:anchorId="1A9D5BB8" wp14:editId="21D46E46">
            <wp:extent cx="2809524" cy="18857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ky-relu.png"/>
                    <pic:cNvPicPr/>
                  </pic:nvPicPr>
                  <pic:blipFill>
                    <a:blip r:embed="rId28">
                      <a:extLst>
                        <a:ext uri="{28A0092B-C50C-407E-A947-70E740481C1C}">
                          <a14:useLocalDpi xmlns:a14="http://schemas.microsoft.com/office/drawing/2010/main" val="0"/>
                        </a:ext>
                      </a:extLst>
                    </a:blip>
                    <a:stretch>
                      <a:fillRect/>
                    </a:stretch>
                  </pic:blipFill>
                  <pic:spPr>
                    <a:xfrm>
                      <a:off x="0" y="0"/>
                      <a:ext cx="2809524" cy="1885714"/>
                    </a:xfrm>
                    <a:prstGeom prst="rect">
                      <a:avLst/>
                    </a:prstGeom>
                  </pic:spPr>
                </pic:pic>
              </a:graphicData>
            </a:graphic>
          </wp:inline>
        </w:drawing>
      </w:r>
    </w:p>
    <w:p w14:paraId="13536809" w14:textId="1B0FC3BD" w:rsidR="008D26AA" w:rsidRDefault="008D26AA" w:rsidP="008D26AA">
      <w:pPr>
        <w:pStyle w:val="Caption"/>
      </w:pPr>
      <w:bookmarkStart w:id="47" w:name="_Toc44595713"/>
      <w:r>
        <w:t xml:space="preserve">Hình </w:t>
      </w:r>
      <w:fldSimple w:instr=" SEQ Hình \* ARABIC ">
        <w:r w:rsidR="001973A2">
          <w:rPr>
            <w:noProof/>
          </w:rPr>
          <w:t>16</w:t>
        </w:r>
      </w:fldSimple>
      <w:r>
        <w:t>. Hàm Leaky ReLU</w:t>
      </w:r>
      <w:bookmarkEnd w:id="47"/>
    </w:p>
    <w:p w14:paraId="1E109FBA" w14:textId="3F3256C6" w:rsidR="009535BE" w:rsidRDefault="009535BE" w:rsidP="007B77C7">
      <w:pPr>
        <w:pStyle w:val="Nidungvnbn"/>
        <w:keepNext/>
      </w:pPr>
      <w:r>
        <w:t xml:space="preserve">Leaky ReLU là một cố gắng trong việc loại </w:t>
      </w:r>
      <w:r w:rsidR="00381CB1">
        <w:t>bỏ “dying ReLU”. Thay vì trả về g</w:t>
      </w:r>
      <w:r>
        <w:t>iá trị 0 với các đầu vào &lt;</w:t>
      </w:r>
      <w:r w:rsidR="00381CB1">
        <w:t xml:space="preserve"> </w:t>
      </w:r>
      <w:r>
        <w:t xml:space="preserve">0 thì Leaky ReLU tạo ra một </w:t>
      </w:r>
      <w:r w:rsidR="003B5891">
        <w:t>đường xiên có độ dốc nhỏ (như</w:t>
      </w:r>
      <w:r>
        <w:t xml:space="preserve"> đồ thị</w:t>
      </w:r>
      <w:r w:rsidR="004F300B">
        <w:t xml:space="preserve"> trên</w:t>
      </w:r>
      <w:r>
        <w:t>). Có nhiều báo cáo về việc hiệu Leaky ReLU có hiệu quả tốt hơn ReLU, nhưng hiệu quả này vẫn chưa rõ ràng và nhất quán.</w:t>
      </w:r>
    </w:p>
    <w:p w14:paraId="5D25D996" w14:textId="5CB5874A" w:rsidR="009535BE" w:rsidRPr="009535BE" w:rsidRDefault="009535BE" w:rsidP="007B77C7">
      <w:pPr>
        <w:pStyle w:val="Nidungvnbn"/>
        <w:keepNext/>
      </w:pPr>
      <w:r>
        <w:t>Ngoài Leaky ReLU có một biến thể cũng k</w:t>
      </w:r>
      <w:r w:rsidR="008613AD">
        <w:t xml:space="preserve">há nổi tiếng của ReLU là PReLU. </w:t>
      </w:r>
      <w:r>
        <w:t xml:space="preserve">PReLU tương </w:t>
      </w:r>
      <w:r w:rsidR="00D81267">
        <w:t xml:space="preserve">tự Leaky ReLU nhưng cho phép nơ </w:t>
      </w:r>
      <w:r>
        <w:t xml:space="preserve">ron tự động chọn hệ số α tốt </w:t>
      </w:r>
      <w:r w:rsidR="008F3DC4">
        <w:t>n</w:t>
      </w:r>
      <w:r>
        <w:t>hất.</w:t>
      </w:r>
    </w:p>
    <w:p w14:paraId="5A58656E" w14:textId="38F6646C" w:rsidR="00A21664" w:rsidRPr="00BA6210" w:rsidRDefault="00A21664" w:rsidP="00C64442">
      <w:pPr>
        <w:pStyle w:val="Tiumccp3"/>
        <w:numPr>
          <w:ilvl w:val="3"/>
          <w:numId w:val="32"/>
        </w:numPr>
      </w:pPr>
      <w:bookmarkStart w:id="48" w:name="_Toc44596602"/>
      <w:r w:rsidRPr="00BA6210">
        <w:rPr>
          <w:lang w:val="vi-VN"/>
        </w:rPr>
        <w:t xml:space="preserve">Hàm </w:t>
      </w:r>
      <w:r w:rsidRPr="00BA6210">
        <w:t>Softmax</w:t>
      </w:r>
      <w:bookmarkEnd w:id="48"/>
    </w:p>
    <w:p w14:paraId="0C381F01" w14:textId="77777777" w:rsidR="00A21664" w:rsidRDefault="00A21664" w:rsidP="00A21664">
      <w:pPr>
        <w:pStyle w:val="Nidungvnbn"/>
      </w:pPr>
      <w:r>
        <w:t xml:space="preserve">Để biến đổi kết quả đầu ra từ các tầng trước thành kết quả không âm và có tổng là 1 ở tầng đầu ra cuối cùng, trong khi vẫn giữ tính chất khả vi, đầu tiên ta cần lấy hàm mũ logarit cho từng kích hoạt ở tầng trước đó (để chắc chắn chúng không âm) và sau đó chia cho tổng của chúng (để chắc rằng tổng của chúng luôn bằng 1). Đó là những gì hàm softmax thực hiện để đảm bảo đầu ra cuối cùng là một phân phối xác suất trên các nhãn phân loại. Với </w:t>
      </w:r>
      <w:r>
        <w:rPr>
          <w:i/>
        </w:rPr>
        <w:t>a</w:t>
      </w:r>
      <w:r>
        <w:rPr>
          <w:i/>
          <w:vertAlign w:val="subscript"/>
        </w:rPr>
        <w:t xml:space="preserve">i </w:t>
      </w:r>
      <w:r>
        <w:t>là các đầu ra tương ứng của tầng trước đó, xác suất cho mỗi nhãn phân loại được tính như sau:</w:t>
      </w:r>
    </w:p>
    <w:p w14:paraId="662F1E2E" w14:textId="0CC2479F" w:rsidR="002C27D2" w:rsidRPr="000A41E9" w:rsidRDefault="001973A2" w:rsidP="005177EB">
      <w:pPr>
        <w:pStyle w:val="Nidungvnbn"/>
        <w:ind w:left="2880"/>
      </w:pP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r>
                  <w:rPr>
                    <w:rFonts w:ascii="Cambria Math" w:hAnsi="Cambria Math"/>
                  </w:rPr>
                  <m:t>a</m:t>
                </m:r>
              </m:e>
            </m:acc>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k</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k</m:t>
                        </m:r>
                      </m:sub>
                    </m:sSub>
                  </m:sup>
                </m:sSup>
              </m:e>
            </m:nary>
          </m:den>
        </m:f>
      </m:oMath>
      <w:r w:rsidR="008C17CB">
        <w:tab/>
      </w:r>
      <w:r w:rsidR="008C17CB">
        <w:tab/>
      </w:r>
      <w:r w:rsidR="008C17CB">
        <w:tab/>
      </w:r>
      <w:r w:rsidR="000E431C">
        <w:tab/>
      </w:r>
      <w:r w:rsidR="008C17CB">
        <w:t>(2.6)</w:t>
      </w:r>
    </w:p>
    <w:p w14:paraId="1ED7406E" w14:textId="182A0A8A" w:rsidR="000A41E9" w:rsidRPr="000A41E9" w:rsidRDefault="000A41E9" w:rsidP="000A41E9">
      <w:pPr>
        <w:spacing w:after="200" w:line="276" w:lineRule="auto"/>
        <w:rPr>
          <w:sz w:val="26"/>
          <w:szCs w:val="26"/>
        </w:rPr>
      </w:pPr>
      <w:r>
        <w:br w:type="page"/>
      </w:r>
    </w:p>
    <w:p w14:paraId="459DEB46" w14:textId="27326A90" w:rsidR="0039182B" w:rsidRDefault="00C7720B" w:rsidP="0039182B">
      <w:pPr>
        <w:pStyle w:val="Tiumccp1"/>
        <w:rPr>
          <w:lang w:val="vi-VN"/>
        </w:rPr>
      </w:pPr>
      <w:bookmarkStart w:id="49" w:name="_Toc44596603"/>
      <w:r>
        <w:rPr>
          <w:lang w:val="vi-VN"/>
        </w:rPr>
        <w:lastRenderedPageBreak/>
        <w:t>2.3</w:t>
      </w:r>
      <w:r w:rsidR="00AF6641">
        <w:rPr>
          <w:lang w:val="vi-VN"/>
        </w:rPr>
        <w:t xml:space="preserve"> </w:t>
      </w:r>
      <w:r w:rsidR="0039182B">
        <w:rPr>
          <w:lang w:val="vi-VN"/>
        </w:rPr>
        <w:t>Các hướng tiếp cận bài toán</w:t>
      </w:r>
      <w:r w:rsidR="0039182B" w:rsidRPr="00601C18">
        <w:rPr>
          <w:lang w:val="vi-VN"/>
        </w:rPr>
        <w:t xml:space="preserve"> phân loại chuỗi thời gian</w:t>
      </w:r>
      <w:bookmarkEnd w:id="49"/>
    </w:p>
    <w:p w14:paraId="5657A5B5" w14:textId="37EEE7A7" w:rsidR="0039182B" w:rsidRPr="00B46878" w:rsidRDefault="004544EB" w:rsidP="0039182B">
      <w:pPr>
        <w:pStyle w:val="Nidungvnbn"/>
        <w:rPr>
          <w:lang w:val="vi-VN"/>
        </w:rPr>
      </w:pPr>
      <w:r>
        <w:rPr>
          <w:lang w:val="vi-VN"/>
        </w:rPr>
        <w:t xml:space="preserve">Căn cứ vào nhu cầu </w:t>
      </w:r>
      <w:r w:rsidR="0039182B" w:rsidRPr="00686728">
        <w:rPr>
          <w:lang w:val="vi-VN"/>
        </w:rPr>
        <w:t>phân loại chính xác dữ liệu chuỗi thời gian, các nhà nghiên cứu đã đề xuất hàng</w:t>
      </w:r>
      <w:r w:rsidR="0039182B">
        <w:rPr>
          <w:lang w:val="vi-VN"/>
        </w:rPr>
        <w:t xml:space="preserve"> </w:t>
      </w:r>
      <w:r w:rsidR="0039182B" w:rsidRPr="00686728">
        <w:rPr>
          <w:lang w:val="vi-VN"/>
        </w:rPr>
        <w:t>trăm phương pháp để giải quyết nhiệm vụ này.</w:t>
      </w:r>
      <w:r w:rsidR="00B46878" w:rsidRPr="00B46878">
        <w:rPr>
          <w:lang w:val="vi-VN"/>
        </w:rPr>
        <w:t xml:space="preserve"> Tuy nhiên, chúng có thể được chia làm 3 nhóm sau:</w:t>
      </w:r>
    </w:p>
    <w:p w14:paraId="7B7D0351" w14:textId="098C5472" w:rsidR="0039182B" w:rsidRPr="00686728" w:rsidRDefault="00762503" w:rsidP="0039182B">
      <w:pPr>
        <w:pStyle w:val="Tiumccp2"/>
        <w:rPr>
          <w:lang w:val="vi-VN"/>
        </w:rPr>
      </w:pPr>
      <w:bookmarkStart w:id="50" w:name="_Toc44596604"/>
      <w:r>
        <w:rPr>
          <w:lang w:val="vi-VN"/>
        </w:rPr>
        <w:t>2.3</w:t>
      </w:r>
      <w:r w:rsidR="0039182B">
        <w:rPr>
          <w:lang w:val="vi-VN"/>
        </w:rPr>
        <w:t>.</w:t>
      </w:r>
      <w:r w:rsidR="0039182B" w:rsidRPr="00686728">
        <w:rPr>
          <w:lang w:val="vi-VN"/>
        </w:rPr>
        <w:t>1 Dựa vào việc phát triển các hàm khoảng cách để đo độ tương</w:t>
      </w:r>
      <w:r w:rsidR="0039182B">
        <w:rPr>
          <w:lang w:val="vi-VN"/>
        </w:rPr>
        <w:t xml:space="preserve"> </w:t>
      </w:r>
      <w:r w:rsidR="0039182B" w:rsidRPr="00686728">
        <w:rPr>
          <w:lang w:val="vi-VN"/>
        </w:rPr>
        <w:t>tự</w:t>
      </w:r>
      <w:bookmarkEnd w:id="50"/>
    </w:p>
    <w:p w14:paraId="63D7A4CB" w14:textId="77777777" w:rsidR="001A6F6D" w:rsidRDefault="001A6F6D" w:rsidP="001A6F6D">
      <w:pPr>
        <w:pStyle w:val="Nidungvnbn"/>
        <w:rPr>
          <w:lang w:val="vi-VN"/>
        </w:rPr>
      </w:pPr>
      <w:r w:rsidRPr="001829A0">
        <w:rPr>
          <w:lang w:val="vi-VN"/>
        </w:rPr>
        <w:t xml:space="preserve">Một trong những phương pháp tiếp cận truyền thống nhất là việc sử dụng một phân loại </w:t>
      </w:r>
      <w:r w:rsidRPr="00FB5882">
        <w:rPr>
          <w:lang w:val="vi-VN"/>
        </w:rPr>
        <w:t>1</w:t>
      </w:r>
      <w:r w:rsidRPr="00055EDB">
        <w:rPr>
          <w:i/>
          <w:lang w:val="vi-VN"/>
        </w:rPr>
        <w:t xml:space="preserve"> </w:t>
      </w:r>
      <w:r>
        <w:rPr>
          <w:lang w:val="vi-VN"/>
        </w:rPr>
        <w:t>-</w:t>
      </w:r>
      <w:r w:rsidRPr="00B1332F">
        <w:rPr>
          <w:lang w:val="vi-VN"/>
        </w:rPr>
        <w:t xml:space="preserve"> </w:t>
      </w:r>
      <w:r w:rsidRPr="001829A0">
        <w:rPr>
          <w:lang w:val="vi-VN"/>
        </w:rPr>
        <w:t>Nearest Neighbor (</w:t>
      </w:r>
      <w:r w:rsidRPr="00FB5882">
        <w:rPr>
          <w:lang w:val="vi-VN"/>
        </w:rPr>
        <w:t>1</w:t>
      </w:r>
      <w:r w:rsidRPr="00B1332F">
        <w:rPr>
          <w:lang w:val="vi-VN"/>
        </w:rPr>
        <w:t xml:space="preserve"> - </w:t>
      </w:r>
      <w:r w:rsidRPr="001829A0">
        <w:rPr>
          <w:lang w:val="vi-VN"/>
        </w:rPr>
        <w:t>NN) cùng với một hàm khoảng cách Dynamic Time Warping (DTW) mà ý tưởng chính là đo độ tươn</w:t>
      </w:r>
      <w:r>
        <w:rPr>
          <w:lang w:val="vi-VN"/>
        </w:rPr>
        <w:t xml:space="preserve">g tự giữa chuỗi cần phân loại với những chuỗi đã biết trước đầu ra trong tập dữ liệu và </w:t>
      </w:r>
      <w:r w:rsidRPr="00C95C71">
        <w:rPr>
          <w:lang w:val="vi-VN"/>
        </w:rPr>
        <w:t>trả về nhãn của chuỗi gần giống nhất</w:t>
      </w:r>
      <w:r w:rsidRPr="001829A0">
        <w:rPr>
          <w:lang w:val="vi-VN"/>
        </w:rPr>
        <w:t xml:space="preserve">. </w:t>
      </w:r>
    </w:p>
    <w:p w14:paraId="7A0EB3C3" w14:textId="3C5B1D8D" w:rsidR="00B46878" w:rsidRDefault="00762503" w:rsidP="00693AFD">
      <w:pPr>
        <w:pStyle w:val="Tiumccp2"/>
        <w:rPr>
          <w:lang w:val="vi-VN"/>
        </w:rPr>
      </w:pPr>
      <w:bookmarkStart w:id="51" w:name="_Toc44596605"/>
      <w:r>
        <w:rPr>
          <w:lang w:val="vi-VN"/>
        </w:rPr>
        <w:t>2.3</w:t>
      </w:r>
      <w:r w:rsidR="0039182B">
        <w:rPr>
          <w:lang w:val="vi-VN"/>
        </w:rPr>
        <w:t>.</w:t>
      </w:r>
      <w:r w:rsidR="0039182B" w:rsidRPr="00686728">
        <w:rPr>
          <w:lang w:val="vi-VN"/>
        </w:rPr>
        <w:t xml:space="preserve">2 Dựa vào việc trích xuất các </w:t>
      </w:r>
      <w:r w:rsidR="00B761A0" w:rsidRPr="00E87684">
        <w:rPr>
          <w:lang w:val="vi-VN"/>
        </w:rPr>
        <w:t>đặc trưng</w:t>
      </w:r>
      <w:r w:rsidR="0039182B" w:rsidRPr="00686728">
        <w:rPr>
          <w:lang w:val="vi-VN"/>
        </w:rPr>
        <w:t xml:space="preserve"> có ý nghĩa từ chuỗi thời</w:t>
      </w:r>
      <w:r w:rsidR="0039182B">
        <w:rPr>
          <w:lang w:val="vi-VN"/>
        </w:rPr>
        <w:t xml:space="preserve"> </w:t>
      </w:r>
      <w:r w:rsidR="0039182B" w:rsidRPr="00686728">
        <w:rPr>
          <w:lang w:val="vi-VN"/>
        </w:rPr>
        <w:t>gian</w:t>
      </w:r>
      <w:bookmarkEnd w:id="51"/>
    </w:p>
    <w:p w14:paraId="297ABC8A" w14:textId="77D68D05" w:rsidR="00E87684" w:rsidRDefault="00E87684" w:rsidP="00E87684">
      <w:pPr>
        <w:pStyle w:val="Nidungvnbn"/>
      </w:pPr>
      <w:r w:rsidRPr="00C95C71">
        <w:rPr>
          <w:lang w:val="vi-VN"/>
        </w:rPr>
        <w:t xml:space="preserve">Về sau, ngày càng nhiều phương pháp tốt hơn </w:t>
      </w:r>
      <w:r w:rsidRPr="00FB5882">
        <w:rPr>
          <w:lang w:val="vi-VN"/>
        </w:rPr>
        <w:t>1</w:t>
      </w:r>
      <w:r w:rsidRPr="00C95C71">
        <w:rPr>
          <w:lang w:val="vi-VN"/>
        </w:rPr>
        <w:t xml:space="preserve">-NN-DTW ra đời. </w:t>
      </w:r>
      <w:r w:rsidRPr="006B2E3D">
        <w:rPr>
          <w:lang w:val="vi-VN"/>
        </w:rPr>
        <w:t>Hầu hết các phương pháp đó có một đặc điểm chung, là giai đoạn chuyển đổi dữ liệu mà chuỗi thời gian được chuyển thành một không gian đặc trưng mới</w:t>
      </w:r>
      <w:r w:rsidRPr="0092366B">
        <w:rPr>
          <w:lang w:val="vi-VN"/>
        </w:rPr>
        <w:t xml:space="preserve"> trước khi tiến hành phân loại</w:t>
      </w:r>
      <w:r w:rsidRPr="006B2E3D">
        <w:rPr>
          <w:lang w:val="vi-VN"/>
        </w:rPr>
        <w:t xml:space="preserve">. </w:t>
      </w:r>
      <w:r>
        <w:t>Giải pháp này bao gồm một tập hợp 35 bộ phân loại được đặt tên là COTE (Collective of Transformation-based Ensembles). Các bộ phân loại này được hình thành dựa trên các phép biến đổi dữ liệu khác nhau trên các miền khác nhau nhằm giúp cải thiện độ chính xác của phân loại chuỗi thời gian. Các bộ phân loại này được xây dựng trong các miền thời gian (Time Domain), miền tần số (Frequency Domain), miền thay đổi (Change Domain) và miền biến đổi hình học (Shapelet Transformation Domain). Đối với miền thời gian, bộ phân loại này bao gồm các bộ phân loại thuộc tập hợp linh hoạt (</w:t>
      </w:r>
      <w:r w:rsidRPr="0041103D">
        <w:t>Elastic</w:t>
      </w:r>
      <w:r>
        <w:t xml:space="preserve"> Ensemble) như 1-NN sử dụng khoảng cách Euclidean (1-NN with Euclidean Distance), DTW</w:t>
      </w:r>
      <w:r w:rsidRPr="00492703">
        <w:t xml:space="preserve"> </w:t>
      </w:r>
      <w:r>
        <w:t xml:space="preserve">đầy đủ, DTW </w:t>
      </w:r>
      <w:r w:rsidRPr="002651E9">
        <w:t>với kích thước cửa sổ đ</w:t>
      </w:r>
      <w:r>
        <w:t>ược thiết lập thông qua xác thực</w:t>
      </w:r>
      <w:r w:rsidRPr="002651E9">
        <w:t xml:space="preserve"> chéo </w:t>
      </w:r>
      <w:r>
        <w:t xml:space="preserve">(Dynamic Time Warping </w:t>
      </w:r>
      <w:r w:rsidRPr="0080745A">
        <w:t xml:space="preserve">with window size set </w:t>
      </w:r>
      <w:r>
        <w:t>through Cross V</w:t>
      </w:r>
      <w:r w:rsidRPr="00A63D44">
        <w:t>alidation</w:t>
      </w:r>
      <w:r>
        <w:t xml:space="preserve">),  DTW phát sinh với cửa sổ đầy đủ (Derivative DTW with full window), DTW phát sinh với cửa sổ </w:t>
      </w:r>
      <w:r w:rsidRPr="002651E9">
        <w:t>đ</w:t>
      </w:r>
      <w:r>
        <w:t>ược thiết lập thông qua xác thực</w:t>
      </w:r>
      <w:r w:rsidRPr="002651E9">
        <w:t xml:space="preserve"> chéo</w:t>
      </w:r>
      <w:r>
        <w:t xml:space="preserve"> (Derivative DTW with window set through Cross Validation), DTW có trọng số (weighted DTW), DTW có trọng số phát </w:t>
      </w:r>
      <w:r>
        <w:lastRenderedPageBreak/>
        <w:t xml:space="preserve">sinh (Derivative Weighted DTW), chuỗi </w:t>
      </w:r>
      <w:r w:rsidRPr="00443793">
        <w:t xml:space="preserve">chung dài nhất </w:t>
      </w:r>
      <w:r>
        <w:t xml:space="preserve"> (Longest Common Subsequence), </w:t>
      </w:r>
      <w:r w:rsidRPr="00311256">
        <w:t xml:space="preserve">khoảng cách </w:t>
      </w:r>
      <w:r>
        <w:t>c</w:t>
      </w:r>
      <w:r w:rsidRPr="00311256">
        <w:t xml:space="preserve">hỉnh sửa với hình phạt thực </w:t>
      </w:r>
      <w:r>
        <w:t xml:space="preserve">(Edit Distance with Real Penalty), </w:t>
      </w:r>
      <w:r w:rsidRPr="00311256">
        <w:t xml:space="preserve">khoảng cách </w:t>
      </w:r>
      <w:r>
        <w:t>c</w:t>
      </w:r>
      <w:r w:rsidRPr="00311256">
        <w:t xml:space="preserve">hỉnh sửa </w:t>
      </w:r>
      <w:r>
        <w:t>với chênh lệch thời gian (Time Warp Edit Distance),  và số liệu khoảng cách Move-Split-</w:t>
      </w:r>
      <w:r w:rsidRPr="00A94629">
        <w:t xml:space="preserve">Merge </w:t>
      </w:r>
      <w:r>
        <w:t>(the Move-Split-Merge Distance Metric). Đối với các miền khác, bộ phân loại này bao gồm các bộ phân loại thuộc tập hợp không đồng nhất (</w:t>
      </w:r>
      <w:r w:rsidRPr="003C30D7">
        <w:t>Heterogeneous Ensemble</w:t>
      </w:r>
      <w:r>
        <w:t xml:space="preserve">) như k-NN với k được thiết lập thông qua xác thực chéo (k - Nearest Neighbour where k is set through cross validation), Naive Bayes, cây quyết định C4.5 (C4.5 Decision Tree), máy vector hỗ trợ </w:t>
      </w:r>
      <w:r w:rsidRPr="00A719A8">
        <w:t xml:space="preserve">với </w:t>
      </w:r>
      <w:r>
        <w:t>kernel hàm tuyến tính (Support Vector Machines with linear  function kernels),</w:t>
      </w:r>
      <w:r w:rsidR="00592662">
        <w:t xml:space="preserve"> </w:t>
      </w:r>
      <w:r>
        <w:t xml:space="preserve">máy vector hỗ trợ </w:t>
      </w:r>
      <w:r w:rsidRPr="00A719A8">
        <w:t xml:space="preserve">với </w:t>
      </w:r>
      <w:r>
        <w:t xml:space="preserve">kernel hàm </w:t>
      </w:r>
      <w:r w:rsidRPr="00A719A8">
        <w:t xml:space="preserve">bậc hai </w:t>
      </w:r>
      <w:r>
        <w:t xml:space="preserve">(Support Vector Machines with quadratic basis function kernels), Rừng ngẫu nhiên với 100 cây (Random Forest with 100 trees), </w:t>
      </w:r>
      <w:r w:rsidRPr="004C6DFC">
        <w:t xml:space="preserve">Rừng luân chuyển </w:t>
      </w:r>
      <w:r>
        <w:t xml:space="preserve">với 10 cây (Rotation Forest with 10 trees) và mạng Bayes (Bayesian Network). Phương pháp này đã được </w:t>
      </w:r>
      <w:r w:rsidRPr="008503E8">
        <w:t xml:space="preserve">chứng minh rằng </w:t>
      </w:r>
      <w:r>
        <w:t xml:space="preserve">nếu </w:t>
      </w:r>
      <w:r w:rsidRPr="008503E8">
        <w:t xml:space="preserve">tập </w:t>
      </w:r>
      <w:r>
        <w:t>hợp</w:t>
      </w:r>
      <w:r w:rsidRPr="008503E8">
        <w:t xml:space="preserve"> </w:t>
      </w:r>
      <w:r>
        <w:t xml:space="preserve">một cách </w:t>
      </w:r>
      <w:r w:rsidRPr="008503E8">
        <w:t xml:space="preserve">đơn giản tất cả các phân loại </w:t>
      </w:r>
      <w:r>
        <w:t>trên vào</w:t>
      </w:r>
      <w:r w:rsidRPr="008503E8">
        <w:t xml:space="preserve"> một nhóm </w:t>
      </w:r>
      <w:r>
        <w:t xml:space="preserve">thì sẽ cải thiện độ </w:t>
      </w:r>
      <w:r w:rsidRPr="008503E8">
        <w:t xml:space="preserve">chính xác đáng kể so với bất kỳ </w:t>
      </w:r>
      <w:r>
        <w:t xml:space="preserve">phân loại </w:t>
      </w:r>
      <w:r w:rsidRPr="008503E8">
        <w:t>thành phần nào của nó và bất kỳ thuật toá</w:t>
      </w:r>
      <w:r>
        <w:t>n TSC nào được công bố trước năm 2017</w:t>
      </w:r>
      <w:r w:rsidRPr="008503E8">
        <w:t>.</w:t>
      </w:r>
      <w:r>
        <w:t xml:space="preserve"> Không những thế, COTE còn được kết hợp mở rộng với một hệ thống phân cấp VOTE (một cấu trúc phân cấp mới có quyền biểu quyết xác suất) để trở thành HIVE-COTE, đã được chứng minh đạt được một sự cải thiện đáng kể so với COTE. HIVE-COTE hiện được coi là thuật toán đỉnh cao để phân loại chuỗi thời gian khi đánh giá qua 85 bộ dữ liệu từ kho lưu trữ UCR/UEA.</w:t>
      </w:r>
    </w:p>
    <w:p w14:paraId="4B6B02D9" w14:textId="3A84CBC7" w:rsidR="0039182B" w:rsidRDefault="00844222" w:rsidP="0039182B">
      <w:pPr>
        <w:pStyle w:val="Tiumccp2"/>
        <w:rPr>
          <w:lang w:val="vi-VN"/>
        </w:rPr>
      </w:pPr>
      <w:bookmarkStart w:id="52" w:name="_Toc44596606"/>
      <w:r>
        <w:rPr>
          <w:lang w:val="vi-VN"/>
        </w:rPr>
        <w:t>2.3</w:t>
      </w:r>
      <w:r w:rsidR="0039182B">
        <w:rPr>
          <w:lang w:val="vi-VN"/>
        </w:rPr>
        <w:t xml:space="preserve">.3 </w:t>
      </w:r>
      <w:r w:rsidR="0039182B" w:rsidRPr="00686728">
        <w:rPr>
          <w:lang w:val="vi-VN"/>
        </w:rPr>
        <w:t xml:space="preserve">Các phương pháp tiếp cận bằng </w:t>
      </w:r>
      <w:r w:rsidR="000E0DD5">
        <w:rPr>
          <w:lang w:val="vi-VN"/>
        </w:rPr>
        <w:t>học sâu</w:t>
      </w:r>
      <w:bookmarkEnd w:id="52"/>
    </w:p>
    <w:p w14:paraId="07E26921" w14:textId="77777777" w:rsidR="00B41862" w:rsidRDefault="00266BBA" w:rsidP="0039182B">
      <w:pPr>
        <w:pStyle w:val="Nidungvnbn"/>
        <w:rPr>
          <w:lang w:val="vi-VN"/>
        </w:rPr>
      </w:pPr>
      <w:r w:rsidRPr="00266BBA">
        <w:rPr>
          <w:lang w:val="vi-VN"/>
        </w:rPr>
        <w:t>Tuy nhiên, để đạt được độ chính xác cao, HIVE-COTE trở nên cực kỳ tốn kém khi tính toán và không khả thi khi chạy trên một vấn đề khai thác dữ liệu thực tế lớn. Trong khi đó, học sâu (Deep Learning) đã cách mạng hóa lĩnh vực thị giác máy tính (Computer Vision) khi đạt hiệu suất mức cạnh tranh với con người trong việc nhận dạng hình ảnh, cùng với đó là giải quyết tốt các vấn đề của xử lý ngôn ngữ tự nhiên (Natural Language Processing) như dịch máy, phân loại tài liệu,</w:t>
      </w:r>
      <w:r>
        <w:rPr>
          <w:lang w:val="vi-VN"/>
        </w:rPr>
        <w:t xml:space="preserve"> </w:t>
      </w:r>
      <w:r w:rsidRPr="00266BBA">
        <w:rPr>
          <w:lang w:val="vi-VN"/>
        </w:rPr>
        <w:t xml:space="preserve">... và trong lĩnh vực </w:t>
      </w:r>
      <w:r w:rsidRPr="00266BBA">
        <w:rPr>
          <w:lang w:val="vi-VN"/>
        </w:rPr>
        <w:lastRenderedPageBreak/>
        <w:t>nhận dạng giọng nói, ... Để ý rằng, có sự tương đồng về khía cạnh liên tục dữ liệu giữa xử lý ngôn ngữ tự nhiên, nhận dạng giọng nói với việc phân loại chuỗi thời gian. Tận dụng đặc điểm đó, Deep Learning hoàn toàn có thể ứng dụng vào giải quyết các bài toán phân loại chuỗi thời gian. Một trong những kiến trúc học sâu đạt được hiệu quả cao trong việc phân loại chuỗi thời gian đó là kiến trúc Residual Network (ResNet).</w:t>
      </w:r>
    </w:p>
    <w:p w14:paraId="6359240F" w14:textId="4AE680A7" w:rsidR="0039182B" w:rsidRDefault="0039182B" w:rsidP="0039182B">
      <w:pPr>
        <w:pStyle w:val="Nidungvnbn"/>
        <w:rPr>
          <w:lang w:val="vi-VN"/>
        </w:rPr>
      </w:pPr>
      <w:r>
        <w:rPr>
          <w:lang w:val="vi-VN"/>
        </w:rPr>
        <w:t>Đ</w:t>
      </w:r>
      <w:r w:rsidRPr="00686728">
        <w:rPr>
          <w:lang w:val="vi-VN"/>
        </w:rPr>
        <w:t xml:space="preserve">ối với TSC </w:t>
      </w:r>
      <w:r w:rsidR="00DB285C" w:rsidRPr="00DB285C">
        <w:rPr>
          <w:lang w:val="vi-VN"/>
        </w:rPr>
        <w:t xml:space="preserve">bằng học sâu, </w:t>
      </w:r>
      <w:r w:rsidRPr="00686728">
        <w:rPr>
          <w:lang w:val="vi-VN"/>
        </w:rPr>
        <w:t>có thể đư</w:t>
      </w:r>
      <w:r>
        <w:rPr>
          <w:lang w:val="vi-VN"/>
        </w:rPr>
        <w:t xml:space="preserve">ợc tách ra thành hai loại </w:t>
      </w:r>
      <w:r w:rsidR="00A95C26" w:rsidRPr="00B761A0">
        <w:rPr>
          <w:lang w:val="vi-VN"/>
        </w:rPr>
        <w:t xml:space="preserve">mô hình </w:t>
      </w:r>
      <w:r>
        <w:rPr>
          <w:lang w:val="vi-VN"/>
        </w:rPr>
        <w:t xml:space="preserve">chính: </w:t>
      </w:r>
      <w:r w:rsidRPr="00686728">
        <w:rPr>
          <w:lang w:val="vi-VN"/>
        </w:rPr>
        <w:t>mô hình sản sinh (generative</w:t>
      </w:r>
      <w:r w:rsidR="00FB0D6E" w:rsidRPr="00FB0D6E">
        <w:rPr>
          <w:lang w:val="vi-VN"/>
        </w:rPr>
        <w:t xml:space="preserve"> model</w:t>
      </w:r>
      <w:r w:rsidR="008C7DC2" w:rsidRPr="008C7DC2">
        <w:rPr>
          <w:lang w:val="vi-VN"/>
        </w:rPr>
        <w:t>s</w:t>
      </w:r>
      <w:r w:rsidRPr="00686728">
        <w:rPr>
          <w:lang w:val="vi-VN"/>
        </w:rPr>
        <w:t>) và các mô hình phân biệt (discriminative</w:t>
      </w:r>
      <w:r w:rsidR="00FB0D6E" w:rsidRPr="002127C4">
        <w:rPr>
          <w:lang w:val="vi-VN"/>
        </w:rPr>
        <w:t xml:space="preserve"> model</w:t>
      </w:r>
      <w:r w:rsidR="008C7DC2" w:rsidRPr="008C7DC2">
        <w:rPr>
          <w:lang w:val="vi-VN"/>
        </w:rPr>
        <w:t>s</w:t>
      </w:r>
      <w:r w:rsidRPr="00686728">
        <w:rPr>
          <w:lang w:val="vi-VN"/>
        </w:rPr>
        <w:t>).</w:t>
      </w:r>
    </w:p>
    <w:p w14:paraId="7704D435" w14:textId="77777777" w:rsidR="00BF2F71" w:rsidRDefault="0039182B" w:rsidP="00BF2F71">
      <w:pPr>
        <w:pStyle w:val="Chng"/>
        <w:keepNext/>
      </w:pPr>
      <w:bookmarkStart w:id="53" w:name="_Toc43799901"/>
      <w:bookmarkStart w:id="54" w:name="_Toc44339202"/>
      <w:bookmarkStart w:id="55" w:name="_Toc44580966"/>
      <w:bookmarkStart w:id="56" w:name="_Toc44595624"/>
      <w:bookmarkStart w:id="57" w:name="_Toc44596607"/>
      <w:r>
        <w:rPr>
          <w:noProof/>
          <w:lang w:val="vi-VN" w:eastAsia="vi-VN"/>
        </w:rPr>
        <w:drawing>
          <wp:inline distT="0" distB="0" distL="0" distR="0" wp14:anchorId="5A46333D" wp14:editId="5228963B">
            <wp:extent cx="5721985" cy="352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21985" cy="3528060"/>
                    </a:xfrm>
                    <a:prstGeom prst="rect">
                      <a:avLst/>
                    </a:prstGeom>
                  </pic:spPr>
                </pic:pic>
              </a:graphicData>
            </a:graphic>
          </wp:inline>
        </w:drawing>
      </w:r>
      <w:bookmarkEnd w:id="53"/>
      <w:bookmarkEnd w:id="54"/>
      <w:bookmarkEnd w:id="55"/>
      <w:bookmarkEnd w:id="56"/>
      <w:bookmarkEnd w:id="57"/>
    </w:p>
    <w:p w14:paraId="5C22C74D" w14:textId="644D647D" w:rsidR="0039182B" w:rsidRPr="00BF2F71" w:rsidRDefault="00BF2F71" w:rsidP="00BF2F71">
      <w:pPr>
        <w:pStyle w:val="Caption"/>
      </w:pPr>
      <w:bookmarkStart w:id="58" w:name="_Toc44595714"/>
      <w:r>
        <w:t xml:space="preserve">Hình </w:t>
      </w:r>
      <w:fldSimple w:instr=" SEQ Hình \* ARABIC ">
        <w:r w:rsidR="001973A2">
          <w:rPr>
            <w:noProof/>
          </w:rPr>
          <w:t>17</w:t>
        </w:r>
      </w:fldSimple>
      <w:r>
        <w:t>. Học sâu áp dụng cho bài toán phân loại chuỗi thời gian</w:t>
      </w:r>
      <w:bookmarkEnd w:id="58"/>
    </w:p>
    <w:p w14:paraId="3D44B5DB" w14:textId="1178BD2F" w:rsidR="0039182B" w:rsidRPr="00686728" w:rsidRDefault="0039182B" w:rsidP="0039182B">
      <w:pPr>
        <w:pStyle w:val="Tiumccp3"/>
        <w:rPr>
          <w:lang w:val="vi-VN"/>
        </w:rPr>
      </w:pPr>
      <w:bookmarkStart w:id="59" w:name="_Toc44596608"/>
      <w:r w:rsidRPr="00686728">
        <w:rPr>
          <w:lang w:val="vi-VN"/>
        </w:rPr>
        <w:t>2.</w:t>
      </w:r>
      <w:r w:rsidR="005D78C0">
        <w:rPr>
          <w:lang w:val="vi-VN"/>
        </w:rPr>
        <w:t>3</w:t>
      </w:r>
      <w:r>
        <w:rPr>
          <w:lang w:val="vi-VN"/>
        </w:rPr>
        <w:t>.3.1</w:t>
      </w:r>
      <w:r w:rsidRPr="00686728">
        <w:rPr>
          <w:lang w:val="vi-VN"/>
        </w:rPr>
        <w:t xml:space="preserve"> Mô hình sản sinh</w:t>
      </w:r>
      <w:r>
        <w:rPr>
          <w:lang w:val="vi-VN"/>
        </w:rPr>
        <w:t xml:space="preserve"> </w:t>
      </w:r>
      <w:r w:rsidRPr="00686728">
        <w:rPr>
          <w:lang w:val="vi-VN"/>
        </w:rPr>
        <w:t>(generative</w:t>
      </w:r>
      <w:r w:rsidR="002127C4">
        <w:t xml:space="preserve"> model</w:t>
      </w:r>
      <w:r w:rsidR="008C7DC2">
        <w:t>s</w:t>
      </w:r>
      <w:r w:rsidRPr="00686728">
        <w:rPr>
          <w:lang w:val="vi-VN"/>
        </w:rPr>
        <w:t>)</w:t>
      </w:r>
      <w:bookmarkEnd w:id="59"/>
    </w:p>
    <w:p w14:paraId="4C73D071" w14:textId="781F95B3" w:rsidR="00B32A4F" w:rsidRDefault="0039182B" w:rsidP="0039182B">
      <w:pPr>
        <w:pStyle w:val="Nidungvnbn"/>
        <w:rPr>
          <w:lang w:val="vi-VN"/>
        </w:rPr>
      </w:pPr>
      <w:r w:rsidRPr="00686728">
        <w:rPr>
          <w:lang w:val="vi-VN"/>
        </w:rPr>
        <w:t>Các mô hình sản sinh là các mô hình thường có một bước huấn luận không có giám sát trước giai</w:t>
      </w:r>
      <w:r>
        <w:rPr>
          <w:lang w:val="vi-VN"/>
        </w:rPr>
        <w:t xml:space="preserve"> </w:t>
      </w:r>
      <w:r w:rsidRPr="00686728">
        <w:rPr>
          <w:lang w:val="vi-VN"/>
        </w:rPr>
        <w:t>đoạn huấn luyện các phân loại, mục tiêu là để tìm một đại diện tốt hơn cho chuỗi thời gian trước khi huấn</w:t>
      </w:r>
      <w:r>
        <w:rPr>
          <w:lang w:val="vi-VN"/>
        </w:rPr>
        <w:t xml:space="preserve"> </w:t>
      </w:r>
      <w:r w:rsidRPr="00686728">
        <w:rPr>
          <w:lang w:val="vi-VN"/>
        </w:rPr>
        <w:t xml:space="preserve">luyện phân loại. Ví dụ như, ta có mô hình bao gồm các bộ auto-encoder </w:t>
      </w:r>
      <w:r w:rsidR="00E00210" w:rsidRPr="00B32A4F">
        <w:rPr>
          <w:lang w:val="vi-VN"/>
        </w:rPr>
        <w:t>loại bỏ</w:t>
      </w:r>
      <w:r w:rsidRPr="00686728">
        <w:rPr>
          <w:lang w:val="vi-VN"/>
        </w:rPr>
        <w:t xml:space="preserve"> nhiễu xếp chồng lên nhau</w:t>
      </w:r>
      <w:r>
        <w:rPr>
          <w:lang w:val="vi-VN"/>
        </w:rPr>
        <w:t xml:space="preserve"> </w:t>
      </w:r>
      <w:r w:rsidRPr="00686728">
        <w:rPr>
          <w:lang w:val="vi-VN"/>
        </w:rPr>
        <w:t>(SDAEs)</w:t>
      </w:r>
      <w:r w:rsidR="00747BF9" w:rsidRPr="005F026C">
        <w:rPr>
          <w:lang w:val="vi-VN"/>
        </w:rPr>
        <w:t xml:space="preserve"> </w:t>
      </w:r>
      <w:r w:rsidR="00747BF9" w:rsidRPr="005F026C">
        <w:rPr>
          <w:vertAlign w:val="superscript"/>
          <w:lang w:val="vi-VN"/>
        </w:rPr>
        <w:t>[11]</w:t>
      </w:r>
      <w:r w:rsidRPr="00686728">
        <w:rPr>
          <w:lang w:val="vi-VN"/>
        </w:rPr>
        <w:t>. Auto-encoder vẫn là một dạng neural network, gồm 3 phần chính là encoder, latent representation</w:t>
      </w:r>
      <w:r>
        <w:rPr>
          <w:lang w:val="vi-VN"/>
        </w:rPr>
        <w:t xml:space="preserve"> </w:t>
      </w:r>
      <w:r w:rsidRPr="00686728">
        <w:rPr>
          <w:lang w:val="vi-VN"/>
        </w:rPr>
        <w:t xml:space="preserve">và </w:t>
      </w:r>
      <w:r w:rsidRPr="00686728">
        <w:rPr>
          <w:lang w:val="vi-VN"/>
        </w:rPr>
        <w:lastRenderedPageBreak/>
        <w:t>decoder. Khối encoder sẽ nhận đầu vào là vector biểu diễn dữ liệu n chiều, đầu ra là vector trong không</w:t>
      </w:r>
      <w:r>
        <w:rPr>
          <w:lang w:val="vi-VN"/>
        </w:rPr>
        <w:t xml:space="preserve"> </w:t>
      </w:r>
      <w:r w:rsidRPr="00686728">
        <w:rPr>
          <w:lang w:val="vi-VN"/>
        </w:rPr>
        <w:t>gian ẩn m chiều (latent representation). Thông thường thì m &lt; n, do đó đây cũng là một phương pháp để</w:t>
      </w:r>
      <w:r>
        <w:rPr>
          <w:lang w:val="vi-VN"/>
        </w:rPr>
        <w:t xml:space="preserve"> </w:t>
      </w:r>
      <w:r w:rsidRPr="00686728">
        <w:rPr>
          <w:lang w:val="vi-VN"/>
        </w:rPr>
        <w:t>giảm số chiều của dữ liệu. Decoder nhận đầu vào là vector m chiều từ bên trên (đầu ra của encoder) và cố</w:t>
      </w:r>
      <w:r>
        <w:rPr>
          <w:lang w:val="vi-VN"/>
        </w:rPr>
        <w:t xml:space="preserve"> </w:t>
      </w:r>
      <w:r w:rsidRPr="00686728">
        <w:rPr>
          <w:lang w:val="vi-VN"/>
        </w:rPr>
        <w:t>gắng khôi phục lại dữ liệu ban đầu (vector n chiều đầu vào của encoder). Có thể hình dung việc này giống</w:t>
      </w:r>
      <w:r>
        <w:rPr>
          <w:lang w:val="vi-VN"/>
        </w:rPr>
        <w:t xml:space="preserve"> </w:t>
      </w:r>
      <w:r w:rsidRPr="00686728">
        <w:rPr>
          <w:lang w:val="vi-VN"/>
        </w:rPr>
        <w:t xml:space="preserve">như chúng ta nén một tín hiệu và khôi phục lại tín hiệu đó. </w:t>
      </w:r>
    </w:p>
    <w:p w14:paraId="10016715" w14:textId="657AC546" w:rsidR="0039182B" w:rsidRPr="00686728" w:rsidRDefault="0039182B" w:rsidP="0039182B">
      <w:pPr>
        <w:pStyle w:val="Nidungvnbn"/>
        <w:rPr>
          <w:lang w:val="vi-VN"/>
        </w:rPr>
      </w:pPr>
      <w:r w:rsidRPr="00686728">
        <w:rPr>
          <w:lang w:val="vi-VN"/>
        </w:rPr>
        <w:t xml:space="preserve">Một mô hình </w:t>
      </w:r>
      <w:r w:rsidR="00052C0F" w:rsidRPr="002F3B6A">
        <w:rPr>
          <w:lang w:val="vi-VN"/>
        </w:rPr>
        <w:t>sản sinh</w:t>
      </w:r>
      <w:r w:rsidRPr="00686728">
        <w:rPr>
          <w:lang w:val="vi-VN"/>
        </w:rPr>
        <w:t xml:space="preserve"> dựa trên </w:t>
      </w:r>
      <w:r w:rsidR="002F3B6A" w:rsidRPr="002F3B6A">
        <w:rPr>
          <w:lang w:val="vi-VN"/>
        </w:rPr>
        <w:t xml:space="preserve">mạng nơ ron tích chập (Convolutional Neural Networks </w:t>
      </w:r>
      <w:r w:rsidR="002F3B6A">
        <w:rPr>
          <w:lang w:val="vi-VN"/>
        </w:rPr>
        <w:t>–</w:t>
      </w:r>
      <w:r w:rsidR="002F3B6A" w:rsidRPr="002F3B6A">
        <w:rPr>
          <w:lang w:val="vi-VN"/>
        </w:rPr>
        <w:t xml:space="preserve"> </w:t>
      </w:r>
      <w:r w:rsidR="002F3B6A" w:rsidRPr="00686728">
        <w:rPr>
          <w:lang w:val="vi-VN"/>
        </w:rPr>
        <w:t>CNN</w:t>
      </w:r>
      <w:r w:rsidR="002F3B6A" w:rsidRPr="002F3B6A">
        <w:rPr>
          <w:lang w:val="vi-VN"/>
        </w:rPr>
        <w:t xml:space="preserve">) </w:t>
      </w:r>
      <w:r w:rsidRPr="00686728">
        <w:rPr>
          <w:lang w:val="vi-VN"/>
        </w:rPr>
        <w:t>với một</w:t>
      </w:r>
      <w:r>
        <w:rPr>
          <w:lang w:val="vi-VN"/>
        </w:rPr>
        <w:t xml:space="preserve"> </w:t>
      </w:r>
      <w:r w:rsidRPr="00686728">
        <w:rPr>
          <w:lang w:val="vi-VN"/>
        </w:rPr>
        <w:t xml:space="preserve">giai đoạn </w:t>
      </w:r>
      <w:r w:rsidR="00B32A4F" w:rsidRPr="00B32A4F">
        <w:rPr>
          <w:lang w:val="vi-VN"/>
        </w:rPr>
        <w:t>giải tích chập (</w:t>
      </w:r>
      <w:r w:rsidRPr="00686728">
        <w:rPr>
          <w:lang w:val="vi-VN"/>
        </w:rPr>
        <w:t>deconvolutional</w:t>
      </w:r>
      <w:r w:rsidR="00B32A4F" w:rsidRPr="00052C0F">
        <w:rPr>
          <w:lang w:val="vi-VN"/>
        </w:rPr>
        <w:t xml:space="preserve"> operation</w:t>
      </w:r>
      <w:r w:rsidRPr="00686728">
        <w:rPr>
          <w:lang w:val="vi-VN"/>
        </w:rPr>
        <w:t>) cùn</w:t>
      </w:r>
      <w:r w:rsidR="00705F49">
        <w:rPr>
          <w:lang w:val="vi-VN"/>
        </w:rPr>
        <w:t xml:space="preserve">g với việc sử dụng kỹ thuật lấy mẫu </w:t>
      </w:r>
      <w:r w:rsidR="00705F49" w:rsidRPr="00705F49">
        <w:rPr>
          <w:lang w:val="vi-VN"/>
        </w:rPr>
        <w:t>(</w:t>
      </w:r>
      <w:r w:rsidRPr="00686728">
        <w:rPr>
          <w:lang w:val="vi-VN"/>
        </w:rPr>
        <w:t>sampling</w:t>
      </w:r>
      <w:r w:rsidR="00705F49" w:rsidRPr="00705F49">
        <w:rPr>
          <w:lang w:val="vi-VN"/>
        </w:rPr>
        <w:t xml:space="preserve"> technique</w:t>
      </w:r>
      <w:r w:rsidRPr="00686728">
        <w:rPr>
          <w:lang w:val="vi-VN"/>
        </w:rPr>
        <w:t>) giúp xây dựng lại một chuỗi thời gian</w:t>
      </w:r>
      <w:r>
        <w:rPr>
          <w:lang w:val="vi-VN"/>
        </w:rPr>
        <w:t xml:space="preserve"> </w:t>
      </w:r>
      <w:r w:rsidRPr="00686728">
        <w:rPr>
          <w:lang w:val="vi-VN"/>
        </w:rPr>
        <w:t>đa biến trước khi đưa vào huấn luyện. Tương tự, ta cũng đã có các auto-encoder dựa trên (RNN) có khả năng sinh ra các chuỗi thời gian mới, huấn luyện để tìm đại diện tiềm ẩn, rồi sau đó</w:t>
      </w:r>
      <w:r>
        <w:rPr>
          <w:lang w:val="vi-VN"/>
        </w:rPr>
        <w:t xml:space="preserve"> </w:t>
      </w:r>
      <w:r w:rsidRPr="00686728">
        <w:rPr>
          <w:lang w:val="vi-VN"/>
        </w:rPr>
        <w:t xml:space="preserve">sử dụng các đại diện đó để huấn luyện một phân loại (chẳng hạn như </w:t>
      </w:r>
      <w:r w:rsidR="00A871F0">
        <w:rPr>
          <w:lang w:val="vi-VN"/>
        </w:rPr>
        <w:t>Support Vector Machine</w:t>
      </w:r>
      <w:r w:rsidRPr="00686728">
        <w:rPr>
          <w:lang w:val="vi-VN"/>
        </w:rPr>
        <w:t xml:space="preserve"> hoặc Random Forest), hay các</w:t>
      </w:r>
      <w:r>
        <w:rPr>
          <w:lang w:val="vi-VN"/>
        </w:rPr>
        <w:t xml:space="preserve"> </w:t>
      </w:r>
      <w:r w:rsidR="00A736F1">
        <w:rPr>
          <w:lang w:val="vi-VN"/>
        </w:rPr>
        <w:t>DBNs</w:t>
      </w:r>
      <w:r w:rsidRPr="00686728">
        <w:rPr>
          <w:lang w:val="vi-VN"/>
        </w:rPr>
        <w:t xml:space="preserve"> cũng được sử dụng để mô hình hóa các </w:t>
      </w:r>
      <w:r w:rsidR="00536801" w:rsidRPr="00006516">
        <w:rPr>
          <w:lang w:val="vi-VN"/>
        </w:rPr>
        <w:t>đặc trưng</w:t>
      </w:r>
      <w:r w:rsidRPr="00686728">
        <w:rPr>
          <w:lang w:val="vi-VN"/>
        </w:rPr>
        <w:t xml:space="preserve"> tiềm ẩn một cách không có</w:t>
      </w:r>
      <w:r>
        <w:rPr>
          <w:lang w:val="vi-VN"/>
        </w:rPr>
        <w:t xml:space="preserve"> </w:t>
      </w:r>
      <w:r w:rsidRPr="00686728">
        <w:rPr>
          <w:lang w:val="vi-VN"/>
        </w:rPr>
        <w:t xml:space="preserve">giám sát sau đó được </w:t>
      </w:r>
      <w:r w:rsidR="00902065" w:rsidRPr="00D83437">
        <w:rPr>
          <w:lang w:val="vi-VN"/>
        </w:rPr>
        <w:t>dùng</w:t>
      </w:r>
      <w:r w:rsidRPr="00686728">
        <w:rPr>
          <w:lang w:val="vi-VN"/>
        </w:rPr>
        <w:t xml:space="preserve"> để phân loại đơn biến và đa biến chuỗi thời gian. Ngoài ra, còn có một số</w:t>
      </w:r>
      <w:r>
        <w:rPr>
          <w:lang w:val="vi-VN"/>
        </w:rPr>
        <w:t xml:space="preserve"> </w:t>
      </w:r>
      <w:r w:rsidRPr="00686728">
        <w:rPr>
          <w:lang w:val="vi-VN"/>
        </w:rPr>
        <w:t>mô hình khác dựa trên Echo States Network (ESN) như kernel-learning, meta-learning. Bản chất của ESN</w:t>
      </w:r>
      <w:r>
        <w:rPr>
          <w:lang w:val="vi-VN"/>
        </w:rPr>
        <w:t xml:space="preserve"> </w:t>
      </w:r>
      <w:r w:rsidRPr="00686728">
        <w:rPr>
          <w:lang w:val="vi-VN"/>
        </w:rPr>
        <w:t>là một mạng RNN với các hidden layer liên kết “lỏng lẻo” với nhau. Lớp này được gọi là “Reservoir”. Trong</w:t>
      </w:r>
      <w:r>
        <w:rPr>
          <w:lang w:val="vi-VN"/>
        </w:rPr>
        <w:t xml:space="preserve"> </w:t>
      </w:r>
      <w:r w:rsidR="00D83437">
        <w:rPr>
          <w:lang w:val="vi-VN"/>
        </w:rPr>
        <w:t>mô hình ESN, các đại diện tiề</w:t>
      </w:r>
      <w:r w:rsidRPr="00686728">
        <w:rPr>
          <w:lang w:val="vi-VN"/>
        </w:rPr>
        <w:t>m ẩn được học trong không gian của Resevoir và chúng ta chỉ cần huấn luyện</w:t>
      </w:r>
      <w:r>
        <w:rPr>
          <w:lang w:val="vi-VN"/>
        </w:rPr>
        <w:t xml:space="preserve"> </w:t>
      </w:r>
      <w:r w:rsidRPr="00686728">
        <w:rPr>
          <w:lang w:val="vi-VN"/>
        </w:rPr>
        <w:t>lại trọng số của lớp đầu ra, việc này giúp chúng ta rút ngắn thời gian huấn luyện mô hình.</w:t>
      </w:r>
    </w:p>
    <w:p w14:paraId="20DC3FE9" w14:textId="73DED0EF" w:rsidR="0039182B" w:rsidRPr="00686728" w:rsidRDefault="007F238F" w:rsidP="0039182B">
      <w:pPr>
        <w:pStyle w:val="Tiumccp3"/>
        <w:rPr>
          <w:lang w:val="vi-VN"/>
        </w:rPr>
      </w:pPr>
      <w:bookmarkStart w:id="60" w:name="_Toc44596609"/>
      <w:r>
        <w:rPr>
          <w:lang w:val="vi-VN"/>
        </w:rPr>
        <w:t>2.3</w:t>
      </w:r>
      <w:r w:rsidR="0039182B">
        <w:rPr>
          <w:lang w:val="vi-VN"/>
        </w:rPr>
        <w:t>.3</w:t>
      </w:r>
      <w:r w:rsidR="0039182B" w:rsidRPr="00686728">
        <w:rPr>
          <w:lang w:val="vi-VN"/>
        </w:rPr>
        <w:t>.2 Mô hình phân biệt</w:t>
      </w:r>
      <w:r w:rsidR="0039182B">
        <w:rPr>
          <w:lang w:val="vi-VN"/>
        </w:rPr>
        <w:t xml:space="preserve"> (discriminative)</w:t>
      </w:r>
      <w:bookmarkEnd w:id="60"/>
    </w:p>
    <w:p w14:paraId="3C8C98B9" w14:textId="1F7F75A4" w:rsidR="0039182B" w:rsidRPr="00686728" w:rsidRDefault="0039182B" w:rsidP="0039182B">
      <w:pPr>
        <w:pStyle w:val="Nidungvnbn"/>
        <w:rPr>
          <w:lang w:val="vi-VN"/>
        </w:rPr>
      </w:pPr>
      <w:r w:rsidRPr="00686728">
        <w:rPr>
          <w:lang w:val="vi-VN"/>
        </w:rPr>
        <w:t xml:space="preserve">Một mô hình phân biệt là một phân loại (hoặc một hồi quy) trực tiếp ánh xạ từ các </w:t>
      </w:r>
      <w:r w:rsidR="00A61EF3" w:rsidRPr="00A61EF3">
        <w:rPr>
          <w:lang w:val="vi-VN"/>
        </w:rPr>
        <w:t>đầu vào</w:t>
      </w:r>
      <w:r w:rsidRPr="00686728">
        <w:rPr>
          <w:lang w:val="vi-VN"/>
        </w:rPr>
        <w:t xml:space="preserve"> thô của một</w:t>
      </w:r>
      <w:r>
        <w:rPr>
          <w:lang w:val="vi-VN"/>
        </w:rPr>
        <w:t xml:space="preserve"> </w:t>
      </w:r>
      <w:r w:rsidRPr="00686728">
        <w:rPr>
          <w:lang w:val="vi-VN"/>
        </w:rPr>
        <w:t xml:space="preserve">chuỗi thời gian (hoặc các đặc trưng được </w:t>
      </w:r>
      <w:r w:rsidR="00A61EF3">
        <w:rPr>
          <w:lang w:val="vi-VN"/>
        </w:rPr>
        <w:t>thiết kế bằng tay) đến các đầu ra</w:t>
      </w:r>
      <w:r w:rsidRPr="00686728">
        <w:rPr>
          <w:lang w:val="vi-VN"/>
        </w:rPr>
        <w:t xml:space="preserve"> là một phân bố xác suất trên</w:t>
      </w:r>
      <w:r>
        <w:rPr>
          <w:lang w:val="vi-VN"/>
        </w:rPr>
        <w:t xml:space="preserve"> </w:t>
      </w:r>
      <w:r w:rsidRPr="00686728">
        <w:rPr>
          <w:lang w:val="vi-VN"/>
        </w:rPr>
        <w:t>các phân lớp trong tập dữ liệu. Mô hình phân biệt có thể được tiếp tục phân chia thành hai nhóm: mô hình</w:t>
      </w:r>
      <w:r>
        <w:rPr>
          <w:lang w:val="vi-VN"/>
        </w:rPr>
        <w:t xml:space="preserve"> </w:t>
      </w:r>
      <w:r w:rsidRPr="00686728">
        <w:rPr>
          <w:lang w:val="vi-VN"/>
        </w:rPr>
        <w:t>học sâu các đặc trưng được thiết kế bằng tay (hand engineered features) và mô hình đầu-cuối (end-to-end).</w:t>
      </w:r>
    </w:p>
    <w:p w14:paraId="78CBCB31" w14:textId="520EDFDD" w:rsidR="0039182B" w:rsidRPr="00686728" w:rsidRDefault="0039182B" w:rsidP="0039182B">
      <w:pPr>
        <w:pStyle w:val="Nidungvnbn"/>
        <w:rPr>
          <w:lang w:val="vi-VN"/>
        </w:rPr>
      </w:pPr>
      <w:r w:rsidRPr="00686728">
        <w:rPr>
          <w:lang w:val="vi-VN"/>
        </w:rPr>
        <w:lastRenderedPageBreak/>
        <w:t>Cách thường gặp nhất và là phương pháp khai thác đặc trưng lấy cảm hứng từ Computer Vision là biến</w:t>
      </w:r>
      <w:r>
        <w:rPr>
          <w:lang w:val="vi-VN"/>
        </w:rPr>
        <w:t xml:space="preserve"> </w:t>
      </w:r>
      <w:r w:rsidRPr="00686728">
        <w:rPr>
          <w:lang w:val="vi-VN"/>
        </w:rPr>
        <w:t xml:space="preserve">đổi chuỗi thời gian thành những hình ảnh sử dụng phương pháp tạo hình đặc biệt, sau đó làm </w:t>
      </w:r>
      <w:r w:rsidR="00475699" w:rsidRPr="00A4550E">
        <w:rPr>
          <w:lang w:val="vi-VN"/>
        </w:rPr>
        <w:t>đầu vào</w:t>
      </w:r>
      <w:r w:rsidRPr="00686728">
        <w:rPr>
          <w:lang w:val="vi-VN"/>
        </w:rPr>
        <w:t xml:space="preserve"> cho</w:t>
      </w:r>
      <w:r>
        <w:rPr>
          <w:lang w:val="vi-VN"/>
        </w:rPr>
        <w:t xml:space="preserve"> </w:t>
      </w:r>
      <w:r w:rsidRPr="00686728">
        <w:rPr>
          <w:lang w:val="vi-VN"/>
        </w:rPr>
        <w:t>một bộ phân loại. Đó được gọi là hướng tiếp cận các đặc trưng được thiết kế bằng tay.</w:t>
      </w:r>
    </w:p>
    <w:p w14:paraId="3D3F1CC6" w14:textId="31F85E05" w:rsidR="0039182B" w:rsidRPr="00686728" w:rsidRDefault="0039182B" w:rsidP="0039182B">
      <w:pPr>
        <w:pStyle w:val="Nidungvnbn"/>
        <w:rPr>
          <w:lang w:val="vi-VN"/>
        </w:rPr>
      </w:pPr>
      <w:r w:rsidRPr="00686728">
        <w:rPr>
          <w:lang w:val="vi-VN"/>
        </w:rPr>
        <w:t xml:space="preserve">Ngược lại với </w:t>
      </w:r>
      <w:r w:rsidR="00A4550E" w:rsidRPr="00686728">
        <w:rPr>
          <w:lang w:val="vi-VN"/>
        </w:rPr>
        <w:t>các đặc trưng được thiết kế bằng tay</w:t>
      </w:r>
      <w:r w:rsidRPr="00686728">
        <w:rPr>
          <w:lang w:val="vi-VN"/>
        </w:rPr>
        <w:t>, mục đích của mô hình đầu-cuối (end-to-end) là kết hợp các quá</w:t>
      </w:r>
      <w:r>
        <w:rPr>
          <w:lang w:val="vi-VN"/>
        </w:rPr>
        <w:t xml:space="preserve"> </w:t>
      </w:r>
      <w:r w:rsidRPr="00686728">
        <w:rPr>
          <w:lang w:val="vi-VN"/>
        </w:rPr>
        <w:t>trình học các đặc trưng bằng việc tinh chỉnh các phân loại phân biệt. Loại hình này không bao gồm bất kỳ</w:t>
      </w:r>
      <w:r>
        <w:rPr>
          <w:lang w:val="vi-VN"/>
        </w:rPr>
        <w:t xml:space="preserve"> </w:t>
      </w:r>
      <w:r w:rsidRPr="00686728">
        <w:rPr>
          <w:lang w:val="vi-VN"/>
        </w:rPr>
        <w:t>bước tiền xử lý nào. Ta có thể tách loại mô hình này ra thành các kiến trúc khác nhau dựa trên kiến trúc</w:t>
      </w:r>
      <w:r>
        <w:rPr>
          <w:lang w:val="vi-VN"/>
        </w:rPr>
        <w:t xml:space="preserve"> </w:t>
      </w:r>
      <w:r w:rsidRPr="00686728">
        <w:rPr>
          <w:lang w:val="vi-VN"/>
        </w:rPr>
        <w:t>mạng nơ ron của chúng.</w:t>
      </w:r>
    </w:p>
    <w:p w14:paraId="16943066" w14:textId="5C2BB239" w:rsidR="001555A9" w:rsidRDefault="00D223A9" w:rsidP="005F5A46">
      <w:pPr>
        <w:pStyle w:val="Nidungvnbn"/>
        <w:rPr>
          <w:lang w:val="vi-VN"/>
        </w:rPr>
      </w:pPr>
      <w:r>
        <w:rPr>
          <w:lang w:val="vi-VN"/>
        </w:rPr>
        <w:t>T</w:t>
      </w:r>
      <w:r w:rsidR="0039182B" w:rsidRPr="00686728">
        <w:rPr>
          <w:lang w:val="vi-VN"/>
        </w:rPr>
        <w:t>a sẽ không tập trung vào các mô hình sản sinh. Nguyên nhân là do nó thường</w:t>
      </w:r>
      <w:r w:rsidR="0039182B">
        <w:rPr>
          <w:lang w:val="vi-VN"/>
        </w:rPr>
        <w:t xml:space="preserve"> </w:t>
      </w:r>
      <w:r w:rsidR="0039182B" w:rsidRPr="00686728">
        <w:rPr>
          <w:lang w:val="vi-VN"/>
        </w:rPr>
        <w:t>kém chính xác hơn, do nó có thêm bước lắp một bộ sinh chuỗi thời gian - được coi như một rào cản với hầu</w:t>
      </w:r>
      <w:r w:rsidR="0039182B">
        <w:rPr>
          <w:lang w:val="vi-VN"/>
        </w:rPr>
        <w:t xml:space="preserve"> </w:t>
      </w:r>
      <w:r w:rsidR="0039182B" w:rsidRPr="00686728">
        <w:rPr>
          <w:lang w:val="vi-VN"/>
        </w:rPr>
        <w:t>hết các phương pháp vì các thành phần này thường ít được công bố công khai, và do thực hiện các mô hình</w:t>
      </w:r>
      <w:r w:rsidR="0039182B">
        <w:rPr>
          <w:lang w:val="vi-VN"/>
        </w:rPr>
        <w:t xml:space="preserve"> </w:t>
      </w:r>
      <w:r w:rsidR="0039182B" w:rsidRPr="00686728">
        <w:rPr>
          <w:lang w:val="vi-VN"/>
        </w:rPr>
        <w:t>này thường phức tạp hơn so với các mô hình phân biệt. Thay vào đó, ta sẽ tập trung vào các mô hình phân</w:t>
      </w:r>
      <w:r w:rsidR="0039182B">
        <w:rPr>
          <w:lang w:val="vi-VN"/>
        </w:rPr>
        <w:t xml:space="preserve"> </w:t>
      </w:r>
      <w:r w:rsidR="0039182B" w:rsidRPr="00686728">
        <w:rPr>
          <w:lang w:val="vi-VN"/>
        </w:rPr>
        <w:t>biệt, đặc biệt là các mô hình đầu-cuối, bởi vì mục tiêu chính của cách tiếp cận bằng học sâu mà chúng ta</w:t>
      </w:r>
      <w:r w:rsidR="0039182B">
        <w:rPr>
          <w:lang w:val="vi-VN"/>
        </w:rPr>
        <w:t xml:space="preserve"> </w:t>
      </w:r>
      <w:r w:rsidR="0039182B" w:rsidRPr="00686728">
        <w:rPr>
          <w:lang w:val="vi-VN"/>
        </w:rPr>
        <w:t>đang đề cập là để loại bỏ các sai lệch do các đặc trưng được thiết kế bằng tay, do đó cho phép mạng học</w:t>
      </w:r>
      <w:r w:rsidR="0039182B">
        <w:rPr>
          <w:lang w:val="vi-VN"/>
        </w:rPr>
        <w:t xml:space="preserve"> </w:t>
      </w:r>
      <w:r w:rsidR="0039182B" w:rsidRPr="00686728">
        <w:rPr>
          <w:lang w:val="vi-VN"/>
        </w:rPr>
        <w:t xml:space="preserve">được hầu hết các đặc trưng phân biệt </w:t>
      </w:r>
      <w:r w:rsidR="0039182B">
        <w:rPr>
          <w:lang w:val="vi-VN"/>
        </w:rPr>
        <w:t>hữu ích cho nhiệm vụ phân loại.</w:t>
      </w:r>
    </w:p>
    <w:p w14:paraId="00B5B79B" w14:textId="3CC8B881" w:rsidR="00176E1F" w:rsidRPr="00176E1F" w:rsidRDefault="00176E1F" w:rsidP="001F6925">
      <w:pPr>
        <w:pStyle w:val="Nidungvnbn"/>
        <w:numPr>
          <w:ilvl w:val="0"/>
          <w:numId w:val="25"/>
        </w:numPr>
        <w:rPr>
          <w:lang w:val="vi-VN"/>
        </w:rPr>
      </w:pPr>
      <w:r w:rsidRPr="00176E1F">
        <w:rPr>
          <w:lang w:val="vi-VN"/>
        </w:rPr>
        <w:t>Encoder</w:t>
      </w:r>
      <w:r w:rsidR="005D71E2">
        <w:t xml:space="preserve"> </w:t>
      </w:r>
      <w:r w:rsidR="005D71E2" w:rsidRPr="00354B2C">
        <w:rPr>
          <w:vertAlign w:val="superscript"/>
        </w:rPr>
        <w:t>[12]</w:t>
      </w:r>
    </w:p>
    <w:p w14:paraId="5651755F" w14:textId="77777777" w:rsidR="00176E1F" w:rsidRPr="00176E1F" w:rsidRDefault="00176E1F" w:rsidP="00176E1F">
      <w:pPr>
        <w:pStyle w:val="Nidungvnbn"/>
        <w:rPr>
          <w:lang w:val="vi-VN"/>
        </w:rPr>
      </w:pPr>
      <w:r w:rsidRPr="00176E1F">
        <w:rPr>
          <w:lang w:val="vi-VN"/>
        </w:rPr>
        <w:t>Kiến trúc này là mạng tích chập tiêu chuẩn, được hình thành bởi ba khối chập với hai tầng max-pooling ở giữa xen kẽ. Một khối chập được hình thành bởi 1 tầng tích chập 1 chiều (các bộ lọc có kích thước lần lượt là 128, 256 và 512; với các kernel 5, 11 và 21 có bước trượt bằng 1; và kích thước đệm lần lượt là 3, 5 và 10), với 1 tầng chuẩn hóa instance, hàm kích hoạt PReLU và 1 tầng Drop out (tỉ lệ 0,2 trong tất cả các khối). Sau phần đầu tiên của mạng, một nửa trong số các bộ lọc được đưa vào hàm kích hoạt softmax, một nửa bộ lọc còn lại được áp dụng cơ chế “tập trung” (attention mechanism). Đối với mỗi bộ lọc, ta có:</w:t>
      </w:r>
    </w:p>
    <w:p w14:paraId="2F48C0C9" w14:textId="546F0375" w:rsidR="00176E1F" w:rsidRPr="008636D0" w:rsidRDefault="00D641C1" w:rsidP="00E612D7">
      <w:pPr>
        <w:pStyle w:val="Nidungvnbn"/>
        <w:ind w:left="3600"/>
        <w:jc w:val="left"/>
        <w:rPr>
          <w:i/>
          <w:lang w:val="vi-VN"/>
        </w:rPr>
      </w:pPr>
      <w:r>
        <w:rPr>
          <w:i/>
          <w:lang w:val="vi-VN"/>
        </w:rPr>
        <w:lastRenderedPageBreak/>
        <w:t>h = h · a</w:t>
      </w:r>
      <w:r w:rsidR="00E612D7">
        <w:rPr>
          <w:i/>
          <w:lang w:val="vi-VN"/>
        </w:rPr>
        <w:tab/>
      </w:r>
      <w:r w:rsidR="00E612D7">
        <w:rPr>
          <w:i/>
          <w:lang w:val="vi-VN"/>
        </w:rPr>
        <w:tab/>
      </w:r>
      <w:r w:rsidR="00E612D7">
        <w:rPr>
          <w:i/>
          <w:lang w:val="vi-VN"/>
        </w:rPr>
        <w:tab/>
      </w:r>
      <w:r w:rsidR="00E612D7" w:rsidRPr="00BD6664">
        <w:rPr>
          <w:lang w:val="vi-VN"/>
        </w:rPr>
        <w:t>(2.7)</w:t>
      </w:r>
    </w:p>
    <w:p w14:paraId="7136590E" w14:textId="01D00C40" w:rsidR="00176E1F" w:rsidRPr="00176E1F" w:rsidRDefault="00176E1F" w:rsidP="00C5079D">
      <w:pPr>
        <w:pStyle w:val="Nidungvnbn"/>
        <w:rPr>
          <w:lang w:val="vi-VN"/>
        </w:rPr>
      </w:pPr>
      <w:r w:rsidRPr="00176E1F">
        <w:rPr>
          <w:lang w:val="vi-VN"/>
        </w:rPr>
        <w:t>Trong đó · biểu thị một phép tích chập, h là kết quả của một bộ lọc tích chập 1 chiều trên tín hiệu theo thời gian và a là vectơ “tập trung” theo thời gian (độc lập cho mỗi bộ lọc). Cuối cùng, kết quả của cơ chế “tập trung” trên tất cả các bộ lọc được chuyển qua một tầng nơ ron kết nối</w:t>
      </w:r>
      <w:r w:rsidR="00C5079D">
        <w:rPr>
          <w:lang w:val="vi-VN"/>
        </w:rPr>
        <w:t xml:space="preserve"> đầy đủ và một tầng chuẩn hóa. </w:t>
      </w:r>
    </w:p>
    <w:p w14:paraId="6960867A" w14:textId="77777777" w:rsidR="00203E84" w:rsidRDefault="00C5079D" w:rsidP="00203E84">
      <w:pPr>
        <w:pStyle w:val="Nidungvnbn"/>
        <w:keepNext/>
        <w:jc w:val="center"/>
      </w:pPr>
      <w:r>
        <w:rPr>
          <w:noProof/>
          <w:color w:val="666666"/>
          <w:sz w:val="22"/>
          <w:szCs w:val="22"/>
          <w:bdr w:val="none" w:sz="0" w:space="0" w:color="auto" w:frame="1"/>
          <w:lang w:val="vi-VN" w:eastAsia="vi-VN"/>
        </w:rPr>
        <w:drawing>
          <wp:inline distT="0" distB="0" distL="0" distR="0" wp14:anchorId="3B5E91F9" wp14:editId="7377765B">
            <wp:extent cx="5791835" cy="1178787"/>
            <wp:effectExtent l="0" t="0" r="0" b="2540"/>
            <wp:docPr id="23" name="Picture 23" descr="https://lh4.googleusercontent.com/xrgTnIE1OChDVcmeERvVC29B0J9QqcC7PvLDrXZMg3mu7Blq2YilbhKfoLoNO1Lzceurf9AVz_nQ-BrVBKrKguDOtOkGtppsYtH1t4EKl6fHNyYjnQ-eQdztmsgv67CSYsYu_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xrgTnIE1OChDVcmeERvVC29B0J9QqcC7PvLDrXZMg3mu7Blq2YilbhKfoLoNO1Lzceurf9AVz_nQ-BrVBKrKguDOtOkGtppsYtH1t4EKl6fHNyYjnQ-eQdztmsgv67CSYsYu_R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1835" cy="1178787"/>
                    </a:xfrm>
                    <a:prstGeom prst="rect">
                      <a:avLst/>
                    </a:prstGeom>
                    <a:noFill/>
                    <a:ln>
                      <a:noFill/>
                    </a:ln>
                  </pic:spPr>
                </pic:pic>
              </a:graphicData>
            </a:graphic>
          </wp:inline>
        </w:drawing>
      </w:r>
    </w:p>
    <w:p w14:paraId="7FFE3A79" w14:textId="03BBC784" w:rsidR="00720857" w:rsidRDefault="00203E84" w:rsidP="00203E84">
      <w:pPr>
        <w:pStyle w:val="Caption"/>
      </w:pPr>
      <w:bookmarkStart w:id="61" w:name="_Toc44595715"/>
      <w:r>
        <w:t xml:space="preserve">Hình </w:t>
      </w:r>
      <w:fldSimple w:instr=" SEQ Hình \* ARABIC ">
        <w:r w:rsidR="001973A2">
          <w:rPr>
            <w:noProof/>
          </w:rPr>
          <w:t>18</w:t>
        </w:r>
      </w:fldSimple>
      <w:r>
        <w:t>. Encoder</w:t>
      </w:r>
      <w:bookmarkEnd w:id="61"/>
    </w:p>
    <w:p w14:paraId="2ADE2488" w14:textId="14B9561D" w:rsidR="00176E1F" w:rsidRPr="00B50B1E" w:rsidRDefault="00B77F57" w:rsidP="00B50B1E">
      <w:pPr>
        <w:pStyle w:val="Nidungvnbn"/>
        <w:numPr>
          <w:ilvl w:val="0"/>
          <w:numId w:val="26"/>
        </w:numPr>
        <w:rPr>
          <w:lang w:val="vi-VN"/>
        </w:rPr>
      </w:pPr>
      <w:r w:rsidRPr="00B77F57">
        <w:rPr>
          <w:lang w:val="vi-VN"/>
        </w:rPr>
        <w:t xml:space="preserve">Multi-Scale Convolutional Neural Networks </w:t>
      </w:r>
      <w:r>
        <w:rPr>
          <w:lang w:val="vi-VN"/>
        </w:rPr>
        <w:t>(MCNN)</w:t>
      </w:r>
      <w:r w:rsidR="005B140B">
        <w:t xml:space="preserve"> </w:t>
      </w:r>
      <w:r w:rsidR="005B140B" w:rsidRPr="00354B2C">
        <w:rPr>
          <w:vertAlign w:val="superscript"/>
        </w:rPr>
        <w:t>[13]</w:t>
      </w:r>
    </w:p>
    <w:p w14:paraId="272C5265" w14:textId="77777777" w:rsidR="00176E1F" w:rsidRPr="00176E1F" w:rsidRDefault="00176E1F" w:rsidP="00176E1F">
      <w:pPr>
        <w:pStyle w:val="Nidungvnbn"/>
        <w:rPr>
          <w:lang w:val="vi-VN"/>
        </w:rPr>
      </w:pPr>
      <w:r w:rsidRPr="00176E1F">
        <w:rPr>
          <w:lang w:val="vi-VN"/>
        </w:rPr>
        <w:t>MCNN có ba giai đoạn liên tiếp: giai đoạn biến đổi, giai đoạn tích chập cục bộ và giai đoạn tích chập đầy đủ.</w:t>
      </w:r>
    </w:p>
    <w:p w14:paraId="6A61B020" w14:textId="17A49EC9" w:rsidR="00176E1F" w:rsidRPr="00176E1F" w:rsidRDefault="00176E1F" w:rsidP="00591F47">
      <w:pPr>
        <w:pStyle w:val="Nidungvnbn"/>
        <w:numPr>
          <w:ilvl w:val="0"/>
          <w:numId w:val="21"/>
        </w:numPr>
        <w:rPr>
          <w:lang w:val="vi-VN"/>
        </w:rPr>
      </w:pPr>
      <w:r w:rsidRPr="00176E1F">
        <w:rPr>
          <w:lang w:val="vi-VN"/>
        </w:rPr>
        <w:t xml:space="preserve">Giai đoạn biến đổi: Áp dụng các biến đổi khác nhau trên chuỗi thời gian đầu </w:t>
      </w:r>
      <w:r w:rsidR="00A329D2">
        <w:rPr>
          <w:lang w:val="vi-VN"/>
        </w:rPr>
        <w:t>vào, bao gồm ánh xạ định danh (Identity M</w:t>
      </w:r>
      <w:r w:rsidRPr="00176E1F">
        <w:rPr>
          <w:lang w:val="vi-VN"/>
        </w:rPr>
        <w:t>apping), biến đổi lấy mẫu xuống (down-sampling) trong miền th</w:t>
      </w:r>
      <w:r w:rsidR="0093434D">
        <w:rPr>
          <w:lang w:val="vi-VN"/>
        </w:rPr>
        <w:t>ời gian và biến đổi quang phổ (</w:t>
      </w:r>
      <w:r w:rsidR="0093434D" w:rsidRPr="0093434D">
        <w:rPr>
          <w:lang w:val="vi-VN"/>
        </w:rPr>
        <w:t>S</w:t>
      </w:r>
      <w:r w:rsidRPr="00176E1F">
        <w:rPr>
          <w:lang w:val="vi-VN"/>
        </w:rPr>
        <w:t>pectral</w:t>
      </w:r>
      <w:r w:rsidR="0073765D" w:rsidRPr="00CD7ED3">
        <w:rPr>
          <w:lang w:val="vi-VN"/>
        </w:rPr>
        <w:t xml:space="preserve"> Transformation</w:t>
      </w:r>
      <w:r w:rsidRPr="00176E1F">
        <w:rPr>
          <w:lang w:val="vi-VN"/>
        </w:rPr>
        <w:t>) trong miền tần số. Mỗi phần được gọi là một nhánh, và là một nhánh đầu vào của mạng nơ ron tích chập.</w:t>
      </w:r>
    </w:p>
    <w:p w14:paraId="0766285A" w14:textId="5A04C3B2" w:rsidR="00176E1F" w:rsidRPr="00C62BC5" w:rsidRDefault="00176E1F" w:rsidP="00C62BC5">
      <w:pPr>
        <w:pStyle w:val="Nidungvnbn"/>
        <w:numPr>
          <w:ilvl w:val="1"/>
          <w:numId w:val="21"/>
        </w:numPr>
        <w:rPr>
          <w:lang w:val="vi-VN"/>
        </w:rPr>
      </w:pPr>
      <w:r w:rsidRPr="00176E1F">
        <w:rPr>
          <w:lang w:val="vi-VN"/>
        </w:rPr>
        <w:t xml:space="preserve">Lấy mẫu xuống: Giả sử chúng ta có chuỗi thời gian </w:t>
      </w:r>
      <w:r w:rsidRPr="009B1425">
        <w:rPr>
          <w:i/>
          <w:lang w:val="vi-VN"/>
        </w:rPr>
        <w:t>T</w:t>
      </w:r>
      <w:r w:rsidRPr="00176E1F">
        <w:rPr>
          <w:lang w:val="vi-VN"/>
        </w:rPr>
        <w:t xml:space="preserve"> = {</w:t>
      </w:r>
      <w:r w:rsidRPr="009B1425">
        <w:rPr>
          <w:i/>
          <w:lang w:val="vi-VN"/>
        </w:rPr>
        <w:t>t</w:t>
      </w:r>
      <w:r w:rsidRPr="009B1425">
        <w:rPr>
          <w:i/>
          <w:vertAlign w:val="subscript"/>
          <w:lang w:val="vi-VN"/>
        </w:rPr>
        <w:t>1</w:t>
      </w:r>
      <w:r w:rsidRPr="009B1425">
        <w:rPr>
          <w:i/>
          <w:lang w:val="vi-VN"/>
        </w:rPr>
        <w:t>, t</w:t>
      </w:r>
      <w:r w:rsidRPr="009B1425">
        <w:rPr>
          <w:i/>
          <w:vertAlign w:val="subscript"/>
          <w:lang w:val="vi-VN"/>
        </w:rPr>
        <w:t>2</w:t>
      </w:r>
      <w:r w:rsidRPr="009B1425">
        <w:rPr>
          <w:i/>
          <w:lang w:val="vi-VN"/>
        </w:rPr>
        <w:t>, ..., t</w:t>
      </w:r>
      <w:r w:rsidRPr="009B1425">
        <w:rPr>
          <w:i/>
          <w:vertAlign w:val="subscript"/>
          <w:lang w:val="vi-VN"/>
        </w:rPr>
        <w:t>n</w:t>
      </w:r>
      <w:r w:rsidRPr="00176E1F">
        <w:rPr>
          <w:lang w:val="vi-VN"/>
        </w:rPr>
        <w:t xml:space="preserve">} và tốc độ lấy mẫu xuống là </w:t>
      </w:r>
      <w:r w:rsidRPr="009A0BE5">
        <w:rPr>
          <w:i/>
          <w:lang w:val="vi-VN"/>
        </w:rPr>
        <w:t>k</w:t>
      </w:r>
      <w:r w:rsidRPr="00176E1F">
        <w:rPr>
          <w:lang w:val="vi-VN"/>
        </w:rPr>
        <w:t xml:space="preserve">, thì chúng ta sẽ chỉ giữ mọi điểm dữ liệu thứ </w:t>
      </w:r>
      <w:r w:rsidRPr="005413C6">
        <w:rPr>
          <w:i/>
          <w:lang w:val="vi-VN"/>
        </w:rPr>
        <w:t>k</w:t>
      </w:r>
      <w:r w:rsidRPr="00176E1F">
        <w:rPr>
          <w:lang w:val="vi-VN"/>
        </w:rPr>
        <w:t xml:space="preserve"> trong chuỗi thời gian mới:</w:t>
      </w:r>
    </w:p>
    <w:p w14:paraId="0F9F28B0" w14:textId="79A584E2" w:rsidR="00D10616" w:rsidRPr="00176E1F" w:rsidRDefault="001973A2" w:rsidP="008C581E">
      <w:pPr>
        <w:pStyle w:val="Nidungvnbn"/>
        <w:ind w:left="2160"/>
        <w:jc w:val="left"/>
        <w:rPr>
          <w:lang w:val="vi-VN"/>
        </w:rPr>
      </w:pPr>
      <m:oMath>
        <m:sSup>
          <m:sSupPr>
            <m:ctrlPr>
              <w:rPr>
                <w:rFonts w:ascii="Cambria Math" w:hAnsi="Cambria Math"/>
                <w:i/>
                <w:lang w:val="vi-VN"/>
              </w:rPr>
            </m:ctrlPr>
          </m:sSupPr>
          <m:e>
            <m:r>
              <w:rPr>
                <w:rFonts w:ascii="Cambria Math" w:hAnsi="Cambria Math"/>
                <w:lang w:val="vi-VN"/>
              </w:rPr>
              <m:t>T</m:t>
            </m:r>
          </m:e>
          <m:sup>
            <m:r>
              <w:rPr>
                <w:rFonts w:ascii="Cambria Math" w:hAnsi="Cambria Math"/>
                <w:lang w:val="vi-VN"/>
              </w:rPr>
              <m:t>k</m:t>
            </m:r>
          </m:sup>
        </m:sSup>
        <m:r>
          <w:rPr>
            <w:rFonts w:ascii="Cambria Math" w:hAnsi="Cambria Math"/>
            <w:lang w:val="vi-VN"/>
          </w:rPr>
          <m:t>=</m:t>
        </m:r>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1+k*i</m:t>
                </m:r>
              </m:sub>
            </m:sSub>
          </m:e>
        </m:d>
        <m:r>
          <w:rPr>
            <w:rFonts w:ascii="Cambria Math" w:hAnsi="Cambria Math"/>
            <w:lang w:val="vi-VN"/>
          </w:rPr>
          <m:t>, i=0, 1, …, [</m:t>
        </m:r>
        <m:f>
          <m:fPr>
            <m:ctrlPr>
              <w:rPr>
                <w:rFonts w:ascii="Cambria Math" w:hAnsi="Cambria Math"/>
                <w:i/>
                <w:lang w:val="vi-VN"/>
              </w:rPr>
            </m:ctrlPr>
          </m:fPr>
          <m:num>
            <m:r>
              <w:rPr>
                <w:rFonts w:ascii="Cambria Math" w:hAnsi="Cambria Math"/>
                <w:lang w:val="vi-VN"/>
              </w:rPr>
              <m:t>n-1</m:t>
            </m:r>
          </m:num>
          <m:den>
            <m:r>
              <w:rPr>
                <w:rFonts w:ascii="Cambria Math" w:hAnsi="Cambria Math"/>
                <w:lang w:val="vi-VN"/>
              </w:rPr>
              <m:t>k</m:t>
            </m:r>
          </m:den>
        </m:f>
        <m:r>
          <w:rPr>
            <w:rFonts w:ascii="Cambria Math" w:hAnsi="Cambria Math"/>
            <w:lang w:val="vi-VN"/>
          </w:rPr>
          <m:t>]</m:t>
        </m:r>
      </m:oMath>
      <w:r w:rsidR="008C581E">
        <w:rPr>
          <w:lang w:val="vi-VN"/>
        </w:rPr>
        <w:tab/>
      </w:r>
      <w:r w:rsidR="008C581E">
        <w:rPr>
          <w:lang w:val="vi-VN"/>
        </w:rPr>
        <w:tab/>
      </w:r>
      <w:r w:rsidR="008C581E">
        <w:rPr>
          <w:lang w:val="vi-VN"/>
        </w:rPr>
        <w:tab/>
      </w:r>
      <w:r w:rsidR="008C581E">
        <w:t>(2.8)</w:t>
      </w:r>
    </w:p>
    <w:p w14:paraId="682C9066" w14:textId="15B19575" w:rsidR="00176E1F" w:rsidRPr="00782D57" w:rsidRDefault="00176E1F" w:rsidP="00782D57">
      <w:pPr>
        <w:pStyle w:val="Nidungvnbn"/>
        <w:numPr>
          <w:ilvl w:val="1"/>
          <w:numId w:val="21"/>
        </w:numPr>
        <w:rPr>
          <w:lang w:val="vi-VN"/>
        </w:rPr>
      </w:pPr>
      <w:r w:rsidRPr="00176E1F">
        <w:rPr>
          <w:lang w:val="vi-VN"/>
        </w:rPr>
        <w:t xml:space="preserve">Biến đổi quang phổ: Giả sử chuỗi thời gian ban đầu là </w:t>
      </w:r>
      <w:r w:rsidR="00BD2303" w:rsidRPr="009B1425">
        <w:rPr>
          <w:i/>
          <w:lang w:val="vi-VN"/>
        </w:rPr>
        <w:t>T</w:t>
      </w:r>
      <w:r w:rsidR="00BD2303" w:rsidRPr="00176E1F">
        <w:rPr>
          <w:lang w:val="vi-VN"/>
        </w:rPr>
        <w:t xml:space="preserve"> = {</w:t>
      </w:r>
      <w:r w:rsidR="00BD2303" w:rsidRPr="009B1425">
        <w:rPr>
          <w:i/>
          <w:lang w:val="vi-VN"/>
        </w:rPr>
        <w:t>t</w:t>
      </w:r>
      <w:r w:rsidR="00BD2303" w:rsidRPr="009B1425">
        <w:rPr>
          <w:i/>
          <w:vertAlign w:val="subscript"/>
          <w:lang w:val="vi-VN"/>
        </w:rPr>
        <w:t>1</w:t>
      </w:r>
      <w:r w:rsidR="00BD2303" w:rsidRPr="009B1425">
        <w:rPr>
          <w:i/>
          <w:lang w:val="vi-VN"/>
        </w:rPr>
        <w:t>, t</w:t>
      </w:r>
      <w:r w:rsidR="00BD2303" w:rsidRPr="009B1425">
        <w:rPr>
          <w:i/>
          <w:vertAlign w:val="subscript"/>
          <w:lang w:val="vi-VN"/>
        </w:rPr>
        <w:t>2</w:t>
      </w:r>
      <w:r w:rsidR="00BD2303" w:rsidRPr="009B1425">
        <w:rPr>
          <w:i/>
          <w:lang w:val="vi-VN"/>
        </w:rPr>
        <w:t>, ..., t</w:t>
      </w:r>
      <w:r w:rsidR="00BD2303" w:rsidRPr="009B1425">
        <w:rPr>
          <w:i/>
          <w:vertAlign w:val="subscript"/>
          <w:lang w:val="vi-VN"/>
        </w:rPr>
        <w:t>n</w:t>
      </w:r>
      <w:r w:rsidR="00BD2303" w:rsidRPr="00176E1F">
        <w:rPr>
          <w:lang w:val="vi-VN"/>
        </w:rPr>
        <w:t>}</w:t>
      </w:r>
      <w:r w:rsidRPr="00176E1F">
        <w:rPr>
          <w:lang w:val="vi-VN"/>
        </w:rPr>
        <w:t xml:space="preserve">, biến đổi quang phổ hoạt động bằng cách chuyển đổi chuỗi thời gian ban đầu này thành chuỗi thời gian </w:t>
      </w:r>
      <w:r w:rsidR="00737515">
        <w:rPr>
          <w:lang w:val="vi-VN"/>
        </w:rPr>
        <w:t>mới:</w:t>
      </w:r>
    </w:p>
    <w:p w14:paraId="79682888" w14:textId="1F289223" w:rsidR="00FD4D2D" w:rsidRPr="008C581E" w:rsidRDefault="001973A2" w:rsidP="008C581E">
      <w:pPr>
        <w:pStyle w:val="Nidungvnbn"/>
        <w:ind w:left="2160"/>
        <w:jc w:val="left"/>
        <w:rPr>
          <w:lang w:val="vi-VN"/>
        </w:rPr>
      </w:pPr>
      <m:oMath>
        <m:sSup>
          <m:sSupPr>
            <m:ctrlPr>
              <w:rPr>
                <w:rFonts w:ascii="Cambria Math" w:hAnsi="Cambria Math"/>
                <w:i/>
                <w:lang w:val="vi-VN"/>
              </w:rPr>
            </m:ctrlPr>
          </m:sSupPr>
          <m:e>
            <m:r>
              <w:rPr>
                <w:rFonts w:ascii="Cambria Math" w:hAnsi="Cambria Math"/>
                <w:lang w:val="vi-VN"/>
              </w:rPr>
              <m:t>T</m:t>
            </m:r>
          </m:e>
          <m:sup>
            <m:r>
              <w:rPr>
                <w:rFonts w:ascii="Cambria Math" w:hAnsi="Cambria Math"/>
                <w:lang w:val="vi-VN"/>
              </w:rPr>
              <m:t>l</m:t>
            </m:r>
          </m:sup>
        </m:sSup>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i+l-1</m:t>
                </m:r>
              </m:sub>
            </m:sSub>
          </m:num>
          <m:den>
            <m:r>
              <w:rPr>
                <w:rFonts w:ascii="Cambria Math" w:hAnsi="Cambria Math"/>
                <w:lang w:val="vi-VN"/>
              </w:rPr>
              <m:t>l</m:t>
            </m:r>
          </m:den>
        </m:f>
      </m:oMath>
      <w:r w:rsidR="008C581E">
        <w:rPr>
          <w:lang w:val="vi-VN"/>
        </w:rPr>
        <w:tab/>
      </w:r>
      <w:r w:rsidR="008C581E">
        <w:rPr>
          <w:lang w:val="vi-VN"/>
        </w:rPr>
        <w:tab/>
      </w:r>
      <w:r w:rsidR="008C581E">
        <w:rPr>
          <w:lang w:val="vi-VN"/>
        </w:rPr>
        <w:tab/>
      </w:r>
      <w:r w:rsidR="008C581E">
        <w:rPr>
          <w:lang w:val="vi-VN"/>
        </w:rPr>
        <w:tab/>
      </w:r>
      <w:r w:rsidR="008C581E" w:rsidRPr="008C581E">
        <w:rPr>
          <w:lang w:val="vi-VN"/>
        </w:rPr>
        <w:t>(</w:t>
      </w:r>
      <w:r w:rsidR="008C581E">
        <w:rPr>
          <w:lang w:val="vi-VN"/>
        </w:rPr>
        <w:t>2.9</w:t>
      </w:r>
      <w:r w:rsidR="008C581E" w:rsidRPr="008C581E">
        <w:rPr>
          <w:lang w:val="vi-VN"/>
        </w:rPr>
        <w:t>)</w:t>
      </w:r>
    </w:p>
    <w:p w14:paraId="10AC7BE3" w14:textId="77777777" w:rsidR="00176E1F" w:rsidRPr="00176E1F" w:rsidRDefault="00176E1F" w:rsidP="00737515">
      <w:pPr>
        <w:pStyle w:val="Nidungvnbn"/>
        <w:ind w:left="1440"/>
        <w:rPr>
          <w:lang w:val="vi-VN"/>
        </w:rPr>
      </w:pPr>
      <w:r w:rsidRPr="00176E1F">
        <w:rPr>
          <w:lang w:val="vi-VN"/>
        </w:rPr>
        <w:lastRenderedPageBreak/>
        <w:t xml:space="preserve">Trong đó </w:t>
      </w:r>
      <w:r w:rsidRPr="005413C6">
        <w:rPr>
          <w:i/>
          <w:lang w:val="vi-VN"/>
        </w:rPr>
        <w:t>l</w:t>
      </w:r>
      <w:r w:rsidRPr="00176E1F">
        <w:rPr>
          <w:lang w:val="vi-VN"/>
        </w:rPr>
        <w:t xml:space="preserve"> là kích thước cửa sổ tần số biến đổi và </w:t>
      </w:r>
      <w:r w:rsidRPr="005413C6">
        <w:rPr>
          <w:i/>
          <w:lang w:val="vi-VN"/>
        </w:rPr>
        <w:t>i</w:t>
      </w:r>
      <w:r w:rsidRPr="00176E1F">
        <w:rPr>
          <w:lang w:val="vi-VN"/>
        </w:rPr>
        <w:t xml:space="preserve"> = 0, 1, ... </w:t>
      </w:r>
      <w:r w:rsidRPr="005413C6">
        <w:rPr>
          <w:i/>
          <w:lang w:val="vi-VN"/>
        </w:rPr>
        <w:t>n</w:t>
      </w:r>
      <w:r w:rsidRPr="00176E1F">
        <w:rPr>
          <w:lang w:val="vi-VN"/>
        </w:rPr>
        <w:t xml:space="preserve"> - l + 1. Với các </w:t>
      </w:r>
      <w:r w:rsidRPr="005413C6">
        <w:rPr>
          <w:i/>
          <w:lang w:val="vi-VN"/>
        </w:rPr>
        <w:t>l</w:t>
      </w:r>
      <w:r w:rsidRPr="00176E1F">
        <w:rPr>
          <w:lang w:val="vi-VN"/>
        </w:rPr>
        <w:t xml:space="preserve"> khác nhau, MCNN tạo ra nhiều chuỗi có tần số khác nhau, tất cả sẽ được đưa vào tằng chập cục bộ tương ứng với nhánh biến đổi này.</w:t>
      </w:r>
    </w:p>
    <w:p w14:paraId="44197D58" w14:textId="1E481F90" w:rsidR="00176E1F" w:rsidRPr="00176E1F" w:rsidRDefault="00176E1F" w:rsidP="00737515">
      <w:pPr>
        <w:pStyle w:val="Nidungvnbn"/>
        <w:numPr>
          <w:ilvl w:val="0"/>
          <w:numId w:val="21"/>
        </w:numPr>
        <w:rPr>
          <w:lang w:val="vi-VN"/>
        </w:rPr>
      </w:pPr>
      <w:r w:rsidRPr="00176E1F">
        <w:rPr>
          <w:lang w:val="vi-VN"/>
        </w:rPr>
        <w:t xml:space="preserve">Giai đoạn tích chập cục bộ: chúng ta sử dụng một số tầng chập để trích xuất các </w:t>
      </w:r>
      <w:r w:rsidR="00B5321B">
        <w:rPr>
          <w:lang w:val="vi-VN"/>
        </w:rPr>
        <w:t>đặc trưng</w:t>
      </w:r>
      <w:r w:rsidRPr="00176E1F">
        <w:rPr>
          <w:lang w:val="vi-VN"/>
        </w:rPr>
        <w:t xml:space="preserve"> cho từng nhánh. Trong giai đoạn này, các phép tích chập cho các nhánh khác nhau là độc lập với nhau. Tất cả các đầu ra sẽ đi qua một tầng max-pooling với nhiều kích cỡ khác nhau.</w:t>
      </w:r>
    </w:p>
    <w:p w14:paraId="20EA768E" w14:textId="0D645D3A" w:rsidR="00176E1F" w:rsidRPr="00176E1F" w:rsidRDefault="00176E1F" w:rsidP="00737515">
      <w:pPr>
        <w:pStyle w:val="Nidungvnbn"/>
        <w:numPr>
          <w:ilvl w:val="0"/>
          <w:numId w:val="21"/>
        </w:numPr>
        <w:rPr>
          <w:lang w:val="vi-VN"/>
        </w:rPr>
      </w:pPr>
      <w:r w:rsidRPr="00176E1F">
        <w:rPr>
          <w:lang w:val="vi-VN"/>
        </w:rPr>
        <w:t xml:space="preserve">Giai đoạn tích chập </w:t>
      </w:r>
      <w:r w:rsidR="000814D8" w:rsidRPr="002E0A40">
        <w:rPr>
          <w:lang w:val="vi-VN"/>
        </w:rPr>
        <w:t>đầy đủ</w:t>
      </w:r>
      <w:r w:rsidRPr="00176E1F">
        <w:rPr>
          <w:lang w:val="vi-VN"/>
        </w:rPr>
        <w:t xml:space="preserve">: chúng ta ghép tất cả các </w:t>
      </w:r>
      <w:r w:rsidR="00B5321B">
        <w:rPr>
          <w:lang w:val="vi-VN"/>
        </w:rPr>
        <w:t>đặc trưng</w:t>
      </w:r>
      <w:r w:rsidRPr="00176E1F">
        <w:rPr>
          <w:lang w:val="vi-VN"/>
        </w:rPr>
        <w:t xml:space="preserve"> được trích xuất và áp dụng thêm một số tầng chập (sau mỗi tầng là một max-pooling), các tầng nơ ron được kết nối đầy đủ và một tầng softmax để tạo đầu ra cuối cùng. Đây hoàn toàn là một hệ thống đầu - cuối (end-to-end) và tất cả các tham số được đào tạo chung thông qua lan truyền ngược.</w:t>
      </w:r>
    </w:p>
    <w:p w14:paraId="04F6F442" w14:textId="77777777" w:rsidR="00FA7CC9" w:rsidRDefault="00F975D2" w:rsidP="00FA7CC9">
      <w:pPr>
        <w:pStyle w:val="Nidungvnbn"/>
        <w:keepNext/>
        <w:jc w:val="center"/>
      </w:pPr>
      <w:r>
        <w:rPr>
          <w:noProof/>
          <w:color w:val="666666"/>
          <w:sz w:val="22"/>
          <w:szCs w:val="22"/>
          <w:bdr w:val="none" w:sz="0" w:space="0" w:color="auto" w:frame="1"/>
          <w:lang w:val="vi-VN" w:eastAsia="vi-VN"/>
        </w:rPr>
        <w:drawing>
          <wp:inline distT="0" distB="0" distL="0" distR="0" wp14:anchorId="3BD488C3" wp14:editId="017DB523">
            <wp:extent cx="4482059" cy="2190750"/>
            <wp:effectExtent l="0" t="0" r="0" b="0"/>
            <wp:docPr id="29" name="Picture 29" descr="https://lh6.googleusercontent.com/xElsxTjxbyXsF5x-WlykAnx3rHIF3GRgw6YGB0iRjxr0qrWgSZlVzVWrTNhp3bviOAds6LCSzSDc5EsEjCkIHV-TpAsO8TmwNuFe9Zcj7a1p1AvFfaIiy4RjBcqAH83qYmPLf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xElsxTjxbyXsF5x-WlykAnx3rHIF3GRgw6YGB0iRjxr0qrWgSZlVzVWrTNhp3bviOAds6LCSzSDc5EsEjCkIHV-TpAsO8TmwNuFe9Zcj7a1p1AvFfaIiy4RjBcqAH83qYmPLf8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4553" cy="2191969"/>
                    </a:xfrm>
                    <a:prstGeom prst="rect">
                      <a:avLst/>
                    </a:prstGeom>
                    <a:noFill/>
                    <a:ln>
                      <a:noFill/>
                    </a:ln>
                  </pic:spPr>
                </pic:pic>
              </a:graphicData>
            </a:graphic>
          </wp:inline>
        </w:drawing>
      </w:r>
    </w:p>
    <w:p w14:paraId="7FA42508" w14:textId="2415C535" w:rsidR="0006066F" w:rsidRDefault="00FA7CC9" w:rsidP="00FA7CC9">
      <w:pPr>
        <w:pStyle w:val="Caption"/>
      </w:pPr>
      <w:bookmarkStart w:id="62" w:name="_Toc44595716"/>
      <w:r>
        <w:t xml:space="preserve">Hình </w:t>
      </w:r>
      <w:fldSimple w:instr=" SEQ Hình \* ARABIC ">
        <w:r w:rsidR="001973A2">
          <w:rPr>
            <w:noProof/>
          </w:rPr>
          <w:t>19</w:t>
        </w:r>
      </w:fldSimple>
      <w:r>
        <w:t>.</w:t>
      </w:r>
      <w:r w:rsidRPr="00FA7CC9">
        <w:rPr>
          <w:lang w:val="vi-VN"/>
        </w:rPr>
        <w:t xml:space="preserve"> </w:t>
      </w:r>
      <w:r w:rsidRPr="00B77F57">
        <w:rPr>
          <w:lang w:val="vi-VN"/>
        </w:rPr>
        <w:t>Multi-Scale Convolutional Neural Networks</w:t>
      </w:r>
      <w:bookmarkEnd w:id="62"/>
    </w:p>
    <w:p w14:paraId="1DF7DBC9" w14:textId="2E38338F" w:rsidR="00176E1F" w:rsidRPr="000F3814" w:rsidRDefault="00B15153" w:rsidP="001F6925">
      <w:pPr>
        <w:pStyle w:val="Nidungvnbn"/>
        <w:numPr>
          <w:ilvl w:val="0"/>
          <w:numId w:val="27"/>
        </w:numPr>
        <w:rPr>
          <w:lang w:val="vi-VN"/>
        </w:rPr>
      </w:pPr>
      <w:r>
        <w:rPr>
          <w:lang w:val="vi-VN"/>
        </w:rPr>
        <w:t>Time</w:t>
      </w:r>
      <w:r w:rsidR="00176E1F" w:rsidRPr="00176E1F">
        <w:rPr>
          <w:lang w:val="vi-VN"/>
        </w:rPr>
        <w:t>-LeNet</w:t>
      </w:r>
      <w:r>
        <w:rPr>
          <w:lang w:val="vi-VN"/>
        </w:rPr>
        <w:t xml:space="preserve"> (</w:t>
      </w:r>
      <w:r w:rsidRPr="00176E1F">
        <w:rPr>
          <w:lang w:val="vi-VN"/>
        </w:rPr>
        <w:t>t-leNet</w:t>
      </w:r>
      <w:r>
        <w:rPr>
          <w:lang w:val="vi-VN"/>
        </w:rPr>
        <w:t>)</w:t>
      </w:r>
      <w:r w:rsidR="0022255C">
        <w:t xml:space="preserve"> </w:t>
      </w:r>
      <w:r w:rsidR="0022255C" w:rsidRPr="00354B2C">
        <w:rPr>
          <w:vertAlign w:val="superscript"/>
        </w:rPr>
        <w:t>[14]</w:t>
      </w:r>
    </w:p>
    <w:p w14:paraId="7A39FC2C" w14:textId="352D0896" w:rsidR="00F975D2" w:rsidRDefault="00176E1F" w:rsidP="00176E1F">
      <w:pPr>
        <w:pStyle w:val="Nidungvnbn"/>
        <w:rPr>
          <w:lang w:val="vi-VN"/>
        </w:rPr>
      </w:pPr>
      <w:r w:rsidRPr="00176E1F">
        <w:rPr>
          <w:lang w:val="vi-VN"/>
        </w:rPr>
        <w:t xml:space="preserve">t-leNet là phiên bản cụ thể theo chuỗi thời gian của mô hình leNet. leNet đã chứng minh thành công cho phân loại hình ảnh. Nó được tạo thành từ hai tầng tích chập (tầng tích chập đầu tiên có 5 bộ lọc có bước trượt tạm thời bằng 5, tầng chập thứ hai được tạo thành từ 20 bộ lọc với bước trượt vẫn là 5), sau mỗi tầng tích chập là các </w:t>
      </w:r>
      <w:r w:rsidRPr="00176E1F">
        <w:rPr>
          <w:lang w:val="vi-VN"/>
        </w:rPr>
        <w:lastRenderedPageBreak/>
        <w:t xml:space="preserve">bước lấy mẫu phụ (sub-sampling) qua các tầng max-pooling (max-pooling đầu tiên có kích thước bằng 2,  và max-pooling cuối cùng có kích thước là 4). Cuối cùng là các tầng nơ ron được kết nối đầy đủ cho phép ánh xạ các </w:t>
      </w:r>
      <w:r w:rsidR="00B5321B">
        <w:rPr>
          <w:lang w:val="vi-VN"/>
        </w:rPr>
        <w:t>đặc trưng</w:t>
      </w:r>
      <w:r w:rsidRPr="00176E1F">
        <w:rPr>
          <w:lang w:val="vi-VN"/>
        </w:rPr>
        <w:t xml:space="preserve"> được trích xuất với các nhãn lớp dự đoán.</w:t>
      </w:r>
    </w:p>
    <w:p w14:paraId="20579B7C" w14:textId="77777777" w:rsidR="001D6933" w:rsidRDefault="00F975D2" w:rsidP="001D6933">
      <w:pPr>
        <w:pStyle w:val="Nidungvnbn"/>
        <w:keepNext/>
        <w:jc w:val="center"/>
      </w:pPr>
      <w:r>
        <w:rPr>
          <w:noProof/>
          <w:color w:val="666666"/>
          <w:sz w:val="22"/>
          <w:szCs w:val="22"/>
          <w:bdr w:val="none" w:sz="0" w:space="0" w:color="auto" w:frame="1"/>
          <w:lang w:val="vi-VN" w:eastAsia="vi-VN"/>
        </w:rPr>
        <w:drawing>
          <wp:inline distT="0" distB="0" distL="0" distR="0" wp14:anchorId="3C14BBF3" wp14:editId="1799648E">
            <wp:extent cx="5408955" cy="2714301"/>
            <wp:effectExtent l="0" t="0" r="1270" b="0"/>
            <wp:docPr id="31" name="Picture 31" descr="https://lh5.googleusercontent.com/fAFJbkRNNi722CBN1vB81r_3N-uQVFaDT3wLH90dWKes1-3DyFMFYBo7HkqdmvzbD8-jkY9zoErnOgFem2v2CC7gqIsxcbJRqPAqCOAOcTgWMprKsKeyL8Xy2DvP3u56CDHlKN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fAFJbkRNNi722CBN1vB81r_3N-uQVFaDT3wLH90dWKes1-3DyFMFYBo7HkqdmvzbD8-jkY9zoErnOgFem2v2CC7gqIsxcbJRqPAqCOAOcTgWMprKsKeyL8Xy2DvP3u56CDHlKNZ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097" cy="2725412"/>
                    </a:xfrm>
                    <a:prstGeom prst="rect">
                      <a:avLst/>
                    </a:prstGeom>
                    <a:noFill/>
                    <a:ln>
                      <a:noFill/>
                    </a:ln>
                  </pic:spPr>
                </pic:pic>
              </a:graphicData>
            </a:graphic>
          </wp:inline>
        </w:drawing>
      </w:r>
    </w:p>
    <w:p w14:paraId="70AE6AE6" w14:textId="073B91FD" w:rsidR="00425409" w:rsidRDefault="001D6933" w:rsidP="001D6933">
      <w:pPr>
        <w:pStyle w:val="Caption"/>
      </w:pPr>
      <w:bookmarkStart w:id="63" w:name="_Toc44595717"/>
      <w:r>
        <w:t xml:space="preserve">Hình </w:t>
      </w:r>
      <w:fldSimple w:instr=" SEQ Hình \* ARABIC ">
        <w:r w:rsidR="001973A2">
          <w:rPr>
            <w:noProof/>
          </w:rPr>
          <w:t>20</w:t>
        </w:r>
      </w:fldSimple>
      <w:r>
        <w:t xml:space="preserve">. </w:t>
      </w:r>
      <w:r>
        <w:rPr>
          <w:lang w:val="vi-VN"/>
        </w:rPr>
        <w:t>Time</w:t>
      </w:r>
      <w:r w:rsidRPr="00176E1F">
        <w:rPr>
          <w:lang w:val="vi-VN"/>
        </w:rPr>
        <w:t>-LeNet</w:t>
      </w:r>
      <w:bookmarkEnd w:id="63"/>
    </w:p>
    <w:p w14:paraId="3E636AF7" w14:textId="0436BF92" w:rsidR="00176E1F" w:rsidRPr="00176E1F" w:rsidRDefault="00176E1F" w:rsidP="00176E1F">
      <w:pPr>
        <w:pStyle w:val="Nidungvnbn"/>
        <w:rPr>
          <w:lang w:val="vi-VN"/>
        </w:rPr>
      </w:pPr>
      <w:r w:rsidRPr="000F3814">
        <w:rPr>
          <w:b/>
          <w:i/>
          <w:lang w:val="vi-VN"/>
        </w:rPr>
        <w:t>Tăng dữ liệu.</w:t>
      </w:r>
      <w:r w:rsidRPr="00176E1F">
        <w:rPr>
          <w:lang w:val="vi-VN"/>
        </w:rPr>
        <w:t xml:space="preserve"> Kỹ thuật này nhằm mục đích xây dựng một bộ dữ liệu tổng hợp bằng cách chuyển đổi các mẫu đã được phân loại hiện có để giúp mô hình tìm hiểu phạm vi của các biến đổi trong lớp mà người ta có thể quan sát. Phương pháp đầu tiên bao gồm việc trích xuất các lát cắt từ chuỗi th</w:t>
      </w:r>
      <w:r w:rsidR="002F07A0">
        <w:rPr>
          <w:lang w:val="vi-VN"/>
        </w:rPr>
        <w:t>ời gian và thực hiện phân loại</w:t>
      </w:r>
      <w:r w:rsidRPr="00176E1F">
        <w:rPr>
          <w:lang w:val="vi-VN"/>
        </w:rPr>
        <w:t xml:space="preserve"> theo các  lát cắt. Cụ thể khi huấn luyện, mỗi lát được trích xuất từ ​​một chuỗi thời gian của lớp </w:t>
      </w:r>
      <w:r w:rsidRPr="00611270">
        <w:rPr>
          <w:i/>
          <w:lang w:val="vi-VN"/>
        </w:rPr>
        <w:t>y</w:t>
      </w:r>
      <w:r w:rsidRPr="00176E1F">
        <w:rPr>
          <w:lang w:val="vi-VN"/>
        </w:rPr>
        <w:t xml:space="preserve"> được gán cùng một lớp và trình phân loại được huấn luyện bằng cách học sử dụng các lát đó. Kích thước của lát cắt là một tham số của phương pháp này. Tại thời điểm kiểm thử, mỗi lát cắt từ chuỗi thời gian thử nghiệm được phân loại bằng cách sử dụng phân loại đã học và thực hiện bỏ phiếu đa số để quyết định lớp dự đoán. Phương pháp này được gọi là cắt cửa sổ (Window Slicing). Phương pháp thứ 2 có tác dụng làm rõ hơn chuỗi thời gian bằng cách làm cong vênh một lát cắt được chọn ngẫu nhiên của một </w:t>
      </w:r>
      <w:r w:rsidRPr="00176E1F">
        <w:rPr>
          <w:lang w:val="vi-VN"/>
        </w:rPr>
        <w:lastRenderedPageBreak/>
        <w:t>chuỗi thời gian (tăng tốc độ lên hoặc giảm tốc độ xuống,</w:t>
      </w:r>
      <w:r w:rsidR="00416E50">
        <w:rPr>
          <w:lang w:val="vi-VN"/>
        </w:rPr>
        <w:t xml:space="preserve"> với các tỷ lệ cong vênh bằng </w:t>
      </w:r>
      <m:oMath>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t>
            </m:r>
          </m:den>
        </m:f>
      </m:oMath>
      <w:r w:rsidRPr="00176E1F">
        <w:rPr>
          <w:lang w:val="vi-VN"/>
        </w:rPr>
        <w:t xml:space="preserve"> hoặc bằng 2). Phương pháp này sẽ được gọi là cong vênh cửa sổ (W</w:t>
      </w:r>
      <w:r w:rsidR="002E0A40" w:rsidRPr="00344135">
        <w:rPr>
          <w:lang w:val="vi-VN"/>
        </w:rPr>
        <w:t>rap</w:t>
      </w:r>
      <w:r w:rsidR="00A47679" w:rsidRPr="002F07A0">
        <w:rPr>
          <w:lang w:val="vi-VN"/>
        </w:rPr>
        <w:t>ping</w:t>
      </w:r>
      <w:r w:rsidR="002E0A40" w:rsidRPr="00344135">
        <w:rPr>
          <w:lang w:val="vi-VN"/>
        </w:rPr>
        <w:t xml:space="preserve"> </w:t>
      </w:r>
      <w:r w:rsidRPr="00176E1F">
        <w:rPr>
          <w:lang w:val="vi-VN"/>
        </w:rPr>
        <w:t>W</w:t>
      </w:r>
      <w:r w:rsidR="002E0A40" w:rsidRPr="00344135">
        <w:rPr>
          <w:lang w:val="vi-VN"/>
        </w:rPr>
        <w:t>indow</w:t>
      </w:r>
      <w:r w:rsidRPr="00176E1F">
        <w:rPr>
          <w:lang w:val="vi-VN"/>
        </w:rPr>
        <w:t>).</w:t>
      </w:r>
    </w:p>
    <w:p w14:paraId="070B6E7C" w14:textId="77777777" w:rsidR="00176E1F" w:rsidRPr="00176E1F" w:rsidRDefault="00176E1F" w:rsidP="00176E1F">
      <w:pPr>
        <w:pStyle w:val="Nidungvnbn"/>
        <w:rPr>
          <w:lang w:val="vi-VN"/>
        </w:rPr>
      </w:pPr>
      <w:r w:rsidRPr="000F3814">
        <w:rPr>
          <w:b/>
          <w:i/>
          <w:lang w:val="vi-VN"/>
        </w:rPr>
        <w:t>Trộn dữ liệu.</w:t>
      </w:r>
      <w:r w:rsidRPr="00176E1F">
        <w:rPr>
          <w:lang w:val="vi-VN"/>
        </w:rPr>
        <w:t xml:space="preserve"> Để giảm hiện tượng gradient biến mất khi lan truyền ngược, chúng ta  đào tạo trước mô hình một cách không giám sát bằng cách sử dụng chuỗi thời gian từ các bộ dữ liệu khác nhau. Sau khi bước này được thực hiện, các bộ lọc tích chập được giữ và phần được giám sát của mô hình sẽ được huấn luyện riêng cho từng tập dữ liệu. Phương pháp này được gọi là trộn dữ liệu (Data Mixing).</w:t>
      </w:r>
    </w:p>
    <w:p w14:paraId="5C9A3BF9" w14:textId="2F4F5944" w:rsidR="00176E1F" w:rsidRPr="00176E1F" w:rsidRDefault="00D00EF9" w:rsidP="001F6925">
      <w:pPr>
        <w:pStyle w:val="Nidungvnbn"/>
        <w:numPr>
          <w:ilvl w:val="0"/>
          <w:numId w:val="28"/>
        </w:numPr>
        <w:rPr>
          <w:lang w:val="vi-VN"/>
        </w:rPr>
      </w:pPr>
      <w:r>
        <w:rPr>
          <w:lang w:val="vi-VN"/>
        </w:rPr>
        <w:t>Multi</w:t>
      </w:r>
      <w:r w:rsidR="004558EF">
        <w:rPr>
          <w:lang w:val="vi-VN"/>
        </w:rPr>
        <w:t>-Channels Deep Convolutional Nerual Network (</w:t>
      </w:r>
      <w:r w:rsidR="00BB4011">
        <w:rPr>
          <w:lang w:val="vi-VN"/>
        </w:rPr>
        <w:t>M</w:t>
      </w:r>
      <w:r w:rsidR="00AF6D34">
        <w:rPr>
          <w:lang w:val="vi-VN"/>
        </w:rPr>
        <w:t>C</w:t>
      </w:r>
      <w:r w:rsidR="004558EF">
        <w:rPr>
          <w:lang w:val="vi-VN"/>
        </w:rPr>
        <w:t xml:space="preserve">DCNN) </w:t>
      </w:r>
      <w:r w:rsidR="0022255C" w:rsidRPr="00354B2C">
        <w:rPr>
          <w:vertAlign w:val="superscript"/>
        </w:rPr>
        <w:t>[15]</w:t>
      </w:r>
    </w:p>
    <w:p w14:paraId="23FBB0C0" w14:textId="6AC2A947" w:rsidR="00176E1F" w:rsidRPr="00176E1F" w:rsidRDefault="00176E1F" w:rsidP="00176E1F">
      <w:pPr>
        <w:pStyle w:val="Nidungvnbn"/>
        <w:rPr>
          <w:lang w:val="vi-VN"/>
        </w:rPr>
      </w:pPr>
      <w:r w:rsidRPr="00176E1F">
        <w:rPr>
          <w:lang w:val="vi-VN"/>
        </w:rPr>
        <w:t xml:space="preserve">Mạng lưới thần </w:t>
      </w:r>
      <w:r w:rsidR="00BB4011">
        <w:rPr>
          <w:lang w:val="vi-VN"/>
        </w:rPr>
        <w:t>kinh chuyển đổi sâu đa kênh (MC</w:t>
      </w:r>
      <w:r w:rsidRPr="00176E1F">
        <w:rPr>
          <w:lang w:val="vi-VN"/>
        </w:rPr>
        <w:t xml:space="preserve">DCNN) bao gồm hai phần. Một là trình trích xuất </w:t>
      </w:r>
      <w:r w:rsidR="00B5321B">
        <w:rPr>
          <w:lang w:val="vi-VN"/>
        </w:rPr>
        <w:t>đặc trưng</w:t>
      </w:r>
      <w:r w:rsidRPr="00176E1F">
        <w:rPr>
          <w:lang w:val="vi-VN"/>
        </w:rPr>
        <w:t xml:space="preserve">, tự động học các </w:t>
      </w:r>
      <w:r w:rsidR="0049183F">
        <w:rPr>
          <w:lang w:val="vi-VN"/>
        </w:rPr>
        <w:t>đặc trưng</w:t>
      </w:r>
      <w:r w:rsidRPr="00176E1F">
        <w:rPr>
          <w:lang w:val="vi-VN"/>
        </w:rPr>
        <w:t xml:space="preserve"> từ dữ liệu thô. Cái còn lại là MLP được kết nối đầy đủ có thể huấn luyện, thực hiện phân loại dựa trên các </w:t>
      </w:r>
      <w:r w:rsidR="0049183F">
        <w:rPr>
          <w:lang w:val="vi-VN"/>
        </w:rPr>
        <w:t>đặc trưng</w:t>
      </w:r>
      <w:r w:rsidRPr="00176E1F">
        <w:rPr>
          <w:lang w:val="vi-VN"/>
        </w:rPr>
        <w:t xml:space="preserve"> đã học từ phần trước. Nói chung, trình trích xuất </w:t>
      </w:r>
      <w:r w:rsidR="0049183F">
        <w:rPr>
          <w:lang w:val="vi-VN"/>
        </w:rPr>
        <w:t>đặc trưng</w:t>
      </w:r>
      <w:r w:rsidRPr="00176E1F">
        <w:rPr>
          <w:lang w:val="vi-VN"/>
        </w:rPr>
        <w:t xml:space="preserve"> bao gồm nhiều giai đoạn tương tự nhau và mỗi giai đoạn được tạo thành từ ba tầng: tầng lọc (sử dụng kích thước bằng 256), </w:t>
      </w:r>
      <w:r w:rsidR="007D0C4F">
        <w:rPr>
          <w:lang w:val="vi-VN"/>
        </w:rPr>
        <w:t>tầng kích hoạt (sử dụng hàm ReLU</w:t>
      </w:r>
      <w:r w:rsidRPr="00176E1F">
        <w:rPr>
          <w:lang w:val="vi-VN"/>
        </w:rPr>
        <w:t xml:space="preserve">) và tầng </w:t>
      </w:r>
      <w:r w:rsidR="00D17B94" w:rsidRPr="00416E50">
        <w:rPr>
          <w:lang w:val="vi-VN"/>
        </w:rPr>
        <w:t>tổng hợp</w:t>
      </w:r>
      <w:r w:rsidRPr="00176E1F">
        <w:rPr>
          <w:lang w:val="vi-VN"/>
        </w:rPr>
        <w:t xml:space="preserve"> (sử dụng max-pooling). Đầu vào và đầu ra của mỗi tầng là các bản đồ đặc trưng.</w:t>
      </w:r>
    </w:p>
    <w:p w14:paraId="57FB60D4" w14:textId="77777777" w:rsidR="00EE3C44" w:rsidRDefault="005D472C" w:rsidP="00EE3C44">
      <w:pPr>
        <w:pStyle w:val="Nidungvnbn"/>
        <w:keepNext/>
        <w:jc w:val="center"/>
      </w:pPr>
      <w:r>
        <w:rPr>
          <w:noProof/>
          <w:color w:val="666666"/>
          <w:sz w:val="22"/>
          <w:szCs w:val="22"/>
          <w:bdr w:val="none" w:sz="0" w:space="0" w:color="auto" w:frame="1"/>
          <w:lang w:val="vi-VN" w:eastAsia="vi-VN"/>
        </w:rPr>
        <w:drawing>
          <wp:inline distT="0" distB="0" distL="0" distR="0" wp14:anchorId="4C440714" wp14:editId="74241FD3">
            <wp:extent cx="4494362" cy="2441169"/>
            <wp:effectExtent l="0" t="0" r="1905" b="0"/>
            <wp:docPr id="32" name="Picture 32" descr="https://lh4.googleusercontent.com/VQQmIM0mBySqS8raP48p6m5oXKRd5cynSrl4bcgOlvLd_hEP828EICHfkjs0vdnPjjkdVI9r__egM-rkx-dswB3xbcLarxN1gbCzgGi9CX2ZPwdWhagnco76bm8voJYbNS44XZ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VQQmIM0mBySqS8raP48p6m5oXKRd5cynSrl4bcgOlvLd_hEP828EICHfkjs0vdnPjjkdVI9r__egM-rkx-dswB3xbcLarxN1gbCzgGi9CX2ZPwdWhagnco76bm8voJYbNS44XZD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7621" cy="2453803"/>
                    </a:xfrm>
                    <a:prstGeom prst="rect">
                      <a:avLst/>
                    </a:prstGeom>
                    <a:noFill/>
                    <a:ln>
                      <a:noFill/>
                    </a:ln>
                  </pic:spPr>
                </pic:pic>
              </a:graphicData>
            </a:graphic>
          </wp:inline>
        </w:drawing>
      </w:r>
    </w:p>
    <w:p w14:paraId="687CDF67" w14:textId="559B7BBF" w:rsidR="00CC6938" w:rsidRDefault="00EE3C44" w:rsidP="00EE3C44">
      <w:pPr>
        <w:pStyle w:val="Caption"/>
      </w:pPr>
      <w:bookmarkStart w:id="64" w:name="_Toc44595718"/>
      <w:r>
        <w:t xml:space="preserve">Hình </w:t>
      </w:r>
      <w:fldSimple w:instr=" SEQ Hình \* ARABIC ">
        <w:r w:rsidR="001973A2">
          <w:rPr>
            <w:noProof/>
          </w:rPr>
          <w:t>21</w:t>
        </w:r>
      </w:fldSimple>
      <w:r>
        <w:t>.</w:t>
      </w:r>
      <w:r w:rsidRPr="00EE3C44">
        <w:rPr>
          <w:lang w:val="vi-VN"/>
        </w:rPr>
        <w:t xml:space="preserve"> </w:t>
      </w:r>
      <w:r w:rsidR="00D00EF9">
        <w:rPr>
          <w:lang w:val="vi-VN"/>
        </w:rPr>
        <w:t>Multi</w:t>
      </w:r>
      <w:r>
        <w:rPr>
          <w:lang w:val="vi-VN"/>
        </w:rPr>
        <w:t>-Channels Deep Convolutional Nerual Network</w:t>
      </w:r>
      <w:bookmarkEnd w:id="64"/>
    </w:p>
    <w:p w14:paraId="0BCCA98E" w14:textId="5AF23181" w:rsidR="00176E1F" w:rsidRPr="00176E1F" w:rsidRDefault="005D472C" w:rsidP="00C13648">
      <w:pPr>
        <w:pStyle w:val="Nidungvnbn"/>
        <w:rPr>
          <w:lang w:val="vi-VN"/>
        </w:rPr>
      </w:pPr>
      <w:r>
        <w:rPr>
          <w:lang w:val="vi-VN"/>
        </w:rPr>
        <w:lastRenderedPageBreak/>
        <w:t>Chúng ta</w:t>
      </w:r>
      <w:r w:rsidR="00176E1F" w:rsidRPr="00176E1F">
        <w:rPr>
          <w:lang w:val="vi-VN"/>
        </w:rPr>
        <w:t xml:space="preserve"> tách chuỗi thời gian đa biến thành các chuỗi đơn biến và thực hiện việc học </w:t>
      </w:r>
      <w:r w:rsidR="0049183F">
        <w:rPr>
          <w:lang w:val="vi-VN"/>
        </w:rPr>
        <w:t>đặc trưng</w:t>
      </w:r>
      <w:r w:rsidR="00176E1F" w:rsidRPr="00176E1F">
        <w:rPr>
          <w:lang w:val="vi-VN"/>
        </w:rPr>
        <w:t xml:space="preserve"> trên từng chuỗi riêng lẻ, và sau đó MLP truyền thống được kết hợp vào cuối quá trình học </w:t>
      </w:r>
      <w:r w:rsidR="0049183F">
        <w:rPr>
          <w:lang w:val="vi-VN"/>
        </w:rPr>
        <w:t>đặc trưng</w:t>
      </w:r>
      <w:r w:rsidR="00C13648">
        <w:rPr>
          <w:lang w:val="vi-VN"/>
        </w:rPr>
        <w:t xml:space="preserve"> được sử dụng để phân loại.</w:t>
      </w:r>
    </w:p>
    <w:p w14:paraId="45915C3E" w14:textId="02D71EC0" w:rsidR="00176E1F" w:rsidRPr="00176E1F" w:rsidRDefault="00176E1F" w:rsidP="007A75B9">
      <w:pPr>
        <w:pStyle w:val="Nidungvnbn"/>
        <w:numPr>
          <w:ilvl w:val="0"/>
          <w:numId w:val="29"/>
        </w:numPr>
        <w:rPr>
          <w:lang w:val="vi-VN"/>
        </w:rPr>
      </w:pPr>
      <w:r w:rsidRPr="00176E1F">
        <w:rPr>
          <w:lang w:val="vi-VN"/>
        </w:rPr>
        <w:t xml:space="preserve">Time </w:t>
      </w:r>
      <w:r w:rsidR="008D6B74">
        <w:rPr>
          <w:lang w:val="vi-VN"/>
        </w:rPr>
        <w:t>C</w:t>
      </w:r>
      <w:r w:rsidR="004558EF">
        <w:rPr>
          <w:lang w:val="vi-VN"/>
        </w:rPr>
        <w:t>onvolutional</w:t>
      </w:r>
      <w:r w:rsidR="000954E6">
        <w:rPr>
          <w:lang w:val="vi-VN"/>
        </w:rPr>
        <w:t xml:space="preserve"> Ne</w:t>
      </w:r>
      <w:r w:rsidR="000954E6">
        <w:t>u</w:t>
      </w:r>
      <w:r w:rsidR="000954E6">
        <w:rPr>
          <w:lang w:val="vi-VN"/>
        </w:rPr>
        <w:t>r</w:t>
      </w:r>
      <w:r w:rsidR="008D6B74">
        <w:rPr>
          <w:lang w:val="vi-VN"/>
        </w:rPr>
        <w:t>al Network (Time-CNN)</w:t>
      </w:r>
      <w:r w:rsidR="0022255C">
        <w:t xml:space="preserve"> </w:t>
      </w:r>
      <w:r w:rsidR="0022255C" w:rsidRPr="00354B2C">
        <w:rPr>
          <w:vertAlign w:val="superscript"/>
        </w:rPr>
        <w:t>[16]</w:t>
      </w:r>
    </w:p>
    <w:p w14:paraId="748C7E14" w14:textId="6BA9A2C5" w:rsidR="00176E1F" w:rsidRPr="00176E1F" w:rsidRDefault="00176E1F" w:rsidP="00176E1F">
      <w:pPr>
        <w:pStyle w:val="Nidungvnbn"/>
        <w:rPr>
          <w:lang w:val="vi-VN"/>
        </w:rPr>
      </w:pPr>
      <w:r w:rsidRPr="00176E1F">
        <w:rPr>
          <w:lang w:val="vi-VN"/>
        </w:rPr>
        <w:t xml:space="preserve">Với </w:t>
      </w:r>
      <w:r w:rsidR="00BB4011">
        <w:rPr>
          <w:lang w:val="vi-VN"/>
        </w:rPr>
        <w:t>MC</w:t>
      </w:r>
      <w:r w:rsidRPr="00176E1F">
        <w:rPr>
          <w:lang w:val="vi-VN"/>
        </w:rPr>
        <w:t xml:space="preserve">DCNN trước đây, để phân loại chuỗi thời gian đa biến, chúng ta đề xuất một mạng nơ ron tích chập sâu đa kênh. Chúng ta tách chuỗi thời gian đa biến thành các biến thời gian đơn lẻ để học </w:t>
      </w:r>
      <w:r w:rsidR="0049183F">
        <w:rPr>
          <w:lang w:val="vi-VN"/>
        </w:rPr>
        <w:t>đặc trưng</w:t>
      </w:r>
      <w:r w:rsidRPr="00176E1F">
        <w:rPr>
          <w:lang w:val="vi-VN"/>
        </w:rPr>
        <w:t xml:space="preserve"> riêng lẻ và đạt được hiệu suất phân loại tốt trong các thử nghiệm. Tuy nhiên, có một hạn chế lớn là phương pháp này không thể khai thác mối quan hệ giữa các chuỗi thời gian đơn biến khác nhau. Để khắc phục khuyết điểm này, chúng ta sửa đổi thuật toán theo cách: thay vì học </w:t>
      </w:r>
      <w:r w:rsidR="0049183F">
        <w:rPr>
          <w:lang w:val="vi-VN"/>
        </w:rPr>
        <w:t>đặc trưng</w:t>
      </w:r>
      <w:r w:rsidRPr="00176E1F">
        <w:rPr>
          <w:lang w:val="vi-VN"/>
        </w:rPr>
        <w:t xml:space="preserve"> riêng lẻ, chuỗi thời gian đa biến được đào tạo chung để trích xuất </w:t>
      </w:r>
      <w:r w:rsidR="0049183F">
        <w:rPr>
          <w:lang w:val="vi-VN"/>
        </w:rPr>
        <w:t>đặc trưng</w:t>
      </w:r>
      <w:r w:rsidRPr="00176E1F">
        <w:rPr>
          <w:lang w:val="vi-VN"/>
        </w:rPr>
        <w:t xml:space="preserve">. </w:t>
      </w:r>
    </w:p>
    <w:p w14:paraId="1660CA0B" w14:textId="77777777" w:rsidR="00A17064" w:rsidRDefault="00D43569" w:rsidP="00A17064">
      <w:pPr>
        <w:pStyle w:val="Nidungvnbn"/>
        <w:keepNext/>
        <w:jc w:val="center"/>
      </w:pPr>
      <w:r>
        <w:rPr>
          <w:noProof/>
          <w:color w:val="666666"/>
          <w:sz w:val="22"/>
          <w:szCs w:val="22"/>
          <w:bdr w:val="none" w:sz="0" w:space="0" w:color="auto" w:frame="1"/>
          <w:lang w:val="vi-VN" w:eastAsia="vi-VN"/>
        </w:rPr>
        <w:drawing>
          <wp:inline distT="0" distB="0" distL="0" distR="0" wp14:anchorId="631ACD3E" wp14:editId="62909082">
            <wp:extent cx="4545273" cy="2076450"/>
            <wp:effectExtent l="0" t="0" r="8255" b="0"/>
            <wp:docPr id="33" name="Picture 33" descr="https://lh5.googleusercontent.com/VPnmRvkPkKvo0yxdJGzM0tM1zzKZbNneQHTx289hoSvz-n1FbQVCvd8az8U_AN2h8hZ90wTKfotp9nNNJTyHa98cuwaiMbbQz9XV3oA1gxWHU5NfCaqB3TjFsrwIwGuozT5x33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VPnmRvkPkKvo0yxdJGzM0tM1zzKZbNneQHTx289hoSvz-n1FbQVCvd8az8U_AN2h8hZ90wTKfotp9nNNJTyHa98cuwaiMbbQz9XV3oA1gxWHU5NfCaqB3TjFsrwIwGuozT5x33X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7537" cy="2086621"/>
                    </a:xfrm>
                    <a:prstGeom prst="rect">
                      <a:avLst/>
                    </a:prstGeom>
                    <a:noFill/>
                    <a:ln>
                      <a:noFill/>
                    </a:ln>
                  </pic:spPr>
                </pic:pic>
              </a:graphicData>
            </a:graphic>
          </wp:inline>
        </w:drawing>
      </w:r>
    </w:p>
    <w:p w14:paraId="516D1DE6" w14:textId="4A1C2094" w:rsidR="00A74B51" w:rsidRDefault="00A17064" w:rsidP="00A17064">
      <w:pPr>
        <w:pStyle w:val="Caption"/>
      </w:pPr>
      <w:bookmarkStart w:id="65" w:name="_Toc44595719"/>
      <w:r>
        <w:t xml:space="preserve">Hình </w:t>
      </w:r>
      <w:fldSimple w:instr=" SEQ Hình \* ARABIC ">
        <w:r w:rsidR="001973A2">
          <w:rPr>
            <w:noProof/>
          </w:rPr>
          <w:t>22</w:t>
        </w:r>
      </w:fldSimple>
      <w:r>
        <w:t xml:space="preserve">. </w:t>
      </w:r>
      <w:r w:rsidRPr="00176E1F">
        <w:rPr>
          <w:lang w:val="vi-VN"/>
        </w:rPr>
        <w:t xml:space="preserve">Time </w:t>
      </w:r>
      <w:r>
        <w:rPr>
          <w:lang w:val="vi-VN"/>
        </w:rPr>
        <w:t>Convolutional Ne</w:t>
      </w:r>
      <w:r>
        <w:t>u</w:t>
      </w:r>
      <w:r>
        <w:rPr>
          <w:lang w:val="vi-VN"/>
        </w:rPr>
        <w:t>ral Network</w:t>
      </w:r>
      <w:bookmarkEnd w:id="65"/>
    </w:p>
    <w:p w14:paraId="0A0CA1BA" w14:textId="77777777" w:rsidR="00176E1F" w:rsidRPr="00176E1F" w:rsidRDefault="00176E1F" w:rsidP="00176E1F">
      <w:pPr>
        <w:pStyle w:val="Nidungvnbn"/>
        <w:rPr>
          <w:lang w:val="vi-VN"/>
        </w:rPr>
      </w:pPr>
      <w:r w:rsidRPr="00176E1F">
        <w:rPr>
          <w:lang w:val="vi-VN"/>
        </w:rPr>
        <w:t>Trong đó:</w:t>
      </w:r>
    </w:p>
    <w:p w14:paraId="21A503AF" w14:textId="3080EB3F" w:rsidR="00176E1F" w:rsidRPr="00176E1F" w:rsidRDefault="00176E1F" w:rsidP="00990EA9">
      <w:pPr>
        <w:pStyle w:val="Nidungvnbn"/>
        <w:numPr>
          <w:ilvl w:val="0"/>
          <w:numId w:val="21"/>
        </w:numPr>
        <w:rPr>
          <w:lang w:val="vi-VN"/>
        </w:rPr>
      </w:pPr>
      <w:r w:rsidRPr="00176E1F">
        <w:rPr>
          <w:lang w:val="vi-VN"/>
        </w:rPr>
        <w:t xml:space="preserve">Tầng đầu vào: Tầng này có </w:t>
      </w:r>
      <w:r w:rsidRPr="008B794D">
        <w:rPr>
          <w:i/>
          <w:lang w:val="vi-VN"/>
        </w:rPr>
        <w:t>N × k</w:t>
      </w:r>
      <w:r w:rsidRPr="00176E1F">
        <w:rPr>
          <w:lang w:val="vi-VN"/>
        </w:rPr>
        <w:t xml:space="preserve"> nơ ron, trong đó </w:t>
      </w:r>
      <w:r w:rsidRPr="008B794D">
        <w:rPr>
          <w:i/>
          <w:lang w:val="vi-VN"/>
        </w:rPr>
        <w:t>k</w:t>
      </w:r>
      <w:r w:rsidRPr="00176E1F">
        <w:rPr>
          <w:lang w:val="vi-VN"/>
        </w:rPr>
        <w:t xml:space="preserve"> biểu thị số lượng biến thiên của chuỗi thời gian đầu vào và </w:t>
      </w:r>
      <w:r w:rsidRPr="008B794D">
        <w:rPr>
          <w:i/>
          <w:lang w:val="vi-VN"/>
        </w:rPr>
        <w:t>N</w:t>
      </w:r>
      <w:r w:rsidRPr="00176E1F">
        <w:rPr>
          <w:lang w:val="vi-VN"/>
        </w:rPr>
        <w:t xml:space="preserve"> biểu thị độ dài của mỗi chuỗi đơn biến.</w:t>
      </w:r>
    </w:p>
    <w:p w14:paraId="528B235F" w14:textId="214863EB" w:rsidR="00176E1F" w:rsidRPr="00176E1F" w:rsidRDefault="00176E1F" w:rsidP="00990EA9">
      <w:pPr>
        <w:pStyle w:val="Nidungvnbn"/>
        <w:numPr>
          <w:ilvl w:val="0"/>
          <w:numId w:val="21"/>
        </w:numPr>
        <w:rPr>
          <w:lang w:val="vi-VN"/>
        </w:rPr>
      </w:pPr>
      <w:r w:rsidRPr="00176E1F">
        <w:rPr>
          <w:lang w:val="vi-VN"/>
        </w:rPr>
        <w:t xml:space="preserve">Tầng tích chập: Thực hiện các phép tích chập trên chuỗi thời gian của tầng trước với các bộ lọc tích chập. Trong bước này có các tham số như số bộ lọc m, bước trượt s và kích thước của bộ lọc </w:t>
      </w:r>
      <w:r w:rsidRPr="008B794D">
        <w:rPr>
          <w:i/>
          <w:lang w:val="vi-VN"/>
        </w:rPr>
        <w:t>k × l</w:t>
      </w:r>
      <w:r w:rsidRPr="00176E1F">
        <w:rPr>
          <w:lang w:val="vi-VN"/>
        </w:rPr>
        <w:t xml:space="preserve">, trong đó k biểu thị số biến </w:t>
      </w:r>
      <w:r w:rsidRPr="00176E1F">
        <w:rPr>
          <w:lang w:val="vi-VN"/>
        </w:rPr>
        <w:lastRenderedPageBreak/>
        <w:t xml:space="preserve">thiên của chuỗi thời gian trong lớp trước và </w:t>
      </w:r>
      <w:r w:rsidRPr="00E03C50">
        <w:rPr>
          <w:i/>
          <w:lang w:val="vi-VN"/>
        </w:rPr>
        <w:t>l</w:t>
      </w:r>
      <w:r w:rsidRPr="00176E1F">
        <w:rPr>
          <w:lang w:val="vi-VN"/>
        </w:rPr>
        <w:t xml:space="preserve"> biểu thị độ dài của bộ lọc. Hàm kích hoat phi tuyến </w:t>
      </w:r>
      <w:r w:rsidRPr="00445CAB">
        <w:rPr>
          <w:i/>
          <w:lang w:val="vi-VN"/>
        </w:rPr>
        <w:t>f</w:t>
      </w:r>
      <w:r w:rsidRPr="00176E1F">
        <w:rPr>
          <w:lang w:val="vi-VN"/>
        </w:rPr>
        <w:t xml:space="preserve"> cũng cần được xác định trong tầng này.</w:t>
      </w:r>
    </w:p>
    <w:p w14:paraId="3ED8C256" w14:textId="0F14AE79" w:rsidR="00176E1F" w:rsidRPr="00176E1F" w:rsidRDefault="00176E1F" w:rsidP="00990EA9">
      <w:pPr>
        <w:pStyle w:val="Nidungvnbn"/>
        <w:numPr>
          <w:ilvl w:val="0"/>
          <w:numId w:val="21"/>
        </w:numPr>
        <w:rPr>
          <w:lang w:val="vi-VN"/>
        </w:rPr>
      </w:pPr>
      <w:r w:rsidRPr="00176E1F">
        <w:rPr>
          <w:lang w:val="vi-VN"/>
        </w:rPr>
        <w:t>Tầng tổng hợp: Bản đồ đặc trưng được chia thành N phân đoạn có độ dài bằng nhau và sau đó mọi phân đoạn được thể hiện bằng giá trị trung bình hoặc tối đa của nó. Ưu điểm của tằng này lấy mẫu xuống (down-sampling) các dải đầu ra tích chập, do đó làm giảm sự biến đổi trong các kích hoạt ẩn.</w:t>
      </w:r>
    </w:p>
    <w:p w14:paraId="1CA43A61" w14:textId="5007CEE6" w:rsidR="00176E1F" w:rsidRPr="00176E1F" w:rsidRDefault="00176E1F" w:rsidP="00990EA9">
      <w:pPr>
        <w:pStyle w:val="Nidungvnbn"/>
        <w:numPr>
          <w:ilvl w:val="0"/>
          <w:numId w:val="21"/>
        </w:numPr>
        <w:rPr>
          <w:lang w:val="vi-VN"/>
        </w:rPr>
      </w:pPr>
      <w:r w:rsidRPr="00176E1F">
        <w:rPr>
          <w:lang w:val="vi-VN"/>
        </w:rPr>
        <w:t xml:space="preserve">Tầng đặc trưng: Sau một số phép tích chập và gộp, chuỗi thời gian ban đầu được thể hiện bằng một loạt các bản đồ đặc trưng. Chỉ cần kết nối tất cả các bản đồ </w:t>
      </w:r>
      <w:r w:rsidR="0049183F">
        <w:rPr>
          <w:lang w:val="vi-VN"/>
        </w:rPr>
        <w:t>đặc trưng</w:t>
      </w:r>
      <w:r w:rsidRPr="00176E1F">
        <w:rPr>
          <w:lang w:val="vi-VN"/>
        </w:rPr>
        <w:t xml:space="preserve"> để tạo ra một chuỗi thời gian dài mới như là đại diện cuối cùng của đầu vào ban đầu cho tầng đặc trưng này.</w:t>
      </w:r>
    </w:p>
    <w:p w14:paraId="63606C9C" w14:textId="6D48303D" w:rsidR="00176E1F" w:rsidRPr="00176E1F" w:rsidRDefault="00990EA9" w:rsidP="00990EA9">
      <w:pPr>
        <w:pStyle w:val="Nidungvnbn"/>
        <w:numPr>
          <w:ilvl w:val="0"/>
          <w:numId w:val="21"/>
        </w:numPr>
        <w:rPr>
          <w:lang w:val="vi-VN"/>
        </w:rPr>
      </w:pPr>
      <w:r>
        <w:rPr>
          <w:lang w:val="vi-VN"/>
        </w:rPr>
        <w:t xml:space="preserve">Tầng </w:t>
      </w:r>
      <w:r w:rsidR="00D33E23">
        <w:rPr>
          <w:lang w:val="vi-VN"/>
        </w:rPr>
        <w:t>đầu ra: C</w:t>
      </w:r>
      <w:r w:rsidR="00176E1F" w:rsidRPr="00176E1F">
        <w:rPr>
          <w:lang w:val="vi-VN"/>
        </w:rPr>
        <w:t xml:space="preserve">ó </w:t>
      </w:r>
      <w:r w:rsidR="00176E1F" w:rsidRPr="007D0C4F">
        <w:rPr>
          <w:i/>
          <w:lang w:val="vi-VN"/>
        </w:rPr>
        <w:t>n</w:t>
      </w:r>
      <w:r w:rsidR="00176E1F" w:rsidRPr="00176E1F">
        <w:rPr>
          <w:lang w:val="vi-VN"/>
        </w:rPr>
        <w:t xml:space="preserve"> nơ ron, tương ứng với n lớp chuỗi thời gian. Nó được kết nối đầy đủ với tầng đặc trưng. Phương thức phổ biến nhất là lấy nơ ron đầu ra lớn nhất làm lớp của chuỗi thời gian đầu vào.</w:t>
      </w:r>
    </w:p>
    <w:p w14:paraId="0533808E" w14:textId="5D05B8B0" w:rsidR="00176E1F" w:rsidRPr="00176E1F" w:rsidRDefault="00700F78" w:rsidP="00700F78">
      <w:pPr>
        <w:pStyle w:val="Nidungvnbn"/>
        <w:numPr>
          <w:ilvl w:val="0"/>
          <w:numId w:val="30"/>
        </w:numPr>
        <w:rPr>
          <w:lang w:val="vi-VN"/>
        </w:rPr>
      </w:pPr>
      <w:r w:rsidRPr="00176E1F">
        <w:rPr>
          <w:lang w:val="vi-VN"/>
        </w:rPr>
        <w:t>Time Warping Invariant Echo State Network (TWIESN)</w:t>
      </w:r>
      <w:r w:rsidR="00FA333F">
        <w:t xml:space="preserve"> </w:t>
      </w:r>
      <w:r w:rsidR="00FA333F" w:rsidRPr="00354B2C">
        <w:rPr>
          <w:vertAlign w:val="superscript"/>
        </w:rPr>
        <w:t>[17]</w:t>
      </w:r>
    </w:p>
    <w:p w14:paraId="23D77FEF" w14:textId="67D125B0" w:rsidR="00176E1F" w:rsidRPr="00176E1F" w:rsidRDefault="00700F78" w:rsidP="00176E1F">
      <w:pPr>
        <w:pStyle w:val="Nidungvnbn"/>
        <w:rPr>
          <w:lang w:val="vi-VN"/>
        </w:rPr>
      </w:pPr>
      <w:r>
        <w:rPr>
          <w:lang w:val="vi-VN"/>
        </w:rPr>
        <w:t>TWIESN</w:t>
      </w:r>
      <w:r w:rsidR="00176E1F" w:rsidRPr="00176E1F">
        <w:rPr>
          <w:lang w:val="vi-VN"/>
        </w:rPr>
        <w:t xml:space="preserve"> là kiến trúc biến thể của ESNs, sử dụng trực tiếp đầu vào thô và dự đoán một phân bố xác suất trên các lớp phân loại. Trong thực tế, đối với mỗi thành phần trong một chuỗi thời gian đầu vào, không gian “reservoir” được sử dụng để phóng đại những thành phần này vào một không gian nhiều chiều hơn. Như vậy, đối với một chuỗi thời gian đơn biến, các thành phần của nó được phóng vào một không gian có kích thước được suy ra từ kích thước của “reservoir”. Sau đó, một phân loại Ridge được huấn luyện để dự đoán lớp các thành phần của chuỗi thời gian. Trong thời gian thử nghiệm, với mỗi thành phần của chuỗi thời gian đầu vào, phân loại Ridge sẽ cho ra một phân bố xác suất trên các lớp trong tập dữ liệu. Sau đó, xác suất cho mỗi lớp được lấy trung bình trên tất cả các thành phần của chuỗi thời gian, rồi cuối cùng gán cho chuỗi thời gian đầu vào nhãn mà có xác suất trung bình lớn nhất.</w:t>
      </w:r>
    </w:p>
    <w:p w14:paraId="30A8AC6E" w14:textId="77777777" w:rsidR="00B207DF" w:rsidRDefault="00782FDD" w:rsidP="00B207DF">
      <w:pPr>
        <w:pStyle w:val="Nidungvnbn"/>
        <w:keepNext/>
        <w:jc w:val="center"/>
      </w:pPr>
      <w:r>
        <w:rPr>
          <w:noProof/>
          <w:color w:val="666666"/>
          <w:sz w:val="22"/>
          <w:szCs w:val="22"/>
          <w:bdr w:val="none" w:sz="0" w:space="0" w:color="auto" w:frame="1"/>
          <w:lang w:val="vi-VN" w:eastAsia="vi-VN"/>
        </w:rPr>
        <w:lastRenderedPageBreak/>
        <w:drawing>
          <wp:inline distT="0" distB="0" distL="0" distR="0" wp14:anchorId="3FC45712" wp14:editId="180B68BD">
            <wp:extent cx="2697991" cy="1666875"/>
            <wp:effectExtent l="0" t="0" r="7620" b="0"/>
            <wp:docPr id="34" name="Picture 34" descr="https://lh6.googleusercontent.com/dshKWwbxjfKzXU3scO9bpUuKUAsbEH1q4bC_WT6apWIkilqhtvvf379pNvBedli9jETjlezevHb5jkVwQ1HL1eo5-t5DKSelkPOY5xHDeiHv86Yw1A22WEdZhn8WE2Ib5nH5Ye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dshKWwbxjfKzXU3scO9bpUuKUAsbEH1q4bC_WT6apWIkilqhtvvf379pNvBedli9jETjlezevHb5jkVwQ1HL1eo5-t5DKSelkPOY5xHDeiHv86Yw1A22WEdZhn8WE2Ib5nH5Yeu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6545" cy="1672160"/>
                    </a:xfrm>
                    <a:prstGeom prst="rect">
                      <a:avLst/>
                    </a:prstGeom>
                    <a:noFill/>
                    <a:ln>
                      <a:noFill/>
                    </a:ln>
                  </pic:spPr>
                </pic:pic>
              </a:graphicData>
            </a:graphic>
          </wp:inline>
        </w:drawing>
      </w:r>
    </w:p>
    <w:p w14:paraId="13610CC0" w14:textId="62E00646" w:rsidR="00176E1F" w:rsidRDefault="00B207DF" w:rsidP="007266F9">
      <w:pPr>
        <w:pStyle w:val="Caption"/>
        <w:rPr>
          <w:lang w:val="vi-VN"/>
        </w:rPr>
      </w:pPr>
      <w:bookmarkStart w:id="66" w:name="_Toc44595720"/>
      <w:r>
        <w:t xml:space="preserve">Hình </w:t>
      </w:r>
      <w:fldSimple w:instr=" SEQ Hình \* ARABIC ">
        <w:r w:rsidR="001973A2">
          <w:rPr>
            <w:noProof/>
          </w:rPr>
          <w:t>23</w:t>
        </w:r>
      </w:fldSimple>
      <w:r w:rsidR="007266F9">
        <w:t xml:space="preserve">. </w:t>
      </w:r>
      <w:r w:rsidR="007266F9" w:rsidRPr="00176E1F">
        <w:rPr>
          <w:lang w:val="vi-VN"/>
        </w:rPr>
        <w:t>Time Warping Invariant Echo State Network</w:t>
      </w:r>
      <w:bookmarkEnd w:id="66"/>
    </w:p>
    <w:p w14:paraId="58ED447C" w14:textId="4769E529" w:rsidR="007B1A23" w:rsidRPr="00601C18" w:rsidRDefault="00AF6641" w:rsidP="0064189C">
      <w:pPr>
        <w:pStyle w:val="Tiumccp1"/>
        <w:rPr>
          <w:lang w:val="vi-VN"/>
        </w:rPr>
      </w:pPr>
      <w:bookmarkStart w:id="67" w:name="_Toc44596610"/>
      <w:r>
        <w:rPr>
          <w:lang w:val="vi-VN"/>
        </w:rPr>
        <w:t>2.</w:t>
      </w:r>
      <w:r w:rsidR="00375663">
        <w:rPr>
          <w:lang w:val="vi-VN"/>
        </w:rPr>
        <w:t>4</w:t>
      </w:r>
      <w:r w:rsidR="000C46EB">
        <w:rPr>
          <w:lang w:val="vi-VN"/>
        </w:rPr>
        <w:t xml:space="preserve"> Ba k</w:t>
      </w:r>
      <w:r w:rsidR="00C90EF3" w:rsidRPr="00C90EF3">
        <w:rPr>
          <w:lang w:val="vi-VN"/>
        </w:rPr>
        <w:t>iến trúc học sâu</w:t>
      </w:r>
      <w:r w:rsidR="000C46EB">
        <w:rPr>
          <w:lang w:val="vi-VN"/>
        </w:rPr>
        <w:t xml:space="preserve"> hiệu quả cho bài toán </w:t>
      </w:r>
      <w:r w:rsidR="000C46EB" w:rsidRPr="00601C18">
        <w:rPr>
          <w:lang w:val="vi-VN"/>
        </w:rPr>
        <w:t>phân loại chuỗi thời gian</w:t>
      </w:r>
      <w:bookmarkEnd w:id="67"/>
    </w:p>
    <w:p w14:paraId="4E7331BD" w14:textId="24022131" w:rsidR="00C90EF3" w:rsidRPr="005F026C" w:rsidRDefault="00375663" w:rsidP="00D0509F">
      <w:pPr>
        <w:pStyle w:val="Tiumccp2"/>
        <w:rPr>
          <w:lang w:val="vi-VN"/>
        </w:rPr>
      </w:pPr>
      <w:bookmarkStart w:id="68" w:name="_Toc44596611"/>
      <w:r>
        <w:rPr>
          <w:lang w:val="vi-VN"/>
        </w:rPr>
        <w:t>2.4</w:t>
      </w:r>
      <w:r w:rsidR="00C90EF3" w:rsidRPr="009414D7">
        <w:rPr>
          <w:lang w:val="vi-VN"/>
        </w:rPr>
        <w:t xml:space="preserve">.1 </w:t>
      </w:r>
      <w:r w:rsidR="00D00EF9">
        <w:rPr>
          <w:lang w:val="vi-VN"/>
        </w:rPr>
        <w:t>Multilayer</w:t>
      </w:r>
      <w:r w:rsidR="009747A6" w:rsidRPr="00681DBF">
        <w:rPr>
          <w:lang w:val="vi-VN"/>
        </w:rPr>
        <w:t xml:space="preserve"> Perceptron</w:t>
      </w:r>
      <w:r w:rsidR="005816C9" w:rsidRPr="00E274ED">
        <w:rPr>
          <w:lang w:val="vi-VN"/>
        </w:rPr>
        <w:t xml:space="preserve"> (MLP)</w:t>
      </w:r>
      <w:r w:rsidR="00354B2C" w:rsidRPr="005F026C">
        <w:rPr>
          <w:vertAlign w:val="superscript"/>
          <w:lang w:val="vi-VN"/>
        </w:rPr>
        <w:t>[2]</w:t>
      </w:r>
      <w:bookmarkEnd w:id="68"/>
    </w:p>
    <w:p w14:paraId="4ECA3B93" w14:textId="103BBF54" w:rsidR="000155E3" w:rsidRPr="00F33863" w:rsidRDefault="007A1E49" w:rsidP="002729BF">
      <w:pPr>
        <w:pStyle w:val="Nidungvnbn"/>
        <w:rPr>
          <w:lang w:val="vi-VN"/>
        </w:rPr>
      </w:pPr>
      <w:r w:rsidRPr="00176E1F">
        <w:rPr>
          <w:lang w:val="vi-VN"/>
        </w:rPr>
        <w:t xml:space="preserve">MLP là kiến trúc đơn giản được tạo bằng cách xếp chồng ba lớp nơ ron được kết nối đầy đủ. Mỗi lớp có 500 nơ-ron tuân theo hai quy tắc: sử dụng cơ chế Dropout tại mỗi lớp đầu vào để cải thiện khả năng khái quát (tỷ lệ Drop out ở lớp đầu vào, lớp ẩn </w:t>
      </w:r>
      <w:r>
        <w:rPr>
          <w:lang w:val="vi-VN"/>
        </w:rPr>
        <w:t>và lớp softmax lần lượt là {0,1; 0,2;</w:t>
      </w:r>
      <w:r w:rsidRPr="00176E1F">
        <w:rPr>
          <w:lang w:val="vi-VN"/>
        </w:rPr>
        <w:t xml:space="preserve"> 0,3}) và sử dụng hàm kích hoạt ReLU để ngăn chặn sự bão hòa của </w:t>
      </w:r>
      <w:r w:rsidRPr="002B2C0A">
        <w:rPr>
          <w:lang w:val="vi-VN"/>
        </w:rPr>
        <w:t>đạo hàm</w:t>
      </w:r>
      <w:r w:rsidRPr="00176E1F">
        <w:rPr>
          <w:lang w:val="vi-VN"/>
        </w:rPr>
        <w:t xml:space="preserve"> khi mạng trở nên sâu hơn. Mạng kết thúc với một lớp softmax. Một khối lớp cơ bản được mô tả như sau:</w:t>
      </w:r>
    </w:p>
    <w:p w14:paraId="5F9F8D34" w14:textId="69D74BF1" w:rsidR="009E56D0" w:rsidRPr="003F0692" w:rsidRDefault="001973A2" w:rsidP="003F0692">
      <w:pPr>
        <w:pStyle w:val="Nidungvnbn"/>
        <w:keepNext/>
        <w:ind w:left="2880"/>
        <w:jc w:val="left"/>
        <w:rPr>
          <w:lang w:val="vi-VN"/>
        </w:rPr>
      </w:pPr>
      <m:oMath>
        <m:acc>
          <m:accPr>
            <m:chr m:val="̃"/>
            <m:ctrlPr>
              <w:rPr>
                <w:rFonts w:ascii="Cambria Math" w:hAnsi="Cambria Math"/>
                <w:i/>
              </w:rPr>
            </m:ctrlPr>
          </m:accPr>
          <m:e>
            <m:r>
              <w:rPr>
                <w:rFonts w:ascii="Cambria Math" w:hAnsi="Cambria Math"/>
                <w:lang w:val="vi-VN"/>
              </w:rPr>
              <m:t>x</m:t>
            </m:r>
          </m:e>
        </m:acc>
        <m:r>
          <w:rPr>
            <w:rFonts w:ascii="Cambria Math" w:hAnsi="Cambria Math"/>
            <w:lang w:val="vi-VN"/>
          </w:rPr>
          <m:t>=</m:t>
        </m:r>
        <m:sSub>
          <m:sSubPr>
            <m:ctrlPr>
              <w:rPr>
                <w:rFonts w:ascii="Cambria Math" w:hAnsi="Cambria Math"/>
                <w:i/>
              </w:rPr>
            </m:ctrlPr>
          </m:sSubPr>
          <m:e>
            <m:r>
              <w:rPr>
                <w:rFonts w:ascii="Cambria Math" w:hAnsi="Cambria Math"/>
                <w:lang w:val="vi-VN"/>
              </w:rPr>
              <m:t>f</m:t>
            </m:r>
          </m:e>
          <m:sub>
            <m:r>
              <w:rPr>
                <w:rFonts w:ascii="Cambria Math" w:hAnsi="Cambria Math"/>
                <w:lang w:val="vi-VN"/>
              </w:rPr>
              <m:t>drop out,  p</m:t>
            </m:r>
          </m:sub>
        </m:sSub>
        <m:d>
          <m:dPr>
            <m:ctrlPr>
              <w:rPr>
                <w:rFonts w:ascii="Cambria Math" w:hAnsi="Cambria Math"/>
                <w:i/>
              </w:rPr>
            </m:ctrlPr>
          </m:dPr>
          <m:e>
            <m:r>
              <w:rPr>
                <w:rFonts w:ascii="Cambria Math" w:hAnsi="Cambria Math"/>
                <w:lang w:val="vi-VN"/>
              </w:rPr>
              <m:t>x</m:t>
            </m:r>
          </m:e>
        </m:d>
      </m:oMath>
      <w:r w:rsidR="003F0692" w:rsidRPr="003F0692">
        <w:rPr>
          <w:lang w:val="vi-VN"/>
        </w:rPr>
        <w:tab/>
      </w:r>
      <w:r w:rsidR="003F0692" w:rsidRPr="003F0692">
        <w:rPr>
          <w:lang w:val="vi-VN"/>
        </w:rPr>
        <w:tab/>
      </w:r>
      <w:r w:rsidR="003F0692" w:rsidRPr="003F0692">
        <w:rPr>
          <w:lang w:val="vi-VN"/>
        </w:rPr>
        <w:tab/>
      </w:r>
      <w:r w:rsidR="003F0692" w:rsidRPr="003F0692">
        <w:rPr>
          <w:lang w:val="vi-VN"/>
        </w:rPr>
        <w:tab/>
        <w:t>(</w:t>
      </w:r>
      <w:r w:rsidR="003F0692">
        <w:rPr>
          <w:lang w:val="vi-VN"/>
        </w:rPr>
        <w:t>2.10</w:t>
      </w:r>
      <w:r w:rsidR="003F0692" w:rsidRPr="003F0692">
        <w:rPr>
          <w:lang w:val="vi-VN"/>
        </w:rPr>
        <w:t>)</w:t>
      </w:r>
    </w:p>
    <w:p w14:paraId="1EE26931" w14:textId="0BBCF413" w:rsidR="009E56D0" w:rsidRDefault="009E56D0" w:rsidP="003F0692">
      <w:pPr>
        <w:pStyle w:val="Nidungvnbn"/>
        <w:keepNext/>
        <w:ind w:left="2880"/>
        <w:jc w:val="left"/>
        <w:rPr>
          <w:b/>
        </w:rPr>
      </w:pPr>
      <m:oMath>
        <m:r>
          <w:rPr>
            <w:rFonts w:ascii="Cambria Math" w:hAnsi="Cambria Math"/>
          </w:rPr>
          <m:t>y=</m:t>
        </m:r>
        <m:r>
          <m:rPr>
            <m:sty m:val="b"/>
          </m:rPr>
          <w:rPr>
            <w:rFonts w:ascii="Cambria Math" w:hAnsi="Cambria Math"/>
          </w:rPr>
          <m:t xml:space="preserve">W </m:t>
        </m:r>
      </m:oMath>
      <w:r>
        <w:rPr>
          <w:i/>
          <w:lang w:val="vi-VN"/>
        </w:rPr>
        <w:t>·</w:t>
      </w:r>
      <w:r>
        <w:rPr>
          <w:i/>
        </w:rPr>
        <w:t xml:space="preserve"> </w:t>
      </w:r>
      <m:oMath>
        <m:acc>
          <m:accPr>
            <m:chr m:val="̃"/>
            <m:ctrlPr>
              <w:rPr>
                <w:rFonts w:ascii="Cambria Math" w:hAnsi="Cambria Math"/>
                <w:i/>
              </w:rPr>
            </m:ctrlPr>
          </m:accPr>
          <m:e>
            <m:r>
              <w:rPr>
                <w:rFonts w:ascii="Cambria Math" w:hAnsi="Cambria Math"/>
              </w:rPr>
              <m:t>x</m:t>
            </m:r>
          </m:e>
        </m:acc>
      </m:oMath>
      <w:r>
        <w:rPr>
          <w:i/>
        </w:rPr>
        <w:t xml:space="preserve"> + </w:t>
      </w:r>
      <w:r w:rsidRPr="009E56D0">
        <w:rPr>
          <w:b/>
        </w:rPr>
        <w:t>b</w:t>
      </w:r>
      <w:r w:rsidR="003F0692">
        <w:rPr>
          <w:b/>
        </w:rPr>
        <w:tab/>
      </w:r>
      <w:r w:rsidR="003F0692">
        <w:rPr>
          <w:b/>
        </w:rPr>
        <w:tab/>
      </w:r>
      <w:r w:rsidR="003F0692">
        <w:rPr>
          <w:b/>
        </w:rPr>
        <w:tab/>
      </w:r>
      <w:r w:rsidR="003F0692">
        <w:rPr>
          <w:b/>
        </w:rPr>
        <w:tab/>
      </w:r>
      <w:r w:rsidR="003F0692">
        <w:t>(2.11)</w:t>
      </w:r>
    </w:p>
    <w:p w14:paraId="3524C8BA" w14:textId="029B74AF" w:rsidR="002624CB" w:rsidRPr="0078057D" w:rsidRDefault="002624CB" w:rsidP="0078057D">
      <w:pPr>
        <w:pStyle w:val="Nidungvnbn"/>
        <w:keepNext/>
        <w:ind w:left="2880"/>
        <w:jc w:val="left"/>
        <w:rPr>
          <w:b/>
        </w:rPr>
      </w:pPr>
      <m:oMath>
        <m:r>
          <w:rPr>
            <w:rFonts w:ascii="Cambria Math" w:hAnsi="Cambria Math"/>
          </w:rPr>
          <m:t>h=ReLU(y)</m:t>
        </m:r>
      </m:oMath>
      <w:r w:rsidR="0078057D">
        <w:tab/>
      </w:r>
      <w:r w:rsidR="0078057D">
        <w:tab/>
      </w:r>
      <w:r w:rsidR="0078057D">
        <w:tab/>
      </w:r>
      <w:r w:rsidR="0078057D">
        <w:tab/>
        <w:t>(2.12)</w:t>
      </w:r>
    </w:p>
    <w:p w14:paraId="766EDEED" w14:textId="2949A728" w:rsidR="00011AD4" w:rsidRDefault="00011AD4" w:rsidP="00011AD4">
      <w:pPr>
        <w:pStyle w:val="Nidungvnbn"/>
        <w:rPr>
          <w:lang w:val="vi-VN"/>
        </w:rPr>
      </w:pPr>
      <w:r>
        <w:rPr>
          <w:lang w:val="vi-VN"/>
        </w:rPr>
        <w:t xml:space="preserve">Với việc sử dụng kỹ thuật Drop out cho mỗi tầng trong kiến trúc của mình, MLP hứa hẹn có khả năng tránh overfitting và khái quát tốt hơn trên nhiều tập dữ </w:t>
      </w:r>
      <w:r w:rsidR="00210B1A">
        <w:rPr>
          <w:lang w:val="vi-VN"/>
        </w:rPr>
        <w:t>liệu.</w:t>
      </w:r>
    </w:p>
    <w:p w14:paraId="161D4AF1" w14:textId="77777777" w:rsidR="002729BF" w:rsidRDefault="004C3BFD" w:rsidP="002729BF">
      <w:pPr>
        <w:pStyle w:val="Tiumccp2"/>
        <w:keepNext/>
        <w:jc w:val="center"/>
      </w:pPr>
      <w:bookmarkStart w:id="69" w:name="_Toc43799906"/>
      <w:bookmarkStart w:id="70" w:name="_Toc44339207"/>
      <w:bookmarkStart w:id="71" w:name="_Toc44580971"/>
      <w:bookmarkStart w:id="72" w:name="_Toc44595629"/>
      <w:bookmarkStart w:id="73" w:name="_Toc44596612"/>
      <w:r>
        <w:rPr>
          <w:noProof/>
          <w:lang w:val="vi-VN" w:eastAsia="vi-VN"/>
        </w:rPr>
        <w:drawing>
          <wp:inline distT="0" distB="0" distL="0" distR="0" wp14:anchorId="5DE1372E" wp14:editId="12896D43">
            <wp:extent cx="5137198" cy="12858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LP.PNG"/>
                    <pic:cNvPicPr/>
                  </pic:nvPicPr>
                  <pic:blipFill>
                    <a:blip r:embed="rId36">
                      <a:extLst>
                        <a:ext uri="{28A0092B-C50C-407E-A947-70E740481C1C}">
                          <a14:useLocalDpi xmlns:a14="http://schemas.microsoft.com/office/drawing/2010/main" val="0"/>
                        </a:ext>
                      </a:extLst>
                    </a:blip>
                    <a:stretch>
                      <a:fillRect/>
                    </a:stretch>
                  </pic:blipFill>
                  <pic:spPr>
                    <a:xfrm>
                      <a:off x="0" y="0"/>
                      <a:ext cx="5188812" cy="1298794"/>
                    </a:xfrm>
                    <a:prstGeom prst="rect">
                      <a:avLst/>
                    </a:prstGeom>
                  </pic:spPr>
                </pic:pic>
              </a:graphicData>
            </a:graphic>
          </wp:inline>
        </w:drawing>
      </w:r>
      <w:bookmarkEnd w:id="69"/>
      <w:bookmarkEnd w:id="70"/>
      <w:bookmarkEnd w:id="71"/>
      <w:bookmarkEnd w:id="72"/>
      <w:bookmarkEnd w:id="73"/>
    </w:p>
    <w:p w14:paraId="111C9805" w14:textId="2EC57AB9" w:rsidR="00677043" w:rsidRPr="0020313E" w:rsidRDefault="002729BF" w:rsidP="0020313E">
      <w:pPr>
        <w:pStyle w:val="Caption"/>
        <w:rPr>
          <w:lang w:val="vi-VN"/>
        </w:rPr>
      </w:pPr>
      <w:bookmarkStart w:id="74" w:name="_Toc44595721"/>
      <w:r>
        <w:t xml:space="preserve">Hình </w:t>
      </w:r>
      <w:fldSimple w:instr=" SEQ Hình \* ARABIC ">
        <w:r w:rsidR="001973A2">
          <w:rPr>
            <w:noProof/>
          </w:rPr>
          <w:t>24</w:t>
        </w:r>
      </w:fldSimple>
      <w:r>
        <w:t>.</w:t>
      </w:r>
      <w:r w:rsidRPr="002729BF">
        <w:t xml:space="preserve"> </w:t>
      </w:r>
      <w:r>
        <w:t>Kiến trúc của MLP</w:t>
      </w:r>
      <w:bookmarkEnd w:id="74"/>
    </w:p>
    <w:p w14:paraId="5E16BBD4" w14:textId="13B6C0E0" w:rsidR="00210B1A" w:rsidRPr="005816C9" w:rsidRDefault="002B3AE6" w:rsidP="009935BA">
      <w:pPr>
        <w:pStyle w:val="Tiumccp2"/>
      </w:pPr>
      <w:bookmarkStart w:id="75" w:name="_Toc44596613"/>
      <w:r>
        <w:rPr>
          <w:lang w:val="vi-VN"/>
        </w:rPr>
        <w:lastRenderedPageBreak/>
        <w:t>2</w:t>
      </w:r>
      <w:r>
        <w:t>.</w:t>
      </w:r>
      <w:r w:rsidR="00375663">
        <w:rPr>
          <w:lang w:val="vi-VN"/>
        </w:rPr>
        <w:t>4</w:t>
      </w:r>
      <w:r>
        <w:t>.</w:t>
      </w:r>
      <w:r>
        <w:rPr>
          <w:lang w:val="vi-VN"/>
        </w:rPr>
        <w:t>2</w:t>
      </w:r>
      <w:r w:rsidR="00C90EF3">
        <w:t xml:space="preserve"> </w:t>
      </w:r>
      <w:r w:rsidR="009747A6" w:rsidRPr="00AC25B6">
        <w:rPr>
          <w:lang w:val="vi-VN"/>
        </w:rPr>
        <w:t>Fully Convolutional Neural Networks</w:t>
      </w:r>
      <w:r w:rsidR="005816C9">
        <w:t xml:space="preserve"> (FCN)</w:t>
      </w:r>
      <w:r w:rsidR="00354B2C" w:rsidRPr="00354B2C">
        <w:rPr>
          <w:vertAlign w:val="superscript"/>
        </w:rPr>
        <w:t>[2]</w:t>
      </w:r>
      <w:bookmarkEnd w:id="75"/>
    </w:p>
    <w:p w14:paraId="563EBBA2" w14:textId="1374B7D8" w:rsidR="00447207" w:rsidRPr="00F33863" w:rsidRDefault="00A05FC3" w:rsidP="00C84389">
      <w:pPr>
        <w:pStyle w:val="Nidungvnbn"/>
        <w:rPr>
          <w:lang w:val="vi-VN"/>
        </w:rPr>
      </w:pPr>
      <w:r w:rsidRPr="00176E1F">
        <w:rPr>
          <w:lang w:val="vi-VN"/>
        </w:rPr>
        <w:t xml:space="preserve">FCN hoạt động hiệu quả đối với phân đoạn trên hình ảnh. Trong bài toán phân loại chuỗi thời gian, FCN được thực hiện dưới dạng trích xuất </w:t>
      </w:r>
      <w:r w:rsidRPr="00A24CA8">
        <w:rPr>
          <w:lang w:val="vi-VN"/>
        </w:rPr>
        <w:t>đặc trưng</w:t>
      </w:r>
      <w:r w:rsidRPr="00176E1F">
        <w:rPr>
          <w:lang w:val="vi-VN"/>
        </w:rPr>
        <w:t>. Đầu ra cuối cùng của nó vẫn đến từ lớp softmax. Một khối chập cơ bản trong FCN bao gồm một tầng chập theo sau là tầng chuẩn hóa hàng loạt (được áp dụng để tăng tốc độ hội tụ và giúp cải thiện tổng quát hóa) và tầng kích hoạt ReLU. Phép tích chập được thực hiện bằng ba ker</w:t>
      </w:r>
      <w:r w:rsidRPr="00B5321B">
        <w:rPr>
          <w:lang w:val="vi-VN"/>
        </w:rPr>
        <w:t>n</w:t>
      </w:r>
      <w:r w:rsidRPr="00176E1F">
        <w:rPr>
          <w:lang w:val="vi-VN"/>
        </w:rPr>
        <w:t>el 1-D với các kích thước {8, 5, 3} mà không cần bước trượt. Một khối chập cơ bản được mô tả như sau:</w:t>
      </w:r>
    </w:p>
    <w:p w14:paraId="51E0ACC9" w14:textId="1206C9CB" w:rsidR="00C84389" w:rsidRDefault="00C0429A" w:rsidP="00D27B68">
      <w:pPr>
        <w:pStyle w:val="Nidungvnbn"/>
        <w:ind w:left="3600" w:firstLine="0"/>
        <w:jc w:val="left"/>
      </w:pPr>
      <m:oMath>
        <m:r>
          <w:rPr>
            <w:rFonts w:ascii="Cambria Math" w:hAnsi="Cambria Math"/>
          </w:rPr>
          <m:t>y</m:t>
        </m:r>
        <m:r>
          <m:rPr>
            <m:sty m:val="p"/>
          </m:rPr>
          <w:rPr>
            <w:rFonts w:ascii="Cambria Math" w:hAnsi="Cambria Math"/>
          </w:rPr>
          <m:t>=</m:t>
        </m:r>
        <m:r>
          <m:rPr>
            <m:sty m:val="b"/>
          </m:rPr>
          <w:rPr>
            <w:rFonts w:ascii="Cambria Math" w:hAnsi="Cambria Math"/>
          </w:rPr>
          <m:t>W</m:t>
        </m:r>
        <m:r>
          <m:rPr>
            <m:sty m:val="p"/>
          </m:rPr>
          <w:rPr>
            <w:rFonts w:ascii="Cambria Math" w:hAnsi="Cambria Math"/>
          </w:rPr>
          <m:t xml:space="preserve"> ⨁ </m:t>
        </m:r>
      </m:oMath>
      <w:r w:rsidRPr="00C84389">
        <w:t>x + b</w:t>
      </w:r>
      <w:r w:rsidR="00D27B68">
        <w:tab/>
      </w:r>
      <w:r w:rsidR="00D27B68">
        <w:tab/>
      </w:r>
      <w:r w:rsidR="00D27B68">
        <w:tab/>
      </w:r>
      <w:r w:rsidR="00D27B68">
        <w:tab/>
        <w:t>(2.13)</w:t>
      </w:r>
    </w:p>
    <w:p w14:paraId="4AAF767A" w14:textId="5C3E8D53" w:rsidR="00C0429A" w:rsidRPr="00D27B68" w:rsidRDefault="00435951" w:rsidP="00D27B68">
      <w:pPr>
        <w:pStyle w:val="Nidungvnbn"/>
        <w:ind w:left="2880"/>
      </w:pPr>
      <m:oMath>
        <m:r>
          <w:rPr>
            <w:rFonts w:ascii="Cambria Math" w:hAnsi="Cambria Math"/>
          </w:rPr>
          <m:t>s</m:t>
        </m:r>
        <m:r>
          <m:rPr>
            <m:sty m:val="p"/>
          </m:rPr>
          <w:rPr>
            <w:rFonts w:ascii="Cambria Math" w:hAnsi="Cambria Math"/>
          </w:rPr>
          <m:t>=</m:t>
        </m:r>
        <m:r>
          <w:rPr>
            <w:rFonts w:ascii="Cambria Math" w:hAnsi="Cambria Math"/>
          </w:rPr>
          <m:t>BN</m:t>
        </m:r>
        <m:r>
          <m:rPr>
            <m:sty m:val="p"/>
          </m:rPr>
          <w:rPr>
            <w:rFonts w:ascii="Cambria Math" w:hAnsi="Cambria Math"/>
          </w:rPr>
          <m:t>(</m:t>
        </m:r>
        <m:r>
          <w:rPr>
            <w:rFonts w:ascii="Cambria Math" w:hAnsi="Cambria Math"/>
          </w:rPr>
          <m:t>y</m:t>
        </m:r>
        <m:r>
          <m:rPr>
            <m:sty m:val="p"/>
          </m:rPr>
          <w:rPr>
            <w:rFonts w:ascii="Cambria Math" w:hAnsi="Cambria Math"/>
          </w:rPr>
          <m:t>)</m:t>
        </m:r>
      </m:oMath>
      <w:r w:rsidR="00D27B68">
        <w:tab/>
      </w:r>
      <w:r w:rsidR="00D27B68">
        <w:tab/>
      </w:r>
      <w:r w:rsidR="00D27B68">
        <w:tab/>
      </w:r>
      <w:r w:rsidR="00D27B68">
        <w:tab/>
      </w:r>
      <w:r w:rsidR="00D27B68">
        <w:tab/>
        <w:t>(2.14)</w:t>
      </w:r>
    </w:p>
    <w:p w14:paraId="6DA298C4" w14:textId="0F3AD3BE" w:rsidR="00435951" w:rsidRPr="00E34A87" w:rsidRDefault="00435951" w:rsidP="00E34A87">
      <w:pPr>
        <w:pStyle w:val="Nidungvnbn"/>
        <w:ind w:left="3600" w:firstLine="0"/>
      </w:pPr>
      <m:oMath>
        <m:r>
          <w:rPr>
            <w:rFonts w:ascii="Cambria Math" w:hAnsi="Cambria Math"/>
          </w:rPr>
          <m:t>h</m:t>
        </m:r>
        <m:r>
          <m:rPr>
            <m:sty m:val="p"/>
          </m:rPr>
          <w:rPr>
            <w:rFonts w:ascii="Cambria Math" w:hAnsi="Cambria Math"/>
          </w:rPr>
          <m:t>=</m:t>
        </m:r>
        <m:r>
          <w:rPr>
            <w:rFonts w:ascii="Cambria Math" w:hAnsi="Cambria Math"/>
          </w:rPr>
          <m:t>ReLU</m:t>
        </m:r>
        <m:r>
          <m:rPr>
            <m:sty m:val="p"/>
          </m:rPr>
          <w:rPr>
            <w:rFonts w:ascii="Cambria Math" w:hAnsi="Cambria Math"/>
          </w:rPr>
          <m:t>(</m:t>
        </m:r>
        <m:r>
          <w:rPr>
            <w:rFonts w:ascii="Cambria Math" w:hAnsi="Cambria Math"/>
          </w:rPr>
          <m:t>s</m:t>
        </m:r>
        <m:r>
          <m:rPr>
            <m:sty m:val="p"/>
          </m:rPr>
          <w:rPr>
            <w:rFonts w:ascii="Cambria Math" w:hAnsi="Cambria Math"/>
          </w:rPr>
          <m:t>)</m:t>
        </m:r>
      </m:oMath>
      <w:r w:rsidR="00E34A87">
        <w:tab/>
      </w:r>
      <w:r w:rsidR="00E34A87">
        <w:tab/>
      </w:r>
      <w:r w:rsidR="00E34A87">
        <w:tab/>
      </w:r>
      <w:r w:rsidR="00E34A87">
        <w:tab/>
        <w:t>(2.15)</w:t>
      </w:r>
    </w:p>
    <w:p w14:paraId="33F05E36" w14:textId="43854854" w:rsidR="00A05FC3" w:rsidRDefault="00A05FC3" w:rsidP="00A05FC3">
      <w:pPr>
        <w:pStyle w:val="Nidungvnbn"/>
        <w:rPr>
          <w:lang w:val="vi-VN"/>
        </w:rPr>
      </w:pPr>
      <w:r w:rsidRPr="00176E1F">
        <w:rPr>
          <w:lang w:val="vi-VN"/>
        </w:rPr>
        <w:t xml:space="preserve">Mạng FCN được xây dựng bằng cách xếp chồng ba khối chập cơ bản như trên với các kích thước bộ lọc lần lượt là {128, 256, 128} trong mỗi khối. Sau các khối chập, các </w:t>
      </w:r>
      <w:r>
        <w:rPr>
          <w:lang w:val="vi-VN"/>
        </w:rPr>
        <w:t>đặc trưng</w:t>
      </w:r>
      <w:r w:rsidRPr="00176E1F">
        <w:rPr>
          <w:lang w:val="vi-VN"/>
        </w:rPr>
        <w:t xml:space="preserve"> được đưa vào một lớp </w:t>
      </w:r>
      <w:r w:rsidRPr="00B5321B">
        <w:rPr>
          <w:lang w:val="vi-VN"/>
        </w:rPr>
        <w:t>tổng hợp trung bình</w:t>
      </w:r>
      <w:r w:rsidRPr="00176E1F">
        <w:rPr>
          <w:lang w:val="vi-VN"/>
        </w:rPr>
        <w:t xml:space="preserve"> thay vì một tầng nơ ron được kết nối đầy đủ, điều này làm giảm phần lớn số lượng trọng số. Nhãn cuối cùng</w:t>
      </w:r>
      <w:r>
        <w:rPr>
          <w:lang w:val="vi-VN"/>
        </w:rPr>
        <w:t xml:space="preserve"> được tạo bởi một tầng softmax.</w:t>
      </w:r>
    </w:p>
    <w:p w14:paraId="02810BE9" w14:textId="20248433" w:rsidR="00210B1A" w:rsidRPr="00210B1A" w:rsidRDefault="00210B1A" w:rsidP="00210B1A">
      <w:pPr>
        <w:pStyle w:val="Nidungvnbn"/>
        <w:rPr>
          <w:lang w:val="vi-VN"/>
        </w:rPr>
      </w:pPr>
      <w:r>
        <w:rPr>
          <w:lang w:val="vi-VN"/>
        </w:rPr>
        <w:t xml:space="preserve">Như đã nói ở phần trước, </w:t>
      </w:r>
      <w:r w:rsidRPr="00A05FC3">
        <w:rPr>
          <w:lang w:val="vi-VN"/>
        </w:rPr>
        <w:t xml:space="preserve">Batch normalization còn có vai trò như một dạng của regularization giúp cho việc giảm thiểu </w:t>
      </w:r>
      <w:r>
        <w:rPr>
          <w:lang w:val="vi-VN"/>
        </w:rPr>
        <w:t xml:space="preserve">overfiting. Vì vậy, sử dụng </w:t>
      </w:r>
      <w:r w:rsidRPr="009414D7">
        <w:rPr>
          <w:lang w:val="vi-VN"/>
        </w:rPr>
        <w:t>Batch normalization</w:t>
      </w:r>
      <w:r>
        <w:rPr>
          <w:lang w:val="vi-VN"/>
        </w:rPr>
        <w:t xml:space="preserve"> cho FCN hứa hẹn sẽ đạt hiệu suất tốt hơn các phương pháp không sử dụng kỹ thật này.</w:t>
      </w:r>
    </w:p>
    <w:p w14:paraId="16843EF1" w14:textId="77777777" w:rsidR="00EB5C57" w:rsidRDefault="00A3592F" w:rsidP="00EB5C57">
      <w:pPr>
        <w:pStyle w:val="Tiumccp2"/>
        <w:keepNext/>
        <w:jc w:val="center"/>
      </w:pPr>
      <w:bookmarkStart w:id="76" w:name="_Toc43799908"/>
      <w:bookmarkStart w:id="77" w:name="_Toc44339209"/>
      <w:bookmarkStart w:id="78" w:name="_Toc44580973"/>
      <w:bookmarkStart w:id="79" w:name="_Toc44595631"/>
      <w:bookmarkStart w:id="80" w:name="_Toc44596614"/>
      <w:r>
        <w:rPr>
          <w:noProof/>
          <w:lang w:val="vi-VN" w:eastAsia="vi-VN"/>
        </w:rPr>
        <w:drawing>
          <wp:inline distT="0" distB="0" distL="0" distR="0" wp14:anchorId="4F7B42B1" wp14:editId="7EF5B82D">
            <wp:extent cx="5307355" cy="1380227"/>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CN.PNG"/>
                    <pic:cNvPicPr/>
                  </pic:nvPicPr>
                  <pic:blipFill>
                    <a:blip r:embed="rId37">
                      <a:extLst>
                        <a:ext uri="{28A0092B-C50C-407E-A947-70E740481C1C}">
                          <a14:useLocalDpi xmlns:a14="http://schemas.microsoft.com/office/drawing/2010/main" val="0"/>
                        </a:ext>
                      </a:extLst>
                    </a:blip>
                    <a:stretch>
                      <a:fillRect/>
                    </a:stretch>
                  </pic:blipFill>
                  <pic:spPr>
                    <a:xfrm>
                      <a:off x="0" y="0"/>
                      <a:ext cx="5352480" cy="1391962"/>
                    </a:xfrm>
                    <a:prstGeom prst="rect">
                      <a:avLst/>
                    </a:prstGeom>
                  </pic:spPr>
                </pic:pic>
              </a:graphicData>
            </a:graphic>
          </wp:inline>
        </w:drawing>
      </w:r>
      <w:bookmarkEnd w:id="76"/>
      <w:bookmarkEnd w:id="77"/>
      <w:bookmarkEnd w:id="78"/>
      <w:bookmarkEnd w:id="79"/>
      <w:bookmarkEnd w:id="80"/>
    </w:p>
    <w:p w14:paraId="43776800" w14:textId="3917F539" w:rsidR="00A3592F" w:rsidRDefault="00EB5C57" w:rsidP="00B67155">
      <w:pPr>
        <w:pStyle w:val="Caption"/>
      </w:pPr>
      <w:bookmarkStart w:id="81" w:name="_Toc44595722"/>
      <w:r>
        <w:t xml:space="preserve">Hình </w:t>
      </w:r>
      <w:fldSimple w:instr=" SEQ Hình \* ARABIC ">
        <w:r w:rsidR="001973A2">
          <w:rPr>
            <w:noProof/>
          </w:rPr>
          <w:t>25</w:t>
        </w:r>
      </w:fldSimple>
      <w:r w:rsidR="00B67155">
        <w:t>. Kiến trúc của FCN</w:t>
      </w:r>
      <w:bookmarkEnd w:id="81"/>
    </w:p>
    <w:p w14:paraId="307CC832" w14:textId="7450A317" w:rsidR="00AC25B6" w:rsidRPr="00280F0B" w:rsidRDefault="00375663" w:rsidP="009747A6">
      <w:pPr>
        <w:pStyle w:val="Tiumccp2"/>
      </w:pPr>
      <w:bookmarkStart w:id="82" w:name="_Toc44596615"/>
      <w:r>
        <w:rPr>
          <w:lang w:val="vi-VN"/>
        </w:rPr>
        <w:lastRenderedPageBreak/>
        <w:t>2.4</w:t>
      </w:r>
      <w:r w:rsidR="009747A6">
        <w:rPr>
          <w:lang w:val="vi-VN"/>
        </w:rPr>
        <w:t xml:space="preserve">.3 </w:t>
      </w:r>
      <w:r w:rsidR="00AC25B6" w:rsidRPr="00AC25B6">
        <w:rPr>
          <w:lang w:val="vi-VN"/>
        </w:rPr>
        <w:t>Residual Network</w:t>
      </w:r>
      <w:r w:rsidR="00280F0B">
        <w:t xml:space="preserve"> (ResNet)</w:t>
      </w:r>
      <w:r w:rsidR="00354B2C" w:rsidRPr="00354B2C">
        <w:rPr>
          <w:vertAlign w:val="superscript"/>
        </w:rPr>
        <w:t>[2]</w:t>
      </w:r>
      <w:bookmarkEnd w:id="82"/>
    </w:p>
    <w:p w14:paraId="4061CEA5" w14:textId="5086244D" w:rsidR="009D44BB" w:rsidRPr="00FB1CA2" w:rsidRDefault="00810759" w:rsidP="00FB1CA2">
      <w:pPr>
        <w:pStyle w:val="Nidungvnbn"/>
        <w:rPr>
          <w:lang w:val="vi-VN"/>
        </w:rPr>
      </w:pPr>
      <w:r>
        <w:rPr>
          <w:lang w:val="vi-VN"/>
        </w:rPr>
        <w:t>Các mạng</w:t>
      </w:r>
      <w:r w:rsidRPr="00176E1F">
        <w:rPr>
          <w:lang w:val="vi-VN"/>
        </w:rPr>
        <w:t xml:space="preserve"> ResNet được mở rộng thành một cấu trúc rất sâu bằng cách thêm kết nối tắt trong mỗi khối “dư” (residual) để cho phép tính toán gradient trực tiếp qua các tầng dưới cùng của một khối “dư” trong mạng. Nó đạt được hiệu suất tối ưu trong phát hiện đối tượng và các nhiệm vụ liên quan đến thị giác máy tính khác. Trong bài toán phân loại chuỗi thời gian, chúng ta xây dựng từng khối “dư” như sau: </w:t>
      </w:r>
    </w:p>
    <w:p w14:paraId="08B05EBF" w14:textId="11B9BC6E" w:rsidR="00A97CF5" w:rsidRPr="00BD6664" w:rsidRDefault="001973A2" w:rsidP="00963260">
      <w:pPr>
        <w:pStyle w:val="Nidungvnbn"/>
        <w:keepNext/>
        <w:ind w:left="2880"/>
        <w:jc w:val="left"/>
        <w:rPr>
          <w:lang w:val="vi-VN"/>
        </w:rPr>
      </w:pPr>
      <m:oMath>
        <m:sSub>
          <m:sSubPr>
            <m:ctrlPr>
              <w:rPr>
                <w:rFonts w:ascii="Cambria Math" w:hAnsi="Cambria Math"/>
                <w:i/>
              </w:rPr>
            </m:ctrlPr>
          </m:sSubPr>
          <m:e>
            <m:r>
              <w:rPr>
                <w:rFonts w:ascii="Cambria Math" w:hAnsi="Cambria Math"/>
                <w:lang w:val="vi-VN"/>
              </w:rPr>
              <m:t>h</m:t>
            </m:r>
          </m:e>
          <m:sub>
            <m:r>
              <w:rPr>
                <w:rFonts w:ascii="Cambria Math" w:hAnsi="Cambria Math"/>
                <w:lang w:val="vi-VN"/>
              </w:rPr>
              <m:t>1</m:t>
            </m:r>
          </m:sub>
        </m:sSub>
        <m:r>
          <w:rPr>
            <w:rFonts w:ascii="Cambria Math" w:hAnsi="Cambria Math"/>
            <w:lang w:val="vi-VN"/>
          </w:rPr>
          <m:t>=</m:t>
        </m:r>
        <m:sSub>
          <m:sSubPr>
            <m:ctrlPr>
              <w:rPr>
                <w:rFonts w:ascii="Cambria Math" w:hAnsi="Cambria Math"/>
                <w:i/>
              </w:rPr>
            </m:ctrlPr>
          </m:sSubPr>
          <m:e>
            <m:r>
              <w:rPr>
                <w:rFonts w:ascii="Cambria Math" w:hAnsi="Cambria Math"/>
                <w:lang w:val="vi-VN"/>
              </w:rPr>
              <m:t>Block</m:t>
            </m:r>
          </m:e>
          <m:sub>
            <m:sSub>
              <m:sSubPr>
                <m:ctrlPr>
                  <w:rPr>
                    <w:rFonts w:ascii="Cambria Math" w:hAnsi="Cambria Math"/>
                    <w:i/>
                  </w:rPr>
                </m:ctrlPr>
              </m:sSubPr>
              <m:e>
                <m:r>
                  <w:rPr>
                    <w:rFonts w:ascii="Cambria Math" w:hAnsi="Cambria Math"/>
                    <w:lang w:val="vi-VN"/>
                  </w:rPr>
                  <m:t>k</m:t>
                </m:r>
              </m:e>
              <m:sub>
                <m:r>
                  <w:rPr>
                    <w:rFonts w:ascii="Cambria Math" w:hAnsi="Cambria Math"/>
                    <w:lang w:val="vi-VN"/>
                  </w:rPr>
                  <m:t>1</m:t>
                </m:r>
              </m:sub>
            </m:sSub>
          </m:sub>
        </m:sSub>
        <m:r>
          <w:rPr>
            <w:rFonts w:ascii="Cambria Math" w:hAnsi="Cambria Math"/>
            <w:lang w:val="vi-VN"/>
          </w:rPr>
          <m:t>(x)</m:t>
        </m:r>
      </m:oMath>
      <w:r w:rsidR="00963260" w:rsidRPr="00BD6664">
        <w:rPr>
          <w:lang w:val="vi-VN"/>
        </w:rPr>
        <w:tab/>
      </w:r>
      <w:r w:rsidR="00963260" w:rsidRPr="00BD6664">
        <w:rPr>
          <w:lang w:val="vi-VN"/>
        </w:rPr>
        <w:tab/>
      </w:r>
      <w:r w:rsidR="00963260" w:rsidRPr="00BD6664">
        <w:rPr>
          <w:lang w:val="vi-VN"/>
        </w:rPr>
        <w:tab/>
      </w:r>
      <w:r w:rsidR="00963260" w:rsidRPr="00BD6664">
        <w:rPr>
          <w:lang w:val="vi-VN"/>
        </w:rPr>
        <w:tab/>
        <w:t>(2.16)</w:t>
      </w:r>
    </w:p>
    <w:p w14:paraId="3CE0E3E8" w14:textId="7EE6DEE1" w:rsidR="00A97CF5" w:rsidRPr="00BD6664" w:rsidRDefault="001973A2" w:rsidP="00963260">
      <w:pPr>
        <w:pStyle w:val="Nidungvnbn"/>
        <w:keepNext/>
        <w:ind w:left="3600" w:firstLine="0"/>
        <w:jc w:val="left"/>
        <w:rPr>
          <w:lang w:val="vi-VN"/>
        </w:rPr>
      </w:pPr>
      <m:oMath>
        <m:sSub>
          <m:sSubPr>
            <m:ctrlPr>
              <w:rPr>
                <w:rFonts w:ascii="Cambria Math" w:hAnsi="Cambria Math"/>
                <w:i/>
              </w:rPr>
            </m:ctrlPr>
          </m:sSubPr>
          <m:e>
            <m:r>
              <w:rPr>
                <w:rFonts w:ascii="Cambria Math" w:hAnsi="Cambria Math"/>
                <w:lang w:val="vi-VN"/>
              </w:rPr>
              <m:t>h</m:t>
            </m:r>
          </m:e>
          <m:sub>
            <m:r>
              <w:rPr>
                <w:rFonts w:ascii="Cambria Math" w:hAnsi="Cambria Math"/>
                <w:lang w:val="vi-VN"/>
              </w:rPr>
              <m:t>2</m:t>
            </m:r>
          </m:sub>
        </m:sSub>
        <m:r>
          <w:rPr>
            <w:rFonts w:ascii="Cambria Math" w:hAnsi="Cambria Math"/>
            <w:lang w:val="vi-VN"/>
          </w:rPr>
          <m:t>=</m:t>
        </m:r>
        <m:sSub>
          <m:sSubPr>
            <m:ctrlPr>
              <w:rPr>
                <w:rFonts w:ascii="Cambria Math" w:hAnsi="Cambria Math"/>
                <w:i/>
              </w:rPr>
            </m:ctrlPr>
          </m:sSubPr>
          <m:e>
            <m:r>
              <w:rPr>
                <w:rFonts w:ascii="Cambria Math" w:hAnsi="Cambria Math"/>
                <w:lang w:val="vi-VN"/>
              </w:rPr>
              <m:t>Block</m:t>
            </m:r>
          </m:e>
          <m:sub>
            <m:sSub>
              <m:sSubPr>
                <m:ctrlPr>
                  <w:rPr>
                    <w:rFonts w:ascii="Cambria Math" w:hAnsi="Cambria Math"/>
                    <w:i/>
                  </w:rPr>
                </m:ctrlPr>
              </m:sSubPr>
              <m:e>
                <m:r>
                  <w:rPr>
                    <w:rFonts w:ascii="Cambria Math" w:hAnsi="Cambria Math"/>
                    <w:lang w:val="vi-VN"/>
                  </w:rPr>
                  <m:t>k</m:t>
                </m:r>
              </m:e>
              <m:sub>
                <m:r>
                  <w:rPr>
                    <w:rFonts w:ascii="Cambria Math" w:hAnsi="Cambria Math"/>
                    <w:lang w:val="vi-VN"/>
                  </w:rPr>
                  <m:t>2</m:t>
                </m:r>
              </m:sub>
            </m:sSub>
          </m:sub>
        </m:sSub>
        <m:r>
          <w:rPr>
            <w:rFonts w:ascii="Cambria Math" w:hAnsi="Cambria Math"/>
            <w:lang w:val="vi-VN"/>
          </w:rPr>
          <m:t>(</m:t>
        </m:r>
        <m:sSub>
          <m:sSubPr>
            <m:ctrlPr>
              <w:rPr>
                <w:rFonts w:ascii="Cambria Math" w:hAnsi="Cambria Math"/>
                <w:i/>
              </w:rPr>
            </m:ctrlPr>
          </m:sSubPr>
          <m:e>
            <m:r>
              <w:rPr>
                <w:rFonts w:ascii="Cambria Math" w:hAnsi="Cambria Math"/>
                <w:lang w:val="vi-VN"/>
              </w:rPr>
              <m:t>h</m:t>
            </m:r>
          </m:e>
          <m:sub>
            <m:r>
              <w:rPr>
                <w:rFonts w:ascii="Cambria Math" w:hAnsi="Cambria Math"/>
                <w:lang w:val="vi-VN"/>
              </w:rPr>
              <m:t>1</m:t>
            </m:r>
          </m:sub>
        </m:sSub>
        <m:r>
          <w:rPr>
            <w:rFonts w:ascii="Cambria Math" w:hAnsi="Cambria Math"/>
            <w:lang w:val="vi-VN"/>
          </w:rPr>
          <m:t>)</m:t>
        </m:r>
      </m:oMath>
      <w:r w:rsidR="00963260" w:rsidRPr="00BD6664">
        <w:rPr>
          <w:lang w:val="vi-VN"/>
        </w:rPr>
        <w:tab/>
      </w:r>
      <w:r w:rsidR="00963260" w:rsidRPr="00BD6664">
        <w:rPr>
          <w:lang w:val="vi-VN"/>
        </w:rPr>
        <w:tab/>
      </w:r>
      <w:r w:rsidR="00963260" w:rsidRPr="00BD6664">
        <w:rPr>
          <w:lang w:val="vi-VN"/>
        </w:rPr>
        <w:tab/>
      </w:r>
      <w:r w:rsidR="00963260" w:rsidRPr="00BD6664">
        <w:rPr>
          <w:lang w:val="vi-VN"/>
        </w:rPr>
        <w:tab/>
        <w:t>(2.17)</w:t>
      </w:r>
    </w:p>
    <w:p w14:paraId="0D6FC95B" w14:textId="3DE57E8F" w:rsidR="00A97CF5" w:rsidRPr="00BD6664" w:rsidRDefault="001973A2" w:rsidP="00963260">
      <w:pPr>
        <w:pStyle w:val="Nidungvnbn"/>
        <w:keepNext/>
        <w:ind w:left="3600" w:firstLine="0"/>
        <w:jc w:val="left"/>
        <w:rPr>
          <w:lang w:val="vi-VN"/>
        </w:rPr>
      </w:pPr>
      <m:oMath>
        <m:sSub>
          <m:sSubPr>
            <m:ctrlPr>
              <w:rPr>
                <w:rFonts w:ascii="Cambria Math" w:hAnsi="Cambria Math"/>
                <w:i/>
              </w:rPr>
            </m:ctrlPr>
          </m:sSubPr>
          <m:e>
            <m:r>
              <w:rPr>
                <w:rFonts w:ascii="Cambria Math" w:hAnsi="Cambria Math"/>
                <w:lang w:val="vi-VN"/>
              </w:rPr>
              <m:t>h</m:t>
            </m:r>
          </m:e>
          <m:sub>
            <m:r>
              <w:rPr>
                <w:rFonts w:ascii="Cambria Math" w:hAnsi="Cambria Math"/>
                <w:lang w:val="vi-VN"/>
              </w:rPr>
              <m:t>3</m:t>
            </m:r>
          </m:sub>
        </m:sSub>
        <m:r>
          <w:rPr>
            <w:rFonts w:ascii="Cambria Math" w:hAnsi="Cambria Math"/>
            <w:lang w:val="vi-VN"/>
          </w:rPr>
          <m:t>=</m:t>
        </m:r>
        <m:sSub>
          <m:sSubPr>
            <m:ctrlPr>
              <w:rPr>
                <w:rFonts w:ascii="Cambria Math" w:hAnsi="Cambria Math"/>
                <w:i/>
              </w:rPr>
            </m:ctrlPr>
          </m:sSubPr>
          <m:e>
            <m:r>
              <w:rPr>
                <w:rFonts w:ascii="Cambria Math" w:hAnsi="Cambria Math"/>
                <w:lang w:val="vi-VN"/>
              </w:rPr>
              <m:t>Block</m:t>
            </m:r>
          </m:e>
          <m:sub>
            <m:sSub>
              <m:sSubPr>
                <m:ctrlPr>
                  <w:rPr>
                    <w:rFonts w:ascii="Cambria Math" w:hAnsi="Cambria Math"/>
                    <w:i/>
                  </w:rPr>
                </m:ctrlPr>
              </m:sSubPr>
              <m:e>
                <m:r>
                  <w:rPr>
                    <w:rFonts w:ascii="Cambria Math" w:hAnsi="Cambria Math"/>
                    <w:lang w:val="vi-VN"/>
                  </w:rPr>
                  <m:t>k</m:t>
                </m:r>
              </m:e>
              <m:sub>
                <m:r>
                  <w:rPr>
                    <w:rFonts w:ascii="Cambria Math" w:hAnsi="Cambria Math"/>
                    <w:lang w:val="vi-VN"/>
                  </w:rPr>
                  <m:t>3</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vi-VN"/>
                  </w:rPr>
                  <m:t>h</m:t>
                </m:r>
              </m:e>
              <m:sub>
                <m:r>
                  <w:rPr>
                    <w:rFonts w:ascii="Cambria Math" w:hAnsi="Cambria Math"/>
                    <w:lang w:val="vi-VN"/>
                  </w:rPr>
                  <m:t>2</m:t>
                </m:r>
              </m:sub>
            </m:sSub>
          </m:e>
        </m:d>
      </m:oMath>
      <w:r w:rsidR="00963260" w:rsidRPr="00BD6664">
        <w:rPr>
          <w:lang w:val="vi-VN"/>
        </w:rPr>
        <w:tab/>
      </w:r>
      <w:r w:rsidR="00963260" w:rsidRPr="00BD6664">
        <w:rPr>
          <w:lang w:val="vi-VN"/>
        </w:rPr>
        <w:tab/>
      </w:r>
      <w:r w:rsidR="00963260" w:rsidRPr="00BD6664">
        <w:rPr>
          <w:lang w:val="vi-VN"/>
        </w:rPr>
        <w:tab/>
      </w:r>
      <w:r w:rsidR="00963260" w:rsidRPr="00BD6664">
        <w:rPr>
          <w:lang w:val="vi-VN"/>
        </w:rPr>
        <w:tab/>
        <w:t>(2.18)</w:t>
      </w:r>
    </w:p>
    <w:p w14:paraId="17C6F6E6" w14:textId="28B2A6A4" w:rsidR="00A97CF5" w:rsidRPr="00BD6664" w:rsidRDefault="00A97CF5" w:rsidP="00963260">
      <w:pPr>
        <w:pStyle w:val="Nidungvnbn"/>
        <w:keepNext/>
        <w:ind w:left="2880"/>
        <w:jc w:val="left"/>
        <w:rPr>
          <w:lang w:val="vi-VN"/>
        </w:rPr>
      </w:pPr>
      <m:oMath>
        <m:r>
          <w:rPr>
            <w:rFonts w:ascii="Cambria Math" w:hAnsi="Cambria Math"/>
            <w:lang w:val="vi-VN"/>
          </w:rPr>
          <m:t>y=</m:t>
        </m:r>
        <m:sSub>
          <m:sSubPr>
            <m:ctrlPr>
              <w:rPr>
                <w:rFonts w:ascii="Cambria Math" w:hAnsi="Cambria Math"/>
                <w:i/>
              </w:rPr>
            </m:ctrlPr>
          </m:sSubPr>
          <m:e>
            <m:r>
              <w:rPr>
                <w:rFonts w:ascii="Cambria Math" w:hAnsi="Cambria Math"/>
                <w:lang w:val="vi-VN"/>
              </w:rPr>
              <m:t>h</m:t>
            </m:r>
          </m:e>
          <m:sub>
            <m:r>
              <w:rPr>
                <w:rFonts w:ascii="Cambria Math" w:hAnsi="Cambria Math"/>
                <w:lang w:val="vi-VN"/>
              </w:rPr>
              <m:t>3</m:t>
            </m:r>
          </m:sub>
        </m:sSub>
        <m:r>
          <w:rPr>
            <w:rFonts w:ascii="Cambria Math" w:hAnsi="Cambria Math"/>
            <w:lang w:val="vi-VN"/>
          </w:rPr>
          <m:t>+x</m:t>
        </m:r>
      </m:oMath>
      <w:r w:rsidR="00963260" w:rsidRPr="00BD6664">
        <w:rPr>
          <w:lang w:val="vi-VN"/>
        </w:rPr>
        <w:tab/>
      </w:r>
      <w:r w:rsidR="00963260" w:rsidRPr="00BD6664">
        <w:rPr>
          <w:lang w:val="vi-VN"/>
        </w:rPr>
        <w:tab/>
      </w:r>
      <w:r w:rsidR="00963260" w:rsidRPr="00BD6664">
        <w:rPr>
          <w:lang w:val="vi-VN"/>
        </w:rPr>
        <w:tab/>
      </w:r>
      <w:r w:rsidR="00963260" w:rsidRPr="00BD6664">
        <w:rPr>
          <w:lang w:val="vi-VN"/>
        </w:rPr>
        <w:tab/>
      </w:r>
      <w:r w:rsidR="00963260" w:rsidRPr="00BD6664">
        <w:rPr>
          <w:lang w:val="vi-VN"/>
        </w:rPr>
        <w:tab/>
        <w:t>(2.19)</w:t>
      </w:r>
    </w:p>
    <w:p w14:paraId="6A81BCE7" w14:textId="3C74FE31" w:rsidR="00A97CF5" w:rsidRPr="00BD6664" w:rsidRDefault="001973A2" w:rsidP="00963260">
      <w:pPr>
        <w:pStyle w:val="Nidungvnbn"/>
        <w:keepNext/>
        <w:ind w:left="3600" w:firstLine="0"/>
        <w:jc w:val="left"/>
        <w:rPr>
          <w:lang w:val="vi-VN"/>
        </w:rPr>
      </w:pPr>
      <m:oMath>
        <m:acc>
          <m:accPr>
            <m:ctrlPr>
              <w:rPr>
                <w:rFonts w:ascii="Cambria Math" w:hAnsi="Cambria Math"/>
                <w:i/>
              </w:rPr>
            </m:ctrlPr>
          </m:accPr>
          <m:e>
            <m:r>
              <w:rPr>
                <w:rFonts w:ascii="Cambria Math" w:hAnsi="Cambria Math"/>
                <w:lang w:val="vi-VN"/>
              </w:rPr>
              <m:t>h</m:t>
            </m:r>
          </m:e>
        </m:acc>
        <m:r>
          <w:rPr>
            <w:rFonts w:ascii="Cambria Math" w:hAnsi="Cambria Math"/>
            <w:lang w:val="vi-VN"/>
          </w:rPr>
          <m:t>=ReLU(y)</m:t>
        </m:r>
      </m:oMath>
      <w:r w:rsidR="00963260" w:rsidRPr="00BD6664">
        <w:rPr>
          <w:lang w:val="vi-VN"/>
        </w:rPr>
        <w:tab/>
      </w:r>
      <w:r w:rsidR="00963260" w:rsidRPr="00BD6664">
        <w:rPr>
          <w:lang w:val="vi-VN"/>
        </w:rPr>
        <w:tab/>
      </w:r>
      <w:r w:rsidR="00963260" w:rsidRPr="00BD6664">
        <w:rPr>
          <w:lang w:val="vi-VN"/>
        </w:rPr>
        <w:tab/>
      </w:r>
      <w:r w:rsidR="00963260" w:rsidRPr="00BD6664">
        <w:rPr>
          <w:lang w:val="vi-VN"/>
        </w:rPr>
        <w:tab/>
        <w:t>(2.20)</w:t>
      </w:r>
    </w:p>
    <w:p w14:paraId="0FFE3C03" w14:textId="1D67A03B" w:rsidR="0072443C" w:rsidRPr="00810759" w:rsidRDefault="00810759" w:rsidP="00810759">
      <w:pPr>
        <w:pStyle w:val="Nidungvnbn"/>
        <w:rPr>
          <w:lang w:val="vi-VN"/>
        </w:rPr>
      </w:pPr>
      <w:r w:rsidRPr="00176E1F">
        <w:rPr>
          <w:lang w:val="vi-VN"/>
        </w:rPr>
        <w:t xml:space="preserve">Trong đó, </w:t>
      </w:r>
      <w:r w:rsidRPr="002C29AA">
        <w:rPr>
          <w:i/>
          <w:lang w:val="vi-VN"/>
        </w:rPr>
        <w:t>Block k</w:t>
      </w:r>
      <w:r w:rsidRPr="00176E1F">
        <w:rPr>
          <w:lang w:val="vi-VN"/>
        </w:rPr>
        <w:t xml:space="preserve"> là khối tích chập có số lượng bộ lọc </w:t>
      </w:r>
      <w:r w:rsidRPr="002C29AA">
        <w:rPr>
          <w:i/>
          <w:lang w:val="vi-VN"/>
        </w:rPr>
        <w:t>k</w:t>
      </w:r>
      <w:r w:rsidRPr="00176E1F">
        <w:rPr>
          <w:lang w:val="vi-VN"/>
        </w:rPr>
        <w:t xml:space="preserve">. Số lượng bộ lọc của các </w:t>
      </w:r>
      <w:r w:rsidRPr="002C29AA">
        <w:rPr>
          <w:i/>
          <w:lang w:val="vi-VN"/>
        </w:rPr>
        <w:t>Block k</w:t>
      </w:r>
      <w:r w:rsidRPr="00176E1F">
        <w:rPr>
          <w:lang w:val="vi-VN"/>
        </w:rPr>
        <w:t xml:space="preserve"> lần lượt là {64, 128, 128}. ResNet được xây dựng bằng cách xếp chồng ba khối “dư” với một tầng </w:t>
      </w:r>
      <w:r w:rsidRPr="009B1425">
        <w:rPr>
          <w:lang w:val="vi-VN"/>
        </w:rPr>
        <w:t xml:space="preserve">tổng hợp trung bình </w:t>
      </w:r>
      <w:r>
        <w:rPr>
          <w:lang w:val="vi-VN"/>
        </w:rPr>
        <w:t xml:space="preserve">và một tầng softmax. </w:t>
      </w:r>
    </w:p>
    <w:p w14:paraId="49CDE311" w14:textId="5477B8ED" w:rsidR="00C90EF3" w:rsidRPr="00E274ED" w:rsidRDefault="00C90EF3" w:rsidP="009935BA">
      <w:pPr>
        <w:pStyle w:val="Nidungvnbn"/>
        <w:rPr>
          <w:lang w:val="vi-VN"/>
        </w:rPr>
      </w:pPr>
      <w:r w:rsidRPr="00810759">
        <w:rPr>
          <w:lang w:val="vi-VN"/>
        </w:rPr>
        <w:t xml:space="preserve">Ngoài các thành phần </w:t>
      </w:r>
      <w:r w:rsidR="007823BA">
        <w:rPr>
          <w:lang w:val="vi-VN"/>
        </w:rPr>
        <w:t>cơ bản</w:t>
      </w:r>
      <w:r w:rsidR="00757BA2">
        <w:rPr>
          <w:lang w:val="vi-VN"/>
        </w:rPr>
        <w:t xml:space="preserve"> như đã đề cập ở phần trên</w:t>
      </w:r>
      <w:r w:rsidRPr="00810759">
        <w:rPr>
          <w:lang w:val="vi-VN"/>
        </w:rPr>
        <w:t xml:space="preserve">, ResNet được mở rộng sâu hơn bằng cách thêm kết nối tắt trong mỗi khối dư để cho phép dòng gradient chảy trực tiếp qua các lớp dưới cùng. </w:t>
      </w:r>
      <w:r w:rsidRPr="00E274ED">
        <w:rPr>
          <w:lang w:val="vi-VN"/>
        </w:rPr>
        <w:t xml:space="preserve">Nó đạt được hiệu suất cao trong phát hiện đối tượng và các nhiệm vụ liên quan đến nhận dạng khác. </w:t>
      </w:r>
    </w:p>
    <w:p w14:paraId="6A1ED824" w14:textId="351CE851" w:rsidR="007F1DEF" w:rsidRPr="00E274ED" w:rsidRDefault="00C90EF3" w:rsidP="00D2710C">
      <w:pPr>
        <w:pStyle w:val="Nidungvnbn"/>
        <w:rPr>
          <w:lang w:val="vi-VN"/>
        </w:rPr>
      </w:pPr>
      <w:r w:rsidRPr="00E274ED">
        <w:rPr>
          <w:lang w:val="vi-VN"/>
        </w:rPr>
        <w:t>Xếp chồng 3 khối dư cần thiết, mỗi khối có số bộ lọc cho mỗi lớp tích chập lần lượt là 64, 128, 128 cùng với một Global Average Pooling và cuối cùng là một phân loại Softmax, ta có mạng ResNet như hình sau:</w:t>
      </w:r>
    </w:p>
    <w:p w14:paraId="24DA9DE8" w14:textId="77777777" w:rsidR="006355F0" w:rsidRDefault="00C90EF3" w:rsidP="006355F0">
      <w:pPr>
        <w:pStyle w:val="Nidungvnbn"/>
        <w:keepNext/>
        <w:jc w:val="center"/>
      </w:pPr>
      <w:r>
        <w:rPr>
          <w:noProof/>
          <w:lang w:val="vi-VN" w:eastAsia="vi-VN"/>
        </w:rPr>
        <w:drawing>
          <wp:inline distT="0" distB="0" distL="0" distR="0" wp14:anchorId="1CC6E79B" wp14:editId="3F7DBD93">
            <wp:extent cx="5408762" cy="1250315"/>
            <wp:effectExtent l="0" t="0" r="1905" b="6985"/>
            <wp:docPr id="212946217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8"/>
                    <a:srcRect/>
                    <a:stretch>
                      <a:fillRect/>
                    </a:stretch>
                  </pic:blipFill>
                  <pic:spPr>
                    <a:xfrm>
                      <a:off x="0" y="0"/>
                      <a:ext cx="5509284" cy="1273552"/>
                    </a:xfrm>
                    <a:prstGeom prst="rect">
                      <a:avLst/>
                    </a:prstGeom>
                    <a:ln/>
                  </pic:spPr>
                </pic:pic>
              </a:graphicData>
            </a:graphic>
          </wp:inline>
        </w:drawing>
      </w:r>
    </w:p>
    <w:p w14:paraId="44A363DC" w14:textId="250FD606" w:rsidR="008B75C0" w:rsidRPr="001973A2" w:rsidRDefault="006355F0" w:rsidP="001973A2">
      <w:pPr>
        <w:pStyle w:val="Caption"/>
      </w:pPr>
      <w:bookmarkStart w:id="83" w:name="_Toc44595723"/>
      <w:r>
        <w:t xml:space="preserve">Hình </w:t>
      </w:r>
      <w:fldSimple w:instr=" SEQ Hình \* ARABIC ">
        <w:r w:rsidR="001973A2">
          <w:rPr>
            <w:noProof/>
          </w:rPr>
          <w:t>26</w:t>
        </w:r>
      </w:fldSimple>
      <w:r w:rsidR="00D2710C">
        <w:t>. Kiến trúc của ResNet</w:t>
      </w:r>
      <w:bookmarkEnd w:id="83"/>
    </w:p>
    <w:p w14:paraId="0CADED51" w14:textId="7056951D" w:rsidR="007B1A23" w:rsidRPr="00601C18" w:rsidRDefault="005535F0" w:rsidP="004A7C39">
      <w:pPr>
        <w:pStyle w:val="Chng"/>
        <w:rPr>
          <w:lang w:val="vi-VN"/>
        </w:rPr>
      </w:pPr>
      <w:bookmarkStart w:id="84" w:name="_Toc44596616"/>
      <w:r>
        <w:rPr>
          <w:lang w:val="vi-VN"/>
        </w:rPr>
        <w:lastRenderedPageBreak/>
        <w:t>CHƯƠNG 3</w:t>
      </w:r>
      <w:r w:rsidR="00024496" w:rsidRPr="00601C18">
        <w:rPr>
          <w:lang w:val="vi-VN"/>
        </w:rPr>
        <w:t xml:space="preserve"> – </w:t>
      </w:r>
      <w:r w:rsidR="00C90EF3">
        <w:rPr>
          <w:lang w:val="vi-VN"/>
        </w:rPr>
        <w:t>THỰC NGHIỆM</w:t>
      </w:r>
      <w:bookmarkEnd w:id="84"/>
    </w:p>
    <w:p w14:paraId="51958D32" w14:textId="7B45BC9B" w:rsidR="00024496" w:rsidRPr="009414D7" w:rsidRDefault="00024496" w:rsidP="00024496">
      <w:pPr>
        <w:pStyle w:val="Tiumccp1"/>
        <w:rPr>
          <w:lang w:val="vi-VN"/>
        </w:rPr>
      </w:pPr>
      <w:bookmarkStart w:id="85" w:name="_Toc44596617"/>
      <w:r w:rsidRPr="00601C18">
        <w:rPr>
          <w:lang w:val="vi-VN"/>
        </w:rPr>
        <w:t xml:space="preserve">1.1 </w:t>
      </w:r>
      <w:r w:rsidR="008F1FB0" w:rsidRPr="009414D7">
        <w:rPr>
          <w:lang w:val="vi-VN"/>
        </w:rPr>
        <w:t>Dữ liệu</w:t>
      </w:r>
      <w:bookmarkEnd w:id="85"/>
    </w:p>
    <w:p w14:paraId="5A9C94A6" w14:textId="0372D50D" w:rsidR="002E4F89" w:rsidRPr="004816D7" w:rsidRDefault="0093336B" w:rsidP="004816D7">
      <w:pPr>
        <w:pStyle w:val="Nidungvnbn"/>
        <w:rPr>
          <w:lang w:val="vi-VN"/>
        </w:rPr>
      </w:pPr>
      <w:r w:rsidRPr="009414D7">
        <w:rPr>
          <w:lang w:val="vi-VN"/>
        </w:rPr>
        <w:t xml:space="preserve">Thực nghiệm sử dụng </w:t>
      </w:r>
      <w:r>
        <w:rPr>
          <w:lang w:val="vi-VN"/>
        </w:rPr>
        <w:t>113</w:t>
      </w:r>
      <w:r w:rsidR="002E4F89" w:rsidRPr="009414D7">
        <w:rPr>
          <w:lang w:val="vi-VN"/>
        </w:rPr>
        <w:t xml:space="preserve"> tập dữ liệu chuỗi thời gian đơn biến của kho dữ liệu UCR </w:t>
      </w:r>
      <w:r w:rsidR="00D0092A">
        <w:rPr>
          <w:lang w:val="vi-VN"/>
        </w:rPr>
        <w:t>2018.</w:t>
      </w:r>
      <w:r w:rsidR="00D0092A" w:rsidRPr="00D0092A">
        <w:rPr>
          <w:lang w:val="vi-VN"/>
        </w:rPr>
        <w:t xml:space="preserve"> </w:t>
      </w:r>
      <w:r w:rsidR="00D0092A">
        <w:rPr>
          <w:lang w:val="vi-VN"/>
        </w:rPr>
        <w:t xml:space="preserve">Đây là </w:t>
      </w:r>
      <w:r w:rsidR="00D0092A" w:rsidRPr="004816D7">
        <w:rPr>
          <w:lang w:val="vi-VN"/>
        </w:rPr>
        <w:t>những tập</w:t>
      </w:r>
      <w:r w:rsidR="00D0092A" w:rsidRPr="00D0092A">
        <w:rPr>
          <w:lang w:val="vi-VN"/>
        </w:rPr>
        <w:t xml:space="preserve"> dữ liệu</w:t>
      </w:r>
      <w:r w:rsidR="002E4F89" w:rsidRPr="009414D7">
        <w:rPr>
          <w:lang w:val="vi-VN"/>
        </w:rPr>
        <w:t xml:space="preserve"> </w:t>
      </w:r>
      <w:r w:rsidR="00D0092A" w:rsidRPr="004816D7">
        <w:rPr>
          <w:lang w:val="vi-VN"/>
        </w:rPr>
        <w:t>đầy đủ và mới nhất để tiến hành các thực nghiệm liên quan tới phâ loại chuỗi thời gian hiện nay</w:t>
      </w:r>
      <w:r w:rsidR="000A4235" w:rsidRPr="004816D7">
        <w:rPr>
          <w:lang w:val="vi-VN"/>
        </w:rPr>
        <w:t>.</w:t>
      </w:r>
    </w:p>
    <w:p w14:paraId="0567D909" w14:textId="77777777" w:rsidR="003C67CC" w:rsidRPr="009414D7" w:rsidRDefault="003C67CC" w:rsidP="002E4F89">
      <w:pPr>
        <w:ind w:firstLine="720"/>
        <w:rPr>
          <w:lang w:val="vi-VN"/>
        </w:rPr>
      </w:pPr>
    </w:p>
    <w:tbl>
      <w:tblPr>
        <w:tblW w:w="97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45"/>
        <w:gridCol w:w="1385"/>
        <w:gridCol w:w="1350"/>
        <w:gridCol w:w="1260"/>
        <w:gridCol w:w="1495"/>
        <w:gridCol w:w="1980"/>
      </w:tblGrid>
      <w:tr w:rsidR="000D5111" w:rsidRPr="003C67CC" w14:paraId="766B0CDC" w14:textId="77777777" w:rsidTr="00BE3863">
        <w:trPr>
          <w:jc w:val="center"/>
        </w:trPr>
        <w:tc>
          <w:tcPr>
            <w:tcW w:w="2245" w:type="dxa"/>
            <w:vAlign w:val="center"/>
          </w:tcPr>
          <w:p w14:paraId="073A93A7" w14:textId="77777777" w:rsidR="00BF76F7" w:rsidRDefault="000D5111" w:rsidP="00BE3863">
            <w:pPr>
              <w:pStyle w:val="Nidungvnbn"/>
              <w:spacing w:line="240" w:lineRule="auto"/>
              <w:ind w:firstLine="0"/>
              <w:jc w:val="center"/>
              <w:rPr>
                <w:b/>
              </w:rPr>
            </w:pPr>
            <w:r w:rsidRPr="00FA4BDB">
              <w:rPr>
                <w:b/>
              </w:rPr>
              <w:t>Tên tập</w:t>
            </w:r>
          </w:p>
          <w:p w14:paraId="77F9F1F4" w14:textId="212AEFB4" w:rsidR="000D5111" w:rsidRPr="00FA4BDB" w:rsidRDefault="000D5111" w:rsidP="00BE3863">
            <w:pPr>
              <w:pStyle w:val="Nidungvnbn"/>
              <w:spacing w:line="240" w:lineRule="auto"/>
              <w:ind w:firstLine="0"/>
              <w:jc w:val="center"/>
              <w:rPr>
                <w:b/>
              </w:rPr>
            </w:pPr>
            <w:r w:rsidRPr="00FA4BDB">
              <w:rPr>
                <w:b/>
              </w:rPr>
              <w:t xml:space="preserve"> dữ liệu</w:t>
            </w:r>
          </w:p>
        </w:tc>
        <w:tc>
          <w:tcPr>
            <w:tcW w:w="1385" w:type="dxa"/>
            <w:vAlign w:val="center"/>
          </w:tcPr>
          <w:p w14:paraId="4AC421F7" w14:textId="77777777" w:rsidR="000D5111" w:rsidRPr="003C67CC" w:rsidRDefault="000D5111" w:rsidP="00BE3863">
            <w:pPr>
              <w:pStyle w:val="Nidungvnbn"/>
              <w:spacing w:line="240" w:lineRule="auto"/>
              <w:ind w:firstLine="0"/>
              <w:jc w:val="center"/>
              <w:rPr>
                <w:b/>
              </w:rPr>
            </w:pPr>
            <w:r w:rsidRPr="003C67CC">
              <w:rPr>
                <w:b/>
              </w:rPr>
              <w:t>Số mẫu huấn luyện</w:t>
            </w:r>
          </w:p>
        </w:tc>
        <w:tc>
          <w:tcPr>
            <w:tcW w:w="1350" w:type="dxa"/>
            <w:vAlign w:val="center"/>
          </w:tcPr>
          <w:p w14:paraId="6157D22D" w14:textId="77777777" w:rsidR="000D5111" w:rsidRPr="003C67CC" w:rsidRDefault="000D5111" w:rsidP="00BE3863">
            <w:pPr>
              <w:pStyle w:val="Nidungvnbn"/>
              <w:spacing w:line="240" w:lineRule="auto"/>
              <w:ind w:firstLine="0"/>
              <w:jc w:val="center"/>
              <w:rPr>
                <w:b/>
              </w:rPr>
            </w:pPr>
            <w:r w:rsidRPr="003C67CC">
              <w:rPr>
                <w:b/>
              </w:rPr>
              <w:t>Số mẫu kiểm tra</w:t>
            </w:r>
          </w:p>
        </w:tc>
        <w:tc>
          <w:tcPr>
            <w:tcW w:w="1260" w:type="dxa"/>
            <w:vAlign w:val="center"/>
          </w:tcPr>
          <w:p w14:paraId="0126F333" w14:textId="77777777" w:rsidR="000D5111" w:rsidRPr="003C67CC" w:rsidRDefault="000D5111" w:rsidP="00BE3863">
            <w:pPr>
              <w:pStyle w:val="Nidungvnbn"/>
              <w:spacing w:line="240" w:lineRule="auto"/>
              <w:ind w:firstLine="0"/>
              <w:jc w:val="center"/>
              <w:rPr>
                <w:b/>
              </w:rPr>
            </w:pPr>
            <w:r w:rsidRPr="003C67CC">
              <w:rPr>
                <w:b/>
              </w:rPr>
              <w:t>Độ dài chuỗi</w:t>
            </w:r>
          </w:p>
        </w:tc>
        <w:tc>
          <w:tcPr>
            <w:tcW w:w="1495" w:type="dxa"/>
            <w:vAlign w:val="center"/>
          </w:tcPr>
          <w:p w14:paraId="4E4C9FC0" w14:textId="5329C398" w:rsidR="000D5111" w:rsidRPr="003C67CC" w:rsidRDefault="000D5111" w:rsidP="00BE3863">
            <w:pPr>
              <w:pStyle w:val="Nidungvnbn"/>
              <w:spacing w:line="240" w:lineRule="auto"/>
              <w:ind w:firstLine="0"/>
              <w:jc w:val="center"/>
              <w:rPr>
                <w:b/>
              </w:rPr>
            </w:pPr>
            <w:r w:rsidRPr="003C67CC">
              <w:rPr>
                <w:b/>
              </w:rPr>
              <w:t>Số lớp</w:t>
            </w:r>
          </w:p>
          <w:p w14:paraId="6C9979BE" w14:textId="044172F7" w:rsidR="000D5111" w:rsidRPr="003C67CC" w:rsidRDefault="000D5111" w:rsidP="00BE3863">
            <w:pPr>
              <w:pStyle w:val="Nidungvnbn"/>
              <w:spacing w:line="240" w:lineRule="auto"/>
              <w:ind w:firstLine="0"/>
              <w:jc w:val="center"/>
              <w:rPr>
                <w:b/>
              </w:rPr>
            </w:pPr>
            <w:r w:rsidRPr="003C67CC">
              <w:rPr>
                <w:b/>
              </w:rPr>
              <w:t>phân loại</w:t>
            </w:r>
          </w:p>
        </w:tc>
        <w:tc>
          <w:tcPr>
            <w:tcW w:w="1980" w:type="dxa"/>
            <w:vAlign w:val="center"/>
          </w:tcPr>
          <w:p w14:paraId="2F728098" w14:textId="77777777" w:rsidR="006A5AC6" w:rsidRDefault="000D5111" w:rsidP="00BE3863">
            <w:pPr>
              <w:pStyle w:val="Nidungvnbn"/>
              <w:spacing w:line="240" w:lineRule="auto"/>
              <w:ind w:firstLine="0"/>
              <w:jc w:val="center"/>
              <w:rPr>
                <w:b/>
              </w:rPr>
            </w:pPr>
            <w:r w:rsidRPr="003C67CC">
              <w:rPr>
                <w:b/>
              </w:rPr>
              <w:t>Dạng</w:t>
            </w:r>
          </w:p>
          <w:p w14:paraId="56E05007" w14:textId="0495ADC4" w:rsidR="000D5111" w:rsidRPr="003C67CC" w:rsidRDefault="000D5111" w:rsidP="00BE3863">
            <w:pPr>
              <w:pStyle w:val="Nidungvnbn"/>
              <w:spacing w:line="240" w:lineRule="auto"/>
              <w:ind w:firstLine="0"/>
              <w:jc w:val="center"/>
              <w:rPr>
                <w:b/>
              </w:rPr>
            </w:pPr>
            <w:r w:rsidRPr="003C67CC">
              <w:rPr>
                <w:b/>
              </w:rPr>
              <w:t>dữ liệu</w:t>
            </w:r>
          </w:p>
        </w:tc>
      </w:tr>
      <w:tr w:rsidR="009913A1" w14:paraId="7517D49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4B33B7" w14:textId="31C6AC98" w:rsidR="009913A1" w:rsidRPr="00FA4BDB" w:rsidRDefault="009913A1" w:rsidP="00BE3863">
            <w:pPr>
              <w:pStyle w:val="Nidungvnbn"/>
              <w:spacing w:line="240" w:lineRule="auto"/>
              <w:ind w:firstLine="0"/>
              <w:jc w:val="left"/>
              <w:rPr>
                <w:b/>
              </w:rPr>
            </w:pPr>
            <w:bookmarkStart w:id="86" w:name="_heading=h.tl6uk2hga9u" w:colFirst="0" w:colLast="0"/>
            <w:bookmarkStart w:id="87" w:name="_heading=h.aw0wy2shavr3" w:colFirst="0" w:colLast="0"/>
            <w:bookmarkEnd w:id="86"/>
            <w:bookmarkEnd w:id="87"/>
            <w:r w:rsidRPr="00FA4BDB">
              <w:rPr>
                <w:b/>
              </w:rPr>
              <w:t>ACSF1</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0BCB12" w14:textId="5302C69C" w:rsidR="009913A1" w:rsidRDefault="009913A1" w:rsidP="00BE3863">
            <w:pPr>
              <w:pStyle w:val="Nidungvnbn"/>
              <w:spacing w:line="240" w:lineRule="auto"/>
              <w:ind w:firstLine="0"/>
              <w:jc w:val="left"/>
            </w:pPr>
            <w:bookmarkStart w:id="88" w:name="_heading=h.abt6vcw1i3ne" w:colFirst="0" w:colLast="0"/>
            <w:bookmarkEnd w:id="88"/>
            <w:r w:rsidRPr="001B219F">
              <w:t>100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7A5857" w14:textId="4AEABF24" w:rsidR="009913A1" w:rsidRDefault="009913A1" w:rsidP="00BE3863">
            <w:pPr>
              <w:pStyle w:val="Nidungvnbn"/>
              <w:spacing w:line="240" w:lineRule="auto"/>
              <w:ind w:firstLine="0"/>
              <w:jc w:val="left"/>
            </w:pPr>
            <w:bookmarkStart w:id="89" w:name="_heading=h.bofdrzlvcg80" w:colFirst="0" w:colLast="0"/>
            <w:bookmarkEnd w:id="89"/>
            <w:r w:rsidRPr="001B219F">
              <w:t>100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39BE389" w14:textId="498DF813" w:rsidR="009913A1" w:rsidRDefault="009913A1" w:rsidP="00BE3863">
            <w:pPr>
              <w:pStyle w:val="Nidungvnbn"/>
              <w:spacing w:line="240" w:lineRule="auto"/>
              <w:ind w:firstLine="0"/>
              <w:jc w:val="left"/>
            </w:pPr>
            <w:bookmarkStart w:id="90" w:name="_heading=h.3zf5ehjip2l0" w:colFirst="0" w:colLast="0"/>
            <w:bookmarkEnd w:id="90"/>
            <w:r w:rsidRPr="001B219F">
              <w:t>1460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74E831" w14:textId="5F11D316" w:rsidR="009913A1" w:rsidRDefault="009913A1" w:rsidP="00BE3863">
            <w:pPr>
              <w:pStyle w:val="Nidungvnbn"/>
              <w:spacing w:line="240" w:lineRule="auto"/>
              <w:ind w:firstLine="0"/>
              <w:jc w:val="left"/>
            </w:pPr>
            <w:bookmarkStart w:id="91" w:name="_heading=h.xig5q14qy4we" w:colFirst="0" w:colLast="0"/>
            <w:bookmarkEnd w:id="91"/>
            <w:r w:rsidRPr="001B219F">
              <w:t>10</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FC8F71" w14:textId="146FA976" w:rsidR="009913A1" w:rsidRDefault="009913A1" w:rsidP="00BE3863">
            <w:pPr>
              <w:pStyle w:val="Nidungvnbn"/>
              <w:spacing w:line="240" w:lineRule="auto"/>
              <w:ind w:firstLine="0"/>
              <w:jc w:val="left"/>
            </w:pPr>
            <w:bookmarkStart w:id="92" w:name="_heading=h.c6o68hyspmkl" w:colFirst="0" w:colLast="0"/>
            <w:bookmarkEnd w:id="92"/>
            <w:r w:rsidRPr="001B219F">
              <w:t>DEVICE</w:t>
            </w:r>
          </w:p>
        </w:tc>
      </w:tr>
      <w:tr w:rsidR="009913A1" w14:paraId="438DDEC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E4480E6" w14:textId="0CC0EE62" w:rsidR="009913A1" w:rsidRPr="00FA4BDB" w:rsidRDefault="009913A1" w:rsidP="00BE3863">
            <w:pPr>
              <w:pStyle w:val="Nidungvnbn"/>
              <w:spacing w:line="240" w:lineRule="auto"/>
              <w:ind w:firstLine="0"/>
              <w:jc w:val="left"/>
              <w:rPr>
                <w:b/>
              </w:rPr>
            </w:pPr>
            <w:bookmarkStart w:id="93" w:name="_heading=h.e2iyvp6iu9w1" w:colFirst="0" w:colLast="0"/>
            <w:bookmarkEnd w:id="93"/>
            <w:r w:rsidRPr="00FA4BDB">
              <w:rPr>
                <w:b/>
              </w:rPr>
              <w:t>Adiac</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511C6C2" w14:textId="090B2FC5" w:rsidR="009913A1" w:rsidRDefault="009913A1" w:rsidP="00BE3863">
            <w:pPr>
              <w:pStyle w:val="Nidungvnbn"/>
              <w:spacing w:line="240" w:lineRule="auto"/>
              <w:ind w:firstLine="0"/>
              <w:jc w:val="left"/>
            </w:pPr>
            <w:bookmarkStart w:id="94" w:name="_heading=h.cy61b010vp12" w:colFirst="0" w:colLast="0"/>
            <w:bookmarkEnd w:id="94"/>
            <w:r w:rsidRPr="001B219F">
              <w:t>390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602B3BA" w14:textId="2B364995" w:rsidR="009913A1" w:rsidRDefault="009913A1" w:rsidP="00BE3863">
            <w:pPr>
              <w:pStyle w:val="Nidungvnbn"/>
              <w:spacing w:line="240" w:lineRule="auto"/>
              <w:ind w:firstLine="0"/>
              <w:jc w:val="left"/>
            </w:pPr>
            <w:bookmarkStart w:id="95" w:name="_heading=h.ygtr11pjnct0" w:colFirst="0" w:colLast="0"/>
            <w:bookmarkEnd w:id="95"/>
            <w:r w:rsidRPr="001B219F">
              <w:t>391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0B5C9B4" w14:textId="25ECBFA2" w:rsidR="009913A1" w:rsidRDefault="009913A1" w:rsidP="00BE3863">
            <w:pPr>
              <w:pStyle w:val="Nidungvnbn"/>
              <w:spacing w:line="240" w:lineRule="auto"/>
              <w:ind w:firstLine="0"/>
              <w:jc w:val="left"/>
            </w:pPr>
            <w:bookmarkStart w:id="96" w:name="_heading=h.gftnvusdw55g" w:colFirst="0" w:colLast="0"/>
            <w:bookmarkEnd w:id="96"/>
            <w:r w:rsidRPr="001B219F">
              <w:t>176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07BDC8" w14:textId="0840D1E5" w:rsidR="009913A1" w:rsidRDefault="009913A1" w:rsidP="00BE3863">
            <w:pPr>
              <w:pStyle w:val="Nidungvnbn"/>
              <w:spacing w:line="240" w:lineRule="auto"/>
              <w:ind w:firstLine="0"/>
              <w:jc w:val="left"/>
            </w:pPr>
            <w:bookmarkStart w:id="97" w:name="_heading=h.2b095327f6h5" w:colFirst="0" w:colLast="0"/>
            <w:bookmarkEnd w:id="97"/>
            <w:r w:rsidRPr="001B219F">
              <w:t>37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086EC2" w14:textId="39F87F50" w:rsidR="009913A1" w:rsidRDefault="009913A1" w:rsidP="00BE3863">
            <w:pPr>
              <w:pStyle w:val="Nidungvnbn"/>
              <w:spacing w:line="240" w:lineRule="auto"/>
              <w:ind w:firstLine="0"/>
              <w:jc w:val="left"/>
            </w:pPr>
            <w:bookmarkStart w:id="98" w:name="_heading=h.3r8wreadkmrl" w:colFirst="0" w:colLast="0"/>
            <w:bookmarkEnd w:id="98"/>
            <w:r w:rsidRPr="001B219F">
              <w:t>IMAGE</w:t>
            </w:r>
          </w:p>
        </w:tc>
      </w:tr>
      <w:tr w:rsidR="009913A1" w14:paraId="5D73A28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6BB3AA3" w14:textId="5A7F4B21" w:rsidR="009913A1" w:rsidRPr="00FA4BDB" w:rsidRDefault="009913A1" w:rsidP="00BE3863">
            <w:pPr>
              <w:pStyle w:val="Nidungvnbn"/>
              <w:spacing w:line="240" w:lineRule="auto"/>
              <w:ind w:firstLine="0"/>
              <w:jc w:val="left"/>
              <w:rPr>
                <w:b/>
              </w:rPr>
            </w:pPr>
            <w:bookmarkStart w:id="99" w:name="_heading=h.pbvx5cag01xp" w:colFirst="0" w:colLast="0"/>
            <w:bookmarkStart w:id="100" w:name="_heading=h.29cv5gz7xxma" w:colFirst="0" w:colLast="0"/>
            <w:bookmarkEnd w:id="99"/>
            <w:bookmarkEnd w:id="100"/>
            <w:r w:rsidRPr="00FA4BDB">
              <w:rPr>
                <w:b/>
              </w:rPr>
              <w:t>ArrowHead</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7C56BB5" w14:textId="121638B1" w:rsidR="009913A1" w:rsidRDefault="009913A1" w:rsidP="00BE3863">
            <w:pPr>
              <w:pStyle w:val="Nidungvnbn"/>
              <w:spacing w:line="240" w:lineRule="auto"/>
              <w:ind w:firstLine="0"/>
              <w:jc w:val="left"/>
            </w:pPr>
            <w:bookmarkStart w:id="101" w:name="_heading=h.qxw0qtxy1x2m" w:colFirst="0" w:colLast="0"/>
            <w:bookmarkEnd w:id="101"/>
            <w:r w:rsidRPr="001B219F">
              <w:t>36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BC1FF8F" w14:textId="2D9911BE" w:rsidR="009913A1" w:rsidRDefault="009913A1" w:rsidP="00BE3863">
            <w:pPr>
              <w:pStyle w:val="Nidungvnbn"/>
              <w:spacing w:line="240" w:lineRule="auto"/>
              <w:ind w:firstLine="0"/>
              <w:jc w:val="left"/>
            </w:pPr>
            <w:bookmarkStart w:id="102" w:name="_heading=h.1oj8kq19expf" w:colFirst="0" w:colLast="0"/>
            <w:bookmarkEnd w:id="102"/>
            <w:r w:rsidRPr="001B219F">
              <w:t>175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75CDA3" w14:textId="16FBAB46" w:rsidR="009913A1" w:rsidRDefault="009913A1" w:rsidP="00BE3863">
            <w:pPr>
              <w:pStyle w:val="Nidungvnbn"/>
              <w:spacing w:line="240" w:lineRule="auto"/>
              <w:ind w:firstLine="0"/>
              <w:jc w:val="left"/>
            </w:pPr>
            <w:bookmarkStart w:id="103" w:name="_heading=h.lg97komya6we" w:colFirst="0" w:colLast="0"/>
            <w:bookmarkEnd w:id="103"/>
            <w:r w:rsidRPr="001B219F">
              <w:t>251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5EEB5D" w14:textId="52A27CCC" w:rsidR="009913A1" w:rsidRDefault="009913A1" w:rsidP="00BE3863">
            <w:pPr>
              <w:pStyle w:val="Nidungvnbn"/>
              <w:spacing w:line="240" w:lineRule="auto"/>
              <w:ind w:firstLine="0"/>
              <w:jc w:val="left"/>
            </w:pPr>
            <w:bookmarkStart w:id="104" w:name="_heading=h.7j2kj7mkyyoe" w:colFirst="0" w:colLast="0"/>
            <w:bookmarkEnd w:id="104"/>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A782016" w14:textId="46577E31" w:rsidR="009913A1" w:rsidRDefault="009913A1" w:rsidP="00BE3863">
            <w:pPr>
              <w:pStyle w:val="Nidungvnbn"/>
              <w:spacing w:line="240" w:lineRule="auto"/>
              <w:ind w:firstLine="0"/>
              <w:jc w:val="left"/>
            </w:pPr>
            <w:bookmarkStart w:id="105" w:name="_heading=h.bupcypbzd46" w:colFirst="0" w:colLast="0"/>
            <w:bookmarkEnd w:id="105"/>
            <w:r w:rsidRPr="001B219F">
              <w:t>IMAGE</w:t>
            </w:r>
          </w:p>
        </w:tc>
      </w:tr>
      <w:tr w:rsidR="009913A1" w14:paraId="28F3986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DDBBA4" w14:textId="457EDFFE" w:rsidR="009913A1" w:rsidRPr="00FA4BDB" w:rsidRDefault="009913A1" w:rsidP="00BE3863">
            <w:pPr>
              <w:pStyle w:val="Nidungvnbn"/>
              <w:spacing w:line="240" w:lineRule="auto"/>
              <w:ind w:firstLine="0"/>
              <w:jc w:val="left"/>
              <w:rPr>
                <w:b/>
              </w:rPr>
            </w:pPr>
            <w:bookmarkStart w:id="106" w:name="_heading=h.687i59zesv19" w:colFirst="0" w:colLast="0"/>
            <w:bookmarkStart w:id="107" w:name="_heading=h.c7j7jtl0w2ap" w:colFirst="0" w:colLast="0"/>
            <w:bookmarkEnd w:id="106"/>
            <w:bookmarkEnd w:id="107"/>
            <w:r w:rsidRPr="00FA4BDB">
              <w:rPr>
                <w:b/>
              </w:rPr>
              <w:t>Beef</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745287" w14:textId="263ED236" w:rsidR="009913A1" w:rsidRDefault="009913A1" w:rsidP="00BE3863">
            <w:pPr>
              <w:pStyle w:val="Nidungvnbn"/>
              <w:spacing w:line="240" w:lineRule="auto"/>
              <w:ind w:firstLine="0"/>
            </w:pPr>
            <w:bookmarkStart w:id="108" w:name="_heading=h.dzbc02coe2e5" w:colFirst="0" w:colLast="0"/>
            <w:bookmarkEnd w:id="108"/>
            <w:r w:rsidRPr="001B219F">
              <w:t>30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8ED79D" w14:textId="20B22DA6" w:rsidR="009913A1" w:rsidRDefault="009913A1" w:rsidP="00BE3863">
            <w:pPr>
              <w:pStyle w:val="Nidungvnbn"/>
              <w:spacing w:line="240" w:lineRule="auto"/>
              <w:ind w:firstLine="0"/>
            </w:pPr>
            <w:bookmarkStart w:id="109" w:name="_heading=h.xg4pbhpozpi8" w:colFirst="0" w:colLast="0"/>
            <w:bookmarkEnd w:id="109"/>
            <w:r w:rsidRPr="001B219F">
              <w:t>30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8F28252" w14:textId="575F73B4" w:rsidR="009913A1" w:rsidRDefault="009913A1" w:rsidP="00BE3863">
            <w:pPr>
              <w:pStyle w:val="Nidungvnbn"/>
              <w:spacing w:line="240" w:lineRule="auto"/>
              <w:ind w:firstLine="0"/>
            </w:pPr>
            <w:bookmarkStart w:id="110" w:name="_heading=h.lerypcxdnpei" w:colFirst="0" w:colLast="0"/>
            <w:bookmarkEnd w:id="110"/>
            <w:r w:rsidRPr="001B219F">
              <w:t>470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7E46EC" w14:textId="43B9F872" w:rsidR="009913A1" w:rsidRDefault="009913A1" w:rsidP="00BE3863">
            <w:pPr>
              <w:pStyle w:val="Nidungvnbn"/>
              <w:spacing w:line="240" w:lineRule="auto"/>
              <w:ind w:firstLine="0"/>
            </w:pPr>
            <w:bookmarkStart w:id="111" w:name="_heading=h.dzzrl8k190hi" w:colFirst="0" w:colLast="0"/>
            <w:bookmarkEnd w:id="111"/>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73C259" w14:textId="68B14D17" w:rsidR="009913A1" w:rsidRDefault="009913A1" w:rsidP="00BE3863">
            <w:pPr>
              <w:pStyle w:val="Nidungvnbn"/>
              <w:spacing w:line="240" w:lineRule="auto"/>
              <w:ind w:firstLine="0"/>
            </w:pPr>
            <w:bookmarkStart w:id="112" w:name="_heading=h.zg1o8wc6nqjd" w:colFirst="0" w:colLast="0"/>
            <w:bookmarkEnd w:id="112"/>
            <w:r w:rsidRPr="001B219F">
              <w:t>SPECTRO</w:t>
            </w:r>
          </w:p>
        </w:tc>
      </w:tr>
      <w:tr w:rsidR="009913A1" w14:paraId="246F95E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6B9D56" w14:textId="6D441C8D" w:rsidR="009913A1" w:rsidRPr="00FA4BDB" w:rsidRDefault="009913A1" w:rsidP="00BE3863">
            <w:pPr>
              <w:pStyle w:val="Nidungvnbn"/>
              <w:spacing w:line="240" w:lineRule="auto"/>
              <w:ind w:firstLine="0"/>
              <w:jc w:val="left"/>
              <w:rPr>
                <w:b/>
              </w:rPr>
            </w:pPr>
            <w:bookmarkStart w:id="113" w:name="_heading=h.10ratxphisbm" w:colFirst="0" w:colLast="0"/>
            <w:bookmarkEnd w:id="113"/>
            <w:r w:rsidRPr="00FA4BDB">
              <w:rPr>
                <w:b/>
              </w:rPr>
              <w:t>BeetleFly</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7FAE67" w14:textId="7A61D073" w:rsidR="009913A1" w:rsidRDefault="009913A1" w:rsidP="00BE3863">
            <w:pPr>
              <w:pStyle w:val="Nidungvnbn"/>
              <w:spacing w:line="240" w:lineRule="auto"/>
              <w:ind w:firstLine="0"/>
            </w:pPr>
            <w:bookmarkStart w:id="114" w:name="_heading=h.ksh8w2g9vze1" w:colFirst="0" w:colLast="0"/>
            <w:bookmarkEnd w:id="114"/>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528E2A" w14:textId="700CC556" w:rsidR="009913A1" w:rsidRDefault="009913A1" w:rsidP="00BE3863">
            <w:pPr>
              <w:pStyle w:val="Nidungvnbn"/>
              <w:spacing w:line="240" w:lineRule="auto"/>
              <w:ind w:firstLine="0"/>
            </w:pPr>
            <w:bookmarkStart w:id="115" w:name="_heading=h.f5dm0yj0jym6" w:colFirst="0" w:colLast="0"/>
            <w:bookmarkEnd w:id="115"/>
            <w:r w:rsidRPr="001B219F">
              <w:t>20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24DEEB" w14:textId="2E922105" w:rsidR="009913A1" w:rsidRDefault="009913A1" w:rsidP="00BE3863">
            <w:pPr>
              <w:pStyle w:val="Nidungvnbn"/>
              <w:spacing w:line="240" w:lineRule="auto"/>
              <w:ind w:firstLine="0"/>
            </w:pPr>
            <w:bookmarkStart w:id="116" w:name="_heading=h.6d6k51f565fm" w:colFirst="0" w:colLast="0"/>
            <w:bookmarkEnd w:id="116"/>
            <w:r w:rsidRPr="001B219F">
              <w:t>512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C888203" w14:textId="051F25A1" w:rsidR="009913A1" w:rsidRDefault="009913A1" w:rsidP="00BE3863">
            <w:pPr>
              <w:pStyle w:val="Nidungvnbn"/>
              <w:spacing w:line="240" w:lineRule="auto"/>
              <w:ind w:firstLine="0"/>
            </w:pPr>
            <w:bookmarkStart w:id="117" w:name="_heading=h.gyl7fst5erxy" w:colFirst="0" w:colLast="0"/>
            <w:bookmarkEnd w:id="117"/>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BF0801D" w14:textId="0FF6CEE5" w:rsidR="009913A1" w:rsidRDefault="009913A1" w:rsidP="00BE3863">
            <w:pPr>
              <w:pStyle w:val="Nidungvnbn"/>
              <w:spacing w:line="240" w:lineRule="auto"/>
              <w:ind w:firstLine="0"/>
            </w:pPr>
            <w:bookmarkStart w:id="118" w:name="_heading=h.nby2ly5d5e0l" w:colFirst="0" w:colLast="0"/>
            <w:bookmarkEnd w:id="118"/>
            <w:r w:rsidRPr="001B219F">
              <w:t>IMAGE</w:t>
            </w:r>
          </w:p>
        </w:tc>
      </w:tr>
      <w:tr w:rsidR="009913A1" w14:paraId="01D891D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534BCC" w14:textId="667FC5FD" w:rsidR="009913A1" w:rsidRPr="00FA4BDB" w:rsidRDefault="009913A1" w:rsidP="00BE3863">
            <w:pPr>
              <w:pStyle w:val="Nidungvnbn"/>
              <w:spacing w:line="240" w:lineRule="auto"/>
              <w:ind w:firstLine="0"/>
              <w:jc w:val="left"/>
              <w:rPr>
                <w:b/>
              </w:rPr>
            </w:pPr>
            <w:bookmarkStart w:id="119" w:name="_heading=h.r8wx98wzkyfg" w:colFirst="0" w:colLast="0"/>
            <w:bookmarkEnd w:id="119"/>
            <w:r w:rsidRPr="00FA4BDB">
              <w:rPr>
                <w:b/>
              </w:rPr>
              <w:t>BirdChicken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8FAA6C" w14:textId="53FDC57E" w:rsidR="009913A1" w:rsidRDefault="009913A1" w:rsidP="00BE3863">
            <w:pPr>
              <w:pStyle w:val="Nidungvnbn"/>
              <w:spacing w:line="240" w:lineRule="auto"/>
              <w:ind w:firstLine="0"/>
            </w:pPr>
            <w:bookmarkStart w:id="120" w:name="_heading=h.j02uq5nb9adm" w:colFirst="0" w:colLast="0"/>
            <w:bookmarkEnd w:id="120"/>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89DEDA" w14:textId="743A87E7" w:rsidR="009913A1" w:rsidRDefault="009913A1" w:rsidP="00BE3863">
            <w:pPr>
              <w:pStyle w:val="Nidungvnbn"/>
              <w:spacing w:line="240" w:lineRule="auto"/>
              <w:ind w:firstLine="0"/>
            </w:pPr>
            <w:bookmarkStart w:id="121" w:name="_heading=h.4y07mgg8hqoc" w:colFirst="0" w:colLast="0"/>
            <w:bookmarkEnd w:id="121"/>
            <w:r w:rsidRPr="001B219F">
              <w:t>20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5374782" w14:textId="39B966BE" w:rsidR="009913A1" w:rsidRDefault="009913A1" w:rsidP="00BE3863">
            <w:pPr>
              <w:pStyle w:val="Nidungvnbn"/>
              <w:spacing w:line="240" w:lineRule="auto"/>
              <w:ind w:firstLine="0"/>
            </w:pPr>
            <w:bookmarkStart w:id="122" w:name="_heading=h.m3hgphc91ky8" w:colFirst="0" w:colLast="0"/>
            <w:bookmarkEnd w:id="122"/>
            <w:r w:rsidRPr="001B219F">
              <w:t>512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BF18DF" w14:textId="659E0E17" w:rsidR="009913A1" w:rsidRDefault="009913A1" w:rsidP="00BE3863">
            <w:pPr>
              <w:pStyle w:val="Nidungvnbn"/>
              <w:spacing w:line="240" w:lineRule="auto"/>
              <w:ind w:firstLine="0"/>
            </w:pPr>
            <w:bookmarkStart w:id="123" w:name="_heading=h.n7yfgy8wcj90" w:colFirst="0" w:colLast="0"/>
            <w:bookmarkEnd w:id="123"/>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2A0A43" w14:textId="46D0C8AC" w:rsidR="009913A1" w:rsidRDefault="009913A1" w:rsidP="00BE3863">
            <w:pPr>
              <w:pStyle w:val="Nidungvnbn"/>
              <w:spacing w:line="240" w:lineRule="auto"/>
              <w:ind w:firstLine="0"/>
            </w:pPr>
            <w:bookmarkStart w:id="124" w:name="_heading=h.vnt9vnbk9vnx" w:colFirst="0" w:colLast="0"/>
            <w:bookmarkEnd w:id="124"/>
            <w:r w:rsidRPr="001B219F">
              <w:t>IMAGE</w:t>
            </w:r>
          </w:p>
        </w:tc>
      </w:tr>
      <w:tr w:rsidR="009913A1" w14:paraId="19F0A5FC"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92063F0" w14:textId="2998E846" w:rsidR="009913A1" w:rsidRPr="00FA4BDB" w:rsidRDefault="009913A1" w:rsidP="00BE3863">
            <w:pPr>
              <w:pStyle w:val="Nidungvnbn"/>
              <w:spacing w:line="240" w:lineRule="auto"/>
              <w:ind w:firstLine="0"/>
              <w:jc w:val="left"/>
              <w:rPr>
                <w:b/>
              </w:rPr>
            </w:pPr>
            <w:bookmarkStart w:id="125" w:name="_heading=h.7izj4qamc1i3" w:colFirst="0" w:colLast="0"/>
            <w:bookmarkEnd w:id="125"/>
            <w:r w:rsidRPr="00FA4BDB">
              <w:rPr>
                <w:b/>
              </w:rPr>
              <w:t>BME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A6C122" w14:textId="0C173FA8" w:rsidR="009913A1" w:rsidRDefault="009913A1" w:rsidP="00BE3863">
            <w:pPr>
              <w:pStyle w:val="Nidungvnbn"/>
              <w:spacing w:line="240" w:lineRule="auto"/>
              <w:ind w:firstLine="0"/>
            </w:pPr>
            <w:bookmarkStart w:id="126" w:name="_heading=h.ixm3akb28hkv" w:colFirst="0" w:colLast="0"/>
            <w:bookmarkEnd w:id="126"/>
            <w:r w:rsidRPr="001B219F">
              <w:t>30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A4C121C" w14:textId="42F400B9" w:rsidR="009913A1" w:rsidRDefault="009913A1" w:rsidP="00BE3863">
            <w:pPr>
              <w:pStyle w:val="Nidungvnbn"/>
              <w:spacing w:line="240" w:lineRule="auto"/>
              <w:ind w:firstLine="0"/>
            </w:pPr>
            <w:bookmarkStart w:id="127" w:name="_heading=h.ilw69jcwnqaa" w:colFirst="0" w:colLast="0"/>
            <w:bookmarkEnd w:id="127"/>
            <w:r w:rsidRPr="001B219F">
              <w:t>150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5FB76E" w14:textId="32E49409" w:rsidR="009913A1" w:rsidRDefault="009913A1" w:rsidP="00BE3863">
            <w:pPr>
              <w:pStyle w:val="Nidungvnbn"/>
              <w:spacing w:line="240" w:lineRule="auto"/>
              <w:ind w:firstLine="0"/>
            </w:pPr>
            <w:bookmarkStart w:id="128" w:name="_heading=h.8g6nljht2thx" w:colFirst="0" w:colLast="0"/>
            <w:bookmarkEnd w:id="128"/>
            <w:r w:rsidRPr="001B219F">
              <w:t>128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0CC929" w14:textId="2A5D2351" w:rsidR="009913A1" w:rsidRDefault="009913A1" w:rsidP="00BE3863">
            <w:pPr>
              <w:pStyle w:val="Nidungvnbn"/>
              <w:spacing w:line="240" w:lineRule="auto"/>
              <w:ind w:firstLine="0"/>
            </w:pPr>
            <w:bookmarkStart w:id="129" w:name="_heading=h.yqlztduz8o6h" w:colFirst="0" w:colLast="0"/>
            <w:bookmarkEnd w:id="129"/>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8DE755" w14:textId="478E95F7" w:rsidR="009913A1" w:rsidRDefault="009913A1" w:rsidP="00BE3863">
            <w:pPr>
              <w:pStyle w:val="Nidungvnbn"/>
              <w:spacing w:line="240" w:lineRule="auto"/>
              <w:ind w:firstLine="0"/>
            </w:pPr>
            <w:bookmarkStart w:id="130" w:name="_heading=h.4dj71scwbdgu" w:colFirst="0" w:colLast="0"/>
            <w:bookmarkEnd w:id="130"/>
            <w:r w:rsidRPr="001B219F">
              <w:t>SIMULATED</w:t>
            </w:r>
          </w:p>
        </w:tc>
      </w:tr>
      <w:tr w:rsidR="009913A1" w14:paraId="55B0261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0DA514C" w14:textId="03FE9650" w:rsidR="009913A1" w:rsidRPr="00FA4BDB" w:rsidRDefault="009913A1" w:rsidP="00BE3863">
            <w:pPr>
              <w:pStyle w:val="Nidungvnbn"/>
              <w:spacing w:line="240" w:lineRule="auto"/>
              <w:ind w:firstLine="0"/>
              <w:jc w:val="left"/>
              <w:rPr>
                <w:b/>
              </w:rPr>
            </w:pPr>
            <w:bookmarkStart w:id="131" w:name="_heading=h.bc2zr9r99c9a" w:colFirst="0" w:colLast="0"/>
            <w:bookmarkEnd w:id="131"/>
            <w:r w:rsidRPr="00FA4BDB">
              <w:rPr>
                <w:b/>
              </w:rPr>
              <w:t>Car</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6D9039" w14:textId="213C9A64" w:rsidR="009913A1" w:rsidRDefault="009913A1" w:rsidP="00BE3863">
            <w:pPr>
              <w:pStyle w:val="Nidungvnbn"/>
              <w:spacing w:line="240" w:lineRule="auto"/>
              <w:ind w:firstLine="0"/>
            </w:pPr>
            <w:bookmarkStart w:id="132" w:name="_heading=h.2pq5d0wghsh" w:colFirst="0" w:colLast="0"/>
            <w:bookmarkEnd w:id="132"/>
            <w:r w:rsidRPr="001B219F">
              <w:t>60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42BCB6" w14:textId="4DB75F48" w:rsidR="009913A1" w:rsidRDefault="009913A1" w:rsidP="00BE3863">
            <w:pPr>
              <w:pStyle w:val="Nidungvnbn"/>
              <w:spacing w:line="240" w:lineRule="auto"/>
              <w:ind w:firstLine="0"/>
            </w:pPr>
            <w:bookmarkStart w:id="133" w:name="_heading=h.p4xwbfcngn8e" w:colFirst="0" w:colLast="0"/>
            <w:bookmarkEnd w:id="133"/>
            <w:r w:rsidRPr="001B219F">
              <w:t>60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4E826F" w14:textId="3D14CAEE" w:rsidR="009913A1" w:rsidRDefault="009913A1" w:rsidP="00BE3863">
            <w:pPr>
              <w:pStyle w:val="Nidungvnbn"/>
              <w:spacing w:line="240" w:lineRule="auto"/>
              <w:ind w:firstLine="0"/>
            </w:pPr>
            <w:bookmarkStart w:id="134" w:name="_heading=h.3yabubtznmxm" w:colFirst="0" w:colLast="0"/>
            <w:bookmarkEnd w:id="134"/>
            <w:r w:rsidRPr="001B219F">
              <w:t>577</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EEC0F5" w14:textId="3118C86D" w:rsidR="009913A1" w:rsidRDefault="009913A1" w:rsidP="00BE3863">
            <w:pPr>
              <w:pStyle w:val="Nidungvnbn"/>
              <w:spacing w:line="240" w:lineRule="auto"/>
              <w:ind w:firstLine="0"/>
            </w:pPr>
            <w:bookmarkStart w:id="135" w:name="_heading=h.hu2fr3ep176h" w:colFirst="0" w:colLast="0"/>
            <w:bookmarkEnd w:id="135"/>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6D284E" w14:textId="573F52D8" w:rsidR="009913A1" w:rsidRDefault="009913A1" w:rsidP="00BE3863">
            <w:pPr>
              <w:pStyle w:val="Nidungvnbn"/>
              <w:spacing w:line="240" w:lineRule="auto"/>
              <w:ind w:firstLine="0"/>
            </w:pPr>
            <w:bookmarkStart w:id="136" w:name="_heading=h.87vnr750jlzl" w:colFirst="0" w:colLast="0"/>
            <w:bookmarkEnd w:id="136"/>
            <w:r w:rsidRPr="001B219F">
              <w:t>SENSOR</w:t>
            </w:r>
          </w:p>
        </w:tc>
      </w:tr>
      <w:tr w:rsidR="009913A1" w14:paraId="1EC1CFB5"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1579DDF" w14:textId="21DA828F" w:rsidR="009913A1" w:rsidRPr="00FA4BDB" w:rsidRDefault="009913A1" w:rsidP="00BE3863">
            <w:pPr>
              <w:pStyle w:val="Nidungvnbn"/>
              <w:spacing w:line="240" w:lineRule="auto"/>
              <w:ind w:firstLine="0"/>
              <w:jc w:val="left"/>
              <w:rPr>
                <w:b/>
              </w:rPr>
            </w:pPr>
            <w:bookmarkStart w:id="137" w:name="_heading=h.y4qb9an9mo9w" w:colFirst="0" w:colLast="0"/>
            <w:bookmarkStart w:id="138" w:name="_heading=h.5eg5fgh3sks4" w:colFirst="0" w:colLast="0"/>
            <w:bookmarkEnd w:id="137"/>
            <w:bookmarkEnd w:id="138"/>
            <w:r w:rsidRPr="00FA4BDB">
              <w:rPr>
                <w:b/>
              </w:rPr>
              <w:t>CBF</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950490E" w14:textId="6F2F1105" w:rsidR="009913A1" w:rsidRDefault="009913A1" w:rsidP="00BE3863">
            <w:pPr>
              <w:pStyle w:val="Nidungvnbn"/>
              <w:spacing w:line="240" w:lineRule="auto"/>
              <w:ind w:firstLine="0"/>
            </w:pPr>
            <w:bookmarkStart w:id="139" w:name="_heading=h.jpna5tmf78id" w:colFirst="0" w:colLast="0"/>
            <w:bookmarkEnd w:id="139"/>
            <w:r w:rsidRPr="001B219F">
              <w:t>30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0F7E24" w14:textId="34586734" w:rsidR="009913A1" w:rsidRDefault="009913A1" w:rsidP="00BE3863">
            <w:pPr>
              <w:pStyle w:val="Nidungvnbn"/>
              <w:spacing w:line="240" w:lineRule="auto"/>
              <w:ind w:firstLine="0"/>
            </w:pPr>
            <w:bookmarkStart w:id="140" w:name="_heading=h.gy6m14fopzc" w:colFirst="0" w:colLast="0"/>
            <w:bookmarkEnd w:id="140"/>
            <w:r w:rsidRPr="001B219F">
              <w:t>900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67260A" w14:textId="34E233BB" w:rsidR="009913A1" w:rsidRDefault="009913A1" w:rsidP="00BE3863">
            <w:pPr>
              <w:pStyle w:val="Nidungvnbn"/>
              <w:spacing w:line="240" w:lineRule="auto"/>
              <w:ind w:firstLine="0"/>
            </w:pPr>
            <w:bookmarkStart w:id="141" w:name="_heading=h.ejn6b9yoqvaa" w:colFirst="0" w:colLast="0"/>
            <w:bookmarkEnd w:id="141"/>
            <w:r w:rsidRPr="001B219F">
              <w:t>128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2B03F4" w14:textId="1D3901C6" w:rsidR="009913A1" w:rsidRDefault="009913A1" w:rsidP="00BE3863">
            <w:pPr>
              <w:pStyle w:val="Nidungvnbn"/>
              <w:spacing w:line="240" w:lineRule="auto"/>
              <w:ind w:firstLine="0"/>
            </w:pPr>
            <w:bookmarkStart w:id="142" w:name="_heading=h.14ly2yx89w5y" w:colFirst="0" w:colLast="0"/>
            <w:bookmarkEnd w:id="142"/>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439BEE" w14:textId="0ED6BCE2" w:rsidR="009913A1" w:rsidRDefault="009913A1" w:rsidP="00BE3863">
            <w:pPr>
              <w:pStyle w:val="Nidungvnbn"/>
              <w:spacing w:line="240" w:lineRule="auto"/>
              <w:ind w:firstLine="0"/>
            </w:pPr>
            <w:bookmarkStart w:id="143" w:name="_heading=h.a639tgmqpgz3" w:colFirst="0" w:colLast="0"/>
            <w:bookmarkEnd w:id="143"/>
            <w:r w:rsidRPr="001B219F">
              <w:t>SIMULATED</w:t>
            </w:r>
          </w:p>
        </w:tc>
      </w:tr>
      <w:tr w:rsidR="009913A1" w14:paraId="729D86A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9510B4" w14:textId="55FF5F33" w:rsidR="009913A1" w:rsidRPr="00FA4BDB" w:rsidRDefault="009913A1" w:rsidP="00BE3863">
            <w:pPr>
              <w:pStyle w:val="Nidungvnbn"/>
              <w:spacing w:line="240" w:lineRule="auto"/>
              <w:ind w:firstLine="0"/>
              <w:jc w:val="left"/>
              <w:rPr>
                <w:b/>
              </w:rPr>
            </w:pPr>
            <w:bookmarkStart w:id="144" w:name="_heading=h.s700r62emcpg" w:colFirst="0" w:colLast="0"/>
            <w:bookmarkStart w:id="145" w:name="_heading=h.qk621xoxnjh7" w:colFirst="0" w:colLast="0"/>
            <w:bookmarkEnd w:id="144"/>
            <w:bookmarkEnd w:id="145"/>
            <w:r w:rsidRPr="00FA4BDB">
              <w:rPr>
                <w:b/>
              </w:rPr>
              <w:t>Chinatown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AEA269" w14:textId="6B4A0BCD" w:rsidR="009913A1" w:rsidRDefault="009913A1" w:rsidP="00BE3863">
            <w:pPr>
              <w:pStyle w:val="Nidungvnbn"/>
              <w:spacing w:line="240" w:lineRule="auto"/>
              <w:ind w:firstLine="0"/>
            </w:pPr>
            <w:bookmarkStart w:id="146" w:name="_heading=h.bvf0dqsjstm2" w:colFirst="0" w:colLast="0"/>
            <w:bookmarkEnd w:id="146"/>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994187" w14:textId="1263C791" w:rsidR="009913A1" w:rsidRDefault="009913A1" w:rsidP="00BE3863">
            <w:pPr>
              <w:pStyle w:val="Nidungvnbn"/>
              <w:spacing w:line="240" w:lineRule="auto"/>
              <w:ind w:firstLine="0"/>
            </w:pPr>
            <w:bookmarkStart w:id="147" w:name="_heading=h.cfwa48xqypnt" w:colFirst="0" w:colLast="0"/>
            <w:bookmarkEnd w:id="147"/>
            <w:r w:rsidRPr="001B219F">
              <w:t>345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773B867" w14:textId="24DA8DF9" w:rsidR="009913A1" w:rsidRDefault="009913A1" w:rsidP="00BE3863">
            <w:pPr>
              <w:pStyle w:val="Nidungvnbn"/>
              <w:spacing w:line="240" w:lineRule="auto"/>
              <w:ind w:firstLine="0"/>
            </w:pPr>
            <w:bookmarkStart w:id="148" w:name="_heading=h.s9xo2pw8qxte" w:colFirst="0" w:colLast="0"/>
            <w:bookmarkEnd w:id="148"/>
            <w:r w:rsidRPr="001B219F">
              <w:t>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D761186" w14:textId="68B2A9A3" w:rsidR="009913A1" w:rsidRDefault="009913A1" w:rsidP="00BE3863">
            <w:pPr>
              <w:pStyle w:val="Nidungvnbn"/>
              <w:spacing w:line="240" w:lineRule="auto"/>
              <w:ind w:firstLine="0"/>
            </w:pPr>
            <w:bookmarkStart w:id="149" w:name="_heading=h.ls4usipmxlwk" w:colFirst="0" w:colLast="0"/>
            <w:bookmarkEnd w:id="149"/>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8B0DCE" w14:textId="34574DEE" w:rsidR="009913A1" w:rsidRDefault="009913A1" w:rsidP="00BE3863">
            <w:pPr>
              <w:pStyle w:val="Nidungvnbn"/>
              <w:spacing w:line="240" w:lineRule="auto"/>
              <w:ind w:firstLine="0"/>
            </w:pPr>
            <w:bookmarkStart w:id="150" w:name="_heading=h.v8hecsvvwrj6" w:colFirst="0" w:colLast="0"/>
            <w:bookmarkEnd w:id="150"/>
            <w:r w:rsidRPr="001B219F">
              <w:t>Traffic</w:t>
            </w:r>
          </w:p>
        </w:tc>
      </w:tr>
      <w:tr w:rsidR="009913A1" w14:paraId="43E3740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01F6EDD" w14:textId="77777777" w:rsidR="005764FC" w:rsidRPr="00FA4BDB" w:rsidRDefault="009913A1" w:rsidP="00BE3863">
            <w:pPr>
              <w:pStyle w:val="Nidungvnbn"/>
              <w:spacing w:line="240" w:lineRule="auto"/>
              <w:ind w:firstLine="0"/>
              <w:jc w:val="left"/>
              <w:rPr>
                <w:b/>
              </w:rPr>
            </w:pPr>
            <w:bookmarkStart w:id="151" w:name="_heading=h.9v50kcgdg46u" w:colFirst="0" w:colLast="0"/>
            <w:bookmarkEnd w:id="151"/>
            <w:r w:rsidRPr="00FA4BDB">
              <w:rPr>
                <w:b/>
              </w:rPr>
              <w:t>Chlorine</w:t>
            </w:r>
          </w:p>
          <w:p w14:paraId="5E793809" w14:textId="3697FF07" w:rsidR="009913A1" w:rsidRPr="00FA4BDB" w:rsidRDefault="009913A1" w:rsidP="00BE3863">
            <w:pPr>
              <w:pStyle w:val="Nidungvnbn"/>
              <w:spacing w:line="240" w:lineRule="auto"/>
              <w:ind w:firstLine="0"/>
              <w:jc w:val="left"/>
              <w:rPr>
                <w:b/>
              </w:rPr>
            </w:pPr>
            <w:r w:rsidRPr="00FA4BDB">
              <w:rPr>
                <w:b/>
              </w:rPr>
              <w:t>Concentration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679E83" w14:textId="3505B401" w:rsidR="009913A1" w:rsidRDefault="009913A1" w:rsidP="00BE3863">
            <w:pPr>
              <w:pStyle w:val="Nidungvnbn"/>
              <w:spacing w:line="240" w:lineRule="auto"/>
              <w:ind w:firstLine="0"/>
            </w:pPr>
            <w:bookmarkStart w:id="152" w:name="_heading=h.jqhw8hmltcnp" w:colFirst="0" w:colLast="0"/>
            <w:bookmarkEnd w:id="152"/>
            <w:r w:rsidRPr="001B219F">
              <w:t>467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139015A" w14:textId="7DA80D87" w:rsidR="009913A1" w:rsidRDefault="009913A1" w:rsidP="00BE3863">
            <w:pPr>
              <w:pStyle w:val="Nidungvnbn"/>
              <w:spacing w:line="240" w:lineRule="auto"/>
              <w:ind w:firstLine="0"/>
            </w:pPr>
            <w:bookmarkStart w:id="153" w:name="_heading=h.6tpn47niqlyg" w:colFirst="0" w:colLast="0"/>
            <w:bookmarkEnd w:id="153"/>
            <w:r w:rsidRPr="001B219F">
              <w:t>3840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2F5939E" w14:textId="52C0A345" w:rsidR="009913A1" w:rsidRDefault="009913A1" w:rsidP="00BE3863">
            <w:pPr>
              <w:pStyle w:val="Nidungvnbn"/>
              <w:spacing w:line="240" w:lineRule="auto"/>
              <w:ind w:firstLine="0"/>
            </w:pPr>
            <w:bookmarkStart w:id="154" w:name="_heading=h.vdscx06qxi44" w:colFirst="0" w:colLast="0"/>
            <w:bookmarkEnd w:id="154"/>
            <w:r w:rsidRPr="001B219F">
              <w:t>166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22CD78A" w14:textId="347DC7FF" w:rsidR="009913A1" w:rsidRDefault="009913A1" w:rsidP="00BE3863">
            <w:pPr>
              <w:pStyle w:val="Nidungvnbn"/>
              <w:spacing w:line="240" w:lineRule="auto"/>
              <w:ind w:firstLine="0"/>
            </w:pPr>
            <w:bookmarkStart w:id="155" w:name="_heading=h.6t79u356ebjp" w:colFirst="0" w:colLast="0"/>
            <w:bookmarkEnd w:id="155"/>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557E85" w14:textId="1870FA45" w:rsidR="009913A1" w:rsidRDefault="009913A1" w:rsidP="00BE3863">
            <w:pPr>
              <w:pStyle w:val="Nidungvnbn"/>
              <w:spacing w:line="240" w:lineRule="auto"/>
              <w:ind w:firstLine="0"/>
            </w:pPr>
            <w:bookmarkStart w:id="156" w:name="_heading=h.sx6k6hk27r4a" w:colFirst="0" w:colLast="0"/>
            <w:bookmarkEnd w:id="156"/>
            <w:r w:rsidRPr="001B219F">
              <w:t>SIMULATED</w:t>
            </w:r>
          </w:p>
        </w:tc>
      </w:tr>
      <w:tr w:rsidR="009913A1" w14:paraId="0D72056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E7A347" w14:textId="117D9C1A" w:rsidR="009913A1" w:rsidRPr="00FA4BDB" w:rsidRDefault="009913A1" w:rsidP="00BE3863">
            <w:pPr>
              <w:pStyle w:val="Nidungvnbn"/>
              <w:spacing w:line="240" w:lineRule="auto"/>
              <w:ind w:firstLine="0"/>
              <w:jc w:val="left"/>
              <w:rPr>
                <w:b/>
              </w:rPr>
            </w:pPr>
            <w:bookmarkStart w:id="157" w:name="_heading=h.ygbcz1oq7p2q" w:colFirst="0" w:colLast="0"/>
            <w:bookmarkEnd w:id="157"/>
            <w:r w:rsidRPr="00FA4BDB">
              <w:rPr>
                <w:b/>
              </w:rPr>
              <w:t>CinCECG</w:t>
            </w:r>
            <w:r w:rsidR="005764FC" w:rsidRPr="00FA4BDB">
              <w:rPr>
                <w:b/>
              </w:rPr>
              <w:t>T</w:t>
            </w:r>
            <w:r w:rsidRPr="00FA4BDB">
              <w:rPr>
                <w:b/>
              </w:rPr>
              <w:t>orso</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C6F8B58" w14:textId="2D6EA9BF" w:rsidR="009913A1" w:rsidRDefault="009913A1" w:rsidP="00BE3863">
            <w:pPr>
              <w:pStyle w:val="Nidungvnbn"/>
              <w:spacing w:line="240" w:lineRule="auto"/>
              <w:ind w:firstLine="0"/>
            </w:pPr>
            <w:bookmarkStart w:id="158" w:name="_heading=h.t6oyxh3lmqjd" w:colFirst="0" w:colLast="0"/>
            <w:bookmarkEnd w:id="158"/>
            <w:r w:rsidRPr="001B219F">
              <w:t>40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41A3C8" w14:textId="1673AC5E" w:rsidR="009913A1" w:rsidRDefault="009913A1" w:rsidP="00BE3863">
            <w:pPr>
              <w:pStyle w:val="Nidungvnbn"/>
              <w:spacing w:line="240" w:lineRule="auto"/>
              <w:ind w:firstLine="0"/>
            </w:pPr>
            <w:bookmarkStart w:id="159" w:name="_heading=h.cfo20bb1rw0p" w:colFirst="0" w:colLast="0"/>
            <w:bookmarkEnd w:id="159"/>
            <w:r w:rsidRPr="001B219F">
              <w:t>1380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351050" w14:textId="487E1D0E" w:rsidR="009913A1" w:rsidRDefault="009913A1" w:rsidP="00BE3863">
            <w:pPr>
              <w:pStyle w:val="Nidungvnbn"/>
              <w:spacing w:line="240" w:lineRule="auto"/>
              <w:ind w:firstLine="0"/>
            </w:pPr>
            <w:bookmarkStart w:id="160" w:name="_heading=h.ky5wq5lwgjre" w:colFirst="0" w:colLast="0"/>
            <w:bookmarkEnd w:id="160"/>
            <w:r w:rsidRPr="001B219F">
              <w:t>1639</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9BFB30A" w14:textId="5222F752" w:rsidR="009913A1" w:rsidRDefault="009913A1" w:rsidP="00BE3863">
            <w:pPr>
              <w:pStyle w:val="Nidungvnbn"/>
              <w:spacing w:line="240" w:lineRule="auto"/>
              <w:ind w:firstLine="0"/>
            </w:pPr>
            <w:bookmarkStart w:id="161" w:name="_heading=h.nwjadtgsfi2x" w:colFirst="0" w:colLast="0"/>
            <w:bookmarkEnd w:id="161"/>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4468B6" w14:textId="44396451" w:rsidR="009913A1" w:rsidRDefault="009913A1" w:rsidP="00BE3863">
            <w:pPr>
              <w:pStyle w:val="Nidungvnbn"/>
              <w:spacing w:line="240" w:lineRule="auto"/>
              <w:ind w:firstLine="0"/>
            </w:pPr>
            <w:bookmarkStart w:id="162" w:name="_heading=h.82t1usnac9bs" w:colFirst="0" w:colLast="0"/>
            <w:bookmarkEnd w:id="162"/>
            <w:r w:rsidRPr="001B219F">
              <w:t>ECG</w:t>
            </w:r>
          </w:p>
        </w:tc>
      </w:tr>
      <w:tr w:rsidR="009913A1" w14:paraId="0D6D4670"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A4620D9" w14:textId="351AE9B0" w:rsidR="009913A1" w:rsidRPr="00FA4BDB" w:rsidRDefault="009913A1" w:rsidP="00BE3863">
            <w:pPr>
              <w:pStyle w:val="Nidungvnbn"/>
              <w:spacing w:line="240" w:lineRule="auto"/>
              <w:ind w:firstLine="0"/>
              <w:jc w:val="left"/>
              <w:rPr>
                <w:b/>
              </w:rPr>
            </w:pPr>
            <w:bookmarkStart w:id="163" w:name="_heading=h.m7omwursu82k" w:colFirst="0" w:colLast="0"/>
            <w:bookmarkEnd w:id="163"/>
            <w:r w:rsidRPr="00FA4BDB">
              <w:rPr>
                <w:b/>
              </w:rPr>
              <w:t>Coffee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671C45" w14:textId="2DC7BADA" w:rsidR="009913A1" w:rsidRDefault="009913A1" w:rsidP="00BE3863">
            <w:pPr>
              <w:pStyle w:val="Nidungvnbn"/>
              <w:spacing w:line="240" w:lineRule="auto"/>
              <w:ind w:firstLine="0"/>
            </w:pPr>
            <w:bookmarkStart w:id="164" w:name="_heading=h.1xoeniuuc7ec" w:colFirst="0" w:colLast="0"/>
            <w:bookmarkEnd w:id="164"/>
            <w:r w:rsidRPr="001B219F">
              <w:t>28</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B44B12" w14:textId="6622A0D7" w:rsidR="009913A1" w:rsidRDefault="009913A1" w:rsidP="00BE3863">
            <w:pPr>
              <w:pStyle w:val="Nidungvnbn"/>
              <w:spacing w:line="240" w:lineRule="auto"/>
              <w:ind w:firstLine="0"/>
            </w:pPr>
            <w:bookmarkStart w:id="165" w:name="_heading=h.dexz2hx91x8a" w:colFirst="0" w:colLast="0"/>
            <w:bookmarkEnd w:id="165"/>
            <w:r w:rsidRPr="001B219F">
              <w:t>28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CB0E0BC" w14:textId="4E4E8C9A" w:rsidR="009913A1" w:rsidRDefault="009913A1" w:rsidP="00BE3863">
            <w:pPr>
              <w:pStyle w:val="Nidungvnbn"/>
              <w:spacing w:line="240" w:lineRule="auto"/>
              <w:ind w:firstLine="0"/>
            </w:pPr>
            <w:bookmarkStart w:id="166" w:name="_heading=h.to41knr7ae70" w:colFirst="0" w:colLast="0"/>
            <w:bookmarkEnd w:id="166"/>
            <w:r w:rsidRPr="001B219F">
              <w:t>286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AA550D" w14:textId="37DB87CC" w:rsidR="009913A1" w:rsidRDefault="009913A1" w:rsidP="00BE3863">
            <w:pPr>
              <w:pStyle w:val="Nidungvnbn"/>
              <w:spacing w:line="240" w:lineRule="auto"/>
              <w:ind w:firstLine="0"/>
            </w:pPr>
            <w:bookmarkStart w:id="167" w:name="_heading=h.b4o03b8xiuzd" w:colFirst="0" w:colLast="0"/>
            <w:bookmarkEnd w:id="167"/>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8DBBE0" w14:textId="13095824" w:rsidR="009913A1" w:rsidRDefault="009913A1" w:rsidP="00BE3863">
            <w:pPr>
              <w:pStyle w:val="Nidungvnbn"/>
              <w:spacing w:line="240" w:lineRule="auto"/>
              <w:ind w:firstLine="0"/>
            </w:pPr>
            <w:bookmarkStart w:id="168" w:name="_heading=h.ll1urgn7mokx" w:colFirst="0" w:colLast="0"/>
            <w:bookmarkEnd w:id="168"/>
            <w:r w:rsidRPr="001B219F">
              <w:t>SPECTRO</w:t>
            </w:r>
          </w:p>
        </w:tc>
      </w:tr>
      <w:tr w:rsidR="009913A1" w14:paraId="7B483E26"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40EE64" w14:textId="235BC930" w:rsidR="009913A1" w:rsidRPr="00FA4BDB" w:rsidRDefault="009913A1" w:rsidP="00BE3863">
            <w:pPr>
              <w:pStyle w:val="Nidungvnbn"/>
              <w:spacing w:line="240" w:lineRule="auto"/>
              <w:ind w:firstLine="0"/>
              <w:jc w:val="left"/>
              <w:rPr>
                <w:b/>
              </w:rPr>
            </w:pPr>
            <w:bookmarkStart w:id="169" w:name="_heading=h.pgorhz324ana" w:colFirst="0" w:colLast="0"/>
            <w:bookmarkStart w:id="170" w:name="_heading=h.kilq1pguw9wt" w:colFirst="0" w:colLast="0"/>
            <w:bookmarkEnd w:id="169"/>
            <w:bookmarkEnd w:id="170"/>
            <w:r w:rsidRPr="00FA4BDB">
              <w:rPr>
                <w:b/>
              </w:rPr>
              <w:t>Computers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062C05" w14:textId="64B730A8" w:rsidR="009913A1" w:rsidRDefault="009913A1" w:rsidP="00BE3863">
            <w:pPr>
              <w:pStyle w:val="Nidungvnbn"/>
              <w:spacing w:line="240" w:lineRule="auto"/>
              <w:ind w:firstLine="0"/>
            </w:pPr>
            <w:bookmarkStart w:id="171" w:name="_heading=h.hga13p6fvfud" w:colFirst="0" w:colLast="0"/>
            <w:bookmarkEnd w:id="171"/>
            <w:r w:rsidRPr="001B219F">
              <w:t>250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D3B6C7" w14:textId="44236143" w:rsidR="009913A1" w:rsidRDefault="009913A1" w:rsidP="00BE3863">
            <w:pPr>
              <w:pStyle w:val="Nidungvnbn"/>
              <w:spacing w:line="240" w:lineRule="auto"/>
              <w:ind w:firstLine="0"/>
            </w:pPr>
            <w:bookmarkStart w:id="172" w:name="_heading=h.hsqpzqrng7gs" w:colFirst="0" w:colLast="0"/>
            <w:bookmarkEnd w:id="172"/>
            <w:r w:rsidRPr="001B219F">
              <w:t>250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817A69E" w14:textId="574FDFFC" w:rsidR="009913A1" w:rsidRDefault="009913A1" w:rsidP="00BE3863">
            <w:pPr>
              <w:pStyle w:val="Nidungvnbn"/>
              <w:spacing w:line="240" w:lineRule="auto"/>
              <w:ind w:firstLine="0"/>
            </w:pPr>
            <w:bookmarkStart w:id="173" w:name="_heading=h.vj8ucn6griwy" w:colFirst="0" w:colLast="0"/>
            <w:bookmarkEnd w:id="173"/>
            <w:r w:rsidRPr="001B219F">
              <w:t>720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E5FC953" w14:textId="656DCFE9" w:rsidR="009913A1" w:rsidRDefault="009913A1" w:rsidP="00BE3863">
            <w:pPr>
              <w:pStyle w:val="Nidungvnbn"/>
              <w:spacing w:line="240" w:lineRule="auto"/>
              <w:ind w:firstLine="0"/>
            </w:pPr>
            <w:bookmarkStart w:id="174" w:name="_heading=h.gra6c9oz3oe" w:colFirst="0" w:colLast="0"/>
            <w:bookmarkEnd w:id="174"/>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BBB4B66" w14:textId="3D92A88F" w:rsidR="009913A1" w:rsidRDefault="009913A1" w:rsidP="00BE3863">
            <w:pPr>
              <w:pStyle w:val="Nidungvnbn"/>
              <w:spacing w:line="240" w:lineRule="auto"/>
              <w:ind w:firstLine="0"/>
            </w:pPr>
            <w:bookmarkStart w:id="175" w:name="_heading=h.81n0my80v7hc" w:colFirst="0" w:colLast="0"/>
            <w:bookmarkEnd w:id="175"/>
            <w:r w:rsidRPr="001B219F">
              <w:t>DEVICE</w:t>
            </w:r>
          </w:p>
        </w:tc>
      </w:tr>
      <w:tr w:rsidR="009913A1" w14:paraId="704A2B5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94B570" w14:textId="00826AA6" w:rsidR="009913A1" w:rsidRPr="00FA4BDB" w:rsidRDefault="009913A1" w:rsidP="00BE3863">
            <w:pPr>
              <w:pStyle w:val="Nidungvnbn"/>
              <w:spacing w:line="240" w:lineRule="auto"/>
              <w:ind w:firstLine="0"/>
              <w:jc w:val="left"/>
              <w:rPr>
                <w:b/>
              </w:rPr>
            </w:pPr>
            <w:r w:rsidRPr="00FA4BDB">
              <w:rPr>
                <w:b/>
              </w:rPr>
              <w:t>CricketX</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01658D" w14:textId="50A0A773" w:rsidR="009913A1" w:rsidRDefault="009913A1" w:rsidP="00BE3863">
            <w:pPr>
              <w:pStyle w:val="Nidungvnbn"/>
              <w:spacing w:line="240" w:lineRule="auto"/>
              <w:ind w:firstLine="0"/>
            </w:pPr>
            <w:r w:rsidRPr="001B219F">
              <w:t>390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DA1A039" w14:textId="6EFE8AC6" w:rsidR="009913A1" w:rsidRDefault="009913A1" w:rsidP="00BE3863">
            <w:pPr>
              <w:pStyle w:val="Nidungvnbn"/>
              <w:spacing w:line="240" w:lineRule="auto"/>
              <w:ind w:firstLine="0"/>
            </w:pPr>
            <w:r w:rsidRPr="001B219F">
              <w:t>390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8C87EA" w14:textId="53DA2280" w:rsidR="009913A1" w:rsidRDefault="009913A1" w:rsidP="00BE3863">
            <w:pPr>
              <w:pStyle w:val="Nidungvnbn"/>
              <w:spacing w:line="240" w:lineRule="auto"/>
              <w:ind w:firstLine="0"/>
            </w:pPr>
            <w:r w:rsidRPr="001B219F">
              <w:t>300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471AB6" w14:textId="74D2E637" w:rsidR="009913A1" w:rsidRDefault="009913A1" w:rsidP="00BE3863">
            <w:pPr>
              <w:pStyle w:val="Nidungvnbn"/>
              <w:spacing w:line="240" w:lineRule="auto"/>
              <w:ind w:firstLine="0"/>
            </w:pPr>
            <w:r w:rsidRPr="001B219F">
              <w:t>12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0D897F3" w14:textId="20BFF4AF" w:rsidR="009913A1" w:rsidRDefault="009913A1" w:rsidP="00BE3863">
            <w:pPr>
              <w:pStyle w:val="Nidungvnbn"/>
              <w:spacing w:line="240" w:lineRule="auto"/>
              <w:ind w:firstLine="0"/>
            </w:pPr>
            <w:r w:rsidRPr="001B219F">
              <w:t>MOTION</w:t>
            </w:r>
          </w:p>
        </w:tc>
      </w:tr>
      <w:tr w:rsidR="009913A1" w14:paraId="4E9CE66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2F999E4" w14:textId="3D7160E6" w:rsidR="009913A1" w:rsidRPr="00FA4BDB" w:rsidRDefault="009913A1" w:rsidP="00BE3863">
            <w:pPr>
              <w:pStyle w:val="Nidungvnbn"/>
              <w:spacing w:line="240" w:lineRule="auto"/>
              <w:ind w:firstLine="0"/>
              <w:jc w:val="left"/>
              <w:rPr>
                <w:b/>
              </w:rPr>
            </w:pPr>
            <w:r w:rsidRPr="00FA4BDB">
              <w:rPr>
                <w:b/>
              </w:rPr>
              <w:lastRenderedPageBreak/>
              <w:t>CricketY</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C919BFD" w14:textId="118794C4" w:rsidR="009913A1" w:rsidRDefault="009913A1" w:rsidP="00BE3863">
            <w:pPr>
              <w:pStyle w:val="Nidungvnbn"/>
              <w:spacing w:line="240" w:lineRule="auto"/>
              <w:ind w:firstLine="0"/>
            </w:pPr>
            <w:r w:rsidRPr="001B219F">
              <w:t>390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91A22CA" w14:textId="00681C29" w:rsidR="009913A1" w:rsidRDefault="009913A1" w:rsidP="00BE3863">
            <w:pPr>
              <w:pStyle w:val="Nidungvnbn"/>
              <w:spacing w:line="240" w:lineRule="auto"/>
              <w:ind w:firstLine="0"/>
            </w:pPr>
            <w:r w:rsidRPr="001B219F">
              <w:t>390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B545BF" w14:textId="51BDA78B" w:rsidR="009913A1" w:rsidRDefault="009913A1" w:rsidP="00BE3863">
            <w:pPr>
              <w:pStyle w:val="Nidungvnbn"/>
              <w:spacing w:line="240" w:lineRule="auto"/>
              <w:ind w:firstLine="0"/>
            </w:pPr>
            <w:r w:rsidRPr="001B219F">
              <w:t>300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418A3A" w14:textId="42B5FA65" w:rsidR="009913A1" w:rsidRDefault="009913A1" w:rsidP="00BE3863">
            <w:pPr>
              <w:pStyle w:val="Nidungvnbn"/>
              <w:spacing w:line="240" w:lineRule="auto"/>
              <w:ind w:firstLine="0"/>
            </w:pPr>
            <w:r w:rsidRPr="001B219F">
              <w:t>12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860A4BF" w14:textId="5CBC825A" w:rsidR="009913A1" w:rsidRDefault="009913A1" w:rsidP="00BE3863">
            <w:pPr>
              <w:pStyle w:val="Nidungvnbn"/>
              <w:spacing w:line="240" w:lineRule="auto"/>
              <w:ind w:firstLine="0"/>
            </w:pPr>
            <w:r w:rsidRPr="001B219F">
              <w:t>MOTION</w:t>
            </w:r>
          </w:p>
        </w:tc>
      </w:tr>
      <w:tr w:rsidR="009913A1" w14:paraId="621998C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A656655" w14:textId="58C2CECD" w:rsidR="009913A1" w:rsidRPr="00FA4BDB" w:rsidRDefault="009913A1" w:rsidP="00BE3863">
            <w:pPr>
              <w:pStyle w:val="Nidungvnbn"/>
              <w:spacing w:line="240" w:lineRule="auto"/>
              <w:ind w:firstLine="0"/>
              <w:jc w:val="left"/>
              <w:rPr>
                <w:b/>
              </w:rPr>
            </w:pPr>
            <w:r w:rsidRPr="00FA4BDB">
              <w:rPr>
                <w:b/>
              </w:rPr>
              <w:t>CricketZ</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F13AEC2" w14:textId="25D3A00C" w:rsidR="009913A1" w:rsidRDefault="009913A1" w:rsidP="00BE3863">
            <w:pPr>
              <w:pStyle w:val="Nidungvnbn"/>
              <w:spacing w:line="240" w:lineRule="auto"/>
              <w:ind w:firstLine="0"/>
            </w:pPr>
            <w:r w:rsidRPr="001B219F">
              <w:t>390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242730" w14:textId="6ABB3690" w:rsidR="009913A1" w:rsidRDefault="009913A1" w:rsidP="00BE3863">
            <w:pPr>
              <w:pStyle w:val="Nidungvnbn"/>
              <w:spacing w:line="240" w:lineRule="auto"/>
              <w:ind w:firstLine="0"/>
            </w:pPr>
            <w:r w:rsidRPr="001B219F">
              <w:t>390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30026B1" w14:textId="622875CD" w:rsidR="009913A1" w:rsidRDefault="009913A1" w:rsidP="00BE3863">
            <w:pPr>
              <w:pStyle w:val="Nidungvnbn"/>
              <w:spacing w:line="240" w:lineRule="auto"/>
              <w:ind w:firstLine="0"/>
            </w:pPr>
            <w:r w:rsidRPr="001B219F">
              <w:t>300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D92E5E" w14:textId="3094C982" w:rsidR="009913A1" w:rsidRDefault="009913A1" w:rsidP="00BE3863">
            <w:pPr>
              <w:pStyle w:val="Nidungvnbn"/>
              <w:spacing w:line="240" w:lineRule="auto"/>
              <w:ind w:firstLine="0"/>
            </w:pPr>
            <w:r w:rsidRPr="001B219F">
              <w:t>12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D48C5C" w14:textId="32534183" w:rsidR="009913A1" w:rsidRDefault="009913A1" w:rsidP="00BE3863">
            <w:pPr>
              <w:pStyle w:val="Nidungvnbn"/>
              <w:spacing w:line="240" w:lineRule="auto"/>
              <w:ind w:firstLine="0"/>
            </w:pPr>
            <w:r w:rsidRPr="001B219F">
              <w:t>MOTION</w:t>
            </w:r>
          </w:p>
        </w:tc>
      </w:tr>
      <w:tr w:rsidR="009913A1" w14:paraId="470FFD8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289CC9" w14:textId="3D25F812" w:rsidR="009913A1" w:rsidRPr="00FA4BDB" w:rsidRDefault="009913A1" w:rsidP="00BE3863">
            <w:pPr>
              <w:pStyle w:val="Nidungvnbn"/>
              <w:spacing w:line="240" w:lineRule="auto"/>
              <w:ind w:firstLine="0"/>
              <w:jc w:val="left"/>
              <w:rPr>
                <w:b/>
              </w:rPr>
            </w:pPr>
            <w:r w:rsidRPr="00FA4BDB">
              <w:rPr>
                <w:b/>
              </w:rPr>
              <w:t>Crop</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71378F3" w14:textId="50C476AB" w:rsidR="009913A1" w:rsidRDefault="009913A1" w:rsidP="00BE3863">
            <w:pPr>
              <w:pStyle w:val="Nidungvnbn"/>
              <w:spacing w:line="240" w:lineRule="auto"/>
              <w:ind w:firstLine="0"/>
            </w:pPr>
            <w:r w:rsidRPr="001B219F">
              <w:t>7200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13E961" w14:textId="30042D12" w:rsidR="009913A1" w:rsidRDefault="009913A1" w:rsidP="00BE3863">
            <w:pPr>
              <w:pStyle w:val="Nidungvnbn"/>
              <w:spacing w:line="240" w:lineRule="auto"/>
              <w:ind w:firstLine="0"/>
            </w:pPr>
            <w:r w:rsidRPr="001B219F">
              <w:t>16800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ED05AF" w14:textId="199C50D4" w:rsidR="009913A1" w:rsidRDefault="009913A1" w:rsidP="00BE3863">
            <w:pPr>
              <w:pStyle w:val="Nidungvnbn"/>
              <w:spacing w:line="240" w:lineRule="auto"/>
              <w:ind w:firstLine="0"/>
            </w:pPr>
            <w:r w:rsidRPr="001B219F">
              <w:t>46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FFBD14" w14:textId="474996CA" w:rsidR="009913A1" w:rsidRDefault="009913A1" w:rsidP="00BE3863">
            <w:pPr>
              <w:pStyle w:val="Nidungvnbn"/>
              <w:spacing w:line="240" w:lineRule="auto"/>
              <w:ind w:firstLine="0"/>
            </w:pPr>
            <w:r w:rsidRPr="001B219F">
              <w:t>24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C056C14" w14:textId="17909D5D" w:rsidR="009913A1" w:rsidRDefault="009913A1" w:rsidP="00BE3863">
            <w:pPr>
              <w:pStyle w:val="Nidungvnbn"/>
              <w:spacing w:line="240" w:lineRule="auto"/>
              <w:ind w:firstLine="0"/>
            </w:pPr>
            <w:r w:rsidRPr="001B219F">
              <w:t>IMAGE</w:t>
            </w:r>
          </w:p>
        </w:tc>
      </w:tr>
      <w:tr w:rsidR="009913A1" w14:paraId="38EF102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A41F735" w14:textId="77777777" w:rsidR="00AA68DE" w:rsidRPr="00FA4BDB" w:rsidRDefault="009913A1" w:rsidP="00BE3863">
            <w:pPr>
              <w:pStyle w:val="Nidungvnbn"/>
              <w:spacing w:line="240" w:lineRule="auto"/>
              <w:ind w:firstLine="0"/>
              <w:jc w:val="left"/>
              <w:rPr>
                <w:b/>
              </w:rPr>
            </w:pPr>
            <w:r w:rsidRPr="00FA4BDB">
              <w:rPr>
                <w:b/>
              </w:rPr>
              <w:t>DiatomSize</w:t>
            </w:r>
          </w:p>
          <w:p w14:paraId="7FD7C0CF" w14:textId="149B70C5" w:rsidR="009913A1" w:rsidRPr="00FA4BDB" w:rsidRDefault="009913A1" w:rsidP="00BE3863">
            <w:pPr>
              <w:pStyle w:val="Nidungvnbn"/>
              <w:spacing w:line="240" w:lineRule="auto"/>
              <w:ind w:firstLine="0"/>
              <w:jc w:val="left"/>
              <w:rPr>
                <w:b/>
              </w:rPr>
            </w:pPr>
            <w:r w:rsidRPr="00FA4BDB">
              <w:rPr>
                <w:b/>
              </w:rPr>
              <w:t>Reduction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30CC5B4" w14:textId="17C792FA" w:rsidR="009913A1" w:rsidRDefault="009913A1" w:rsidP="00BE3863">
            <w:pPr>
              <w:pStyle w:val="Nidungvnbn"/>
              <w:spacing w:line="240" w:lineRule="auto"/>
              <w:ind w:firstLine="0"/>
            </w:pPr>
            <w:r w:rsidRPr="001B219F">
              <w:t>16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0951A5" w14:textId="603F8B50" w:rsidR="009913A1" w:rsidRDefault="009913A1" w:rsidP="00BE3863">
            <w:pPr>
              <w:pStyle w:val="Nidungvnbn"/>
              <w:spacing w:line="240" w:lineRule="auto"/>
              <w:ind w:firstLine="0"/>
            </w:pPr>
            <w:r w:rsidRPr="001B219F">
              <w:t>306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8E1D2E" w14:textId="55B576FB" w:rsidR="009913A1" w:rsidRDefault="009913A1" w:rsidP="00BE3863">
            <w:pPr>
              <w:pStyle w:val="Nidungvnbn"/>
              <w:spacing w:line="240" w:lineRule="auto"/>
              <w:ind w:firstLine="0"/>
            </w:pPr>
            <w:r w:rsidRPr="001B219F">
              <w:t>345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3023977" w14:textId="4BC674B9"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635634" w14:textId="0E80289C" w:rsidR="009913A1" w:rsidRDefault="009913A1" w:rsidP="00BE3863">
            <w:pPr>
              <w:pStyle w:val="Nidungvnbn"/>
              <w:spacing w:line="240" w:lineRule="auto"/>
              <w:ind w:firstLine="0"/>
            </w:pPr>
            <w:r w:rsidRPr="001B219F">
              <w:t>IMAGE</w:t>
            </w:r>
          </w:p>
        </w:tc>
      </w:tr>
      <w:tr w:rsidR="009913A1" w14:paraId="437C11F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D1A3D6" w14:textId="77777777" w:rsidR="00AA68DE" w:rsidRPr="00FA4BDB" w:rsidRDefault="009913A1" w:rsidP="00BE3863">
            <w:pPr>
              <w:pStyle w:val="Nidungvnbn"/>
              <w:spacing w:line="240" w:lineRule="auto"/>
              <w:ind w:firstLine="0"/>
              <w:jc w:val="left"/>
              <w:rPr>
                <w:b/>
              </w:rPr>
            </w:pPr>
            <w:r w:rsidRPr="00FA4BDB">
              <w:rPr>
                <w:b/>
              </w:rPr>
              <w:t>DistalPhalanx</w:t>
            </w:r>
          </w:p>
          <w:p w14:paraId="0894C79E" w14:textId="72F36E0B" w:rsidR="009913A1" w:rsidRPr="00FA4BDB" w:rsidRDefault="009913A1" w:rsidP="00BE3863">
            <w:pPr>
              <w:pStyle w:val="Nidungvnbn"/>
              <w:spacing w:line="240" w:lineRule="auto"/>
              <w:ind w:firstLine="0"/>
              <w:jc w:val="left"/>
              <w:rPr>
                <w:b/>
              </w:rPr>
            </w:pPr>
            <w:r w:rsidRPr="00FA4BDB">
              <w:rPr>
                <w:b/>
              </w:rPr>
              <w:t>OutlineAgeGroup</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BAA941" w14:textId="1F6D6C3C" w:rsidR="009913A1" w:rsidRDefault="009913A1" w:rsidP="00BE3863">
            <w:pPr>
              <w:pStyle w:val="Nidungvnbn"/>
              <w:spacing w:line="240" w:lineRule="auto"/>
              <w:ind w:firstLine="0"/>
            </w:pPr>
            <w:r w:rsidRPr="001B219F">
              <w:t>400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FBFD91" w14:textId="361AAEA0" w:rsidR="009913A1" w:rsidRDefault="009913A1" w:rsidP="00BE3863">
            <w:pPr>
              <w:pStyle w:val="Nidungvnbn"/>
              <w:spacing w:line="240" w:lineRule="auto"/>
              <w:ind w:firstLine="0"/>
            </w:pPr>
            <w:r w:rsidRPr="001B219F">
              <w:t>139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3B81DD" w14:textId="6D4D45E9"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CF1BB20" w14:textId="6E558360"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0A48B2E" w14:textId="036D5027" w:rsidR="009913A1" w:rsidRDefault="009913A1" w:rsidP="00BE3863">
            <w:pPr>
              <w:pStyle w:val="Nidungvnbn"/>
              <w:spacing w:line="240" w:lineRule="auto"/>
              <w:ind w:firstLine="0"/>
            </w:pPr>
            <w:r w:rsidRPr="001B219F">
              <w:t>IMAGE</w:t>
            </w:r>
          </w:p>
        </w:tc>
      </w:tr>
      <w:tr w:rsidR="009913A1" w14:paraId="4668349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06E8F3" w14:textId="77777777" w:rsidR="00AA68DE" w:rsidRPr="00FA4BDB" w:rsidRDefault="009913A1" w:rsidP="00BE3863">
            <w:pPr>
              <w:pStyle w:val="Nidungvnbn"/>
              <w:spacing w:line="240" w:lineRule="auto"/>
              <w:ind w:firstLine="0"/>
              <w:jc w:val="left"/>
              <w:rPr>
                <w:b/>
              </w:rPr>
            </w:pPr>
            <w:r w:rsidRPr="00FA4BDB">
              <w:rPr>
                <w:b/>
              </w:rPr>
              <w:t>DistalPhalanx</w:t>
            </w:r>
          </w:p>
          <w:p w14:paraId="107F57DC" w14:textId="2BB8439F" w:rsidR="009913A1" w:rsidRPr="00FA4BDB" w:rsidRDefault="009913A1" w:rsidP="00BE3863">
            <w:pPr>
              <w:pStyle w:val="Nidungvnbn"/>
              <w:spacing w:line="240" w:lineRule="auto"/>
              <w:ind w:firstLine="0"/>
              <w:jc w:val="left"/>
              <w:rPr>
                <w:b/>
              </w:rPr>
            </w:pPr>
            <w:r w:rsidRPr="00FA4BDB">
              <w:rPr>
                <w:b/>
              </w:rPr>
              <w:t>OutlineCorrect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05A4175" w14:textId="4AC472B5" w:rsidR="009913A1" w:rsidRDefault="009913A1" w:rsidP="00BE3863">
            <w:pPr>
              <w:pStyle w:val="Nidungvnbn"/>
              <w:spacing w:line="240" w:lineRule="auto"/>
              <w:ind w:firstLine="0"/>
            </w:pPr>
            <w:r w:rsidRPr="001B219F">
              <w:t>600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8DD144" w14:textId="330F03FE" w:rsidR="009913A1" w:rsidRDefault="009913A1" w:rsidP="00BE3863">
            <w:pPr>
              <w:pStyle w:val="Nidungvnbn"/>
              <w:spacing w:line="240" w:lineRule="auto"/>
              <w:ind w:firstLine="0"/>
            </w:pPr>
            <w:r w:rsidRPr="001B219F">
              <w:t>276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A1D42D" w14:textId="74ED7FF6"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55AC98" w14:textId="49217499"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8CB32CA" w14:textId="6EAE5580" w:rsidR="009913A1" w:rsidRDefault="009913A1" w:rsidP="00BE3863">
            <w:pPr>
              <w:pStyle w:val="Nidungvnbn"/>
              <w:spacing w:line="240" w:lineRule="auto"/>
              <w:ind w:firstLine="0"/>
            </w:pPr>
            <w:r w:rsidRPr="001B219F">
              <w:t>IMAGE</w:t>
            </w:r>
          </w:p>
        </w:tc>
      </w:tr>
      <w:tr w:rsidR="009913A1" w14:paraId="2D2F9DE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ABE24A5" w14:textId="42E3E2FF" w:rsidR="009913A1" w:rsidRPr="00FA4BDB" w:rsidRDefault="009913A1" w:rsidP="00BE3863">
            <w:pPr>
              <w:pStyle w:val="Nidungvnbn"/>
              <w:spacing w:line="240" w:lineRule="auto"/>
              <w:ind w:firstLine="0"/>
              <w:jc w:val="left"/>
              <w:rPr>
                <w:b/>
              </w:rPr>
            </w:pPr>
            <w:r w:rsidRPr="00FA4BDB">
              <w:rPr>
                <w:b/>
              </w:rPr>
              <w:t>DistalPhalanxTW</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90955A" w14:textId="73B26664" w:rsidR="009913A1" w:rsidRDefault="009913A1" w:rsidP="00BE3863">
            <w:pPr>
              <w:pStyle w:val="Nidungvnbn"/>
              <w:spacing w:line="240" w:lineRule="auto"/>
              <w:ind w:firstLine="0"/>
            </w:pPr>
            <w:r w:rsidRPr="001B219F">
              <w:t>400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4BE5524" w14:textId="425BB1D8" w:rsidR="009913A1" w:rsidRDefault="009913A1" w:rsidP="00BE3863">
            <w:pPr>
              <w:pStyle w:val="Nidungvnbn"/>
              <w:spacing w:line="240" w:lineRule="auto"/>
              <w:ind w:firstLine="0"/>
            </w:pPr>
            <w:r w:rsidRPr="001B219F">
              <w:t>139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D52FCD" w14:textId="0D3E8554"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97B0A1" w14:textId="7F711D91"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5FCC5C" w14:textId="55F3E5CA" w:rsidR="009913A1" w:rsidRDefault="009913A1" w:rsidP="00BE3863">
            <w:pPr>
              <w:pStyle w:val="Nidungvnbn"/>
              <w:spacing w:line="240" w:lineRule="auto"/>
              <w:ind w:firstLine="0"/>
            </w:pPr>
            <w:r w:rsidRPr="001B219F">
              <w:t>IMAGE</w:t>
            </w:r>
          </w:p>
        </w:tc>
      </w:tr>
      <w:tr w:rsidR="009913A1" w14:paraId="17B466A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62D44F" w14:textId="489304C0" w:rsidR="009913A1" w:rsidRPr="00FA4BDB" w:rsidRDefault="009913A1" w:rsidP="00BE3863">
            <w:pPr>
              <w:pStyle w:val="Nidungvnbn"/>
              <w:spacing w:line="240" w:lineRule="auto"/>
              <w:ind w:firstLine="0"/>
              <w:jc w:val="left"/>
              <w:rPr>
                <w:b/>
              </w:rPr>
            </w:pPr>
            <w:r w:rsidRPr="00FA4BDB">
              <w:rPr>
                <w:b/>
              </w:rPr>
              <w:t>Earthquakes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877AAF3" w14:textId="263BD0AE" w:rsidR="009913A1" w:rsidRDefault="009913A1" w:rsidP="00BE3863">
            <w:pPr>
              <w:pStyle w:val="Nidungvnbn"/>
              <w:spacing w:line="240" w:lineRule="auto"/>
              <w:ind w:firstLine="0"/>
            </w:pPr>
            <w:r w:rsidRPr="001B219F">
              <w:t>322</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E5F45B" w14:textId="18668142" w:rsidR="009913A1" w:rsidRDefault="009913A1" w:rsidP="00BE3863">
            <w:pPr>
              <w:pStyle w:val="Nidungvnbn"/>
              <w:spacing w:line="240" w:lineRule="auto"/>
              <w:ind w:firstLine="0"/>
            </w:pPr>
            <w:r w:rsidRPr="001B219F">
              <w:t>139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DC3D39" w14:textId="61D4338B" w:rsidR="009913A1" w:rsidRDefault="009913A1" w:rsidP="00BE3863">
            <w:pPr>
              <w:pStyle w:val="Nidungvnbn"/>
              <w:spacing w:line="240" w:lineRule="auto"/>
              <w:ind w:firstLine="0"/>
            </w:pPr>
            <w:r w:rsidRPr="001B219F">
              <w:t>512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525786B" w14:textId="7EF9788E"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896A01" w14:textId="7258944E" w:rsidR="009913A1" w:rsidRDefault="009913A1" w:rsidP="00BE3863">
            <w:pPr>
              <w:pStyle w:val="Nidungvnbn"/>
              <w:spacing w:line="240" w:lineRule="auto"/>
              <w:ind w:firstLine="0"/>
            </w:pPr>
            <w:r w:rsidRPr="001B219F">
              <w:t>SENSOR</w:t>
            </w:r>
          </w:p>
        </w:tc>
      </w:tr>
      <w:tr w:rsidR="009913A1" w14:paraId="58C6EED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853D8E" w14:textId="34DBD189" w:rsidR="009913A1" w:rsidRPr="00FA4BDB" w:rsidRDefault="009913A1" w:rsidP="00BE3863">
            <w:pPr>
              <w:pStyle w:val="Nidungvnbn"/>
              <w:spacing w:line="240" w:lineRule="auto"/>
              <w:ind w:firstLine="0"/>
              <w:jc w:val="left"/>
              <w:rPr>
                <w:b/>
              </w:rPr>
            </w:pPr>
            <w:bookmarkStart w:id="176" w:name="_heading=h.afacga3kdatm" w:colFirst="0" w:colLast="0"/>
            <w:bookmarkEnd w:id="176"/>
            <w:r w:rsidRPr="00FA4BDB">
              <w:rPr>
                <w:b/>
              </w:rPr>
              <w:t>ECG200</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B972CE8" w14:textId="216F40CA" w:rsidR="009913A1" w:rsidRDefault="009913A1" w:rsidP="00BE3863">
            <w:pPr>
              <w:pStyle w:val="Nidungvnbn"/>
              <w:spacing w:line="240" w:lineRule="auto"/>
              <w:ind w:firstLine="0"/>
            </w:pPr>
            <w:bookmarkStart w:id="177" w:name="_heading=h.jplng1u9he1l" w:colFirst="0" w:colLast="0"/>
            <w:bookmarkEnd w:id="177"/>
            <w:r w:rsidRPr="001B219F">
              <w:t>100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A27C3A" w14:textId="7EE24E31" w:rsidR="009913A1" w:rsidRDefault="009913A1" w:rsidP="00BE3863">
            <w:pPr>
              <w:pStyle w:val="Nidungvnbn"/>
              <w:spacing w:line="240" w:lineRule="auto"/>
              <w:ind w:firstLine="0"/>
            </w:pPr>
            <w:bookmarkStart w:id="178" w:name="_heading=h.ei9qfrrvbkba" w:colFirst="0" w:colLast="0"/>
            <w:bookmarkEnd w:id="178"/>
            <w:r w:rsidRPr="001B219F">
              <w:t>100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847C89" w14:textId="5B0E3663" w:rsidR="009913A1" w:rsidRDefault="009913A1" w:rsidP="00BE3863">
            <w:pPr>
              <w:pStyle w:val="Nidungvnbn"/>
              <w:spacing w:line="240" w:lineRule="auto"/>
              <w:ind w:firstLine="0"/>
            </w:pPr>
            <w:bookmarkStart w:id="179" w:name="_heading=h.olv976nkfxpn" w:colFirst="0" w:colLast="0"/>
            <w:bookmarkEnd w:id="179"/>
            <w:r w:rsidRPr="001B219F">
              <w:t>96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AA67D6" w14:textId="567CC688" w:rsidR="009913A1" w:rsidRDefault="009913A1" w:rsidP="00BE3863">
            <w:pPr>
              <w:pStyle w:val="Nidungvnbn"/>
              <w:spacing w:line="240" w:lineRule="auto"/>
              <w:ind w:firstLine="0"/>
            </w:pPr>
            <w:bookmarkStart w:id="180" w:name="_heading=h.q7eq2gfvox8n" w:colFirst="0" w:colLast="0"/>
            <w:bookmarkEnd w:id="180"/>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5E754E" w14:textId="2809E54A" w:rsidR="009913A1" w:rsidRDefault="009913A1" w:rsidP="00BE3863">
            <w:pPr>
              <w:pStyle w:val="Nidungvnbn"/>
              <w:keepNext/>
              <w:spacing w:line="240" w:lineRule="auto"/>
              <w:ind w:firstLine="0"/>
            </w:pPr>
            <w:bookmarkStart w:id="181" w:name="_heading=h.81e2v9ah1635" w:colFirst="0" w:colLast="0"/>
            <w:bookmarkEnd w:id="181"/>
            <w:r w:rsidRPr="001B219F">
              <w:t>ECG</w:t>
            </w:r>
          </w:p>
        </w:tc>
      </w:tr>
      <w:tr w:rsidR="009913A1" w14:paraId="57E2155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BFE54E8" w14:textId="16904791" w:rsidR="009913A1" w:rsidRPr="00FA4BDB" w:rsidRDefault="009913A1" w:rsidP="00BE3863">
            <w:pPr>
              <w:pStyle w:val="Nidungvnbn"/>
              <w:spacing w:line="240" w:lineRule="auto"/>
              <w:ind w:firstLine="0"/>
              <w:jc w:val="left"/>
              <w:rPr>
                <w:b/>
              </w:rPr>
            </w:pPr>
            <w:r w:rsidRPr="00FA4BDB">
              <w:rPr>
                <w:b/>
              </w:rPr>
              <w:t>ECG5000</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70C2737" w14:textId="495EAA89" w:rsidR="009913A1" w:rsidRDefault="009913A1" w:rsidP="00BE3863">
            <w:pPr>
              <w:pStyle w:val="Nidungvnbn"/>
              <w:spacing w:line="240" w:lineRule="auto"/>
              <w:ind w:firstLine="0"/>
            </w:pPr>
            <w:r w:rsidRPr="001B219F">
              <w:t>500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8494824" w14:textId="40350132" w:rsidR="009913A1" w:rsidRDefault="009913A1" w:rsidP="00BE3863">
            <w:pPr>
              <w:pStyle w:val="Nidungvnbn"/>
              <w:spacing w:line="240" w:lineRule="auto"/>
              <w:ind w:firstLine="0"/>
            </w:pPr>
            <w:r w:rsidRPr="001B219F">
              <w:t>4500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E615AC7" w14:textId="42208A6C" w:rsidR="009913A1" w:rsidRDefault="009913A1" w:rsidP="00BE3863">
            <w:pPr>
              <w:pStyle w:val="Nidungvnbn"/>
              <w:spacing w:line="240" w:lineRule="auto"/>
              <w:ind w:firstLine="0"/>
            </w:pPr>
            <w:r w:rsidRPr="001B219F">
              <w:t>140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E46BFF" w14:textId="2A82F389"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10FD81A" w14:textId="41A3AB3B" w:rsidR="009913A1" w:rsidRDefault="009913A1" w:rsidP="00BE3863">
            <w:pPr>
              <w:pStyle w:val="Nidungvnbn"/>
              <w:keepNext/>
              <w:spacing w:line="240" w:lineRule="auto"/>
              <w:ind w:firstLine="0"/>
            </w:pPr>
            <w:r w:rsidRPr="001B219F">
              <w:t>ECG</w:t>
            </w:r>
          </w:p>
        </w:tc>
      </w:tr>
      <w:tr w:rsidR="009913A1" w14:paraId="16C6BDD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8EFA64" w14:textId="1BA8FA01" w:rsidR="009913A1" w:rsidRPr="00FA4BDB" w:rsidRDefault="009913A1" w:rsidP="00BE3863">
            <w:pPr>
              <w:pStyle w:val="Nidungvnbn"/>
              <w:spacing w:line="240" w:lineRule="auto"/>
              <w:ind w:firstLine="0"/>
              <w:jc w:val="left"/>
              <w:rPr>
                <w:b/>
              </w:rPr>
            </w:pPr>
            <w:r w:rsidRPr="00FA4BDB">
              <w:rPr>
                <w:b/>
              </w:rPr>
              <w:t>ECGFiveDays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828C072" w14:textId="5734D2CA" w:rsidR="009913A1" w:rsidRDefault="009913A1" w:rsidP="00BE3863">
            <w:pPr>
              <w:pStyle w:val="Nidungvnbn"/>
              <w:spacing w:line="240" w:lineRule="auto"/>
              <w:ind w:firstLine="0"/>
            </w:pPr>
            <w:r w:rsidRPr="001B219F">
              <w:t>23</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6BA178" w14:textId="0A09D146" w:rsidR="009913A1" w:rsidRDefault="009913A1" w:rsidP="00BE3863">
            <w:pPr>
              <w:pStyle w:val="Nidungvnbn"/>
              <w:spacing w:line="240" w:lineRule="auto"/>
              <w:ind w:firstLine="0"/>
            </w:pPr>
            <w:r w:rsidRPr="001B219F">
              <w:t>861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21E3A15" w14:textId="73E65D24" w:rsidR="009913A1" w:rsidRDefault="009913A1" w:rsidP="00BE3863">
            <w:pPr>
              <w:pStyle w:val="Nidungvnbn"/>
              <w:spacing w:line="240" w:lineRule="auto"/>
              <w:ind w:firstLine="0"/>
            </w:pPr>
            <w:r w:rsidRPr="001B219F">
              <w:t>136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A70806" w14:textId="1E55740C"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EEBCA8F" w14:textId="0D12175F" w:rsidR="009913A1" w:rsidRDefault="009913A1" w:rsidP="00BE3863">
            <w:pPr>
              <w:pStyle w:val="Nidungvnbn"/>
              <w:keepNext/>
              <w:spacing w:line="240" w:lineRule="auto"/>
              <w:ind w:firstLine="0"/>
            </w:pPr>
            <w:r w:rsidRPr="001B219F">
              <w:t>ECG</w:t>
            </w:r>
          </w:p>
        </w:tc>
      </w:tr>
      <w:tr w:rsidR="009913A1" w14:paraId="32E6F7F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D00020" w14:textId="39EF85BB" w:rsidR="009913A1" w:rsidRPr="00FA4BDB" w:rsidRDefault="009913A1" w:rsidP="00BE3863">
            <w:pPr>
              <w:pStyle w:val="Nidungvnbn"/>
              <w:spacing w:line="240" w:lineRule="auto"/>
              <w:ind w:firstLine="0"/>
              <w:jc w:val="left"/>
              <w:rPr>
                <w:b/>
              </w:rPr>
            </w:pPr>
            <w:r w:rsidRPr="00FA4BDB">
              <w:rPr>
                <w:b/>
              </w:rPr>
              <w:t>ElectricDevices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A1A252" w14:textId="15F69DC5" w:rsidR="009913A1" w:rsidRDefault="009913A1" w:rsidP="00BE3863">
            <w:pPr>
              <w:pStyle w:val="Nidungvnbn"/>
              <w:spacing w:line="240" w:lineRule="auto"/>
              <w:ind w:firstLine="0"/>
            </w:pPr>
            <w:r w:rsidRPr="001B219F">
              <w:t>8926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DCDD55" w14:textId="33C9B61F" w:rsidR="009913A1" w:rsidRDefault="009913A1" w:rsidP="00BE3863">
            <w:pPr>
              <w:pStyle w:val="Nidungvnbn"/>
              <w:spacing w:line="240" w:lineRule="auto"/>
              <w:ind w:firstLine="0"/>
            </w:pPr>
            <w:r w:rsidRPr="001B219F">
              <w:t>7711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23F2E7" w14:textId="68A1D901" w:rsidR="009913A1" w:rsidRDefault="009913A1" w:rsidP="00BE3863">
            <w:pPr>
              <w:pStyle w:val="Nidungvnbn"/>
              <w:spacing w:line="240" w:lineRule="auto"/>
              <w:ind w:firstLine="0"/>
            </w:pPr>
            <w:r w:rsidRPr="001B219F">
              <w:t>96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42A467B" w14:textId="688BD842" w:rsidR="009913A1" w:rsidRDefault="009913A1" w:rsidP="00BE3863">
            <w:pPr>
              <w:pStyle w:val="Nidungvnbn"/>
              <w:spacing w:line="240" w:lineRule="auto"/>
              <w:ind w:firstLine="0"/>
            </w:pPr>
            <w:r w:rsidRPr="001B219F">
              <w:t>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DED039" w14:textId="521CDDEE" w:rsidR="009913A1" w:rsidRDefault="009913A1" w:rsidP="00BE3863">
            <w:pPr>
              <w:pStyle w:val="Nidungvnbn"/>
              <w:keepNext/>
              <w:spacing w:line="240" w:lineRule="auto"/>
              <w:ind w:firstLine="0"/>
            </w:pPr>
            <w:r w:rsidRPr="001B219F">
              <w:t>DEVICE</w:t>
            </w:r>
          </w:p>
        </w:tc>
      </w:tr>
      <w:tr w:rsidR="009913A1" w14:paraId="7B82F22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8D24DD2" w14:textId="77777777" w:rsidR="00AA68DE" w:rsidRPr="00FA4BDB" w:rsidRDefault="009913A1" w:rsidP="00BE3863">
            <w:pPr>
              <w:pStyle w:val="Nidungvnbn"/>
              <w:spacing w:line="240" w:lineRule="auto"/>
              <w:ind w:firstLine="0"/>
              <w:jc w:val="left"/>
              <w:rPr>
                <w:b/>
              </w:rPr>
            </w:pPr>
            <w:r w:rsidRPr="00FA4BDB">
              <w:rPr>
                <w:b/>
              </w:rPr>
              <w:t>EOGHorizontal</w:t>
            </w:r>
          </w:p>
          <w:p w14:paraId="19CA95A1" w14:textId="61E427A8" w:rsidR="009913A1" w:rsidRPr="00FA4BDB" w:rsidRDefault="009913A1" w:rsidP="00BE3863">
            <w:pPr>
              <w:pStyle w:val="Nidungvnbn"/>
              <w:spacing w:line="240" w:lineRule="auto"/>
              <w:ind w:firstLine="0"/>
              <w:jc w:val="left"/>
              <w:rPr>
                <w:b/>
              </w:rPr>
            </w:pPr>
            <w:r w:rsidRPr="00FA4BDB">
              <w:rPr>
                <w:b/>
              </w:rPr>
              <w:t>Signal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BDB006E" w14:textId="56756885" w:rsidR="009913A1" w:rsidRDefault="009913A1" w:rsidP="00BE3863">
            <w:pPr>
              <w:pStyle w:val="Nidungvnbn"/>
              <w:spacing w:line="240" w:lineRule="auto"/>
              <w:ind w:firstLine="0"/>
            </w:pPr>
            <w:r w:rsidRPr="001B219F">
              <w:t>362</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AC459D" w14:textId="7A630E8E" w:rsidR="009913A1" w:rsidRDefault="009913A1" w:rsidP="00BE3863">
            <w:pPr>
              <w:pStyle w:val="Nidungvnbn"/>
              <w:spacing w:line="240" w:lineRule="auto"/>
              <w:ind w:firstLine="0"/>
            </w:pPr>
            <w:r w:rsidRPr="001B219F">
              <w:t>362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F78714" w14:textId="37C665D2" w:rsidR="009913A1" w:rsidRDefault="009913A1" w:rsidP="00BE3863">
            <w:pPr>
              <w:pStyle w:val="Nidungvnbn"/>
              <w:spacing w:line="240" w:lineRule="auto"/>
              <w:ind w:firstLine="0"/>
            </w:pPr>
            <w:r w:rsidRPr="001B219F">
              <w:t>1250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505EB9A" w14:textId="2C158184" w:rsidR="009913A1" w:rsidRDefault="009913A1" w:rsidP="00BE3863">
            <w:pPr>
              <w:pStyle w:val="Nidungvnbn"/>
              <w:spacing w:line="240" w:lineRule="auto"/>
              <w:ind w:firstLine="0"/>
            </w:pPr>
            <w:r w:rsidRPr="001B219F">
              <w:t>12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2C248D" w14:textId="08367880" w:rsidR="009913A1" w:rsidRDefault="009913A1" w:rsidP="00BE3863">
            <w:pPr>
              <w:pStyle w:val="Nidungvnbn"/>
              <w:keepNext/>
              <w:spacing w:line="240" w:lineRule="auto"/>
              <w:ind w:firstLine="0"/>
            </w:pPr>
            <w:r w:rsidRPr="001B219F">
              <w:t>EOG</w:t>
            </w:r>
          </w:p>
        </w:tc>
      </w:tr>
      <w:tr w:rsidR="009913A1" w14:paraId="4067EAE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B5952E8" w14:textId="77777777" w:rsidR="00AA68DE" w:rsidRPr="00FA4BDB" w:rsidRDefault="009913A1" w:rsidP="00BE3863">
            <w:pPr>
              <w:pStyle w:val="Nidungvnbn"/>
              <w:spacing w:line="240" w:lineRule="auto"/>
              <w:ind w:firstLine="0"/>
              <w:jc w:val="left"/>
              <w:rPr>
                <w:b/>
              </w:rPr>
            </w:pPr>
            <w:r w:rsidRPr="00FA4BDB">
              <w:rPr>
                <w:b/>
              </w:rPr>
              <w:t>EOGVertical</w:t>
            </w:r>
          </w:p>
          <w:p w14:paraId="28E37080" w14:textId="083243A2" w:rsidR="009913A1" w:rsidRPr="00FA4BDB" w:rsidRDefault="009913A1" w:rsidP="00BE3863">
            <w:pPr>
              <w:pStyle w:val="Nidungvnbn"/>
              <w:spacing w:line="240" w:lineRule="auto"/>
              <w:ind w:firstLine="0"/>
              <w:jc w:val="left"/>
              <w:rPr>
                <w:b/>
              </w:rPr>
            </w:pPr>
            <w:r w:rsidRPr="00FA4BDB">
              <w:rPr>
                <w:b/>
              </w:rPr>
              <w:t>Signal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85FA742" w14:textId="2729D131" w:rsidR="009913A1" w:rsidRDefault="009913A1" w:rsidP="00BE3863">
            <w:pPr>
              <w:pStyle w:val="Nidungvnbn"/>
              <w:spacing w:line="240" w:lineRule="auto"/>
              <w:ind w:firstLine="0"/>
            </w:pPr>
            <w:r w:rsidRPr="001B219F">
              <w:t>362</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8A050C3" w14:textId="7A6E1E97" w:rsidR="009913A1" w:rsidRDefault="009913A1" w:rsidP="00BE3863">
            <w:pPr>
              <w:pStyle w:val="Nidungvnbn"/>
              <w:spacing w:line="240" w:lineRule="auto"/>
              <w:ind w:firstLine="0"/>
            </w:pPr>
            <w:r w:rsidRPr="001B219F">
              <w:t>362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947351C" w14:textId="0D68944F" w:rsidR="009913A1" w:rsidRDefault="009913A1" w:rsidP="00BE3863">
            <w:pPr>
              <w:pStyle w:val="Nidungvnbn"/>
              <w:spacing w:line="240" w:lineRule="auto"/>
              <w:ind w:firstLine="0"/>
            </w:pPr>
            <w:r w:rsidRPr="001B219F">
              <w:t>1250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CD5F11" w14:textId="404CE0D9" w:rsidR="009913A1" w:rsidRDefault="009913A1" w:rsidP="00BE3863">
            <w:pPr>
              <w:pStyle w:val="Nidungvnbn"/>
              <w:spacing w:line="240" w:lineRule="auto"/>
              <w:ind w:firstLine="0"/>
            </w:pPr>
            <w:r w:rsidRPr="001B219F">
              <w:t>12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0C4FE99" w14:textId="128B803B" w:rsidR="009913A1" w:rsidRDefault="009913A1" w:rsidP="00BE3863">
            <w:pPr>
              <w:pStyle w:val="Nidungvnbn"/>
              <w:keepNext/>
              <w:spacing w:line="240" w:lineRule="auto"/>
              <w:ind w:firstLine="0"/>
            </w:pPr>
            <w:r w:rsidRPr="001B219F">
              <w:t>EOG</w:t>
            </w:r>
          </w:p>
        </w:tc>
      </w:tr>
      <w:tr w:rsidR="009913A1" w14:paraId="5550B4C6"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17D366" w14:textId="77777777" w:rsidR="00AA68DE" w:rsidRPr="00FA4BDB" w:rsidRDefault="009913A1" w:rsidP="00BE3863">
            <w:pPr>
              <w:pStyle w:val="Nidungvnbn"/>
              <w:spacing w:line="240" w:lineRule="auto"/>
              <w:ind w:firstLine="0"/>
              <w:jc w:val="left"/>
              <w:rPr>
                <w:b/>
              </w:rPr>
            </w:pPr>
            <w:r w:rsidRPr="00FA4BDB">
              <w:rPr>
                <w:b/>
              </w:rPr>
              <w:t>Ethanol</w:t>
            </w:r>
          </w:p>
          <w:p w14:paraId="74DB8EBA" w14:textId="23441CF6" w:rsidR="009913A1" w:rsidRPr="00FA4BDB" w:rsidRDefault="009913A1" w:rsidP="00BE3863">
            <w:pPr>
              <w:pStyle w:val="Nidungvnbn"/>
              <w:spacing w:line="240" w:lineRule="auto"/>
              <w:ind w:firstLine="0"/>
              <w:jc w:val="left"/>
              <w:rPr>
                <w:b/>
              </w:rPr>
            </w:pPr>
            <w:r w:rsidRPr="00FA4BDB">
              <w:rPr>
                <w:b/>
              </w:rPr>
              <w:t>Concentration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5FF5BC6" w14:textId="01889C2F" w:rsidR="009913A1" w:rsidRDefault="009913A1" w:rsidP="00BE3863">
            <w:pPr>
              <w:pStyle w:val="Nidungvnbn"/>
              <w:spacing w:line="240" w:lineRule="auto"/>
              <w:ind w:firstLine="0"/>
            </w:pPr>
            <w:r w:rsidRPr="001B219F">
              <w:t>261</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708B7A" w14:textId="514CC7C7" w:rsidR="009913A1" w:rsidRDefault="009913A1" w:rsidP="00BE3863">
            <w:pPr>
              <w:pStyle w:val="Nidungvnbn"/>
              <w:spacing w:line="240" w:lineRule="auto"/>
              <w:ind w:firstLine="0"/>
            </w:pPr>
            <w:r w:rsidRPr="001B219F">
              <w:t>263</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8A3AB47" w14:textId="4C2566D5" w:rsidR="009913A1" w:rsidRDefault="009913A1" w:rsidP="00BE3863">
            <w:pPr>
              <w:pStyle w:val="Nidungvnbn"/>
              <w:spacing w:line="240" w:lineRule="auto"/>
              <w:ind w:firstLine="0"/>
            </w:pPr>
            <w:r w:rsidRPr="001B219F">
              <w:t>1751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9EE821C" w14:textId="22163C6D"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02324F" w14:textId="3AFA0ECB" w:rsidR="009913A1" w:rsidRDefault="009913A1" w:rsidP="00BE3863">
            <w:pPr>
              <w:pStyle w:val="Nidungvnbn"/>
              <w:keepNext/>
              <w:spacing w:line="240" w:lineRule="auto"/>
              <w:ind w:firstLine="0"/>
            </w:pPr>
            <w:r w:rsidRPr="001B219F">
              <w:t>OTHER</w:t>
            </w:r>
          </w:p>
        </w:tc>
      </w:tr>
      <w:tr w:rsidR="009913A1" w14:paraId="2D9709C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60D2CC0" w14:textId="3FE47C46" w:rsidR="009913A1" w:rsidRPr="00FA4BDB" w:rsidRDefault="009913A1" w:rsidP="00BE3863">
            <w:pPr>
              <w:pStyle w:val="Nidungvnbn"/>
              <w:spacing w:line="240" w:lineRule="auto"/>
              <w:ind w:firstLine="0"/>
              <w:jc w:val="left"/>
              <w:rPr>
                <w:b/>
              </w:rPr>
            </w:pPr>
            <w:r w:rsidRPr="00FA4BDB">
              <w:rPr>
                <w:b/>
              </w:rPr>
              <w:t>EthanolLevel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7A979E" w14:textId="447C019F" w:rsidR="009913A1" w:rsidRDefault="009913A1" w:rsidP="00BE3863">
            <w:pPr>
              <w:pStyle w:val="Nidungvnbn"/>
              <w:spacing w:line="240" w:lineRule="auto"/>
              <w:ind w:firstLine="0"/>
            </w:pPr>
            <w:r w:rsidRPr="001B219F">
              <w:t>504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4176862" w14:textId="7B01FED2" w:rsidR="009913A1" w:rsidRDefault="009913A1" w:rsidP="00BE3863">
            <w:pPr>
              <w:pStyle w:val="Nidungvnbn"/>
              <w:spacing w:line="240" w:lineRule="auto"/>
              <w:ind w:firstLine="0"/>
            </w:pPr>
            <w:r w:rsidRPr="001B219F">
              <w:t>500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0C453A" w14:textId="215C0E79" w:rsidR="009913A1" w:rsidRDefault="009913A1" w:rsidP="00BE3863">
            <w:pPr>
              <w:pStyle w:val="Nidungvnbn"/>
              <w:spacing w:line="240" w:lineRule="auto"/>
              <w:ind w:firstLine="0"/>
            </w:pPr>
            <w:r w:rsidRPr="001B219F">
              <w:t>1751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EC8A2CE" w14:textId="25D60D1B"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1A7F6B" w14:textId="5F24582D" w:rsidR="009913A1" w:rsidRDefault="009913A1" w:rsidP="00BE3863">
            <w:pPr>
              <w:pStyle w:val="Nidungvnbn"/>
              <w:keepNext/>
              <w:spacing w:line="240" w:lineRule="auto"/>
              <w:ind w:firstLine="0"/>
            </w:pPr>
            <w:r w:rsidRPr="001B219F">
              <w:t>SPECTRO</w:t>
            </w:r>
          </w:p>
        </w:tc>
      </w:tr>
      <w:tr w:rsidR="009913A1" w14:paraId="0422C9A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8E9262" w14:textId="0E7F025B" w:rsidR="009913A1" w:rsidRPr="00FA4BDB" w:rsidRDefault="009913A1" w:rsidP="00BE3863">
            <w:pPr>
              <w:pStyle w:val="Nidungvnbn"/>
              <w:spacing w:line="240" w:lineRule="auto"/>
              <w:ind w:firstLine="0"/>
              <w:jc w:val="left"/>
              <w:rPr>
                <w:b/>
              </w:rPr>
            </w:pPr>
            <w:r w:rsidRPr="00FA4BDB">
              <w:rPr>
                <w:b/>
              </w:rPr>
              <w:t>FaceAll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928281" w14:textId="037AA8FC" w:rsidR="009913A1" w:rsidRDefault="009913A1" w:rsidP="00BE3863">
            <w:pPr>
              <w:pStyle w:val="Nidungvnbn"/>
              <w:spacing w:line="240" w:lineRule="auto"/>
              <w:ind w:firstLine="0"/>
            </w:pPr>
            <w:r w:rsidRPr="001B219F">
              <w:t>560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EA584F3" w14:textId="1B88392C" w:rsidR="009913A1" w:rsidRDefault="009913A1" w:rsidP="00BE3863">
            <w:pPr>
              <w:pStyle w:val="Nidungvnbn"/>
              <w:spacing w:line="240" w:lineRule="auto"/>
              <w:ind w:firstLine="0"/>
            </w:pPr>
            <w:r w:rsidRPr="001B219F">
              <w:t>1690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EEA424E" w14:textId="08B3795B" w:rsidR="009913A1" w:rsidRDefault="009913A1" w:rsidP="00BE3863">
            <w:pPr>
              <w:pStyle w:val="Nidungvnbn"/>
              <w:spacing w:line="240" w:lineRule="auto"/>
              <w:ind w:firstLine="0"/>
            </w:pPr>
            <w:r w:rsidRPr="001B219F">
              <w:t>131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BFE970E" w14:textId="7B3C5B57" w:rsidR="009913A1" w:rsidRDefault="009913A1" w:rsidP="00BE3863">
            <w:pPr>
              <w:pStyle w:val="Nidungvnbn"/>
              <w:spacing w:line="240" w:lineRule="auto"/>
              <w:ind w:firstLine="0"/>
            </w:pPr>
            <w:r w:rsidRPr="001B219F">
              <w:t>14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F5E36E" w14:textId="067E3B0D" w:rsidR="009913A1" w:rsidRDefault="009913A1" w:rsidP="00BE3863">
            <w:pPr>
              <w:pStyle w:val="Nidungvnbn"/>
              <w:keepNext/>
              <w:spacing w:line="240" w:lineRule="auto"/>
              <w:ind w:firstLine="0"/>
            </w:pPr>
            <w:r w:rsidRPr="001B219F">
              <w:t>IMAGE</w:t>
            </w:r>
          </w:p>
        </w:tc>
      </w:tr>
      <w:tr w:rsidR="009913A1" w14:paraId="562F39F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41C8F6" w14:textId="6DAD2091" w:rsidR="009913A1" w:rsidRPr="00FA4BDB" w:rsidRDefault="009913A1" w:rsidP="00BE3863">
            <w:pPr>
              <w:pStyle w:val="Nidungvnbn"/>
              <w:spacing w:line="240" w:lineRule="auto"/>
              <w:ind w:firstLine="0"/>
              <w:jc w:val="left"/>
              <w:rPr>
                <w:b/>
              </w:rPr>
            </w:pPr>
            <w:r w:rsidRPr="00FA4BDB">
              <w:rPr>
                <w:b/>
              </w:rPr>
              <w:t>FaceFour</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C75011" w14:textId="674D5114" w:rsidR="009913A1" w:rsidRDefault="009913A1" w:rsidP="00BE3863">
            <w:pPr>
              <w:pStyle w:val="Nidungvnbn"/>
              <w:spacing w:line="240" w:lineRule="auto"/>
              <w:ind w:firstLine="0"/>
            </w:pPr>
            <w:r w:rsidRPr="001B219F">
              <w:t>24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57A00E" w14:textId="6CCEC5D8" w:rsidR="009913A1" w:rsidRDefault="009913A1" w:rsidP="00BE3863">
            <w:pPr>
              <w:pStyle w:val="Nidungvnbn"/>
              <w:spacing w:line="240" w:lineRule="auto"/>
              <w:ind w:firstLine="0"/>
            </w:pPr>
            <w:r w:rsidRPr="001B219F">
              <w:t>88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DA3E094" w14:textId="45CFDD22" w:rsidR="009913A1" w:rsidRDefault="009913A1" w:rsidP="00BE3863">
            <w:pPr>
              <w:pStyle w:val="Nidungvnbn"/>
              <w:spacing w:line="240" w:lineRule="auto"/>
              <w:ind w:firstLine="0"/>
            </w:pPr>
            <w:r w:rsidRPr="001B219F">
              <w:t>350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EB36AD" w14:textId="436CBDC6"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9D6B6D" w14:textId="0685D33F" w:rsidR="009913A1" w:rsidRDefault="009913A1" w:rsidP="00BE3863">
            <w:pPr>
              <w:pStyle w:val="Nidungvnbn"/>
              <w:keepNext/>
              <w:spacing w:line="240" w:lineRule="auto"/>
              <w:ind w:firstLine="0"/>
            </w:pPr>
            <w:r w:rsidRPr="001B219F">
              <w:t>IMAGE</w:t>
            </w:r>
          </w:p>
        </w:tc>
      </w:tr>
      <w:tr w:rsidR="009913A1" w14:paraId="61396F0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F7AB11" w14:textId="169F0635" w:rsidR="009913A1" w:rsidRPr="00FA4BDB" w:rsidRDefault="009913A1" w:rsidP="00BE3863">
            <w:pPr>
              <w:pStyle w:val="Nidungvnbn"/>
              <w:spacing w:line="240" w:lineRule="auto"/>
              <w:ind w:firstLine="0"/>
              <w:jc w:val="left"/>
              <w:rPr>
                <w:b/>
              </w:rPr>
            </w:pPr>
            <w:r w:rsidRPr="00FA4BDB">
              <w:rPr>
                <w:b/>
              </w:rPr>
              <w:lastRenderedPageBreak/>
              <w:t>FacesUCR</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B6A701B" w14:textId="27557594" w:rsidR="009913A1" w:rsidRDefault="009913A1" w:rsidP="00BE3863">
            <w:pPr>
              <w:pStyle w:val="Nidungvnbn"/>
              <w:spacing w:line="240" w:lineRule="auto"/>
              <w:ind w:firstLine="0"/>
            </w:pPr>
            <w:r w:rsidRPr="001B219F">
              <w:t>200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D5BC035" w14:textId="6E6173FA" w:rsidR="009913A1" w:rsidRDefault="009913A1" w:rsidP="00BE3863">
            <w:pPr>
              <w:pStyle w:val="Nidungvnbn"/>
              <w:spacing w:line="240" w:lineRule="auto"/>
              <w:ind w:firstLine="0"/>
            </w:pPr>
            <w:r w:rsidRPr="001B219F">
              <w:t>2050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E98999" w14:textId="6365FEB3" w:rsidR="009913A1" w:rsidRDefault="009913A1" w:rsidP="00BE3863">
            <w:pPr>
              <w:pStyle w:val="Nidungvnbn"/>
              <w:spacing w:line="240" w:lineRule="auto"/>
              <w:ind w:firstLine="0"/>
            </w:pPr>
            <w:r w:rsidRPr="001B219F">
              <w:t>131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506BFA" w14:textId="3A68AA64" w:rsidR="009913A1" w:rsidRDefault="009913A1" w:rsidP="00BE3863">
            <w:pPr>
              <w:pStyle w:val="Nidungvnbn"/>
              <w:spacing w:line="240" w:lineRule="auto"/>
              <w:ind w:firstLine="0"/>
            </w:pPr>
            <w:r w:rsidRPr="001B219F">
              <w:t>14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4B34E7" w14:textId="0EC00E7E" w:rsidR="009913A1" w:rsidRDefault="009913A1" w:rsidP="00BE3863">
            <w:pPr>
              <w:pStyle w:val="Nidungvnbn"/>
              <w:keepNext/>
              <w:spacing w:line="240" w:lineRule="auto"/>
              <w:ind w:firstLine="0"/>
            </w:pPr>
            <w:r w:rsidRPr="001B219F">
              <w:t>IMAGE</w:t>
            </w:r>
          </w:p>
        </w:tc>
      </w:tr>
      <w:tr w:rsidR="009913A1" w14:paraId="2E67E32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4011893" w14:textId="78D6D083" w:rsidR="009913A1" w:rsidRPr="00FA4BDB" w:rsidRDefault="009913A1" w:rsidP="00BE3863">
            <w:pPr>
              <w:pStyle w:val="Nidungvnbn"/>
              <w:spacing w:line="240" w:lineRule="auto"/>
              <w:ind w:firstLine="0"/>
              <w:jc w:val="left"/>
              <w:rPr>
                <w:b/>
              </w:rPr>
            </w:pPr>
            <w:r w:rsidRPr="00FA4BDB">
              <w:rPr>
                <w:b/>
              </w:rPr>
              <w:t>FiftyWords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18B57E" w14:textId="738A287E" w:rsidR="009913A1" w:rsidRDefault="009913A1" w:rsidP="00BE3863">
            <w:pPr>
              <w:pStyle w:val="Nidungvnbn"/>
              <w:spacing w:line="240" w:lineRule="auto"/>
              <w:ind w:firstLine="0"/>
            </w:pPr>
            <w:r w:rsidRPr="001B219F">
              <w:t>450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3F76070" w14:textId="40B58790" w:rsidR="009913A1" w:rsidRDefault="009913A1" w:rsidP="00BE3863">
            <w:pPr>
              <w:pStyle w:val="Nidungvnbn"/>
              <w:spacing w:line="240" w:lineRule="auto"/>
              <w:ind w:firstLine="0"/>
            </w:pPr>
            <w:r w:rsidRPr="001B219F">
              <w:t>455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43B9556" w14:textId="20D82ACC" w:rsidR="009913A1" w:rsidRDefault="009913A1" w:rsidP="00BE3863">
            <w:pPr>
              <w:pStyle w:val="Nidungvnbn"/>
              <w:spacing w:line="240" w:lineRule="auto"/>
              <w:ind w:firstLine="0"/>
            </w:pPr>
            <w:r w:rsidRPr="001B219F">
              <w:t>270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CDCC642" w14:textId="1EC5A0CB" w:rsidR="009913A1" w:rsidRDefault="009913A1" w:rsidP="00BE3863">
            <w:pPr>
              <w:pStyle w:val="Nidungvnbn"/>
              <w:spacing w:line="240" w:lineRule="auto"/>
              <w:ind w:firstLine="0"/>
            </w:pPr>
            <w:r w:rsidRPr="001B219F">
              <w:t>50</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CAE866D" w14:textId="52F7449C" w:rsidR="009913A1" w:rsidRDefault="009913A1" w:rsidP="00BE3863">
            <w:pPr>
              <w:pStyle w:val="Nidungvnbn"/>
              <w:keepNext/>
              <w:spacing w:line="240" w:lineRule="auto"/>
              <w:ind w:firstLine="0"/>
            </w:pPr>
            <w:r w:rsidRPr="001B219F">
              <w:t>IMAGE</w:t>
            </w:r>
          </w:p>
        </w:tc>
      </w:tr>
      <w:tr w:rsidR="009913A1" w14:paraId="3DD3A865"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9B976F" w14:textId="43D0D9B0" w:rsidR="009913A1" w:rsidRPr="00FA4BDB" w:rsidRDefault="009913A1" w:rsidP="00BE3863">
            <w:pPr>
              <w:pStyle w:val="Nidungvnbn"/>
              <w:spacing w:line="240" w:lineRule="auto"/>
              <w:ind w:firstLine="0"/>
              <w:jc w:val="left"/>
              <w:rPr>
                <w:b/>
              </w:rPr>
            </w:pPr>
            <w:r w:rsidRPr="00FA4BDB">
              <w:rPr>
                <w:b/>
              </w:rPr>
              <w:t>Fish</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0D4123" w14:textId="1EF35248" w:rsidR="009913A1" w:rsidRDefault="009913A1" w:rsidP="00BE3863">
            <w:pPr>
              <w:pStyle w:val="Nidungvnbn"/>
              <w:spacing w:line="240" w:lineRule="auto"/>
              <w:ind w:firstLine="0"/>
            </w:pPr>
            <w:r w:rsidRPr="001B219F">
              <w:t>175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C889DF3" w14:textId="0EDF175F" w:rsidR="009913A1" w:rsidRDefault="009913A1" w:rsidP="00BE3863">
            <w:pPr>
              <w:pStyle w:val="Nidungvnbn"/>
              <w:spacing w:line="240" w:lineRule="auto"/>
              <w:ind w:firstLine="0"/>
            </w:pPr>
            <w:r w:rsidRPr="001B219F">
              <w:t>175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2062FF" w14:textId="7CF8A4D2" w:rsidR="009913A1" w:rsidRDefault="009913A1" w:rsidP="00BE3863">
            <w:pPr>
              <w:pStyle w:val="Nidungvnbn"/>
              <w:spacing w:line="240" w:lineRule="auto"/>
              <w:ind w:firstLine="0"/>
            </w:pPr>
            <w:r w:rsidRPr="001B219F">
              <w:t>463</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82A3CE" w14:textId="2069CF44" w:rsidR="009913A1" w:rsidRDefault="009913A1" w:rsidP="00BE3863">
            <w:pPr>
              <w:pStyle w:val="Nidungvnbn"/>
              <w:spacing w:line="240" w:lineRule="auto"/>
              <w:ind w:firstLine="0"/>
            </w:pPr>
            <w:r w:rsidRPr="001B219F">
              <w:t>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FD30780" w14:textId="59E0F45B" w:rsidR="009913A1" w:rsidRDefault="009913A1" w:rsidP="00BE3863">
            <w:pPr>
              <w:pStyle w:val="Nidungvnbn"/>
              <w:keepNext/>
              <w:spacing w:line="240" w:lineRule="auto"/>
              <w:ind w:firstLine="0"/>
            </w:pPr>
            <w:r w:rsidRPr="001B219F">
              <w:t>IMAGE</w:t>
            </w:r>
          </w:p>
        </w:tc>
      </w:tr>
      <w:tr w:rsidR="009913A1" w14:paraId="0CBDB9E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DDF635E" w14:textId="169D6AD6" w:rsidR="009913A1" w:rsidRPr="00FA4BDB" w:rsidRDefault="009913A1" w:rsidP="00BE3863">
            <w:pPr>
              <w:pStyle w:val="Nidungvnbn"/>
              <w:spacing w:line="240" w:lineRule="auto"/>
              <w:ind w:firstLine="0"/>
              <w:jc w:val="left"/>
              <w:rPr>
                <w:b/>
              </w:rPr>
            </w:pPr>
            <w:r w:rsidRPr="00FA4BDB">
              <w:rPr>
                <w:b/>
              </w:rPr>
              <w:t>FordA</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F3F2FA" w14:textId="32B82FBE" w:rsidR="009913A1" w:rsidRDefault="009913A1" w:rsidP="00BE3863">
            <w:pPr>
              <w:pStyle w:val="Nidungvnbn"/>
              <w:spacing w:line="240" w:lineRule="auto"/>
              <w:ind w:firstLine="0"/>
            </w:pPr>
            <w:r w:rsidRPr="001B219F">
              <w:t>3601</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2BD34F8" w14:textId="7A05BCF2" w:rsidR="009913A1" w:rsidRDefault="009913A1" w:rsidP="00BE3863">
            <w:pPr>
              <w:pStyle w:val="Nidungvnbn"/>
              <w:spacing w:line="240" w:lineRule="auto"/>
              <w:ind w:firstLine="0"/>
            </w:pPr>
            <w:r w:rsidRPr="001B219F">
              <w:t>1320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A5C0E5" w14:textId="18649734" w:rsidR="009913A1" w:rsidRDefault="009913A1" w:rsidP="00BE3863">
            <w:pPr>
              <w:pStyle w:val="Nidungvnbn"/>
              <w:spacing w:line="240" w:lineRule="auto"/>
              <w:ind w:firstLine="0"/>
            </w:pPr>
            <w:r w:rsidRPr="001B219F">
              <w:t>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E5F0E2" w14:textId="143CA8B4"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56B07F" w14:textId="63C9AC26" w:rsidR="009913A1" w:rsidRDefault="009913A1" w:rsidP="00BE3863">
            <w:pPr>
              <w:pStyle w:val="Nidungvnbn"/>
              <w:keepNext/>
              <w:spacing w:line="240" w:lineRule="auto"/>
              <w:ind w:firstLine="0"/>
            </w:pPr>
            <w:r w:rsidRPr="001B219F">
              <w:t>SENSOR</w:t>
            </w:r>
          </w:p>
        </w:tc>
      </w:tr>
      <w:tr w:rsidR="009913A1" w14:paraId="42950CA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972FD8" w14:textId="4686EC32" w:rsidR="009913A1" w:rsidRPr="00FA4BDB" w:rsidRDefault="009913A1" w:rsidP="00BE3863">
            <w:pPr>
              <w:pStyle w:val="Nidungvnbn"/>
              <w:spacing w:line="240" w:lineRule="auto"/>
              <w:ind w:firstLine="0"/>
              <w:jc w:val="left"/>
              <w:rPr>
                <w:b/>
              </w:rPr>
            </w:pPr>
            <w:r w:rsidRPr="00FA4BDB">
              <w:rPr>
                <w:b/>
              </w:rPr>
              <w:t>FordB</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133DB6" w14:textId="05420C56" w:rsidR="009913A1" w:rsidRDefault="009913A1" w:rsidP="00BE3863">
            <w:pPr>
              <w:pStyle w:val="Nidungvnbn"/>
              <w:spacing w:line="240" w:lineRule="auto"/>
              <w:ind w:firstLine="0"/>
            </w:pPr>
            <w:r w:rsidRPr="001B219F">
              <w:t>3636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332ED8" w14:textId="14B1EE13" w:rsidR="009913A1" w:rsidRDefault="009913A1" w:rsidP="00BE3863">
            <w:pPr>
              <w:pStyle w:val="Nidungvnbn"/>
              <w:spacing w:line="240" w:lineRule="auto"/>
              <w:ind w:firstLine="0"/>
            </w:pPr>
            <w:r w:rsidRPr="001B219F">
              <w:t>810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098EDBF" w14:textId="6E1847B7" w:rsidR="009913A1" w:rsidRDefault="009913A1" w:rsidP="00BE3863">
            <w:pPr>
              <w:pStyle w:val="Nidungvnbn"/>
              <w:spacing w:line="240" w:lineRule="auto"/>
              <w:ind w:firstLine="0"/>
            </w:pPr>
            <w:r w:rsidRPr="001B219F">
              <w:t>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E58F4D" w14:textId="4F870440"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B771C9" w14:textId="648B7727" w:rsidR="009913A1" w:rsidRDefault="009913A1" w:rsidP="00BE3863">
            <w:pPr>
              <w:pStyle w:val="Nidungvnbn"/>
              <w:keepNext/>
              <w:spacing w:line="240" w:lineRule="auto"/>
              <w:ind w:firstLine="0"/>
            </w:pPr>
            <w:r w:rsidRPr="001B219F">
              <w:t>SENSOR</w:t>
            </w:r>
          </w:p>
        </w:tc>
      </w:tr>
      <w:tr w:rsidR="009913A1" w14:paraId="5D4C97E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9958E0" w14:textId="77777777" w:rsidR="00AA68DE" w:rsidRPr="00FA4BDB" w:rsidRDefault="009913A1" w:rsidP="00BE3863">
            <w:pPr>
              <w:pStyle w:val="Nidungvnbn"/>
              <w:spacing w:line="240" w:lineRule="auto"/>
              <w:ind w:firstLine="0"/>
              <w:jc w:val="left"/>
              <w:rPr>
                <w:b/>
              </w:rPr>
            </w:pPr>
            <w:r w:rsidRPr="00FA4BDB">
              <w:rPr>
                <w:b/>
              </w:rPr>
              <w:t>FreezerRegular</w:t>
            </w:r>
          </w:p>
          <w:p w14:paraId="34D22708" w14:textId="0CFF7788" w:rsidR="009913A1" w:rsidRPr="00FA4BDB" w:rsidRDefault="009913A1" w:rsidP="00BE3863">
            <w:pPr>
              <w:pStyle w:val="Nidungvnbn"/>
              <w:spacing w:line="240" w:lineRule="auto"/>
              <w:ind w:firstLine="0"/>
              <w:jc w:val="left"/>
              <w:rPr>
                <w:b/>
              </w:rPr>
            </w:pPr>
            <w:r w:rsidRPr="00FA4BDB">
              <w:rPr>
                <w:b/>
              </w:rPr>
              <w:t>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D303F3C" w14:textId="00874EB1" w:rsidR="009913A1" w:rsidRDefault="009913A1" w:rsidP="00BE3863">
            <w:pPr>
              <w:pStyle w:val="Nidungvnbn"/>
              <w:spacing w:line="240" w:lineRule="auto"/>
              <w:ind w:firstLine="0"/>
            </w:pPr>
            <w:r w:rsidRPr="001B219F">
              <w:t>150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F6DF20" w14:textId="489C1A88" w:rsidR="009913A1" w:rsidRDefault="009913A1" w:rsidP="00BE3863">
            <w:pPr>
              <w:pStyle w:val="Nidungvnbn"/>
              <w:spacing w:line="240" w:lineRule="auto"/>
              <w:ind w:firstLine="0"/>
            </w:pPr>
            <w:r w:rsidRPr="001B219F">
              <w:t>2850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DAB20F" w14:textId="0BB026F1" w:rsidR="009913A1" w:rsidRDefault="009913A1" w:rsidP="00BE3863">
            <w:pPr>
              <w:pStyle w:val="Nidungvnbn"/>
              <w:spacing w:line="240" w:lineRule="auto"/>
              <w:ind w:firstLine="0"/>
            </w:pPr>
            <w:r w:rsidRPr="001B219F">
              <w:t>301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ED9E5A" w14:textId="50B543FD"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DE09F4F" w14:textId="31AB9C90" w:rsidR="009913A1" w:rsidRDefault="009913A1" w:rsidP="00BE3863">
            <w:pPr>
              <w:pStyle w:val="Nidungvnbn"/>
              <w:keepNext/>
              <w:spacing w:line="240" w:lineRule="auto"/>
              <w:ind w:firstLine="0"/>
            </w:pPr>
            <w:r w:rsidRPr="001B219F">
              <w:t>SENSOR</w:t>
            </w:r>
          </w:p>
        </w:tc>
      </w:tr>
      <w:tr w:rsidR="009913A1" w14:paraId="2FB5A01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6B49AB" w14:textId="77777777" w:rsidR="00AA68DE" w:rsidRPr="00FA4BDB" w:rsidRDefault="009913A1" w:rsidP="00BE3863">
            <w:pPr>
              <w:pStyle w:val="Nidungvnbn"/>
              <w:spacing w:line="240" w:lineRule="auto"/>
              <w:ind w:firstLine="0"/>
              <w:jc w:val="left"/>
              <w:rPr>
                <w:b/>
              </w:rPr>
            </w:pPr>
            <w:r w:rsidRPr="00FA4BDB">
              <w:rPr>
                <w:b/>
              </w:rPr>
              <w:t>FreezerSmall</w:t>
            </w:r>
          </w:p>
          <w:p w14:paraId="2A887162" w14:textId="02863351" w:rsidR="009913A1" w:rsidRPr="00FA4BDB" w:rsidRDefault="009913A1" w:rsidP="00BE3863">
            <w:pPr>
              <w:pStyle w:val="Nidungvnbn"/>
              <w:spacing w:line="240" w:lineRule="auto"/>
              <w:ind w:firstLine="0"/>
              <w:jc w:val="left"/>
              <w:rPr>
                <w:b/>
              </w:rPr>
            </w:pPr>
            <w:r w:rsidRPr="00FA4BDB">
              <w:rPr>
                <w:b/>
              </w:rPr>
              <w:t>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729205" w14:textId="3BA10A9A" w:rsidR="009913A1" w:rsidRDefault="009913A1" w:rsidP="00BE3863">
            <w:pPr>
              <w:pStyle w:val="Nidungvnbn"/>
              <w:spacing w:line="240" w:lineRule="auto"/>
              <w:ind w:firstLine="0"/>
            </w:pPr>
            <w:r w:rsidRPr="001B219F">
              <w:t>28</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958A65A" w14:textId="77F9A689" w:rsidR="009913A1" w:rsidRDefault="009913A1" w:rsidP="00BE3863">
            <w:pPr>
              <w:pStyle w:val="Nidungvnbn"/>
              <w:spacing w:line="240" w:lineRule="auto"/>
              <w:ind w:firstLine="0"/>
            </w:pPr>
            <w:r w:rsidRPr="001B219F">
              <w:t>2850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F2B10C" w14:textId="49412E24" w:rsidR="009913A1" w:rsidRDefault="009913A1" w:rsidP="00BE3863">
            <w:pPr>
              <w:pStyle w:val="Nidungvnbn"/>
              <w:spacing w:line="240" w:lineRule="auto"/>
              <w:ind w:firstLine="0"/>
            </w:pPr>
            <w:r w:rsidRPr="001B219F">
              <w:t>301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7EF7FE" w14:textId="1A33580A"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EFCB4EC" w14:textId="2DC2FAF5" w:rsidR="009913A1" w:rsidRDefault="009913A1" w:rsidP="00BE3863">
            <w:pPr>
              <w:pStyle w:val="Nidungvnbn"/>
              <w:keepNext/>
              <w:spacing w:line="240" w:lineRule="auto"/>
              <w:ind w:firstLine="0"/>
            </w:pPr>
            <w:r w:rsidRPr="001B219F">
              <w:t>SENSOR</w:t>
            </w:r>
          </w:p>
        </w:tc>
      </w:tr>
      <w:tr w:rsidR="009913A1" w14:paraId="6A48A69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B22135" w14:textId="3AF80F84" w:rsidR="009913A1" w:rsidRPr="00FA4BDB" w:rsidRDefault="009913A1" w:rsidP="00BE3863">
            <w:pPr>
              <w:pStyle w:val="Nidungvnbn"/>
              <w:spacing w:line="240" w:lineRule="auto"/>
              <w:ind w:firstLine="0"/>
              <w:jc w:val="left"/>
              <w:rPr>
                <w:b/>
              </w:rPr>
            </w:pPr>
            <w:r w:rsidRPr="00FA4BDB">
              <w:rPr>
                <w:b/>
              </w:rPr>
              <w:t>Fungi</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B0E6E3" w14:textId="6EF35F38" w:rsidR="009913A1" w:rsidRDefault="009913A1" w:rsidP="00BE3863">
            <w:pPr>
              <w:pStyle w:val="Nidungvnbn"/>
              <w:spacing w:line="240" w:lineRule="auto"/>
              <w:ind w:firstLine="0"/>
            </w:pPr>
            <w:r w:rsidRPr="001B219F">
              <w:t>18</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967D63" w14:textId="45268F29" w:rsidR="009913A1" w:rsidRDefault="009913A1" w:rsidP="00BE3863">
            <w:pPr>
              <w:pStyle w:val="Nidungvnbn"/>
              <w:spacing w:line="240" w:lineRule="auto"/>
              <w:ind w:firstLine="0"/>
            </w:pPr>
            <w:r w:rsidRPr="001B219F">
              <w:t>186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552098" w14:textId="391D8E21" w:rsidR="009913A1" w:rsidRDefault="009913A1" w:rsidP="00BE3863">
            <w:pPr>
              <w:pStyle w:val="Nidungvnbn"/>
              <w:spacing w:line="240" w:lineRule="auto"/>
              <w:ind w:firstLine="0"/>
            </w:pPr>
            <w:r w:rsidRPr="001B219F">
              <w:t>201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D05B22" w14:textId="3103915C" w:rsidR="009913A1" w:rsidRDefault="009913A1" w:rsidP="00BE3863">
            <w:pPr>
              <w:pStyle w:val="Nidungvnbn"/>
              <w:spacing w:line="240" w:lineRule="auto"/>
              <w:ind w:firstLine="0"/>
            </w:pPr>
            <w:r w:rsidRPr="001B219F">
              <w:t>18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45011D" w14:textId="35206864" w:rsidR="009913A1" w:rsidRDefault="009913A1" w:rsidP="00BE3863">
            <w:pPr>
              <w:pStyle w:val="Nidungvnbn"/>
              <w:keepNext/>
              <w:spacing w:line="240" w:lineRule="auto"/>
              <w:ind w:firstLine="0"/>
            </w:pPr>
            <w:r w:rsidRPr="001B219F">
              <w:t>OTHER</w:t>
            </w:r>
          </w:p>
        </w:tc>
      </w:tr>
      <w:tr w:rsidR="009913A1" w14:paraId="67080D2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5643B6E" w14:textId="5116AA54" w:rsidR="009913A1" w:rsidRPr="00FA4BDB" w:rsidRDefault="009913A1" w:rsidP="00BE3863">
            <w:pPr>
              <w:pStyle w:val="Nidungvnbn"/>
              <w:spacing w:line="240" w:lineRule="auto"/>
              <w:ind w:firstLine="0"/>
              <w:jc w:val="left"/>
              <w:rPr>
                <w:b/>
              </w:rPr>
            </w:pPr>
            <w:r w:rsidRPr="00FA4BDB">
              <w:rPr>
                <w:b/>
              </w:rPr>
              <w:t>GunPoint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48BEE2" w14:textId="756568D1" w:rsidR="009913A1" w:rsidRDefault="009913A1" w:rsidP="00BE3863">
            <w:pPr>
              <w:pStyle w:val="Nidungvnbn"/>
              <w:spacing w:line="240" w:lineRule="auto"/>
              <w:ind w:firstLine="0"/>
            </w:pPr>
            <w:r w:rsidRPr="001B219F">
              <w:t>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CFA85C" w14:textId="2D1ADFA3" w:rsidR="009913A1" w:rsidRDefault="009913A1" w:rsidP="00BE3863">
            <w:pPr>
              <w:pStyle w:val="Nidungvnbn"/>
              <w:spacing w:line="240" w:lineRule="auto"/>
              <w:ind w:firstLine="0"/>
            </w:pPr>
            <w:r w:rsidRPr="001B219F">
              <w:t>150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7ABD79" w14:textId="21BA6E71" w:rsidR="009913A1" w:rsidRDefault="009913A1" w:rsidP="00BE3863">
            <w:pPr>
              <w:pStyle w:val="Nidungvnbn"/>
              <w:spacing w:line="240" w:lineRule="auto"/>
              <w:ind w:firstLine="0"/>
            </w:pPr>
            <w:r w:rsidRPr="001B219F">
              <w:t>150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C37B95" w14:textId="0DC06B1D"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68FEE9" w14:textId="267BB663" w:rsidR="009913A1" w:rsidRDefault="009913A1" w:rsidP="00BE3863">
            <w:pPr>
              <w:pStyle w:val="Nidungvnbn"/>
              <w:keepNext/>
              <w:spacing w:line="240" w:lineRule="auto"/>
              <w:ind w:firstLine="0"/>
            </w:pPr>
            <w:r w:rsidRPr="001B219F">
              <w:t>MOTION</w:t>
            </w:r>
          </w:p>
        </w:tc>
      </w:tr>
      <w:tr w:rsidR="009913A1" w14:paraId="5D845CA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7B36EF" w14:textId="77777777" w:rsidR="00AA68DE" w:rsidRPr="00FA4BDB" w:rsidRDefault="009913A1" w:rsidP="00BE3863">
            <w:pPr>
              <w:pStyle w:val="Nidungvnbn"/>
              <w:spacing w:line="240" w:lineRule="auto"/>
              <w:ind w:firstLine="0"/>
              <w:jc w:val="left"/>
              <w:rPr>
                <w:b/>
              </w:rPr>
            </w:pPr>
            <w:r w:rsidRPr="00FA4BDB">
              <w:rPr>
                <w:b/>
              </w:rPr>
              <w:t>GunPointAge</w:t>
            </w:r>
          </w:p>
          <w:p w14:paraId="3D5D7D2D" w14:textId="72CFFF1F" w:rsidR="009913A1" w:rsidRPr="00FA4BDB" w:rsidRDefault="009913A1" w:rsidP="00BE3863">
            <w:pPr>
              <w:pStyle w:val="Nidungvnbn"/>
              <w:spacing w:line="240" w:lineRule="auto"/>
              <w:ind w:firstLine="0"/>
              <w:jc w:val="left"/>
              <w:rPr>
                <w:b/>
              </w:rPr>
            </w:pPr>
            <w:r w:rsidRPr="00FA4BDB">
              <w:rPr>
                <w:b/>
              </w:rPr>
              <w:t>Span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69809CE" w14:textId="6A351841" w:rsidR="009913A1" w:rsidRDefault="009913A1" w:rsidP="00BE3863">
            <w:pPr>
              <w:pStyle w:val="Nidungvnbn"/>
              <w:spacing w:line="240" w:lineRule="auto"/>
              <w:ind w:firstLine="0"/>
            </w:pPr>
            <w:r w:rsidRPr="001B219F">
              <w:t>135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BCF13C" w14:textId="4C051CBA" w:rsidR="009913A1" w:rsidRDefault="009913A1" w:rsidP="00BE3863">
            <w:pPr>
              <w:pStyle w:val="Nidungvnbn"/>
              <w:spacing w:line="240" w:lineRule="auto"/>
              <w:ind w:firstLine="0"/>
            </w:pPr>
            <w:r w:rsidRPr="001B219F">
              <w:t>316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7F7CFD" w14:textId="5BCDD8AE" w:rsidR="009913A1" w:rsidRDefault="009913A1" w:rsidP="00BE3863">
            <w:pPr>
              <w:pStyle w:val="Nidungvnbn"/>
              <w:spacing w:line="240" w:lineRule="auto"/>
              <w:ind w:firstLine="0"/>
            </w:pPr>
            <w:r w:rsidRPr="001B219F">
              <w:t>150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EAC8DB" w14:textId="7734D5D6"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285652" w14:textId="2E8AE555" w:rsidR="009913A1" w:rsidRDefault="009913A1" w:rsidP="00BE3863">
            <w:pPr>
              <w:pStyle w:val="Nidungvnbn"/>
              <w:keepNext/>
              <w:spacing w:line="240" w:lineRule="auto"/>
              <w:ind w:firstLine="0"/>
            </w:pPr>
            <w:r w:rsidRPr="001B219F">
              <w:t>MOTION</w:t>
            </w:r>
          </w:p>
        </w:tc>
      </w:tr>
      <w:tr w:rsidR="009913A1" w14:paraId="3BA3C5BC"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AE3AC1" w14:textId="77777777" w:rsidR="00AA68DE" w:rsidRPr="00FA4BDB" w:rsidRDefault="009913A1" w:rsidP="00BE3863">
            <w:pPr>
              <w:pStyle w:val="Nidungvnbn"/>
              <w:spacing w:line="240" w:lineRule="auto"/>
              <w:ind w:firstLine="0"/>
              <w:jc w:val="left"/>
              <w:rPr>
                <w:b/>
              </w:rPr>
            </w:pPr>
            <w:r w:rsidRPr="00FA4BDB">
              <w:rPr>
                <w:b/>
              </w:rPr>
              <w:t>GunPointMale</w:t>
            </w:r>
          </w:p>
          <w:p w14:paraId="1E689890" w14:textId="305A2E48" w:rsidR="009913A1" w:rsidRPr="00FA4BDB" w:rsidRDefault="009913A1" w:rsidP="00BE3863">
            <w:pPr>
              <w:pStyle w:val="Nidungvnbn"/>
              <w:spacing w:line="240" w:lineRule="auto"/>
              <w:ind w:firstLine="0"/>
              <w:jc w:val="left"/>
              <w:rPr>
                <w:b/>
              </w:rPr>
            </w:pPr>
            <w:r w:rsidRPr="00FA4BDB">
              <w:rPr>
                <w:b/>
              </w:rPr>
              <w:t>VersusFemale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B199A4" w14:textId="335091FE" w:rsidR="009913A1" w:rsidRDefault="009913A1" w:rsidP="00BE3863">
            <w:pPr>
              <w:pStyle w:val="Nidungvnbn"/>
              <w:spacing w:line="240" w:lineRule="auto"/>
              <w:ind w:firstLine="0"/>
            </w:pPr>
            <w:r w:rsidRPr="001B219F">
              <w:t>135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5FED71" w14:textId="7E05B770" w:rsidR="009913A1" w:rsidRDefault="009913A1" w:rsidP="00BE3863">
            <w:pPr>
              <w:pStyle w:val="Nidungvnbn"/>
              <w:spacing w:line="240" w:lineRule="auto"/>
              <w:ind w:firstLine="0"/>
            </w:pPr>
            <w:r w:rsidRPr="001B219F">
              <w:t>316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824B8C2" w14:textId="150EAA94" w:rsidR="009913A1" w:rsidRDefault="009913A1" w:rsidP="00BE3863">
            <w:pPr>
              <w:pStyle w:val="Nidungvnbn"/>
              <w:spacing w:line="240" w:lineRule="auto"/>
              <w:ind w:firstLine="0"/>
            </w:pPr>
            <w:r w:rsidRPr="001B219F">
              <w:t>150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D0A080" w14:textId="597D4D0B"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5AA26EB" w14:textId="5040277F" w:rsidR="009913A1" w:rsidRDefault="009913A1" w:rsidP="00BE3863">
            <w:pPr>
              <w:pStyle w:val="Nidungvnbn"/>
              <w:keepNext/>
              <w:spacing w:line="240" w:lineRule="auto"/>
              <w:ind w:firstLine="0"/>
            </w:pPr>
            <w:r w:rsidRPr="001B219F">
              <w:t>MOTION</w:t>
            </w:r>
          </w:p>
        </w:tc>
      </w:tr>
      <w:tr w:rsidR="009913A1" w14:paraId="2BFCAA5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B75EF5" w14:textId="77777777" w:rsidR="00AA68DE" w:rsidRPr="00FA4BDB" w:rsidRDefault="009913A1" w:rsidP="00BE3863">
            <w:pPr>
              <w:pStyle w:val="Nidungvnbn"/>
              <w:spacing w:line="240" w:lineRule="auto"/>
              <w:ind w:firstLine="0"/>
              <w:jc w:val="left"/>
              <w:rPr>
                <w:b/>
              </w:rPr>
            </w:pPr>
            <w:r w:rsidRPr="00FA4BDB">
              <w:rPr>
                <w:b/>
              </w:rPr>
              <w:t>GunPointOld</w:t>
            </w:r>
          </w:p>
          <w:p w14:paraId="5C95ED6F" w14:textId="3ED475C8" w:rsidR="009913A1" w:rsidRPr="00FA4BDB" w:rsidRDefault="009913A1" w:rsidP="00BE3863">
            <w:pPr>
              <w:pStyle w:val="Nidungvnbn"/>
              <w:spacing w:line="240" w:lineRule="auto"/>
              <w:ind w:firstLine="0"/>
              <w:jc w:val="left"/>
              <w:rPr>
                <w:b/>
              </w:rPr>
            </w:pPr>
            <w:r w:rsidRPr="00FA4BDB">
              <w:rPr>
                <w:b/>
              </w:rPr>
              <w:t>VersusYoung</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EC2989B" w14:textId="636E3AB6" w:rsidR="009913A1" w:rsidRDefault="009913A1" w:rsidP="00BE3863">
            <w:pPr>
              <w:pStyle w:val="Nidungvnbn"/>
              <w:spacing w:line="240" w:lineRule="auto"/>
              <w:ind w:firstLine="0"/>
            </w:pPr>
            <w:r w:rsidRPr="001B219F">
              <w:t>135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6577FC" w14:textId="29C7271F" w:rsidR="009913A1" w:rsidRDefault="009913A1" w:rsidP="00BE3863">
            <w:pPr>
              <w:pStyle w:val="Nidungvnbn"/>
              <w:spacing w:line="240" w:lineRule="auto"/>
              <w:ind w:firstLine="0"/>
            </w:pPr>
            <w:r w:rsidRPr="001B219F">
              <w:t>316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B8B3D1" w14:textId="73806661" w:rsidR="009913A1" w:rsidRDefault="009913A1" w:rsidP="00BE3863">
            <w:pPr>
              <w:pStyle w:val="Nidungvnbn"/>
              <w:spacing w:line="240" w:lineRule="auto"/>
              <w:ind w:firstLine="0"/>
            </w:pPr>
            <w:r w:rsidRPr="001B219F">
              <w:t>150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5D75EBF" w14:textId="1D31373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25AAF1C" w14:textId="5D2B77B6" w:rsidR="009913A1" w:rsidRDefault="009913A1" w:rsidP="00BE3863">
            <w:pPr>
              <w:pStyle w:val="Nidungvnbn"/>
              <w:keepNext/>
              <w:spacing w:line="240" w:lineRule="auto"/>
              <w:ind w:firstLine="0"/>
            </w:pPr>
            <w:r w:rsidRPr="001B219F">
              <w:t>MOTION</w:t>
            </w:r>
          </w:p>
        </w:tc>
      </w:tr>
      <w:tr w:rsidR="009913A1" w14:paraId="7DA1A53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7E3D2E3" w14:textId="74F293D2" w:rsidR="009913A1" w:rsidRPr="00FA4BDB" w:rsidRDefault="009913A1" w:rsidP="00BE3863">
            <w:pPr>
              <w:pStyle w:val="Nidungvnbn"/>
              <w:spacing w:line="240" w:lineRule="auto"/>
              <w:ind w:firstLine="0"/>
              <w:jc w:val="left"/>
              <w:rPr>
                <w:b/>
              </w:rPr>
            </w:pPr>
            <w:r w:rsidRPr="00FA4BDB">
              <w:rPr>
                <w:b/>
              </w:rPr>
              <w:t>Ham</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1E1520" w14:textId="26060549" w:rsidR="009913A1" w:rsidRDefault="009913A1" w:rsidP="00BE3863">
            <w:pPr>
              <w:pStyle w:val="Nidungvnbn"/>
              <w:spacing w:line="240" w:lineRule="auto"/>
              <w:ind w:firstLine="0"/>
            </w:pPr>
            <w:r w:rsidRPr="001B219F">
              <w:t>109</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1D2B1E" w14:textId="7D26C3A4" w:rsidR="009913A1" w:rsidRDefault="009913A1" w:rsidP="00BE3863">
            <w:pPr>
              <w:pStyle w:val="Nidungvnbn"/>
              <w:spacing w:line="240" w:lineRule="auto"/>
              <w:ind w:firstLine="0"/>
            </w:pPr>
            <w:r w:rsidRPr="001B219F">
              <w:t>105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D0BE41B" w14:textId="68D5BA2A" w:rsidR="009913A1" w:rsidRDefault="009913A1" w:rsidP="00BE3863">
            <w:pPr>
              <w:pStyle w:val="Nidungvnbn"/>
              <w:spacing w:line="240" w:lineRule="auto"/>
              <w:ind w:firstLine="0"/>
            </w:pPr>
            <w:r w:rsidRPr="001B219F">
              <w:t>431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3AC136" w14:textId="2B6A0BD0"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1339E9" w14:textId="1517B92D" w:rsidR="009913A1" w:rsidRDefault="009913A1" w:rsidP="00BE3863">
            <w:pPr>
              <w:pStyle w:val="Nidungvnbn"/>
              <w:keepNext/>
              <w:spacing w:line="240" w:lineRule="auto"/>
              <w:ind w:firstLine="0"/>
            </w:pPr>
            <w:r w:rsidRPr="001B219F">
              <w:t>SPECTRO</w:t>
            </w:r>
          </w:p>
        </w:tc>
      </w:tr>
      <w:tr w:rsidR="009913A1" w14:paraId="4802651C"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D400CF" w14:textId="6DFB610A" w:rsidR="009913A1" w:rsidRPr="00FA4BDB" w:rsidRDefault="009913A1" w:rsidP="00BE3863">
            <w:pPr>
              <w:pStyle w:val="Nidungvnbn"/>
              <w:spacing w:line="240" w:lineRule="auto"/>
              <w:ind w:firstLine="0"/>
              <w:jc w:val="left"/>
              <w:rPr>
                <w:b/>
              </w:rPr>
            </w:pPr>
            <w:r w:rsidRPr="00FA4BDB">
              <w:rPr>
                <w:b/>
              </w:rPr>
              <w:t>HandOutlines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2FAFE8" w14:textId="61EEC176" w:rsidR="009913A1" w:rsidRDefault="009913A1" w:rsidP="00BE3863">
            <w:pPr>
              <w:pStyle w:val="Nidungvnbn"/>
              <w:spacing w:line="240" w:lineRule="auto"/>
              <w:ind w:firstLine="0"/>
            </w:pPr>
            <w:r w:rsidRPr="001B219F">
              <w:t>1000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77C45A6" w14:textId="289ADD50" w:rsidR="009913A1" w:rsidRDefault="009913A1" w:rsidP="00BE3863">
            <w:pPr>
              <w:pStyle w:val="Nidungvnbn"/>
              <w:spacing w:line="240" w:lineRule="auto"/>
              <w:ind w:firstLine="0"/>
            </w:pPr>
            <w:r w:rsidRPr="001B219F">
              <w:t>370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588E080" w14:textId="37E2CA54" w:rsidR="009913A1" w:rsidRDefault="009913A1" w:rsidP="00BE3863">
            <w:pPr>
              <w:pStyle w:val="Nidungvnbn"/>
              <w:spacing w:line="240" w:lineRule="auto"/>
              <w:ind w:firstLine="0"/>
            </w:pPr>
            <w:r w:rsidRPr="001B219F">
              <w:t>2709</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195742" w14:textId="41D14BB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3540C3" w14:textId="20B37D30" w:rsidR="009913A1" w:rsidRDefault="009913A1" w:rsidP="00BE3863">
            <w:pPr>
              <w:pStyle w:val="Nidungvnbn"/>
              <w:keepNext/>
              <w:spacing w:line="240" w:lineRule="auto"/>
              <w:ind w:firstLine="0"/>
            </w:pPr>
            <w:r w:rsidRPr="001B219F">
              <w:t>IMAGE</w:t>
            </w:r>
          </w:p>
        </w:tc>
      </w:tr>
      <w:tr w:rsidR="009913A1" w14:paraId="6C8C4DD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54258A" w14:textId="5943F27F" w:rsidR="009913A1" w:rsidRPr="00FA4BDB" w:rsidRDefault="009913A1" w:rsidP="00BE3863">
            <w:pPr>
              <w:pStyle w:val="Nidungvnbn"/>
              <w:spacing w:line="240" w:lineRule="auto"/>
              <w:ind w:firstLine="0"/>
              <w:jc w:val="left"/>
              <w:rPr>
                <w:b/>
              </w:rPr>
            </w:pPr>
            <w:r w:rsidRPr="00FA4BDB">
              <w:rPr>
                <w:b/>
              </w:rPr>
              <w:t>Haptics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A30E0FE" w14:textId="0143CF92" w:rsidR="009913A1" w:rsidRDefault="009913A1" w:rsidP="00BE3863">
            <w:pPr>
              <w:pStyle w:val="Nidungvnbn"/>
              <w:spacing w:line="240" w:lineRule="auto"/>
              <w:ind w:firstLine="0"/>
            </w:pPr>
            <w:r w:rsidRPr="001B219F">
              <w:t>155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0346383" w14:textId="18627D00" w:rsidR="009913A1" w:rsidRDefault="009913A1" w:rsidP="00BE3863">
            <w:pPr>
              <w:pStyle w:val="Nidungvnbn"/>
              <w:spacing w:line="240" w:lineRule="auto"/>
              <w:ind w:firstLine="0"/>
            </w:pPr>
            <w:r w:rsidRPr="001B219F">
              <w:t>308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DA8084" w14:textId="6FA1F94A" w:rsidR="009913A1" w:rsidRDefault="009913A1" w:rsidP="00BE3863">
            <w:pPr>
              <w:pStyle w:val="Nidungvnbn"/>
              <w:spacing w:line="240" w:lineRule="auto"/>
              <w:ind w:firstLine="0"/>
            </w:pPr>
            <w:r w:rsidRPr="001B219F">
              <w:t>1092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D811F52" w14:textId="03CB1CDB"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9B5EB0" w14:textId="0BF974C9" w:rsidR="009913A1" w:rsidRDefault="009913A1" w:rsidP="00BE3863">
            <w:pPr>
              <w:pStyle w:val="Nidungvnbn"/>
              <w:keepNext/>
              <w:spacing w:line="240" w:lineRule="auto"/>
              <w:ind w:firstLine="0"/>
            </w:pPr>
            <w:r w:rsidRPr="001B219F">
              <w:t>MOTION</w:t>
            </w:r>
          </w:p>
        </w:tc>
      </w:tr>
      <w:tr w:rsidR="009913A1" w14:paraId="6228093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3F4432" w14:textId="7206DB8E" w:rsidR="009913A1" w:rsidRPr="00FA4BDB" w:rsidRDefault="009913A1" w:rsidP="00BE3863">
            <w:pPr>
              <w:pStyle w:val="Nidungvnbn"/>
              <w:spacing w:line="240" w:lineRule="auto"/>
              <w:ind w:firstLine="0"/>
              <w:jc w:val="left"/>
              <w:rPr>
                <w:b/>
              </w:rPr>
            </w:pPr>
            <w:r w:rsidRPr="00FA4BDB">
              <w:rPr>
                <w:b/>
              </w:rPr>
              <w:t>Herring</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927EC89" w14:textId="09D50E26" w:rsidR="009913A1" w:rsidRDefault="009913A1" w:rsidP="00BE3863">
            <w:pPr>
              <w:pStyle w:val="Nidungvnbn"/>
              <w:spacing w:line="240" w:lineRule="auto"/>
              <w:ind w:firstLine="0"/>
            </w:pPr>
            <w:r w:rsidRPr="001B219F">
              <w:t>64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BAA0A5A" w14:textId="23819263" w:rsidR="009913A1" w:rsidRDefault="009913A1" w:rsidP="00BE3863">
            <w:pPr>
              <w:pStyle w:val="Nidungvnbn"/>
              <w:spacing w:line="240" w:lineRule="auto"/>
              <w:ind w:firstLine="0"/>
            </w:pPr>
            <w:r w:rsidRPr="001B219F">
              <w:t>64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55BFC95" w14:textId="05EB1A55" w:rsidR="009913A1" w:rsidRDefault="009913A1" w:rsidP="00BE3863">
            <w:pPr>
              <w:pStyle w:val="Nidungvnbn"/>
              <w:spacing w:line="240" w:lineRule="auto"/>
              <w:ind w:firstLine="0"/>
            </w:pPr>
            <w:r w:rsidRPr="001B219F">
              <w:t>512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F5AA75" w14:textId="59625BFA"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992B89" w14:textId="27142CC8" w:rsidR="009913A1" w:rsidRDefault="009913A1" w:rsidP="00BE3863">
            <w:pPr>
              <w:pStyle w:val="Nidungvnbn"/>
              <w:keepNext/>
              <w:spacing w:line="240" w:lineRule="auto"/>
              <w:ind w:firstLine="0"/>
            </w:pPr>
            <w:r w:rsidRPr="001B219F">
              <w:t>IMAGE</w:t>
            </w:r>
          </w:p>
        </w:tc>
      </w:tr>
      <w:tr w:rsidR="009913A1" w14:paraId="22A1776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B8C22E" w14:textId="38473CAF" w:rsidR="009913A1" w:rsidRPr="00FA4BDB" w:rsidRDefault="009913A1" w:rsidP="00BE3863">
            <w:pPr>
              <w:pStyle w:val="Nidungvnbn"/>
              <w:spacing w:line="240" w:lineRule="auto"/>
              <w:ind w:firstLine="0"/>
              <w:jc w:val="left"/>
              <w:rPr>
                <w:b/>
              </w:rPr>
            </w:pPr>
            <w:r w:rsidRPr="00FA4BDB">
              <w:rPr>
                <w:b/>
              </w:rPr>
              <w:t>HouseTwenty</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FE5E9D" w14:textId="51DEC5B8" w:rsidR="009913A1" w:rsidRDefault="009913A1" w:rsidP="00BE3863">
            <w:pPr>
              <w:pStyle w:val="Nidungvnbn"/>
              <w:spacing w:line="240" w:lineRule="auto"/>
              <w:ind w:firstLine="0"/>
            </w:pPr>
            <w:r w:rsidRPr="001B219F">
              <w:t>34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808945" w14:textId="3603B40B" w:rsidR="009913A1" w:rsidRDefault="009913A1" w:rsidP="00BE3863">
            <w:pPr>
              <w:pStyle w:val="Nidungvnbn"/>
              <w:spacing w:line="240" w:lineRule="auto"/>
              <w:ind w:firstLine="0"/>
            </w:pPr>
            <w:r w:rsidRPr="001B219F">
              <w:t>101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1F0CEA" w14:textId="0878EA83" w:rsidR="009913A1" w:rsidRDefault="009913A1" w:rsidP="00BE3863">
            <w:pPr>
              <w:pStyle w:val="Nidungvnbn"/>
              <w:spacing w:line="240" w:lineRule="auto"/>
              <w:ind w:firstLine="0"/>
            </w:pPr>
            <w:r w:rsidRPr="001B219F">
              <w:t>3000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33F0F41" w14:textId="42D367B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38E476" w14:textId="5EDC2F9D" w:rsidR="009913A1" w:rsidRDefault="009913A1" w:rsidP="00BE3863">
            <w:pPr>
              <w:pStyle w:val="Nidungvnbn"/>
              <w:keepNext/>
              <w:spacing w:line="240" w:lineRule="auto"/>
              <w:ind w:firstLine="0"/>
            </w:pPr>
            <w:r w:rsidRPr="001B219F">
              <w:t>DEVICE</w:t>
            </w:r>
          </w:p>
        </w:tc>
      </w:tr>
      <w:tr w:rsidR="009913A1" w14:paraId="125AA72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988C46" w14:textId="794FFD80" w:rsidR="009913A1" w:rsidRPr="00FA4BDB" w:rsidRDefault="009913A1" w:rsidP="00BE3863">
            <w:pPr>
              <w:pStyle w:val="Nidungvnbn"/>
              <w:spacing w:line="240" w:lineRule="auto"/>
              <w:ind w:firstLine="0"/>
              <w:jc w:val="left"/>
              <w:rPr>
                <w:b/>
              </w:rPr>
            </w:pPr>
            <w:r w:rsidRPr="00FA4BDB">
              <w:rPr>
                <w:b/>
              </w:rPr>
              <w:t>InlineSkate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4A1E37" w14:textId="4AC7E2CB" w:rsidR="009913A1" w:rsidRDefault="009913A1" w:rsidP="00BE3863">
            <w:pPr>
              <w:pStyle w:val="Nidungvnbn"/>
              <w:spacing w:line="240" w:lineRule="auto"/>
              <w:ind w:firstLine="0"/>
            </w:pPr>
            <w:r w:rsidRPr="001B219F">
              <w:t>100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375F414" w14:textId="4D6AE916" w:rsidR="009913A1" w:rsidRDefault="009913A1" w:rsidP="00BE3863">
            <w:pPr>
              <w:pStyle w:val="Nidungvnbn"/>
              <w:spacing w:line="240" w:lineRule="auto"/>
              <w:ind w:firstLine="0"/>
            </w:pPr>
            <w:r w:rsidRPr="001B219F">
              <w:t>550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2183C6" w14:textId="6327E2EE" w:rsidR="009913A1" w:rsidRDefault="009913A1" w:rsidP="00BE3863">
            <w:pPr>
              <w:pStyle w:val="Nidungvnbn"/>
              <w:spacing w:line="240" w:lineRule="auto"/>
              <w:ind w:firstLine="0"/>
            </w:pPr>
            <w:r w:rsidRPr="001B219F">
              <w:t>1882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C91AF8" w14:textId="1AB133AE" w:rsidR="009913A1" w:rsidRDefault="009913A1" w:rsidP="00BE3863">
            <w:pPr>
              <w:pStyle w:val="Nidungvnbn"/>
              <w:spacing w:line="240" w:lineRule="auto"/>
              <w:ind w:firstLine="0"/>
            </w:pPr>
            <w:r w:rsidRPr="001B219F">
              <w:t>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1C8657" w14:textId="10A25102" w:rsidR="009913A1" w:rsidRDefault="009913A1" w:rsidP="00BE3863">
            <w:pPr>
              <w:pStyle w:val="Nidungvnbn"/>
              <w:keepNext/>
              <w:spacing w:line="240" w:lineRule="auto"/>
              <w:ind w:firstLine="0"/>
            </w:pPr>
            <w:r w:rsidRPr="001B219F">
              <w:t>MOTION</w:t>
            </w:r>
          </w:p>
        </w:tc>
      </w:tr>
      <w:tr w:rsidR="009913A1" w14:paraId="363BB79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EC4337" w14:textId="77777777" w:rsidR="00AA68DE" w:rsidRPr="00FA4BDB" w:rsidRDefault="009913A1" w:rsidP="00BE3863">
            <w:pPr>
              <w:pStyle w:val="Nidungvnbn"/>
              <w:spacing w:line="240" w:lineRule="auto"/>
              <w:ind w:firstLine="0"/>
              <w:jc w:val="left"/>
              <w:rPr>
                <w:b/>
              </w:rPr>
            </w:pPr>
            <w:r w:rsidRPr="00FA4BDB">
              <w:rPr>
                <w:b/>
              </w:rPr>
              <w:t>InsectEPG</w:t>
            </w:r>
          </w:p>
          <w:p w14:paraId="15DF43A9" w14:textId="5BCB2235" w:rsidR="009913A1" w:rsidRPr="00FA4BDB" w:rsidRDefault="009913A1" w:rsidP="00BE3863">
            <w:pPr>
              <w:pStyle w:val="Nidungvnbn"/>
              <w:spacing w:line="240" w:lineRule="auto"/>
              <w:ind w:firstLine="0"/>
              <w:jc w:val="left"/>
              <w:rPr>
                <w:b/>
              </w:rPr>
            </w:pPr>
            <w:r w:rsidRPr="00FA4BDB">
              <w:rPr>
                <w:b/>
              </w:rPr>
              <w:lastRenderedPageBreak/>
              <w:t>RegularTrain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335DA6" w14:textId="48A0E06B" w:rsidR="009913A1" w:rsidRDefault="009913A1" w:rsidP="00BE3863">
            <w:pPr>
              <w:pStyle w:val="Nidungvnbn"/>
              <w:spacing w:line="240" w:lineRule="auto"/>
              <w:ind w:firstLine="0"/>
            </w:pPr>
            <w:r w:rsidRPr="001B219F">
              <w:lastRenderedPageBreak/>
              <w:t>62</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9C6613" w14:textId="29079B9F" w:rsidR="009913A1" w:rsidRDefault="009913A1" w:rsidP="00BE3863">
            <w:pPr>
              <w:pStyle w:val="Nidungvnbn"/>
              <w:spacing w:line="240" w:lineRule="auto"/>
              <w:ind w:firstLine="0"/>
            </w:pPr>
            <w:r w:rsidRPr="001B219F">
              <w:t>249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D04A64A" w14:textId="5DACE9BE" w:rsidR="009913A1" w:rsidRDefault="009913A1" w:rsidP="00BE3863">
            <w:pPr>
              <w:pStyle w:val="Nidungvnbn"/>
              <w:spacing w:line="240" w:lineRule="auto"/>
              <w:ind w:firstLine="0"/>
            </w:pPr>
            <w:r w:rsidRPr="001B219F">
              <w:t>601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6C5859" w14:textId="2AA5829C"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58624B9" w14:textId="7FCA7A2D" w:rsidR="009913A1" w:rsidRDefault="009913A1" w:rsidP="00BE3863">
            <w:pPr>
              <w:pStyle w:val="Nidungvnbn"/>
              <w:keepNext/>
              <w:spacing w:line="240" w:lineRule="auto"/>
              <w:ind w:firstLine="0"/>
            </w:pPr>
            <w:r w:rsidRPr="001B219F">
              <w:t>EPG</w:t>
            </w:r>
          </w:p>
        </w:tc>
      </w:tr>
      <w:tr w:rsidR="009913A1" w14:paraId="0387C4F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03B751" w14:textId="77777777" w:rsidR="00AA68DE" w:rsidRPr="00FA4BDB" w:rsidRDefault="009913A1" w:rsidP="00BE3863">
            <w:pPr>
              <w:pStyle w:val="Nidungvnbn"/>
              <w:spacing w:line="240" w:lineRule="auto"/>
              <w:ind w:firstLine="0"/>
              <w:jc w:val="left"/>
              <w:rPr>
                <w:b/>
              </w:rPr>
            </w:pPr>
            <w:r w:rsidRPr="00FA4BDB">
              <w:rPr>
                <w:b/>
              </w:rPr>
              <w:lastRenderedPageBreak/>
              <w:t>InsectEPG</w:t>
            </w:r>
          </w:p>
          <w:p w14:paraId="1974A78E" w14:textId="15B10B1B" w:rsidR="009913A1" w:rsidRPr="00FA4BDB" w:rsidRDefault="009913A1" w:rsidP="00BE3863">
            <w:pPr>
              <w:pStyle w:val="Nidungvnbn"/>
              <w:spacing w:line="240" w:lineRule="auto"/>
              <w:ind w:firstLine="0"/>
              <w:jc w:val="left"/>
              <w:rPr>
                <w:b/>
              </w:rPr>
            </w:pPr>
            <w:r w:rsidRPr="00FA4BDB">
              <w:rPr>
                <w:b/>
              </w:rPr>
              <w:t>SmallTrain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4CC3F6" w14:textId="611DDF6F" w:rsidR="009913A1" w:rsidRDefault="009913A1" w:rsidP="00BE3863">
            <w:pPr>
              <w:pStyle w:val="Nidungvnbn"/>
              <w:spacing w:line="240" w:lineRule="auto"/>
              <w:ind w:firstLine="0"/>
            </w:pPr>
            <w:r w:rsidRPr="001B219F">
              <w:t>17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B0671E2" w14:textId="04569F49" w:rsidR="009913A1" w:rsidRDefault="009913A1" w:rsidP="00BE3863">
            <w:pPr>
              <w:pStyle w:val="Nidungvnbn"/>
              <w:spacing w:line="240" w:lineRule="auto"/>
              <w:ind w:firstLine="0"/>
            </w:pPr>
            <w:r w:rsidRPr="001B219F">
              <w:t>249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14BC9D1" w14:textId="73F9186E" w:rsidR="009913A1" w:rsidRDefault="009913A1" w:rsidP="00BE3863">
            <w:pPr>
              <w:pStyle w:val="Nidungvnbn"/>
              <w:spacing w:line="240" w:lineRule="auto"/>
              <w:ind w:firstLine="0"/>
            </w:pPr>
            <w:r w:rsidRPr="001B219F">
              <w:t>601</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89FAD1" w14:textId="337CD56C"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67FDFD" w14:textId="41EBF278" w:rsidR="009913A1" w:rsidRDefault="009913A1" w:rsidP="00BE3863">
            <w:pPr>
              <w:pStyle w:val="Nidungvnbn"/>
              <w:keepNext/>
              <w:spacing w:line="240" w:lineRule="auto"/>
              <w:ind w:firstLine="0"/>
            </w:pPr>
            <w:r w:rsidRPr="001B219F">
              <w:t>EPG</w:t>
            </w:r>
          </w:p>
        </w:tc>
      </w:tr>
      <w:tr w:rsidR="009913A1" w14:paraId="48DE30B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E529A9" w14:textId="77777777" w:rsidR="00AA68DE" w:rsidRPr="00FA4BDB" w:rsidRDefault="009913A1" w:rsidP="00BE3863">
            <w:pPr>
              <w:pStyle w:val="Nidungvnbn"/>
              <w:spacing w:line="240" w:lineRule="auto"/>
              <w:ind w:firstLine="0"/>
              <w:jc w:val="left"/>
              <w:rPr>
                <w:b/>
              </w:rPr>
            </w:pPr>
            <w:r w:rsidRPr="00FA4BDB">
              <w:rPr>
                <w:b/>
              </w:rPr>
              <w:t>InsectWingbeat</w:t>
            </w:r>
          </w:p>
          <w:p w14:paraId="61268D01" w14:textId="3FAA21F2" w:rsidR="009913A1" w:rsidRPr="00FA4BDB" w:rsidRDefault="009913A1" w:rsidP="00BE3863">
            <w:pPr>
              <w:pStyle w:val="Nidungvnbn"/>
              <w:spacing w:line="240" w:lineRule="auto"/>
              <w:ind w:firstLine="0"/>
              <w:jc w:val="left"/>
              <w:rPr>
                <w:b/>
              </w:rPr>
            </w:pPr>
            <w:r w:rsidRPr="00FA4BDB">
              <w:rPr>
                <w:b/>
              </w:rPr>
              <w:t>Sound</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FC4D96" w14:textId="08078903" w:rsidR="009913A1" w:rsidRDefault="009913A1" w:rsidP="00BE3863">
            <w:pPr>
              <w:pStyle w:val="Nidungvnbn"/>
              <w:spacing w:line="240" w:lineRule="auto"/>
              <w:ind w:firstLine="0"/>
            </w:pPr>
            <w:r w:rsidRPr="001B219F">
              <w:t>220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392E63" w14:textId="76EAB35D" w:rsidR="009913A1" w:rsidRDefault="009913A1" w:rsidP="00BE3863">
            <w:pPr>
              <w:pStyle w:val="Nidungvnbn"/>
              <w:spacing w:line="240" w:lineRule="auto"/>
              <w:ind w:firstLine="0"/>
            </w:pPr>
            <w:r w:rsidRPr="001B219F">
              <w:t>1980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B55CF6" w14:textId="22DDB0F0" w:rsidR="009913A1" w:rsidRDefault="009913A1" w:rsidP="00BE3863">
            <w:pPr>
              <w:pStyle w:val="Nidungvnbn"/>
              <w:spacing w:line="240" w:lineRule="auto"/>
              <w:ind w:firstLine="0"/>
            </w:pPr>
            <w:r w:rsidRPr="001B219F">
              <w:t>256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4BC30C5" w14:textId="12F7BBF0" w:rsidR="009913A1" w:rsidRDefault="009913A1" w:rsidP="00BE3863">
            <w:pPr>
              <w:pStyle w:val="Nidungvnbn"/>
              <w:spacing w:line="240" w:lineRule="auto"/>
              <w:ind w:firstLine="0"/>
            </w:pPr>
            <w:r w:rsidRPr="001B219F">
              <w:t>11</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2A7C285" w14:textId="04953571" w:rsidR="009913A1" w:rsidRDefault="009913A1" w:rsidP="00BE3863">
            <w:pPr>
              <w:pStyle w:val="Nidungvnbn"/>
              <w:keepNext/>
              <w:spacing w:line="240" w:lineRule="auto"/>
              <w:ind w:firstLine="0"/>
            </w:pPr>
            <w:r w:rsidRPr="001B219F">
              <w:t>SENSOR</w:t>
            </w:r>
          </w:p>
        </w:tc>
      </w:tr>
      <w:tr w:rsidR="009913A1" w14:paraId="186775C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B98819" w14:textId="77777777" w:rsidR="00AA68DE" w:rsidRPr="00FA4BDB" w:rsidRDefault="009913A1" w:rsidP="00BE3863">
            <w:pPr>
              <w:pStyle w:val="Nidungvnbn"/>
              <w:spacing w:line="240" w:lineRule="auto"/>
              <w:ind w:firstLine="0"/>
              <w:jc w:val="left"/>
              <w:rPr>
                <w:b/>
              </w:rPr>
            </w:pPr>
            <w:r w:rsidRPr="00FA4BDB">
              <w:rPr>
                <w:b/>
              </w:rPr>
              <w:t>ItalyPower</w:t>
            </w:r>
          </w:p>
          <w:p w14:paraId="421FD43C" w14:textId="62BCCAB6" w:rsidR="009913A1" w:rsidRPr="00FA4BDB" w:rsidRDefault="009913A1" w:rsidP="00BE3863">
            <w:pPr>
              <w:pStyle w:val="Nidungvnbn"/>
              <w:spacing w:line="240" w:lineRule="auto"/>
              <w:ind w:firstLine="0"/>
              <w:jc w:val="left"/>
              <w:rPr>
                <w:b/>
              </w:rPr>
            </w:pPr>
            <w:r w:rsidRPr="00FA4BDB">
              <w:rPr>
                <w:b/>
              </w:rPr>
              <w:t>Demand</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1DE6F3" w14:textId="4363264E" w:rsidR="009913A1" w:rsidRDefault="009913A1" w:rsidP="00BE3863">
            <w:pPr>
              <w:pStyle w:val="Nidungvnbn"/>
              <w:spacing w:line="240" w:lineRule="auto"/>
              <w:ind w:firstLine="0"/>
            </w:pPr>
            <w:r w:rsidRPr="001B219F">
              <w:t>67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831DA5C" w14:textId="0EADF905" w:rsidR="009913A1" w:rsidRDefault="009913A1" w:rsidP="00BE3863">
            <w:pPr>
              <w:pStyle w:val="Nidungvnbn"/>
              <w:spacing w:line="240" w:lineRule="auto"/>
              <w:ind w:firstLine="0"/>
            </w:pPr>
            <w:r w:rsidRPr="001B219F">
              <w:t>1029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B92CC58" w14:textId="2F827400" w:rsidR="009913A1" w:rsidRDefault="009913A1" w:rsidP="00BE3863">
            <w:pPr>
              <w:pStyle w:val="Nidungvnbn"/>
              <w:spacing w:line="240" w:lineRule="auto"/>
              <w:ind w:firstLine="0"/>
            </w:pPr>
            <w:r w:rsidRPr="001B219F">
              <w:t>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9B62C68" w14:textId="0007F3D1"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CD23C7E" w14:textId="339CA72E" w:rsidR="009913A1" w:rsidRDefault="009913A1" w:rsidP="00BE3863">
            <w:pPr>
              <w:pStyle w:val="Nidungvnbn"/>
              <w:keepNext/>
              <w:spacing w:line="240" w:lineRule="auto"/>
              <w:ind w:firstLine="0"/>
            </w:pPr>
            <w:r w:rsidRPr="001B219F">
              <w:t>SENSOR</w:t>
            </w:r>
          </w:p>
        </w:tc>
      </w:tr>
      <w:tr w:rsidR="009913A1" w14:paraId="60A97410"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98794D" w14:textId="77777777" w:rsidR="00AA68DE" w:rsidRPr="00FA4BDB" w:rsidRDefault="009913A1" w:rsidP="00BE3863">
            <w:pPr>
              <w:pStyle w:val="Nidungvnbn"/>
              <w:spacing w:line="240" w:lineRule="auto"/>
              <w:ind w:firstLine="0"/>
              <w:jc w:val="left"/>
              <w:rPr>
                <w:b/>
              </w:rPr>
            </w:pPr>
            <w:r w:rsidRPr="00FA4BDB">
              <w:rPr>
                <w:b/>
              </w:rPr>
              <w:t>LargeKitchen</w:t>
            </w:r>
          </w:p>
          <w:p w14:paraId="772115C9" w14:textId="43156A36" w:rsidR="009913A1" w:rsidRPr="00FA4BDB" w:rsidRDefault="009913A1" w:rsidP="00BE3863">
            <w:pPr>
              <w:pStyle w:val="Nidungvnbn"/>
              <w:spacing w:line="240" w:lineRule="auto"/>
              <w:ind w:firstLine="0"/>
              <w:jc w:val="left"/>
              <w:rPr>
                <w:b/>
              </w:rPr>
            </w:pPr>
            <w:r w:rsidRPr="00FA4BDB">
              <w:rPr>
                <w:b/>
              </w:rPr>
              <w:t>Appliances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4DB701" w14:textId="2A65F690" w:rsidR="009913A1" w:rsidRDefault="009913A1" w:rsidP="00BE3863">
            <w:pPr>
              <w:pStyle w:val="Nidungvnbn"/>
              <w:spacing w:line="240" w:lineRule="auto"/>
              <w:ind w:firstLine="0"/>
            </w:pPr>
            <w:r w:rsidRPr="001B219F">
              <w:t>375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728C48" w14:textId="2BB1DB91" w:rsidR="009913A1" w:rsidRDefault="009913A1" w:rsidP="00BE3863">
            <w:pPr>
              <w:pStyle w:val="Nidungvnbn"/>
              <w:spacing w:line="240" w:lineRule="auto"/>
              <w:ind w:firstLine="0"/>
            </w:pPr>
            <w:r w:rsidRPr="001B219F">
              <w:t>375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87CAE13" w14:textId="1B300E4D" w:rsidR="009913A1" w:rsidRDefault="009913A1" w:rsidP="00BE3863">
            <w:pPr>
              <w:pStyle w:val="Nidungvnbn"/>
              <w:spacing w:line="240" w:lineRule="auto"/>
              <w:ind w:firstLine="0"/>
            </w:pPr>
            <w:r w:rsidRPr="001B219F">
              <w:t>720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22EFBED" w14:textId="515BB0D4"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837197" w14:textId="7BA77A85" w:rsidR="009913A1" w:rsidRDefault="009913A1" w:rsidP="00BE3863">
            <w:pPr>
              <w:pStyle w:val="Nidungvnbn"/>
              <w:keepNext/>
              <w:spacing w:line="240" w:lineRule="auto"/>
              <w:ind w:firstLine="0"/>
            </w:pPr>
            <w:r w:rsidRPr="001B219F">
              <w:t>DEVICE</w:t>
            </w:r>
          </w:p>
        </w:tc>
      </w:tr>
      <w:tr w:rsidR="009913A1" w14:paraId="4340776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0257F3B" w14:textId="1B57FBED" w:rsidR="009913A1" w:rsidRPr="00FA4BDB" w:rsidRDefault="009913A1" w:rsidP="00BE3863">
            <w:pPr>
              <w:pStyle w:val="Nidungvnbn"/>
              <w:spacing w:line="240" w:lineRule="auto"/>
              <w:ind w:firstLine="0"/>
              <w:jc w:val="left"/>
              <w:rPr>
                <w:b/>
              </w:rPr>
            </w:pPr>
            <w:r w:rsidRPr="00FA4BDB">
              <w:rPr>
                <w:b/>
              </w:rPr>
              <w:t>Lightning2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98EDE76" w14:textId="5969D693" w:rsidR="009913A1" w:rsidRDefault="009913A1" w:rsidP="00BE3863">
            <w:pPr>
              <w:pStyle w:val="Nidungvnbn"/>
              <w:spacing w:line="240" w:lineRule="auto"/>
              <w:ind w:firstLine="0"/>
            </w:pPr>
            <w:r w:rsidRPr="001B219F">
              <w:t>60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F94183" w14:textId="294C9083" w:rsidR="009913A1" w:rsidRDefault="009913A1" w:rsidP="00BE3863">
            <w:pPr>
              <w:pStyle w:val="Nidungvnbn"/>
              <w:spacing w:line="240" w:lineRule="auto"/>
              <w:ind w:firstLine="0"/>
            </w:pPr>
            <w:r w:rsidRPr="001B219F">
              <w:t>61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D53271E" w14:textId="270CE103" w:rsidR="009913A1" w:rsidRDefault="009913A1" w:rsidP="00BE3863">
            <w:pPr>
              <w:pStyle w:val="Nidungvnbn"/>
              <w:spacing w:line="240" w:lineRule="auto"/>
              <w:ind w:firstLine="0"/>
            </w:pPr>
            <w:r w:rsidRPr="001B219F">
              <w:t>637</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106C5C" w14:textId="6FA1227F"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319E3AE" w14:textId="2ED58903" w:rsidR="009913A1" w:rsidRDefault="009913A1" w:rsidP="00BE3863">
            <w:pPr>
              <w:pStyle w:val="Nidungvnbn"/>
              <w:keepNext/>
              <w:spacing w:line="240" w:lineRule="auto"/>
              <w:ind w:firstLine="0"/>
            </w:pPr>
            <w:r w:rsidRPr="001B219F">
              <w:t>SENSOR</w:t>
            </w:r>
          </w:p>
        </w:tc>
      </w:tr>
      <w:tr w:rsidR="009913A1" w14:paraId="69EAFAC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0DE419E" w14:textId="0837EA60" w:rsidR="009913A1" w:rsidRPr="00FA4BDB" w:rsidRDefault="009913A1" w:rsidP="00BE3863">
            <w:pPr>
              <w:pStyle w:val="Nidungvnbn"/>
              <w:spacing w:line="240" w:lineRule="auto"/>
              <w:ind w:firstLine="0"/>
              <w:jc w:val="left"/>
              <w:rPr>
                <w:b/>
              </w:rPr>
            </w:pPr>
            <w:r w:rsidRPr="00FA4BDB">
              <w:rPr>
                <w:b/>
              </w:rPr>
              <w:t>Lightning7</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880331" w14:textId="488B0123" w:rsidR="009913A1" w:rsidRDefault="009913A1" w:rsidP="00BE3863">
            <w:pPr>
              <w:pStyle w:val="Nidungvnbn"/>
              <w:spacing w:line="240" w:lineRule="auto"/>
              <w:ind w:firstLine="0"/>
            </w:pPr>
            <w:r w:rsidRPr="001B219F">
              <w:t>70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EF62DE" w14:textId="75702B62" w:rsidR="009913A1" w:rsidRDefault="009913A1" w:rsidP="00BE3863">
            <w:pPr>
              <w:pStyle w:val="Nidungvnbn"/>
              <w:spacing w:line="240" w:lineRule="auto"/>
              <w:ind w:firstLine="0"/>
            </w:pPr>
            <w:r w:rsidRPr="001B219F">
              <w:t>73</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B0AB72" w14:textId="27EB7EB2" w:rsidR="009913A1" w:rsidRDefault="009913A1" w:rsidP="00BE3863">
            <w:pPr>
              <w:pStyle w:val="Nidungvnbn"/>
              <w:spacing w:line="240" w:lineRule="auto"/>
              <w:ind w:firstLine="0"/>
            </w:pPr>
            <w:r w:rsidRPr="001B219F">
              <w:t>319</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AE3B96" w14:textId="06FEFF95" w:rsidR="009913A1" w:rsidRDefault="009913A1" w:rsidP="00BE3863">
            <w:pPr>
              <w:pStyle w:val="Nidungvnbn"/>
              <w:spacing w:line="240" w:lineRule="auto"/>
              <w:ind w:firstLine="0"/>
            </w:pPr>
            <w:r w:rsidRPr="001B219F">
              <w:t>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A30B70A" w14:textId="299AA26A" w:rsidR="009913A1" w:rsidRDefault="009913A1" w:rsidP="00BE3863">
            <w:pPr>
              <w:pStyle w:val="Nidungvnbn"/>
              <w:keepNext/>
              <w:spacing w:line="240" w:lineRule="auto"/>
              <w:ind w:firstLine="0"/>
            </w:pPr>
            <w:r w:rsidRPr="001B219F">
              <w:t>SENSOR</w:t>
            </w:r>
          </w:p>
        </w:tc>
      </w:tr>
      <w:tr w:rsidR="009913A1" w14:paraId="2866BB1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111BDCF" w14:textId="6A3C2897" w:rsidR="009913A1" w:rsidRPr="00FA4BDB" w:rsidRDefault="009913A1" w:rsidP="00BE3863">
            <w:pPr>
              <w:pStyle w:val="Nidungvnbn"/>
              <w:spacing w:line="240" w:lineRule="auto"/>
              <w:ind w:firstLine="0"/>
              <w:jc w:val="left"/>
              <w:rPr>
                <w:b/>
              </w:rPr>
            </w:pPr>
            <w:r w:rsidRPr="00FA4BDB">
              <w:rPr>
                <w:b/>
              </w:rPr>
              <w:t>Mallat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0AB9034" w14:textId="66B36F48" w:rsidR="009913A1" w:rsidRDefault="009913A1" w:rsidP="00BE3863">
            <w:pPr>
              <w:pStyle w:val="Nidungvnbn"/>
              <w:spacing w:line="240" w:lineRule="auto"/>
              <w:ind w:firstLine="0"/>
            </w:pPr>
            <w:r w:rsidRPr="001B219F">
              <w:t>55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C80B36" w14:textId="64824745" w:rsidR="009913A1" w:rsidRDefault="009913A1" w:rsidP="00BE3863">
            <w:pPr>
              <w:pStyle w:val="Nidungvnbn"/>
              <w:spacing w:line="240" w:lineRule="auto"/>
              <w:ind w:firstLine="0"/>
            </w:pPr>
            <w:r w:rsidRPr="001B219F">
              <w:t>2345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62D4D0" w14:textId="76A1773E" w:rsidR="009913A1" w:rsidRDefault="009913A1" w:rsidP="00BE3863">
            <w:pPr>
              <w:pStyle w:val="Nidungvnbn"/>
              <w:spacing w:line="240" w:lineRule="auto"/>
              <w:ind w:firstLine="0"/>
            </w:pPr>
            <w:r w:rsidRPr="001B219F">
              <w:t>1024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B8AD9E6" w14:textId="61949CB3" w:rsidR="009913A1" w:rsidRDefault="009913A1" w:rsidP="00BE3863">
            <w:pPr>
              <w:pStyle w:val="Nidungvnbn"/>
              <w:spacing w:line="240" w:lineRule="auto"/>
              <w:ind w:firstLine="0"/>
            </w:pPr>
            <w:r w:rsidRPr="001B219F">
              <w:t>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D61815" w14:textId="1575A8C3" w:rsidR="009913A1" w:rsidRDefault="009913A1" w:rsidP="00BE3863">
            <w:pPr>
              <w:pStyle w:val="Nidungvnbn"/>
              <w:keepNext/>
              <w:spacing w:line="240" w:lineRule="auto"/>
              <w:ind w:firstLine="0"/>
            </w:pPr>
            <w:r w:rsidRPr="001B219F">
              <w:t>SIMULATED</w:t>
            </w:r>
          </w:p>
        </w:tc>
      </w:tr>
      <w:tr w:rsidR="009913A1" w14:paraId="5CE2143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884320" w14:textId="42E3E0A8" w:rsidR="009913A1" w:rsidRPr="00FA4BDB" w:rsidRDefault="009913A1" w:rsidP="00BE3863">
            <w:pPr>
              <w:pStyle w:val="Nidungvnbn"/>
              <w:spacing w:line="240" w:lineRule="auto"/>
              <w:ind w:firstLine="0"/>
              <w:jc w:val="left"/>
              <w:rPr>
                <w:b/>
              </w:rPr>
            </w:pPr>
            <w:r w:rsidRPr="00FA4BDB">
              <w:rPr>
                <w:b/>
              </w:rPr>
              <w:t>Meat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84005D" w14:textId="7C5E7F80" w:rsidR="009913A1" w:rsidRDefault="009913A1" w:rsidP="00BE3863">
            <w:pPr>
              <w:pStyle w:val="Nidungvnbn"/>
              <w:spacing w:line="240" w:lineRule="auto"/>
              <w:ind w:firstLine="0"/>
            </w:pPr>
            <w:r w:rsidRPr="001B219F">
              <w:t>60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0EAC2D" w14:textId="6942054F" w:rsidR="009913A1" w:rsidRDefault="009913A1" w:rsidP="00BE3863">
            <w:pPr>
              <w:pStyle w:val="Nidungvnbn"/>
              <w:spacing w:line="240" w:lineRule="auto"/>
              <w:ind w:firstLine="0"/>
            </w:pPr>
            <w:r w:rsidRPr="001B219F">
              <w:t>60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F0239F" w14:textId="3D1EE184" w:rsidR="009913A1" w:rsidRDefault="009913A1" w:rsidP="00BE3863">
            <w:pPr>
              <w:pStyle w:val="Nidungvnbn"/>
              <w:spacing w:line="240" w:lineRule="auto"/>
              <w:ind w:firstLine="0"/>
            </w:pPr>
            <w:r w:rsidRPr="001B219F">
              <w:t>448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8936C8B" w14:textId="7821AE13"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B7EBE8" w14:textId="4D745F2C" w:rsidR="009913A1" w:rsidRDefault="009913A1" w:rsidP="00BE3863">
            <w:pPr>
              <w:pStyle w:val="Nidungvnbn"/>
              <w:keepNext/>
              <w:spacing w:line="240" w:lineRule="auto"/>
              <w:ind w:firstLine="0"/>
            </w:pPr>
            <w:r w:rsidRPr="001B219F">
              <w:t>SPECTRO</w:t>
            </w:r>
          </w:p>
        </w:tc>
      </w:tr>
      <w:tr w:rsidR="009913A1" w14:paraId="72A38B6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65586B8" w14:textId="6EA6BE48" w:rsidR="009913A1" w:rsidRPr="00FA4BDB" w:rsidRDefault="009913A1" w:rsidP="00BE3863">
            <w:pPr>
              <w:pStyle w:val="Nidungvnbn"/>
              <w:spacing w:line="240" w:lineRule="auto"/>
              <w:ind w:firstLine="0"/>
              <w:jc w:val="left"/>
              <w:rPr>
                <w:b/>
              </w:rPr>
            </w:pPr>
            <w:r w:rsidRPr="00FA4BDB">
              <w:rPr>
                <w:b/>
              </w:rPr>
              <w:t>MedicalImages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1DF585" w14:textId="33AABC1C" w:rsidR="009913A1" w:rsidRDefault="009913A1" w:rsidP="00BE3863">
            <w:pPr>
              <w:pStyle w:val="Nidungvnbn"/>
              <w:spacing w:line="240" w:lineRule="auto"/>
              <w:ind w:firstLine="0"/>
            </w:pPr>
            <w:r w:rsidRPr="001B219F">
              <w:t>381</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60BD65" w14:textId="5828708C" w:rsidR="009913A1" w:rsidRDefault="009913A1" w:rsidP="00BE3863">
            <w:pPr>
              <w:pStyle w:val="Nidungvnbn"/>
              <w:spacing w:line="240" w:lineRule="auto"/>
              <w:ind w:firstLine="0"/>
            </w:pPr>
            <w:r w:rsidRPr="001B219F">
              <w:t>760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4E8982" w14:textId="20C95CA3" w:rsidR="009913A1" w:rsidRDefault="009913A1" w:rsidP="00BE3863">
            <w:pPr>
              <w:pStyle w:val="Nidungvnbn"/>
              <w:spacing w:line="240" w:lineRule="auto"/>
              <w:ind w:firstLine="0"/>
            </w:pPr>
            <w:r w:rsidRPr="001B219F">
              <w:t>99</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FE1473" w14:textId="094EA71A" w:rsidR="009913A1" w:rsidRDefault="009913A1" w:rsidP="00BE3863">
            <w:pPr>
              <w:pStyle w:val="Nidungvnbn"/>
              <w:spacing w:line="240" w:lineRule="auto"/>
              <w:ind w:firstLine="0"/>
            </w:pPr>
            <w:r w:rsidRPr="001B219F">
              <w:t>10</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D63398C" w14:textId="5E2CF96A" w:rsidR="009913A1" w:rsidRDefault="009913A1" w:rsidP="00BE3863">
            <w:pPr>
              <w:pStyle w:val="Nidungvnbn"/>
              <w:keepNext/>
              <w:spacing w:line="240" w:lineRule="auto"/>
              <w:ind w:firstLine="0"/>
            </w:pPr>
            <w:r w:rsidRPr="001B219F">
              <w:t>IMAGE</w:t>
            </w:r>
          </w:p>
        </w:tc>
      </w:tr>
      <w:tr w:rsidR="009913A1" w14:paraId="608AA7E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8A9339" w14:textId="77777777" w:rsidR="00AA68DE" w:rsidRPr="00FA4BDB" w:rsidRDefault="009913A1" w:rsidP="00BE3863">
            <w:pPr>
              <w:pStyle w:val="Nidungvnbn"/>
              <w:spacing w:line="240" w:lineRule="auto"/>
              <w:ind w:firstLine="0"/>
              <w:jc w:val="left"/>
              <w:rPr>
                <w:b/>
              </w:rPr>
            </w:pPr>
            <w:r w:rsidRPr="00FA4BDB">
              <w:rPr>
                <w:b/>
              </w:rPr>
              <w:t>MiddlePhalanx</w:t>
            </w:r>
          </w:p>
          <w:p w14:paraId="2EDB7C96" w14:textId="09D1E6A9" w:rsidR="009913A1" w:rsidRPr="00FA4BDB" w:rsidRDefault="009913A1" w:rsidP="00BE3863">
            <w:pPr>
              <w:pStyle w:val="Nidungvnbn"/>
              <w:spacing w:line="240" w:lineRule="auto"/>
              <w:ind w:firstLine="0"/>
              <w:jc w:val="left"/>
              <w:rPr>
                <w:b/>
              </w:rPr>
            </w:pPr>
            <w:r w:rsidRPr="00FA4BDB">
              <w:rPr>
                <w:b/>
              </w:rPr>
              <w:t>OutlineAgeGroup</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547468F" w14:textId="79179B1C" w:rsidR="009913A1" w:rsidRDefault="009913A1" w:rsidP="00BE3863">
            <w:pPr>
              <w:pStyle w:val="Nidungvnbn"/>
              <w:spacing w:line="240" w:lineRule="auto"/>
              <w:ind w:firstLine="0"/>
            </w:pPr>
            <w:r w:rsidRPr="001B219F">
              <w:t>400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6A9B0B" w14:textId="23289859" w:rsidR="009913A1" w:rsidRDefault="009913A1" w:rsidP="00BE3863">
            <w:pPr>
              <w:pStyle w:val="Nidungvnbn"/>
              <w:spacing w:line="240" w:lineRule="auto"/>
              <w:ind w:firstLine="0"/>
            </w:pPr>
            <w:r w:rsidRPr="001B219F">
              <w:t>154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CAA63A" w14:textId="5066E1D2"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757BF83" w14:textId="049F7B1E"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C5AC029" w14:textId="226B0A70" w:rsidR="009913A1" w:rsidRDefault="009913A1" w:rsidP="00BE3863">
            <w:pPr>
              <w:pStyle w:val="Nidungvnbn"/>
              <w:keepNext/>
              <w:spacing w:line="240" w:lineRule="auto"/>
              <w:ind w:firstLine="0"/>
            </w:pPr>
            <w:r w:rsidRPr="001B219F">
              <w:t>IMAGE</w:t>
            </w:r>
          </w:p>
        </w:tc>
      </w:tr>
      <w:tr w:rsidR="009913A1" w14:paraId="54202B0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C59396" w14:textId="77777777" w:rsidR="00AA68DE" w:rsidRPr="00FA4BDB" w:rsidRDefault="009913A1" w:rsidP="00BE3863">
            <w:pPr>
              <w:pStyle w:val="Nidungvnbn"/>
              <w:spacing w:line="240" w:lineRule="auto"/>
              <w:ind w:firstLine="0"/>
              <w:jc w:val="left"/>
              <w:rPr>
                <w:b/>
              </w:rPr>
            </w:pPr>
            <w:r w:rsidRPr="00FA4BDB">
              <w:rPr>
                <w:b/>
              </w:rPr>
              <w:t>MiddlePhalanx</w:t>
            </w:r>
          </w:p>
          <w:p w14:paraId="54276FF6" w14:textId="058C487D" w:rsidR="009913A1" w:rsidRPr="00FA4BDB" w:rsidRDefault="009913A1" w:rsidP="00BE3863">
            <w:pPr>
              <w:pStyle w:val="Nidungvnbn"/>
              <w:spacing w:line="240" w:lineRule="auto"/>
              <w:ind w:firstLine="0"/>
              <w:jc w:val="left"/>
              <w:rPr>
                <w:b/>
              </w:rPr>
            </w:pPr>
            <w:r w:rsidRPr="00FA4BDB">
              <w:rPr>
                <w:b/>
              </w:rPr>
              <w:t>OutlineCorrect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FF130D" w14:textId="2A4DCAF0" w:rsidR="009913A1" w:rsidRDefault="009913A1" w:rsidP="00BE3863">
            <w:pPr>
              <w:pStyle w:val="Nidungvnbn"/>
              <w:spacing w:line="240" w:lineRule="auto"/>
              <w:ind w:firstLine="0"/>
            </w:pPr>
            <w:r w:rsidRPr="001B219F">
              <w:t>600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F8A95AA" w14:textId="14C373B4" w:rsidR="009913A1" w:rsidRDefault="009913A1" w:rsidP="00BE3863">
            <w:pPr>
              <w:pStyle w:val="Nidungvnbn"/>
              <w:spacing w:line="240" w:lineRule="auto"/>
              <w:ind w:firstLine="0"/>
            </w:pPr>
            <w:r w:rsidRPr="001B219F">
              <w:t>291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9C8095" w14:textId="42989C07"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8FDCE90" w14:textId="57CC10F6"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EA3C83" w14:textId="68789E55" w:rsidR="009913A1" w:rsidRDefault="009913A1" w:rsidP="00BE3863">
            <w:pPr>
              <w:pStyle w:val="Nidungvnbn"/>
              <w:keepNext/>
              <w:spacing w:line="240" w:lineRule="auto"/>
              <w:ind w:firstLine="0"/>
            </w:pPr>
            <w:r w:rsidRPr="001B219F">
              <w:t>IMAGE</w:t>
            </w:r>
          </w:p>
        </w:tc>
      </w:tr>
      <w:tr w:rsidR="009913A1" w14:paraId="752A516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256229" w14:textId="77777777" w:rsidR="00AA68DE" w:rsidRPr="00FA4BDB" w:rsidRDefault="009913A1" w:rsidP="00BE3863">
            <w:pPr>
              <w:pStyle w:val="Nidungvnbn"/>
              <w:spacing w:line="240" w:lineRule="auto"/>
              <w:ind w:firstLine="0"/>
              <w:jc w:val="left"/>
              <w:rPr>
                <w:b/>
              </w:rPr>
            </w:pPr>
            <w:r w:rsidRPr="00FA4BDB">
              <w:rPr>
                <w:b/>
              </w:rPr>
              <w:t>MiddlePhalanx</w:t>
            </w:r>
          </w:p>
          <w:p w14:paraId="5CBF97EE" w14:textId="36F5AE1D" w:rsidR="009913A1" w:rsidRPr="00FA4BDB" w:rsidRDefault="009913A1" w:rsidP="00BE3863">
            <w:pPr>
              <w:pStyle w:val="Nidungvnbn"/>
              <w:spacing w:line="240" w:lineRule="auto"/>
              <w:ind w:firstLine="0"/>
              <w:jc w:val="left"/>
              <w:rPr>
                <w:b/>
              </w:rPr>
            </w:pPr>
            <w:r w:rsidRPr="00FA4BDB">
              <w:rPr>
                <w:b/>
              </w:rPr>
              <w:t>TW</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D347CBF" w14:textId="4AE13AA4" w:rsidR="009913A1" w:rsidRDefault="009913A1" w:rsidP="00BE3863">
            <w:pPr>
              <w:pStyle w:val="Nidungvnbn"/>
              <w:spacing w:line="240" w:lineRule="auto"/>
              <w:ind w:firstLine="0"/>
            </w:pPr>
            <w:r w:rsidRPr="001B219F">
              <w:t>399</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A28BD2" w14:textId="5F6C3374" w:rsidR="009913A1" w:rsidRDefault="009913A1" w:rsidP="00BE3863">
            <w:pPr>
              <w:pStyle w:val="Nidungvnbn"/>
              <w:spacing w:line="240" w:lineRule="auto"/>
              <w:ind w:firstLine="0"/>
            </w:pPr>
            <w:r w:rsidRPr="001B219F">
              <w:t>154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3DAC85C" w14:textId="500BC081"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455FCB" w14:textId="055DE1C5"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78B7A7" w14:textId="22A25630" w:rsidR="009913A1" w:rsidRDefault="009913A1" w:rsidP="00BE3863">
            <w:pPr>
              <w:pStyle w:val="Nidungvnbn"/>
              <w:keepNext/>
              <w:spacing w:line="240" w:lineRule="auto"/>
              <w:ind w:firstLine="0"/>
            </w:pPr>
            <w:r w:rsidRPr="001B219F">
              <w:t>IMAGE</w:t>
            </w:r>
          </w:p>
        </w:tc>
      </w:tr>
      <w:tr w:rsidR="009913A1" w14:paraId="1CBA063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413E8F" w14:textId="1CA220BF" w:rsidR="009913A1" w:rsidRPr="00FA4BDB" w:rsidRDefault="009913A1" w:rsidP="00BE3863">
            <w:pPr>
              <w:pStyle w:val="Nidungvnbn"/>
              <w:spacing w:line="240" w:lineRule="auto"/>
              <w:ind w:firstLine="0"/>
              <w:jc w:val="left"/>
              <w:rPr>
                <w:b/>
              </w:rPr>
            </w:pPr>
            <w:r w:rsidRPr="00FA4BDB">
              <w:rPr>
                <w:b/>
              </w:rPr>
              <w:t>MixedShapes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09E072" w14:textId="2CCB65F8" w:rsidR="009913A1" w:rsidRDefault="009913A1" w:rsidP="00BE3863">
            <w:pPr>
              <w:pStyle w:val="Nidungvnbn"/>
              <w:spacing w:line="240" w:lineRule="auto"/>
              <w:ind w:firstLine="0"/>
            </w:pPr>
            <w:r w:rsidRPr="001B219F">
              <w:t>500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F45B50" w14:textId="17F1936E" w:rsidR="009913A1" w:rsidRDefault="009913A1" w:rsidP="00BE3863">
            <w:pPr>
              <w:pStyle w:val="Nidungvnbn"/>
              <w:spacing w:line="240" w:lineRule="auto"/>
              <w:ind w:firstLine="0"/>
            </w:pPr>
            <w:r w:rsidRPr="001B219F">
              <w:t>2425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C600D76" w14:textId="211827FE" w:rsidR="009913A1" w:rsidRDefault="009913A1" w:rsidP="00BE3863">
            <w:pPr>
              <w:pStyle w:val="Nidungvnbn"/>
              <w:spacing w:line="240" w:lineRule="auto"/>
              <w:ind w:firstLine="0"/>
            </w:pPr>
            <w:r w:rsidRPr="001B219F">
              <w:t>1024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F15C61" w14:textId="73F9D79F"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571E063" w14:textId="56C439C6" w:rsidR="009913A1" w:rsidRDefault="009913A1" w:rsidP="00BE3863">
            <w:pPr>
              <w:pStyle w:val="Nidungvnbn"/>
              <w:keepNext/>
              <w:spacing w:line="240" w:lineRule="auto"/>
              <w:ind w:firstLine="0"/>
            </w:pPr>
            <w:r w:rsidRPr="001B219F">
              <w:t>IMAGE</w:t>
            </w:r>
          </w:p>
        </w:tc>
      </w:tr>
      <w:tr w:rsidR="009913A1" w14:paraId="74C1339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CE0124" w14:textId="77777777" w:rsidR="00AA68DE" w:rsidRPr="00FA4BDB" w:rsidRDefault="009913A1" w:rsidP="00BE3863">
            <w:pPr>
              <w:pStyle w:val="Nidungvnbn"/>
              <w:spacing w:line="240" w:lineRule="auto"/>
              <w:ind w:firstLine="0"/>
              <w:jc w:val="left"/>
              <w:rPr>
                <w:b/>
              </w:rPr>
            </w:pPr>
            <w:r w:rsidRPr="00FA4BDB">
              <w:rPr>
                <w:b/>
              </w:rPr>
              <w:t>MixedShapes</w:t>
            </w:r>
          </w:p>
          <w:p w14:paraId="2CF429E9" w14:textId="1D867F4A" w:rsidR="009913A1" w:rsidRPr="00FA4BDB" w:rsidRDefault="009913A1" w:rsidP="00BE3863">
            <w:pPr>
              <w:pStyle w:val="Nidungvnbn"/>
              <w:spacing w:line="240" w:lineRule="auto"/>
              <w:ind w:firstLine="0"/>
              <w:jc w:val="left"/>
              <w:rPr>
                <w:b/>
              </w:rPr>
            </w:pPr>
            <w:r w:rsidRPr="00FA4BDB">
              <w:rPr>
                <w:b/>
              </w:rPr>
              <w:t>SmallTrain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F8897E" w14:textId="1FB4DA8A" w:rsidR="009913A1" w:rsidRDefault="009913A1" w:rsidP="00BE3863">
            <w:pPr>
              <w:pStyle w:val="Nidungvnbn"/>
              <w:spacing w:line="240" w:lineRule="auto"/>
              <w:ind w:firstLine="0"/>
            </w:pPr>
            <w:r w:rsidRPr="001B219F">
              <w:t>100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BF62F1" w14:textId="7B92CE38" w:rsidR="009913A1" w:rsidRDefault="009913A1" w:rsidP="00BE3863">
            <w:pPr>
              <w:pStyle w:val="Nidungvnbn"/>
              <w:spacing w:line="240" w:lineRule="auto"/>
              <w:ind w:firstLine="0"/>
            </w:pPr>
            <w:r w:rsidRPr="001B219F">
              <w:t>2425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3438BEB" w14:textId="37A8EF29" w:rsidR="009913A1" w:rsidRDefault="009913A1" w:rsidP="00BE3863">
            <w:pPr>
              <w:pStyle w:val="Nidungvnbn"/>
              <w:spacing w:line="240" w:lineRule="auto"/>
              <w:ind w:firstLine="0"/>
            </w:pPr>
            <w:r w:rsidRPr="001B219F">
              <w:t>1024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15BA472" w14:textId="7F641044"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3C05672" w14:textId="3B5E5BF6" w:rsidR="009913A1" w:rsidRDefault="009913A1" w:rsidP="00BE3863">
            <w:pPr>
              <w:pStyle w:val="Nidungvnbn"/>
              <w:keepNext/>
              <w:spacing w:line="240" w:lineRule="auto"/>
              <w:ind w:firstLine="0"/>
            </w:pPr>
            <w:r w:rsidRPr="001B219F">
              <w:t>IMAGE</w:t>
            </w:r>
          </w:p>
        </w:tc>
      </w:tr>
      <w:tr w:rsidR="009913A1" w14:paraId="114B6DC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48853B" w14:textId="051A78E4" w:rsidR="009913A1" w:rsidRPr="00FA4BDB" w:rsidRDefault="009913A1" w:rsidP="00BE3863">
            <w:pPr>
              <w:pStyle w:val="Nidungvnbn"/>
              <w:spacing w:line="240" w:lineRule="auto"/>
              <w:ind w:firstLine="0"/>
              <w:jc w:val="left"/>
              <w:rPr>
                <w:b/>
              </w:rPr>
            </w:pPr>
            <w:r w:rsidRPr="00FA4BDB">
              <w:rPr>
                <w:b/>
              </w:rPr>
              <w:t>MoteStrain</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2C2D5C" w14:textId="057EB3FC" w:rsidR="009913A1" w:rsidRDefault="009913A1" w:rsidP="00BE3863">
            <w:pPr>
              <w:pStyle w:val="Nidungvnbn"/>
              <w:spacing w:line="240" w:lineRule="auto"/>
              <w:ind w:firstLine="0"/>
            </w:pPr>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6D4DEE3" w14:textId="61AB9DFB" w:rsidR="009913A1" w:rsidRDefault="009913A1" w:rsidP="00BE3863">
            <w:pPr>
              <w:pStyle w:val="Nidungvnbn"/>
              <w:spacing w:line="240" w:lineRule="auto"/>
              <w:ind w:firstLine="0"/>
            </w:pPr>
            <w:r w:rsidRPr="001B219F">
              <w:t>1252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779AB6" w14:textId="00411185" w:rsidR="009913A1" w:rsidRDefault="009913A1" w:rsidP="00BE3863">
            <w:pPr>
              <w:pStyle w:val="Nidungvnbn"/>
              <w:spacing w:line="240" w:lineRule="auto"/>
              <w:ind w:firstLine="0"/>
            </w:pPr>
            <w:r w:rsidRPr="001B219F">
              <w:t>84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A76EF56" w14:textId="37F9C5A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C8B16D" w14:textId="6E9D9824" w:rsidR="009913A1" w:rsidRDefault="009913A1" w:rsidP="00BE3863">
            <w:pPr>
              <w:pStyle w:val="Nidungvnbn"/>
              <w:keepNext/>
              <w:spacing w:line="240" w:lineRule="auto"/>
              <w:ind w:firstLine="0"/>
            </w:pPr>
            <w:r w:rsidRPr="001B219F">
              <w:t>SENSOR</w:t>
            </w:r>
          </w:p>
        </w:tc>
      </w:tr>
      <w:tr w:rsidR="009913A1" w14:paraId="086181A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AC34E2" w14:textId="0FC55608" w:rsidR="009913A1" w:rsidRPr="00FA4BDB" w:rsidRDefault="009913A1" w:rsidP="00BE3863">
            <w:pPr>
              <w:pStyle w:val="Nidungvnbn"/>
              <w:spacing w:line="240" w:lineRule="auto"/>
              <w:ind w:firstLine="0"/>
              <w:jc w:val="left"/>
              <w:rPr>
                <w:b/>
              </w:rPr>
            </w:pPr>
            <w:r w:rsidRPr="00FA4BDB">
              <w:rPr>
                <w:b/>
              </w:rPr>
              <w:t>NonInvasiveFetal</w:t>
            </w:r>
            <w:r w:rsidRPr="00FA4BDB">
              <w:rPr>
                <w:b/>
              </w:rPr>
              <w:lastRenderedPageBreak/>
              <w:t>ECGThorax1</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D757DE5" w14:textId="57EB8CB8" w:rsidR="009913A1" w:rsidRDefault="009913A1" w:rsidP="00BE3863">
            <w:pPr>
              <w:pStyle w:val="Nidungvnbn"/>
              <w:spacing w:line="240" w:lineRule="auto"/>
              <w:ind w:firstLine="0"/>
            </w:pPr>
            <w:r w:rsidRPr="001B219F">
              <w:lastRenderedPageBreak/>
              <w:t>1800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6B9214" w14:textId="5AE0769B" w:rsidR="009913A1" w:rsidRDefault="009913A1" w:rsidP="00BE3863">
            <w:pPr>
              <w:pStyle w:val="Nidungvnbn"/>
              <w:spacing w:line="240" w:lineRule="auto"/>
              <w:ind w:firstLine="0"/>
            </w:pPr>
            <w:r w:rsidRPr="001B219F">
              <w:t>1965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CD00BF0" w14:textId="71FE50BF" w:rsidR="009913A1" w:rsidRDefault="009913A1" w:rsidP="00BE3863">
            <w:pPr>
              <w:pStyle w:val="Nidungvnbn"/>
              <w:spacing w:line="240" w:lineRule="auto"/>
              <w:ind w:firstLine="0"/>
            </w:pPr>
            <w:r w:rsidRPr="001B219F">
              <w:t>750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66EE00" w14:textId="175CD3D5" w:rsidR="009913A1" w:rsidRDefault="009913A1" w:rsidP="00BE3863">
            <w:pPr>
              <w:pStyle w:val="Nidungvnbn"/>
              <w:spacing w:line="240" w:lineRule="auto"/>
              <w:ind w:firstLine="0"/>
            </w:pPr>
            <w:r w:rsidRPr="001B219F">
              <w:t>42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C53A7B" w14:textId="666B9522" w:rsidR="009913A1" w:rsidRDefault="009913A1" w:rsidP="00BE3863">
            <w:pPr>
              <w:pStyle w:val="Nidungvnbn"/>
              <w:keepNext/>
              <w:spacing w:line="240" w:lineRule="auto"/>
              <w:ind w:firstLine="0"/>
            </w:pPr>
            <w:r w:rsidRPr="001B219F">
              <w:t>ECG</w:t>
            </w:r>
          </w:p>
        </w:tc>
      </w:tr>
      <w:tr w:rsidR="009913A1" w14:paraId="21A0093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AD05AB" w14:textId="213F7F76" w:rsidR="009913A1" w:rsidRPr="00FA4BDB" w:rsidRDefault="009913A1" w:rsidP="00BE3863">
            <w:pPr>
              <w:pStyle w:val="Nidungvnbn"/>
              <w:spacing w:line="240" w:lineRule="auto"/>
              <w:ind w:firstLine="0"/>
              <w:jc w:val="left"/>
              <w:rPr>
                <w:b/>
              </w:rPr>
            </w:pPr>
            <w:r w:rsidRPr="00FA4BDB">
              <w:rPr>
                <w:b/>
              </w:rPr>
              <w:lastRenderedPageBreak/>
              <w:t>NonInvasiveFetalECGThorax2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EBF3AA0" w14:textId="35E2A068" w:rsidR="009913A1" w:rsidRDefault="009913A1" w:rsidP="00BE3863">
            <w:pPr>
              <w:pStyle w:val="Nidungvnbn"/>
              <w:spacing w:line="240" w:lineRule="auto"/>
              <w:ind w:firstLine="0"/>
            </w:pPr>
            <w:r w:rsidRPr="001B219F">
              <w:t>1800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38ED3C" w14:textId="2B19C2E9" w:rsidR="009913A1" w:rsidRDefault="009913A1" w:rsidP="00BE3863">
            <w:pPr>
              <w:pStyle w:val="Nidungvnbn"/>
              <w:spacing w:line="240" w:lineRule="auto"/>
              <w:ind w:firstLine="0"/>
            </w:pPr>
            <w:r w:rsidRPr="001B219F">
              <w:t>1965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F1D9DB" w14:textId="2A3BE148" w:rsidR="009913A1" w:rsidRDefault="009913A1" w:rsidP="00BE3863">
            <w:pPr>
              <w:pStyle w:val="Nidungvnbn"/>
              <w:spacing w:line="240" w:lineRule="auto"/>
              <w:ind w:firstLine="0"/>
            </w:pPr>
            <w:r w:rsidRPr="001B219F">
              <w:t>750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3F9633" w14:textId="328083C9" w:rsidR="009913A1" w:rsidRDefault="009913A1" w:rsidP="00BE3863">
            <w:pPr>
              <w:pStyle w:val="Nidungvnbn"/>
              <w:spacing w:line="240" w:lineRule="auto"/>
              <w:ind w:firstLine="0"/>
            </w:pPr>
            <w:r w:rsidRPr="001B219F">
              <w:t>42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6721518" w14:textId="1AC84FAE" w:rsidR="009913A1" w:rsidRDefault="009913A1" w:rsidP="00BE3863">
            <w:pPr>
              <w:pStyle w:val="Nidungvnbn"/>
              <w:keepNext/>
              <w:spacing w:line="240" w:lineRule="auto"/>
              <w:ind w:firstLine="0"/>
            </w:pPr>
            <w:r w:rsidRPr="001B219F">
              <w:t>ECG</w:t>
            </w:r>
          </w:p>
        </w:tc>
      </w:tr>
      <w:tr w:rsidR="009913A1" w14:paraId="021E2CD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90FCEA1" w14:textId="16A42ACF" w:rsidR="009913A1" w:rsidRPr="00FA4BDB" w:rsidRDefault="009913A1" w:rsidP="00BE3863">
            <w:pPr>
              <w:pStyle w:val="Nidungvnbn"/>
              <w:spacing w:line="240" w:lineRule="auto"/>
              <w:ind w:firstLine="0"/>
              <w:jc w:val="left"/>
              <w:rPr>
                <w:b/>
              </w:rPr>
            </w:pPr>
            <w:r w:rsidRPr="00FA4BDB">
              <w:rPr>
                <w:b/>
              </w:rPr>
              <w:t>OliveOil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76A9D1" w14:textId="46A177A2" w:rsidR="009913A1" w:rsidRDefault="009913A1" w:rsidP="00BE3863">
            <w:pPr>
              <w:pStyle w:val="Nidungvnbn"/>
              <w:spacing w:line="240" w:lineRule="auto"/>
              <w:ind w:firstLine="0"/>
            </w:pPr>
            <w:r w:rsidRPr="001B219F">
              <w:t>30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5D7AA9" w14:textId="6C6D0DD3" w:rsidR="009913A1" w:rsidRDefault="009913A1" w:rsidP="00BE3863">
            <w:pPr>
              <w:pStyle w:val="Nidungvnbn"/>
              <w:spacing w:line="240" w:lineRule="auto"/>
              <w:ind w:firstLine="0"/>
            </w:pPr>
            <w:r w:rsidRPr="001B219F">
              <w:t>30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2378707" w14:textId="6F3AB34F" w:rsidR="009913A1" w:rsidRDefault="009913A1" w:rsidP="00BE3863">
            <w:pPr>
              <w:pStyle w:val="Nidungvnbn"/>
              <w:spacing w:line="240" w:lineRule="auto"/>
              <w:ind w:firstLine="0"/>
            </w:pPr>
            <w:r w:rsidRPr="001B219F">
              <w:t>570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743E504" w14:textId="5853F9FA"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B5C39D" w14:textId="13D458C9" w:rsidR="009913A1" w:rsidRDefault="009913A1" w:rsidP="00BE3863">
            <w:pPr>
              <w:pStyle w:val="Nidungvnbn"/>
              <w:keepNext/>
              <w:spacing w:line="240" w:lineRule="auto"/>
              <w:ind w:firstLine="0"/>
            </w:pPr>
            <w:r w:rsidRPr="001B219F">
              <w:t>SPECTRO</w:t>
            </w:r>
          </w:p>
        </w:tc>
      </w:tr>
      <w:tr w:rsidR="009913A1" w14:paraId="1592B2A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CF5D5A2" w14:textId="54F28BA4" w:rsidR="009913A1" w:rsidRPr="00FA4BDB" w:rsidRDefault="009913A1" w:rsidP="00BE3863">
            <w:pPr>
              <w:pStyle w:val="Nidungvnbn"/>
              <w:spacing w:line="240" w:lineRule="auto"/>
              <w:ind w:firstLine="0"/>
              <w:jc w:val="left"/>
              <w:rPr>
                <w:b/>
              </w:rPr>
            </w:pPr>
            <w:r w:rsidRPr="00FA4BDB">
              <w:rPr>
                <w:b/>
              </w:rPr>
              <w:t>OSULeaf</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11951A" w14:textId="012A916E" w:rsidR="009913A1" w:rsidRDefault="009913A1" w:rsidP="00BE3863">
            <w:pPr>
              <w:pStyle w:val="Nidungvnbn"/>
              <w:spacing w:line="240" w:lineRule="auto"/>
              <w:ind w:firstLine="0"/>
            </w:pPr>
            <w:r w:rsidRPr="001B219F">
              <w:t>200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391B37A" w14:textId="51163BC1" w:rsidR="009913A1" w:rsidRDefault="009913A1" w:rsidP="00BE3863">
            <w:pPr>
              <w:pStyle w:val="Nidungvnbn"/>
              <w:spacing w:line="240" w:lineRule="auto"/>
              <w:ind w:firstLine="0"/>
            </w:pPr>
            <w:r w:rsidRPr="001B219F">
              <w:t>242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79F2F88" w14:textId="485F86A1" w:rsidR="009913A1" w:rsidRDefault="009913A1" w:rsidP="00BE3863">
            <w:pPr>
              <w:pStyle w:val="Nidungvnbn"/>
              <w:spacing w:line="240" w:lineRule="auto"/>
              <w:ind w:firstLine="0"/>
            </w:pPr>
            <w:r w:rsidRPr="001B219F">
              <w:t>427</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EF3093" w14:textId="45ACA60B"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274BC7" w14:textId="1C3932FA" w:rsidR="009913A1" w:rsidRDefault="009913A1" w:rsidP="00BE3863">
            <w:pPr>
              <w:pStyle w:val="Nidungvnbn"/>
              <w:keepNext/>
              <w:spacing w:line="240" w:lineRule="auto"/>
              <w:ind w:firstLine="0"/>
            </w:pPr>
            <w:r w:rsidRPr="001B219F">
              <w:t>IMAGE</w:t>
            </w:r>
          </w:p>
        </w:tc>
      </w:tr>
      <w:tr w:rsidR="009913A1" w14:paraId="044D628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4E24FA" w14:textId="77777777" w:rsidR="00477E2A" w:rsidRPr="00FA4BDB" w:rsidRDefault="009913A1" w:rsidP="00BE3863">
            <w:pPr>
              <w:pStyle w:val="Nidungvnbn"/>
              <w:spacing w:line="240" w:lineRule="auto"/>
              <w:ind w:firstLine="0"/>
              <w:jc w:val="left"/>
              <w:rPr>
                <w:b/>
              </w:rPr>
            </w:pPr>
            <w:r w:rsidRPr="00FA4BDB">
              <w:rPr>
                <w:b/>
              </w:rPr>
              <w:t>Phalanges</w:t>
            </w:r>
          </w:p>
          <w:p w14:paraId="60270542" w14:textId="0D976D70" w:rsidR="009913A1" w:rsidRPr="00FA4BDB" w:rsidRDefault="009913A1" w:rsidP="00BE3863">
            <w:pPr>
              <w:pStyle w:val="Nidungvnbn"/>
              <w:spacing w:line="240" w:lineRule="auto"/>
              <w:ind w:firstLine="0"/>
              <w:jc w:val="left"/>
              <w:rPr>
                <w:b/>
              </w:rPr>
            </w:pPr>
            <w:r w:rsidRPr="00FA4BDB">
              <w:rPr>
                <w:b/>
              </w:rPr>
              <w:t>OutlinesCorrect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01939C" w14:textId="4102C04B" w:rsidR="009913A1" w:rsidRDefault="009913A1" w:rsidP="00BE3863">
            <w:pPr>
              <w:pStyle w:val="Nidungvnbn"/>
              <w:spacing w:line="240" w:lineRule="auto"/>
              <w:ind w:firstLine="0"/>
            </w:pPr>
            <w:r w:rsidRPr="001B219F">
              <w:t>1800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B88B152" w14:textId="57B06959" w:rsidR="009913A1" w:rsidRDefault="009913A1" w:rsidP="00BE3863">
            <w:pPr>
              <w:pStyle w:val="Nidungvnbn"/>
              <w:spacing w:line="240" w:lineRule="auto"/>
              <w:ind w:firstLine="0"/>
            </w:pPr>
            <w:r w:rsidRPr="001B219F">
              <w:t>858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60774FA" w14:textId="43DB34E0"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1F5AAA" w14:textId="444E8571"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8E5D5F1" w14:textId="34DE7922" w:rsidR="009913A1" w:rsidRDefault="009913A1" w:rsidP="00BE3863">
            <w:pPr>
              <w:pStyle w:val="Nidungvnbn"/>
              <w:keepNext/>
              <w:spacing w:line="240" w:lineRule="auto"/>
              <w:ind w:firstLine="0"/>
            </w:pPr>
            <w:r w:rsidRPr="001B219F">
              <w:t>IMAGE</w:t>
            </w:r>
          </w:p>
        </w:tc>
      </w:tr>
      <w:tr w:rsidR="009913A1" w14:paraId="045A1096"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A55C70" w14:textId="1FA76118" w:rsidR="009913A1" w:rsidRPr="00FA4BDB" w:rsidRDefault="009913A1" w:rsidP="00BE3863">
            <w:pPr>
              <w:pStyle w:val="Nidungvnbn"/>
              <w:spacing w:line="240" w:lineRule="auto"/>
              <w:ind w:firstLine="0"/>
              <w:jc w:val="left"/>
              <w:rPr>
                <w:b/>
              </w:rPr>
            </w:pPr>
            <w:r w:rsidRPr="00FA4BDB">
              <w:rPr>
                <w:b/>
              </w:rPr>
              <w:t>Phoneme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D7DECD" w14:textId="2797F19B" w:rsidR="009913A1" w:rsidRDefault="009913A1" w:rsidP="00BE3863">
            <w:pPr>
              <w:pStyle w:val="Nidungvnbn"/>
              <w:spacing w:line="240" w:lineRule="auto"/>
              <w:ind w:firstLine="0"/>
            </w:pPr>
            <w:r w:rsidRPr="001B219F">
              <w:t>214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88B1518" w14:textId="605FAE84" w:rsidR="009913A1" w:rsidRDefault="009913A1" w:rsidP="00BE3863">
            <w:pPr>
              <w:pStyle w:val="Nidungvnbn"/>
              <w:spacing w:line="240" w:lineRule="auto"/>
              <w:ind w:firstLine="0"/>
            </w:pPr>
            <w:r w:rsidRPr="001B219F">
              <w:t>1896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AB52385" w14:textId="6FD48928" w:rsidR="009913A1" w:rsidRDefault="009913A1" w:rsidP="00BE3863">
            <w:pPr>
              <w:pStyle w:val="Nidungvnbn"/>
              <w:spacing w:line="240" w:lineRule="auto"/>
              <w:ind w:firstLine="0"/>
            </w:pPr>
            <w:r w:rsidRPr="001B219F">
              <w:t>1024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2206B13" w14:textId="2CD40291" w:rsidR="009913A1" w:rsidRDefault="009913A1" w:rsidP="00BE3863">
            <w:pPr>
              <w:pStyle w:val="Nidungvnbn"/>
              <w:spacing w:line="240" w:lineRule="auto"/>
              <w:ind w:firstLine="0"/>
            </w:pPr>
            <w:r w:rsidRPr="001B219F">
              <w:t>39</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0B895DD" w14:textId="4E7E10CA" w:rsidR="009913A1" w:rsidRDefault="009913A1" w:rsidP="00BE3863">
            <w:pPr>
              <w:pStyle w:val="Nidungvnbn"/>
              <w:keepNext/>
              <w:spacing w:line="240" w:lineRule="auto"/>
              <w:ind w:firstLine="0"/>
            </w:pPr>
            <w:r w:rsidRPr="001B219F">
              <w:t>SOUND</w:t>
            </w:r>
          </w:p>
        </w:tc>
      </w:tr>
      <w:tr w:rsidR="009913A1" w14:paraId="61CEB60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AEBFF6A" w14:textId="77777777" w:rsidR="00477E2A" w:rsidRPr="00FA4BDB" w:rsidRDefault="009913A1" w:rsidP="00BE3863">
            <w:pPr>
              <w:pStyle w:val="Nidungvnbn"/>
              <w:spacing w:line="240" w:lineRule="auto"/>
              <w:ind w:firstLine="0"/>
              <w:jc w:val="left"/>
              <w:rPr>
                <w:b/>
              </w:rPr>
            </w:pPr>
            <w:r w:rsidRPr="00FA4BDB">
              <w:rPr>
                <w:b/>
              </w:rPr>
              <w:t>PigAirway</w:t>
            </w:r>
          </w:p>
          <w:p w14:paraId="03DF7FE1" w14:textId="6CAFAF7B" w:rsidR="009913A1" w:rsidRPr="00FA4BDB" w:rsidRDefault="009913A1" w:rsidP="00BE3863">
            <w:pPr>
              <w:pStyle w:val="Nidungvnbn"/>
              <w:spacing w:line="240" w:lineRule="auto"/>
              <w:ind w:firstLine="0"/>
              <w:jc w:val="left"/>
              <w:rPr>
                <w:b/>
              </w:rPr>
            </w:pPr>
            <w:r w:rsidRPr="00FA4BDB">
              <w:rPr>
                <w:b/>
              </w:rPr>
              <w:t>Pressure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399628" w14:textId="77E43B0D" w:rsidR="009913A1" w:rsidRDefault="009913A1" w:rsidP="00BE3863">
            <w:pPr>
              <w:pStyle w:val="Nidungvnbn"/>
              <w:spacing w:line="240" w:lineRule="auto"/>
              <w:ind w:firstLine="0"/>
            </w:pPr>
            <w:r w:rsidRPr="001B219F">
              <w:t>104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C4257F2" w14:textId="4A85BE4C" w:rsidR="009913A1" w:rsidRDefault="009913A1" w:rsidP="00BE3863">
            <w:pPr>
              <w:pStyle w:val="Nidungvnbn"/>
              <w:spacing w:line="240" w:lineRule="auto"/>
              <w:ind w:firstLine="0"/>
            </w:pPr>
            <w:r w:rsidRPr="001B219F">
              <w:t>208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834A979" w14:textId="0FC672FE" w:rsidR="009913A1" w:rsidRDefault="009913A1" w:rsidP="00BE3863">
            <w:pPr>
              <w:pStyle w:val="Nidungvnbn"/>
              <w:spacing w:line="240" w:lineRule="auto"/>
              <w:ind w:firstLine="0"/>
            </w:pPr>
            <w:r w:rsidRPr="001B219F">
              <w:t>2000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756302A" w14:textId="7B51B037" w:rsidR="009913A1" w:rsidRDefault="009913A1" w:rsidP="00BE3863">
            <w:pPr>
              <w:pStyle w:val="Nidungvnbn"/>
              <w:spacing w:line="240" w:lineRule="auto"/>
              <w:ind w:firstLine="0"/>
            </w:pPr>
            <w:r w:rsidRPr="001B219F">
              <w:t>52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82B7B6" w14:textId="0C7422FE" w:rsidR="009913A1" w:rsidRDefault="009913A1" w:rsidP="00BE3863">
            <w:pPr>
              <w:pStyle w:val="Nidungvnbn"/>
              <w:keepNext/>
              <w:spacing w:line="240" w:lineRule="auto"/>
              <w:ind w:firstLine="0"/>
            </w:pPr>
            <w:r w:rsidRPr="001B219F">
              <w:t>HEMODYNAMICS</w:t>
            </w:r>
          </w:p>
        </w:tc>
      </w:tr>
      <w:tr w:rsidR="009913A1" w14:paraId="4FCE559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21F971D" w14:textId="77777777" w:rsidR="00477E2A" w:rsidRPr="00FA4BDB" w:rsidRDefault="009913A1" w:rsidP="00BE3863">
            <w:pPr>
              <w:pStyle w:val="Nidungvnbn"/>
              <w:spacing w:line="240" w:lineRule="auto"/>
              <w:ind w:firstLine="0"/>
              <w:jc w:val="left"/>
              <w:rPr>
                <w:b/>
              </w:rPr>
            </w:pPr>
            <w:r w:rsidRPr="00FA4BDB">
              <w:rPr>
                <w:b/>
              </w:rPr>
              <w:t>PigArt</w:t>
            </w:r>
          </w:p>
          <w:p w14:paraId="20180B23" w14:textId="5A9BB29A" w:rsidR="009913A1" w:rsidRPr="00FA4BDB" w:rsidRDefault="009913A1" w:rsidP="00BE3863">
            <w:pPr>
              <w:pStyle w:val="Nidungvnbn"/>
              <w:spacing w:line="240" w:lineRule="auto"/>
              <w:ind w:firstLine="0"/>
              <w:jc w:val="left"/>
              <w:rPr>
                <w:b/>
              </w:rPr>
            </w:pPr>
            <w:r w:rsidRPr="00FA4BDB">
              <w:rPr>
                <w:b/>
              </w:rPr>
              <w:t>Pressure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56FF383" w14:textId="6D010EBE" w:rsidR="009913A1" w:rsidRDefault="009913A1" w:rsidP="00BE3863">
            <w:pPr>
              <w:pStyle w:val="Nidungvnbn"/>
              <w:spacing w:line="240" w:lineRule="auto"/>
              <w:ind w:firstLine="0"/>
            </w:pPr>
            <w:r w:rsidRPr="001B219F">
              <w:t>104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2DDD277" w14:textId="70F00E42" w:rsidR="009913A1" w:rsidRDefault="009913A1" w:rsidP="00BE3863">
            <w:pPr>
              <w:pStyle w:val="Nidungvnbn"/>
              <w:spacing w:line="240" w:lineRule="auto"/>
              <w:ind w:firstLine="0"/>
            </w:pPr>
            <w:r w:rsidRPr="001B219F">
              <w:t>208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2DFEBF5" w14:textId="3121A7A1" w:rsidR="009913A1" w:rsidRDefault="009913A1" w:rsidP="00BE3863">
            <w:pPr>
              <w:pStyle w:val="Nidungvnbn"/>
              <w:spacing w:line="240" w:lineRule="auto"/>
              <w:ind w:firstLine="0"/>
            </w:pPr>
            <w:r w:rsidRPr="001B219F">
              <w:t>2000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36BEFD7" w14:textId="770E13B2" w:rsidR="009913A1" w:rsidRDefault="009913A1" w:rsidP="00BE3863">
            <w:pPr>
              <w:pStyle w:val="Nidungvnbn"/>
              <w:spacing w:line="240" w:lineRule="auto"/>
              <w:ind w:firstLine="0"/>
            </w:pPr>
            <w:r w:rsidRPr="001B219F">
              <w:t>52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DD0325" w14:textId="6744BC9E" w:rsidR="009913A1" w:rsidRDefault="009913A1" w:rsidP="00BE3863">
            <w:pPr>
              <w:pStyle w:val="Nidungvnbn"/>
              <w:keepNext/>
              <w:spacing w:line="240" w:lineRule="auto"/>
              <w:ind w:firstLine="0"/>
            </w:pPr>
            <w:r w:rsidRPr="001B219F">
              <w:t>HEMODYNAMICS</w:t>
            </w:r>
          </w:p>
        </w:tc>
      </w:tr>
      <w:tr w:rsidR="009913A1" w14:paraId="390FA7A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C42493" w14:textId="7E30B9E9" w:rsidR="009913A1" w:rsidRPr="00FA4BDB" w:rsidRDefault="009913A1" w:rsidP="00BE3863">
            <w:pPr>
              <w:pStyle w:val="Nidungvnbn"/>
              <w:spacing w:line="240" w:lineRule="auto"/>
              <w:ind w:firstLine="0"/>
              <w:jc w:val="left"/>
              <w:rPr>
                <w:b/>
              </w:rPr>
            </w:pPr>
            <w:r w:rsidRPr="00FA4BDB">
              <w:rPr>
                <w:b/>
              </w:rPr>
              <w:t>PigCVP</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3BBEDD3" w14:textId="2C109A9D" w:rsidR="009913A1" w:rsidRDefault="009913A1" w:rsidP="00BE3863">
            <w:pPr>
              <w:pStyle w:val="Nidungvnbn"/>
              <w:spacing w:line="240" w:lineRule="auto"/>
              <w:ind w:firstLine="0"/>
            </w:pPr>
            <w:r w:rsidRPr="001B219F">
              <w:t>104</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9F8A00" w14:textId="1E8B4B1C" w:rsidR="009913A1" w:rsidRDefault="009913A1" w:rsidP="00BE3863">
            <w:pPr>
              <w:pStyle w:val="Nidungvnbn"/>
              <w:spacing w:line="240" w:lineRule="auto"/>
              <w:ind w:firstLine="0"/>
            </w:pPr>
            <w:r w:rsidRPr="001B219F">
              <w:t>208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27DED61" w14:textId="3B2E8D04" w:rsidR="009913A1" w:rsidRDefault="009913A1" w:rsidP="00BE3863">
            <w:pPr>
              <w:pStyle w:val="Nidungvnbn"/>
              <w:spacing w:line="240" w:lineRule="auto"/>
              <w:ind w:firstLine="0"/>
            </w:pPr>
            <w:r w:rsidRPr="001B219F">
              <w:t>2000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0871BC" w14:textId="782B19F9" w:rsidR="009913A1" w:rsidRDefault="009913A1" w:rsidP="00BE3863">
            <w:pPr>
              <w:pStyle w:val="Nidungvnbn"/>
              <w:spacing w:line="240" w:lineRule="auto"/>
              <w:ind w:firstLine="0"/>
            </w:pPr>
            <w:r w:rsidRPr="001B219F">
              <w:t>52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002ECA" w14:textId="461D3BA1" w:rsidR="009913A1" w:rsidRDefault="009913A1" w:rsidP="00BE3863">
            <w:pPr>
              <w:pStyle w:val="Nidungvnbn"/>
              <w:keepNext/>
              <w:spacing w:line="240" w:lineRule="auto"/>
              <w:ind w:firstLine="0"/>
            </w:pPr>
            <w:r w:rsidRPr="001B219F">
              <w:t>HEMODYNAMICS</w:t>
            </w:r>
          </w:p>
        </w:tc>
      </w:tr>
      <w:tr w:rsidR="009913A1" w14:paraId="03B43B55"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7CA5D2D" w14:textId="18E4C72F" w:rsidR="009913A1" w:rsidRPr="00FA4BDB" w:rsidRDefault="009913A1" w:rsidP="00BE3863">
            <w:pPr>
              <w:pStyle w:val="Nidungvnbn"/>
              <w:spacing w:line="240" w:lineRule="auto"/>
              <w:ind w:firstLine="0"/>
              <w:jc w:val="left"/>
              <w:rPr>
                <w:b/>
              </w:rPr>
            </w:pPr>
            <w:r w:rsidRPr="00FA4BDB">
              <w:rPr>
                <w:b/>
              </w:rPr>
              <w:t>Plane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655EC9" w14:textId="4E62F17C" w:rsidR="009913A1" w:rsidRDefault="009913A1" w:rsidP="00BE3863">
            <w:pPr>
              <w:pStyle w:val="Nidungvnbn"/>
              <w:spacing w:line="240" w:lineRule="auto"/>
              <w:ind w:firstLine="0"/>
            </w:pPr>
            <w:r w:rsidRPr="001B219F">
              <w:t>105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F2443F" w14:textId="07059F94" w:rsidR="009913A1" w:rsidRDefault="009913A1" w:rsidP="00BE3863">
            <w:pPr>
              <w:pStyle w:val="Nidungvnbn"/>
              <w:spacing w:line="240" w:lineRule="auto"/>
              <w:ind w:firstLine="0"/>
            </w:pPr>
            <w:r w:rsidRPr="001B219F">
              <w:t>105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310F10" w14:textId="7113F7C0" w:rsidR="009913A1" w:rsidRDefault="009913A1" w:rsidP="00BE3863">
            <w:pPr>
              <w:pStyle w:val="Nidungvnbn"/>
              <w:spacing w:line="240" w:lineRule="auto"/>
              <w:ind w:firstLine="0"/>
            </w:pPr>
            <w:r w:rsidRPr="001B219F">
              <w:t>144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1B9B21" w14:textId="79D7F714" w:rsidR="009913A1" w:rsidRDefault="009913A1" w:rsidP="00BE3863">
            <w:pPr>
              <w:pStyle w:val="Nidungvnbn"/>
              <w:spacing w:line="240" w:lineRule="auto"/>
              <w:ind w:firstLine="0"/>
            </w:pPr>
            <w:r w:rsidRPr="001B219F">
              <w:t>7</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01AEAF2" w14:textId="3102A9F7" w:rsidR="009913A1" w:rsidRDefault="009913A1" w:rsidP="00BE3863">
            <w:pPr>
              <w:pStyle w:val="Nidungvnbn"/>
              <w:keepNext/>
              <w:spacing w:line="240" w:lineRule="auto"/>
              <w:ind w:firstLine="0"/>
            </w:pPr>
            <w:r w:rsidRPr="001B219F">
              <w:t>SENSOR</w:t>
            </w:r>
          </w:p>
        </w:tc>
      </w:tr>
      <w:tr w:rsidR="009913A1" w14:paraId="3DEFA25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B43F87" w14:textId="6A2940E2" w:rsidR="009913A1" w:rsidRPr="00FA4BDB" w:rsidRDefault="009913A1" w:rsidP="00BE3863">
            <w:pPr>
              <w:pStyle w:val="Nidungvnbn"/>
              <w:spacing w:line="240" w:lineRule="auto"/>
              <w:ind w:firstLine="0"/>
              <w:jc w:val="left"/>
              <w:rPr>
                <w:b/>
              </w:rPr>
            </w:pPr>
            <w:r w:rsidRPr="00FA4BDB">
              <w:rPr>
                <w:b/>
              </w:rPr>
              <w:t>PowerCons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9F612EE" w14:textId="7D40B8D1" w:rsidR="009913A1" w:rsidRDefault="009913A1" w:rsidP="00BE3863">
            <w:pPr>
              <w:pStyle w:val="Nidungvnbn"/>
              <w:spacing w:line="240" w:lineRule="auto"/>
              <w:ind w:firstLine="0"/>
            </w:pPr>
            <w:r w:rsidRPr="001B219F">
              <w:t>180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411C16" w14:textId="75BB08D6" w:rsidR="009913A1" w:rsidRDefault="009913A1" w:rsidP="00BE3863">
            <w:pPr>
              <w:pStyle w:val="Nidungvnbn"/>
              <w:spacing w:line="240" w:lineRule="auto"/>
              <w:ind w:firstLine="0"/>
            </w:pPr>
            <w:r w:rsidRPr="001B219F">
              <w:t>180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DF59D9" w14:textId="2664BB6C" w:rsidR="009913A1" w:rsidRDefault="009913A1" w:rsidP="00BE3863">
            <w:pPr>
              <w:pStyle w:val="Nidungvnbn"/>
              <w:spacing w:line="240" w:lineRule="auto"/>
              <w:ind w:firstLine="0"/>
            </w:pPr>
            <w:r w:rsidRPr="001B219F">
              <w:t>144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86BC36" w14:textId="478B96F3"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EEF507C" w14:textId="733D1550" w:rsidR="009913A1" w:rsidRDefault="009913A1" w:rsidP="00BE3863">
            <w:pPr>
              <w:pStyle w:val="Nidungvnbn"/>
              <w:keepNext/>
              <w:spacing w:line="240" w:lineRule="auto"/>
              <w:ind w:firstLine="0"/>
            </w:pPr>
            <w:r w:rsidRPr="001B219F">
              <w:t>DEVICE</w:t>
            </w:r>
          </w:p>
        </w:tc>
      </w:tr>
      <w:tr w:rsidR="009913A1" w14:paraId="50703A1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961C41" w14:textId="77777777" w:rsidR="002F6EF2" w:rsidRPr="00FA4BDB" w:rsidRDefault="009913A1" w:rsidP="00BE3863">
            <w:pPr>
              <w:pStyle w:val="Nidungvnbn"/>
              <w:spacing w:line="240" w:lineRule="auto"/>
              <w:ind w:firstLine="0"/>
              <w:jc w:val="left"/>
              <w:rPr>
                <w:b/>
              </w:rPr>
            </w:pPr>
            <w:r w:rsidRPr="00FA4BDB">
              <w:rPr>
                <w:b/>
              </w:rPr>
              <w:t>ProximalPhalanx</w:t>
            </w:r>
          </w:p>
          <w:p w14:paraId="2F85C45F" w14:textId="77E46F7E" w:rsidR="009913A1" w:rsidRPr="00FA4BDB" w:rsidRDefault="009913A1" w:rsidP="00BE3863">
            <w:pPr>
              <w:pStyle w:val="Nidungvnbn"/>
              <w:spacing w:line="240" w:lineRule="auto"/>
              <w:ind w:firstLine="0"/>
              <w:jc w:val="left"/>
              <w:rPr>
                <w:b/>
              </w:rPr>
            </w:pPr>
            <w:r w:rsidRPr="00FA4BDB">
              <w:rPr>
                <w:b/>
              </w:rPr>
              <w:t>OutlineAgeGroup</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CB3C1D" w14:textId="685AF374" w:rsidR="009913A1" w:rsidRDefault="009913A1" w:rsidP="00BE3863">
            <w:pPr>
              <w:pStyle w:val="Nidungvnbn"/>
              <w:spacing w:line="240" w:lineRule="auto"/>
              <w:ind w:firstLine="0"/>
            </w:pPr>
            <w:r w:rsidRPr="001B219F">
              <w:t>400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CE08F0" w14:textId="55DEF069" w:rsidR="009913A1" w:rsidRDefault="009913A1" w:rsidP="00BE3863">
            <w:pPr>
              <w:pStyle w:val="Nidungvnbn"/>
              <w:spacing w:line="240" w:lineRule="auto"/>
              <w:ind w:firstLine="0"/>
            </w:pPr>
            <w:r w:rsidRPr="001B219F">
              <w:t>205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39C850" w14:textId="49DE18D3"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6C678D5" w14:textId="74D0F0B1"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7166011" w14:textId="5C3B0B9C" w:rsidR="009913A1" w:rsidRDefault="009913A1" w:rsidP="00BE3863">
            <w:pPr>
              <w:pStyle w:val="Nidungvnbn"/>
              <w:keepNext/>
              <w:spacing w:line="240" w:lineRule="auto"/>
              <w:ind w:firstLine="0"/>
            </w:pPr>
            <w:r w:rsidRPr="001B219F">
              <w:t>IMAGE</w:t>
            </w:r>
          </w:p>
        </w:tc>
      </w:tr>
      <w:tr w:rsidR="009913A1" w14:paraId="40AE8E4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D3F6DA" w14:textId="77777777" w:rsidR="002F6EF2" w:rsidRPr="00FA4BDB" w:rsidRDefault="009913A1" w:rsidP="00BE3863">
            <w:pPr>
              <w:pStyle w:val="Nidungvnbn"/>
              <w:spacing w:line="240" w:lineRule="auto"/>
              <w:ind w:firstLine="0"/>
              <w:jc w:val="left"/>
              <w:rPr>
                <w:b/>
              </w:rPr>
            </w:pPr>
            <w:r w:rsidRPr="00FA4BDB">
              <w:rPr>
                <w:b/>
              </w:rPr>
              <w:t>ProximalPhalanx</w:t>
            </w:r>
          </w:p>
          <w:p w14:paraId="01E8DB85" w14:textId="446FA9DA" w:rsidR="009913A1" w:rsidRPr="00FA4BDB" w:rsidRDefault="009913A1" w:rsidP="00BE3863">
            <w:pPr>
              <w:pStyle w:val="Nidungvnbn"/>
              <w:spacing w:line="240" w:lineRule="auto"/>
              <w:ind w:firstLine="0"/>
              <w:jc w:val="left"/>
              <w:rPr>
                <w:b/>
              </w:rPr>
            </w:pPr>
            <w:r w:rsidRPr="00FA4BDB">
              <w:rPr>
                <w:b/>
              </w:rPr>
              <w:t>OutlineCorrect</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D3A3CA1" w14:textId="7CD4AA54" w:rsidR="009913A1" w:rsidRDefault="009913A1" w:rsidP="00BE3863">
            <w:pPr>
              <w:pStyle w:val="Nidungvnbn"/>
              <w:spacing w:line="240" w:lineRule="auto"/>
              <w:ind w:firstLine="0"/>
            </w:pPr>
            <w:r w:rsidRPr="001B219F">
              <w:t>600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34D8FD" w14:textId="16D22398" w:rsidR="009913A1" w:rsidRDefault="009913A1" w:rsidP="00BE3863">
            <w:pPr>
              <w:pStyle w:val="Nidungvnbn"/>
              <w:spacing w:line="240" w:lineRule="auto"/>
              <w:ind w:firstLine="0"/>
            </w:pPr>
            <w:r w:rsidRPr="001B219F">
              <w:t>291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752CFC" w14:textId="6AEC3DF1"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64BBFE6" w14:textId="21B53B40"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0DBA3E" w14:textId="0C766AF5" w:rsidR="009913A1" w:rsidRDefault="009913A1" w:rsidP="00BE3863">
            <w:pPr>
              <w:pStyle w:val="Nidungvnbn"/>
              <w:keepNext/>
              <w:spacing w:line="240" w:lineRule="auto"/>
              <w:ind w:firstLine="0"/>
            </w:pPr>
            <w:r w:rsidRPr="001B219F">
              <w:t>IMAGE</w:t>
            </w:r>
          </w:p>
        </w:tc>
      </w:tr>
      <w:tr w:rsidR="009913A1" w14:paraId="3B3D59FC"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8425E3B" w14:textId="77777777" w:rsidR="00AE3213" w:rsidRPr="00FA4BDB" w:rsidRDefault="009913A1" w:rsidP="00BE3863">
            <w:pPr>
              <w:pStyle w:val="Nidungvnbn"/>
              <w:spacing w:line="240" w:lineRule="auto"/>
              <w:ind w:firstLine="0"/>
              <w:jc w:val="left"/>
              <w:rPr>
                <w:b/>
              </w:rPr>
            </w:pPr>
            <w:r w:rsidRPr="00FA4BDB">
              <w:rPr>
                <w:b/>
              </w:rPr>
              <w:t>ProximalPhalanx</w:t>
            </w:r>
          </w:p>
          <w:p w14:paraId="6D36AF27" w14:textId="11A7AA71" w:rsidR="009913A1" w:rsidRPr="00FA4BDB" w:rsidRDefault="009913A1" w:rsidP="00BE3863">
            <w:pPr>
              <w:pStyle w:val="Nidungvnbn"/>
              <w:spacing w:line="240" w:lineRule="auto"/>
              <w:ind w:firstLine="0"/>
              <w:jc w:val="left"/>
              <w:rPr>
                <w:b/>
              </w:rPr>
            </w:pPr>
            <w:r w:rsidRPr="00FA4BDB">
              <w:rPr>
                <w:b/>
              </w:rPr>
              <w:t>TW</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EA5F28" w14:textId="3237A376" w:rsidR="009913A1" w:rsidRDefault="009913A1" w:rsidP="00BE3863">
            <w:pPr>
              <w:pStyle w:val="Nidungvnbn"/>
              <w:spacing w:line="240" w:lineRule="auto"/>
              <w:ind w:firstLine="0"/>
            </w:pPr>
            <w:r w:rsidRPr="001B219F">
              <w:t>400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516243" w14:textId="18815671" w:rsidR="009913A1" w:rsidRDefault="009913A1" w:rsidP="00BE3863">
            <w:pPr>
              <w:pStyle w:val="Nidungvnbn"/>
              <w:spacing w:line="240" w:lineRule="auto"/>
              <w:ind w:firstLine="0"/>
            </w:pPr>
            <w:r w:rsidRPr="001B219F">
              <w:t>205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C33914A" w14:textId="405CFCCF" w:rsidR="009913A1" w:rsidRDefault="009913A1" w:rsidP="00BE3863">
            <w:pPr>
              <w:pStyle w:val="Nidungvnbn"/>
              <w:spacing w:line="240" w:lineRule="auto"/>
              <w:ind w:firstLine="0"/>
            </w:pPr>
            <w:r w:rsidRPr="001B219F">
              <w:t>80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597B8E" w14:textId="2EDB9F2E"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E5CED9" w14:textId="6B8C1B7A" w:rsidR="009913A1" w:rsidRDefault="009913A1" w:rsidP="00BE3863">
            <w:pPr>
              <w:pStyle w:val="Nidungvnbn"/>
              <w:keepNext/>
              <w:spacing w:line="240" w:lineRule="auto"/>
              <w:ind w:firstLine="0"/>
            </w:pPr>
            <w:r w:rsidRPr="001B219F">
              <w:t>IMAGE</w:t>
            </w:r>
          </w:p>
        </w:tc>
      </w:tr>
      <w:tr w:rsidR="009913A1" w14:paraId="2F51CAD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97D0D51" w14:textId="77777777" w:rsidR="00477E2A" w:rsidRPr="00FA4BDB" w:rsidRDefault="009913A1" w:rsidP="00BE3863">
            <w:pPr>
              <w:pStyle w:val="Nidungvnbn"/>
              <w:spacing w:line="240" w:lineRule="auto"/>
              <w:ind w:firstLine="0"/>
              <w:jc w:val="left"/>
              <w:rPr>
                <w:b/>
              </w:rPr>
            </w:pPr>
            <w:r w:rsidRPr="00FA4BDB">
              <w:rPr>
                <w:b/>
              </w:rPr>
              <w:t>Refrigeration</w:t>
            </w:r>
          </w:p>
          <w:p w14:paraId="546EAA98" w14:textId="4782A191" w:rsidR="009913A1" w:rsidRPr="00FA4BDB" w:rsidRDefault="009913A1" w:rsidP="00BE3863">
            <w:pPr>
              <w:pStyle w:val="Nidungvnbn"/>
              <w:spacing w:line="240" w:lineRule="auto"/>
              <w:ind w:firstLine="0"/>
              <w:jc w:val="left"/>
              <w:rPr>
                <w:b/>
              </w:rPr>
            </w:pPr>
            <w:r w:rsidRPr="00FA4BDB">
              <w:rPr>
                <w:b/>
              </w:rPr>
              <w:t>Devices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93671B" w14:textId="10703CF1" w:rsidR="009913A1" w:rsidRDefault="009913A1" w:rsidP="00BE3863">
            <w:pPr>
              <w:pStyle w:val="Nidungvnbn"/>
              <w:spacing w:line="240" w:lineRule="auto"/>
              <w:ind w:firstLine="0"/>
            </w:pPr>
            <w:r w:rsidRPr="001B219F">
              <w:t>375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5E74124" w14:textId="46D2BDD5" w:rsidR="009913A1" w:rsidRDefault="009913A1" w:rsidP="00BE3863">
            <w:pPr>
              <w:pStyle w:val="Nidungvnbn"/>
              <w:spacing w:line="240" w:lineRule="auto"/>
              <w:ind w:firstLine="0"/>
            </w:pPr>
            <w:r w:rsidRPr="001B219F">
              <w:t>375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3BABCBF" w14:textId="515D059F" w:rsidR="009913A1" w:rsidRDefault="009913A1" w:rsidP="00BE3863">
            <w:pPr>
              <w:pStyle w:val="Nidungvnbn"/>
              <w:spacing w:line="240" w:lineRule="auto"/>
              <w:ind w:firstLine="0"/>
            </w:pPr>
            <w:r w:rsidRPr="001B219F">
              <w:t>720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DE7CDD9" w14:textId="345A1A8C"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0D0A4DF" w14:textId="00C61F1E" w:rsidR="009913A1" w:rsidRDefault="009913A1" w:rsidP="00BE3863">
            <w:pPr>
              <w:pStyle w:val="Nidungvnbn"/>
              <w:keepNext/>
              <w:spacing w:line="240" w:lineRule="auto"/>
              <w:ind w:firstLine="0"/>
            </w:pPr>
            <w:r w:rsidRPr="001B219F">
              <w:t>DEVICE</w:t>
            </w:r>
          </w:p>
        </w:tc>
      </w:tr>
      <w:tr w:rsidR="009913A1" w14:paraId="3C1B63F0"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221824" w14:textId="00F82161" w:rsidR="009913A1" w:rsidRPr="00FA4BDB" w:rsidRDefault="009913A1" w:rsidP="00BE3863">
            <w:pPr>
              <w:pStyle w:val="Nidungvnbn"/>
              <w:spacing w:line="240" w:lineRule="auto"/>
              <w:ind w:firstLine="0"/>
              <w:jc w:val="left"/>
              <w:rPr>
                <w:b/>
              </w:rPr>
            </w:pPr>
            <w:r w:rsidRPr="00FA4BDB">
              <w:rPr>
                <w:b/>
              </w:rPr>
              <w:t>Rock</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04E9CF" w14:textId="0E6F3253" w:rsidR="009913A1" w:rsidRDefault="009913A1" w:rsidP="00BE3863">
            <w:pPr>
              <w:pStyle w:val="Nidungvnbn"/>
              <w:spacing w:line="240" w:lineRule="auto"/>
              <w:ind w:firstLine="0"/>
            </w:pPr>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8A5DAD" w14:textId="6AB39F85" w:rsidR="009913A1" w:rsidRDefault="009913A1" w:rsidP="00BE3863">
            <w:pPr>
              <w:pStyle w:val="Nidungvnbn"/>
              <w:spacing w:line="240" w:lineRule="auto"/>
              <w:ind w:firstLine="0"/>
            </w:pPr>
            <w:r w:rsidRPr="001B219F">
              <w:t>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6388786" w14:textId="59EDB9FE" w:rsidR="009913A1" w:rsidRDefault="009913A1" w:rsidP="00BE3863">
            <w:pPr>
              <w:pStyle w:val="Nidungvnbn"/>
              <w:spacing w:line="240" w:lineRule="auto"/>
              <w:ind w:firstLine="0"/>
            </w:pPr>
            <w:r w:rsidRPr="001B219F">
              <w:t>2844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B3D2B6" w14:textId="31A994A3"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AA737FB" w14:textId="1A2005B2" w:rsidR="009913A1" w:rsidRDefault="009913A1" w:rsidP="00BE3863">
            <w:pPr>
              <w:pStyle w:val="Nidungvnbn"/>
              <w:keepNext/>
              <w:spacing w:line="240" w:lineRule="auto"/>
              <w:ind w:firstLine="0"/>
            </w:pPr>
            <w:r w:rsidRPr="001B219F">
              <w:t>SPECTRO</w:t>
            </w:r>
          </w:p>
        </w:tc>
      </w:tr>
      <w:tr w:rsidR="009913A1" w14:paraId="433E299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BD8EC11" w14:textId="338EB714" w:rsidR="009913A1" w:rsidRPr="00FA4BDB" w:rsidRDefault="009913A1" w:rsidP="00BE3863">
            <w:pPr>
              <w:pStyle w:val="Nidungvnbn"/>
              <w:spacing w:line="240" w:lineRule="auto"/>
              <w:ind w:firstLine="0"/>
              <w:jc w:val="left"/>
              <w:rPr>
                <w:b/>
              </w:rPr>
            </w:pPr>
            <w:r w:rsidRPr="00FA4BDB">
              <w:rPr>
                <w:b/>
              </w:rPr>
              <w:lastRenderedPageBreak/>
              <w:t>ScreenType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BE5246A" w14:textId="2818052D" w:rsidR="009913A1" w:rsidRDefault="009913A1" w:rsidP="00BE3863">
            <w:pPr>
              <w:pStyle w:val="Nidungvnbn"/>
              <w:spacing w:line="240" w:lineRule="auto"/>
              <w:ind w:firstLine="0"/>
            </w:pPr>
            <w:r w:rsidRPr="001B219F">
              <w:t>375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B2C0FC" w14:textId="4938802A" w:rsidR="009913A1" w:rsidRDefault="009913A1" w:rsidP="00BE3863">
            <w:pPr>
              <w:pStyle w:val="Nidungvnbn"/>
              <w:spacing w:line="240" w:lineRule="auto"/>
              <w:ind w:firstLine="0"/>
            </w:pPr>
            <w:r w:rsidRPr="001B219F">
              <w:t>375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4A27285" w14:textId="7C3183D2" w:rsidR="009913A1" w:rsidRDefault="009913A1" w:rsidP="00BE3863">
            <w:pPr>
              <w:pStyle w:val="Nidungvnbn"/>
              <w:spacing w:line="240" w:lineRule="auto"/>
              <w:ind w:firstLine="0"/>
            </w:pPr>
            <w:r w:rsidRPr="001B219F">
              <w:t>720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7100C3E" w14:textId="5FFEF9EB"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DB27BA3" w14:textId="03B8648A" w:rsidR="009913A1" w:rsidRDefault="009913A1" w:rsidP="00BE3863">
            <w:pPr>
              <w:pStyle w:val="Nidungvnbn"/>
              <w:keepNext/>
              <w:spacing w:line="240" w:lineRule="auto"/>
              <w:ind w:firstLine="0"/>
            </w:pPr>
            <w:r w:rsidRPr="001B219F">
              <w:t>DEVICE</w:t>
            </w:r>
          </w:p>
        </w:tc>
      </w:tr>
      <w:tr w:rsidR="009913A1" w14:paraId="4A05E3B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588873" w14:textId="77777777" w:rsidR="00477E2A" w:rsidRPr="00FA4BDB" w:rsidRDefault="009913A1" w:rsidP="00BE3863">
            <w:pPr>
              <w:pStyle w:val="Nidungvnbn"/>
              <w:spacing w:line="240" w:lineRule="auto"/>
              <w:ind w:firstLine="0"/>
              <w:jc w:val="left"/>
              <w:rPr>
                <w:b/>
              </w:rPr>
            </w:pPr>
            <w:r w:rsidRPr="00FA4BDB">
              <w:rPr>
                <w:b/>
              </w:rPr>
              <w:t>SemgHand</w:t>
            </w:r>
          </w:p>
          <w:p w14:paraId="0EDD81BD" w14:textId="284BF73C" w:rsidR="009913A1" w:rsidRPr="00FA4BDB" w:rsidRDefault="009913A1" w:rsidP="00BE3863">
            <w:pPr>
              <w:pStyle w:val="Nidungvnbn"/>
              <w:spacing w:line="240" w:lineRule="auto"/>
              <w:ind w:firstLine="0"/>
              <w:jc w:val="left"/>
              <w:rPr>
                <w:b/>
              </w:rPr>
            </w:pPr>
            <w:r w:rsidRPr="00FA4BDB">
              <w:rPr>
                <w:b/>
              </w:rPr>
              <w:t>GenderCh2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C6E57F" w14:textId="2755C26F" w:rsidR="009913A1" w:rsidRDefault="009913A1" w:rsidP="00BE3863">
            <w:pPr>
              <w:pStyle w:val="Nidungvnbn"/>
              <w:spacing w:line="240" w:lineRule="auto"/>
              <w:ind w:firstLine="0"/>
            </w:pPr>
            <w:r w:rsidRPr="001B219F">
              <w:t>300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5F1351" w14:textId="4184CBB0" w:rsidR="009913A1" w:rsidRDefault="009913A1" w:rsidP="00BE3863">
            <w:pPr>
              <w:pStyle w:val="Nidungvnbn"/>
              <w:spacing w:line="240" w:lineRule="auto"/>
              <w:ind w:firstLine="0"/>
            </w:pPr>
            <w:r w:rsidRPr="001B219F">
              <w:t>600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74C1DF" w14:textId="380EBDFA" w:rsidR="009913A1" w:rsidRDefault="009913A1" w:rsidP="00BE3863">
            <w:pPr>
              <w:pStyle w:val="Nidungvnbn"/>
              <w:spacing w:line="240" w:lineRule="auto"/>
              <w:ind w:firstLine="0"/>
            </w:pPr>
            <w:r w:rsidRPr="001B219F">
              <w:t>1500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3E71BD" w14:textId="5DCA2A2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9E1E87" w14:textId="7C35ACD6" w:rsidR="009913A1" w:rsidRDefault="009913A1" w:rsidP="00BE3863">
            <w:pPr>
              <w:pStyle w:val="Nidungvnbn"/>
              <w:keepNext/>
              <w:spacing w:line="240" w:lineRule="auto"/>
              <w:ind w:firstLine="0"/>
            </w:pPr>
            <w:r w:rsidRPr="001B219F">
              <w:t>SPECTRO</w:t>
            </w:r>
          </w:p>
        </w:tc>
      </w:tr>
      <w:tr w:rsidR="009913A1" w14:paraId="279199A4"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E30D92" w14:textId="77777777" w:rsidR="00477E2A" w:rsidRPr="00FA4BDB" w:rsidRDefault="009913A1" w:rsidP="00BE3863">
            <w:pPr>
              <w:pStyle w:val="Nidungvnbn"/>
              <w:spacing w:line="240" w:lineRule="auto"/>
              <w:ind w:firstLine="0"/>
              <w:jc w:val="left"/>
              <w:rPr>
                <w:b/>
              </w:rPr>
            </w:pPr>
            <w:r w:rsidRPr="00FA4BDB">
              <w:rPr>
                <w:b/>
              </w:rPr>
              <w:t>SemgHand</w:t>
            </w:r>
          </w:p>
          <w:p w14:paraId="520058A2" w14:textId="7857FF1E" w:rsidR="009913A1" w:rsidRPr="00FA4BDB" w:rsidRDefault="009913A1" w:rsidP="00BE3863">
            <w:pPr>
              <w:pStyle w:val="Nidungvnbn"/>
              <w:spacing w:line="240" w:lineRule="auto"/>
              <w:ind w:firstLine="0"/>
              <w:jc w:val="left"/>
              <w:rPr>
                <w:b/>
              </w:rPr>
            </w:pPr>
            <w:r w:rsidRPr="00FA4BDB">
              <w:rPr>
                <w:b/>
              </w:rPr>
              <w:t>MovementCh2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552773" w14:textId="5446B897" w:rsidR="009913A1" w:rsidRDefault="009913A1" w:rsidP="00BE3863">
            <w:pPr>
              <w:pStyle w:val="Nidungvnbn"/>
              <w:spacing w:line="240" w:lineRule="auto"/>
              <w:ind w:firstLine="0"/>
            </w:pPr>
            <w:r w:rsidRPr="001B219F">
              <w:t>450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7D7567F" w14:textId="67E68168" w:rsidR="009913A1" w:rsidRDefault="009913A1" w:rsidP="00BE3863">
            <w:pPr>
              <w:pStyle w:val="Nidungvnbn"/>
              <w:spacing w:line="240" w:lineRule="auto"/>
              <w:ind w:firstLine="0"/>
            </w:pPr>
            <w:r w:rsidRPr="001B219F">
              <w:t>450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B1E1962" w14:textId="30EE361C" w:rsidR="009913A1" w:rsidRDefault="009913A1" w:rsidP="00BE3863">
            <w:pPr>
              <w:pStyle w:val="Nidungvnbn"/>
              <w:spacing w:line="240" w:lineRule="auto"/>
              <w:ind w:firstLine="0"/>
            </w:pPr>
            <w:r w:rsidRPr="001B219F">
              <w:t>1500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C096E0" w14:textId="0AEFE6A3"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368D3C9" w14:textId="46DE35DD" w:rsidR="009913A1" w:rsidRDefault="009913A1" w:rsidP="00BE3863">
            <w:pPr>
              <w:pStyle w:val="Nidungvnbn"/>
              <w:keepNext/>
              <w:spacing w:line="240" w:lineRule="auto"/>
              <w:ind w:firstLine="0"/>
            </w:pPr>
            <w:r w:rsidRPr="001B219F">
              <w:t>SPECTRO</w:t>
            </w:r>
          </w:p>
        </w:tc>
      </w:tr>
      <w:tr w:rsidR="009913A1" w14:paraId="2855D9D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0D4531B" w14:textId="77777777" w:rsidR="00477E2A" w:rsidRPr="00FA4BDB" w:rsidRDefault="009913A1" w:rsidP="00BE3863">
            <w:pPr>
              <w:pStyle w:val="Nidungvnbn"/>
              <w:spacing w:line="240" w:lineRule="auto"/>
              <w:ind w:firstLine="0"/>
              <w:jc w:val="left"/>
              <w:rPr>
                <w:b/>
              </w:rPr>
            </w:pPr>
            <w:r w:rsidRPr="00FA4BDB">
              <w:rPr>
                <w:b/>
              </w:rPr>
              <w:t>SemgHand</w:t>
            </w:r>
          </w:p>
          <w:p w14:paraId="0F90BFED" w14:textId="1BB7AF7F" w:rsidR="009913A1" w:rsidRPr="00FA4BDB" w:rsidRDefault="009913A1" w:rsidP="00BE3863">
            <w:pPr>
              <w:pStyle w:val="Nidungvnbn"/>
              <w:spacing w:line="240" w:lineRule="auto"/>
              <w:ind w:firstLine="0"/>
              <w:jc w:val="left"/>
              <w:rPr>
                <w:b/>
              </w:rPr>
            </w:pPr>
            <w:r w:rsidRPr="00FA4BDB">
              <w:rPr>
                <w:b/>
              </w:rPr>
              <w:t>SubjectCh2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1FAA02" w14:textId="25FAB994" w:rsidR="009913A1" w:rsidRDefault="009913A1" w:rsidP="00BE3863">
            <w:pPr>
              <w:pStyle w:val="Nidungvnbn"/>
              <w:spacing w:line="240" w:lineRule="auto"/>
              <w:ind w:firstLine="0"/>
            </w:pPr>
            <w:r w:rsidRPr="001B219F">
              <w:t>450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C9F06F" w14:textId="18C5EC9E" w:rsidR="009913A1" w:rsidRDefault="009913A1" w:rsidP="00BE3863">
            <w:pPr>
              <w:pStyle w:val="Nidungvnbn"/>
              <w:spacing w:line="240" w:lineRule="auto"/>
              <w:ind w:firstLine="0"/>
            </w:pPr>
            <w:r w:rsidRPr="001B219F">
              <w:t>450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A19A6C5" w14:textId="085B001B" w:rsidR="009913A1" w:rsidRDefault="009913A1" w:rsidP="00BE3863">
            <w:pPr>
              <w:pStyle w:val="Nidungvnbn"/>
              <w:spacing w:line="240" w:lineRule="auto"/>
              <w:ind w:firstLine="0"/>
            </w:pPr>
            <w:r w:rsidRPr="001B219F">
              <w:t>1500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51FA23E" w14:textId="2AF46574"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9FF3BA" w14:textId="70CF5F9E" w:rsidR="009913A1" w:rsidRDefault="009913A1" w:rsidP="00BE3863">
            <w:pPr>
              <w:pStyle w:val="Nidungvnbn"/>
              <w:keepNext/>
              <w:spacing w:line="240" w:lineRule="auto"/>
              <w:ind w:firstLine="0"/>
            </w:pPr>
            <w:r w:rsidRPr="001B219F">
              <w:t>SPECTRO</w:t>
            </w:r>
          </w:p>
        </w:tc>
      </w:tr>
      <w:tr w:rsidR="009913A1" w14:paraId="24AECDF2"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B9C502D" w14:textId="7510E196" w:rsidR="009913A1" w:rsidRPr="00FA4BDB" w:rsidRDefault="009913A1" w:rsidP="00BE3863">
            <w:pPr>
              <w:pStyle w:val="Nidungvnbn"/>
              <w:spacing w:line="240" w:lineRule="auto"/>
              <w:ind w:firstLine="0"/>
              <w:jc w:val="left"/>
              <w:rPr>
                <w:b/>
              </w:rPr>
            </w:pPr>
            <w:r w:rsidRPr="00FA4BDB">
              <w:rPr>
                <w:b/>
              </w:rPr>
              <w:t>ShapeletSim</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6BCCD6D" w14:textId="7AD215FE" w:rsidR="009913A1" w:rsidRDefault="009913A1" w:rsidP="00BE3863">
            <w:pPr>
              <w:pStyle w:val="Nidungvnbn"/>
              <w:spacing w:line="240" w:lineRule="auto"/>
              <w:ind w:firstLine="0"/>
            </w:pPr>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421AAD7" w14:textId="4157AB7C" w:rsidR="009913A1" w:rsidRDefault="009913A1" w:rsidP="00BE3863">
            <w:pPr>
              <w:pStyle w:val="Nidungvnbn"/>
              <w:spacing w:line="240" w:lineRule="auto"/>
              <w:ind w:firstLine="0"/>
            </w:pPr>
            <w:r w:rsidRPr="001B219F">
              <w:t>180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A39E39" w14:textId="3958CDCA" w:rsidR="009913A1" w:rsidRDefault="009913A1" w:rsidP="00BE3863">
            <w:pPr>
              <w:pStyle w:val="Nidungvnbn"/>
              <w:spacing w:line="240" w:lineRule="auto"/>
              <w:ind w:firstLine="0"/>
            </w:pPr>
            <w:r w:rsidRPr="001B219F">
              <w:t>500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F9B951" w14:textId="663E18FA"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470C47" w14:textId="7D021354" w:rsidR="009913A1" w:rsidRDefault="009913A1" w:rsidP="00BE3863">
            <w:pPr>
              <w:pStyle w:val="Nidungvnbn"/>
              <w:keepNext/>
              <w:spacing w:line="240" w:lineRule="auto"/>
              <w:ind w:firstLine="0"/>
            </w:pPr>
            <w:r w:rsidRPr="001B219F">
              <w:t>SIMULATED</w:t>
            </w:r>
          </w:p>
        </w:tc>
      </w:tr>
      <w:tr w:rsidR="009913A1" w14:paraId="49DB01E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2A7C4B" w14:textId="1926A733" w:rsidR="009913A1" w:rsidRPr="00FA4BDB" w:rsidRDefault="009913A1" w:rsidP="00BE3863">
            <w:pPr>
              <w:pStyle w:val="Nidungvnbn"/>
              <w:spacing w:line="240" w:lineRule="auto"/>
              <w:ind w:firstLine="0"/>
              <w:jc w:val="left"/>
              <w:rPr>
                <w:b/>
              </w:rPr>
            </w:pPr>
            <w:r w:rsidRPr="00FA4BDB">
              <w:rPr>
                <w:b/>
              </w:rPr>
              <w:t>ShapesAll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EF0A95" w14:textId="5AABD1EF" w:rsidR="009913A1" w:rsidRDefault="009913A1" w:rsidP="00BE3863">
            <w:pPr>
              <w:pStyle w:val="Nidungvnbn"/>
              <w:spacing w:line="240" w:lineRule="auto"/>
              <w:ind w:firstLine="0"/>
            </w:pPr>
            <w:r w:rsidRPr="001B219F">
              <w:t>600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75DEF4" w14:textId="32FB701D" w:rsidR="009913A1" w:rsidRDefault="009913A1" w:rsidP="00BE3863">
            <w:pPr>
              <w:pStyle w:val="Nidungvnbn"/>
              <w:spacing w:line="240" w:lineRule="auto"/>
              <w:ind w:firstLine="0"/>
            </w:pPr>
            <w:r w:rsidRPr="001B219F">
              <w:t>600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6F714E6" w14:textId="36239715" w:rsidR="009913A1" w:rsidRDefault="009913A1" w:rsidP="00BE3863">
            <w:pPr>
              <w:pStyle w:val="Nidungvnbn"/>
              <w:spacing w:line="240" w:lineRule="auto"/>
              <w:ind w:firstLine="0"/>
            </w:pPr>
            <w:r w:rsidRPr="001B219F">
              <w:t>512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E9A8B9" w14:textId="41A7FA18" w:rsidR="009913A1" w:rsidRDefault="009913A1" w:rsidP="00BE3863">
            <w:pPr>
              <w:pStyle w:val="Nidungvnbn"/>
              <w:spacing w:line="240" w:lineRule="auto"/>
              <w:ind w:firstLine="0"/>
            </w:pPr>
            <w:r w:rsidRPr="001B219F">
              <w:t>60</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1FAB413" w14:textId="75B6C80D" w:rsidR="009913A1" w:rsidRDefault="009913A1" w:rsidP="00BE3863">
            <w:pPr>
              <w:pStyle w:val="Nidungvnbn"/>
              <w:keepNext/>
              <w:spacing w:line="240" w:lineRule="auto"/>
              <w:ind w:firstLine="0"/>
            </w:pPr>
            <w:r w:rsidRPr="001B219F">
              <w:t>IMAGE</w:t>
            </w:r>
          </w:p>
        </w:tc>
      </w:tr>
      <w:tr w:rsidR="009913A1" w14:paraId="04775E4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A92AEF6" w14:textId="77777777" w:rsidR="00477E2A" w:rsidRPr="00FA4BDB" w:rsidRDefault="009913A1" w:rsidP="00BE3863">
            <w:pPr>
              <w:pStyle w:val="Nidungvnbn"/>
              <w:spacing w:line="240" w:lineRule="auto"/>
              <w:ind w:firstLine="0"/>
              <w:jc w:val="left"/>
              <w:rPr>
                <w:b/>
              </w:rPr>
            </w:pPr>
            <w:r w:rsidRPr="00FA4BDB">
              <w:rPr>
                <w:b/>
              </w:rPr>
              <w:t>SmallKitchen</w:t>
            </w:r>
          </w:p>
          <w:p w14:paraId="491AC7C4" w14:textId="45612344" w:rsidR="009913A1" w:rsidRPr="00FA4BDB" w:rsidRDefault="009913A1" w:rsidP="00BE3863">
            <w:pPr>
              <w:pStyle w:val="Nidungvnbn"/>
              <w:spacing w:line="240" w:lineRule="auto"/>
              <w:ind w:firstLine="0"/>
              <w:jc w:val="left"/>
              <w:rPr>
                <w:b/>
              </w:rPr>
            </w:pPr>
            <w:r w:rsidRPr="00FA4BDB">
              <w:rPr>
                <w:b/>
              </w:rPr>
              <w:t>Appliances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6E8B3D" w14:textId="31999E74" w:rsidR="009913A1" w:rsidRDefault="009913A1" w:rsidP="00BE3863">
            <w:pPr>
              <w:pStyle w:val="Nidungvnbn"/>
              <w:spacing w:line="240" w:lineRule="auto"/>
              <w:ind w:firstLine="0"/>
            </w:pPr>
            <w:r w:rsidRPr="001B219F">
              <w:t>375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E05F40" w14:textId="2B7B76AA" w:rsidR="009913A1" w:rsidRDefault="009913A1" w:rsidP="00BE3863">
            <w:pPr>
              <w:pStyle w:val="Nidungvnbn"/>
              <w:spacing w:line="240" w:lineRule="auto"/>
              <w:ind w:firstLine="0"/>
            </w:pPr>
            <w:r w:rsidRPr="001B219F">
              <w:t>375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B30E03" w14:textId="79D4AA41" w:rsidR="009913A1" w:rsidRDefault="009913A1" w:rsidP="00BE3863">
            <w:pPr>
              <w:pStyle w:val="Nidungvnbn"/>
              <w:spacing w:line="240" w:lineRule="auto"/>
              <w:ind w:firstLine="0"/>
            </w:pPr>
            <w:r w:rsidRPr="001B219F">
              <w:t>720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2D7B47" w14:textId="51740C9F"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DF4C1B" w14:textId="7EC4E31D" w:rsidR="009913A1" w:rsidRDefault="009913A1" w:rsidP="00BE3863">
            <w:pPr>
              <w:pStyle w:val="Nidungvnbn"/>
              <w:keepNext/>
              <w:spacing w:line="240" w:lineRule="auto"/>
              <w:ind w:firstLine="0"/>
            </w:pPr>
            <w:r w:rsidRPr="001B219F">
              <w:t>DEVICE</w:t>
            </w:r>
          </w:p>
        </w:tc>
      </w:tr>
      <w:tr w:rsidR="009913A1" w14:paraId="089735B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A6110FB" w14:textId="434EE772" w:rsidR="009913A1" w:rsidRPr="00FA4BDB" w:rsidRDefault="009913A1" w:rsidP="00BE3863">
            <w:pPr>
              <w:pStyle w:val="Nidungvnbn"/>
              <w:spacing w:line="240" w:lineRule="auto"/>
              <w:ind w:firstLine="0"/>
              <w:jc w:val="left"/>
              <w:rPr>
                <w:b/>
              </w:rPr>
            </w:pPr>
            <w:r w:rsidRPr="00FA4BDB">
              <w:rPr>
                <w:b/>
              </w:rPr>
              <w:t>SmoothSubspace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8D563B8" w14:textId="5600830A" w:rsidR="009913A1" w:rsidRDefault="009913A1" w:rsidP="00BE3863">
            <w:pPr>
              <w:pStyle w:val="Nidungvnbn"/>
              <w:spacing w:line="240" w:lineRule="auto"/>
              <w:ind w:firstLine="0"/>
            </w:pPr>
            <w:r w:rsidRPr="001B219F">
              <w:t>150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5F7179" w14:textId="34CE81F3" w:rsidR="009913A1" w:rsidRDefault="009913A1" w:rsidP="00BE3863">
            <w:pPr>
              <w:pStyle w:val="Nidungvnbn"/>
              <w:spacing w:line="240" w:lineRule="auto"/>
              <w:ind w:firstLine="0"/>
            </w:pPr>
            <w:r w:rsidRPr="001B219F">
              <w:t>150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190EA86" w14:textId="74196878" w:rsidR="009913A1" w:rsidRDefault="009913A1" w:rsidP="00BE3863">
            <w:pPr>
              <w:pStyle w:val="Nidungvnbn"/>
              <w:spacing w:line="240" w:lineRule="auto"/>
              <w:ind w:firstLine="0"/>
            </w:pPr>
            <w:r w:rsidRPr="001B219F">
              <w:t>15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F820007" w14:textId="0C97E6D5"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47F537" w14:textId="3A255389" w:rsidR="009913A1" w:rsidRDefault="009913A1" w:rsidP="00BE3863">
            <w:pPr>
              <w:pStyle w:val="Nidungvnbn"/>
              <w:keepNext/>
              <w:spacing w:line="240" w:lineRule="auto"/>
              <w:ind w:firstLine="0"/>
            </w:pPr>
            <w:r w:rsidRPr="001B219F">
              <w:t>SIMULATED</w:t>
            </w:r>
          </w:p>
        </w:tc>
      </w:tr>
      <w:tr w:rsidR="009913A1" w14:paraId="3FE74BC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1B1939" w14:textId="77777777" w:rsidR="00477E2A" w:rsidRPr="00FA4BDB" w:rsidRDefault="009913A1" w:rsidP="00BE3863">
            <w:pPr>
              <w:pStyle w:val="Nidungvnbn"/>
              <w:spacing w:line="240" w:lineRule="auto"/>
              <w:ind w:firstLine="0"/>
              <w:jc w:val="left"/>
              <w:rPr>
                <w:b/>
              </w:rPr>
            </w:pPr>
            <w:r w:rsidRPr="00FA4BDB">
              <w:rPr>
                <w:b/>
              </w:rPr>
              <w:t>SonyAIBO</w:t>
            </w:r>
          </w:p>
          <w:p w14:paraId="42AF533C" w14:textId="03B46F36" w:rsidR="009913A1" w:rsidRPr="00FA4BDB" w:rsidRDefault="009913A1" w:rsidP="00BE3863">
            <w:pPr>
              <w:pStyle w:val="Nidungvnbn"/>
              <w:spacing w:line="240" w:lineRule="auto"/>
              <w:ind w:firstLine="0"/>
              <w:jc w:val="left"/>
              <w:rPr>
                <w:b/>
              </w:rPr>
            </w:pPr>
            <w:r w:rsidRPr="00FA4BDB">
              <w:rPr>
                <w:b/>
              </w:rPr>
              <w:t>RobotSurface1</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B18FC50" w14:textId="1B2C4771" w:rsidR="009913A1" w:rsidRDefault="009913A1" w:rsidP="00BE3863">
            <w:pPr>
              <w:pStyle w:val="Nidungvnbn"/>
              <w:spacing w:line="240" w:lineRule="auto"/>
              <w:ind w:firstLine="0"/>
            </w:pPr>
            <w:r w:rsidRPr="001B219F">
              <w:t>20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89468E5" w14:textId="5D196371" w:rsidR="009913A1" w:rsidRDefault="009913A1" w:rsidP="00BE3863">
            <w:pPr>
              <w:pStyle w:val="Nidungvnbn"/>
              <w:spacing w:line="240" w:lineRule="auto"/>
              <w:ind w:firstLine="0"/>
            </w:pPr>
            <w:r w:rsidRPr="001B219F">
              <w:t>601</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088FF3F" w14:textId="17B5DCF9" w:rsidR="009913A1" w:rsidRDefault="009913A1" w:rsidP="00BE3863">
            <w:pPr>
              <w:pStyle w:val="Nidungvnbn"/>
              <w:spacing w:line="240" w:lineRule="auto"/>
              <w:ind w:firstLine="0"/>
            </w:pPr>
            <w:r w:rsidRPr="001B219F">
              <w:t>70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2B4D680" w14:textId="6FC6C130"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E95B256" w14:textId="7000D340" w:rsidR="009913A1" w:rsidRDefault="009913A1" w:rsidP="00BE3863">
            <w:pPr>
              <w:pStyle w:val="Nidungvnbn"/>
              <w:keepNext/>
              <w:spacing w:line="240" w:lineRule="auto"/>
              <w:ind w:firstLine="0"/>
            </w:pPr>
            <w:r w:rsidRPr="001B219F">
              <w:t>SENSOR</w:t>
            </w:r>
          </w:p>
        </w:tc>
      </w:tr>
      <w:tr w:rsidR="009913A1" w14:paraId="11818D9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F85A3DF" w14:textId="77777777" w:rsidR="00477E2A" w:rsidRPr="00FA4BDB" w:rsidRDefault="009913A1" w:rsidP="00BE3863">
            <w:pPr>
              <w:pStyle w:val="Nidungvnbn"/>
              <w:spacing w:line="240" w:lineRule="auto"/>
              <w:ind w:firstLine="0"/>
              <w:jc w:val="left"/>
              <w:rPr>
                <w:b/>
              </w:rPr>
            </w:pPr>
            <w:r w:rsidRPr="00FA4BDB">
              <w:rPr>
                <w:b/>
              </w:rPr>
              <w:t>SonyAIBO</w:t>
            </w:r>
          </w:p>
          <w:p w14:paraId="3C99A1AD" w14:textId="20873EEC" w:rsidR="009913A1" w:rsidRPr="00FA4BDB" w:rsidRDefault="009913A1" w:rsidP="00BE3863">
            <w:pPr>
              <w:pStyle w:val="Nidungvnbn"/>
              <w:spacing w:line="240" w:lineRule="auto"/>
              <w:ind w:firstLine="0"/>
              <w:jc w:val="left"/>
              <w:rPr>
                <w:b/>
              </w:rPr>
            </w:pPr>
            <w:r w:rsidRPr="00FA4BDB">
              <w:rPr>
                <w:b/>
              </w:rPr>
              <w:t>RobotSurface2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CDC3958" w14:textId="0C2C2C76" w:rsidR="009913A1" w:rsidRDefault="009913A1" w:rsidP="00BE3863">
            <w:pPr>
              <w:pStyle w:val="Nidungvnbn"/>
              <w:spacing w:line="240" w:lineRule="auto"/>
              <w:ind w:firstLine="0"/>
            </w:pPr>
            <w:r w:rsidRPr="001B219F">
              <w:t>27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90DA75" w14:textId="7807FA0F" w:rsidR="009913A1" w:rsidRDefault="009913A1" w:rsidP="00BE3863">
            <w:pPr>
              <w:pStyle w:val="Nidungvnbn"/>
              <w:spacing w:line="240" w:lineRule="auto"/>
              <w:ind w:firstLine="0"/>
            </w:pPr>
            <w:r w:rsidRPr="001B219F">
              <w:t>953</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198D26" w14:textId="5932B8C2" w:rsidR="009913A1" w:rsidRDefault="009913A1" w:rsidP="00BE3863">
            <w:pPr>
              <w:pStyle w:val="Nidungvnbn"/>
              <w:spacing w:line="240" w:lineRule="auto"/>
              <w:ind w:firstLine="0"/>
            </w:pPr>
            <w:r w:rsidRPr="001B219F">
              <w:t>65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48D20E" w14:textId="7714316E"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AF489D" w14:textId="475EAE4A" w:rsidR="009913A1" w:rsidRDefault="009913A1" w:rsidP="00BE3863">
            <w:pPr>
              <w:pStyle w:val="Nidungvnbn"/>
              <w:keepNext/>
              <w:spacing w:line="240" w:lineRule="auto"/>
              <w:ind w:firstLine="0"/>
            </w:pPr>
            <w:r w:rsidRPr="001B219F">
              <w:t>SENSOR</w:t>
            </w:r>
          </w:p>
        </w:tc>
      </w:tr>
      <w:tr w:rsidR="009913A1" w14:paraId="1A507DC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DC7059" w14:textId="415303DF" w:rsidR="009913A1" w:rsidRPr="00FA4BDB" w:rsidRDefault="009913A1" w:rsidP="00BE3863">
            <w:pPr>
              <w:pStyle w:val="Nidungvnbn"/>
              <w:spacing w:line="240" w:lineRule="auto"/>
              <w:ind w:firstLine="0"/>
              <w:jc w:val="left"/>
              <w:rPr>
                <w:b/>
              </w:rPr>
            </w:pPr>
            <w:r w:rsidRPr="00FA4BDB">
              <w:rPr>
                <w:b/>
              </w:rPr>
              <w:t>StarlightCurves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9CEB683" w14:textId="2A27E3FB" w:rsidR="009913A1" w:rsidRDefault="009913A1" w:rsidP="00BE3863">
            <w:pPr>
              <w:pStyle w:val="Nidungvnbn"/>
              <w:spacing w:line="240" w:lineRule="auto"/>
              <w:ind w:firstLine="0"/>
            </w:pPr>
            <w:r w:rsidRPr="001B219F">
              <w:t>1000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A3C9190" w14:textId="5FB6733A" w:rsidR="009913A1" w:rsidRDefault="009913A1" w:rsidP="00BE3863">
            <w:pPr>
              <w:pStyle w:val="Nidungvnbn"/>
              <w:spacing w:line="240" w:lineRule="auto"/>
              <w:ind w:firstLine="0"/>
            </w:pPr>
            <w:r w:rsidRPr="001B219F">
              <w:t>8236</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0A91037" w14:textId="4AD7071E" w:rsidR="009913A1" w:rsidRDefault="009913A1" w:rsidP="00BE3863">
            <w:pPr>
              <w:pStyle w:val="Nidungvnbn"/>
              <w:spacing w:line="240" w:lineRule="auto"/>
              <w:ind w:firstLine="0"/>
            </w:pPr>
            <w:r w:rsidRPr="001B219F">
              <w:t>1024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0DFCBB9" w14:textId="40771078"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4974575" w14:textId="7D06A752" w:rsidR="009913A1" w:rsidRDefault="009913A1" w:rsidP="00BE3863">
            <w:pPr>
              <w:pStyle w:val="Nidungvnbn"/>
              <w:keepNext/>
              <w:spacing w:line="240" w:lineRule="auto"/>
              <w:ind w:firstLine="0"/>
            </w:pPr>
            <w:r w:rsidRPr="001B219F">
              <w:t>SENSOR</w:t>
            </w:r>
          </w:p>
        </w:tc>
      </w:tr>
      <w:tr w:rsidR="009913A1" w14:paraId="2E4FB2D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61BCDFD" w14:textId="60498B31" w:rsidR="009913A1" w:rsidRPr="00FA4BDB" w:rsidRDefault="009913A1" w:rsidP="00BE3863">
            <w:pPr>
              <w:pStyle w:val="Nidungvnbn"/>
              <w:spacing w:line="240" w:lineRule="auto"/>
              <w:ind w:firstLine="0"/>
              <w:jc w:val="left"/>
              <w:rPr>
                <w:b/>
              </w:rPr>
            </w:pPr>
            <w:r w:rsidRPr="00FA4BDB">
              <w:rPr>
                <w:b/>
              </w:rPr>
              <w:t>Strawberry</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BA3975" w14:textId="0DCD6D59" w:rsidR="009913A1" w:rsidRDefault="009913A1" w:rsidP="00BE3863">
            <w:pPr>
              <w:pStyle w:val="Nidungvnbn"/>
              <w:spacing w:line="240" w:lineRule="auto"/>
              <w:ind w:firstLine="0"/>
            </w:pPr>
            <w:r w:rsidRPr="001B219F">
              <w:t>613</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3AE91D" w14:textId="242DB734" w:rsidR="009913A1" w:rsidRDefault="009913A1" w:rsidP="00BE3863">
            <w:pPr>
              <w:pStyle w:val="Nidungvnbn"/>
              <w:spacing w:line="240" w:lineRule="auto"/>
              <w:ind w:firstLine="0"/>
            </w:pPr>
            <w:r w:rsidRPr="001B219F">
              <w:t>370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0DCC6F" w14:textId="2DAC27F9" w:rsidR="009913A1" w:rsidRDefault="009913A1" w:rsidP="00BE3863">
            <w:pPr>
              <w:pStyle w:val="Nidungvnbn"/>
              <w:spacing w:line="240" w:lineRule="auto"/>
              <w:ind w:firstLine="0"/>
            </w:pPr>
            <w:r w:rsidRPr="001B219F">
              <w:t>235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68A26D" w14:textId="79684A09"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E2C2336" w14:textId="19263616" w:rsidR="009913A1" w:rsidRDefault="009913A1" w:rsidP="00BE3863">
            <w:pPr>
              <w:pStyle w:val="Nidungvnbn"/>
              <w:keepNext/>
              <w:spacing w:line="240" w:lineRule="auto"/>
              <w:ind w:firstLine="0"/>
            </w:pPr>
            <w:r w:rsidRPr="001B219F">
              <w:t>SPECTRO</w:t>
            </w:r>
          </w:p>
        </w:tc>
      </w:tr>
      <w:tr w:rsidR="009913A1" w14:paraId="4BD55DA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DD09AF" w14:textId="11EB50A3" w:rsidR="009913A1" w:rsidRPr="00FA4BDB" w:rsidRDefault="009913A1" w:rsidP="00BE3863">
            <w:pPr>
              <w:pStyle w:val="Nidungvnbn"/>
              <w:spacing w:line="240" w:lineRule="auto"/>
              <w:ind w:firstLine="0"/>
              <w:jc w:val="left"/>
              <w:rPr>
                <w:b/>
              </w:rPr>
            </w:pPr>
            <w:r w:rsidRPr="00FA4BDB">
              <w:rPr>
                <w:b/>
              </w:rPr>
              <w:t>SwedishLeaf</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C96C32" w14:textId="74A639F2" w:rsidR="009913A1" w:rsidRDefault="009913A1" w:rsidP="00BE3863">
            <w:pPr>
              <w:pStyle w:val="Nidungvnbn"/>
              <w:spacing w:line="240" w:lineRule="auto"/>
              <w:ind w:firstLine="0"/>
            </w:pPr>
            <w:r w:rsidRPr="001B219F">
              <w:t>500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F488A1C" w14:textId="2130EB06" w:rsidR="009913A1" w:rsidRDefault="009913A1" w:rsidP="00BE3863">
            <w:pPr>
              <w:pStyle w:val="Nidungvnbn"/>
              <w:spacing w:line="240" w:lineRule="auto"/>
              <w:ind w:firstLine="0"/>
            </w:pPr>
            <w:r w:rsidRPr="001B219F">
              <w:t>625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E74D1A" w14:textId="7A0C84A7" w:rsidR="009913A1" w:rsidRDefault="009913A1" w:rsidP="00BE3863">
            <w:pPr>
              <w:pStyle w:val="Nidungvnbn"/>
              <w:spacing w:line="240" w:lineRule="auto"/>
              <w:ind w:firstLine="0"/>
            </w:pPr>
            <w:r w:rsidRPr="001B219F">
              <w:t>128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85E517" w14:textId="26D1754D" w:rsidR="009913A1" w:rsidRDefault="009913A1" w:rsidP="00BE3863">
            <w:pPr>
              <w:pStyle w:val="Nidungvnbn"/>
              <w:spacing w:line="240" w:lineRule="auto"/>
              <w:ind w:firstLine="0"/>
            </w:pPr>
            <w:r w:rsidRPr="001B219F">
              <w:t>15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BB28CEE" w14:textId="75DB676B" w:rsidR="009913A1" w:rsidRDefault="009913A1" w:rsidP="00BE3863">
            <w:pPr>
              <w:pStyle w:val="Nidungvnbn"/>
              <w:keepNext/>
              <w:spacing w:line="240" w:lineRule="auto"/>
              <w:ind w:firstLine="0"/>
            </w:pPr>
            <w:r w:rsidRPr="001B219F">
              <w:t>IMAGE</w:t>
            </w:r>
          </w:p>
        </w:tc>
      </w:tr>
      <w:tr w:rsidR="009913A1" w14:paraId="1D7BF9F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06877C7" w14:textId="213DEEDB" w:rsidR="009913A1" w:rsidRPr="00FA4BDB" w:rsidRDefault="009913A1" w:rsidP="00BE3863">
            <w:pPr>
              <w:pStyle w:val="Nidungvnbn"/>
              <w:spacing w:line="240" w:lineRule="auto"/>
              <w:ind w:firstLine="0"/>
              <w:jc w:val="left"/>
              <w:rPr>
                <w:b/>
              </w:rPr>
            </w:pPr>
            <w:r w:rsidRPr="00FA4BDB">
              <w:rPr>
                <w:b/>
              </w:rPr>
              <w:t>Symbols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C7C9E9" w14:textId="2351BB6C" w:rsidR="009913A1" w:rsidRDefault="009913A1" w:rsidP="00BE3863">
            <w:pPr>
              <w:pStyle w:val="Nidungvnbn"/>
              <w:spacing w:line="240" w:lineRule="auto"/>
              <w:ind w:firstLine="0"/>
            </w:pPr>
            <w:r w:rsidRPr="001B219F">
              <w:t>25</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599C776" w14:textId="59161AA1" w:rsidR="009913A1" w:rsidRDefault="009913A1" w:rsidP="00BE3863">
            <w:pPr>
              <w:pStyle w:val="Nidungvnbn"/>
              <w:spacing w:line="240" w:lineRule="auto"/>
              <w:ind w:firstLine="0"/>
            </w:pPr>
            <w:r w:rsidRPr="001B219F">
              <w:t>995</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785CF35" w14:textId="1E02A642" w:rsidR="009913A1" w:rsidRDefault="009913A1" w:rsidP="00BE3863">
            <w:pPr>
              <w:pStyle w:val="Nidungvnbn"/>
              <w:spacing w:line="240" w:lineRule="auto"/>
              <w:ind w:firstLine="0"/>
            </w:pPr>
            <w:r w:rsidRPr="001B219F">
              <w:t>398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36B2030" w14:textId="2F6FF5FF"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FBE958D" w14:textId="4369C044" w:rsidR="009913A1" w:rsidRDefault="009913A1" w:rsidP="00BE3863">
            <w:pPr>
              <w:pStyle w:val="Nidungvnbn"/>
              <w:keepNext/>
              <w:spacing w:line="240" w:lineRule="auto"/>
              <w:ind w:firstLine="0"/>
            </w:pPr>
            <w:r w:rsidRPr="001B219F">
              <w:t>IMAGE</w:t>
            </w:r>
          </w:p>
        </w:tc>
      </w:tr>
      <w:tr w:rsidR="009913A1" w14:paraId="4D6C705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5DCB71E" w14:textId="2119ED45" w:rsidR="009913A1" w:rsidRPr="00FA4BDB" w:rsidRDefault="009913A1" w:rsidP="00BE3863">
            <w:pPr>
              <w:pStyle w:val="Nidungvnbn"/>
              <w:spacing w:line="240" w:lineRule="auto"/>
              <w:ind w:firstLine="0"/>
              <w:jc w:val="left"/>
              <w:rPr>
                <w:b/>
              </w:rPr>
            </w:pPr>
            <w:r w:rsidRPr="00FA4BDB">
              <w:rPr>
                <w:b/>
              </w:rPr>
              <w:t>SyntheticControl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69C101" w14:textId="5604F27D" w:rsidR="009913A1" w:rsidRDefault="009913A1" w:rsidP="00BE3863">
            <w:pPr>
              <w:pStyle w:val="Nidungvnbn"/>
              <w:spacing w:line="240" w:lineRule="auto"/>
              <w:ind w:firstLine="0"/>
            </w:pPr>
            <w:r w:rsidRPr="001B219F">
              <w:t>300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71E2BAA" w14:textId="6752E83A" w:rsidR="009913A1" w:rsidRDefault="009913A1" w:rsidP="00BE3863">
            <w:pPr>
              <w:pStyle w:val="Nidungvnbn"/>
              <w:spacing w:line="240" w:lineRule="auto"/>
              <w:ind w:firstLine="0"/>
            </w:pPr>
            <w:r w:rsidRPr="001B219F">
              <w:t>300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B7DEC9A" w14:textId="13D32FD1" w:rsidR="009913A1" w:rsidRDefault="009913A1" w:rsidP="00BE3863">
            <w:pPr>
              <w:pStyle w:val="Nidungvnbn"/>
              <w:spacing w:line="240" w:lineRule="auto"/>
              <w:ind w:firstLine="0"/>
            </w:pPr>
            <w:r w:rsidRPr="001B219F">
              <w:t>60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8EAB39A" w14:textId="100FE56F" w:rsidR="009913A1" w:rsidRDefault="009913A1" w:rsidP="00BE3863">
            <w:pPr>
              <w:pStyle w:val="Nidungvnbn"/>
              <w:spacing w:line="240" w:lineRule="auto"/>
              <w:ind w:firstLine="0"/>
            </w:pPr>
            <w:r w:rsidRPr="001B219F">
              <w:t>6</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EF8E4C1" w14:textId="06C8CC70" w:rsidR="009913A1" w:rsidRDefault="009913A1" w:rsidP="00BE3863">
            <w:pPr>
              <w:pStyle w:val="Nidungvnbn"/>
              <w:keepNext/>
              <w:spacing w:line="240" w:lineRule="auto"/>
              <w:ind w:firstLine="0"/>
            </w:pPr>
            <w:r w:rsidRPr="001B219F">
              <w:t>SIMULATED</w:t>
            </w:r>
          </w:p>
        </w:tc>
      </w:tr>
      <w:tr w:rsidR="009913A1" w14:paraId="5ED50DA7"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79134F" w14:textId="199DEA24" w:rsidR="009913A1" w:rsidRPr="00FA4BDB" w:rsidRDefault="009913A1" w:rsidP="00BE3863">
            <w:pPr>
              <w:pStyle w:val="Nidungvnbn"/>
              <w:spacing w:line="240" w:lineRule="auto"/>
              <w:ind w:firstLine="0"/>
              <w:jc w:val="left"/>
              <w:rPr>
                <w:b/>
              </w:rPr>
            </w:pPr>
            <w:r w:rsidRPr="00FA4BDB">
              <w:rPr>
                <w:b/>
              </w:rPr>
              <w:t>ToeSegmentation1</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5E66C61" w14:textId="6C7EA32A" w:rsidR="009913A1" w:rsidRDefault="009913A1" w:rsidP="00BE3863">
            <w:pPr>
              <w:pStyle w:val="Nidungvnbn"/>
              <w:spacing w:line="240" w:lineRule="auto"/>
              <w:ind w:firstLine="0"/>
            </w:pPr>
            <w:r w:rsidRPr="001B219F">
              <w:t>40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3D8A54D" w14:textId="173BCF4F" w:rsidR="009913A1" w:rsidRDefault="009913A1" w:rsidP="00BE3863">
            <w:pPr>
              <w:pStyle w:val="Nidungvnbn"/>
              <w:spacing w:line="240" w:lineRule="auto"/>
              <w:ind w:firstLine="0"/>
            </w:pPr>
            <w:r w:rsidRPr="001B219F">
              <w:t>228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4A2935" w14:textId="7050415A" w:rsidR="009913A1" w:rsidRDefault="009913A1" w:rsidP="00BE3863">
            <w:pPr>
              <w:pStyle w:val="Nidungvnbn"/>
              <w:spacing w:line="240" w:lineRule="auto"/>
              <w:ind w:firstLine="0"/>
            </w:pPr>
            <w:r w:rsidRPr="001B219F">
              <w:t>277</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1B8C81" w14:textId="4C5F4A88"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4E9F7D2" w14:textId="6AD6B1A2" w:rsidR="009913A1" w:rsidRDefault="009913A1" w:rsidP="00BE3863">
            <w:pPr>
              <w:pStyle w:val="Nidungvnbn"/>
              <w:keepNext/>
              <w:spacing w:line="240" w:lineRule="auto"/>
              <w:ind w:firstLine="0"/>
            </w:pPr>
            <w:r w:rsidRPr="001B219F">
              <w:t>MOTION</w:t>
            </w:r>
          </w:p>
        </w:tc>
      </w:tr>
      <w:tr w:rsidR="009913A1" w14:paraId="5CE1A705"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9CA9C5" w14:textId="729B2C3E" w:rsidR="009913A1" w:rsidRPr="00FA4BDB" w:rsidRDefault="009913A1" w:rsidP="00BE3863">
            <w:pPr>
              <w:pStyle w:val="Nidungvnbn"/>
              <w:spacing w:line="240" w:lineRule="auto"/>
              <w:ind w:firstLine="0"/>
              <w:jc w:val="left"/>
              <w:rPr>
                <w:b/>
              </w:rPr>
            </w:pPr>
            <w:r w:rsidRPr="00FA4BDB">
              <w:rPr>
                <w:b/>
              </w:rPr>
              <w:t>ToeSegmentation2</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B29B233" w14:textId="20AEBDF9" w:rsidR="009913A1" w:rsidRDefault="009913A1" w:rsidP="00BE3863">
            <w:pPr>
              <w:pStyle w:val="Nidungvnbn"/>
              <w:spacing w:line="240" w:lineRule="auto"/>
              <w:ind w:firstLine="0"/>
            </w:pPr>
            <w:r w:rsidRPr="001B219F">
              <w:t>36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9A61AE2" w14:textId="1783333F" w:rsidR="009913A1" w:rsidRDefault="009913A1" w:rsidP="00BE3863">
            <w:pPr>
              <w:pStyle w:val="Nidungvnbn"/>
              <w:spacing w:line="240" w:lineRule="auto"/>
              <w:ind w:firstLine="0"/>
            </w:pPr>
            <w:r w:rsidRPr="001B219F">
              <w:t>130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4620719" w14:textId="1ED995E9" w:rsidR="009913A1" w:rsidRDefault="009913A1" w:rsidP="00BE3863">
            <w:pPr>
              <w:pStyle w:val="Nidungvnbn"/>
              <w:spacing w:line="240" w:lineRule="auto"/>
              <w:ind w:firstLine="0"/>
            </w:pPr>
            <w:r w:rsidRPr="001B219F">
              <w:t>343</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B7305D" w14:textId="17604F21"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1C710F0" w14:textId="7771E251" w:rsidR="009913A1" w:rsidRDefault="009913A1" w:rsidP="00BE3863">
            <w:pPr>
              <w:pStyle w:val="Nidungvnbn"/>
              <w:keepNext/>
              <w:spacing w:line="240" w:lineRule="auto"/>
              <w:ind w:firstLine="0"/>
            </w:pPr>
            <w:r w:rsidRPr="001B219F">
              <w:t>MOTION</w:t>
            </w:r>
          </w:p>
        </w:tc>
      </w:tr>
      <w:tr w:rsidR="009913A1" w14:paraId="44C20C1F"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DBB94C" w14:textId="2A2A2AE3" w:rsidR="009913A1" w:rsidRPr="00FA4BDB" w:rsidRDefault="009913A1" w:rsidP="00BE3863">
            <w:pPr>
              <w:pStyle w:val="Nidungvnbn"/>
              <w:spacing w:line="240" w:lineRule="auto"/>
              <w:ind w:firstLine="0"/>
              <w:jc w:val="left"/>
              <w:rPr>
                <w:b/>
              </w:rPr>
            </w:pPr>
            <w:r w:rsidRPr="00FA4BDB">
              <w:rPr>
                <w:b/>
              </w:rPr>
              <w:lastRenderedPageBreak/>
              <w:t>Trace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460681B" w14:textId="0083D548" w:rsidR="009913A1" w:rsidRDefault="009913A1" w:rsidP="00BE3863">
            <w:pPr>
              <w:pStyle w:val="Nidungvnbn"/>
              <w:spacing w:line="240" w:lineRule="auto"/>
              <w:ind w:firstLine="0"/>
            </w:pPr>
            <w:r w:rsidRPr="001B219F">
              <w:t>100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86C94D" w14:textId="15F61EEA" w:rsidR="009913A1" w:rsidRDefault="009913A1" w:rsidP="00BE3863">
            <w:pPr>
              <w:pStyle w:val="Nidungvnbn"/>
              <w:spacing w:line="240" w:lineRule="auto"/>
              <w:ind w:firstLine="0"/>
            </w:pPr>
            <w:r w:rsidRPr="001B219F">
              <w:t>100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AE53B41" w14:textId="6A76005E" w:rsidR="009913A1" w:rsidRDefault="009913A1" w:rsidP="00BE3863">
            <w:pPr>
              <w:pStyle w:val="Nidungvnbn"/>
              <w:spacing w:line="240" w:lineRule="auto"/>
              <w:ind w:firstLine="0"/>
            </w:pPr>
            <w:r w:rsidRPr="001B219F">
              <w:t>275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71F13DD" w14:textId="2AD32F49"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49EAD1" w14:textId="1532649D" w:rsidR="009913A1" w:rsidRDefault="009913A1" w:rsidP="00BE3863">
            <w:pPr>
              <w:pStyle w:val="Nidungvnbn"/>
              <w:keepNext/>
              <w:spacing w:line="240" w:lineRule="auto"/>
              <w:ind w:firstLine="0"/>
            </w:pPr>
            <w:r w:rsidRPr="001B219F">
              <w:t>SENSOR</w:t>
            </w:r>
          </w:p>
        </w:tc>
      </w:tr>
      <w:tr w:rsidR="009913A1" w14:paraId="4135B1E8"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EC8295" w14:textId="4EB14497" w:rsidR="009913A1" w:rsidRPr="00FA4BDB" w:rsidRDefault="009913A1" w:rsidP="00BE3863">
            <w:pPr>
              <w:pStyle w:val="Nidungvnbn"/>
              <w:spacing w:line="240" w:lineRule="auto"/>
              <w:ind w:firstLine="0"/>
              <w:jc w:val="left"/>
              <w:rPr>
                <w:b/>
              </w:rPr>
            </w:pPr>
            <w:r w:rsidRPr="00FA4BDB">
              <w:rPr>
                <w:b/>
              </w:rPr>
              <w:t>TwoLeadECG</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5A7E26" w14:textId="1E2D63FD" w:rsidR="009913A1" w:rsidRDefault="009913A1" w:rsidP="00BE3863">
            <w:pPr>
              <w:pStyle w:val="Nidungvnbn"/>
              <w:spacing w:line="240" w:lineRule="auto"/>
              <w:ind w:firstLine="0"/>
            </w:pPr>
            <w:r w:rsidRPr="001B219F">
              <w:t>23</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DA6407D" w14:textId="1072580C" w:rsidR="009913A1" w:rsidRDefault="009913A1" w:rsidP="00BE3863">
            <w:pPr>
              <w:pStyle w:val="Nidungvnbn"/>
              <w:spacing w:line="240" w:lineRule="auto"/>
              <w:ind w:firstLine="0"/>
            </w:pPr>
            <w:r w:rsidRPr="001B219F">
              <w:t>1139</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E04B63B" w14:textId="13BF3645" w:rsidR="009913A1" w:rsidRDefault="009913A1" w:rsidP="00BE3863">
            <w:pPr>
              <w:pStyle w:val="Nidungvnbn"/>
              <w:spacing w:line="240" w:lineRule="auto"/>
              <w:ind w:firstLine="0"/>
            </w:pPr>
            <w:r w:rsidRPr="001B219F">
              <w:t>82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5CFBF76" w14:textId="55407F8E"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F0FD64" w14:textId="54F2853A" w:rsidR="009913A1" w:rsidRDefault="009913A1" w:rsidP="00BE3863">
            <w:pPr>
              <w:pStyle w:val="Nidungvnbn"/>
              <w:keepNext/>
              <w:spacing w:line="240" w:lineRule="auto"/>
              <w:ind w:firstLine="0"/>
            </w:pPr>
            <w:r w:rsidRPr="001B219F">
              <w:t>ECG</w:t>
            </w:r>
          </w:p>
        </w:tc>
      </w:tr>
      <w:tr w:rsidR="009913A1" w14:paraId="159B2E76"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56E9C5" w14:textId="1F989A1E" w:rsidR="009913A1" w:rsidRPr="00FA4BDB" w:rsidRDefault="009913A1" w:rsidP="00BE3863">
            <w:pPr>
              <w:pStyle w:val="Nidungvnbn"/>
              <w:spacing w:line="240" w:lineRule="auto"/>
              <w:ind w:firstLine="0"/>
              <w:jc w:val="left"/>
              <w:rPr>
                <w:b/>
              </w:rPr>
            </w:pPr>
            <w:r w:rsidRPr="00FA4BDB">
              <w:rPr>
                <w:b/>
              </w:rPr>
              <w:t>TwoPatterns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5316B0" w14:textId="605419FD" w:rsidR="009913A1" w:rsidRDefault="009913A1" w:rsidP="00BE3863">
            <w:pPr>
              <w:pStyle w:val="Nidungvnbn"/>
              <w:spacing w:line="240" w:lineRule="auto"/>
              <w:ind w:firstLine="0"/>
            </w:pPr>
            <w:r w:rsidRPr="001B219F">
              <w:t>1000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A9A3BE5" w14:textId="66DABA78" w:rsidR="009913A1" w:rsidRDefault="009913A1" w:rsidP="00BE3863">
            <w:pPr>
              <w:pStyle w:val="Nidungvnbn"/>
              <w:spacing w:line="240" w:lineRule="auto"/>
              <w:ind w:firstLine="0"/>
            </w:pPr>
            <w:r w:rsidRPr="001B219F">
              <w:t>4000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9F8B7DA" w14:textId="0F5B3834" w:rsidR="009913A1" w:rsidRDefault="009913A1" w:rsidP="00BE3863">
            <w:pPr>
              <w:pStyle w:val="Nidungvnbn"/>
              <w:spacing w:line="240" w:lineRule="auto"/>
              <w:ind w:firstLine="0"/>
            </w:pPr>
            <w:r w:rsidRPr="001B219F">
              <w:t>128</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5B2031C" w14:textId="29DEB557" w:rsidR="009913A1" w:rsidRDefault="009913A1" w:rsidP="00BE3863">
            <w:pPr>
              <w:pStyle w:val="Nidungvnbn"/>
              <w:spacing w:line="240" w:lineRule="auto"/>
              <w:ind w:firstLine="0"/>
            </w:pPr>
            <w:r w:rsidRPr="001B219F">
              <w:t>4</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2E05A4" w14:textId="2102431B" w:rsidR="009913A1" w:rsidRDefault="009913A1" w:rsidP="00BE3863">
            <w:pPr>
              <w:pStyle w:val="Nidungvnbn"/>
              <w:keepNext/>
              <w:spacing w:line="240" w:lineRule="auto"/>
              <w:ind w:firstLine="0"/>
            </w:pPr>
            <w:r w:rsidRPr="001B219F">
              <w:t>SIMULATED</w:t>
            </w:r>
          </w:p>
        </w:tc>
      </w:tr>
      <w:tr w:rsidR="009913A1" w14:paraId="189BACE9"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1E0C891" w14:textId="037F1542" w:rsidR="009913A1" w:rsidRPr="00FA4BDB" w:rsidRDefault="009913A1" w:rsidP="00BE3863">
            <w:pPr>
              <w:pStyle w:val="Nidungvnbn"/>
              <w:spacing w:line="240" w:lineRule="auto"/>
              <w:ind w:firstLine="0"/>
              <w:jc w:val="left"/>
              <w:rPr>
                <w:b/>
              </w:rPr>
            </w:pPr>
            <w:r w:rsidRPr="00FA4BDB">
              <w:rPr>
                <w:b/>
              </w:rPr>
              <w:t>UMD</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7B5DC8" w14:textId="0AE87617" w:rsidR="009913A1" w:rsidRDefault="009913A1" w:rsidP="00BE3863">
            <w:pPr>
              <w:pStyle w:val="Nidungvnbn"/>
              <w:spacing w:line="240" w:lineRule="auto"/>
              <w:ind w:firstLine="0"/>
            </w:pPr>
            <w:r w:rsidRPr="001B219F">
              <w:t>36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2C9AC48" w14:textId="0ED497EF" w:rsidR="009913A1" w:rsidRDefault="009913A1" w:rsidP="00BE3863">
            <w:pPr>
              <w:pStyle w:val="Nidungvnbn"/>
              <w:spacing w:line="240" w:lineRule="auto"/>
              <w:ind w:firstLine="0"/>
            </w:pPr>
            <w:r w:rsidRPr="001B219F">
              <w:t>144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DE30BD6" w14:textId="71EC50AD" w:rsidR="009913A1" w:rsidRDefault="009913A1" w:rsidP="00BE3863">
            <w:pPr>
              <w:pStyle w:val="Nidungvnbn"/>
              <w:spacing w:line="240" w:lineRule="auto"/>
              <w:ind w:firstLine="0"/>
            </w:pPr>
            <w:r w:rsidRPr="001B219F">
              <w:t>150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4A0E1A" w14:textId="55751614" w:rsidR="009913A1" w:rsidRDefault="009913A1" w:rsidP="00BE3863">
            <w:pPr>
              <w:pStyle w:val="Nidungvnbn"/>
              <w:spacing w:line="240" w:lineRule="auto"/>
              <w:ind w:firstLine="0"/>
            </w:pPr>
            <w:r w:rsidRPr="001B219F">
              <w:t>3</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60BAA93" w14:textId="3DA25F14" w:rsidR="009913A1" w:rsidRDefault="009913A1" w:rsidP="00BE3863">
            <w:pPr>
              <w:pStyle w:val="Nidungvnbn"/>
              <w:keepNext/>
              <w:spacing w:line="240" w:lineRule="auto"/>
              <w:ind w:firstLine="0"/>
            </w:pPr>
            <w:r w:rsidRPr="001B219F">
              <w:t>SIMULATED</w:t>
            </w:r>
          </w:p>
        </w:tc>
      </w:tr>
      <w:tr w:rsidR="009913A1" w14:paraId="371EDA8E"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DC635B3" w14:textId="77777777" w:rsidR="00477E2A" w:rsidRPr="00FA4BDB" w:rsidRDefault="009913A1" w:rsidP="00BE3863">
            <w:pPr>
              <w:pStyle w:val="Nidungvnbn"/>
              <w:spacing w:line="240" w:lineRule="auto"/>
              <w:ind w:firstLine="0"/>
              <w:jc w:val="left"/>
              <w:rPr>
                <w:b/>
              </w:rPr>
            </w:pPr>
            <w:r w:rsidRPr="00FA4BDB">
              <w:rPr>
                <w:b/>
              </w:rPr>
              <w:t>UWaveGesture</w:t>
            </w:r>
          </w:p>
          <w:p w14:paraId="5BBF612D" w14:textId="523887FF" w:rsidR="009913A1" w:rsidRPr="00FA4BDB" w:rsidRDefault="009913A1" w:rsidP="00BE3863">
            <w:pPr>
              <w:pStyle w:val="Nidungvnbn"/>
              <w:spacing w:line="240" w:lineRule="auto"/>
              <w:ind w:firstLine="0"/>
              <w:jc w:val="left"/>
              <w:rPr>
                <w:b/>
              </w:rPr>
            </w:pPr>
            <w:r w:rsidRPr="00FA4BDB">
              <w:rPr>
                <w:b/>
              </w:rPr>
              <w:t>LibraryAll</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7FFDEB4" w14:textId="75C198C5" w:rsidR="009913A1" w:rsidRDefault="009913A1" w:rsidP="00BE3863">
            <w:pPr>
              <w:pStyle w:val="Nidungvnbn"/>
              <w:spacing w:line="240" w:lineRule="auto"/>
              <w:ind w:firstLine="0"/>
            </w:pPr>
            <w:r w:rsidRPr="001B219F">
              <w:t>896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E0F73B0" w14:textId="11CFB4B2" w:rsidR="009913A1" w:rsidRDefault="009913A1" w:rsidP="00BE3863">
            <w:pPr>
              <w:pStyle w:val="Nidungvnbn"/>
              <w:spacing w:line="240" w:lineRule="auto"/>
              <w:ind w:firstLine="0"/>
            </w:pPr>
            <w:r w:rsidRPr="001B219F">
              <w:t>3582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1D5E7AE" w14:textId="71D77C64" w:rsidR="009913A1" w:rsidRDefault="009913A1" w:rsidP="00BE3863">
            <w:pPr>
              <w:pStyle w:val="Nidungvnbn"/>
              <w:spacing w:line="240" w:lineRule="auto"/>
              <w:ind w:firstLine="0"/>
            </w:pPr>
            <w:r w:rsidRPr="001B219F">
              <w:t>945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625AF4B" w14:textId="18CEF6D0" w:rsidR="009913A1" w:rsidRDefault="009913A1" w:rsidP="00BE3863">
            <w:pPr>
              <w:pStyle w:val="Nidungvnbn"/>
              <w:spacing w:line="240" w:lineRule="auto"/>
              <w:ind w:firstLine="0"/>
            </w:pPr>
            <w:r w:rsidRPr="001B219F">
              <w:t>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EC282BF" w14:textId="4FC4DCD1" w:rsidR="009913A1" w:rsidRDefault="009913A1" w:rsidP="00BE3863">
            <w:pPr>
              <w:pStyle w:val="Nidungvnbn"/>
              <w:keepNext/>
              <w:spacing w:line="240" w:lineRule="auto"/>
              <w:ind w:firstLine="0"/>
            </w:pPr>
            <w:r w:rsidRPr="001B219F">
              <w:t>MOTION</w:t>
            </w:r>
          </w:p>
        </w:tc>
      </w:tr>
      <w:tr w:rsidR="009913A1" w14:paraId="7F160413"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D4D0F98" w14:textId="77777777" w:rsidR="00477E2A" w:rsidRPr="00FA4BDB" w:rsidRDefault="009913A1" w:rsidP="00BE3863">
            <w:pPr>
              <w:pStyle w:val="Nidungvnbn"/>
              <w:spacing w:line="240" w:lineRule="auto"/>
              <w:ind w:firstLine="0"/>
              <w:jc w:val="left"/>
              <w:rPr>
                <w:b/>
              </w:rPr>
            </w:pPr>
            <w:r w:rsidRPr="00FA4BDB">
              <w:rPr>
                <w:b/>
              </w:rPr>
              <w:t>UWaveGesture</w:t>
            </w:r>
          </w:p>
          <w:p w14:paraId="49F08AA8" w14:textId="1467CDC1" w:rsidR="009913A1" w:rsidRPr="00FA4BDB" w:rsidRDefault="009913A1" w:rsidP="00BE3863">
            <w:pPr>
              <w:pStyle w:val="Nidungvnbn"/>
              <w:spacing w:line="240" w:lineRule="auto"/>
              <w:ind w:firstLine="0"/>
              <w:jc w:val="left"/>
              <w:rPr>
                <w:b/>
              </w:rPr>
            </w:pPr>
            <w:r w:rsidRPr="00FA4BDB">
              <w:rPr>
                <w:b/>
              </w:rPr>
              <w:t>LibraryX</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C041DDB" w14:textId="3CBA65EE" w:rsidR="009913A1" w:rsidRDefault="009913A1" w:rsidP="00BE3863">
            <w:pPr>
              <w:pStyle w:val="Nidungvnbn"/>
              <w:spacing w:line="240" w:lineRule="auto"/>
              <w:ind w:firstLine="0"/>
            </w:pPr>
            <w:r w:rsidRPr="001B219F">
              <w:t>896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FA37B2" w14:textId="570C47B1" w:rsidR="009913A1" w:rsidRDefault="009913A1" w:rsidP="00BE3863">
            <w:pPr>
              <w:pStyle w:val="Nidungvnbn"/>
              <w:spacing w:line="240" w:lineRule="auto"/>
              <w:ind w:firstLine="0"/>
            </w:pPr>
            <w:r w:rsidRPr="001B219F">
              <w:t>3582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E377908" w14:textId="360D2EF4" w:rsidR="009913A1" w:rsidRDefault="009913A1" w:rsidP="00BE3863">
            <w:pPr>
              <w:pStyle w:val="Nidungvnbn"/>
              <w:spacing w:line="240" w:lineRule="auto"/>
              <w:ind w:firstLine="0"/>
            </w:pPr>
            <w:r w:rsidRPr="001B219F">
              <w:t>315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12B3226" w14:textId="4DBF3022" w:rsidR="009913A1" w:rsidRDefault="009913A1" w:rsidP="00BE3863">
            <w:pPr>
              <w:pStyle w:val="Nidungvnbn"/>
              <w:spacing w:line="240" w:lineRule="auto"/>
              <w:ind w:firstLine="0"/>
            </w:pPr>
            <w:r w:rsidRPr="001B219F">
              <w:t>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2FBA96" w14:textId="1C9BBD44" w:rsidR="009913A1" w:rsidRDefault="009913A1" w:rsidP="00BE3863">
            <w:pPr>
              <w:pStyle w:val="Nidungvnbn"/>
              <w:keepNext/>
              <w:spacing w:line="240" w:lineRule="auto"/>
              <w:ind w:firstLine="0"/>
            </w:pPr>
            <w:r w:rsidRPr="001B219F">
              <w:t>MOTION</w:t>
            </w:r>
          </w:p>
        </w:tc>
      </w:tr>
      <w:tr w:rsidR="009913A1" w14:paraId="6B1F84BD"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E9D064" w14:textId="77777777" w:rsidR="00477E2A" w:rsidRPr="00FA4BDB" w:rsidRDefault="009913A1" w:rsidP="00BE3863">
            <w:pPr>
              <w:pStyle w:val="Nidungvnbn"/>
              <w:spacing w:line="240" w:lineRule="auto"/>
              <w:ind w:firstLine="0"/>
              <w:jc w:val="left"/>
              <w:rPr>
                <w:b/>
              </w:rPr>
            </w:pPr>
            <w:r w:rsidRPr="00FA4BDB">
              <w:rPr>
                <w:b/>
              </w:rPr>
              <w:t>UWaveGesture</w:t>
            </w:r>
          </w:p>
          <w:p w14:paraId="428926FF" w14:textId="4831F752" w:rsidR="009913A1" w:rsidRPr="00FA4BDB" w:rsidRDefault="009913A1" w:rsidP="00BE3863">
            <w:pPr>
              <w:pStyle w:val="Nidungvnbn"/>
              <w:spacing w:line="240" w:lineRule="auto"/>
              <w:ind w:firstLine="0"/>
              <w:jc w:val="left"/>
              <w:rPr>
                <w:b/>
              </w:rPr>
            </w:pPr>
            <w:r w:rsidRPr="00FA4BDB">
              <w:rPr>
                <w:b/>
              </w:rPr>
              <w:t>LibraryY</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2A9E8F8" w14:textId="1AFB63E1" w:rsidR="009913A1" w:rsidRDefault="009913A1" w:rsidP="00BE3863">
            <w:pPr>
              <w:pStyle w:val="Nidungvnbn"/>
              <w:spacing w:line="240" w:lineRule="auto"/>
              <w:ind w:firstLine="0"/>
            </w:pPr>
            <w:r w:rsidRPr="001B219F">
              <w:t>896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B5B2DE2" w14:textId="0653C6BD" w:rsidR="009913A1" w:rsidRDefault="009913A1" w:rsidP="00BE3863">
            <w:pPr>
              <w:pStyle w:val="Nidungvnbn"/>
              <w:spacing w:line="240" w:lineRule="auto"/>
              <w:ind w:firstLine="0"/>
            </w:pPr>
            <w:r w:rsidRPr="001B219F">
              <w:t>3582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3FC355C" w14:textId="1ABAB56D" w:rsidR="009913A1" w:rsidRDefault="009913A1" w:rsidP="00BE3863">
            <w:pPr>
              <w:pStyle w:val="Nidungvnbn"/>
              <w:spacing w:line="240" w:lineRule="auto"/>
              <w:ind w:firstLine="0"/>
            </w:pPr>
            <w:r w:rsidRPr="001B219F">
              <w:t>315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D97C073" w14:textId="224AD6AA" w:rsidR="009913A1" w:rsidRDefault="009913A1" w:rsidP="00BE3863">
            <w:pPr>
              <w:pStyle w:val="Nidungvnbn"/>
              <w:spacing w:line="240" w:lineRule="auto"/>
              <w:ind w:firstLine="0"/>
            </w:pPr>
            <w:r w:rsidRPr="001B219F">
              <w:t>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BEADD4" w14:textId="7B7E9627" w:rsidR="009913A1" w:rsidRDefault="009913A1" w:rsidP="00BE3863">
            <w:pPr>
              <w:pStyle w:val="Nidungvnbn"/>
              <w:keepNext/>
              <w:spacing w:line="240" w:lineRule="auto"/>
              <w:ind w:firstLine="0"/>
            </w:pPr>
            <w:r w:rsidRPr="001B219F">
              <w:t>MOTION</w:t>
            </w:r>
          </w:p>
        </w:tc>
      </w:tr>
      <w:tr w:rsidR="009913A1" w14:paraId="30B7437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0BCBC9" w14:textId="77777777" w:rsidR="00477E2A" w:rsidRPr="00FA4BDB" w:rsidRDefault="009913A1" w:rsidP="00BE3863">
            <w:pPr>
              <w:pStyle w:val="Nidungvnbn"/>
              <w:spacing w:line="240" w:lineRule="auto"/>
              <w:ind w:firstLine="0"/>
              <w:jc w:val="left"/>
              <w:rPr>
                <w:b/>
              </w:rPr>
            </w:pPr>
            <w:r w:rsidRPr="00FA4BDB">
              <w:rPr>
                <w:b/>
              </w:rPr>
              <w:t>UWaveGesture</w:t>
            </w:r>
          </w:p>
          <w:p w14:paraId="2912C61A" w14:textId="3F7EBC54" w:rsidR="009913A1" w:rsidRPr="00FA4BDB" w:rsidRDefault="009913A1" w:rsidP="00BE3863">
            <w:pPr>
              <w:pStyle w:val="Nidungvnbn"/>
              <w:spacing w:line="240" w:lineRule="auto"/>
              <w:ind w:firstLine="0"/>
              <w:jc w:val="left"/>
              <w:rPr>
                <w:b/>
              </w:rPr>
            </w:pPr>
            <w:r w:rsidRPr="00FA4BDB">
              <w:rPr>
                <w:b/>
              </w:rPr>
              <w:t>LibraryZ</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046A7AA" w14:textId="724257DA" w:rsidR="009913A1" w:rsidRDefault="009913A1" w:rsidP="00BE3863">
            <w:pPr>
              <w:pStyle w:val="Nidungvnbn"/>
              <w:spacing w:line="240" w:lineRule="auto"/>
              <w:ind w:firstLine="0"/>
            </w:pPr>
            <w:r w:rsidRPr="001B219F">
              <w:t>896</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19B04E4" w14:textId="57CBD264" w:rsidR="009913A1" w:rsidRDefault="009913A1" w:rsidP="00BE3863">
            <w:pPr>
              <w:pStyle w:val="Nidungvnbn"/>
              <w:spacing w:line="240" w:lineRule="auto"/>
              <w:ind w:firstLine="0"/>
            </w:pPr>
            <w:r w:rsidRPr="001B219F">
              <w:t>3582</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3177A63" w14:textId="2C146E28" w:rsidR="009913A1" w:rsidRDefault="009913A1" w:rsidP="00BE3863">
            <w:pPr>
              <w:pStyle w:val="Nidungvnbn"/>
              <w:spacing w:line="240" w:lineRule="auto"/>
              <w:ind w:firstLine="0"/>
            </w:pPr>
            <w:r w:rsidRPr="001B219F">
              <w:t>315</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6BF26D1" w14:textId="00552369" w:rsidR="009913A1" w:rsidRDefault="009913A1" w:rsidP="00BE3863">
            <w:pPr>
              <w:pStyle w:val="Nidungvnbn"/>
              <w:spacing w:line="240" w:lineRule="auto"/>
              <w:ind w:firstLine="0"/>
            </w:pPr>
            <w:r w:rsidRPr="001B219F">
              <w:t>8</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E410DB2" w14:textId="699C5CAC" w:rsidR="009913A1" w:rsidRDefault="009913A1" w:rsidP="00BE3863">
            <w:pPr>
              <w:pStyle w:val="Nidungvnbn"/>
              <w:keepNext/>
              <w:spacing w:line="240" w:lineRule="auto"/>
              <w:ind w:firstLine="0"/>
            </w:pPr>
            <w:r w:rsidRPr="001B219F">
              <w:t>MOTION</w:t>
            </w:r>
          </w:p>
        </w:tc>
      </w:tr>
      <w:tr w:rsidR="009913A1" w14:paraId="740105B6"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26C8D64" w14:textId="36323F90" w:rsidR="009913A1" w:rsidRPr="00FA4BDB" w:rsidRDefault="009913A1" w:rsidP="00BE3863">
            <w:pPr>
              <w:pStyle w:val="Nidungvnbn"/>
              <w:spacing w:line="240" w:lineRule="auto"/>
              <w:ind w:firstLine="0"/>
              <w:jc w:val="left"/>
              <w:rPr>
                <w:b/>
              </w:rPr>
            </w:pPr>
            <w:r w:rsidRPr="00FA4BDB">
              <w:rPr>
                <w:b/>
              </w:rPr>
              <w:t>Wafer</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9790DF7" w14:textId="3904A0AB" w:rsidR="009913A1" w:rsidRDefault="009913A1" w:rsidP="00BE3863">
            <w:pPr>
              <w:pStyle w:val="Nidungvnbn"/>
              <w:spacing w:line="240" w:lineRule="auto"/>
              <w:ind w:firstLine="0"/>
            </w:pPr>
            <w:r w:rsidRPr="001B219F">
              <w:t>1000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419B85D" w14:textId="3DC379F4" w:rsidR="009913A1" w:rsidRDefault="009913A1" w:rsidP="00BE3863">
            <w:pPr>
              <w:pStyle w:val="Nidungvnbn"/>
              <w:spacing w:line="240" w:lineRule="auto"/>
              <w:ind w:firstLine="0"/>
            </w:pPr>
            <w:r w:rsidRPr="001B219F">
              <w:t>6164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59C29689" w14:textId="655EE8AF" w:rsidR="009913A1" w:rsidRDefault="009913A1" w:rsidP="00BE3863">
            <w:pPr>
              <w:pStyle w:val="Nidungvnbn"/>
              <w:spacing w:line="240" w:lineRule="auto"/>
              <w:ind w:firstLine="0"/>
            </w:pPr>
            <w:r w:rsidRPr="001B219F">
              <w:t>152</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915DBF1" w14:textId="0770D1B9"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6A35BAD" w14:textId="0C8B200C" w:rsidR="009913A1" w:rsidRDefault="009913A1" w:rsidP="00BE3863">
            <w:pPr>
              <w:pStyle w:val="Nidungvnbn"/>
              <w:keepNext/>
              <w:spacing w:line="240" w:lineRule="auto"/>
              <w:ind w:firstLine="0"/>
            </w:pPr>
            <w:r w:rsidRPr="001B219F">
              <w:t>SENSOR</w:t>
            </w:r>
          </w:p>
        </w:tc>
      </w:tr>
      <w:tr w:rsidR="009913A1" w14:paraId="5D15EEA1"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64AE192" w14:textId="0788B683" w:rsidR="009913A1" w:rsidRPr="00FA4BDB" w:rsidRDefault="009913A1" w:rsidP="00BE3863">
            <w:pPr>
              <w:pStyle w:val="Nidungvnbn"/>
              <w:spacing w:line="240" w:lineRule="auto"/>
              <w:ind w:firstLine="0"/>
              <w:jc w:val="left"/>
              <w:rPr>
                <w:b/>
              </w:rPr>
            </w:pPr>
            <w:r w:rsidRPr="00FA4BDB">
              <w:rPr>
                <w:b/>
              </w:rPr>
              <w:t>Wine</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1BC886F" w14:textId="63D693B8" w:rsidR="009913A1" w:rsidRDefault="009913A1" w:rsidP="00BE3863">
            <w:pPr>
              <w:pStyle w:val="Nidungvnbn"/>
              <w:spacing w:line="240" w:lineRule="auto"/>
              <w:ind w:firstLine="0"/>
            </w:pPr>
            <w:r w:rsidRPr="001B219F">
              <w:t>57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8CB07D5" w14:textId="75D5BB9C" w:rsidR="009913A1" w:rsidRDefault="009913A1" w:rsidP="00BE3863">
            <w:pPr>
              <w:pStyle w:val="Nidungvnbn"/>
              <w:spacing w:line="240" w:lineRule="auto"/>
              <w:ind w:firstLine="0"/>
            </w:pPr>
            <w:r w:rsidRPr="001B219F">
              <w:t>54</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FF8335F" w14:textId="339AE981" w:rsidR="009913A1" w:rsidRDefault="009913A1" w:rsidP="00BE3863">
            <w:pPr>
              <w:pStyle w:val="Nidungvnbn"/>
              <w:spacing w:line="240" w:lineRule="auto"/>
              <w:ind w:firstLine="0"/>
            </w:pPr>
            <w:r w:rsidRPr="001B219F">
              <w:t>234</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D797CF" w14:textId="73D72EA4"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CE7A0EF" w14:textId="2CFCC14E" w:rsidR="009913A1" w:rsidRDefault="009913A1" w:rsidP="00BE3863">
            <w:pPr>
              <w:pStyle w:val="Nidungvnbn"/>
              <w:keepNext/>
              <w:spacing w:line="240" w:lineRule="auto"/>
              <w:ind w:firstLine="0"/>
            </w:pPr>
            <w:r w:rsidRPr="001B219F">
              <w:t>SPECTRO</w:t>
            </w:r>
          </w:p>
        </w:tc>
      </w:tr>
      <w:tr w:rsidR="009913A1" w14:paraId="10D208B5"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040809C" w14:textId="02F46053" w:rsidR="009913A1" w:rsidRPr="00FA4BDB" w:rsidRDefault="009913A1" w:rsidP="00BE3863">
            <w:pPr>
              <w:pStyle w:val="Nidungvnbn"/>
              <w:spacing w:line="240" w:lineRule="auto"/>
              <w:ind w:firstLine="0"/>
              <w:jc w:val="left"/>
              <w:rPr>
                <w:b/>
              </w:rPr>
            </w:pPr>
            <w:r w:rsidRPr="00FA4BDB">
              <w:rPr>
                <w:b/>
              </w:rPr>
              <w:t>WordSynonyms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5928610" w14:textId="0D7CAF0B" w:rsidR="009913A1" w:rsidRDefault="009913A1" w:rsidP="00BE3863">
            <w:pPr>
              <w:pStyle w:val="Nidungvnbn"/>
              <w:spacing w:line="240" w:lineRule="auto"/>
              <w:ind w:firstLine="0"/>
            </w:pPr>
            <w:r w:rsidRPr="001B219F">
              <w:t>267</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12DDFCB" w14:textId="4502B6DF" w:rsidR="009913A1" w:rsidRDefault="009913A1" w:rsidP="00BE3863">
            <w:pPr>
              <w:pStyle w:val="Nidungvnbn"/>
              <w:spacing w:line="240" w:lineRule="auto"/>
              <w:ind w:firstLine="0"/>
            </w:pPr>
            <w:r w:rsidRPr="001B219F">
              <w:t>638</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7EF37A6" w14:textId="5298ED9C" w:rsidR="009913A1" w:rsidRDefault="009913A1" w:rsidP="00BE3863">
            <w:pPr>
              <w:pStyle w:val="Nidungvnbn"/>
              <w:spacing w:line="240" w:lineRule="auto"/>
              <w:ind w:firstLine="0"/>
            </w:pPr>
            <w:r w:rsidRPr="001B219F">
              <w:t>270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F36D165" w14:textId="6F0716B2" w:rsidR="009913A1" w:rsidRDefault="009913A1" w:rsidP="00BE3863">
            <w:pPr>
              <w:pStyle w:val="Nidungvnbn"/>
              <w:spacing w:line="240" w:lineRule="auto"/>
              <w:ind w:firstLine="0"/>
            </w:pPr>
            <w:r w:rsidRPr="001B219F">
              <w:t>25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50BCD5B" w14:textId="2AC05CEC" w:rsidR="009913A1" w:rsidRDefault="009913A1" w:rsidP="00BE3863">
            <w:pPr>
              <w:pStyle w:val="Nidungvnbn"/>
              <w:keepNext/>
              <w:spacing w:line="240" w:lineRule="auto"/>
              <w:ind w:firstLine="0"/>
            </w:pPr>
            <w:r w:rsidRPr="001B219F">
              <w:t>IMAGE</w:t>
            </w:r>
          </w:p>
        </w:tc>
      </w:tr>
      <w:tr w:rsidR="009913A1" w14:paraId="6E3C41EA"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45852C7" w14:textId="5944386C" w:rsidR="009913A1" w:rsidRPr="00FA4BDB" w:rsidRDefault="009913A1" w:rsidP="00BE3863">
            <w:pPr>
              <w:pStyle w:val="Nidungvnbn"/>
              <w:spacing w:line="240" w:lineRule="auto"/>
              <w:ind w:firstLine="0"/>
              <w:jc w:val="left"/>
              <w:rPr>
                <w:b/>
              </w:rPr>
            </w:pPr>
            <w:r w:rsidRPr="00FA4BDB">
              <w:rPr>
                <w:b/>
              </w:rPr>
              <w:t>Worms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B6CA316" w14:textId="02BF8636" w:rsidR="009913A1" w:rsidRDefault="009913A1" w:rsidP="00BE3863">
            <w:pPr>
              <w:pStyle w:val="Nidungvnbn"/>
              <w:spacing w:line="240" w:lineRule="auto"/>
              <w:ind w:firstLine="0"/>
            </w:pPr>
            <w:r w:rsidRPr="001B219F">
              <w:t>181</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1B97A82" w14:textId="11A0CD4A" w:rsidR="009913A1" w:rsidRDefault="009913A1" w:rsidP="00BE3863">
            <w:pPr>
              <w:pStyle w:val="Nidungvnbn"/>
              <w:spacing w:line="240" w:lineRule="auto"/>
              <w:ind w:firstLine="0"/>
            </w:pPr>
            <w:r w:rsidRPr="001B219F">
              <w:t>77</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39D75EA" w14:textId="7F7C51C6" w:rsidR="009913A1" w:rsidRDefault="009913A1" w:rsidP="00BE3863">
            <w:pPr>
              <w:pStyle w:val="Nidungvnbn"/>
              <w:spacing w:line="240" w:lineRule="auto"/>
              <w:ind w:firstLine="0"/>
            </w:pPr>
            <w:r w:rsidRPr="001B219F">
              <w:t>900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AC15DB0" w14:textId="207448A7" w:rsidR="009913A1" w:rsidRDefault="009913A1" w:rsidP="00BE3863">
            <w:pPr>
              <w:pStyle w:val="Nidungvnbn"/>
              <w:spacing w:line="240" w:lineRule="auto"/>
              <w:ind w:firstLine="0"/>
            </w:pPr>
            <w:r w:rsidRPr="001B219F">
              <w:t>5</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733EDF3" w14:textId="202A7C58" w:rsidR="009913A1" w:rsidRDefault="009913A1" w:rsidP="00BE3863">
            <w:pPr>
              <w:pStyle w:val="Nidungvnbn"/>
              <w:keepNext/>
              <w:spacing w:line="240" w:lineRule="auto"/>
              <w:ind w:firstLine="0"/>
            </w:pPr>
            <w:r w:rsidRPr="001B219F">
              <w:t>MOTION</w:t>
            </w:r>
          </w:p>
        </w:tc>
      </w:tr>
      <w:tr w:rsidR="009913A1" w14:paraId="2D07431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B105513" w14:textId="7271684B" w:rsidR="009913A1" w:rsidRPr="00FA4BDB" w:rsidRDefault="009913A1" w:rsidP="00BE3863">
            <w:pPr>
              <w:pStyle w:val="Nidungvnbn"/>
              <w:spacing w:line="240" w:lineRule="auto"/>
              <w:ind w:firstLine="0"/>
              <w:jc w:val="left"/>
              <w:rPr>
                <w:b/>
              </w:rPr>
            </w:pPr>
            <w:r w:rsidRPr="00FA4BDB">
              <w:rPr>
                <w:b/>
              </w:rPr>
              <w:t>WormsTwoClass</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3C9CA6B3" w14:textId="36AD970B" w:rsidR="009913A1" w:rsidRDefault="009913A1" w:rsidP="00BE3863">
            <w:pPr>
              <w:pStyle w:val="Nidungvnbn"/>
              <w:spacing w:line="240" w:lineRule="auto"/>
              <w:ind w:firstLine="0"/>
            </w:pPr>
            <w:r w:rsidRPr="001B219F">
              <w:t>181</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0B3F0F9" w14:textId="5414CC4E" w:rsidR="009913A1" w:rsidRDefault="009913A1" w:rsidP="00BE3863">
            <w:pPr>
              <w:pStyle w:val="Nidungvnbn"/>
              <w:spacing w:line="240" w:lineRule="auto"/>
              <w:ind w:firstLine="0"/>
            </w:pPr>
            <w:r w:rsidRPr="001B219F">
              <w:t>77</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307963" w14:textId="2A6CBDE4" w:rsidR="009913A1" w:rsidRDefault="009913A1" w:rsidP="00BE3863">
            <w:pPr>
              <w:pStyle w:val="Nidungvnbn"/>
              <w:spacing w:line="240" w:lineRule="auto"/>
              <w:ind w:firstLine="0"/>
            </w:pPr>
            <w:r w:rsidRPr="001B219F">
              <w:t>900</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8ADD19C" w14:textId="0F0CF2AF"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F4F373F" w14:textId="30511B93" w:rsidR="009913A1" w:rsidRDefault="009913A1" w:rsidP="00BE3863">
            <w:pPr>
              <w:pStyle w:val="Nidungvnbn"/>
              <w:keepNext/>
              <w:spacing w:line="240" w:lineRule="auto"/>
              <w:ind w:firstLine="0"/>
            </w:pPr>
            <w:r w:rsidRPr="001B219F">
              <w:t>MOTION</w:t>
            </w:r>
          </w:p>
        </w:tc>
      </w:tr>
      <w:tr w:rsidR="009913A1" w14:paraId="2CF0987B" w14:textId="77777777" w:rsidTr="00BE3863">
        <w:trPr>
          <w:trHeight w:val="20"/>
          <w:jc w:val="center"/>
        </w:trPr>
        <w:tc>
          <w:tcPr>
            <w:tcW w:w="224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2D1E9D39" w14:textId="155E3EE5" w:rsidR="009913A1" w:rsidRPr="00FA4BDB" w:rsidRDefault="009913A1" w:rsidP="00BE3863">
            <w:pPr>
              <w:pStyle w:val="Nidungvnbn"/>
              <w:spacing w:line="240" w:lineRule="auto"/>
              <w:ind w:firstLine="0"/>
              <w:jc w:val="left"/>
              <w:rPr>
                <w:b/>
              </w:rPr>
            </w:pPr>
            <w:r w:rsidRPr="00FA4BDB">
              <w:rPr>
                <w:b/>
              </w:rPr>
              <w:t>Yoga</w:t>
            </w:r>
          </w:p>
        </w:tc>
        <w:tc>
          <w:tcPr>
            <w:tcW w:w="138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0A8269A7" w14:textId="13274D54" w:rsidR="009913A1" w:rsidRDefault="009913A1" w:rsidP="00BE3863">
            <w:pPr>
              <w:pStyle w:val="Nidungvnbn"/>
              <w:spacing w:line="240" w:lineRule="auto"/>
              <w:ind w:firstLine="0"/>
            </w:pPr>
            <w:r w:rsidRPr="001B219F">
              <w:t>300</w:t>
            </w:r>
          </w:p>
        </w:tc>
        <w:tc>
          <w:tcPr>
            <w:tcW w:w="135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481BEC42" w14:textId="38793314" w:rsidR="009913A1" w:rsidRDefault="009913A1" w:rsidP="00BE3863">
            <w:pPr>
              <w:pStyle w:val="Nidungvnbn"/>
              <w:spacing w:line="240" w:lineRule="auto"/>
              <w:ind w:firstLine="0"/>
            </w:pPr>
            <w:r w:rsidRPr="001B219F">
              <w:t>3000</w:t>
            </w:r>
          </w:p>
        </w:tc>
        <w:tc>
          <w:tcPr>
            <w:tcW w:w="126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7243697A" w14:textId="2917FAA3" w:rsidR="009913A1" w:rsidRDefault="009913A1" w:rsidP="00BE3863">
            <w:pPr>
              <w:pStyle w:val="Nidungvnbn"/>
              <w:spacing w:line="240" w:lineRule="auto"/>
              <w:ind w:firstLine="0"/>
            </w:pPr>
            <w:r w:rsidRPr="001B219F">
              <w:t>426</w:t>
            </w:r>
          </w:p>
        </w:tc>
        <w:tc>
          <w:tcPr>
            <w:tcW w:w="1495"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1F3274CB" w14:textId="7B611896" w:rsidR="009913A1" w:rsidRDefault="009913A1" w:rsidP="00BE3863">
            <w:pPr>
              <w:pStyle w:val="Nidungvnbn"/>
              <w:spacing w:line="240" w:lineRule="auto"/>
              <w:ind w:firstLine="0"/>
            </w:pPr>
            <w:r w:rsidRPr="001B219F">
              <w:t>2</w:t>
            </w:r>
          </w:p>
        </w:tc>
        <w:tc>
          <w:tcPr>
            <w:tcW w:w="1980" w:type="dxa"/>
            <w:tcBorders>
              <w:top w:val="single" w:sz="4" w:space="0" w:color="000000"/>
              <w:left w:val="single" w:sz="4" w:space="0" w:color="000000"/>
              <w:bottom w:val="single" w:sz="4" w:space="0" w:color="000000"/>
              <w:right w:val="single" w:sz="4" w:space="0" w:color="000000"/>
            </w:tcBorders>
            <w:tcMar>
              <w:top w:w="120" w:type="dxa"/>
              <w:left w:w="120" w:type="dxa"/>
              <w:bottom w:w="120" w:type="dxa"/>
              <w:right w:w="120" w:type="dxa"/>
            </w:tcMar>
            <w:vAlign w:val="center"/>
          </w:tcPr>
          <w:p w14:paraId="6DB752CE" w14:textId="2EE18205" w:rsidR="009913A1" w:rsidRDefault="009913A1" w:rsidP="00BE3863">
            <w:pPr>
              <w:pStyle w:val="Nidungvnbn"/>
              <w:keepNext/>
              <w:spacing w:line="240" w:lineRule="auto"/>
              <w:ind w:firstLine="0"/>
            </w:pPr>
            <w:r w:rsidRPr="001B219F">
              <w:t>IMAGE</w:t>
            </w:r>
          </w:p>
        </w:tc>
      </w:tr>
    </w:tbl>
    <w:p w14:paraId="53420641" w14:textId="4C74E9A8" w:rsidR="00A317BA" w:rsidRPr="000D05B5" w:rsidRDefault="000D05B5" w:rsidP="000D05B5">
      <w:pPr>
        <w:pStyle w:val="Caption"/>
        <w:rPr>
          <w:b/>
          <w:lang w:val="vi-VN"/>
        </w:rPr>
      </w:pPr>
      <w:bookmarkStart w:id="182" w:name="_Toc44597561"/>
      <w:r>
        <w:t xml:space="preserve">Bảng </w:t>
      </w:r>
      <w:fldSimple w:instr=" SEQ Bảng \* ARABIC ">
        <w:r w:rsidR="001973A2">
          <w:rPr>
            <w:noProof/>
          </w:rPr>
          <w:t>1</w:t>
        </w:r>
      </w:fldSimple>
      <w:r>
        <w:rPr>
          <w:lang w:val="vi-VN"/>
        </w:rPr>
        <w:t>. Mô tả thuộc tính dữ liệu thực nghiệm</w:t>
      </w:r>
      <w:bookmarkEnd w:id="182"/>
    </w:p>
    <w:p w14:paraId="57952F54" w14:textId="1737A664" w:rsidR="006D0C95" w:rsidRPr="009414D7" w:rsidRDefault="00CE5555" w:rsidP="003919E6">
      <w:pPr>
        <w:pStyle w:val="Tiumccp1"/>
        <w:rPr>
          <w:lang w:val="vi-VN"/>
        </w:rPr>
      </w:pPr>
      <w:bookmarkStart w:id="183" w:name="_Toc44596618"/>
      <w:r w:rsidRPr="00601C18">
        <w:rPr>
          <w:lang w:val="vi-VN"/>
        </w:rPr>
        <w:t xml:space="preserve">1.2 </w:t>
      </w:r>
      <w:r w:rsidR="009F1BB4" w:rsidRPr="009414D7">
        <w:rPr>
          <w:lang w:val="vi-VN"/>
        </w:rPr>
        <w:t>Phương pháp đánh giá</w:t>
      </w:r>
      <w:bookmarkEnd w:id="183"/>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415"/>
        <w:gridCol w:w="2825"/>
        <w:gridCol w:w="3120"/>
      </w:tblGrid>
      <w:tr w:rsidR="009F1BB4" w:rsidRPr="00976D32" w14:paraId="5BD4F9EE" w14:textId="77777777" w:rsidTr="00684124">
        <w:trPr>
          <w:jc w:val="center"/>
        </w:trPr>
        <w:tc>
          <w:tcPr>
            <w:tcW w:w="3415" w:type="dxa"/>
            <w:tcBorders>
              <w:tl2br w:val="single" w:sz="4" w:space="0" w:color="auto"/>
            </w:tcBorders>
          </w:tcPr>
          <w:p w14:paraId="62020CA9" w14:textId="720F185B" w:rsidR="006D0C95" w:rsidRDefault="000B1B1B" w:rsidP="006D0C95">
            <w:pPr>
              <w:pStyle w:val="Nidungvnbn"/>
              <w:jc w:val="left"/>
              <w:rPr>
                <w:b/>
              </w:rPr>
            </w:pPr>
            <w:r w:rsidRPr="007539B3">
              <w:rPr>
                <w:b/>
                <w:lang w:val="vi-VN"/>
              </w:rPr>
              <w:t xml:space="preserve">         </w:t>
            </w:r>
            <w:r w:rsidR="006C6230" w:rsidRPr="007539B3">
              <w:rPr>
                <w:b/>
                <w:lang w:val="vi-VN"/>
              </w:rPr>
              <w:t xml:space="preserve">    </w:t>
            </w:r>
            <w:r w:rsidR="0089219B" w:rsidRPr="00725D4A">
              <w:rPr>
                <w:b/>
                <w:lang w:val="vi-VN"/>
              </w:rPr>
              <w:t xml:space="preserve">     </w:t>
            </w:r>
            <w:r w:rsidR="006C6230">
              <w:rPr>
                <w:b/>
              </w:rPr>
              <w:t>Dự đoán</w:t>
            </w:r>
          </w:p>
          <w:p w14:paraId="4FBC0565" w14:textId="2581F9E6" w:rsidR="006C6230" w:rsidRPr="000B1B1B" w:rsidRDefault="006C6230" w:rsidP="006C6230">
            <w:pPr>
              <w:pStyle w:val="Nidungvnbn"/>
              <w:ind w:firstLine="0"/>
              <w:jc w:val="left"/>
              <w:rPr>
                <w:b/>
              </w:rPr>
            </w:pPr>
            <w:r>
              <w:rPr>
                <w:b/>
              </w:rPr>
              <w:t>Thực tế</w:t>
            </w:r>
          </w:p>
        </w:tc>
        <w:tc>
          <w:tcPr>
            <w:tcW w:w="2825" w:type="dxa"/>
          </w:tcPr>
          <w:p w14:paraId="23047DEB" w14:textId="77777777" w:rsidR="001C3568" w:rsidRPr="009414D7" w:rsidRDefault="001C3568" w:rsidP="001C3568">
            <w:pPr>
              <w:pStyle w:val="Nidungvnbn"/>
              <w:ind w:firstLine="0"/>
              <w:jc w:val="center"/>
              <w:rPr>
                <w:b/>
                <w:lang w:val="vi-VN"/>
              </w:rPr>
            </w:pPr>
            <w:r w:rsidRPr="009414D7">
              <w:rPr>
                <w:b/>
                <w:lang w:val="vi-VN"/>
              </w:rPr>
              <w:t>Dự đoán mẫu là</w:t>
            </w:r>
          </w:p>
          <w:p w14:paraId="7B27C1B0" w14:textId="41D1A71B" w:rsidR="009F1BB4" w:rsidRPr="009414D7" w:rsidRDefault="009F1BB4" w:rsidP="001C3568">
            <w:pPr>
              <w:pStyle w:val="Nidungvnbn"/>
              <w:ind w:firstLine="0"/>
              <w:jc w:val="center"/>
              <w:rPr>
                <w:b/>
                <w:lang w:val="vi-VN"/>
              </w:rPr>
            </w:pPr>
            <w:r w:rsidRPr="009414D7">
              <w:rPr>
                <w:b/>
                <w:lang w:val="vi-VN"/>
              </w:rPr>
              <w:t>dương tính</w:t>
            </w:r>
          </w:p>
        </w:tc>
        <w:tc>
          <w:tcPr>
            <w:tcW w:w="3120" w:type="dxa"/>
          </w:tcPr>
          <w:p w14:paraId="6A7260B6" w14:textId="77777777" w:rsidR="001C3568" w:rsidRPr="009414D7" w:rsidRDefault="001C3568" w:rsidP="001C3568">
            <w:pPr>
              <w:pStyle w:val="Nidungvnbn"/>
              <w:ind w:firstLine="0"/>
              <w:jc w:val="center"/>
              <w:rPr>
                <w:b/>
                <w:lang w:val="vi-VN"/>
              </w:rPr>
            </w:pPr>
            <w:r w:rsidRPr="009414D7">
              <w:rPr>
                <w:b/>
                <w:lang w:val="vi-VN"/>
              </w:rPr>
              <w:t>Dự đoán mẫu là</w:t>
            </w:r>
          </w:p>
          <w:p w14:paraId="3F3E8083" w14:textId="2E82C954" w:rsidR="009F1BB4" w:rsidRPr="009414D7" w:rsidRDefault="009F1BB4" w:rsidP="001C3568">
            <w:pPr>
              <w:pStyle w:val="Nidungvnbn"/>
              <w:ind w:firstLine="0"/>
              <w:jc w:val="center"/>
              <w:rPr>
                <w:b/>
                <w:lang w:val="vi-VN"/>
              </w:rPr>
            </w:pPr>
            <w:r w:rsidRPr="009414D7">
              <w:rPr>
                <w:b/>
                <w:lang w:val="vi-VN"/>
              </w:rPr>
              <w:t>âm tính</w:t>
            </w:r>
          </w:p>
        </w:tc>
      </w:tr>
      <w:tr w:rsidR="009F1BB4" w14:paraId="3A8E0220" w14:textId="77777777" w:rsidTr="00684124">
        <w:trPr>
          <w:jc w:val="center"/>
        </w:trPr>
        <w:tc>
          <w:tcPr>
            <w:tcW w:w="3415" w:type="dxa"/>
          </w:tcPr>
          <w:p w14:paraId="1484FF39" w14:textId="77777777" w:rsidR="009F1BB4" w:rsidRPr="009414D7" w:rsidRDefault="009F1BB4" w:rsidP="001C3568">
            <w:pPr>
              <w:pStyle w:val="Nidungvnbn"/>
              <w:ind w:firstLine="0"/>
              <w:jc w:val="left"/>
              <w:rPr>
                <w:b/>
                <w:lang w:val="vi-VN"/>
              </w:rPr>
            </w:pPr>
            <w:r w:rsidRPr="009414D7">
              <w:rPr>
                <w:b/>
                <w:lang w:val="vi-VN"/>
              </w:rPr>
              <w:t>Mẫu thực sự là dương tính</w:t>
            </w:r>
          </w:p>
        </w:tc>
        <w:tc>
          <w:tcPr>
            <w:tcW w:w="2825" w:type="dxa"/>
          </w:tcPr>
          <w:p w14:paraId="4D3FE66D" w14:textId="77777777" w:rsidR="009F1BB4" w:rsidRDefault="009F1BB4" w:rsidP="00DA7802">
            <w:pPr>
              <w:pStyle w:val="Nidungvnbn"/>
              <w:ind w:firstLine="0"/>
            </w:pPr>
            <w:r>
              <w:t>True Positive (TP)</w:t>
            </w:r>
          </w:p>
        </w:tc>
        <w:tc>
          <w:tcPr>
            <w:tcW w:w="3120" w:type="dxa"/>
          </w:tcPr>
          <w:p w14:paraId="2777D0B2" w14:textId="77777777" w:rsidR="009F1BB4" w:rsidRDefault="009F1BB4" w:rsidP="00DA7802">
            <w:pPr>
              <w:pStyle w:val="Nidungvnbn"/>
              <w:ind w:firstLine="0"/>
            </w:pPr>
            <w:r>
              <w:t>False Negative (FN)</w:t>
            </w:r>
          </w:p>
        </w:tc>
      </w:tr>
      <w:tr w:rsidR="009F1BB4" w14:paraId="3720A085" w14:textId="77777777" w:rsidTr="00684124">
        <w:trPr>
          <w:jc w:val="center"/>
        </w:trPr>
        <w:tc>
          <w:tcPr>
            <w:tcW w:w="3415" w:type="dxa"/>
          </w:tcPr>
          <w:p w14:paraId="74F447B5" w14:textId="77777777" w:rsidR="009F1BB4" w:rsidRPr="001C3568" w:rsidRDefault="009F1BB4" w:rsidP="001C3568">
            <w:pPr>
              <w:pStyle w:val="Nidungvnbn"/>
              <w:ind w:firstLine="0"/>
              <w:jc w:val="left"/>
              <w:rPr>
                <w:b/>
              </w:rPr>
            </w:pPr>
            <w:r w:rsidRPr="001C3568">
              <w:rPr>
                <w:b/>
              </w:rPr>
              <w:t>Mẫu thực sự là âm tính</w:t>
            </w:r>
          </w:p>
        </w:tc>
        <w:tc>
          <w:tcPr>
            <w:tcW w:w="2825" w:type="dxa"/>
          </w:tcPr>
          <w:p w14:paraId="5A6FF2E6" w14:textId="77777777" w:rsidR="009F1BB4" w:rsidRDefault="009F1BB4" w:rsidP="00DA7802">
            <w:pPr>
              <w:pStyle w:val="Nidungvnbn"/>
              <w:ind w:firstLine="0"/>
            </w:pPr>
            <w:r>
              <w:t>False Positive (FP)</w:t>
            </w:r>
          </w:p>
        </w:tc>
        <w:tc>
          <w:tcPr>
            <w:tcW w:w="3120" w:type="dxa"/>
          </w:tcPr>
          <w:p w14:paraId="13C63D0C" w14:textId="77777777" w:rsidR="009F1BB4" w:rsidRDefault="009F1BB4" w:rsidP="004749AF">
            <w:pPr>
              <w:pStyle w:val="Nidungvnbn"/>
              <w:keepNext/>
              <w:ind w:firstLine="0"/>
            </w:pPr>
            <w:r>
              <w:t>True Negative (TN)</w:t>
            </w:r>
          </w:p>
        </w:tc>
      </w:tr>
    </w:tbl>
    <w:p w14:paraId="2CB47ABC" w14:textId="40C465B4" w:rsidR="004749AF" w:rsidRPr="004749AF" w:rsidRDefault="004749AF">
      <w:pPr>
        <w:pStyle w:val="Caption"/>
        <w:rPr>
          <w:lang w:val="vi-VN"/>
        </w:rPr>
      </w:pPr>
      <w:bookmarkStart w:id="184" w:name="_heading=h.1fob9te" w:colFirst="0" w:colLast="0"/>
      <w:bookmarkStart w:id="185" w:name="_Toc44597562"/>
      <w:bookmarkEnd w:id="184"/>
      <w:r>
        <w:t xml:space="preserve">Bảng </w:t>
      </w:r>
      <w:fldSimple w:instr=" SEQ Bảng \* ARABIC ">
        <w:r w:rsidR="001973A2">
          <w:rPr>
            <w:noProof/>
          </w:rPr>
          <w:t>2</w:t>
        </w:r>
      </w:fldSimple>
      <w:r>
        <w:rPr>
          <w:lang w:val="vi-VN"/>
        </w:rPr>
        <w:t>. Mô tả các lớp mẫu dữ liệu thực nghiệm</w:t>
      </w:r>
      <w:bookmarkEnd w:id="185"/>
    </w:p>
    <w:p w14:paraId="79BAD9C4" w14:textId="254362D6" w:rsidR="009F1BB4" w:rsidRPr="009414D7" w:rsidRDefault="00972BC6" w:rsidP="00AF21AB">
      <w:pPr>
        <w:pStyle w:val="Nidungvnbn"/>
        <w:rPr>
          <w:lang w:val="vi-VN"/>
        </w:rPr>
      </w:pPr>
      <w:r w:rsidRPr="00911B5D">
        <w:rPr>
          <w:lang w:val="vi-VN"/>
        </w:rPr>
        <w:lastRenderedPageBreak/>
        <w:t>Chúng ta đ</w:t>
      </w:r>
      <w:r w:rsidR="009F1BB4" w:rsidRPr="009414D7">
        <w:rPr>
          <w:lang w:val="vi-VN"/>
        </w:rPr>
        <w:t>ánh giá thực nghiệm dựa trên so sánh các chỉ số sau với các kết quả tương ứng từ tiền thực nghiệm của Hassan Ismail Fawaz, Germain Forestier, Jonathan Weber, Lhassane Idoumghar và Pierre-Alain Muller:</w:t>
      </w:r>
    </w:p>
    <w:p w14:paraId="10413109" w14:textId="7F7115E3" w:rsidR="009F1BB4" w:rsidRPr="00F33863" w:rsidRDefault="009F1BB4" w:rsidP="00A600E5">
      <w:pPr>
        <w:pStyle w:val="Nidungvnbn"/>
        <w:numPr>
          <w:ilvl w:val="1"/>
          <w:numId w:val="14"/>
        </w:numPr>
        <w:rPr>
          <w:rFonts w:ascii="Calibri" w:eastAsia="Calibri" w:hAnsi="Calibri" w:cs="Calibri"/>
          <w:color w:val="000000"/>
          <w:lang w:val="vi-VN"/>
        </w:rPr>
      </w:pPr>
      <w:r w:rsidRPr="009414D7">
        <w:rPr>
          <w:b/>
          <w:color w:val="000000"/>
          <w:lang w:val="vi-VN"/>
        </w:rPr>
        <w:t>Accuracy</w:t>
      </w:r>
      <w:r w:rsidR="004C541C" w:rsidRPr="009414D7">
        <w:rPr>
          <w:color w:val="000000"/>
          <w:lang w:val="vi-VN"/>
        </w:rPr>
        <w:t xml:space="preserve"> (</w:t>
      </w:r>
      <w:r w:rsidR="004C541C" w:rsidRPr="009414D7">
        <w:rPr>
          <w:b/>
          <w:color w:val="000000"/>
          <w:lang w:val="vi-VN"/>
        </w:rPr>
        <w:t>Acc</w:t>
      </w:r>
      <w:r w:rsidR="004C541C" w:rsidRPr="009414D7">
        <w:rPr>
          <w:color w:val="000000"/>
          <w:lang w:val="vi-VN"/>
        </w:rPr>
        <w:t>)</w:t>
      </w:r>
      <w:r w:rsidRPr="009414D7">
        <w:rPr>
          <w:color w:val="000000"/>
          <w:lang w:val="vi-VN"/>
        </w:rPr>
        <w:t xml:space="preserve">: Tỷ lệ giữa kết quả dự đoán chính xác (True) và tổng của tất cả các dự đoán. </w:t>
      </w:r>
    </w:p>
    <w:p w14:paraId="3F5AE6CF" w14:textId="30925C21" w:rsidR="00B717E2" w:rsidRPr="006F3CC8" w:rsidRDefault="001973A2" w:rsidP="006F3CC8">
      <w:pPr>
        <w:pStyle w:val="Nidungvnbn"/>
        <w:ind w:left="3960" w:firstLine="360"/>
        <w:rPr>
          <w:rFonts w:ascii="Calibri" w:eastAsia="Calibri" w:hAnsi="Calibri" w:cs="Calibri"/>
          <w:color w:val="000000"/>
          <w:lang w:val="vi-VN"/>
        </w:rPr>
      </w:pPr>
      <m:oMath>
        <m:f>
          <m:fPr>
            <m:ctrlPr>
              <w:rPr>
                <w:rFonts w:ascii="Cambria Math" w:eastAsia="Calibri" w:hAnsi="Cambria Math" w:cs="Calibri"/>
                <w:i/>
                <w:color w:val="000000"/>
              </w:rPr>
            </m:ctrlPr>
          </m:fPr>
          <m:num>
            <m:r>
              <w:rPr>
                <w:rFonts w:ascii="Cambria Math" w:eastAsia="Calibri" w:hAnsi="Cambria Math" w:cs="Calibri"/>
                <w:color w:val="000000"/>
                <w:lang w:val="vi-VN"/>
              </w:rPr>
              <m:t>TP+TN</m:t>
            </m:r>
          </m:num>
          <m:den>
            <m:r>
              <w:rPr>
                <w:rFonts w:ascii="Cambria Math" w:eastAsia="Calibri" w:hAnsi="Cambria Math" w:cs="Calibri"/>
                <w:color w:val="000000"/>
                <w:lang w:val="vi-VN"/>
              </w:rPr>
              <m:t>TP+TN+FP+FN</m:t>
            </m:r>
          </m:den>
        </m:f>
      </m:oMath>
      <w:r w:rsidR="006F3CC8" w:rsidRPr="006F3CC8">
        <w:rPr>
          <w:rFonts w:ascii="Calibri" w:eastAsia="Calibri" w:hAnsi="Calibri" w:cs="Calibri"/>
          <w:color w:val="000000"/>
          <w:lang w:val="vi-VN"/>
        </w:rPr>
        <w:tab/>
      </w:r>
      <w:r w:rsidR="006F3CC8" w:rsidRPr="006F3CC8">
        <w:rPr>
          <w:rFonts w:ascii="Calibri" w:eastAsia="Calibri" w:hAnsi="Calibri" w:cs="Calibri"/>
          <w:color w:val="000000"/>
          <w:lang w:val="vi-VN"/>
        </w:rPr>
        <w:tab/>
      </w:r>
      <w:r w:rsidR="006F3CC8" w:rsidRPr="006F3CC8">
        <w:rPr>
          <w:rFonts w:ascii="Calibri" w:eastAsia="Calibri" w:hAnsi="Calibri" w:cs="Calibri"/>
          <w:color w:val="000000"/>
          <w:lang w:val="vi-VN"/>
        </w:rPr>
        <w:tab/>
      </w:r>
      <w:r w:rsidR="006F3CC8" w:rsidRPr="006F3CC8">
        <w:rPr>
          <w:rFonts w:ascii="Calibri" w:eastAsia="Calibri" w:hAnsi="Calibri" w:cs="Calibri"/>
          <w:color w:val="000000"/>
          <w:lang w:val="vi-VN"/>
        </w:rPr>
        <w:tab/>
      </w:r>
      <w:r w:rsidR="006F3CC8" w:rsidRPr="006F3CC8">
        <w:rPr>
          <w:lang w:val="vi-VN"/>
        </w:rPr>
        <w:t>(</w:t>
      </w:r>
      <w:r w:rsidR="00642DDA">
        <w:rPr>
          <w:lang w:val="vi-VN"/>
        </w:rPr>
        <w:t>3.</w:t>
      </w:r>
      <w:r w:rsidR="006F3CC8" w:rsidRPr="006F3CC8">
        <w:rPr>
          <w:lang w:val="vi-VN"/>
        </w:rPr>
        <w:t>1)</w:t>
      </w:r>
    </w:p>
    <w:p w14:paraId="2CE3ACEE" w14:textId="30DCF9FF" w:rsidR="00A670C2" w:rsidRPr="00603825" w:rsidRDefault="009F1BB4" w:rsidP="00A600E5">
      <w:pPr>
        <w:pStyle w:val="Nidungvnbn"/>
        <w:numPr>
          <w:ilvl w:val="1"/>
          <w:numId w:val="14"/>
        </w:numPr>
        <w:rPr>
          <w:rFonts w:ascii="Calibri" w:eastAsia="Calibri" w:hAnsi="Calibri" w:cs="Calibri"/>
          <w:color w:val="000000"/>
        </w:rPr>
      </w:pPr>
      <w:r w:rsidRPr="004C541C">
        <w:rPr>
          <w:b/>
          <w:color w:val="000000"/>
        </w:rPr>
        <w:t>Precision</w:t>
      </w:r>
      <w:r w:rsidR="004C541C">
        <w:rPr>
          <w:color w:val="000000"/>
        </w:rPr>
        <w:t xml:space="preserve"> (</w:t>
      </w:r>
      <w:r w:rsidR="004C541C" w:rsidRPr="004C541C">
        <w:rPr>
          <w:b/>
          <w:color w:val="000000"/>
        </w:rPr>
        <w:t>Pre</w:t>
      </w:r>
      <w:r w:rsidR="004C541C">
        <w:rPr>
          <w:color w:val="000000"/>
        </w:rPr>
        <w:t>)</w:t>
      </w:r>
      <w:r>
        <w:rPr>
          <w:color w:val="000000"/>
        </w:rPr>
        <w:t xml:space="preserve">: Tỉ lệ giữa tất cả các dự đoán True Positive chia cho tất cả các dự đoán Positive. </w:t>
      </w:r>
    </w:p>
    <w:p w14:paraId="20B9EFB0" w14:textId="4D5A78D5" w:rsidR="00603825" w:rsidRDefault="001973A2" w:rsidP="006F3CC8">
      <w:pPr>
        <w:pStyle w:val="Nidungvnbn"/>
        <w:ind w:left="4680" w:firstLine="0"/>
        <w:rPr>
          <w:rFonts w:ascii="Calibri" w:eastAsia="Calibri" w:hAnsi="Calibri" w:cs="Calibri"/>
          <w:color w:val="000000"/>
        </w:rPr>
      </w:pPr>
      <m:oMath>
        <m:f>
          <m:fPr>
            <m:ctrlPr>
              <w:rPr>
                <w:rFonts w:ascii="Cambria Math" w:eastAsia="Calibri" w:hAnsi="Cambria Math" w:cs="Calibri"/>
                <w:i/>
                <w:color w:val="000000"/>
              </w:rPr>
            </m:ctrlPr>
          </m:fPr>
          <m:num>
            <m:r>
              <w:rPr>
                <w:rFonts w:ascii="Cambria Math" w:eastAsia="Calibri" w:hAnsi="Cambria Math" w:cs="Calibri"/>
                <w:color w:val="000000"/>
              </w:rPr>
              <m:t>TP</m:t>
            </m:r>
          </m:num>
          <m:den>
            <m:r>
              <w:rPr>
                <w:rFonts w:ascii="Cambria Math" w:eastAsia="Calibri" w:hAnsi="Cambria Math" w:cs="Calibri"/>
                <w:color w:val="000000"/>
              </w:rPr>
              <m:t>TP+FP</m:t>
            </m:r>
          </m:den>
        </m:f>
      </m:oMath>
      <w:r w:rsidR="006F3CC8">
        <w:rPr>
          <w:rFonts w:ascii="Calibri" w:eastAsia="Calibri" w:hAnsi="Calibri" w:cs="Calibri"/>
          <w:color w:val="000000"/>
        </w:rPr>
        <w:tab/>
      </w:r>
      <w:r w:rsidR="006F3CC8">
        <w:rPr>
          <w:rFonts w:ascii="Calibri" w:eastAsia="Calibri" w:hAnsi="Calibri" w:cs="Calibri"/>
          <w:color w:val="000000"/>
        </w:rPr>
        <w:tab/>
      </w:r>
      <w:r w:rsidR="006F3CC8">
        <w:rPr>
          <w:rFonts w:ascii="Calibri" w:eastAsia="Calibri" w:hAnsi="Calibri" w:cs="Calibri"/>
          <w:color w:val="000000"/>
        </w:rPr>
        <w:tab/>
      </w:r>
      <w:r w:rsidR="006F3CC8">
        <w:rPr>
          <w:rFonts w:ascii="Calibri" w:eastAsia="Calibri" w:hAnsi="Calibri" w:cs="Calibri"/>
          <w:color w:val="000000"/>
        </w:rPr>
        <w:tab/>
      </w:r>
      <w:r w:rsidR="006F3CC8">
        <w:t>(</w:t>
      </w:r>
      <w:r w:rsidR="00642DDA">
        <w:t>3.</w:t>
      </w:r>
      <w:r w:rsidR="006F3CC8">
        <w:t>2)</w:t>
      </w:r>
    </w:p>
    <w:p w14:paraId="7BF49D30" w14:textId="312823B2" w:rsidR="009F1BB4" w:rsidRPr="00DA2BE3" w:rsidRDefault="009F1BB4" w:rsidP="00A600E5">
      <w:pPr>
        <w:pStyle w:val="Nidungvnbn"/>
        <w:numPr>
          <w:ilvl w:val="1"/>
          <w:numId w:val="14"/>
        </w:numPr>
        <w:rPr>
          <w:rFonts w:ascii="Calibri" w:eastAsia="Calibri" w:hAnsi="Calibri" w:cs="Calibri"/>
          <w:color w:val="000000"/>
        </w:rPr>
      </w:pPr>
      <w:r w:rsidRPr="008E4971">
        <w:rPr>
          <w:b/>
          <w:color w:val="000000"/>
        </w:rPr>
        <w:t>Recall</w:t>
      </w:r>
      <w:r w:rsidR="008E4971">
        <w:rPr>
          <w:color w:val="000000"/>
        </w:rPr>
        <w:t xml:space="preserve"> (</w:t>
      </w:r>
      <w:r w:rsidR="008E4971" w:rsidRPr="008E4971">
        <w:rPr>
          <w:b/>
          <w:color w:val="000000"/>
        </w:rPr>
        <w:t>Rec</w:t>
      </w:r>
      <w:r w:rsidR="008E4971">
        <w:rPr>
          <w:color w:val="000000"/>
        </w:rPr>
        <w:t>)</w:t>
      </w:r>
      <w:r w:rsidRPr="00A670C2">
        <w:rPr>
          <w:color w:val="000000"/>
        </w:rPr>
        <w:t xml:space="preserve">: Tỉ lệ giữa True Positive chia cho tất cả các Postive thực sự. </w:t>
      </w:r>
    </w:p>
    <w:p w14:paraId="6C1B16B5" w14:textId="2DF1F92F" w:rsidR="00DA2BE3" w:rsidRPr="008E4971" w:rsidRDefault="001973A2" w:rsidP="00DF426A">
      <w:pPr>
        <w:pStyle w:val="Nidungvnbn"/>
        <w:ind w:left="4680" w:firstLine="0"/>
        <w:rPr>
          <w:rFonts w:ascii="Calibri" w:eastAsia="Calibri" w:hAnsi="Calibri" w:cs="Calibri"/>
          <w:color w:val="000000"/>
        </w:rPr>
      </w:pPr>
      <m:oMath>
        <m:f>
          <m:fPr>
            <m:ctrlPr>
              <w:rPr>
                <w:rFonts w:ascii="Cambria Math" w:eastAsia="Calibri" w:hAnsi="Cambria Math" w:cs="Calibri"/>
                <w:i/>
                <w:color w:val="000000"/>
              </w:rPr>
            </m:ctrlPr>
          </m:fPr>
          <m:num>
            <m:r>
              <w:rPr>
                <w:rFonts w:ascii="Cambria Math" w:eastAsia="Calibri" w:hAnsi="Cambria Math" w:cs="Calibri"/>
                <w:color w:val="000000"/>
              </w:rPr>
              <m:t>TP</m:t>
            </m:r>
          </m:num>
          <m:den>
            <m:r>
              <w:rPr>
                <w:rFonts w:ascii="Cambria Math" w:eastAsia="Calibri" w:hAnsi="Cambria Math" w:cs="Calibri"/>
                <w:color w:val="000000"/>
              </w:rPr>
              <m:t>TP+FN</m:t>
            </m:r>
          </m:den>
        </m:f>
      </m:oMath>
      <w:r w:rsidR="00DF426A">
        <w:rPr>
          <w:rFonts w:ascii="Calibri" w:eastAsia="Calibri" w:hAnsi="Calibri" w:cs="Calibri"/>
          <w:color w:val="000000"/>
        </w:rPr>
        <w:tab/>
      </w:r>
      <w:r w:rsidR="00DF426A">
        <w:rPr>
          <w:rFonts w:ascii="Calibri" w:eastAsia="Calibri" w:hAnsi="Calibri" w:cs="Calibri"/>
          <w:color w:val="000000"/>
        </w:rPr>
        <w:tab/>
      </w:r>
      <w:r w:rsidR="00DF426A">
        <w:rPr>
          <w:rFonts w:ascii="Calibri" w:eastAsia="Calibri" w:hAnsi="Calibri" w:cs="Calibri"/>
          <w:color w:val="000000"/>
        </w:rPr>
        <w:tab/>
      </w:r>
      <w:r w:rsidR="00DF426A">
        <w:rPr>
          <w:rFonts w:ascii="Calibri" w:eastAsia="Calibri" w:hAnsi="Calibri" w:cs="Calibri"/>
          <w:color w:val="000000"/>
        </w:rPr>
        <w:tab/>
      </w:r>
      <w:r w:rsidR="00DF426A">
        <w:t>(</w:t>
      </w:r>
      <w:r w:rsidR="00642DDA">
        <w:t>3.</w:t>
      </w:r>
      <w:r w:rsidR="00DF426A">
        <w:t>3)</w:t>
      </w:r>
    </w:p>
    <w:p w14:paraId="118B0129" w14:textId="5866BAD2" w:rsidR="008E4971" w:rsidRPr="008E4971" w:rsidRDefault="008E4971" w:rsidP="00A600E5">
      <w:pPr>
        <w:pStyle w:val="Nidungvnbn"/>
        <w:numPr>
          <w:ilvl w:val="1"/>
          <w:numId w:val="14"/>
        </w:numPr>
        <w:rPr>
          <w:rFonts w:ascii="Calibri" w:eastAsia="Calibri" w:hAnsi="Calibri" w:cs="Calibri"/>
          <w:color w:val="000000"/>
        </w:rPr>
      </w:pPr>
      <w:r>
        <w:rPr>
          <w:b/>
          <w:color w:val="000000"/>
        </w:rPr>
        <w:t>Train time (TrT):</w:t>
      </w:r>
      <w:r w:rsidR="006A1BDF">
        <w:rPr>
          <w:b/>
          <w:color w:val="000000"/>
        </w:rPr>
        <w:t xml:space="preserve"> </w:t>
      </w:r>
      <w:r w:rsidR="006A1BDF">
        <w:rPr>
          <w:color w:val="000000"/>
          <w:lang w:val="vi-VN"/>
        </w:rPr>
        <w:t>Thời gian huấn luyện mạng trên tập huần luyện.</w:t>
      </w:r>
      <w:r>
        <w:rPr>
          <w:b/>
          <w:color w:val="000000"/>
        </w:rPr>
        <w:t xml:space="preserve"> </w:t>
      </w:r>
    </w:p>
    <w:p w14:paraId="723F3C49" w14:textId="4A168DA2" w:rsidR="009F1BB4" w:rsidRDefault="009F1BB4" w:rsidP="006C713B">
      <w:pPr>
        <w:pStyle w:val="Tiumccp1"/>
      </w:pPr>
      <w:bookmarkStart w:id="186" w:name="_Toc44596619"/>
      <w:r>
        <w:t>2.3 Kết quả</w:t>
      </w:r>
      <w:bookmarkEnd w:id="186"/>
    </w:p>
    <w:p w14:paraId="7EF8B47A" w14:textId="2A95C7B3" w:rsidR="009F1BB4" w:rsidRDefault="009F1BB4" w:rsidP="006C713B">
      <w:pPr>
        <w:pStyle w:val="Nidungvnbn"/>
      </w:pPr>
      <w:r>
        <w:t xml:space="preserve">Thực nghiệm so sánh được tiến hành với giải thuật gốc của Zhiguang Wang, Weizhong Yan và Tim Oates chạy trên GPU Tesla K80 của Google cho kết quả như sau: </w:t>
      </w:r>
    </w:p>
    <w:p w14:paraId="521F4C7B" w14:textId="36C51072" w:rsidR="008132D3" w:rsidRDefault="008132D3">
      <w:pPr>
        <w:spacing w:after="200" w:line="276" w:lineRule="auto"/>
        <w:rPr>
          <w:sz w:val="26"/>
          <w:szCs w:val="26"/>
        </w:rPr>
      </w:pPr>
      <w:r>
        <w:br w:type="page"/>
      </w:r>
    </w:p>
    <w:p w14:paraId="37B42EA8" w14:textId="391C558F" w:rsidR="00341D97" w:rsidRDefault="00EC499D" w:rsidP="008132D3">
      <w:pPr>
        <w:pStyle w:val="Caption"/>
        <w:rPr>
          <w:lang w:val="vi-VN"/>
        </w:rPr>
      </w:pPr>
      <w:bookmarkStart w:id="187" w:name="_Toc44597563"/>
      <w:r>
        <w:lastRenderedPageBreak/>
        <w:t>Bả</w:t>
      </w:r>
      <w:r w:rsidR="00F705E6">
        <w:t xml:space="preserve">ng </w:t>
      </w:r>
      <w:fldSimple w:instr=" SEQ Bảng \* ARABIC ">
        <w:r w:rsidR="001973A2">
          <w:rPr>
            <w:noProof/>
          </w:rPr>
          <w:t>3</w:t>
        </w:r>
      </w:fldSimple>
      <w:r w:rsidR="00F705E6">
        <w:rPr>
          <w:lang w:val="vi-VN"/>
        </w:rPr>
        <w:t>. Mô tả kết quả thực nghiệm</w:t>
      </w:r>
      <w:bookmarkEnd w:id="187"/>
    </w:p>
    <w:p w14:paraId="1A6E83B1" w14:textId="60AB3A76" w:rsidR="008132D3" w:rsidRDefault="008132D3" w:rsidP="008132D3">
      <w:pPr>
        <w:rPr>
          <w:lang w:val="vi-VN"/>
        </w:rPr>
      </w:pPr>
    </w:p>
    <w:p w14:paraId="058BA0EB" w14:textId="030EFD63" w:rsidR="008132D3" w:rsidRDefault="008132D3" w:rsidP="008132D3">
      <w:pPr>
        <w:rPr>
          <w:lang w:val="vi-VN"/>
        </w:rPr>
      </w:pPr>
    </w:p>
    <w:bookmarkStart w:id="188" w:name="_Toc44339215"/>
    <w:bookmarkStart w:id="189" w:name="_Toc44580979"/>
    <w:p w14:paraId="17BD0443" w14:textId="711B7F7A" w:rsidR="008132D3" w:rsidRPr="008132D3" w:rsidRDefault="00210C56" w:rsidP="008132D3">
      <w:pPr>
        <w:rPr>
          <w:lang w:val="vi-VN"/>
        </w:rPr>
      </w:pPr>
      <w:r>
        <w:rPr>
          <w:noProof/>
          <w:lang w:val="vi-VN" w:eastAsia="vi-VN"/>
        </w:rPr>
        <mc:AlternateContent>
          <mc:Choice Requires="wps">
            <w:drawing>
              <wp:anchor distT="0" distB="0" distL="114300" distR="114300" simplePos="0" relativeHeight="251659264" behindDoc="0" locked="0" layoutInCell="1" allowOverlap="1" wp14:anchorId="6D67F237" wp14:editId="773A9085">
                <wp:simplePos x="0" y="0"/>
                <wp:positionH relativeFrom="margin">
                  <wp:posOffset>-804057</wp:posOffset>
                </wp:positionH>
                <wp:positionV relativeFrom="paragraph">
                  <wp:posOffset>214855</wp:posOffset>
                </wp:positionV>
                <wp:extent cx="7255862" cy="6224703"/>
                <wp:effectExtent l="1270" t="0" r="22860" b="22860"/>
                <wp:wrapNone/>
                <wp:docPr id="6" name="Rectangle 6"/>
                <wp:cNvGraphicFramePr/>
                <a:graphic xmlns:a="http://schemas.openxmlformats.org/drawingml/2006/main">
                  <a:graphicData uri="http://schemas.microsoft.com/office/word/2010/wordprocessingShape">
                    <wps:wsp>
                      <wps:cNvSpPr/>
                      <wps:spPr>
                        <a:xfrm rot="5400000">
                          <a:off x="0" y="0"/>
                          <a:ext cx="7255862" cy="622470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CD9E3F" w14:textId="77777777" w:rsidR="001973A2" w:rsidRDefault="001973A2" w:rsidP="009443F8">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D67F237" id="Rectangle 6" o:spid="_x0000_s1026" style="position:absolute;margin-left:-63.3pt;margin-top:16.9pt;width:571.35pt;height:490.1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" fillcolor="white [3201]" strokecolor="white [3212]" strokeweight="2pt">
                <v:textbox>
                  <w:txbxContent>
                    <w:p w14:paraId="46CD9E3F" w14:textId="77777777" w:rsidR="008D255B" w:rsidRDefault="008D255B" w:rsidP="009443F8">
                      <w:pPr>
                        <w:jc w:val="right"/>
                      </w:pPr>
                    </w:p>
                  </w:txbxContent>
                </v:textbox>
                <w10:wrap anchorx="margin"/>
              </v:rect>
            </w:pict>
          </mc:Fallback>
        </mc:AlternateContent>
      </w:r>
      <w:bookmarkEnd w:id="188"/>
      <w:bookmarkEnd w:id="189"/>
    </w:p>
    <w:p w14:paraId="25102B1B" w14:textId="084D3559" w:rsidR="00341D97" w:rsidRDefault="00A060AA" w:rsidP="00F705E6">
      <w:pPr>
        <w:pStyle w:val="Tiumccp1"/>
        <w:rPr>
          <w:lang w:val="vi-VN"/>
        </w:rPr>
      </w:pPr>
      <w:bookmarkStart w:id="190" w:name="_Toc44339216"/>
      <w:bookmarkStart w:id="191" w:name="_Toc44580980"/>
      <w:bookmarkStart w:id="192" w:name="_Toc44595637"/>
      <w:bookmarkStart w:id="193" w:name="_Toc44596620"/>
      <w:r>
        <w:rPr>
          <w:noProof/>
          <w:lang w:val="vi-VN" w:eastAsia="vi-VN"/>
        </w:rPr>
        <mc:AlternateContent>
          <mc:Choice Requires="wps">
            <w:drawing>
              <wp:anchor distT="0" distB="0" distL="114300" distR="114300" simplePos="0" relativeHeight="251661312" behindDoc="0" locked="0" layoutInCell="1" allowOverlap="1" wp14:anchorId="07C585DF" wp14:editId="7839F44C">
                <wp:simplePos x="0" y="0"/>
                <wp:positionH relativeFrom="margin">
                  <wp:align>right</wp:align>
                </wp:positionH>
                <wp:positionV relativeFrom="paragraph">
                  <wp:posOffset>406400</wp:posOffset>
                </wp:positionV>
                <wp:extent cx="7426325" cy="5287010"/>
                <wp:effectExtent l="2858" t="0" r="25082" b="25083"/>
                <wp:wrapNone/>
                <wp:docPr id="18" name="Text Box 18"/>
                <wp:cNvGraphicFramePr/>
                <a:graphic xmlns:a="http://schemas.openxmlformats.org/drawingml/2006/main">
                  <a:graphicData uri="http://schemas.microsoft.com/office/word/2010/wordprocessingShape">
                    <wps:wsp>
                      <wps:cNvSpPr txBox="1"/>
                      <wps:spPr>
                        <a:xfrm rot="5400000">
                          <a:off x="0" y="0"/>
                          <a:ext cx="7426325" cy="528701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238"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2610"/>
                              <w:gridCol w:w="894"/>
                              <w:gridCol w:w="912"/>
                              <w:gridCol w:w="912"/>
                              <w:gridCol w:w="1077"/>
                              <w:gridCol w:w="994"/>
                              <w:gridCol w:w="994"/>
                              <w:gridCol w:w="994"/>
                              <w:gridCol w:w="951"/>
                            </w:tblGrid>
                            <w:tr w:rsidR="001973A2" w14:paraId="4E1E9946" w14:textId="77777777" w:rsidTr="008A62E6">
                              <w:trPr>
                                <w:trHeight w:val="379"/>
                              </w:trPr>
                              <w:tc>
                                <w:tcPr>
                                  <w:tcW w:w="900" w:type="dxa"/>
                                  <w:vMerge w:val="restart"/>
                                  <w:vAlign w:val="center"/>
                                </w:tcPr>
                                <w:p w14:paraId="687905DF" w14:textId="77777777" w:rsidR="001973A2" w:rsidRDefault="001973A2" w:rsidP="00281FB0">
                                  <w:pPr>
                                    <w:pStyle w:val="Nidungvnbn"/>
                                    <w:ind w:firstLine="0"/>
                                    <w:jc w:val="center"/>
                                    <w:rPr>
                                      <w:b/>
                                    </w:rPr>
                                  </w:pPr>
                                  <w:r>
                                    <w:rPr>
                                      <w:b/>
                                    </w:rPr>
                                    <w:t>Tên</w:t>
                                  </w:r>
                                </w:p>
                                <w:p w14:paraId="0051919F" w14:textId="35DF920F" w:rsidR="001973A2" w:rsidRDefault="001973A2" w:rsidP="00281FB0">
                                  <w:pPr>
                                    <w:pStyle w:val="Nidungvnbn"/>
                                    <w:ind w:firstLine="0"/>
                                    <w:jc w:val="center"/>
                                    <w:rPr>
                                      <w:b/>
                                    </w:rPr>
                                  </w:pPr>
                                  <w:r>
                                    <w:rPr>
                                      <w:b/>
                                    </w:rPr>
                                    <w:t>phân</w:t>
                                  </w:r>
                                </w:p>
                                <w:p w14:paraId="1EA2BAE8" w14:textId="01FDCA96" w:rsidR="001973A2" w:rsidRDefault="001973A2" w:rsidP="00281FB0">
                                  <w:pPr>
                                    <w:pStyle w:val="Nidungvnbn"/>
                                    <w:ind w:firstLine="0"/>
                                    <w:jc w:val="center"/>
                                    <w:rPr>
                                      <w:b/>
                                    </w:rPr>
                                  </w:pPr>
                                  <w:r>
                                    <w:rPr>
                                      <w:b/>
                                    </w:rPr>
                                    <w:t xml:space="preserve">loại </w:t>
                                  </w:r>
                                </w:p>
                              </w:tc>
                              <w:tc>
                                <w:tcPr>
                                  <w:tcW w:w="2610" w:type="dxa"/>
                                  <w:vMerge w:val="restart"/>
                                  <w:vAlign w:val="center"/>
                                </w:tcPr>
                                <w:p w14:paraId="63E91525" w14:textId="7BE6A159" w:rsidR="001973A2" w:rsidRDefault="001973A2" w:rsidP="00725D4A">
                                  <w:pPr>
                                    <w:pStyle w:val="Nidungvnbn"/>
                                    <w:ind w:firstLine="0"/>
                                    <w:jc w:val="center"/>
                                    <w:rPr>
                                      <w:b/>
                                    </w:rPr>
                                  </w:pPr>
                                  <w:r>
                                    <w:rPr>
                                      <w:b/>
                                    </w:rPr>
                                    <w:t>Tên tập dữ liệu</w:t>
                                  </w:r>
                                </w:p>
                              </w:tc>
                              <w:tc>
                                <w:tcPr>
                                  <w:tcW w:w="3795" w:type="dxa"/>
                                  <w:gridSpan w:val="4"/>
                                </w:tcPr>
                                <w:p w14:paraId="7FDD157D" w14:textId="77777777" w:rsidR="001973A2" w:rsidRDefault="001973A2" w:rsidP="00C17EA6">
                                  <w:pPr>
                                    <w:pStyle w:val="Nidungvnbn"/>
                                    <w:ind w:firstLine="0"/>
                                    <w:jc w:val="center"/>
                                    <w:rPr>
                                      <w:b/>
                                    </w:rPr>
                                  </w:pPr>
                                  <w:r>
                                    <w:rPr>
                                      <w:b/>
                                    </w:rPr>
                                    <w:t>Nhóm tác giả</w:t>
                                  </w:r>
                                </w:p>
                                <w:p w14:paraId="5F8E4F93" w14:textId="77777777" w:rsidR="001973A2" w:rsidRDefault="001973A2" w:rsidP="00C17EA6">
                                  <w:pPr>
                                    <w:pStyle w:val="Nidungvnbn"/>
                                    <w:ind w:firstLine="0"/>
                                    <w:jc w:val="center"/>
                                    <w:rPr>
                                      <w:b/>
                                    </w:rPr>
                                  </w:pPr>
                                  <w:r>
                                    <w:rPr>
                                      <w:b/>
                                    </w:rPr>
                                    <w:t>tiền thực nghiệm</w:t>
                                  </w:r>
                                </w:p>
                              </w:tc>
                              <w:tc>
                                <w:tcPr>
                                  <w:tcW w:w="3933" w:type="dxa"/>
                                  <w:gridSpan w:val="4"/>
                                </w:tcPr>
                                <w:p w14:paraId="3FAB15FB" w14:textId="77777777" w:rsidR="001973A2" w:rsidRDefault="001973A2" w:rsidP="00C17EA6">
                                  <w:pPr>
                                    <w:pStyle w:val="Nidungvnbn"/>
                                    <w:ind w:firstLine="0"/>
                                    <w:jc w:val="center"/>
                                    <w:rPr>
                                      <w:b/>
                                    </w:rPr>
                                  </w:pPr>
                                  <w:r>
                                    <w:rPr>
                                      <w:b/>
                                    </w:rPr>
                                    <w:t>Thực nghiệm</w:t>
                                  </w:r>
                                </w:p>
                                <w:p w14:paraId="684F8050" w14:textId="38E9B11E" w:rsidR="001973A2" w:rsidRDefault="001973A2" w:rsidP="00C17EA6">
                                  <w:pPr>
                                    <w:pStyle w:val="Nidungvnbn"/>
                                    <w:ind w:firstLine="0"/>
                                    <w:jc w:val="center"/>
                                    <w:rPr>
                                      <w:b/>
                                    </w:rPr>
                                  </w:pPr>
                                  <w:r>
                                    <w:rPr>
                                      <w:b/>
                                    </w:rPr>
                                    <w:t>của bản thân</w:t>
                                  </w:r>
                                </w:p>
                              </w:tc>
                            </w:tr>
                            <w:tr w:rsidR="001973A2" w14:paraId="3CAA9E35" w14:textId="77777777" w:rsidTr="008A62E6">
                              <w:trPr>
                                <w:trHeight w:val="379"/>
                              </w:trPr>
                              <w:tc>
                                <w:tcPr>
                                  <w:tcW w:w="900" w:type="dxa"/>
                                  <w:vMerge/>
                                </w:tcPr>
                                <w:p w14:paraId="06EB03E0" w14:textId="77777777" w:rsidR="001973A2" w:rsidRDefault="001973A2" w:rsidP="00C17EA6">
                                  <w:pPr>
                                    <w:pStyle w:val="Nidungvnbn"/>
                                    <w:jc w:val="center"/>
                                    <w:rPr>
                                      <w:b/>
                                    </w:rPr>
                                  </w:pPr>
                                </w:p>
                              </w:tc>
                              <w:tc>
                                <w:tcPr>
                                  <w:tcW w:w="2610" w:type="dxa"/>
                                  <w:vMerge/>
                                </w:tcPr>
                                <w:p w14:paraId="01005C01" w14:textId="77777777" w:rsidR="001973A2" w:rsidRDefault="001973A2" w:rsidP="00C17EA6">
                                  <w:pPr>
                                    <w:pStyle w:val="Nidungvnbn"/>
                                    <w:jc w:val="center"/>
                                    <w:rPr>
                                      <w:b/>
                                    </w:rPr>
                                  </w:pPr>
                                </w:p>
                              </w:tc>
                              <w:tc>
                                <w:tcPr>
                                  <w:tcW w:w="894" w:type="dxa"/>
                                </w:tcPr>
                                <w:p w14:paraId="05D64B9D" w14:textId="77777777" w:rsidR="001973A2" w:rsidRDefault="001973A2" w:rsidP="00C17EA6">
                                  <w:pPr>
                                    <w:pStyle w:val="Nidungvnbn"/>
                                    <w:ind w:firstLine="0"/>
                                    <w:jc w:val="center"/>
                                    <w:rPr>
                                      <w:b/>
                                      <w:sz w:val="24"/>
                                      <w:szCs w:val="24"/>
                                    </w:rPr>
                                  </w:pPr>
                                  <w:r>
                                    <w:rPr>
                                      <w:b/>
                                    </w:rPr>
                                    <w:t>Pre</w:t>
                                  </w:r>
                                </w:p>
                              </w:tc>
                              <w:tc>
                                <w:tcPr>
                                  <w:tcW w:w="912" w:type="dxa"/>
                                </w:tcPr>
                                <w:p w14:paraId="091F70D3" w14:textId="77777777" w:rsidR="001973A2" w:rsidRDefault="001973A2" w:rsidP="00C17EA6">
                                  <w:pPr>
                                    <w:pStyle w:val="Nidungvnbn"/>
                                    <w:ind w:firstLine="0"/>
                                    <w:jc w:val="center"/>
                                    <w:rPr>
                                      <w:b/>
                                    </w:rPr>
                                  </w:pPr>
                                  <w:r>
                                    <w:rPr>
                                      <w:b/>
                                    </w:rPr>
                                    <w:t>Acc</w:t>
                                  </w:r>
                                </w:p>
                              </w:tc>
                              <w:tc>
                                <w:tcPr>
                                  <w:tcW w:w="912" w:type="dxa"/>
                                </w:tcPr>
                                <w:p w14:paraId="163802C3" w14:textId="77777777" w:rsidR="001973A2" w:rsidRDefault="001973A2" w:rsidP="00C17EA6">
                                  <w:pPr>
                                    <w:pStyle w:val="Nidungvnbn"/>
                                    <w:ind w:firstLine="0"/>
                                    <w:jc w:val="center"/>
                                    <w:rPr>
                                      <w:b/>
                                      <w:sz w:val="24"/>
                                      <w:szCs w:val="24"/>
                                    </w:rPr>
                                  </w:pPr>
                                  <w:r>
                                    <w:rPr>
                                      <w:b/>
                                    </w:rPr>
                                    <w:t>Rec</w:t>
                                  </w:r>
                                </w:p>
                              </w:tc>
                              <w:tc>
                                <w:tcPr>
                                  <w:tcW w:w="1077" w:type="dxa"/>
                                </w:tcPr>
                                <w:p w14:paraId="7DCEBE92" w14:textId="77777777" w:rsidR="001973A2" w:rsidRDefault="001973A2" w:rsidP="00C17EA6">
                                  <w:pPr>
                                    <w:pStyle w:val="Nidungvnbn"/>
                                    <w:ind w:firstLine="0"/>
                                    <w:jc w:val="center"/>
                                    <w:rPr>
                                      <w:b/>
                                    </w:rPr>
                                  </w:pPr>
                                  <w:r>
                                    <w:rPr>
                                      <w:b/>
                                      <w:lang w:val="vi-VN"/>
                                    </w:rPr>
                                    <w:t>TrT</w:t>
                                  </w:r>
                                </w:p>
                              </w:tc>
                              <w:tc>
                                <w:tcPr>
                                  <w:tcW w:w="994" w:type="dxa"/>
                                </w:tcPr>
                                <w:p w14:paraId="7F71E13A" w14:textId="77777777" w:rsidR="001973A2" w:rsidRDefault="001973A2" w:rsidP="00C17EA6">
                                  <w:pPr>
                                    <w:pStyle w:val="Nidungvnbn"/>
                                    <w:ind w:firstLine="0"/>
                                    <w:jc w:val="center"/>
                                    <w:rPr>
                                      <w:b/>
                                      <w:sz w:val="24"/>
                                      <w:szCs w:val="24"/>
                                    </w:rPr>
                                  </w:pPr>
                                  <w:r>
                                    <w:rPr>
                                      <w:b/>
                                    </w:rPr>
                                    <w:t>Pre</w:t>
                                  </w:r>
                                </w:p>
                              </w:tc>
                              <w:tc>
                                <w:tcPr>
                                  <w:tcW w:w="994" w:type="dxa"/>
                                </w:tcPr>
                                <w:p w14:paraId="4EDA5998" w14:textId="77777777" w:rsidR="001973A2" w:rsidRDefault="001973A2" w:rsidP="00C17EA6">
                                  <w:pPr>
                                    <w:pStyle w:val="Nidungvnbn"/>
                                    <w:ind w:firstLine="0"/>
                                    <w:jc w:val="center"/>
                                    <w:rPr>
                                      <w:b/>
                                    </w:rPr>
                                  </w:pPr>
                                  <w:r>
                                    <w:rPr>
                                      <w:b/>
                                    </w:rPr>
                                    <w:t>Acc</w:t>
                                  </w:r>
                                </w:p>
                              </w:tc>
                              <w:tc>
                                <w:tcPr>
                                  <w:tcW w:w="994" w:type="dxa"/>
                                </w:tcPr>
                                <w:p w14:paraId="29ABE8DF" w14:textId="77777777" w:rsidR="001973A2" w:rsidRDefault="001973A2" w:rsidP="00C17EA6">
                                  <w:pPr>
                                    <w:pStyle w:val="Nidungvnbn"/>
                                    <w:ind w:firstLine="0"/>
                                    <w:jc w:val="center"/>
                                    <w:rPr>
                                      <w:b/>
                                      <w:sz w:val="24"/>
                                      <w:szCs w:val="24"/>
                                    </w:rPr>
                                  </w:pPr>
                                  <w:r>
                                    <w:rPr>
                                      <w:b/>
                                    </w:rPr>
                                    <w:t>Rec</w:t>
                                  </w:r>
                                </w:p>
                              </w:tc>
                              <w:tc>
                                <w:tcPr>
                                  <w:tcW w:w="951" w:type="dxa"/>
                                </w:tcPr>
                                <w:p w14:paraId="431185E2" w14:textId="77777777" w:rsidR="001973A2" w:rsidRDefault="001973A2" w:rsidP="00C17EA6">
                                  <w:pPr>
                                    <w:pStyle w:val="Nidungvnbn"/>
                                    <w:ind w:firstLine="0"/>
                                    <w:jc w:val="center"/>
                                    <w:rPr>
                                      <w:b/>
                                    </w:rPr>
                                  </w:pPr>
                                  <w:r>
                                    <w:rPr>
                                      <w:b/>
                                    </w:rPr>
                                    <w:t>TrT</w:t>
                                  </w:r>
                                </w:p>
                              </w:tc>
                            </w:tr>
                            <w:tr w:rsidR="001973A2" w14:paraId="0FEEF142" w14:textId="77777777" w:rsidTr="008A62E6">
                              <w:trPr>
                                <w:trHeight w:val="379"/>
                              </w:trPr>
                              <w:tc>
                                <w:tcPr>
                                  <w:tcW w:w="900" w:type="dxa"/>
                                  <w:vMerge w:val="restart"/>
                                  <w:vAlign w:val="center"/>
                                </w:tcPr>
                                <w:p w14:paraId="788428FF" w14:textId="22D12044" w:rsidR="001973A2" w:rsidRPr="004F4D57" w:rsidRDefault="001973A2" w:rsidP="00FC3B1B">
                                  <w:pPr>
                                    <w:pStyle w:val="Nidungvnbn"/>
                                    <w:ind w:firstLine="0"/>
                                    <w:jc w:val="center"/>
                                  </w:pPr>
                                  <w:r w:rsidRPr="004F4D57">
                                    <w:t>MLP</w:t>
                                  </w:r>
                                </w:p>
                              </w:tc>
                              <w:tc>
                                <w:tcPr>
                                  <w:tcW w:w="2610" w:type="dxa"/>
                                  <w:vAlign w:val="bottom"/>
                                </w:tcPr>
                                <w:p w14:paraId="0125C55D" w14:textId="3BD68CD0" w:rsidR="001973A2" w:rsidRDefault="001973A2" w:rsidP="00FC3B1B">
                                  <w:pPr>
                                    <w:pStyle w:val="Nidungvnbn"/>
                                    <w:ind w:firstLine="0"/>
                                    <w:jc w:val="left"/>
                                    <w:rPr>
                                      <w:b/>
                                    </w:rPr>
                                  </w:pPr>
                                  <w:r>
                                    <w:rPr>
                                      <w:color w:val="000000"/>
                                      <w:sz w:val="22"/>
                                      <w:szCs w:val="22"/>
                                    </w:rPr>
                                    <w:t>ACSF1</w:t>
                                  </w:r>
                                </w:p>
                              </w:tc>
                              <w:tc>
                                <w:tcPr>
                                  <w:tcW w:w="894" w:type="dxa"/>
                                  <w:vAlign w:val="bottom"/>
                                </w:tcPr>
                                <w:p w14:paraId="211124AE" w14:textId="548EA1C8" w:rsidR="001973A2" w:rsidRDefault="001973A2" w:rsidP="00FC3B1B">
                                  <w:pPr>
                                    <w:pStyle w:val="Nidungvnbn"/>
                                    <w:ind w:firstLine="0"/>
                                    <w:jc w:val="right"/>
                                  </w:pPr>
                                  <w:r>
                                    <w:rPr>
                                      <w:color w:val="000000"/>
                                      <w:sz w:val="22"/>
                                      <w:szCs w:val="22"/>
                                    </w:rPr>
                                    <w:t>0.6243</w:t>
                                  </w:r>
                                </w:p>
                              </w:tc>
                              <w:tc>
                                <w:tcPr>
                                  <w:tcW w:w="912" w:type="dxa"/>
                                  <w:vAlign w:val="bottom"/>
                                </w:tcPr>
                                <w:p w14:paraId="29B8DAEA" w14:textId="285CA2A6" w:rsidR="001973A2" w:rsidRDefault="001973A2" w:rsidP="00FC3B1B">
                                  <w:pPr>
                                    <w:pStyle w:val="Nidungvnbn"/>
                                    <w:ind w:firstLine="0"/>
                                    <w:jc w:val="right"/>
                                  </w:pPr>
                                  <w:r>
                                    <w:rPr>
                                      <w:color w:val="000000"/>
                                      <w:sz w:val="22"/>
                                      <w:szCs w:val="22"/>
                                    </w:rPr>
                                    <w:t>0.57</w:t>
                                  </w:r>
                                </w:p>
                              </w:tc>
                              <w:tc>
                                <w:tcPr>
                                  <w:tcW w:w="912" w:type="dxa"/>
                                  <w:vAlign w:val="bottom"/>
                                </w:tcPr>
                                <w:p w14:paraId="33B30EB9" w14:textId="038A2330" w:rsidR="001973A2" w:rsidRDefault="001973A2" w:rsidP="00FC3B1B">
                                  <w:pPr>
                                    <w:pStyle w:val="Nidungvnbn"/>
                                    <w:ind w:firstLine="0"/>
                                    <w:jc w:val="right"/>
                                  </w:pPr>
                                  <w:r>
                                    <w:rPr>
                                      <w:color w:val="000000"/>
                                      <w:sz w:val="22"/>
                                      <w:szCs w:val="22"/>
                                    </w:rPr>
                                    <w:t>0.57</w:t>
                                  </w:r>
                                </w:p>
                              </w:tc>
                              <w:tc>
                                <w:tcPr>
                                  <w:tcW w:w="1077" w:type="dxa"/>
                                  <w:vAlign w:val="bottom"/>
                                </w:tcPr>
                                <w:p w14:paraId="7748AAE1" w14:textId="43DF0514" w:rsidR="001973A2" w:rsidRDefault="001973A2" w:rsidP="00FC3B1B">
                                  <w:pPr>
                                    <w:pStyle w:val="Nidungvnbn"/>
                                    <w:ind w:firstLine="0"/>
                                    <w:jc w:val="right"/>
                                  </w:pPr>
                                  <w:r>
                                    <w:rPr>
                                      <w:color w:val="000000"/>
                                      <w:sz w:val="22"/>
                                      <w:szCs w:val="22"/>
                                    </w:rPr>
                                    <w:t>488.3</w:t>
                                  </w:r>
                                </w:p>
                              </w:tc>
                              <w:tc>
                                <w:tcPr>
                                  <w:tcW w:w="994" w:type="dxa"/>
                                  <w:vAlign w:val="bottom"/>
                                </w:tcPr>
                                <w:p w14:paraId="39D06FDD" w14:textId="1F230D77" w:rsidR="001973A2" w:rsidRDefault="001973A2" w:rsidP="00FC3B1B">
                                  <w:pPr>
                                    <w:pStyle w:val="Nidungvnbn"/>
                                    <w:ind w:firstLine="0"/>
                                    <w:jc w:val="right"/>
                                  </w:pPr>
                                  <w:r>
                                    <w:rPr>
                                      <w:color w:val="000000"/>
                                      <w:sz w:val="22"/>
                                      <w:szCs w:val="22"/>
                                    </w:rPr>
                                    <w:t>0.517</w:t>
                                  </w:r>
                                </w:p>
                              </w:tc>
                              <w:tc>
                                <w:tcPr>
                                  <w:tcW w:w="994" w:type="dxa"/>
                                  <w:vAlign w:val="bottom"/>
                                </w:tcPr>
                                <w:p w14:paraId="0C6045BC" w14:textId="1EC84E99" w:rsidR="001973A2" w:rsidRDefault="001973A2" w:rsidP="00FC3B1B">
                                  <w:pPr>
                                    <w:pStyle w:val="Nidungvnbn"/>
                                    <w:ind w:firstLine="0"/>
                                    <w:jc w:val="right"/>
                                  </w:pPr>
                                  <w:r>
                                    <w:rPr>
                                      <w:color w:val="000000"/>
                                      <w:sz w:val="22"/>
                                      <w:szCs w:val="22"/>
                                    </w:rPr>
                                    <w:t>0.49</w:t>
                                  </w:r>
                                </w:p>
                              </w:tc>
                              <w:tc>
                                <w:tcPr>
                                  <w:tcW w:w="994" w:type="dxa"/>
                                  <w:vAlign w:val="bottom"/>
                                </w:tcPr>
                                <w:p w14:paraId="645FE59B" w14:textId="057BF830" w:rsidR="001973A2" w:rsidRDefault="001973A2" w:rsidP="00FC3B1B">
                                  <w:pPr>
                                    <w:pStyle w:val="Nidungvnbn"/>
                                    <w:ind w:firstLine="0"/>
                                    <w:jc w:val="right"/>
                                  </w:pPr>
                                  <w:r>
                                    <w:rPr>
                                      <w:color w:val="000000"/>
                                      <w:sz w:val="22"/>
                                      <w:szCs w:val="22"/>
                                    </w:rPr>
                                    <w:t>0.49</w:t>
                                  </w:r>
                                </w:p>
                              </w:tc>
                              <w:tc>
                                <w:tcPr>
                                  <w:tcW w:w="951" w:type="dxa"/>
                                  <w:vAlign w:val="bottom"/>
                                </w:tcPr>
                                <w:p w14:paraId="4DF860DF" w14:textId="7FECEA2D" w:rsidR="001973A2" w:rsidRDefault="001973A2" w:rsidP="00FC3B1B">
                                  <w:pPr>
                                    <w:pStyle w:val="Nidungvnbn"/>
                                    <w:ind w:firstLine="0"/>
                                    <w:jc w:val="right"/>
                                  </w:pPr>
                                  <w:r>
                                    <w:rPr>
                                      <w:color w:val="000000"/>
                                      <w:sz w:val="22"/>
                                      <w:szCs w:val="22"/>
                                    </w:rPr>
                                    <w:t>433.3</w:t>
                                  </w:r>
                                </w:p>
                              </w:tc>
                            </w:tr>
                            <w:tr w:rsidR="001973A2" w14:paraId="13A6FBD9" w14:textId="77777777" w:rsidTr="008A62E6">
                              <w:trPr>
                                <w:trHeight w:val="379"/>
                              </w:trPr>
                              <w:tc>
                                <w:tcPr>
                                  <w:tcW w:w="900" w:type="dxa"/>
                                  <w:vMerge/>
                                </w:tcPr>
                                <w:p w14:paraId="5CAA305D" w14:textId="77777777" w:rsidR="001973A2" w:rsidRDefault="001973A2" w:rsidP="00FC3B1B">
                                  <w:pPr>
                                    <w:pStyle w:val="Nidungvnbn"/>
                                    <w:ind w:firstLine="0"/>
                                    <w:jc w:val="left"/>
                                    <w:rPr>
                                      <w:b/>
                                    </w:rPr>
                                  </w:pPr>
                                </w:p>
                              </w:tc>
                              <w:tc>
                                <w:tcPr>
                                  <w:tcW w:w="2610" w:type="dxa"/>
                                  <w:vAlign w:val="bottom"/>
                                </w:tcPr>
                                <w:p w14:paraId="080E5341" w14:textId="766A18C1" w:rsidR="001973A2" w:rsidRDefault="001973A2" w:rsidP="00FC3B1B">
                                  <w:pPr>
                                    <w:pStyle w:val="Nidungvnbn"/>
                                    <w:ind w:firstLine="0"/>
                                    <w:jc w:val="left"/>
                                    <w:rPr>
                                      <w:b/>
                                    </w:rPr>
                                  </w:pPr>
                                  <w:r>
                                    <w:rPr>
                                      <w:color w:val="000000"/>
                                      <w:sz w:val="22"/>
                                      <w:szCs w:val="22"/>
                                    </w:rPr>
                                    <w:t>Adiac</w:t>
                                  </w:r>
                                </w:p>
                              </w:tc>
                              <w:tc>
                                <w:tcPr>
                                  <w:tcW w:w="894" w:type="dxa"/>
                                  <w:vAlign w:val="bottom"/>
                                </w:tcPr>
                                <w:p w14:paraId="289C9492" w14:textId="63F0F0BF" w:rsidR="001973A2" w:rsidRDefault="001973A2" w:rsidP="00FC3B1B">
                                  <w:pPr>
                                    <w:pStyle w:val="Nidungvnbn"/>
                                    <w:ind w:firstLine="0"/>
                                    <w:jc w:val="right"/>
                                  </w:pPr>
                                  <w:r>
                                    <w:rPr>
                                      <w:color w:val="000000"/>
                                      <w:sz w:val="22"/>
                                      <w:szCs w:val="22"/>
                                    </w:rPr>
                                    <w:t>0.4003</w:t>
                                  </w:r>
                                </w:p>
                              </w:tc>
                              <w:tc>
                                <w:tcPr>
                                  <w:tcW w:w="912" w:type="dxa"/>
                                  <w:vAlign w:val="bottom"/>
                                </w:tcPr>
                                <w:p w14:paraId="19FC621C" w14:textId="0AB54508" w:rsidR="001973A2" w:rsidRDefault="001973A2" w:rsidP="00FC3B1B">
                                  <w:pPr>
                                    <w:pStyle w:val="Nidungvnbn"/>
                                    <w:ind w:firstLine="0"/>
                                    <w:jc w:val="right"/>
                                  </w:pPr>
                                  <w:r>
                                    <w:rPr>
                                      <w:color w:val="000000"/>
                                      <w:sz w:val="22"/>
                                      <w:szCs w:val="22"/>
                                    </w:rPr>
                                    <w:t>0.3632</w:t>
                                  </w:r>
                                </w:p>
                              </w:tc>
                              <w:tc>
                                <w:tcPr>
                                  <w:tcW w:w="912" w:type="dxa"/>
                                  <w:vAlign w:val="bottom"/>
                                </w:tcPr>
                                <w:p w14:paraId="024C8113" w14:textId="35066DFE" w:rsidR="001973A2" w:rsidRDefault="001973A2" w:rsidP="00FC3B1B">
                                  <w:pPr>
                                    <w:pStyle w:val="Nidungvnbn"/>
                                    <w:ind w:firstLine="0"/>
                                    <w:jc w:val="right"/>
                                  </w:pPr>
                                  <w:r>
                                    <w:rPr>
                                      <w:color w:val="000000"/>
                                      <w:sz w:val="22"/>
                                      <w:szCs w:val="22"/>
                                    </w:rPr>
                                    <w:t>0.3667</w:t>
                                  </w:r>
                                </w:p>
                              </w:tc>
                              <w:tc>
                                <w:tcPr>
                                  <w:tcW w:w="1077" w:type="dxa"/>
                                  <w:vAlign w:val="bottom"/>
                                </w:tcPr>
                                <w:p w14:paraId="4C007285" w14:textId="3D1EB4BC" w:rsidR="001973A2" w:rsidRDefault="001973A2" w:rsidP="00FC3B1B">
                                  <w:pPr>
                                    <w:pStyle w:val="Nidungvnbn"/>
                                    <w:ind w:firstLine="0"/>
                                    <w:jc w:val="right"/>
                                  </w:pPr>
                                  <w:r>
                                    <w:rPr>
                                      <w:color w:val="000000"/>
                                      <w:sz w:val="22"/>
                                      <w:szCs w:val="22"/>
                                    </w:rPr>
                                    <w:t>690.2</w:t>
                                  </w:r>
                                </w:p>
                              </w:tc>
                              <w:tc>
                                <w:tcPr>
                                  <w:tcW w:w="994" w:type="dxa"/>
                                  <w:vAlign w:val="bottom"/>
                                </w:tcPr>
                                <w:p w14:paraId="48363022" w14:textId="3EE0CF03" w:rsidR="001973A2" w:rsidRDefault="001973A2" w:rsidP="00FC3B1B">
                                  <w:pPr>
                                    <w:pStyle w:val="Nidungvnbn"/>
                                    <w:ind w:firstLine="0"/>
                                    <w:jc w:val="right"/>
                                  </w:pPr>
                                  <w:r>
                                    <w:rPr>
                                      <w:color w:val="000000"/>
                                      <w:sz w:val="22"/>
                                      <w:szCs w:val="22"/>
                                    </w:rPr>
                                    <w:t>0.1874</w:t>
                                  </w:r>
                                </w:p>
                              </w:tc>
                              <w:tc>
                                <w:tcPr>
                                  <w:tcW w:w="994" w:type="dxa"/>
                                  <w:vAlign w:val="bottom"/>
                                </w:tcPr>
                                <w:p w14:paraId="61E174B2" w14:textId="517279EF" w:rsidR="001973A2" w:rsidRDefault="001973A2" w:rsidP="00FC3B1B">
                                  <w:pPr>
                                    <w:pStyle w:val="Nidungvnbn"/>
                                    <w:ind w:firstLine="0"/>
                                    <w:jc w:val="right"/>
                                  </w:pPr>
                                  <w:r>
                                    <w:rPr>
                                      <w:color w:val="000000"/>
                                      <w:sz w:val="22"/>
                                      <w:szCs w:val="22"/>
                                    </w:rPr>
                                    <w:t>0.2199</w:t>
                                  </w:r>
                                </w:p>
                              </w:tc>
                              <w:tc>
                                <w:tcPr>
                                  <w:tcW w:w="994" w:type="dxa"/>
                                  <w:vAlign w:val="bottom"/>
                                </w:tcPr>
                                <w:p w14:paraId="2146C388" w14:textId="2FBCA97B" w:rsidR="001973A2" w:rsidRDefault="001973A2" w:rsidP="00FC3B1B">
                                  <w:pPr>
                                    <w:pStyle w:val="Nidungvnbn"/>
                                    <w:ind w:firstLine="0"/>
                                    <w:jc w:val="right"/>
                                  </w:pPr>
                                  <w:r>
                                    <w:rPr>
                                      <w:color w:val="000000"/>
                                      <w:sz w:val="22"/>
                                      <w:szCs w:val="22"/>
                                    </w:rPr>
                                    <w:t>0.2204</w:t>
                                  </w:r>
                                </w:p>
                              </w:tc>
                              <w:tc>
                                <w:tcPr>
                                  <w:tcW w:w="951" w:type="dxa"/>
                                  <w:vAlign w:val="bottom"/>
                                </w:tcPr>
                                <w:p w14:paraId="32C7FD57" w14:textId="73BE9D7C" w:rsidR="001973A2" w:rsidRDefault="001973A2" w:rsidP="00FC3B1B">
                                  <w:pPr>
                                    <w:pStyle w:val="Nidungvnbn"/>
                                    <w:ind w:firstLine="0"/>
                                    <w:jc w:val="right"/>
                                  </w:pPr>
                                  <w:r>
                                    <w:rPr>
                                      <w:color w:val="000000"/>
                                      <w:sz w:val="22"/>
                                      <w:szCs w:val="22"/>
                                    </w:rPr>
                                    <w:t>816.1</w:t>
                                  </w:r>
                                </w:p>
                              </w:tc>
                            </w:tr>
                            <w:tr w:rsidR="001973A2" w14:paraId="2F07BC54" w14:textId="77777777" w:rsidTr="008A62E6">
                              <w:trPr>
                                <w:trHeight w:val="379"/>
                              </w:trPr>
                              <w:tc>
                                <w:tcPr>
                                  <w:tcW w:w="900" w:type="dxa"/>
                                  <w:vMerge/>
                                </w:tcPr>
                                <w:p w14:paraId="08186643" w14:textId="77777777" w:rsidR="001973A2" w:rsidRDefault="001973A2" w:rsidP="00FC3B1B">
                                  <w:pPr>
                                    <w:pStyle w:val="Nidungvnbn"/>
                                    <w:ind w:firstLine="0"/>
                                    <w:jc w:val="left"/>
                                    <w:rPr>
                                      <w:b/>
                                    </w:rPr>
                                  </w:pPr>
                                </w:p>
                              </w:tc>
                              <w:tc>
                                <w:tcPr>
                                  <w:tcW w:w="2610" w:type="dxa"/>
                                  <w:vAlign w:val="bottom"/>
                                </w:tcPr>
                                <w:p w14:paraId="2B17D52F" w14:textId="0510248E" w:rsidR="001973A2" w:rsidRDefault="001973A2" w:rsidP="00FC3B1B">
                                  <w:pPr>
                                    <w:pStyle w:val="Nidungvnbn"/>
                                    <w:ind w:firstLine="0"/>
                                    <w:jc w:val="left"/>
                                    <w:rPr>
                                      <w:b/>
                                    </w:rPr>
                                  </w:pPr>
                                  <w:r>
                                    <w:rPr>
                                      <w:color w:val="000000"/>
                                      <w:sz w:val="22"/>
                                      <w:szCs w:val="22"/>
                                    </w:rPr>
                                    <w:t>ArrowHead</w:t>
                                  </w:r>
                                </w:p>
                              </w:tc>
                              <w:tc>
                                <w:tcPr>
                                  <w:tcW w:w="894" w:type="dxa"/>
                                  <w:vAlign w:val="bottom"/>
                                </w:tcPr>
                                <w:p w14:paraId="4C5A326E" w14:textId="3F012BFB" w:rsidR="001973A2" w:rsidRDefault="001973A2" w:rsidP="00FC3B1B">
                                  <w:pPr>
                                    <w:pStyle w:val="Nidungvnbn"/>
                                    <w:ind w:firstLine="0"/>
                                    <w:jc w:val="right"/>
                                  </w:pPr>
                                  <w:r>
                                    <w:rPr>
                                      <w:color w:val="000000"/>
                                      <w:sz w:val="22"/>
                                      <w:szCs w:val="22"/>
                                    </w:rPr>
                                    <w:t>0.7821</w:t>
                                  </w:r>
                                </w:p>
                              </w:tc>
                              <w:tc>
                                <w:tcPr>
                                  <w:tcW w:w="912" w:type="dxa"/>
                                  <w:vAlign w:val="bottom"/>
                                </w:tcPr>
                                <w:p w14:paraId="3B4D954E" w14:textId="629FE265" w:rsidR="001973A2" w:rsidRDefault="001973A2" w:rsidP="00FC3B1B">
                                  <w:pPr>
                                    <w:pStyle w:val="Nidungvnbn"/>
                                    <w:ind w:firstLine="0"/>
                                    <w:jc w:val="right"/>
                                  </w:pPr>
                                  <w:r>
                                    <w:rPr>
                                      <w:color w:val="000000"/>
                                      <w:sz w:val="22"/>
                                      <w:szCs w:val="22"/>
                                    </w:rPr>
                                    <w:t>0.7771</w:t>
                                  </w:r>
                                </w:p>
                              </w:tc>
                              <w:tc>
                                <w:tcPr>
                                  <w:tcW w:w="912" w:type="dxa"/>
                                  <w:vAlign w:val="bottom"/>
                                </w:tcPr>
                                <w:p w14:paraId="2A65A808" w14:textId="356EF60D" w:rsidR="001973A2" w:rsidRDefault="001973A2" w:rsidP="00FC3B1B">
                                  <w:pPr>
                                    <w:pStyle w:val="Nidungvnbn"/>
                                    <w:ind w:firstLine="0"/>
                                    <w:jc w:val="right"/>
                                  </w:pPr>
                                  <w:r>
                                    <w:rPr>
                                      <w:color w:val="000000"/>
                                      <w:sz w:val="22"/>
                                      <w:szCs w:val="22"/>
                                    </w:rPr>
                                    <w:t>0.781</w:t>
                                  </w:r>
                                </w:p>
                              </w:tc>
                              <w:tc>
                                <w:tcPr>
                                  <w:tcW w:w="1077" w:type="dxa"/>
                                  <w:vAlign w:val="bottom"/>
                                </w:tcPr>
                                <w:p w14:paraId="18EBF474" w14:textId="08DE66A3" w:rsidR="001973A2" w:rsidRDefault="001973A2" w:rsidP="00FC3B1B">
                                  <w:pPr>
                                    <w:pStyle w:val="Nidungvnbn"/>
                                    <w:ind w:firstLine="0"/>
                                    <w:jc w:val="right"/>
                                  </w:pPr>
                                  <w:r>
                                    <w:rPr>
                                      <w:color w:val="000000"/>
                                      <w:sz w:val="22"/>
                                      <w:szCs w:val="22"/>
                                    </w:rPr>
                                    <w:t>920.5</w:t>
                                  </w:r>
                                </w:p>
                              </w:tc>
                              <w:tc>
                                <w:tcPr>
                                  <w:tcW w:w="994" w:type="dxa"/>
                                  <w:vAlign w:val="bottom"/>
                                </w:tcPr>
                                <w:p w14:paraId="2F0DCCCD" w14:textId="72AC9B06" w:rsidR="001973A2" w:rsidRDefault="001973A2" w:rsidP="00FC3B1B">
                                  <w:pPr>
                                    <w:pStyle w:val="Nidungvnbn"/>
                                    <w:ind w:firstLine="0"/>
                                    <w:jc w:val="right"/>
                                  </w:pPr>
                                  <w:r>
                                    <w:rPr>
                                      <w:color w:val="000000"/>
                                      <w:sz w:val="22"/>
                                      <w:szCs w:val="22"/>
                                    </w:rPr>
                                    <w:t>0.7013</w:t>
                                  </w:r>
                                </w:p>
                              </w:tc>
                              <w:tc>
                                <w:tcPr>
                                  <w:tcW w:w="994" w:type="dxa"/>
                                  <w:vAlign w:val="bottom"/>
                                </w:tcPr>
                                <w:p w14:paraId="3F7692F7" w14:textId="62C4347B" w:rsidR="001973A2" w:rsidRDefault="001973A2" w:rsidP="00FC3B1B">
                                  <w:pPr>
                                    <w:pStyle w:val="Nidungvnbn"/>
                                    <w:ind w:firstLine="0"/>
                                    <w:jc w:val="right"/>
                                  </w:pPr>
                                  <w:r>
                                    <w:rPr>
                                      <w:color w:val="000000"/>
                                      <w:sz w:val="22"/>
                                      <w:szCs w:val="22"/>
                                    </w:rPr>
                                    <w:t>0.68</w:t>
                                  </w:r>
                                </w:p>
                              </w:tc>
                              <w:tc>
                                <w:tcPr>
                                  <w:tcW w:w="994" w:type="dxa"/>
                                  <w:vAlign w:val="bottom"/>
                                </w:tcPr>
                                <w:p w14:paraId="42F0D3F0" w14:textId="1C1E43E7" w:rsidR="001973A2" w:rsidRDefault="001973A2" w:rsidP="00FC3B1B">
                                  <w:pPr>
                                    <w:pStyle w:val="Nidungvnbn"/>
                                    <w:ind w:firstLine="0"/>
                                    <w:jc w:val="right"/>
                                  </w:pPr>
                                  <w:r>
                                    <w:rPr>
                                      <w:color w:val="000000"/>
                                      <w:sz w:val="22"/>
                                      <w:szCs w:val="22"/>
                                    </w:rPr>
                                    <w:t>0.674</w:t>
                                  </w:r>
                                </w:p>
                              </w:tc>
                              <w:tc>
                                <w:tcPr>
                                  <w:tcW w:w="951" w:type="dxa"/>
                                  <w:vAlign w:val="bottom"/>
                                </w:tcPr>
                                <w:p w14:paraId="2BFF7F99" w14:textId="501FBA00" w:rsidR="001973A2" w:rsidRDefault="001973A2" w:rsidP="00FC3B1B">
                                  <w:pPr>
                                    <w:pStyle w:val="Nidungvnbn"/>
                                    <w:ind w:firstLine="0"/>
                                    <w:jc w:val="right"/>
                                  </w:pPr>
                                  <w:r>
                                    <w:rPr>
                                      <w:color w:val="000000"/>
                                      <w:sz w:val="22"/>
                                      <w:szCs w:val="22"/>
                                    </w:rPr>
                                    <w:t>925.8</w:t>
                                  </w:r>
                                </w:p>
                              </w:tc>
                            </w:tr>
                            <w:tr w:rsidR="001973A2" w14:paraId="72EB282D" w14:textId="77777777" w:rsidTr="008A62E6">
                              <w:trPr>
                                <w:trHeight w:val="379"/>
                              </w:trPr>
                              <w:tc>
                                <w:tcPr>
                                  <w:tcW w:w="900" w:type="dxa"/>
                                  <w:vMerge/>
                                </w:tcPr>
                                <w:p w14:paraId="56D0B037" w14:textId="77777777" w:rsidR="001973A2" w:rsidRDefault="001973A2" w:rsidP="00FC3B1B">
                                  <w:pPr>
                                    <w:pStyle w:val="Nidungvnbn"/>
                                    <w:ind w:firstLine="0"/>
                                    <w:jc w:val="left"/>
                                    <w:rPr>
                                      <w:b/>
                                    </w:rPr>
                                  </w:pPr>
                                </w:p>
                              </w:tc>
                              <w:tc>
                                <w:tcPr>
                                  <w:tcW w:w="2610" w:type="dxa"/>
                                  <w:vAlign w:val="bottom"/>
                                </w:tcPr>
                                <w:p w14:paraId="1F0515AF" w14:textId="3EE5303A" w:rsidR="001973A2" w:rsidRDefault="001973A2" w:rsidP="00FC3B1B">
                                  <w:pPr>
                                    <w:pStyle w:val="Nidungvnbn"/>
                                    <w:ind w:firstLine="0"/>
                                    <w:jc w:val="left"/>
                                    <w:rPr>
                                      <w:b/>
                                    </w:rPr>
                                  </w:pPr>
                                  <w:r>
                                    <w:rPr>
                                      <w:color w:val="000000"/>
                                      <w:sz w:val="22"/>
                                      <w:szCs w:val="22"/>
                                    </w:rPr>
                                    <w:t>Beef</w:t>
                                  </w:r>
                                </w:p>
                              </w:tc>
                              <w:tc>
                                <w:tcPr>
                                  <w:tcW w:w="894" w:type="dxa"/>
                                  <w:vAlign w:val="bottom"/>
                                </w:tcPr>
                                <w:p w14:paraId="211D9D0A" w14:textId="0C7F7BB2" w:rsidR="001973A2" w:rsidRDefault="001973A2" w:rsidP="00FC3B1B">
                                  <w:pPr>
                                    <w:pStyle w:val="Nidungvnbn"/>
                                    <w:ind w:firstLine="0"/>
                                    <w:jc w:val="right"/>
                                  </w:pPr>
                                  <w:r>
                                    <w:rPr>
                                      <w:color w:val="000000"/>
                                      <w:sz w:val="22"/>
                                      <w:szCs w:val="22"/>
                                    </w:rPr>
                                    <w:t>0.7367</w:t>
                                  </w:r>
                                </w:p>
                              </w:tc>
                              <w:tc>
                                <w:tcPr>
                                  <w:tcW w:w="912" w:type="dxa"/>
                                  <w:vAlign w:val="bottom"/>
                                </w:tcPr>
                                <w:p w14:paraId="081E4088" w14:textId="06890718" w:rsidR="001973A2" w:rsidRDefault="001973A2" w:rsidP="00FC3B1B">
                                  <w:pPr>
                                    <w:pStyle w:val="Nidungvnbn"/>
                                    <w:ind w:firstLine="0"/>
                                    <w:jc w:val="right"/>
                                  </w:pPr>
                                  <w:r>
                                    <w:rPr>
                                      <w:color w:val="000000"/>
                                      <w:sz w:val="22"/>
                                      <w:szCs w:val="22"/>
                                    </w:rPr>
                                    <w:t>0.6667</w:t>
                                  </w:r>
                                </w:p>
                              </w:tc>
                              <w:tc>
                                <w:tcPr>
                                  <w:tcW w:w="912" w:type="dxa"/>
                                  <w:vAlign w:val="bottom"/>
                                </w:tcPr>
                                <w:p w14:paraId="0B9E6838" w14:textId="612E9DA5" w:rsidR="001973A2" w:rsidRDefault="001973A2" w:rsidP="00FC3B1B">
                                  <w:pPr>
                                    <w:pStyle w:val="Nidungvnbn"/>
                                    <w:ind w:firstLine="0"/>
                                    <w:jc w:val="right"/>
                                  </w:pPr>
                                  <w:r>
                                    <w:rPr>
                                      <w:color w:val="000000"/>
                                      <w:sz w:val="22"/>
                                      <w:szCs w:val="22"/>
                                    </w:rPr>
                                    <w:t>0.6667</w:t>
                                  </w:r>
                                </w:p>
                              </w:tc>
                              <w:tc>
                                <w:tcPr>
                                  <w:tcW w:w="1077" w:type="dxa"/>
                                  <w:vAlign w:val="bottom"/>
                                </w:tcPr>
                                <w:p w14:paraId="5710D268" w14:textId="66537442" w:rsidR="001973A2" w:rsidRDefault="001973A2" w:rsidP="00FC3B1B">
                                  <w:pPr>
                                    <w:pStyle w:val="Nidungvnbn"/>
                                    <w:ind w:firstLine="0"/>
                                    <w:jc w:val="right"/>
                                  </w:pPr>
                                  <w:r>
                                    <w:rPr>
                                      <w:color w:val="000000"/>
                                      <w:sz w:val="22"/>
                                      <w:szCs w:val="22"/>
                                    </w:rPr>
                                    <w:t>286.7</w:t>
                                  </w:r>
                                </w:p>
                              </w:tc>
                              <w:tc>
                                <w:tcPr>
                                  <w:tcW w:w="994" w:type="dxa"/>
                                  <w:vAlign w:val="bottom"/>
                                </w:tcPr>
                                <w:p w14:paraId="3B64C41C" w14:textId="6C2F7DF8" w:rsidR="001973A2" w:rsidRDefault="001973A2" w:rsidP="00FC3B1B">
                                  <w:pPr>
                                    <w:pStyle w:val="Nidungvnbn"/>
                                    <w:ind w:firstLine="0"/>
                                    <w:jc w:val="right"/>
                                  </w:pPr>
                                  <w:r>
                                    <w:rPr>
                                      <w:color w:val="000000"/>
                                      <w:sz w:val="22"/>
                                      <w:szCs w:val="22"/>
                                    </w:rPr>
                                    <w:t>0.78</w:t>
                                  </w:r>
                                </w:p>
                              </w:tc>
                              <w:tc>
                                <w:tcPr>
                                  <w:tcW w:w="994" w:type="dxa"/>
                                  <w:vAlign w:val="bottom"/>
                                </w:tcPr>
                                <w:p w14:paraId="23C44854" w14:textId="7500897A" w:rsidR="001973A2" w:rsidRDefault="001973A2" w:rsidP="00FC3B1B">
                                  <w:pPr>
                                    <w:pStyle w:val="Nidungvnbn"/>
                                    <w:ind w:firstLine="0"/>
                                    <w:jc w:val="right"/>
                                  </w:pPr>
                                  <w:r>
                                    <w:rPr>
                                      <w:color w:val="000000"/>
                                      <w:sz w:val="22"/>
                                      <w:szCs w:val="22"/>
                                    </w:rPr>
                                    <w:t>0.7333</w:t>
                                  </w:r>
                                </w:p>
                              </w:tc>
                              <w:tc>
                                <w:tcPr>
                                  <w:tcW w:w="994" w:type="dxa"/>
                                  <w:vAlign w:val="bottom"/>
                                </w:tcPr>
                                <w:p w14:paraId="3C179668" w14:textId="30A70D39" w:rsidR="001973A2" w:rsidRDefault="001973A2" w:rsidP="00FC3B1B">
                                  <w:pPr>
                                    <w:pStyle w:val="Nidungvnbn"/>
                                    <w:ind w:firstLine="0"/>
                                    <w:jc w:val="right"/>
                                  </w:pPr>
                                  <w:r>
                                    <w:rPr>
                                      <w:color w:val="000000"/>
                                      <w:sz w:val="22"/>
                                      <w:szCs w:val="22"/>
                                    </w:rPr>
                                    <w:t>0.7333</w:t>
                                  </w:r>
                                </w:p>
                              </w:tc>
                              <w:tc>
                                <w:tcPr>
                                  <w:tcW w:w="951" w:type="dxa"/>
                                  <w:vAlign w:val="bottom"/>
                                </w:tcPr>
                                <w:p w14:paraId="6FF1F017" w14:textId="13B31FF2" w:rsidR="001973A2" w:rsidRDefault="001973A2" w:rsidP="00FC3B1B">
                                  <w:pPr>
                                    <w:pStyle w:val="Nidungvnbn"/>
                                    <w:ind w:firstLine="0"/>
                                    <w:jc w:val="right"/>
                                  </w:pPr>
                                  <w:r>
                                    <w:rPr>
                                      <w:color w:val="000000"/>
                                      <w:sz w:val="22"/>
                                      <w:szCs w:val="22"/>
                                    </w:rPr>
                                    <w:t>365.9</w:t>
                                  </w:r>
                                </w:p>
                              </w:tc>
                            </w:tr>
                            <w:tr w:rsidR="001973A2" w14:paraId="244AF0B3" w14:textId="77777777" w:rsidTr="008A62E6">
                              <w:trPr>
                                <w:trHeight w:val="379"/>
                              </w:trPr>
                              <w:tc>
                                <w:tcPr>
                                  <w:tcW w:w="900" w:type="dxa"/>
                                  <w:vMerge/>
                                </w:tcPr>
                                <w:p w14:paraId="42714E45" w14:textId="77777777" w:rsidR="001973A2" w:rsidRDefault="001973A2" w:rsidP="00FC3B1B">
                                  <w:pPr>
                                    <w:pStyle w:val="Nidungvnbn"/>
                                    <w:ind w:firstLine="0"/>
                                    <w:jc w:val="left"/>
                                    <w:rPr>
                                      <w:b/>
                                    </w:rPr>
                                  </w:pPr>
                                </w:p>
                              </w:tc>
                              <w:tc>
                                <w:tcPr>
                                  <w:tcW w:w="2610" w:type="dxa"/>
                                  <w:vAlign w:val="bottom"/>
                                </w:tcPr>
                                <w:p w14:paraId="0FD473BA" w14:textId="54338EC0" w:rsidR="001973A2" w:rsidRDefault="001973A2" w:rsidP="00FC3B1B">
                                  <w:pPr>
                                    <w:pStyle w:val="Nidungvnbn"/>
                                    <w:ind w:firstLine="0"/>
                                    <w:jc w:val="left"/>
                                    <w:rPr>
                                      <w:b/>
                                    </w:rPr>
                                  </w:pPr>
                                  <w:r>
                                    <w:rPr>
                                      <w:color w:val="000000"/>
                                      <w:sz w:val="22"/>
                                      <w:szCs w:val="22"/>
                                    </w:rPr>
                                    <w:t>BeetleFly</w:t>
                                  </w:r>
                                </w:p>
                              </w:tc>
                              <w:tc>
                                <w:tcPr>
                                  <w:tcW w:w="894" w:type="dxa"/>
                                  <w:vAlign w:val="bottom"/>
                                </w:tcPr>
                                <w:p w14:paraId="6468650F" w14:textId="461E28AA" w:rsidR="001973A2" w:rsidRDefault="001973A2" w:rsidP="00FC3B1B">
                                  <w:pPr>
                                    <w:pStyle w:val="Nidungvnbn"/>
                                    <w:ind w:firstLine="0"/>
                                    <w:jc w:val="right"/>
                                  </w:pPr>
                                  <w:r>
                                    <w:rPr>
                                      <w:color w:val="000000"/>
                                      <w:sz w:val="22"/>
                                      <w:szCs w:val="22"/>
                                    </w:rPr>
                                    <w:t>0.9167</w:t>
                                  </w:r>
                                </w:p>
                              </w:tc>
                              <w:tc>
                                <w:tcPr>
                                  <w:tcW w:w="912" w:type="dxa"/>
                                  <w:vAlign w:val="bottom"/>
                                </w:tcPr>
                                <w:p w14:paraId="13F9DD06" w14:textId="51639095" w:rsidR="001973A2" w:rsidRDefault="001973A2" w:rsidP="00FC3B1B">
                                  <w:pPr>
                                    <w:pStyle w:val="Nidungvnbn"/>
                                    <w:ind w:firstLine="0"/>
                                    <w:jc w:val="right"/>
                                  </w:pPr>
                                  <w:r>
                                    <w:rPr>
                                      <w:color w:val="000000"/>
                                      <w:sz w:val="22"/>
                                      <w:szCs w:val="22"/>
                                    </w:rPr>
                                    <w:t>0.9</w:t>
                                  </w:r>
                                </w:p>
                              </w:tc>
                              <w:tc>
                                <w:tcPr>
                                  <w:tcW w:w="912" w:type="dxa"/>
                                  <w:vAlign w:val="bottom"/>
                                </w:tcPr>
                                <w:p w14:paraId="73A0EA38" w14:textId="07B069F1" w:rsidR="001973A2" w:rsidRDefault="001973A2" w:rsidP="00FC3B1B">
                                  <w:pPr>
                                    <w:pStyle w:val="Nidungvnbn"/>
                                    <w:ind w:firstLine="0"/>
                                    <w:jc w:val="right"/>
                                  </w:pPr>
                                  <w:r>
                                    <w:rPr>
                                      <w:color w:val="000000"/>
                                      <w:sz w:val="22"/>
                                      <w:szCs w:val="22"/>
                                    </w:rPr>
                                    <w:t>0.9</w:t>
                                  </w:r>
                                </w:p>
                              </w:tc>
                              <w:tc>
                                <w:tcPr>
                                  <w:tcW w:w="1077" w:type="dxa"/>
                                  <w:vAlign w:val="bottom"/>
                                </w:tcPr>
                                <w:p w14:paraId="7F466BA3" w14:textId="5A80A913" w:rsidR="001973A2" w:rsidRDefault="001973A2" w:rsidP="00FC3B1B">
                                  <w:pPr>
                                    <w:pStyle w:val="Nidungvnbn"/>
                                    <w:ind w:firstLine="0"/>
                                    <w:jc w:val="right"/>
                                  </w:pPr>
                                  <w:r>
                                    <w:rPr>
                                      <w:color w:val="000000"/>
                                      <w:sz w:val="22"/>
                                      <w:szCs w:val="22"/>
                                    </w:rPr>
                                    <w:t>284.5</w:t>
                                  </w:r>
                                </w:p>
                              </w:tc>
                              <w:tc>
                                <w:tcPr>
                                  <w:tcW w:w="994" w:type="dxa"/>
                                  <w:vAlign w:val="bottom"/>
                                </w:tcPr>
                                <w:p w14:paraId="4B9C51D0" w14:textId="59DD5164" w:rsidR="001973A2" w:rsidRDefault="001973A2" w:rsidP="00FC3B1B">
                                  <w:pPr>
                                    <w:pStyle w:val="Nidungvnbn"/>
                                    <w:ind w:firstLine="0"/>
                                    <w:jc w:val="right"/>
                                  </w:pPr>
                                  <w:r>
                                    <w:rPr>
                                      <w:color w:val="000000"/>
                                      <w:sz w:val="22"/>
                                      <w:szCs w:val="22"/>
                                    </w:rPr>
                                    <w:t>0.8846</w:t>
                                  </w:r>
                                </w:p>
                              </w:tc>
                              <w:tc>
                                <w:tcPr>
                                  <w:tcW w:w="994" w:type="dxa"/>
                                  <w:vAlign w:val="bottom"/>
                                </w:tcPr>
                                <w:p w14:paraId="46FB6D4E" w14:textId="1A88584D" w:rsidR="001973A2" w:rsidRDefault="001973A2" w:rsidP="00FC3B1B">
                                  <w:pPr>
                                    <w:pStyle w:val="Nidungvnbn"/>
                                    <w:ind w:firstLine="0"/>
                                    <w:jc w:val="right"/>
                                  </w:pPr>
                                  <w:r>
                                    <w:rPr>
                                      <w:color w:val="000000"/>
                                      <w:sz w:val="22"/>
                                      <w:szCs w:val="22"/>
                                    </w:rPr>
                                    <w:t>0.85</w:t>
                                  </w:r>
                                </w:p>
                              </w:tc>
                              <w:tc>
                                <w:tcPr>
                                  <w:tcW w:w="994" w:type="dxa"/>
                                  <w:vAlign w:val="bottom"/>
                                </w:tcPr>
                                <w:p w14:paraId="369D33E3" w14:textId="7BB035D2" w:rsidR="001973A2" w:rsidRDefault="001973A2" w:rsidP="00FC3B1B">
                                  <w:pPr>
                                    <w:pStyle w:val="Nidungvnbn"/>
                                    <w:ind w:firstLine="0"/>
                                    <w:jc w:val="right"/>
                                  </w:pPr>
                                  <w:r>
                                    <w:rPr>
                                      <w:color w:val="000000"/>
                                      <w:sz w:val="22"/>
                                      <w:szCs w:val="22"/>
                                    </w:rPr>
                                    <w:t>0.85</w:t>
                                  </w:r>
                                </w:p>
                              </w:tc>
                              <w:tc>
                                <w:tcPr>
                                  <w:tcW w:w="951" w:type="dxa"/>
                                  <w:vAlign w:val="bottom"/>
                                </w:tcPr>
                                <w:p w14:paraId="47DC4A2E" w14:textId="320DADCE" w:rsidR="001973A2" w:rsidRDefault="001973A2" w:rsidP="00FC3B1B">
                                  <w:pPr>
                                    <w:pStyle w:val="Nidungvnbn"/>
                                    <w:ind w:firstLine="0"/>
                                    <w:jc w:val="right"/>
                                  </w:pPr>
                                  <w:r>
                                    <w:rPr>
                                      <w:color w:val="000000"/>
                                      <w:sz w:val="22"/>
                                      <w:szCs w:val="22"/>
                                    </w:rPr>
                                    <w:t>368</w:t>
                                  </w:r>
                                </w:p>
                              </w:tc>
                            </w:tr>
                            <w:tr w:rsidR="001973A2" w14:paraId="005ED105" w14:textId="77777777" w:rsidTr="008A62E6">
                              <w:trPr>
                                <w:trHeight w:val="379"/>
                              </w:trPr>
                              <w:tc>
                                <w:tcPr>
                                  <w:tcW w:w="900" w:type="dxa"/>
                                  <w:vMerge/>
                                </w:tcPr>
                                <w:p w14:paraId="6A00BCB8" w14:textId="77777777" w:rsidR="001973A2" w:rsidRDefault="001973A2" w:rsidP="00FC3B1B">
                                  <w:pPr>
                                    <w:pStyle w:val="Nidungvnbn"/>
                                    <w:ind w:firstLine="0"/>
                                    <w:jc w:val="left"/>
                                    <w:rPr>
                                      <w:b/>
                                    </w:rPr>
                                  </w:pPr>
                                </w:p>
                              </w:tc>
                              <w:tc>
                                <w:tcPr>
                                  <w:tcW w:w="2610" w:type="dxa"/>
                                  <w:vAlign w:val="bottom"/>
                                </w:tcPr>
                                <w:p w14:paraId="3954D9CD" w14:textId="6796DFBF" w:rsidR="001973A2" w:rsidRDefault="001973A2" w:rsidP="00FC3B1B">
                                  <w:pPr>
                                    <w:pStyle w:val="Nidungvnbn"/>
                                    <w:ind w:firstLine="0"/>
                                    <w:jc w:val="left"/>
                                    <w:rPr>
                                      <w:b/>
                                    </w:rPr>
                                  </w:pPr>
                                  <w:r>
                                    <w:rPr>
                                      <w:color w:val="000000"/>
                                      <w:sz w:val="22"/>
                                      <w:szCs w:val="22"/>
                                    </w:rPr>
                                    <w:t>BirdChicken</w:t>
                                  </w:r>
                                </w:p>
                              </w:tc>
                              <w:tc>
                                <w:tcPr>
                                  <w:tcW w:w="894" w:type="dxa"/>
                                  <w:vAlign w:val="bottom"/>
                                </w:tcPr>
                                <w:p w14:paraId="07346A16" w14:textId="3A798BA4" w:rsidR="001973A2" w:rsidRDefault="001973A2" w:rsidP="00FC3B1B">
                                  <w:pPr>
                                    <w:pStyle w:val="Nidungvnbn"/>
                                    <w:ind w:firstLine="0"/>
                                    <w:jc w:val="right"/>
                                  </w:pPr>
                                  <w:r>
                                    <w:rPr>
                                      <w:color w:val="000000"/>
                                      <w:sz w:val="22"/>
                                      <w:szCs w:val="22"/>
                                    </w:rPr>
                                    <w:t>0.8125</w:t>
                                  </w:r>
                                </w:p>
                              </w:tc>
                              <w:tc>
                                <w:tcPr>
                                  <w:tcW w:w="912" w:type="dxa"/>
                                  <w:vAlign w:val="bottom"/>
                                </w:tcPr>
                                <w:p w14:paraId="00D694F4" w14:textId="5C8C7D99" w:rsidR="001973A2" w:rsidRDefault="001973A2" w:rsidP="00FC3B1B">
                                  <w:pPr>
                                    <w:pStyle w:val="Nidungvnbn"/>
                                    <w:ind w:firstLine="0"/>
                                    <w:jc w:val="right"/>
                                  </w:pPr>
                                  <w:r>
                                    <w:rPr>
                                      <w:color w:val="000000"/>
                                      <w:sz w:val="22"/>
                                      <w:szCs w:val="22"/>
                                    </w:rPr>
                                    <w:t>0.8</w:t>
                                  </w:r>
                                </w:p>
                              </w:tc>
                              <w:tc>
                                <w:tcPr>
                                  <w:tcW w:w="912" w:type="dxa"/>
                                  <w:vAlign w:val="bottom"/>
                                </w:tcPr>
                                <w:p w14:paraId="431D08A4" w14:textId="6EB5D474" w:rsidR="001973A2" w:rsidRDefault="001973A2" w:rsidP="00FC3B1B">
                                  <w:pPr>
                                    <w:pStyle w:val="Nidungvnbn"/>
                                    <w:ind w:firstLine="0"/>
                                    <w:jc w:val="right"/>
                                  </w:pPr>
                                  <w:r>
                                    <w:rPr>
                                      <w:color w:val="000000"/>
                                      <w:sz w:val="22"/>
                                      <w:szCs w:val="22"/>
                                    </w:rPr>
                                    <w:t>0.8</w:t>
                                  </w:r>
                                </w:p>
                              </w:tc>
                              <w:tc>
                                <w:tcPr>
                                  <w:tcW w:w="1077" w:type="dxa"/>
                                  <w:vAlign w:val="bottom"/>
                                </w:tcPr>
                                <w:p w14:paraId="4BE157AA" w14:textId="4A427A65" w:rsidR="001973A2" w:rsidRDefault="001973A2" w:rsidP="00FC3B1B">
                                  <w:pPr>
                                    <w:pStyle w:val="Nidungvnbn"/>
                                    <w:ind w:firstLine="0"/>
                                    <w:jc w:val="right"/>
                                  </w:pPr>
                                  <w:r>
                                    <w:rPr>
                                      <w:color w:val="000000"/>
                                      <w:sz w:val="22"/>
                                      <w:szCs w:val="22"/>
                                    </w:rPr>
                                    <w:t>284.7</w:t>
                                  </w:r>
                                </w:p>
                              </w:tc>
                              <w:tc>
                                <w:tcPr>
                                  <w:tcW w:w="994" w:type="dxa"/>
                                  <w:vAlign w:val="bottom"/>
                                </w:tcPr>
                                <w:p w14:paraId="1EED0321" w14:textId="51D17CB2" w:rsidR="001973A2" w:rsidRDefault="001973A2" w:rsidP="00FC3B1B">
                                  <w:pPr>
                                    <w:pStyle w:val="Nidungvnbn"/>
                                    <w:ind w:firstLine="0"/>
                                    <w:jc w:val="right"/>
                                  </w:pPr>
                                  <w:r>
                                    <w:rPr>
                                      <w:color w:val="000000"/>
                                      <w:sz w:val="22"/>
                                      <w:szCs w:val="22"/>
                                    </w:rPr>
                                    <w:t>0.6</w:t>
                                  </w:r>
                                </w:p>
                              </w:tc>
                              <w:tc>
                                <w:tcPr>
                                  <w:tcW w:w="994" w:type="dxa"/>
                                  <w:vAlign w:val="bottom"/>
                                </w:tcPr>
                                <w:p w14:paraId="059DD1D3" w14:textId="6CA98FBA" w:rsidR="001973A2" w:rsidRDefault="001973A2" w:rsidP="00FC3B1B">
                                  <w:pPr>
                                    <w:pStyle w:val="Nidungvnbn"/>
                                    <w:ind w:firstLine="0"/>
                                    <w:jc w:val="right"/>
                                  </w:pPr>
                                  <w:r>
                                    <w:rPr>
                                      <w:color w:val="000000"/>
                                      <w:sz w:val="22"/>
                                      <w:szCs w:val="22"/>
                                    </w:rPr>
                                    <w:t>0.6</w:t>
                                  </w:r>
                                </w:p>
                              </w:tc>
                              <w:tc>
                                <w:tcPr>
                                  <w:tcW w:w="994" w:type="dxa"/>
                                  <w:vAlign w:val="bottom"/>
                                </w:tcPr>
                                <w:p w14:paraId="12872E0C" w14:textId="3FFBD552" w:rsidR="001973A2" w:rsidRDefault="001973A2" w:rsidP="00FC3B1B">
                                  <w:pPr>
                                    <w:pStyle w:val="Nidungvnbn"/>
                                    <w:ind w:firstLine="0"/>
                                    <w:jc w:val="right"/>
                                  </w:pPr>
                                  <w:r>
                                    <w:rPr>
                                      <w:color w:val="000000"/>
                                      <w:sz w:val="22"/>
                                      <w:szCs w:val="22"/>
                                    </w:rPr>
                                    <w:t>0.6</w:t>
                                  </w:r>
                                </w:p>
                              </w:tc>
                              <w:tc>
                                <w:tcPr>
                                  <w:tcW w:w="951" w:type="dxa"/>
                                  <w:vAlign w:val="bottom"/>
                                </w:tcPr>
                                <w:p w14:paraId="66FE4425" w14:textId="3B338348" w:rsidR="001973A2" w:rsidRDefault="001973A2" w:rsidP="00FC3B1B">
                                  <w:pPr>
                                    <w:pStyle w:val="Nidungvnbn"/>
                                    <w:ind w:firstLine="0"/>
                                    <w:jc w:val="right"/>
                                  </w:pPr>
                                  <w:r>
                                    <w:rPr>
                                      <w:color w:val="000000"/>
                                      <w:sz w:val="22"/>
                                      <w:szCs w:val="22"/>
                                    </w:rPr>
                                    <w:t>368.5</w:t>
                                  </w:r>
                                </w:p>
                              </w:tc>
                            </w:tr>
                            <w:tr w:rsidR="001973A2" w14:paraId="35EFFAF9" w14:textId="77777777" w:rsidTr="008A62E6">
                              <w:trPr>
                                <w:trHeight w:val="379"/>
                              </w:trPr>
                              <w:tc>
                                <w:tcPr>
                                  <w:tcW w:w="900" w:type="dxa"/>
                                  <w:vMerge/>
                                </w:tcPr>
                                <w:p w14:paraId="50854F82" w14:textId="77777777" w:rsidR="001973A2" w:rsidRDefault="001973A2" w:rsidP="00FC3B1B">
                                  <w:pPr>
                                    <w:pStyle w:val="Nidungvnbn"/>
                                    <w:ind w:firstLine="0"/>
                                    <w:jc w:val="left"/>
                                    <w:rPr>
                                      <w:b/>
                                    </w:rPr>
                                  </w:pPr>
                                </w:p>
                              </w:tc>
                              <w:tc>
                                <w:tcPr>
                                  <w:tcW w:w="2610" w:type="dxa"/>
                                  <w:vAlign w:val="bottom"/>
                                </w:tcPr>
                                <w:p w14:paraId="25480BE4" w14:textId="01C7024D" w:rsidR="001973A2" w:rsidRDefault="001973A2" w:rsidP="00FC3B1B">
                                  <w:pPr>
                                    <w:pStyle w:val="Nidungvnbn"/>
                                    <w:ind w:firstLine="0"/>
                                    <w:jc w:val="left"/>
                                    <w:rPr>
                                      <w:b/>
                                    </w:rPr>
                                  </w:pPr>
                                  <w:r>
                                    <w:rPr>
                                      <w:color w:val="000000"/>
                                      <w:sz w:val="22"/>
                                      <w:szCs w:val="22"/>
                                    </w:rPr>
                                    <w:t>BME</w:t>
                                  </w:r>
                                </w:p>
                              </w:tc>
                              <w:tc>
                                <w:tcPr>
                                  <w:tcW w:w="894" w:type="dxa"/>
                                  <w:vAlign w:val="bottom"/>
                                </w:tcPr>
                                <w:p w14:paraId="57FCEDA3" w14:textId="5B58CC97" w:rsidR="001973A2" w:rsidRDefault="001973A2" w:rsidP="00FC3B1B">
                                  <w:pPr>
                                    <w:pStyle w:val="Nidungvnbn"/>
                                    <w:ind w:firstLine="0"/>
                                    <w:jc w:val="right"/>
                                  </w:pPr>
                                  <w:r>
                                    <w:rPr>
                                      <w:color w:val="000000"/>
                                      <w:sz w:val="22"/>
                                      <w:szCs w:val="22"/>
                                    </w:rPr>
                                    <w:t>0.9399</w:t>
                                  </w:r>
                                </w:p>
                              </w:tc>
                              <w:tc>
                                <w:tcPr>
                                  <w:tcW w:w="912" w:type="dxa"/>
                                  <w:vAlign w:val="bottom"/>
                                </w:tcPr>
                                <w:p w14:paraId="1D356ED1" w14:textId="36A05AA8" w:rsidR="001973A2" w:rsidRDefault="001973A2" w:rsidP="00FC3B1B">
                                  <w:pPr>
                                    <w:pStyle w:val="Nidungvnbn"/>
                                    <w:ind w:firstLine="0"/>
                                    <w:jc w:val="right"/>
                                  </w:pPr>
                                  <w:r>
                                    <w:rPr>
                                      <w:color w:val="000000"/>
                                      <w:sz w:val="22"/>
                                      <w:szCs w:val="22"/>
                                    </w:rPr>
                                    <w:t>0.9267</w:t>
                                  </w:r>
                                </w:p>
                              </w:tc>
                              <w:tc>
                                <w:tcPr>
                                  <w:tcW w:w="912" w:type="dxa"/>
                                  <w:vAlign w:val="bottom"/>
                                </w:tcPr>
                                <w:p w14:paraId="25E91148" w14:textId="06E52F96" w:rsidR="001973A2" w:rsidRDefault="001973A2" w:rsidP="00FC3B1B">
                                  <w:pPr>
                                    <w:pStyle w:val="Nidungvnbn"/>
                                    <w:ind w:firstLine="0"/>
                                    <w:jc w:val="right"/>
                                  </w:pPr>
                                  <w:r>
                                    <w:rPr>
                                      <w:color w:val="000000"/>
                                      <w:sz w:val="22"/>
                                      <w:szCs w:val="22"/>
                                    </w:rPr>
                                    <w:t>0.9267</w:t>
                                  </w:r>
                                </w:p>
                              </w:tc>
                              <w:tc>
                                <w:tcPr>
                                  <w:tcW w:w="1077" w:type="dxa"/>
                                  <w:vAlign w:val="bottom"/>
                                </w:tcPr>
                                <w:p w14:paraId="7948CA53" w14:textId="6034E5C7" w:rsidR="001973A2" w:rsidRDefault="001973A2" w:rsidP="00FC3B1B">
                                  <w:pPr>
                                    <w:pStyle w:val="Nidungvnbn"/>
                                    <w:ind w:firstLine="0"/>
                                    <w:jc w:val="right"/>
                                  </w:pPr>
                                  <w:r>
                                    <w:rPr>
                                      <w:color w:val="000000"/>
                                      <w:sz w:val="22"/>
                                      <w:szCs w:val="22"/>
                                    </w:rPr>
                                    <w:t>822.4</w:t>
                                  </w:r>
                                </w:p>
                              </w:tc>
                              <w:tc>
                                <w:tcPr>
                                  <w:tcW w:w="994" w:type="dxa"/>
                                  <w:vAlign w:val="bottom"/>
                                </w:tcPr>
                                <w:p w14:paraId="7886C3D1" w14:textId="4240287D" w:rsidR="001973A2" w:rsidRDefault="001973A2" w:rsidP="00FC3B1B">
                                  <w:pPr>
                                    <w:pStyle w:val="Nidungvnbn"/>
                                    <w:ind w:firstLine="0"/>
                                    <w:jc w:val="right"/>
                                  </w:pPr>
                                  <w:r>
                                    <w:rPr>
                                      <w:color w:val="000000"/>
                                      <w:sz w:val="22"/>
                                      <w:szCs w:val="22"/>
                                    </w:rPr>
                                    <w:t>0.8981</w:t>
                                  </w:r>
                                </w:p>
                              </w:tc>
                              <w:tc>
                                <w:tcPr>
                                  <w:tcW w:w="994" w:type="dxa"/>
                                  <w:vAlign w:val="bottom"/>
                                </w:tcPr>
                                <w:p w14:paraId="651317E5" w14:textId="325E1A41" w:rsidR="001973A2" w:rsidRDefault="001973A2" w:rsidP="00FC3B1B">
                                  <w:pPr>
                                    <w:pStyle w:val="Nidungvnbn"/>
                                    <w:ind w:firstLine="0"/>
                                    <w:jc w:val="right"/>
                                  </w:pPr>
                                  <w:r>
                                    <w:rPr>
                                      <w:color w:val="000000"/>
                                      <w:sz w:val="22"/>
                                      <w:szCs w:val="22"/>
                                    </w:rPr>
                                    <w:t>0.8533</w:t>
                                  </w:r>
                                </w:p>
                              </w:tc>
                              <w:tc>
                                <w:tcPr>
                                  <w:tcW w:w="994" w:type="dxa"/>
                                  <w:vAlign w:val="bottom"/>
                                </w:tcPr>
                                <w:p w14:paraId="2888867B" w14:textId="5F21F718" w:rsidR="001973A2" w:rsidRDefault="001973A2" w:rsidP="00FC3B1B">
                                  <w:pPr>
                                    <w:pStyle w:val="Nidungvnbn"/>
                                    <w:ind w:firstLine="0"/>
                                    <w:jc w:val="right"/>
                                  </w:pPr>
                                  <w:r>
                                    <w:rPr>
                                      <w:color w:val="000000"/>
                                      <w:sz w:val="22"/>
                                      <w:szCs w:val="22"/>
                                    </w:rPr>
                                    <w:t>0.8533</w:t>
                                  </w:r>
                                </w:p>
                              </w:tc>
                              <w:tc>
                                <w:tcPr>
                                  <w:tcW w:w="951" w:type="dxa"/>
                                  <w:vAlign w:val="bottom"/>
                                </w:tcPr>
                                <w:p w14:paraId="189BF1CE" w14:textId="35113880" w:rsidR="001973A2" w:rsidRDefault="001973A2" w:rsidP="00FC3B1B">
                                  <w:pPr>
                                    <w:pStyle w:val="Nidungvnbn"/>
                                    <w:ind w:firstLine="0"/>
                                    <w:jc w:val="right"/>
                                  </w:pPr>
                                  <w:r>
                                    <w:rPr>
                                      <w:color w:val="000000"/>
                                      <w:sz w:val="22"/>
                                      <w:szCs w:val="22"/>
                                    </w:rPr>
                                    <w:t>647.4</w:t>
                                  </w:r>
                                </w:p>
                              </w:tc>
                            </w:tr>
                            <w:tr w:rsidR="001973A2" w14:paraId="33F99862" w14:textId="77777777" w:rsidTr="008A62E6">
                              <w:trPr>
                                <w:trHeight w:val="379"/>
                              </w:trPr>
                              <w:tc>
                                <w:tcPr>
                                  <w:tcW w:w="900" w:type="dxa"/>
                                  <w:vMerge/>
                                </w:tcPr>
                                <w:p w14:paraId="527BFF71" w14:textId="77777777" w:rsidR="001973A2" w:rsidRDefault="001973A2" w:rsidP="00FC3B1B">
                                  <w:pPr>
                                    <w:pStyle w:val="Nidungvnbn"/>
                                    <w:ind w:firstLine="0"/>
                                    <w:jc w:val="left"/>
                                    <w:rPr>
                                      <w:b/>
                                    </w:rPr>
                                  </w:pPr>
                                </w:p>
                              </w:tc>
                              <w:tc>
                                <w:tcPr>
                                  <w:tcW w:w="2610" w:type="dxa"/>
                                  <w:vAlign w:val="bottom"/>
                                </w:tcPr>
                                <w:p w14:paraId="7A037BD9" w14:textId="44E082EA" w:rsidR="001973A2" w:rsidRDefault="001973A2" w:rsidP="00FC3B1B">
                                  <w:pPr>
                                    <w:pStyle w:val="Nidungvnbn"/>
                                    <w:ind w:firstLine="0"/>
                                    <w:jc w:val="left"/>
                                    <w:rPr>
                                      <w:b/>
                                    </w:rPr>
                                  </w:pPr>
                                  <w:r>
                                    <w:rPr>
                                      <w:color w:val="000000"/>
                                      <w:sz w:val="22"/>
                                      <w:szCs w:val="22"/>
                                    </w:rPr>
                                    <w:t>Car</w:t>
                                  </w:r>
                                </w:p>
                              </w:tc>
                              <w:tc>
                                <w:tcPr>
                                  <w:tcW w:w="894" w:type="dxa"/>
                                  <w:vAlign w:val="bottom"/>
                                </w:tcPr>
                                <w:p w14:paraId="72B31FF3" w14:textId="6AB9A8B1" w:rsidR="001973A2" w:rsidRDefault="001973A2" w:rsidP="00FC3B1B">
                                  <w:pPr>
                                    <w:pStyle w:val="Nidungvnbn"/>
                                    <w:ind w:firstLine="0"/>
                                    <w:jc w:val="right"/>
                                  </w:pPr>
                                  <w:r>
                                    <w:rPr>
                                      <w:color w:val="000000"/>
                                      <w:sz w:val="22"/>
                                      <w:szCs w:val="22"/>
                                    </w:rPr>
                                    <w:t>0.7892</w:t>
                                  </w:r>
                                </w:p>
                              </w:tc>
                              <w:tc>
                                <w:tcPr>
                                  <w:tcW w:w="912" w:type="dxa"/>
                                  <w:vAlign w:val="bottom"/>
                                </w:tcPr>
                                <w:p w14:paraId="5CDDB1AD" w14:textId="0835DEAE" w:rsidR="001973A2" w:rsidRDefault="001973A2" w:rsidP="00FC3B1B">
                                  <w:pPr>
                                    <w:pStyle w:val="Nidungvnbn"/>
                                    <w:ind w:firstLine="0"/>
                                    <w:jc w:val="right"/>
                                  </w:pPr>
                                  <w:r>
                                    <w:rPr>
                                      <w:color w:val="000000"/>
                                      <w:sz w:val="22"/>
                                      <w:szCs w:val="22"/>
                                    </w:rPr>
                                    <w:t>0.7667</w:t>
                                  </w:r>
                                </w:p>
                              </w:tc>
                              <w:tc>
                                <w:tcPr>
                                  <w:tcW w:w="912" w:type="dxa"/>
                                  <w:vAlign w:val="bottom"/>
                                </w:tcPr>
                                <w:p w14:paraId="3FF61230" w14:textId="14D7D655" w:rsidR="001973A2" w:rsidRDefault="001973A2" w:rsidP="00FC3B1B">
                                  <w:pPr>
                                    <w:pStyle w:val="Nidungvnbn"/>
                                    <w:ind w:firstLine="0"/>
                                    <w:jc w:val="right"/>
                                  </w:pPr>
                                  <w:r>
                                    <w:rPr>
                                      <w:color w:val="000000"/>
                                      <w:sz w:val="22"/>
                                      <w:szCs w:val="22"/>
                                    </w:rPr>
                                    <w:t>0.768</w:t>
                                  </w:r>
                                </w:p>
                              </w:tc>
                              <w:tc>
                                <w:tcPr>
                                  <w:tcW w:w="1077" w:type="dxa"/>
                                  <w:vAlign w:val="bottom"/>
                                </w:tcPr>
                                <w:p w14:paraId="5E249B32" w14:textId="1E2D3F8A" w:rsidR="001973A2" w:rsidRDefault="001973A2" w:rsidP="00FC3B1B">
                                  <w:pPr>
                                    <w:pStyle w:val="Nidungvnbn"/>
                                    <w:ind w:firstLine="0"/>
                                    <w:jc w:val="right"/>
                                  </w:pPr>
                                  <w:r>
                                    <w:rPr>
                                      <w:color w:val="000000"/>
                                      <w:sz w:val="22"/>
                                      <w:szCs w:val="22"/>
                                    </w:rPr>
                                    <w:t>297.4</w:t>
                                  </w:r>
                                </w:p>
                              </w:tc>
                              <w:tc>
                                <w:tcPr>
                                  <w:tcW w:w="994" w:type="dxa"/>
                                  <w:vAlign w:val="bottom"/>
                                </w:tcPr>
                                <w:p w14:paraId="3D62AC40" w14:textId="70B145BD" w:rsidR="001973A2" w:rsidRDefault="001973A2" w:rsidP="00FC3B1B">
                                  <w:pPr>
                                    <w:pStyle w:val="Nidungvnbn"/>
                                    <w:ind w:firstLine="0"/>
                                    <w:jc w:val="right"/>
                                  </w:pPr>
                                  <w:r>
                                    <w:rPr>
                                      <w:color w:val="000000"/>
                                      <w:sz w:val="22"/>
                                      <w:szCs w:val="22"/>
                                    </w:rPr>
                                    <w:t>0.7622</w:t>
                                  </w:r>
                                </w:p>
                              </w:tc>
                              <w:tc>
                                <w:tcPr>
                                  <w:tcW w:w="994" w:type="dxa"/>
                                  <w:vAlign w:val="bottom"/>
                                </w:tcPr>
                                <w:p w14:paraId="0D76D9FC" w14:textId="5BCD4930" w:rsidR="001973A2" w:rsidRDefault="001973A2" w:rsidP="00FC3B1B">
                                  <w:pPr>
                                    <w:pStyle w:val="Nidungvnbn"/>
                                    <w:ind w:firstLine="0"/>
                                    <w:jc w:val="right"/>
                                  </w:pPr>
                                  <w:r>
                                    <w:rPr>
                                      <w:color w:val="000000"/>
                                      <w:sz w:val="22"/>
                                      <w:szCs w:val="22"/>
                                    </w:rPr>
                                    <w:t>0.75</w:t>
                                  </w:r>
                                </w:p>
                              </w:tc>
                              <w:tc>
                                <w:tcPr>
                                  <w:tcW w:w="994" w:type="dxa"/>
                                  <w:vAlign w:val="bottom"/>
                                </w:tcPr>
                                <w:p w14:paraId="23955E02" w14:textId="6D7D9512" w:rsidR="001973A2" w:rsidRDefault="001973A2" w:rsidP="00FC3B1B">
                                  <w:pPr>
                                    <w:pStyle w:val="Nidungvnbn"/>
                                    <w:ind w:firstLine="0"/>
                                    <w:jc w:val="right"/>
                                  </w:pPr>
                                  <w:r>
                                    <w:rPr>
                                      <w:color w:val="000000"/>
                                      <w:sz w:val="22"/>
                                      <w:szCs w:val="22"/>
                                    </w:rPr>
                                    <w:t>0.7689</w:t>
                                  </w:r>
                                </w:p>
                              </w:tc>
                              <w:tc>
                                <w:tcPr>
                                  <w:tcW w:w="951" w:type="dxa"/>
                                  <w:vAlign w:val="bottom"/>
                                </w:tcPr>
                                <w:p w14:paraId="344434D0" w14:textId="05CCBD31" w:rsidR="001973A2" w:rsidRDefault="001973A2" w:rsidP="00FC3B1B">
                                  <w:pPr>
                                    <w:pStyle w:val="Nidungvnbn"/>
                                    <w:ind w:firstLine="0"/>
                                    <w:jc w:val="right"/>
                                  </w:pPr>
                                  <w:r>
                                    <w:rPr>
                                      <w:color w:val="000000"/>
                                      <w:sz w:val="22"/>
                                      <w:szCs w:val="22"/>
                                    </w:rPr>
                                    <w:t>379.4</w:t>
                                  </w:r>
                                </w:p>
                              </w:tc>
                            </w:tr>
                            <w:tr w:rsidR="001973A2" w14:paraId="6D112654" w14:textId="77777777" w:rsidTr="008A62E6">
                              <w:trPr>
                                <w:trHeight w:val="379"/>
                              </w:trPr>
                              <w:tc>
                                <w:tcPr>
                                  <w:tcW w:w="900" w:type="dxa"/>
                                  <w:vMerge/>
                                </w:tcPr>
                                <w:p w14:paraId="0957B229" w14:textId="77777777" w:rsidR="001973A2" w:rsidRDefault="001973A2" w:rsidP="00FC3B1B">
                                  <w:pPr>
                                    <w:pStyle w:val="Nidungvnbn"/>
                                    <w:ind w:firstLine="0"/>
                                    <w:jc w:val="left"/>
                                    <w:rPr>
                                      <w:b/>
                                    </w:rPr>
                                  </w:pPr>
                                </w:p>
                              </w:tc>
                              <w:tc>
                                <w:tcPr>
                                  <w:tcW w:w="2610" w:type="dxa"/>
                                  <w:vAlign w:val="bottom"/>
                                </w:tcPr>
                                <w:p w14:paraId="045A781C" w14:textId="0554DF1B" w:rsidR="001973A2" w:rsidRDefault="001973A2" w:rsidP="00FC3B1B">
                                  <w:pPr>
                                    <w:pStyle w:val="Nidungvnbn"/>
                                    <w:ind w:firstLine="0"/>
                                    <w:jc w:val="left"/>
                                    <w:rPr>
                                      <w:b/>
                                    </w:rPr>
                                  </w:pPr>
                                  <w:r>
                                    <w:rPr>
                                      <w:color w:val="000000"/>
                                      <w:sz w:val="22"/>
                                      <w:szCs w:val="22"/>
                                    </w:rPr>
                                    <w:t>CBF</w:t>
                                  </w:r>
                                </w:p>
                              </w:tc>
                              <w:tc>
                                <w:tcPr>
                                  <w:tcW w:w="894" w:type="dxa"/>
                                  <w:vAlign w:val="bottom"/>
                                </w:tcPr>
                                <w:p w14:paraId="1DBE79E7" w14:textId="25A4FE01" w:rsidR="001973A2" w:rsidRDefault="001973A2" w:rsidP="00FC3B1B">
                                  <w:pPr>
                                    <w:pStyle w:val="Nidungvnbn"/>
                                    <w:ind w:firstLine="0"/>
                                    <w:jc w:val="right"/>
                                  </w:pPr>
                                  <w:r>
                                    <w:rPr>
                                      <w:color w:val="000000"/>
                                      <w:sz w:val="22"/>
                                      <w:szCs w:val="22"/>
                                    </w:rPr>
                                    <w:t>0.8855</w:t>
                                  </w:r>
                                </w:p>
                              </w:tc>
                              <w:tc>
                                <w:tcPr>
                                  <w:tcW w:w="912" w:type="dxa"/>
                                  <w:vAlign w:val="bottom"/>
                                </w:tcPr>
                                <w:p w14:paraId="2F576172" w14:textId="39F3AC30" w:rsidR="001973A2" w:rsidRDefault="001973A2" w:rsidP="00FC3B1B">
                                  <w:pPr>
                                    <w:pStyle w:val="Nidungvnbn"/>
                                    <w:ind w:firstLine="0"/>
                                    <w:jc w:val="right"/>
                                  </w:pPr>
                                  <w:r>
                                    <w:rPr>
                                      <w:color w:val="000000"/>
                                      <w:sz w:val="22"/>
                                      <w:szCs w:val="22"/>
                                    </w:rPr>
                                    <w:t>0.8689</w:t>
                                  </w:r>
                                </w:p>
                              </w:tc>
                              <w:tc>
                                <w:tcPr>
                                  <w:tcW w:w="912" w:type="dxa"/>
                                  <w:vAlign w:val="bottom"/>
                                </w:tcPr>
                                <w:p w14:paraId="464213AD" w14:textId="24D6C5E6" w:rsidR="001973A2" w:rsidRDefault="001973A2" w:rsidP="00FC3B1B">
                                  <w:pPr>
                                    <w:pStyle w:val="Nidungvnbn"/>
                                    <w:ind w:firstLine="0"/>
                                    <w:jc w:val="right"/>
                                  </w:pPr>
                                  <w:r>
                                    <w:rPr>
                                      <w:color w:val="000000"/>
                                      <w:sz w:val="22"/>
                                      <w:szCs w:val="22"/>
                                    </w:rPr>
                                    <w:t>0.8696</w:t>
                                  </w:r>
                                </w:p>
                              </w:tc>
                              <w:tc>
                                <w:tcPr>
                                  <w:tcW w:w="1077" w:type="dxa"/>
                                  <w:vAlign w:val="bottom"/>
                                </w:tcPr>
                                <w:p w14:paraId="6FF9B5B4" w14:textId="75842F78" w:rsidR="001973A2" w:rsidRDefault="001973A2" w:rsidP="00FC3B1B">
                                  <w:pPr>
                                    <w:pStyle w:val="Nidungvnbn"/>
                                    <w:ind w:firstLine="0"/>
                                    <w:jc w:val="right"/>
                                  </w:pPr>
                                  <w:r>
                                    <w:rPr>
                                      <w:color w:val="000000"/>
                                      <w:sz w:val="22"/>
                                      <w:szCs w:val="22"/>
                                    </w:rPr>
                                    <w:t>1601.1</w:t>
                                  </w:r>
                                </w:p>
                              </w:tc>
                              <w:tc>
                                <w:tcPr>
                                  <w:tcW w:w="994" w:type="dxa"/>
                                  <w:vAlign w:val="bottom"/>
                                </w:tcPr>
                                <w:p w14:paraId="59BC9CC5" w14:textId="1A82B8C6" w:rsidR="001973A2" w:rsidRDefault="001973A2" w:rsidP="00FC3B1B">
                                  <w:pPr>
                                    <w:pStyle w:val="Nidungvnbn"/>
                                    <w:ind w:firstLine="0"/>
                                    <w:jc w:val="right"/>
                                  </w:pPr>
                                  <w:r>
                                    <w:rPr>
                                      <w:color w:val="000000"/>
                                      <w:sz w:val="22"/>
                                      <w:szCs w:val="22"/>
                                    </w:rPr>
                                    <w:t>0.8744</w:t>
                                  </w:r>
                                </w:p>
                              </w:tc>
                              <w:tc>
                                <w:tcPr>
                                  <w:tcW w:w="994" w:type="dxa"/>
                                  <w:vAlign w:val="bottom"/>
                                </w:tcPr>
                                <w:p w14:paraId="33D71E70" w14:textId="23F751B5" w:rsidR="001973A2" w:rsidRDefault="001973A2" w:rsidP="00FC3B1B">
                                  <w:pPr>
                                    <w:pStyle w:val="Nidungvnbn"/>
                                    <w:ind w:firstLine="0"/>
                                    <w:jc w:val="right"/>
                                  </w:pPr>
                                  <w:r>
                                    <w:rPr>
                                      <w:color w:val="000000"/>
                                      <w:sz w:val="22"/>
                                      <w:szCs w:val="22"/>
                                    </w:rPr>
                                    <w:t>0.8567</w:t>
                                  </w:r>
                                </w:p>
                              </w:tc>
                              <w:tc>
                                <w:tcPr>
                                  <w:tcW w:w="994" w:type="dxa"/>
                                  <w:vAlign w:val="bottom"/>
                                </w:tcPr>
                                <w:p w14:paraId="5EB7859A" w14:textId="6206550F" w:rsidR="001973A2" w:rsidRDefault="001973A2" w:rsidP="00FC3B1B">
                                  <w:pPr>
                                    <w:pStyle w:val="Nidungvnbn"/>
                                    <w:ind w:firstLine="0"/>
                                    <w:jc w:val="right"/>
                                  </w:pPr>
                                  <w:r>
                                    <w:rPr>
                                      <w:color w:val="000000"/>
                                      <w:sz w:val="22"/>
                                      <w:szCs w:val="22"/>
                                    </w:rPr>
                                    <w:t>0.8573</w:t>
                                  </w:r>
                                </w:p>
                              </w:tc>
                              <w:tc>
                                <w:tcPr>
                                  <w:tcW w:w="951" w:type="dxa"/>
                                  <w:vAlign w:val="bottom"/>
                                </w:tcPr>
                                <w:p w14:paraId="418D59C2" w14:textId="27FA0528" w:rsidR="001973A2" w:rsidRDefault="001973A2" w:rsidP="00FC3B1B">
                                  <w:pPr>
                                    <w:pStyle w:val="Nidungvnbn"/>
                                    <w:ind w:firstLine="0"/>
                                    <w:jc w:val="right"/>
                                  </w:pPr>
                                  <w:r>
                                    <w:rPr>
                                      <w:color w:val="000000"/>
                                      <w:sz w:val="22"/>
                                      <w:szCs w:val="22"/>
                                    </w:rPr>
                                    <w:t>2580.9</w:t>
                                  </w:r>
                                </w:p>
                              </w:tc>
                            </w:tr>
                            <w:tr w:rsidR="001973A2" w14:paraId="751A09FD" w14:textId="77777777" w:rsidTr="008A62E6">
                              <w:trPr>
                                <w:trHeight w:val="379"/>
                              </w:trPr>
                              <w:tc>
                                <w:tcPr>
                                  <w:tcW w:w="900" w:type="dxa"/>
                                  <w:vMerge/>
                                </w:tcPr>
                                <w:p w14:paraId="45F84686" w14:textId="77777777" w:rsidR="001973A2" w:rsidRDefault="001973A2" w:rsidP="00FC3B1B">
                                  <w:pPr>
                                    <w:pStyle w:val="Nidungvnbn"/>
                                    <w:ind w:firstLine="0"/>
                                    <w:jc w:val="left"/>
                                    <w:rPr>
                                      <w:b/>
                                    </w:rPr>
                                  </w:pPr>
                                </w:p>
                              </w:tc>
                              <w:tc>
                                <w:tcPr>
                                  <w:tcW w:w="2610" w:type="dxa"/>
                                  <w:vAlign w:val="bottom"/>
                                </w:tcPr>
                                <w:p w14:paraId="60B64CA2" w14:textId="78395BBD" w:rsidR="001973A2" w:rsidRDefault="001973A2" w:rsidP="00FC3B1B">
                                  <w:pPr>
                                    <w:pStyle w:val="Nidungvnbn"/>
                                    <w:ind w:firstLine="0"/>
                                    <w:jc w:val="left"/>
                                    <w:rPr>
                                      <w:b/>
                                    </w:rPr>
                                  </w:pPr>
                                  <w:r>
                                    <w:rPr>
                                      <w:color w:val="000000"/>
                                      <w:sz w:val="22"/>
                                      <w:szCs w:val="22"/>
                                    </w:rPr>
                                    <w:t>Chinatown</w:t>
                                  </w:r>
                                </w:p>
                              </w:tc>
                              <w:tc>
                                <w:tcPr>
                                  <w:tcW w:w="894" w:type="dxa"/>
                                  <w:vAlign w:val="bottom"/>
                                </w:tcPr>
                                <w:p w14:paraId="4CA6C768" w14:textId="39A61A4C" w:rsidR="001973A2" w:rsidRDefault="001973A2" w:rsidP="00FC3B1B">
                                  <w:pPr>
                                    <w:pStyle w:val="Nidungvnbn"/>
                                    <w:ind w:firstLine="0"/>
                                    <w:jc w:val="right"/>
                                  </w:pPr>
                                  <w:r>
                                    <w:rPr>
                                      <w:color w:val="000000"/>
                                      <w:sz w:val="22"/>
                                      <w:szCs w:val="22"/>
                                    </w:rPr>
                                    <w:t>0.8565</w:t>
                                  </w:r>
                                </w:p>
                              </w:tc>
                              <w:tc>
                                <w:tcPr>
                                  <w:tcW w:w="912" w:type="dxa"/>
                                  <w:vAlign w:val="bottom"/>
                                </w:tcPr>
                                <w:p w14:paraId="353CB17B" w14:textId="55408FD7" w:rsidR="001973A2" w:rsidRDefault="001973A2" w:rsidP="00FC3B1B">
                                  <w:pPr>
                                    <w:pStyle w:val="Nidungvnbn"/>
                                    <w:ind w:firstLine="0"/>
                                    <w:jc w:val="right"/>
                                  </w:pPr>
                                  <w:r>
                                    <w:rPr>
                                      <w:color w:val="000000"/>
                                      <w:sz w:val="22"/>
                                      <w:szCs w:val="22"/>
                                    </w:rPr>
                                    <w:t>0.8921</w:t>
                                  </w:r>
                                </w:p>
                              </w:tc>
                              <w:tc>
                                <w:tcPr>
                                  <w:tcW w:w="912" w:type="dxa"/>
                                  <w:vAlign w:val="bottom"/>
                                </w:tcPr>
                                <w:p w14:paraId="74718735" w14:textId="740938B7" w:rsidR="001973A2" w:rsidRDefault="001973A2" w:rsidP="00FC3B1B">
                                  <w:pPr>
                                    <w:pStyle w:val="Nidungvnbn"/>
                                    <w:ind w:firstLine="0"/>
                                    <w:jc w:val="right"/>
                                  </w:pPr>
                                  <w:r>
                                    <w:rPr>
                                      <w:color w:val="000000"/>
                                      <w:sz w:val="22"/>
                                      <w:szCs w:val="22"/>
                                    </w:rPr>
                                    <w:t>0.9091</w:t>
                                  </w:r>
                                </w:p>
                              </w:tc>
                              <w:tc>
                                <w:tcPr>
                                  <w:tcW w:w="1077" w:type="dxa"/>
                                  <w:vAlign w:val="bottom"/>
                                </w:tcPr>
                                <w:p w14:paraId="425D000E" w14:textId="27E6BC9B" w:rsidR="001973A2" w:rsidRDefault="001973A2" w:rsidP="00FC3B1B">
                                  <w:pPr>
                                    <w:pStyle w:val="Nidungvnbn"/>
                                    <w:ind w:firstLine="0"/>
                                    <w:jc w:val="right"/>
                                  </w:pPr>
                                  <w:r>
                                    <w:rPr>
                                      <w:color w:val="000000"/>
                                      <w:sz w:val="22"/>
                                      <w:szCs w:val="22"/>
                                    </w:rPr>
                                    <w:t>1756.7</w:t>
                                  </w:r>
                                </w:p>
                              </w:tc>
                              <w:tc>
                                <w:tcPr>
                                  <w:tcW w:w="994" w:type="dxa"/>
                                  <w:vAlign w:val="bottom"/>
                                </w:tcPr>
                                <w:p w14:paraId="04D7E00C" w14:textId="3DA487CE" w:rsidR="001973A2" w:rsidRDefault="001973A2" w:rsidP="00FC3B1B">
                                  <w:pPr>
                                    <w:pStyle w:val="Nidungvnbn"/>
                                    <w:ind w:firstLine="0"/>
                                    <w:jc w:val="right"/>
                                  </w:pPr>
                                  <w:r>
                                    <w:rPr>
                                      <w:color w:val="000000"/>
                                      <w:sz w:val="22"/>
                                      <w:szCs w:val="22"/>
                                    </w:rPr>
                                    <w:t>0.9608</w:t>
                                  </w:r>
                                </w:p>
                              </w:tc>
                              <w:tc>
                                <w:tcPr>
                                  <w:tcW w:w="994" w:type="dxa"/>
                                  <w:vAlign w:val="bottom"/>
                                </w:tcPr>
                                <w:p w14:paraId="68BAE05C" w14:textId="6BFAAD1F" w:rsidR="001973A2" w:rsidRDefault="001973A2" w:rsidP="00FC3B1B">
                                  <w:pPr>
                                    <w:pStyle w:val="Nidungvnbn"/>
                                    <w:ind w:firstLine="0"/>
                                    <w:jc w:val="right"/>
                                  </w:pPr>
                                  <w:r>
                                    <w:rPr>
                                      <w:color w:val="000000"/>
                                      <w:sz w:val="22"/>
                                      <w:szCs w:val="22"/>
                                    </w:rPr>
                                    <w:t>0.9767</w:t>
                                  </w:r>
                                </w:p>
                              </w:tc>
                              <w:tc>
                                <w:tcPr>
                                  <w:tcW w:w="994" w:type="dxa"/>
                                  <w:vAlign w:val="bottom"/>
                                </w:tcPr>
                                <w:p w14:paraId="643E0582" w14:textId="0AD05C73" w:rsidR="001973A2" w:rsidRDefault="001973A2" w:rsidP="00FC3B1B">
                                  <w:pPr>
                                    <w:pStyle w:val="Nidungvnbn"/>
                                    <w:ind w:firstLine="0"/>
                                    <w:jc w:val="right"/>
                                  </w:pPr>
                                  <w:r>
                                    <w:rPr>
                                      <w:color w:val="000000"/>
                                      <w:sz w:val="22"/>
                                      <w:szCs w:val="22"/>
                                    </w:rPr>
                                    <w:t>0.9839</w:t>
                                  </w:r>
                                </w:p>
                              </w:tc>
                              <w:tc>
                                <w:tcPr>
                                  <w:tcW w:w="951" w:type="dxa"/>
                                  <w:vAlign w:val="bottom"/>
                                </w:tcPr>
                                <w:p w14:paraId="3A662F22" w14:textId="767767B0" w:rsidR="001973A2" w:rsidRDefault="001973A2" w:rsidP="00FC3B1B">
                                  <w:pPr>
                                    <w:pStyle w:val="Nidungvnbn"/>
                                    <w:ind w:firstLine="0"/>
                                    <w:jc w:val="right"/>
                                  </w:pPr>
                                  <w:r>
                                    <w:rPr>
                                      <w:color w:val="000000"/>
                                      <w:sz w:val="22"/>
                                      <w:szCs w:val="22"/>
                                    </w:rPr>
                                    <w:t>2122.8</w:t>
                                  </w:r>
                                </w:p>
                              </w:tc>
                            </w:tr>
                            <w:tr w:rsidR="001973A2" w14:paraId="3E4C27B9" w14:textId="77777777" w:rsidTr="008A62E6">
                              <w:trPr>
                                <w:trHeight w:val="379"/>
                              </w:trPr>
                              <w:tc>
                                <w:tcPr>
                                  <w:tcW w:w="900" w:type="dxa"/>
                                  <w:vMerge/>
                                </w:tcPr>
                                <w:p w14:paraId="02FE2A9F" w14:textId="77777777" w:rsidR="001973A2" w:rsidRDefault="001973A2" w:rsidP="00FC3B1B">
                                  <w:pPr>
                                    <w:pStyle w:val="Nidungvnbn"/>
                                    <w:ind w:firstLine="0"/>
                                    <w:jc w:val="left"/>
                                    <w:rPr>
                                      <w:b/>
                                    </w:rPr>
                                  </w:pPr>
                                </w:p>
                              </w:tc>
                              <w:tc>
                                <w:tcPr>
                                  <w:tcW w:w="2610" w:type="dxa"/>
                                  <w:vAlign w:val="bottom"/>
                                </w:tcPr>
                                <w:p w14:paraId="6BB5C50A" w14:textId="3F80ACFE" w:rsidR="001973A2" w:rsidRDefault="001973A2" w:rsidP="00FC3B1B">
                                  <w:pPr>
                                    <w:pStyle w:val="Nidungvnbn"/>
                                    <w:ind w:firstLine="0"/>
                                    <w:jc w:val="left"/>
                                    <w:rPr>
                                      <w:b/>
                                    </w:rPr>
                                  </w:pPr>
                                  <w:r>
                                    <w:rPr>
                                      <w:color w:val="000000"/>
                                      <w:sz w:val="22"/>
                                      <w:szCs w:val="22"/>
                                    </w:rPr>
                                    <w:t>ChlorineConcentration</w:t>
                                  </w:r>
                                </w:p>
                              </w:tc>
                              <w:tc>
                                <w:tcPr>
                                  <w:tcW w:w="894" w:type="dxa"/>
                                  <w:vAlign w:val="bottom"/>
                                </w:tcPr>
                                <w:p w14:paraId="37550214" w14:textId="37443B41" w:rsidR="001973A2" w:rsidRDefault="001973A2" w:rsidP="00FC3B1B">
                                  <w:pPr>
                                    <w:pStyle w:val="Nidungvnbn"/>
                                    <w:ind w:firstLine="0"/>
                                    <w:jc w:val="right"/>
                                  </w:pPr>
                                  <w:r>
                                    <w:rPr>
                                      <w:color w:val="000000"/>
                                      <w:sz w:val="22"/>
                                      <w:szCs w:val="22"/>
                                    </w:rPr>
                                    <w:t>0.7892</w:t>
                                  </w:r>
                                </w:p>
                              </w:tc>
                              <w:tc>
                                <w:tcPr>
                                  <w:tcW w:w="912" w:type="dxa"/>
                                  <w:vAlign w:val="bottom"/>
                                </w:tcPr>
                                <w:p w14:paraId="533D83F8" w14:textId="1670FB38" w:rsidR="001973A2" w:rsidRDefault="001973A2" w:rsidP="00FC3B1B">
                                  <w:pPr>
                                    <w:pStyle w:val="Nidungvnbn"/>
                                    <w:ind w:firstLine="0"/>
                                    <w:jc w:val="right"/>
                                  </w:pPr>
                                  <w:r>
                                    <w:rPr>
                                      <w:color w:val="000000"/>
                                      <w:sz w:val="22"/>
                                      <w:szCs w:val="22"/>
                                    </w:rPr>
                                    <w:t>0.8063</w:t>
                                  </w:r>
                                </w:p>
                              </w:tc>
                              <w:tc>
                                <w:tcPr>
                                  <w:tcW w:w="912" w:type="dxa"/>
                                  <w:vAlign w:val="bottom"/>
                                </w:tcPr>
                                <w:p w14:paraId="79FC9E9A" w14:textId="6331F634" w:rsidR="001973A2" w:rsidRDefault="001973A2" w:rsidP="00FC3B1B">
                                  <w:pPr>
                                    <w:pStyle w:val="Nidungvnbn"/>
                                    <w:ind w:firstLine="0"/>
                                    <w:jc w:val="right"/>
                                  </w:pPr>
                                  <w:r>
                                    <w:rPr>
                                      <w:color w:val="000000"/>
                                      <w:sz w:val="22"/>
                                      <w:szCs w:val="22"/>
                                    </w:rPr>
                                    <w:t>0.7601</w:t>
                                  </w:r>
                                </w:p>
                              </w:tc>
                              <w:tc>
                                <w:tcPr>
                                  <w:tcW w:w="1077" w:type="dxa"/>
                                  <w:vAlign w:val="bottom"/>
                                </w:tcPr>
                                <w:p w14:paraId="6B5D6E28" w14:textId="5650729F" w:rsidR="001973A2" w:rsidRDefault="001973A2" w:rsidP="00FC3B1B">
                                  <w:pPr>
                                    <w:pStyle w:val="Nidungvnbn"/>
                                    <w:ind w:firstLine="0"/>
                                    <w:jc w:val="right"/>
                                  </w:pPr>
                                  <w:r>
                                    <w:rPr>
                                      <w:color w:val="000000"/>
                                      <w:sz w:val="22"/>
                                      <w:szCs w:val="22"/>
                                    </w:rPr>
                                    <w:t>3040.2</w:t>
                                  </w:r>
                                </w:p>
                              </w:tc>
                              <w:tc>
                                <w:tcPr>
                                  <w:tcW w:w="994" w:type="dxa"/>
                                  <w:vAlign w:val="bottom"/>
                                </w:tcPr>
                                <w:p w14:paraId="7A57EA3E" w14:textId="5DD1C8D1" w:rsidR="001973A2" w:rsidRDefault="001973A2" w:rsidP="00FC3B1B">
                                  <w:pPr>
                                    <w:pStyle w:val="Nidungvnbn"/>
                                    <w:ind w:firstLine="0"/>
                                    <w:jc w:val="right"/>
                                  </w:pPr>
                                  <w:r>
                                    <w:rPr>
                                      <w:color w:val="000000"/>
                                      <w:sz w:val="22"/>
                                      <w:szCs w:val="22"/>
                                    </w:rPr>
                                    <w:t>0.617</w:t>
                                  </w:r>
                                </w:p>
                              </w:tc>
                              <w:tc>
                                <w:tcPr>
                                  <w:tcW w:w="994" w:type="dxa"/>
                                  <w:vAlign w:val="bottom"/>
                                </w:tcPr>
                                <w:p w14:paraId="19C23427" w14:textId="5411D9C2" w:rsidR="001973A2" w:rsidRDefault="001973A2" w:rsidP="00FC3B1B">
                                  <w:pPr>
                                    <w:pStyle w:val="Nidungvnbn"/>
                                    <w:ind w:firstLine="0"/>
                                    <w:jc w:val="right"/>
                                  </w:pPr>
                                  <w:r>
                                    <w:rPr>
                                      <w:color w:val="000000"/>
                                      <w:sz w:val="22"/>
                                      <w:szCs w:val="22"/>
                                    </w:rPr>
                                    <w:t>0.5482</w:t>
                                  </w:r>
                                </w:p>
                              </w:tc>
                              <w:tc>
                                <w:tcPr>
                                  <w:tcW w:w="994" w:type="dxa"/>
                                  <w:vAlign w:val="bottom"/>
                                </w:tcPr>
                                <w:p w14:paraId="4A5777BC" w14:textId="4BDBCD87" w:rsidR="001973A2" w:rsidRDefault="001973A2" w:rsidP="00FC3B1B">
                                  <w:pPr>
                                    <w:pStyle w:val="Nidungvnbn"/>
                                    <w:ind w:firstLine="0"/>
                                    <w:jc w:val="right"/>
                                  </w:pPr>
                                  <w:r>
                                    <w:rPr>
                                      <w:color w:val="000000"/>
                                      <w:sz w:val="22"/>
                                      <w:szCs w:val="22"/>
                                    </w:rPr>
                                    <w:t>0.3965</w:t>
                                  </w:r>
                                </w:p>
                              </w:tc>
                              <w:tc>
                                <w:tcPr>
                                  <w:tcW w:w="951" w:type="dxa"/>
                                  <w:vAlign w:val="bottom"/>
                                </w:tcPr>
                                <w:p w14:paraId="189950A6" w14:textId="4A689D04" w:rsidR="001973A2" w:rsidRDefault="001973A2" w:rsidP="00FC3B1B">
                                  <w:pPr>
                                    <w:pStyle w:val="Nidungvnbn"/>
                                    <w:ind w:firstLine="0"/>
                                    <w:jc w:val="right"/>
                                  </w:pPr>
                                  <w:r>
                                    <w:rPr>
                                      <w:color w:val="000000"/>
                                      <w:sz w:val="22"/>
                                      <w:szCs w:val="22"/>
                                    </w:rPr>
                                    <w:t>2410.1</w:t>
                                  </w:r>
                                </w:p>
                              </w:tc>
                            </w:tr>
                            <w:tr w:rsidR="001973A2" w14:paraId="0E12B167" w14:textId="77777777" w:rsidTr="008A62E6">
                              <w:trPr>
                                <w:trHeight w:val="379"/>
                              </w:trPr>
                              <w:tc>
                                <w:tcPr>
                                  <w:tcW w:w="900" w:type="dxa"/>
                                  <w:vMerge/>
                                </w:tcPr>
                                <w:p w14:paraId="0A9CB343" w14:textId="77777777" w:rsidR="001973A2" w:rsidRDefault="001973A2" w:rsidP="00FC3B1B">
                                  <w:pPr>
                                    <w:pStyle w:val="Nidungvnbn"/>
                                    <w:ind w:firstLine="0"/>
                                    <w:jc w:val="left"/>
                                    <w:rPr>
                                      <w:b/>
                                    </w:rPr>
                                  </w:pPr>
                                </w:p>
                              </w:tc>
                              <w:tc>
                                <w:tcPr>
                                  <w:tcW w:w="2610" w:type="dxa"/>
                                  <w:vAlign w:val="bottom"/>
                                </w:tcPr>
                                <w:p w14:paraId="3895B6A8" w14:textId="2457F400" w:rsidR="001973A2" w:rsidRDefault="001973A2" w:rsidP="00FC3B1B">
                                  <w:pPr>
                                    <w:pStyle w:val="Nidungvnbn"/>
                                    <w:ind w:firstLine="0"/>
                                    <w:jc w:val="left"/>
                                    <w:rPr>
                                      <w:b/>
                                    </w:rPr>
                                  </w:pPr>
                                  <w:r>
                                    <w:rPr>
                                      <w:color w:val="000000"/>
                                      <w:sz w:val="22"/>
                                      <w:szCs w:val="22"/>
                                    </w:rPr>
                                    <w:t>CinCECGTorso</w:t>
                                  </w:r>
                                </w:p>
                              </w:tc>
                              <w:tc>
                                <w:tcPr>
                                  <w:tcW w:w="894" w:type="dxa"/>
                                  <w:vAlign w:val="bottom"/>
                                </w:tcPr>
                                <w:p w14:paraId="628D100A" w14:textId="5AD61790" w:rsidR="001973A2" w:rsidRDefault="001973A2" w:rsidP="00FC3B1B">
                                  <w:pPr>
                                    <w:pStyle w:val="Nidungvnbn"/>
                                    <w:ind w:firstLine="0"/>
                                    <w:jc w:val="right"/>
                                  </w:pPr>
                                  <w:r>
                                    <w:rPr>
                                      <w:color w:val="000000"/>
                                      <w:sz w:val="22"/>
                                      <w:szCs w:val="22"/>
                                    </w:rPr>
                                    <w:t>0.8654</w:t>
                                  </w:r>
                                </w:p>
                              </w:tc>
                              <w:tc>
                                <w:tcPr>
                                  <w:tcW w:w="912" w:type="dxa"/>
                                  <w:vAlign w:val="bottom"/>
                                </w:tcPr>
                                <w:p w14:paraId="58AD34A3" w14:textId="1CC5114D" w:rsidR="001973A2" w:rsidRDefault="001973A2" w:rsidP="00FC3B1B">
                                  <w:pPr>
                                    <w:pStyle w:val="Nidungvnbn"/>
                                    <w:ind w:firstLine="0"/>
                                    <w:jc w:val="right"/>
                                  </w:pPr>
                                  <w:r>
                                    <w:rPr>
                                      <w:color w:val="000000"/>
                                      <w:sz w:val="22"/>
                                      <w:szCs w:val="22"/>
                                    </w:rPr>
                                    <w:t>0.842</w:t>
                                  </w:r>
                                </w:p>
                              </w:tc>
                              <w:tc>
                                <w:tcPr>
                                  <w:tcW w:w="912" w:type="dxa"/>
                                  <w:vAlign w:val="bottom"/>
                                </w:tcPr>
                                <w:p w14:paraId="07C9255D" w14:textId="4F6CAD82" w:rsidR="001973A2" w:rsidRDefault="001973A2" w:rsidP="00FC3B1B">
                                  <w:pPr>
                                    <w:pStyle w:val="Nidungvnbn"/>
                                    <w:ind w:firstLine="0"/>
                                    <w:jc w:val="right"/>
                                  </w:pPr>
                                  <w:r>
                                    <w:rPr>
                                      <w:color w:val="000000"/>
                                      <w:sz w:val="22"/>
                                      <w:szCs w:val="22"/>
                                    </w:rPr>
                                    <w:t>0.8429</w:t>
                                  </w:r>
                                </w:p>
                              </w:tc>
                              <w:tc>
                                <w:tcPr>
                                  <w:tcW w:w="1077" w:type="dxa"/>
                                  <w:vAlign w:val="bottom"/>
                                </w:tcPr>
                                <w:p w14:paraId="4AAB1396" w14:textId="6FA3DAE3" w:rsidR="001973A2" w:rsidRDefault="001973A2" w:rsidP="00FC3B1B">
                                  <w:pPr>
                                    <w:pStyle w:val="Nidungvnbn"/>
                                    <w:ind w:firstLine="0"/>
                                    <w:jc w:val="right"/>
                                  </w:pPr>
                                  <w:r>
                                    <w:rPr>
                                      <w:color w:val="000000"/>
                                      <w:sz w:val="22"/>
                                      <w:szCs w:val="22"/>
                                    </w:rPr>
                                    <w:t>3412.9</w:t>
                                  </w:r>
                                </w:p>
                              </w:tc>
                              <w:tc>
                                <w:tcPr>
                                  <w:tcW w:w="994" w:type="dxa"/>
                                  <w:vAlign w:val="bottom"/>
                                </w:tcPr>
                                <w:p w14:paraId="201B412E" w14:textId="2A5C8EA7" w:rsidR="001973A2" w:rsidRDefault="001973A2" w:rsidP="00FC3B1B">
                                  <w:pPr>
                                    <w:pStyle w:val="Nidungvnbn"/>
                                    <w:ind w:firstLine="0"/>
                                    <w:jc w:val="right"/>
                                  </w:pPr>
                                  <w:r>
                                    <w:rPr>
                                      <w:color w:val="000000"/>
                                      <w:sz w:val="22"/>
                                      <w:szCs w:val="22"/>
                                    </w:rPr>
                                    <w:t>0.8624</w:t>
                                  </w:r>
                                </w:p>
                              </w:tc>
                              <w:tc>
                                <w:tcPr>
                                  <w:tcW w:w="994" w:type="dxa"/>
                                  <w:vAlign w:val="bottom"/>
                                </w:tcPr>
                                <w:p w14:paraId="50A03376" w14:textId="3BD95B3C" w:rsidR="001973A2" w:rsidRDefault="001973A2" w:rsidP="00FC3B1B">
                                  <w:pPr>
                                    <w:pStyle w:val="Nidungvnbn"/>
                                    <w:ind w:firstLine="0"/>
                                    <w:jc w:val="right"/>
                                  </w:pPr>
                                  <w:r>
                                    <w:rPr>
                                      <w:color w:val="000000"/>
                                      <w:sz w:val="22"/>
                                      <w:szCs w:val="22"/>
                                    </w:rPr>
                                    <w:t>0.8304</w:t>
                                  </w:r>
                                </w:p>
                              </w:tc>
                              <w:tc>
                                <w:tcPr>
                                  <w:tcW w:w="994" w:type="dxa"/>
                                  <w:vAlign w:val="bottom"/>
                                </w:tcPr>
                                <w:p w14:paraId="2CE32716" w14:textId="1C8DD9FA" w:rsidR="001973A2" w:rsidRDefault="001973A2" w:rsidP="00FC3B1B">
                                  <w:pPr>
                                    <w:pStyle w:val="Nidungvnbn"/>
                                    <w:ind w:firstLine="0"/>
                                    <w:jc w:val="right"/>
                                  </w:pPr>
                                  <w:r>
                                    <w:rPr>
                                      <w:color w:val="000000"/>
                                      <w:sz w:val="22"/>
                                      <w:szCs w:val="22"/>
                                    </w:rPr>
                                    <w:t>0.8316</w:t>
                                  </w:r>
                                </w:p>
                              </w:tc>
                              <w:tc>
                                <w:tcPr>
                                  <w:tcW w:w="951" w:type="dxa"/>
                                  <w:vAlign w:val="bottom"/>
                                </w:tcPr>
                                <w:p w14:paraId="215F3C14" w14:textId="08F002BF" w:rsidR="001973A2" w:rsidRDefault="001973A2" w:rsidP="00FC3B1B">
                                  <w:pPr>
                                    <w:pStyle w:val="Nidungvnbn"/>
                                    <w:ind w:firstLine="0"/>
                                    <w:jc w:val="right"/>
                                  </w:pPr>
                                  <w:r>
                                    <w:rPr>
                                      <w:color w:val="000000"/>
                                      <w:sz w:val="22"/>
                                      <w:szCs w:val="22"/>
                                    </w:rPr>
                                    <w:t>3078.4</w:t>
                                  </w:r>
                                </w:p>
                              </w:tc>
                            </w:tr>
                            <w:tr w:rsidR="001973A2" w14:paraId="31E61C22" w14:textId="77777777" w:rsidTr="008A62E6">
                              <w:trPr>
                                <w:trHeight w:val="379"/>
                              </w:trPr>
                              <w:tc>
                                <w:tcPr>
                                  <w:tcW w:w="900" w:type="dxa"/>
                                  <w:vMerge/>
                                </w:tcPr>
                                <w:p w14:paraId="7E2C6F97" w14:textId="77777777" w:rsidR="001973A2" w:rsidRDefault="001973A2" w:rsidP="00FC3B1B">
                                  <w:pPr>
                                    <w:pStyle w:val="Nidungvnbn"/>
                                    <w:ind w:firstLine="0"/>
                                    <w:jc w:val="left"/>
                                    <w:rPr>
                                      <w:b/>
                                    </w:rPr>
                                  </w:pPr>
                                </w:p>
                              </w:tc>
                              <w:tc>
                                <w:tcPr>
                                  <w:tcW w:w="2610" w:type="dxa"/>
                                  <w:vAlign w:val="bottom"/>
                                </w:tcPr>
                                <w:p w14:paraId="09C1F662" w14:textId="3723E138" w:rsidR="001973A2" w:rsidRDefault="001973A2" w:rsidP="00FC3B1B">
                                  <w:pPr>
                                    <w:pStyle w:val="Nidungvnbn"/>
                                    <w:ind w:firstLine="0"/>
                                    <w:jc w:val="left"/>
                                    <w:rPr>
                                      <w:b/>
                                    </w:rPr>
                                  </w:pPr>
                                  <w:r>
                                    <w:rPr>
                                      <w:color w:val="000000"/>
                                      <w:sz w:val="22"/>
                                      <w:szCs w:val="22"/>
                                    </w:rPr>
                                    <w:t>Coffee</w:t>
                                  </w:r>
                                </w:p>
                              </w:tc>
                              <w:tc>
                                <w:tcPr>
                                  <w:tcW w:w="894" w:type="dxa"/>
                                  <w:vAlign w:val="bottom"/>
                                </w:tcPr>
                                <w:p w14:paraId="7115D142" w14:textId="3C263B57" w:rsidR="001973A2" w:rsidRDefault="001973A2" w:rsidP="00FC3B1B">
                                  <w:pPr>
                                    <w:pStyle w:val="Nidungvnbn"/>
                                    <w:ind w:firstLine="0"/>
                                    <w:jc w:val="right"/>
                                  </w:pPr>
                                  <w:r>
                                    <w:rPr>
                                      <w:color w:val="000000"/>
                                      <w:sz w:val="22"/>
                                      <w:szCs w:val="22"/>
                                    </w:rPr>
                                    <w:t>0.9688</w:t>
                                  </w:r>
                                </w:p>
                              </w:tc>
                              <w:tc>
                                <w:tcPr>
                                  <w:tcW w:w="912" w:type="dxa"/>
                                  <w:vAlign w:val="bottom"/>
                                </w:tcPr>
                                <w:p w14:paraId="6D09D200" w14:textId="410D50A4" w:rsidR="001973A2" w:rsidRDefault="001973A2" w:rsidP="00FC3B1B">
                                  <w:pPr>
                                    <w:pStyle w:val="Nidungvnbn"/>
                                    <w:ind w:firstLine="0"/>
                                    <w:jc w:val="right"/>
                                  </w:pPr>
                                  <w:r>
                                    <w:rPr>
                                      <w:color w:val="000000"/>
                                      <w:sz w:val="22"/>
                                      <w:szCs w:val="22"/>
                                    </w:rPr>
                                    <w:t>0.9643</w:t>
                                  </w:r>
                                </w:p>
                              </w:tc>
                              <w:tc>
                                <w:tcPr>
                                  <w:tcW w:w="912" w:type="dxa"/>
                                  <w:vAlign w:val="bottom"/>
                                </w:tcPr>
                                <w:p w14:paraId="2CCA421D" w14:textId="1E8C765B" w:rsidR="001973A2" w:rsidRDefault="001973A2" w:rsidP="00FC3B1B">
                                  <w:pPr>
                                    <w:pStyle w:val="Nidungvnbn"/>
                                    <w:ind w:firstLine="0"/>
                                    <w:jc w:val="right"/>
                                  </w:pPr>
                                  <w:r>
                                    <w:rPr>
                                      <w:color w:val="000000"/>
                                      <w:sz w:val="22"/>
                                      <w:szCs w:val="22"/>
                                    </w:rPr>
                                    <w:t>0.9615</w:t>
                                  </w:r>
                                </w:p>
                              </w:tc>
                              <w:tc>
                                <w:tcPr>
                                  <w:tcW w:w="1077" w:type="dxa"/>
                                  <w:vAlign w:val="bottom"/>
                                </w:tcPr>
                                <w:p w14:paraId="66570C9A" w14:textId="160B3B60" w:rsidR="001973A2" w:rsidRDefault="001973A2" w:rsidP="00FC3B1B">
                                  <w:pPr>
                                    <w:pStyle w:val="Nidungvnbn"/>
                                    <w:ind w:firstLine="0"/>
                                    <w:jc w:val="right"/>
                                  </w:pPr>
                                  <w:r>
                                    <w:rPr>
                                      <w:color w:val="000000"/>
                                      <w:sz w:val="22"/>
                                      <w:szCs w:val="22"/>
                                    </w:rPr>
                                    <w:t>380.8</w:t>
                                  </w:r>
                                </w:p>
                              </w:tc>
                              <w:tc>
                                <w:tcPr>
                                  <w:tcW w:w="994" w:type="dxa"/>
                                  <w:vAlign w:val="bottom"/>
                                </w:tcPr>
                                <w:p w14:paraId="348B6762" w14:textId="7AA61254" w:rsidR="001973A2" w:rsidRDefault="001973A2" w:rsidP="00FC3B1B">
                                  <w:pPr>
                                    <w:pStyle w:val="Nidungvnbn"/>
                                    <w:ind w:firstLine="0"/>
                                    <w:jc w:val="right"/>
                                  </w:pPr>
                                  <w:r>
                                    <w:rPr>
                                      <w:color w:val="000000"/>
                                      <w:sz w:val="22"/>
                                      <w:szCs w:val="22"/>
                                    </w:rPr>
                                    <w:t>0.9643</w:t>
                                  </w:r>
                                </w:p>
                              </w:tc>
                              <w:tc>
                                <w:tcPr>
                                  <w:tcW w:w="994" w:type="dxa"/>
                                  <w:vAlign w:val="bottom"/>
                                </w:tcPr>
                                <w:p w14:paraId="6309E29B" w14:textId="501A2284" w:rsidR="001973A2" w:rsidRDefault="001973A2" w:rsidP="00FC3B1B">
                                  <w:pPr>
                                    <w:pStyle w:val="Nidungvnbn"/>
                                    <w:ind w:firstLine="0"/>
                                    <w:jc w:val="right"/>
                                  </w:pPr>
                                  <w:r>
                                    <w:rPr>
                                      <w:color w:val="000000"/>
                                      <w:sz w:val="22"/>
                                      <w:szCs w:val="22"/>
                                    </w:rPr>
                                    <w:t>0.9643</w:t>
                                  </w:r>
                                </w:p>
                              </w:tc>
                              <w:tc>
                                <w:tcPr>
                                  <w:tcW w:w="994" w:type="dxa"/>
                                  <w:vAlign w:val="bottom"/>
                                </w:tcPr>
                                <w:p w14:paraId="0D474381" w14:textId="15AB017D" w:rsidR="001973A2" w:rsidRDefault="001973A2" w:rsidP="00FC3B1B">
                                  <w:pPr>
                                    <w:pStyle w:val="Nidungvnbn"/>
                                    <w:ind w:firstLine="0"/>
                                    <w:jc w:val="right"/>
                                  </w:pPr>
                                  <w:r>
                                    <w:rPr>
                                      <w:color w:val="000000"/>
                                      <w:sz w:val="22"/>
                                      <w:szCs w:val="22"/>
                                    </w:rPr>
                                    <w:t>0.9667</w:t>
                                  </w:r>
                                </w:p>
                              </w:tc>
                              <w:tc>
                                <w:tcPr>
                                  <w:tcW w:w="951" w:type="dxa"/>
                                  <w:vAlign w:val="bottom"/>
                                </w:tcPr>
                                <w:p w14:paraId="01F5749F" w14:textId="5C64E296" w:rsidR="001973A2" w:rsidRDefault="001973A2" w:rsidP="00FC3B1B">
                                  <w:pPr>
                                    <w:pStyle w:val="Nidungvnbn"/>
                                    <w:ind w:firstLine="0"/>
                                    <w:jc w:val="right"/>
                                  </w:pPr>
                                  <w:r>
                                    <w:rPr>
                                      <w:color w:val="000000"/>
                                      <w:sz w:val="22"/>
                                      <w:szCs w:val="22"/>
                                    </w:rPr>
                                    <w:t>456.4</w:t>
                                  </w:r>
                                </w:p>
                              </w:tc>
                            </w:tr>
                            <w:tr w:rsidR="001973A2" w14:paraId="766E32DA" w14:textId="77777777" w:rsidTr="008A62E6">
                              <w:trPr>
                                <w:trHeight w:val="379"/>
                              </w:trPr>
                              <w:tc>
                                <w:tcPr>
                                  <w:tcW w:w="900" w:type="dxa"/>
                                  <w:vMerge/>
                                </w:tcPr>
                                <w:p w14:paraId="63D220E3" w14:textId="77777777" w:rsidR="001973A2" w:rsidRDefault="001973A2" w:rsidP="00FC3B1B">
                                  <w:pPr>
                                    <w:pStyle w:val="Nidungvnbn"/>
                                    <w:ind w:firstLine="0"/>
                                    <w:jc w:val="left"/>
                                    <w:rPr>
                                      <w:b/>
                                    </w:rPr>
                                  </w:pPr>
                                </w:p>
                              </w:tc>
                              <w:tc>
                                <w:tcPr>
                                  <w:tcW w:w="2610" w:type="dxa"/>
                                  <w:vAlign w:val="bottom"/>
                                </w:tcPr>
                                <w:p w14:paraId="0F448AD2" w14:textId="19224D86" w:rsidR="001973A2" w:rsidRDefault="001973A2" w:rsidP="00FC3B1B">
                                  <w:pPr>
                                    <w:pStyle w:val="Nidungvnbn"/>
                                    <w:ind w:firstLine="0"/>
                                    <w:jc w:val="left"/>
                                    <w:rPr>
                                      <w:b/>
                                    </w:rPr>
                                  </w:pPr>
                                  <w:r>
                                    <w:rPr>
                                      <w:color w:val="000000"/>
                                      <w:sz w:val="22"/>
                                      <w:szCs w:val="22"/>
                                    </w:rPr>
                                    <w:t>Computers</w:t>
                                  </w:r>
                                </w:p>
                              </w:tc>
                              <w:tc>
                                <w:tcPr>
                                  <w:tcW w:w="894" w:type="dxa"/>
                                  <w:vAlign w:val="bottom"/>
                                </w:tcPr>
                                <w:p w14:paraId="538E5269" w14:textId="56646257" w:rsidR="001973A2" w:rsidRDefault="001973A2" w:rsidP="00FC3B1B">
                                  <w:pPr>
                                    <w:pStyle w:val="Nidungvnbn"/>
                                    <w:ind w:firstLine="0"/>
                                    <w:jc w:val="right"/>
                                  </w:pPr>
                                  <w:r>
                                    <w:rPr>
                                      <w:color w:val="000000"/>
                                      <w:sz w:val="22"/>
                                      <w:szCs w:val="22"/>
                                    </w:rPr>
                                    <w:t>0.5487</w:t>
                                  </w:r>
                                </w:p>
                              </w:tc>
                              <w:tc>
                                <w:tcPr>
                                  <w:tcW w:w="912" w:type="dxa"/>
                                  <w:vAlign w:val="bottom"/>
                                </w:tcPr>
                                <w:p w14:paraId="15FC61DC" w14:textId="5A2E926A" w:rsidR="001973A2" w:rsidRDefault="001973A2" w:rsidP="00FC3B1B">
                                  <w:pPr>
                                    <w:pStyle w:val="Nidungvnbn"/>
                                    <w:ind w:firstLine="0"/>
                                    <w:jc w:val="right"/>
                                  </w:pPr>
                                  <w:r>
                                    <w:rPr>
                                      <w:color w:val="000000"/>
                                      <w:sz w:val="22"/>
                                      <w:szCs w:val="22"/>
                                    </w:rPr>
                                    <w:t>0.548</w:t>
                                  </w:r>
                                </w:p>
                              </w:tc>
                              <w:tc>
                                <w:tcPr>
                                  <w:tcW w:w="912" w:type="dxa"/>
                                  <w:vAlign w:val="bottom"/>
                                </w:tcPr>
                                <w:p w14:paraId="0E42F4FD" w14:textId="565A1B2D" w:rsidR="001973A2" w:rsidRDefault="001973A2" w:rsidP="00FC3B1B">
                                  <w:pPr>
                                    <w:pStyle w:val="Nidungvnbn"/>
                                    <w:ind w:firstLine="0"/>
                                    <w:jc w:val="right"/>
                                  </w:pPr>
                                  <w:r>
                                    <w:rPr>
                                      <w:color w:val="000000"/>
                                      <w:sz w:val="22"/>
                                      <w:szCs w:val="22"/>
                                    </w:rPr>
                                    <w:t>0.548</w:t>
                                  </w:r>
                                </w:p>
                              </w:tc>
                              <w:tc>
                                <w:tcPr>
                                  <w:tcW w:w="1077" w:type="dxa"/>
                                  <w:vAlign w:val="bottom"/>
                                </w:tcPr>
                                <w:p w14:paraId="39BD4D00" w14:textId="53141B3A" w:rsidR="001973A2" w:rsidRDefault="001973A2" w:rsidP="00FC3B1B">
                                  <w:pPr>
                                    <w:pStyle w:val="Nidungvnbn"/>
                                    <w:ind w:firstLine="0"/>
                                    <w:jc w:val="right"/>
                                  </w:pPr>
                                  <w:r>
                                    <w:rPr>
                                      <w:color w:val="000000"/>
                                      <w:sz w:val="22"/>
                                      <w:szCs w:val="22"/>
                                    </w:rPr>
                                    <w:t>716.8</w:t>
                                  </w:r>
                                </w:p>
                              </w:tc>
                              <w:tc>
                                <w:tcPr>
                                  <w:tcW w:w="994" w:type="dxa"/>
                                  <w:vAlign w:val="bottom"/>
                                </w:tcPr>
                                <w:p w14:paraId="2E3FD098" w14:textId="25558DF4" w:rsidR="001973A2" w:rsidRDefault="001973A2" w:rsidP="00FC3B1B">
                                  <w:pPr>
                                    <w:pStyle w:val="Nidungvnbn"/>
                                    <w:ind w:firstLine="0"/>
                                    <w:jc w:val="right"/>
                                  </w:pPr>
                                  <w:r>
                                    <w:rPr>
                                      <w:color w:val="000000"/>
                                      <w:sz w:val="22"/>
                                      <w:szCs w:val="22"/>
                                    </w:rPr>
                                    <w:t>0.5627</w:t>
                                  </w:r>
                                </w:p>
                              </w:tc>
                              <w:tc>
                                <w:tcPr>
                                  <w:tcW w:w="994" w:type="dxa"/>
                                  <w:vAlign w:val="bottom"/>
                                </w:tcPr>
                                <w:p w14:paraId="613217A8" w14:textId="5E338DF9" w:rsidR="001973A2" w:rsidRDefault="001973A2" w:rsidP="00FC3B1B">
                                  <w:pPr>
                                    <w:pStyle w:val="Nidungvnbn"/>
                                    <w:ind w:firstLine="0"/>
                                    <w:jc w:val="right"/>
                                  </w:pPr>
                                  <w:r>
                                    <w:rPr>
                                      <w:color w:val="000000"/>
                                      <w:sz w:val="22"/>
                                      <w:szCs w:val="22"/>
                                    </w:rPr>
                                    <w:t>0.56</w:t>
                                  </w:r>
                                </w:p>
                              </w:tc>
                              <w:tc>
                                <w:tcPr>
                                  <w:tcW w:w="994" w:type="dxa"/>
                                  <w:vAlign w:val="bottom"/>
                                </w:tcPr>
                                <w:p w14:paraId="59C269F6" w14:textId="7ADA7C78" w:rsidR="001973A2" w:rsidRDefault="001973A2" w:rsidP="00FC3B1B">
                                  <w:pPr>
                                    <w:pStyle w:val="Nidungvnbn"/>
                                    <w:ind w:firstLine="0"/>
                                    <w:jc w:val="right"/>
                                  </w:pPr>
                                  <w:r>
                                    <w:rPr>
                                      <w:color w:val="000000"/>
                                      <w:sz w:val="22"/>
                                      <w:szCs w:val="22"/>
                                    </w:rPr>
                                    <w:t>0.56</w:t>
                                  </w:r>
                                </w:p>
                              </w:tc>
                              <w:tc>
                                <w:tcPr>
                                  <w:tcW w:w="951" w:type="dxa"/>
                                  <w:vAlign w:val="bottom"/>
                                </w:tcPr>
                                <w:p w14:paraId="1267EBB8" w14:textId="2AE600D4" w:rsidR="001973A2" w:rsidRDefault="001973A2" w:rsidP="00FC3B1B">
                                  <w:pPr>
                                    <w:pStyle w:val="Nidungvnbn"/>
                                    <w:ind w:firstLine="0"/>
                                    <w:jc w:val="right"/>
                                  </w:pPr>
                                  <w:r>
                                    <w:rPr>
                                      <w:color w:val="000000"/>
                                      <w:sz w:val="22"/>
                                      <w:szCs w:val="22"/>
                                    </w:rPr>
                                    <w:t>649.2</w:t>
                                  </w:r>
                                </w:p>
                              </w:tc>
                            </w:tr>
                            <w:tr w:rsidR="001973A2" w14:paraId="76CFE4E9" w14:textId="77777777" w:rsidTr="008A62E6">
                              <w:trPr>
                                <w:trHeight w:val="379"/>
                              </w:trPr>
                              <w:tc>
                                <w:tcPr>
                                  <w:tcW w:w="900" w:type="dxa"/>
                                  <w:vMerge/>
                                </w:tcPr>
                                <w:p w14:paraId="7CA1CA9B" w14:textId="77777777" w:rsidR="001973A2" w:rsidRDefault="001973A2" w:rsidP="00FC3B1B">
                                  <w:pPr>
                                    <w:pStyle w:val="Nidungvnbn"/>
                                    <w:ind w:firstLine="0"/>
                                    <w:jc w:val="left"/>
                                    <w:rPr>
                                      <w:b/>
                                    </w:rPr>
                                  </w:pPr>
                                </w:p>
                              </w:tc>
                              <w:tc>
                                <w:tcPr>
                                  <w:tcW w:w="2610" w:type="dxa"/>
                                  <w:vAlign w:val="bottom"/>
                                </w:tcPr>
                                <w:p w14:paraId="65E68E6C" w14:textId="5DF77D24" w:rsidR="001973A2" w:rsidRDefault="001973A2" w:rsidP="00FC3B1B">
                                  <w:pPr>
                                    <w:pStyle w:val="Nidungvnbn"/>
                                    <w:ind w:firstLine="0"/>
                                    <w:jc w:val="left"/>
                                    <w:rPr>
                                      <w:b/>
                                    </w:rPr>
                                  </w:pPr>
                                  <w:r>
                                    <w:rPr>
                                      <w:color w:val="000000"/>
                                      <w:sz w:val="22"/>
                                      <w:szCs w:val="22"/>
                                    </w:rPr>
                                    <w:t>CricketX</w:t>
                                  </w:r>
                                </w:p>
                              </w:tc>
                              <w:tc>
                                <w:tcPr>
                                  <w:tcW w:w="894" w:type="dxa"/>
                                  <w:vAlign w:val="bottom"/>
                                </w:tcPr>
                                <w:p w14:paraId="58F2B7A6" w14:textId="68F1E4C8" w:rsidR="001973A2" w:rsidRDefault="001973A2" w:rsidP="00FC3B1B">
                                  <w:pPr>
                                    <w:pStyle w:val="Nidungvnbn"/>
                                    <w:ind w:firstLine="0"/>
                                    <w:jc w:val="right"/>
                                  </w:pPr>
                                  <w:r>
                                    <w:rPr>
                                      <w:color w:val="000000"/>
                                      <w:sz w:val="22"/>
                                      <w:szCs w:val="22"/>
                                    </w:rPr>
                                    <w:t>0.6114</w:t>
                                  </w:r>
                                </w:p>
                              </w:tc>
                              <w:tc>
                                <w:tcPr>
                                  <w:tcW w:w="912" w:type="dxa"/>
                                  <w:vAlign w:val="bottom"/>
                                </w:tcPr>
                                <w:p w14:paraId="727C4327" w14:textId="6DE6131D" w:rsidR="001973A2" w:rsidRDefault="001973A2" w:rsidP="00FC3B1B">
                                  <w:pPr>
                                    <w:pStyle w:val="Nidungvnbn"/>
                                    <w:ind w:firstLine="0"/>
                                    <w:jc w:val="right"/>
                                  </w:pPr>
                                  <w:r>
                                    <w:rPr>
                                      <w:color w:val="000000"/>
                                      <w:sz w:val="22"/>
                                      <w:szCs w:val="22"/>
                                    </w:rPr>
                                    <w:t>0.5872</w:t>
                                  </w:r>
                                </w:p>
                              </w:tc>
                              <w:tc>
                                <w:tcPr>
                                  <w:tcW w:w="912" w:type="dxa"/>
                                  <w:vAlign w:val="bottom"/>
                                </w:tcPr>
                                <w:p w14:paraId="242925EE" w14:textId="550CD499" w:rsidR="001973A2" w:rsidRDefault="001973A2" w:rsidP="00FC3B1B">
                                  <w:pPr>
                                    <w:pStyle w:val="Nidungvnbn"/>
                                    <w:ind w:firstLine="0"/>
                                    <w:jc w:val="right"/>
                                  </w:pPr>
                                  <w:r>
                                    <w:rPr>
                                      <w:color w:val="000000"/>
                                      <w:sz w:val="22"/>
                                      <w:szCs w:val="22"/>
                                    </w:rPr>
                                    <w:t>0.5957</w:t>
                                  </w:r>
                                </w:p>
                              </w:tc>
                              <w:tc>
                                <w:tcPr>
                                  <w:tcW w:w="1077" w:type="dxa"/>
                                  <w:vAlign w:val="bottom"/>
                                </w:tcPr>
                                <w:p w14:paraId="59A0F18D" w14:textId="32F79780" w:rsidR="001973A2" w:rsidRDefault="001973A2" w:rsidP="00FC3B1B">
                                  <w:pPr>
                                    <w:pStyle w:val="Nidungvnbn"/>
                                    <w:ind w:firstLine="0"/>
                                    <w:jc w:val="right"/>
                                  </w:pPr>
                                  <w:r>
                                    <w:rPr>
                                      <w:color w:val="000000"/>
                                      <w:sz w:val="22"/>
                                      <w:szCs w:val="22"/>
                                    </w:rPr>
                                    <w:t>1092</w:t>
                                  </w:r>
                                </w:p>
                              </w:tc>
                              <w:tc>
                                <w:tcPr>
                                  <w:tcW w:w="994" w:type="dxa"/>
                                  <w:vAlign w:val="bottom"/>
                                </w:tcPr>
                                <w:p w14:paraId="0E5FA31D" w14:textId="54BA9AF5" w:rsidR="001973A2" w:rsidRDefault="001973A2" w:rsidP="00FC3B1B">
                                  <w:pPr>
                                    <w:pStyle w:val="Nidungvnbn"/>
                                    <w:ind w:firstLine="0"/>
                                    <w:jc w:val="right"/>
                                  </w:pPr>
                                  <w:r>
                                    <w:rPr>
                                      <w:color w:val="000000"/>
                                      <w:sz w:val="22"/>
                                      <w:szCs w:val="22"/>
                                    </w:rPr>
                                    <w:t>0.5722</w:t>
                                  </w:r>
                                </w:p>
                              </w:tc>
                              <w:tc>
                                <w:tcPr>
                                  <w:tcW w:w="994" w:type="dxa"/>
                                  <w:vAlign w:val="bottom"/>
                                </w:tcPr>
                                <w:p w14:paraId="060150CD" w14:textId="15D78FF5" w:rsidR="001973A2" w:rsidRDefault="001973A2" w:rsidP="00FC3B1B">
                                  <w:pPr>
                                    <w:pStyle w:val="Nidungvnbn"/>
                                    <w:ind w:firstLine="0"/>
                                    <w:jc w:val="right"/>
                                  </w:pPr>
                                  <w:r>
                                    <w:rPr>
                                      <w:color w:val="000000"/>
                                      <w:sz w:val="22"/>
                                      <w:szCs w:val="22"/>
                                    </w:rPr>
                                    <w:t>0.5564</w:t>
                                  </w:r>
                                </w:p>
                              </w:tc>
                              <w:tc>
                                <w:tcPr>
                                  <w:tcW w:w="994" w:type="dxa"/>
                                  <w:vAlign w:val="bottom"/>
                                </w:tcPr>
                                <w:p w14:paraId="7B8583F6" w14:textId="09BA7383" w:rsidR="001973A2" w:rsidRDefault="001973A2" w:rsidP="00FC3B1B">
                                  <w:pPr>
                                    <w:pStyle w:val="Nidungvnbn"/>
                                    <w:ind w:firstLine="0"/>
                                    <w:jc w:val="right"/>
                                  </w:pPr>
                                  <w:r>
                                    <w:rPr>
                                      <w:color w:val="000000"/>
                                      <w:sz w:val="22"/>
                                      <w:szCs w:val="22"/>
                                    </w:rPr>
                                    <w:t>0.5683</w:t>
                                  </w:r>
                                </w:p>
                              </w:tc>
                              <w:tc>
                                <w:tcPr>
                                  <w:tcW w:w="951" w:type="dxa"/>
                                  <w:vAlign w:val="bottom"/>
                                </w:tcPr>
                                <w:p w14:paraId="4C247D1C" w14:textId="50EE2355" w:rsidR="001973A2" w:rsidRDefault="001973A2" w:rsidP="00FC3B1B">
                                  <w:pPr>
                                    <w:pStyle w:val="Nidungvnbn"/>
                                    <w:ind w:firstLine="0"/>
                                    <w:jc w:val="right"/>
                                  </w:pPr>
                                  <w:r>
                                    <w:rPr>
                                      <w:color w:val="000000"/>
                                      <w:sz w:val="22"/>
                                      <w:szCs w:val="22"/>
                                    </w:rPr>
                                    <w:t>861.2</w:t>
                                  </w:r>
                                </w:p>
                              </w:tc>
                            </w:tr>
                            <w:tr w:rsidR="001973A2" w14:paraId="02E0D2BE" w14:textId="77777777" w:rsidTr="008A62E6">
                              <w:trPr>
                                <w:trHeight w:val="379"/>
                              </w:trPr>
                              <w:tc>
                                <w:tcPr>
                                  <w:tcW w:w="900" w:type="dxa"/>
                                  <w:vMerge/>
                                </w:tcPr>
                                <w:p w14:paraId="208DB376" w14:textId="77777777" w:rsidR="001973A2" w:rsidRDefault="001973A2" w:rsidP="00FC3B1B">
                                  <w:pPr>
                                    <w:pStyle w:val="Nidungvnbn"/>
                                    <w:ind w:firstLine="0"/>
                                    <w:jc w:val="left"/>
                                    <w:rPr>
                                      <w:b/>
                                    </w:rPr>
                                  </w:pPr>
                                </w:p>
                              </w:tc>
                              <w:tc>
                                <w:tcPr>
                                  <w:tcW w:w="2610" w:type="dxa"/>
                                  <w:vAlign w:val="bottom"/>
                                </w:tcPr>
                                <w:p w14:paraId="772A703C" w14:textId="2ED5F1E4" w:rsidR="001973A2" w:rsidRDefault="001973A2" w:rsidP="00FC3B1B">
                                  <w:pPr>
                                    <w:pStyle w:val="Nidungvnbn"/>
                                    <w:ind w:firstLine="0"/>
                                    <w:jc w:val="left"/>
                                    <w:rPr>
                                      <w:b/>
                                    </w:rPr>
                                  </w:pPr>
                                  <w:r>
                                    <w:rPr>
                                      <w:color w:val="000000"/>
                                      <w:sz w:val="22"/>
                                      <w:szCs w:val="22"/>
                                    </w:rPr>
                                    <w:t>CricketY</w:t>
                                  </w:r>
                                </w:p>
                              </w:tc>
                              <w:tc>
                                <w:tcPr>
                                  <w:tcW w:w="894" w:type="dxa"/>
                                  <w:vAlign w:val="bottom"/>
                                </w:tcPr>
                                <w:p w14:paraId="32209ABE" w14:textId="7BCE94E8" w:rsidR="001973A2" w:rsidRDefault="001973A2" w:rsidP="00FC3B1B">
                                  <w:pPr>
                                    <w:pStyle w:val="Nidungvnbn"/>
                                    <w:ind w:firstLine="0"/>
                                    <w:jc w:val="right"/>
                                  </w:pPr>
                                  <w:r>
                                    <w:rPr>
                                      <w:color w:val="000000"/>
                                      <w:sz w:val="22"/>
                                      <w:szCs w:val="22"/>
                                    </w:rPr>
                                    <w:t>0.6424</w:t>
                                  </w:r>
                                </w:p>
                              </w:tc>
                              <w:tc>
                                <w:tcPr>
                                  <w:tcW w:w="912" w:type="dxa"/>
                                  <w:vAlign w:val="bottom"/>
                                </w:tcPr>
                                <w:p w14:paraId="27DD490F" w14:textId="3356196B" w:rsidR="001973A2" w:rsidRDefault="001973A2" w:rsidP="00FC3B1B">
                                  <w:pPr>
                                    <w:pStyle w:val="Nidungvnbn"/>
                                    <w:ind w:firstLine="0"/>
                                    <w:jc w:val="right"/>
                                  </w:pPr>
                                  <w:r>
                                    <w:rPr>
                                      <w:color w:val="000000"/>
                                      <w:sz w:val="22"/>
                                      <w:szCs w:val="22"/>
                                    </w:rPr>
                                    <w:t>0.5949</w:t>
                                  </w:r>
                                </w:p>
                              </w:tc>
                              <w:tc>
                                <w:tcPr>
                                  <w:tcW w:w="912" w:type="dxa"/>
                                  <w:vAlign w:val="bottom"/>
                                </w:tcPr>
                                <w:p w14:paraId="6F489CB6" w14:textId="427D8718" w:rsidR="001973A2" w:rsidRDefault="001973A2" w:rsidP="00FC3B1B">
                                  <w:pPr>
                                    <w:pStyle w:val="Nidungvnbn"/>
                                    <w:ind w:firstLine="0"/>
                                    <w:jc w:val="right"/>
                                  </w:pPr>
                                  <w:r>
                                    <w:rPr>
                                      <w:color w:val="000000"/>
                                      <w:sz w:val="22"/>
                                      <w:szCs w:val="22"/>
                                    </w:rPr>
                                    <w:t>0.5954</w:t>
                                  </w:r>
                                </w:p>
                              </w:tc>
                              <w:tc>
                                <w:tcPr>
                                  <w:tcW w:w="1077" w:type="dxa"/>
                                  <w:vAlign w:val="bottom"/>
                                </w:tcPr>
                                <w:p w14:paraId="4FB0F145" w14:textId="7A6A1251" w:rsidR="001973A2" w:rsidRDefault="001973A2" w:rsidP="00FC3B1B">
                                  <w:pPr>
                                    <w:pStyle w:val="Nidungvnbn"/>
                                    <w:ind w:firstLine="0"/>
                                    <w:jc w:val="right"/>
                                  </w:pPr>
                                  <w:r>
                                    <w:rPr>
                                      <w:color w:val="000000"/>
                                      <w:sz w:val="22"/>
                                      <w:szCs w:val="22"/>
                                    </w:rPr>
                                    <w:t>1110.5</w:t>
                                  </w:r>
                                </w:p>
                              </w:tc>
                              <w:tc>
                                <w:tcPr>
                                  <w:tcW w:w="994" w:type="dxa"/>
                                  <w:vAlign w:val="bottom"/>
                                </w:tcPr>
                                <w:p w14:paraId="5224C758" w14:textId="5ACE5D4D" w:rsidR="001973A2" w:rsidRDefault="001973A2" w:rsidP="00FC3B1B">
                                  <w:pPr>
                                    <w:pStyle w:val="Nidungvnbn"/>
                                    <w:ind w:firstLine="0"/>
                                    <w:jc w:val="right"/>
                                  </w:pPr>
                                  <w:r>
                                    <w:rPr>
                                      <w:color w:val="000000"/>
                                      <w:sz w:val="22"/>
                                      <w:szCs w:val="22"/>
                                    </w:rPr>
                                    <w:t>0.6156</w:t>
                                  </w:r>
                                </w:p>
                              </w:tc>
                              <w:tc>
                                <w:tcPr>
                                  <w:tcW w:w="994" w:type="dxa"/>
                                  <w:vAlign w:val="bottom"/>
                                </w:tcPr>
                                <w:p w14:paraId="68006EA8" w14:textId="39DE429E" w:rsidR="001973A2" w:rsidRDefault="001973A2" w:rsidP="00FC3B1B">
                                  <w:pPr>
                                    <w:pStyle w:val="Nidungvnbn"/>
                                    <w:ind w:firstLine="0"/>
                                    <w:jc w:val="right"/>
                                  </w:pPr>
                                  <w:r>
                                    <w:rPr>
                                      <w:color w:val="000000"/>
                                      <w:sz w:val="22"/>
                                      <w:szCs w:val="22"/>
                                    </w:rPr>
                                    <w:t>0.5897</w:t>
                                  </w:r>
                                </w:p>
                              </w:tc>
                              <w:tc>
                                <w:tcPr>
                                  <w:tcW w:w="994" w:type="dxa"/>
                                  <w:vAlign w:val="bottom"/>
                                </w:tcPr>
                                <w:p w14:paraId="73A20E40" w14:textId="1EAE739A" w:rsidR="001973A2" w:rsidRDefault="001973A2" w:rsidP="00FC3B1B">
                                  <w:pPr>
                                    <w:pStyle w:val="Nidungvnbn"/>
                                    <w:ind w:firstLine="0"/>
                                    <w:jc w:val="right"/>
                                  </w:pPr>
                                  <w:r>
                                    <w:rPr>
                                      <w:color w:val="000000"/>
                                      <w:sz w:val="22"/>
                                      <w:szCs w:val="22"/>
                                    </w:rPr>
                                    <w:t>0.5911</w:t>
                                  </w:r>
                                </w:p>
                              </w:tc>
                              <w:tc>
                                <w:tcPr>
                                  <w:tcW w:w="951" w:type="dxa"/>
                                  <w:vAlign w:val="bottom"/>
                                </w:tcPr>
                                <w:p w14:paraId="2B09AAAE" w14:textId="2595AA5F" w:rsidR="001973A2" w:rsidRDefault="001973A2" w:rsidP="00FC3B1B">
                                  <w:pPr>
                                    <w:pStyle w:val="Nidungvnbn"/>
                                    <w:ind w:firstLine="0"/>
                                    <w:jc w:val="right"/>
                                  </w:pPr>
                                  <w:r>
                                    <w:rPr>
                                      <w:color w:val="000000"/>
                                      <w:sz w:val="22"/>
                                      <w:szCs w:val="22"/>
                                    </w:rPr>
                                    <w:t>861.9</w:t>
                                  </w:r>
                                </w:p>
                              </w:tc>
                            </w:tr>
                            <w:tr w:rsidR="001973A2" w14:paraId="166CF9D5" w14:textId="77777777" w:rsidTr="008A62E6">
                              <w:trPr>
                                <w:trHeight w:val="379"/>
                              </w:trPr>
                              <w:tc>
                                <w:tcPr>
                                  <w:tcW w:w="900" w:type="dxa"/>
                                  <w:vMerge/>
                                </w:tcPr>
                                <w:p w14:paraId="06017B26" w14:textId="77777777" w:rsidR="001973A2" w:rsidRDefault="001973A2" w:rsidP="00FC3B1B">
                                  <w:pPr>
                                    <w:pStyle w:val="Nidungvnbn"/>
                                    <w:ind w:firstLine="0"/>
                                    <w:jc w:val="left"/>
                                    <w:rPr>
                                      <w:b/>
                                    </w:rPr>
                                  </w:pPr>
                                </w:p>
                              </w:tc>
                              <w:tc>
                                <w:tcPr>
                                  <w:tcW w:w="2610" w:type="dxa"/>
                                  <w:vAlign w:val="bottom"/>
                                </w:tcPr>
                                <w:p w14:paraId="01DE1629" w14:textId="094CE857" w:rsidR="001973A2" w:rsidRDefault="001973A2" w:rsidP="00FC3B1B">
                                  <w:pPr>
                                    <w:pStyle w:val="Nidungvnbn"/>
                                    <w:ind w:firstLine="0"/>
                                    <w:jc w:val="left"/>
                                    <w:rPr>
                                      <w:b/>
                                    </w:rPr>
                                  </w:pPr>
                                  <w:r>
                                    <w:rPr>
                                      <w:color w:val="000000"/>
                                      <w:sz w:val="22"/>
                                      <w:szCs w:val="22"/>
                                    </w:rPr>
                                    <w:t>CricketZ</w:t>
                                  </w:r>
                                </w:p>
                              </w:tc>
                              <w:tc>
                                <w:tcPr>
                                  <w:tcW w:w="894" w:type="dxa"/>
                                  <w:vAlign w:val="bottom"/>
                                </w:tcPr>
                                <w:p w14:paraId="4004D397" w14:textId="71727030" w:rsidR="001973A2" w:rsidRDefault="001973A2" w:rsidP="00FC3B1B">
                                  <w:pPr>
                                    <w:pStyle w:val="Nidungvnbn"/>
                                    <w:ind w:firstLine="0"/>
                                    <w:jc w:val="right"/>
                                  </w:pPr>
                                  <w:r>
                                    <w:rPr>
                                      <w:color w:val="000000"/>
                                      <w:sz w:val="22"/>
                                      <w:szCs w:val="22"/>
                                    </w:rPr>
                                    <w:t>0.6333</w:t>
                                  </w:r>
                                </w:p>
                              </w:tc>
                              <w:tc>
                                <w:tcPr>
                                  <w:tcW w:w="912" w:type="dxa"/>
                                  <w:vAlign w:val="bottom"/>
                                </w:tcPr>
                                <w:p w14:paraId="143614FD" w14:textId="0DA7A0A5" w:rsidR="001973A2" w:rsidRDefault="001973A2" w:rsidP="00FC3B1B">
                                  <w:pPr>
                                    <w:pStyle w:val="Nidungvnbn"/>
                                    <w:ind w:firstLine="0"/>
                                    <w:jc w:val="right"/>
                                  </w:pPr>
                                  <w:r>
                                    <w:rPr>
                                      <w:color w:val="000000"/>
                                      <w:sz w:val="22"/>
                                      <w:szCs w:val="22"/>
                                    </w:rPr>
                                    <w:t>0.6308</w:t>
                                  </w:r>
                                </w:p>
                              </w:tc>
                              <w:tc>
                                <w:tcPr>
                                  <w:tcW w:w="912" w:type="dxa"/>
                                  <w:vAlign w:val="bottom"/>
                                </w:tcPr>
                                <w:p w14:paraId="79CFFC48" w14:textId="60F62427" w:rsidR="001973A2" w:rsidRDefault="001973A2" w:rsidP="00FC3B1B">
                                  <w:pPr>
                                    <w:pStyle w:val="Nidungvnbn"/>
                                    <w:ind w:firstLine="0"/>
                                    <w:jc w:val="right"/>
                                  </w:pPr>
                                  <w:r>
                                    <w:rPr>
                                      <w:color w:val="000000"/>
                                      <w:sz w:val="22"/>
                                      <w:szCs w:val="22"/>
                                    </w:rPr>
                                    <w:t>0.622</w:t>
                                  </w:r>
                                </w:p>
                              </w:tc>
                              <w:tc>
                                <w:tcPr>
                                  <w:tcW w:w="1077" w:type="dxa"/>
                                  <w:vAlign w:val="bottom"/>
                                </w:tcPr>
                                <w:p w14:paraId="3B0E5636" w14:textId="6E4ABEB0" w:rsidR="001973A2" w:rsidRDefault="001973A2" w:rsidP="00FC3B1B">
                                  <w:pPr>
                                    <w:pStyle w:val="Nidungvnbn"/>
                                    <w:ind w:firstLine="0"/>
                                    <w:jc w:val="right"/>
                                  </w:pPr>
                                  <w:r>
                                    <w:rPr>
                                      <w:color w:val="000000"/>
                                      <w:sz w:val="22"/>
                                      <w:szCs w:val="22"/>
                                    </w:rPr>
                                    <w:t>1100.4</w:t>
                                  </w:r>
                                </w:p>
                              </w:tc>
                              <w:tc>
                                <w:tcPr>
                                  <w:tcW w:w="994" w:type="dxa"/>
                                  <w:vAlign w:val="bottom"/>
                                </w:tcPr>
                                <w:p w14:paraId="300E196E" w14:textId="79B5C6AA" w:rsidR="001973A2" w:rsidRDefault="001973A2" w:rsidP="00FC3B1B">
                                  <w:pPr>
                                    <w:pStyle w:val="Nidungvnbn"/>
                                    <w:ind w:firstLine="0"/>
                                    <w:jc w:val="right"/>
                                  </w:pPr>
                                  <w:r>
                                    <w:rPr>
                                      <w:color w:val="000000"/>
                                      <w:sz w:val="22"/>
                                      <w:szCs w:val="22"/>
                                    </w:rPr>
                                    <w:t>0.5817</w:t>
                                  </w:r>
                                </w:p>
                              </w:tc>
                              <w:tc>
                                <w:tcPr>
                                  <w:tcW w:w="994" w:type="dxa"/>
                                  <w:vAlign w:val="bottom"/>
                                </w:tcPr>
                                <w:p w14:paraId="27F25333" w14:textId="4D9364E3" w:rsidR="001973A2" w:rsidRDefault="001973A2" w:rsidP="00FC3B1B">
                                  <w:pPr>
                                    <w:pStyle w:val="Nidungvnbn"/>
                                    <w:ind w:firstLine="0"/>
                                    <w:jc w:val="right"/>
                                  </w:pPr>
                                  <w:r>
                                    <w:rPr>
                                      <w:color w:val="000000"/>
                                      <w:sz w:val="22"/>
                                      <w:szCs w:val="22"/>
                                    </w:rPr>
                                    <w:t>0.5538</w:t>
                                  </w:r>
                                </w:p>
                              </w:tc>
                              <w:tc>
                                <w:tcPr>
                                  <w:tcW w:w="994" w:type="dxa"/>
                                  <w:vAlign w:val="bottom"/>
                                </w:tcPr>
                                <w:p w14:paraId="166E94E3" w14:textId="2A923F7E" w:rsidR="001973A2" w:rsidRDefault="001973A2" w:rsidP="00FC3B1B">
                                  <w:pPr>
                                    <w:pStyle w:val="Nidungvnbn"/>
                                    <w:ind w:firstLine="0"/>
                                    <w:jc w:val="right"/>
                                  </w:pPr>
                                  <w:r>
                                    <w:rPr>
                                      <w:color w:val="000000"/>
                                      <w:sz w:val="22"/>
                                      <w:szCs w:val="22"/>
                                    </w:rPr>
                                    <w:t>0.5518</w:t>
                                  </w:r>
                                </w:p>
                              </w:tc>
                              <w:tc>
                                <w:tcPr>
                                  <w:tcW w:w="951" w:type="dxa"/>
                                  <w:vAlign w:val="bottom"/>
                                </w:tcPr>
                                <w:p w14:paraId="2B527546" w14:textId="479A953F" w:rsidR="001973A2" w:rsidRDefault="001973A2" w:rsidP="00FC3B1B">
                                  <w:pPr>
                                    <w:pStyle w:val="Nidungvnbn"/>
                                    <w:ind w:firstLine="0"/>
                                    <w:jc w:val="right"/>
                                  </w:pPr>
                                  <w:r>
                                    <w:rPr>
                                      <w:color w:val="000000"/>
                                      <w:sz w:val="22"/>
                                      <w:szCs w:val="22"/>
                                    </w:rPr>
                                    <w:t>858.8</w:t>
                                  </w:r>
                                </w:p>
                              </w:tc>
                            </w:tr>
                          </w:tbl>
                          <w:p w14:paraId="3D5EB02D" w14:textId="77777777" w:rsidR="001973A2" w:rsidRDefault="001973A2" w:rsidP="009443F8">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7" type="#_x0000_t202" style="position:absolute;margin-left:533.55pt;margin-top:32pt;width:584.75pt;height:416.3pt;rotation:90;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" fillcolor="white [3212]" strokecolor="white [3212]" strokeweight="2pt">
                <v:textbox>
                  <w:txbxContent>
                    <w:tbl>
                      <w:tblPr>
                        <w:tblW w:w="11238"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2610"/>
                        <w:gridCol w:w="894"/>
                        <w:gridCol w:w="912"/>
                        <w:gridCol w:w="912"/>
                        <w:gridCol w:w="1077"/>
                        <w:gridCol w:w="994"/>
                        <w:gridCol w:w="994"/>
                        <w:gridCol w:w="994"/>
                        <w:gridCol w:w="951"/>
                      </w:tblGrid>
                      <w:tr w:rsidR="001973A2" w14:paraId="4E1E9946" w14:textId="77777777" w:rsidTr="008A62E6">
                        <w:trPr>
                          <w:trHeight w:val="379"/>
                        </w:trPr>
                        <w:tc>
                          <w:tcPr>
                            <w:tcW w:w="900" w:type="dxa"/>
                            <w:vMerge w:val="restart"/>
                            <w:vAlign w:val="center"/>
                          </w:tcPr>
                          <w:p w14:paraId="687905DF" w14:textId="77777777" w:rsidR="001973A2" w:rsidRDefault="001973A2" w:rsidP="00281FB0">
                            <w:pPr>
                              <w:pStyle w:val="Nidungvnbn"/>
                              <w:ind w:firstLine="0"/>
                              <w:jc w:val="center"/>
                              <w:rPr>
                                <w:b/>
                              </w:rPr>
                            </w:pPr>
                            <w:r>
                              <w:rPr>
                                <w:b/>
                              </w:rPr>
                              <w:t>Tên</w:t>
                            </w:r>
                          </w:p>
                          <w:p w14:paraId="0051919F" w14:textId="35DF920F" w:rsidR="001973A2" w:rsidRDefault="001973A2" w:rsidP="00281FB0">
                            <w:pPr>
                              <w:pStyle w:val="Nidungvnbn"/>
                              <w:ind w:firstLine="0"/>
                              <w:jc w:val="center"/>
                              <w:rPr>
                                <w:b/>
                              </w:rPr>
                            </w:pPr>
                            <w:r>
                              <w:rPr>
                                <w:b/>
                              </w:rPr>
                              <w:t>phân</w:t>
                            </w:r>
                          </w:p>
                          <w:p w14:paraId="1EA2BAE8" w14:textId="01FDCA96" w:rsidR="001973A2" w:rsidRDefault="001973A2" w:rsidP="00281FB0">
                            <w:pPr>
                              <w:pStyle w:val="Nidungvnbn"/>
                              <w:ind w:firstLine="0"/>
                              <w:jc w:val="center"/>
                              <w:rPr>
                                <w:b/>
                              </w:rPr>
                            </w:pPr>
                            <w:r>
                              <w:rPr>
                                <w:b/>
                              </w:rPr>
                              <w:t xml:space="preserve">loại </w:t>
                            </w:r>
                          </w:p>
                        </w:tc>
                        <w:tc>
                          <w:tcPr>
                            <w:tcW w:w="2610" w:type="dxa"/>
                            <w:vMerge w:val="restart"/>
                            <w:vAlign w:val="center"/>
                          </w:tcPr>
                          <w:p w14:paraId="63E91525" w14:textId="7BE6A159" w:rsidR="001973A2" w:rsidRDefault="001973A2" w:rsidP="00725D4A">
                            <w:pPr>
                              <w:pStyle w:val="Nidungvnbn"/>
                              <w:ind w:firstLine="0"/>
                              <w:jc w:val="center"/>
                              <w:rPr>
                                <w:b/>
                              </w:rPr>
                            </w:pPr>
                            <w:r>
                              <w:rPr>
                                <w:b/>
                              </w:rPr>
                              <w:t>Tên tập dữ liệu</w:t>
                            </w:r>
                          </w:p>
                        </w:tc>
                        <w:tc>
                          <w:tcPr>
                            <w:tcW w:w="3795" w:type="dxa"/>
                            <w:gridSpan w:val="4"/>
                          </w:tcPr>
                          <w:p w14:paraId="7FDD157D" w14:textId="77777777" w:rsidR="001973A2" w:rsidRDefault="001973A2" w:rsidP="00C17EA6">
                            <w:pPr>
                              <w:pStyle w:val="Nidungvnbn"/>
                              <w:ind w:firstLine="0"/>
                              <w:jc w:val="center"/>
                              <w:rPr>
                                <w:b/>
                              </w:rPr>
                            </w:pPr>
                            <w:r>
                              <w:rPr>
                                <w:b/>
                              </w:rPr>
                              <w:t>Nhóm tác giả</w:t>
                            </w:r>
                          </w:p>
                          <w:p w14:paraId="5F8E4F93" w14:textId="77777777" w:rsidR="001973A2" w:rsidRDefault="001973A2" w:rsidP="00C17EA6">
                            <w:pPr>
                              <w:pStyle w:val="Nidungvnbn"/>
                              <w:ind w:firstLine="0"/>
                              <w:jc w:val="center"/>
                              <w:rPr>
                                <w:b/>
                              </w:rPr>
                            </w:pPr>
                            <w:r>
                              <w:rPr>
                                <w:b/>
                              </w:rPr>
                              <w:t>tiền thực nghiệm</w:t>
                            </w:r>
                          </w:p>
                        </w:tc>
                        <w:tc>
                          <w:tcPr>
                            <w:tcW w:w="3933" w:type="dxa"/>
                            <w:gridSpan w:val="4"/>
                          </w:tcPr>
                          <w:p w14:paraId="3FAB15FB" w14:textId="77777777" w:rsidR="001973A2" w:rsidRDefault="001973A2" w:rsidP="00C17EA6">
                            <w:pPr>
                              <w:pStyle w:val="Nidungvnbn"/>
                              <w:ind w:firstLine="0"/>
                              <w:jc w:val="center"/>
                              <w:rPr>
                                <w:b/>
                              </w:rPr>
                            </w:pPr>
                            <w:r>
                              <w:rPr>
                                <w:b/>
                              </w:rPr>
                              <w:t>Thực nghiệm</w:t>
                            </w:r>
                          </w:p>
                          <w:p w14:paraId="684F8050" w14:textId="38E9B11E" w:rsidR="001973A2" w:rsidRDefault="001973A2" w:rsidP="00C17EA6">
                            <w:pPr>
                              <w:pStyle w:val="Nidungvnbn"/>
                              <w:ind w:firstLine="0"/>
                              <w:jc w:val="center"/>
                              <w:rPr>
                                <w:b/>
                              </w:rPr>
                            </w:pPr>
                            <w:r>
                              <w:rPr>
                                <w:b/>
                              </w:rPr>
                              <w:t>của bản thân</w:t>
                            </w:r>
                          </w:p>
                        </w:tc>
                      </w:tr>
                      <w:tr w:rsidR="001973A2" w14:paraId="3CAA9E35" w14:textId="77777777" w:rsidTr="008A62E6">
                        <w:trPr>
                          <w:trHeight w:val="379"/>
                        </w:trPr>
                        <w:tc>
                          <w:tcPr>
                            <w:tcW w:w="900" w:type="dxa"/>
                            <w:vMerge/>
                          </w:tcPr>
                          <w:p w14:paraId="06EB03E0" w14:textId="77777777" w:rsidR="001973A2" w:rsidRDefault="001973A2" w:rsidP="00C17EA6">
                            <w:pPr>
                              <w:pStyle w:val="Nidungvnbn"/>
                              <w:jc w:val="center"/>
                              <w:rPr>
                                <w:b/>
                              </w:rPr>
                            </w:pPr>
                          </w:p>
                        </w:tc>
                        <w:tc>
                          <w:tcPr>
                            <w:tcW w:w="2610" w:type="dxa"/>
                            <w:vMerge/>
                          </w:tcPr>
                          <w:p w14:paraId="01005C01" w14:textId="77777777" w:rsidR="001973A2" w:rsidRDefault="001973A2" w:rsidP="00C17EA6">
                            <w:pPr>
                              <w:pStyle w:val="Nidungvnbn"/>
                              <w:jc w:val="center"/>
                              <w:rPr>
                                <w:b/>
                              </w:rPr>
                            </w:pPr>
                          </w:p>
                        </w:tc>
                        <w:tc>
                          <w:tcPr>
                            <w:tcW w:w="894" w:type="dxa"/>
                          </w:tcPr>
                          <w:p w14:paraId="05D64B9D" w14:textId="77777777" w:rsidR="001973A2" w:rsidRDefault="001973A2" w:rsidP="00C17EA6">
                            <w:pPr>
                              <w:pStyle w:val="Nidungvnbn"/>
                              <w:ind w:firstLine="0"/>
                              <w:jc w:val="center"/>
                              <w:rPr>
                                <w:b/>
                                <w:sz w:val="24"/>
                                <w:szCs w:val="24"/>
                              </w:rPr>
                            </w:pPr>
                            <w:r>
                              <w:rPr>
                                <w:b/>
                              </w:rPr>
                              <w:t>Pre</w:t>
                            </w:r>
                          </w:p>
                        </w:tc>
                        <w:tc>
                          <w:tcPr>
                            <w:tcW w:w="912" w:type="dxa"/>
                          </w:tcPr>
                          <w:p w14:paraId="091F70D3" w14:textId="77777777" w:rsidR="001973A2" w:rsidRDefault="001973A2" w:rsidP="00C17EA6">
                            <w:pPr>
                              <w:pStyle w:val="Nidungvnbn"/>
                              <w:ind w:firstLine="0"/>
                              <w:jc w:val="center"/>
                              <w:rPr>
                                <w:b/>
                              </w:rPr>
                            </w:pPr>
                            <w:r>
                              <w:rPr>
                                <w:b/>
                              </w:rPr>
                              <w:t>Acc</w:t>
                            </w:r>
                          </w:p>
                        </w:tc>
                        <w:tc>
                          <w:tcPr>
                            <w:tcW w:w="912" w:type="dxa"/>
                          </w:tcPr>
                          <w:p w14:paraId="163802C3" w14:textId="77777777" w:rsidR="001973A2" w:rsidRDefault="001973A2" w:rsidP="00C17EA6">
                            <w:pPr>
                              <w:pStyle w:val="Nidungvnbn"/>
                              <w:ind w:firstLine="0"/>
                              <w:jc w:val="center"/>
                              <w:rPr>
                                <w:b/>
                                <w:sz w:val="24"/>
                                <w:szCs w:val="24"/>
                              </w:rPr>
                            </w:pPr>
                            <w:r>
                              <w:rPr>
                                <w:b/>
                              </w:rPr>
                              <w:t>Rec</w:t>
                            </w:r>
                          </w:p>
                        </w:tc>
                        <w:tc>
                          <w:tcPr>
                            <w:tcW w:w="1077" w:type="dxa"/>
                          </w:tcPr>
                          <w:p w14:paraId="7DCEBE92" w14:textId="77777777" w:rsidR="001973A2" w:rsidRDefault="001973A2" w:rsidP="00C17EA6">
                            <w:pPr>
                              <w:pStyle w:val="Nidungvnbn"/>
                              <w:ind w:firstLine="0"/>
                              <w:jc w:val="center"/>
                              <w:rPr>
                                <w:b/>
                              </w:rPr>
                            </w:pPr>
                            <w:r>
                              <w:rPr>
                                <w:b/>
                                <w:lang w:val="vi-VN"/>
                              </w:rPr>
                              <w:t>TrT</w:t>
                            </w:r>
                          </w:p>
                        </w:tc>
                        <w:tc>
                          <w:tcPr>
                            <w:tcW w:w="994" w:type="dxa"/>
                          </w:tcPr>
                          <w:p w14:paraId="7F71E13A" w14:textId="77777777" w:rsidR="001973A2" w:rsidRDefault="001973A2" w:rsidP="00C17EA6">
                            <w:pPr>
                              <w:pStyle w:val="Nidungvnbn"/>
                              <w:ind w:firstLine="0"/>
                              <w:jc w:val="center"/>
                              <w:rPr>
                                <w:b/>
                                <w:sz w:val="24"/>
                                <w:szCs w:val="24"/>
                              </w:rPr>
                            </w:pPr>
                            <w:r>
                              <w:rPr>
                                <w:b/>
                              </w:rPr>
                              <w:t>Pre</w:t>
                            </w:r>
                          </w:p>
                        </w:tc>
                        <w:tc>
                          <w:tcPr>
                            <w:tcW w:w="994" w:type="dxa"/>
                          </w:tcPr>
                          <w:p w14:paraId="4EDA5998" w14:textId="77777777" w:rsidR="001973A2" w:rsidRDefault="001973A2" w:rsidP="00C17EA6">
                            <w:pPr>
                              <w:pStyle w:val="Nidungvnbn"/>
                              <w:ind w:firstLine="0"/>
                              <w:jc w:val="center"/>
                              <w:rPr>
                                <w:b/>
                              </w:rPr>
                            </w:pPr>
                            <w:r>
                              <w:rPr>
                                <w:b/>
                              </w:rPr>
                              <w:t>Acc</w:t>
                            </w:r>
                          </w:p>
                        </w:tc>
                        <w:tc>
                          <w:tcPr>
                            <w:tcW w:w="994" w:type="dxa"/>
                          </w:tcPr>
                          <w:p w14:paraId="29ABE8DF" w14:textId="77777777" w:rsidR="001973A2" w:rsidRDefault="001973A2" w:rsidP="00C17EA6">
                            <w:pPr>
                              <w:pStyle w:val="Nidungvnbn"/>
                              <w:ind w:firstLine="0"/>
                              <w:jc w:val="center"/>
                              <w:rPr>
                                <w:b/>
                                <w:sz w:val="24"/>
                                <w:szCs w:val="24"/>
                              </w:rPr>
                            </w:pPr>
                            <w:r>
                              <w:rPr>
                                <w:b/>
                              </w:rPr>
                              <w:t>Rec</w:t>
                            </w:r>
                          </w:p>
                        </w:tc>
                        <w:tc>
                          <w:tcPr>
                            <w:tcW w:w="951" w:type="dxa"/>
                          </w:tcPr>
                          <w:p w14:paraId="431185E2" w14:textId="77777777" w:rsidR="001973A2" w:rsidRDefault="001973A2" w:rsidP="00C17EA6">
                            <w:pPr>
                              <w:pStyle w:val="Nidungvnbn"/>
                              <w:ind w:firstLine="0"/>
                              <w:jc w:val="center"/>
                              <w:rPr>
                                <w:b/>
                              </w:rPr>
                            </w:pPr>
                            <w:r>
                              <w:rPr>
                                <w:b/>
                              </w:rPr>
                              <w:t>TrT</w:t>
                            </w:r>
                          </w:p>
                        </w:tc>
                      </w:tr>
                      <w:tr w:rsidR="001973A2" w14:paraId="0FEEF142" w14:textId="77777777" w:rsidTr="008A62E6">
                        <w:trPr>
                          <w:trHeight w:val="379"/>
                        </w:trPr>
                        <w:tc>
                          <w:tcPr>
                            <w:tcW w:w="900" w:type="dxa"/>
                            <w:vMerge w:val="restart"/>
                            <w:vAlign w:val="center"/>
                          </w:tcPr>
                          <w:p w14:paraId="788428FF" w14:textId="22D12044" w:rsidR="001973A2" w:rsidRPr="004F4D57" w:rsidRDefault="001973A2" w:rsidP="00FC3B1B">
                            <w:pPr>
                              <w:pStyle w:val="Nidungvnbn"/>
                              <w:ind w:firstLine="0"/>
                              <w:jc w:val="center"/>
                            </w:pPr>
                            <w:r w:rsidRPr="004F4D57">
                              <w:t>MLP</w:t>
                            </w:r>
                          </w:p>
                        </w:tc>
                        <w:tc>
                          <w:tcPr>
                            <w:tcW w:w="2610" w:type="dxa"/>
                            <w:vAlign w:val="bottom"/>
                          </w:tcPr>
                          <w:p w14:paraId="0125C55D" w14:textId="3BD68CD0" w:rsidR="001973A2" w:rsidRDefault="001973A2" w:rsidP="00FC3B1B">
                            <w:pPr>
                              <w:pStyle w:val="Nidungvnbn"/>
                              <w:ind w:firstLine="0"/>
                              <w:jc w:val="left"/>
                              <w:rPr>
                                <w:b/>
                              </w:rPr>
                            </w:pPr>
                            <w:r>
                              <w:rPr>
                                <w:color w:val="000000"/>
                                <w:sz w:val="22"/>
                                <w:szCs w:val="22"/>
                              </w:rPr>
                              <w:t>ACSF1</w:t>
                            </w:r>
                          </w:p>
                        </w:tc>
                        <w:tc>
                          <w:tcPr>
                            <w:tcW w:w="894" w:type="dxa"/>
                            <w:vAlign w:val="bottom"/>
                          </w:tcPr>
                          <w:p w14:paraId="211124AE" w14:textId="548EA1C8" w:rsidR="001973A2" w:rsidRDefault="001973A2" w:rsidP="00FC3B1B">
                            <w:pPr>
                              <w:pStyle w:val="Nidungvnbn"/>
                              <w:ind w:firstLine="0"/>
                              <w:jc w:val="right"/>
                            </w:pPr>
                            <w:r>
                              <w:rPr>
                                <w:color w:val="000000"/>
                                <w:sz w:val="22"/>
                                <w:szCs w:val="22"/>
                              </w:rPr>
                              <w:t>0.6243</w:t>
                            </w:r>
                          </w:p>
                        </w:tc>
                        <w:tc>
                          <w:tcPr>
                            <w:tcW w:w="912" w:type="dxa"/>
                            <w:vAlign w:val="bottom"/>
                          </w:tcPr>
                          <w:p w14:paraId="29B8DAEA" w14:textId="285CA2A6" w:rsidR="001973A2" w:rsidRDefault="001973A2" w:rsidP="00FC3B1B">
                            <w:pPr>
                              <w:pStyle w:val="Nidungvnbn"/>
                              <w:ind w:firstLine="0"/>
                              <w:jc w:val="right"/>
                            </w:pPr>
                            <w:r>
                              <w:rPr>
                                <w:color w:val="000000"/>
                                <w:sz w:val="22"/>
                                <w:szCs w:val="22"/>
                              </w:rPr>
                              <w:t>0.57</w:t>
                            </w:r>
                          </w:p>
                        </w:tc>
                        <w:tc>
                          <w:tcPr>
                            <w:tcW w:w="912" w:type="dxa"/>
                            <w:vAlign w:val="bottom"/>
                          </w:tcPr>
                          <w:p w14:paraId="33B30EB9" w14:textId="038A2330" w:rsidR="001973A2" w:rsidRDefault="001973A2" w:rsidP="00FC3B1B">
                            <w:pPr>
                              <w:pStyle w:val="Nidungvnbn"/>
                              <w:ind w:firstLine="0"/>
                              <w:jc w:val="right"/>
                            </w:pPr>
                            <w:r>
                              <w:rPr>
                                <w:color w:val="000000"/>
                                <w:sz w:val="22"/>
                                <w:szCs w:val="22"/>
                              </w:rPr>
                              <w:t>0.57</w:t>
                            </w:r>
                          </w:p>
                        </w:tc>
                        <w:tc>
                          <w:tcPr>
                            <w:tcW w:w="1077" w:type="dxa"/>
                            <w:vAlign w:val="bottom"/>
                          </w:tcPr>
                          <w:p w14:paraId="7748AAE1" w14:textId="43DF0514" w:rsidR="001973A2" w:rsidRDefault="001973A2" w:rsidP="00FC3B1B">
                            <w:pPr>
                              <w:pStyle w:val="Nidungvnbn"/>
                              <w:ind w:firstLine="0"/>
                              <w:jc w:val="right"/>
                            </w:pPr>
                            <w:r>
                              <w:rPr>
                                <w:color w:val="000000"/>
                                <w:sz w:val="22"/>
                                <w:szCs w:val="22"/>
                              </w:rPr>
                              <w:t>488.3</w:t>
                            </w:r>
                          </w:p>
                        </w:tc>
                        <w:tc>
                          <w:tcPr>
                            <w:tcW w:w="994" w:type="dxa"/>
                            <w:vAlign w:val="bottom"/>
                          </w:tcPr>
                          <w:p w14:paraId="39D06FDD" w14:textId="1F230D77" w:rsidR="001973A2" w:rsidRDefault="001973A2" w:rsidP="00FC3B1B">
                            <w:pPr>
                              <w:pStyle w:val="Nidungvnbn"/>
                              <w:ind w:firstLine="0"/>
                              <w:jc w:val="right"/>
                            </w:pPr>
                            <w:r>
                              <w:rPr>
                                <w:color w:val="000000"/>
                                <w:sz w:val="22"/>
                                <w:szCs w:val="22"/>
                              </w:rPr>
                              <w:t>0.517</w:t>
                            </w:r>
                          </w:p>
                        </w:tc>
                        <w:tc>
                          <w:tcPr>
                            <w:tcW w:w="994" w:type="dxa"/>
                            <w:vAlign w:val="bottom"/>
                          </w:tcPr>
                          <w:p w14:paraId="0C6045BC" w14:textId="1EC84E99" w:rsidR="001973A2" w:rsidRDefault="001973A2" w:rsidP="00FC3B1B">
                            <w:pPr>
                              <w:pStyle w:val="Nidungvnbn"/>
                              <w:ind w:firstLine="0"/>
                              <w:jc w:val="right"/>
                            </w:pPr>
                            <w:r>
                              <w:rPr>
                                <w:color w:val="000000"/>
                                <w:sz w:val="22"/>
                                <w:szCs w:val="22"/>
                              </w:rPr>
                              <w:t>0.49</w:t>
                            </w:r>
                          </w:p>
                        </w:tc>
                        <w:tc>
                          <w:tcPr>
                            <w:tcW w:w="994" w:type="dxa"/>
                            <w:vAlign w:val="bottom"/>
                          </w:tcPr>
                          <w:p w14:paraId="645FE59B" w14:textId="057BF830" w:rsidR="001973A2" w:rsidRDefault="001973A2" w:rsidP="00FC3B1B">
                            <w:pPr>
                              <w:pStyle w:val="Nidungvnbn"/>
                              <w:ind w:firstLine="0"/>
                              <w:jc w:val="right"/>
                            </w:pPr>
                            <w:r>
                              <w:rPr>
                                <w:color w:val="000000"/>
                                <w:sz w:val="22"/>
                                <w:szCs w:val="22"/>
                              </w:rPr>
                              <w:t>0.49</w:t>
                            </w:r>
                          </w:p>
                        </w:tc>
                        <w:tc>
                          <w:tcPr>
                            <w:tcW w:w="951" w:type="dxa"/>
                            <w:vAlign w:val="bottom"/>
                          </w:tcPr>
                          <w:p w14:paraId="4DF860DF" w14:textId="7FECEA2D" w:rsidR="001973A2" w:rsidRDefault="001973A2" w:rsidP="00FC3B1B">
                            <w:pPr>
                              <w:pStyle w:val="Nidungvnbn"/>
                              <w:ind w:firstLine="0"/>
                              <w:jc w:val="right"/>
                            </w:pPr>
                            <w:r>
                              <w:rPr>
                                <w:color w:val="000000"/>
                                <w:sz w:val="22"/>
                                <w:szCs w:val="22"/>
                              </w:rPr>
                              <w:t>433.3</w:t>
                            </w:r>
                          </w:p>
                        </w:tc>
                      </w:tr>
                      <w:tr w:rsidR="001973A2" w14:paraId="13A6FBD9" w14:textId="77777777" w:rsidTr="008A62E6">
                        <w:trPr>
                          <w:trHeight w:val="379"/>
                        </w:trPr>
                        <w:tc>
                          <w:tcPr>
                            <w:tcW w:w="900" w:type="dxa"/>
                            <w:vMerge/>
                          </w:tcPr>
                          <w:p w14:paraId="5CAA305D" w14:textId="77777777" w:rsidR="001973A2" w:rsidRDefault="001973A2" w:rsidP="00FC3B1B">
                            <w:pPr>
                              <w:pStyle w:val="Nidungvnbn"/>
                              <w:ind w:firstLine="0"/>
                              <w:jc w:val="left"/>
                              <w:rPr>
                                <w:b/>
                              </w:rPr>
                            </w:pPr>
                          </w:p>
                        </w:tc>
                        <w:tc>
                          <w:tcPr>
                            <w:tcW w:w="2610" w:type="dxa"/>
                            <w:vAlign w:val="bottom"/>
                          </w:tcPr>
                          <w:p w14:paraId="080E5341" w14:textId="766A18C1" w:rsidR="001973A2" w:rsidRDefault="001973A2" w:rsidP="00FC3B1B">
                            <w:pPr>
                              <w:pStyle w:val="Nidungvnbn"/>
                              <w:ind w:firstLine="0"/>
                              <w:jc w:val="left"/>
                              <w:rPr>
                                <w:b/>
                              </w:rPr>
                            </w:pPr>
                            <w:r>
                              <w:rPr>
                                <w:color w:val="000000"/>
                                <w:sz w:val="22"/>
                                <w:szCs w:val="22"/>
                              </w:rPr>
                              <w:t>Adiac</w:t>
                            </w:r>
                          </w:p>
                        </w:tc>
                        <w:tc>
                          <w:tcPr>
                            <w:tcW w:w="894" w:type="dxa"/>
                            <w:vAlign w:val="bottom"/>
                          </w:tcPr>
                          <w:p w14:paraId="289C9492" w14:textId="63F0F0BF" w:rsidR="001973A2" w:rsidRDefault="001973A2" w:rsidP="00FC3B1B">
                            <w:pPr>
                              <w:pStyle w:val="Nidungvnbn"/>
                              <w:ind w:firstLine="0"/>
                              <w:jc w:val="right"/>
                            </w:pPr>
                            <w:r>
                              <w:rPr>
                                <w:color w:val="000000"/>
                                <w:sz w:val="22"/>
                                <w:szCs w:val="22"/>
                              </w:rPr>
                              <w:t>0.4003</w:t>
                            </w:r>
                          </w:p>
                        </w:tc>
                        <w:tc>
                          <w:tcPr>
                            <w:tcW w:w="912" w:type="dxa"/>
                            <w:vAlign w:val="bottom"/>
                          </w:tcPr>
                          <w:p w14:paraId="19FC621C" w14:textId="0AB54508" w:rsidR="001973A2" w:rsidRDefault="001973A2" w:rsidP="00FC3B1B">
                            <w:pPr>
                              <w:pStyle w:val="Nidungvnbn"/>
                              <w:ind w:firstLine="0"/>
                              <w:jc w:val="right"/>
                            </w:pPr>
                            <w:r>
                              <w:rPr>
                                <w:color w:val="000000"/>
                                <w:sz w:val="22"/>
                                <w:szCs w:val="22"/>
                              </w:rPr>
                              <w:t>0.3632</w:t>
                            </w:r>
                          </w:p>
                        </w:tc>
                        <w:tc>
                          <w:tcPr>
                            <w:tcW w:w="912" w:type="dxa"/>
                            <w:vAlign w:val="bottom"/>
                          </w:tcPr>
                          <w:p w14:paraId="024C8113" w14:textId="35066DFE" w:rsidR="001973A2" w:rsidRDefault="001973A2" w:rsidP="00FC3B1B">
                            <w:pPr>
                              <w:pStyle w:val="Nidungvnbn"/>
                              <w:ind w:firstLine="0"/>
                              <w:jc w:val="right"/>
                            </w:pPr>
                            <w:r>
                              <w:rPr>
                                <w:color w:val="000000"/>
                                <w:sz w:val="22"/>
                                <w:szCs w:val="22"/>
                              </w:rPr>
                              <w:t>0.3667</w:t>
                            </w:r>
                          </w:p>
                        </w:tc>
                        <w:tc>
                          <w:tcPr>
                            <w:tcW w:w="1077" w:type="dxa"/>
                            <w:vAlign w:val="bottom"/>
                          </w:tcPr>
                          <w:p w14:paraId="4C007285" w14:textId="3D1EB4BC" w:rsidR="001973A2" w:rsidRDefault="001973A2" w:rsidP="00FC3B1B">
                            <w:pPr>
                              <w:pStyle w:val="Nidungvnbn"/>
                              <w:ind w:firstLine="0"/>
                              <w:jc w:val="right"/>
                            </w:pPr>
                            <w:r>
                              <w:rPr>
                                <w:color w:val="000000"/>
                                <w:sz w:val="22"/>
                                <w:szCs w:val="22"/>
                              </w:rPr>
                              <w:t>690.2</w:t>
                            </w:r>
                          </w:p>
                        </w:tc>
                        <w:tc>
                          <w:tcPr>
                            <w:tcW w:w="994" w:type="dxa"/>
                            <w:vAlign w:val="bottom"/>
                          </w:tcPr>
                          <w:p w14:paraId="48363022" w14:textId="3EE0CF03" w:rsidR="001973A2" w:rsidRDefault="001973A2" w:rsidP="00FC3B1B">
                            <w:pPr>
                              <w:pStyle w:val="Nidungvnbn"/>
                              <w:ind w:firstLine="0"/>
                              <w:jc w:val="right"/>
                            </w:pPr>
                            <w:r>
                              <w:rPr>
                                <w:color w:val="000000"/>
                                <w:sz w:val="22"/>
                                <w:szCs w:val="22"/>
                              </w:rPr>
                              <w:t>0.1874</w:t>
                            </w:r>
                          </w:p>
                        </w:tc>
                        <w:tc>
                          <w:tcPr>
                            <w:tcW w:w="994" w:type="dxa"/>
                            <w:vAlign w:val="bottom"/>
                          </w:tcPr>
                          <w:p w14:paraId="61E174B2" w14:textId="517279EF" w:rsidR="001973A2" w:rsidRDefault="001973A2" w:rsidP="00FC3B1B">
                            <w:pPr>
                              <w:pStyle w:val="Nidungvnbn"/>
                              <w:ind w:firstLine="0"/>
                              <w:jc w:val="right"/>
                            </w:pPr>
                            <w:r>
                              <w:rPr>
                                <w:color w:val="000000"/>
                                <w:sz w:val="22"/>
                                <w:szCs w:val="22"/>
                              </w:rPr>
                              <w:t>0.2199</w:t>
                            </w:r>
                          </w:p>
                        </w:tc>
                        <w:tc>
                          <w:tcPr>
                            <w:tcW w:w="994" w:type="dxa"/>
                            <w:vAlign w:val="bottom"/>
                          </w:tcPr>
                          <w:p w14:paraId="2146C388" w14:textId="2FBCA97B" w:rsidR="001973A2" w:rsidRDefault="001973A2" w:rsidP="00FC3B1B">
                            <w:pPr>
                              <w:pStyle w:val="Nidungvnbn"/>
                              <w:ind w:firstLine="0"/>
                              <w:jc w:val="right"/>
                            </w:pPr>
                            <w:r>
                              <w:rPr>
                                <w:color w:val="000000"/>
                                <w:sz w:val="22"/>
                                <w:szCs w:val="22"/>
                              </w:rPr>
                              <w:t>0.2204</w:t>
                            </w:r>
                          </w:p>
                        </w:tc>
                        <w:tc>
                          <w:tcPr>
                            <w:tcW w:w="951" w:type="dxa"/>
                            <w:vAlign w:val="bottom"/>
                          </w:tcPr>
                          <w:p w14:paraId="32C7FD57" w14:textId="73BE9D7C" w:rsidR="001973A2" w:rsidRDefault="001973A2" w:rsidP="00FC3B1B">
                            <w:pPr>
                              <w:pStyle w:val="Nidungvnbn"/>
                              <w:ind w:firstLine="0"/>
                              <w:jc w:val="right"/>
                            </w:pPr>
                            <w:r>
                              <w:rPr>
                                <w:color w:val="000000"/>
                                <w:sz w:val="22"/>
                                <w:szCs w:val="22"/>
                              </w:rPr>
                              <w:t>816.1</w:t>
                            </w:r>
                          </w:p>
                        </w:tc>
                      </w:tr>
                      <w:tr w:rsidR="001973A2" w14:paraId="2F07BC54" w14:textId="77777777" w:rsidTr="008A62E6">
                        <w:trPr>
                          <w:trHeight w:val="379"/>
                        </w:trPr>
                        <w:tc>
                          <w:tcPr>
                            <w:tcW w:w="900" w:type="dxa"/>
                            <w:vMerge/>
                          </w:tcPr>
                          <w:p w14:paraId="08186643" w14:textId="77777777" w:rsidR="001973A2" w:rsidRDefault="001973A2" w:rsidP="00FC3B1B">
                            <w:pPr>
                              <w:pStyle w:val="Nidungvnbn"/>
                              <w:ind w:firstLine="0"/>
                              <w:jc w:val="left"/>
                              <w:rPr>
                                <w:b/>
                              </w:rPr>
                            </w:pPr>
                          </w:p>
                        </w:tc>
                        <w:tc>
                          <w:tcPr>
                            <w:tcW w:w="2610" w:type="dxa"/>
                            <w:vAlign w:val="bottom"/>
                          </w:tcPr>
                          <w:p w14:paraId="2B17D52F" w14:textId="0510248E" w:rsidR="001973A2" w:rsidRDefault="001973A2" w:rsidP="00FC3B1B">
                            <w:pPr>
                              <w:pStyle w:val="Nidungvnbn"/>
                              <w:ind w:firstLine="0"/>
                              <w:jc w:val="left"/>
                              <w:rPr>
                                <w:b/>
                              </w:rPr>
                            </w:pPr>
                            <w:r>
                              <w:rPr>
                                <w:color w:val="000000"/>
                                <w:sz w:val="22"/>
                                <w:szCs w:val="22"/>
                              </w:rPr>
                              <w:t>ArrowHead</w:t>
                            </w:r>
                          </w:p>
                        </w:tc>
                        <w:tc>
                          <w:tcPr>
                            <w:tcW w:w="894" w:type="dxa"/>
                            <w:vAlign w:val="bottom"/>
                          </w:tcPr>
                          <w:p w14:paraId="4C5A326E" w14:textId="3F012BFB" w:rsidR="001973A2" w:rsidRDefault="001973A2" w:rsidP="00FC3B1B">
                            <w:pPr>
                              <w:pStyle w:val="Nidungvnbn"/>
                              <w:ind w:firstLine="0"/>
                              <w:jc w:val="right"/>
                            </w:pPr>
                            <w:r>
                              <w:rPr>
                                <w:color w:val="000000"/>
                                <w:sz w:val="22"/>
                                <w:szCs w:val="22"/>
                              </w:rPr>
                              <w:t>0.7821</w:t>
                            </w:r>
                          </w:p>
                        </w:tc>
                        <w:tc>
                          <w:tcPr>
                            <w:tcW w:w="912" w:type="dxa"/>
                            <w:vAlign w:val="bottom"/>
                          </w:tcPr>
                          <w:p w14:paraId="3B4D954E" w14:textId="629FE265" w:rsidR="001973A2" w:rsidRDefault="001973A2" w:rsidP="00FC3B1B">
                            <w:pPr>
                              <w:pStyle w:val="Nidungvnbn"/>
                              <w:ind w:firstLine="0"/>
                              <w:jc w:val="right"/>
                            </w:pPr>
                            <w:r>
                              <w:rPr>
                                <w:color w:val="000000"/>
                                <w:sz w:val="22"/>
                                <w:szCs w:val="22"/>
                              </w:rPr>
                              <w:t>0.7771</w:t>
                            </w:r>
                          </w:p>
                        </w:tc>
                        <w:tc>
                          <w:tcPr>
                            <w:tcW w:w="912" w:type="dxa"/>
                            <w:vAlign w:val="bottom"/>
                          </w:tcPr>
                          <w:p w14:paraId="2A65A808" w14:textId="356EF60D" w:rsidR="001973A2" w:rsidRDefault="001973A2" w:rsidP="00FC3B1B">
                            <w:pPr>
                              <w:pStyle w:val="Nidungvnbn"/>
                              <w:ind w:firstLine="0"/>
                              <w:jc w:val="right"/>
                            </w:pPr>
                            <w:r>
                              <w:rPr>
                                <w:color w:val="000000"/>
                                <w:sz w:val="22"/>
                                <w:szCs w:val="22"/>
                              </w:rPr>
                              <w:t>0.781</w:t>
                            </w:r>
                          </w:p>
                        </w:tc>
                        <w:tc>
                          <w:tcPr>
                            <w:tcW w:w="1077" w:type="dxa"/>
                            <w:vAlign w:val="bottom"/>
                          </w:tcPr>
                          <w:p w14:paraId="18EBF474" w14:textId="08DE66A3" w:rsidR="001973A2" w:rsidRDefault="001973A2" w:rsidP="00FC3B1B">
                            <w:pPr>
                              <w:pStyle w:val="Nidungvnbn"/>
                              <w:ind w:firstLine="0"/>
                              <w:jc w:val="right"/>
                            </w:pPr>
                            <w:r>
                              <w:rPr>
                                <w:color w:val="000000"/>
                                <w:sz w:val="22"/>
                                <w:szCs w:val="22"/>
                              </w:rPr>
                              <w:t>920.5</w:t>
                            </w:r>
                          </w:p>
                        </w:tc>
                        <w:tc>
                          <w:tcPr>
                            <w:tcW w:w="994" w:type="dxa"/>
                            <w:vAlign w:val="bottom"/>
                          </w:tcPr>
                          <w:p w14:paraId="2F0DCCCD" w14:textId="72AC9B06" w:rsidR="001973A2" w:rsidRDefault="001973A2" w:rsidP="00FC3B1B">
                            <w:pPr>
                              <w:pStyle w:val="Nidungvnbn"/>
                              <w:ind w:firstLine="0"/>
                              <w:jc w:val="right"/>
                            </w:pPr>
                            <w:r>
                              <w:rPr>
                                <w:color w:val="000000"/>
                                <w:sz w:val="22"/>
                                <w:szCs w:val="22"/>
                              </w:rPr>
                              <w:t>0.7013</w:t>
                            </w:r>
                          </w:p>
                        </w:tc>
                        <w:tc>
                          <w:tcPr>
                            <w:tcW w:w="994" w:type="dxa"/>
                            <w:vAlign w:val="bottom"/>
                          </w:tcPr>
                          <w:p w14:paraId="3F7692F7" w14:textId="62C4347B" w:rsidR="001973A2" w:rsidRDefault="001973A2" w:rsidP="00FC3B1B">
                            <w:pPr>
                              <w:pStyle w:val="Nidungvnbn"/>
                              <w:ind w:firstLine="0"/>
                              <w:jc w:val="right"/>
                            </w:pPr>
                            <w:r>
                              <w:rPr>
                                <w:color w:val="000000"/>
                                <w:sz w:val="22"/>
                                <w:szCs w:val="22"/>
                              </w:rPr>
                              <w:t>0.68</w:t>
                            </w:r>
                          </w:p>
                        </w:tc>
                        <w:tc>
                          <w:tcPr>
                            <w:tcW w:w="994" w:type="dxa"/>
                            <w:vAlign w:val="bottom"/>
                          </w:tcPr>
                          <w:p w14:paraId="42F0D3F0" w14:textId="1C1E43E7" w:rsidR="001973A2" w:rsidRDefault="001973A2" w:rsidP="00FC3B1B">
                            <w:pPr>
                              <w:pStyle w:val="Nidungvnbn"/>
                              <w:ind w:firstLine="0"/>
                              <w:jc w:val="right"/>
                            </w:pPr>
                            <w:r>
                              <w:rPr>
                                <w:color w:val="000000"/>
                                <w:sz w:val="22"/>
                                <w:szCs w:val="22"/>
                              </w:rPr>
                              <w:t>0.674</w:t>
                            </w:r>
                          </w:p>
                        </w:tc>
                        <w:tc>
                          <w:tcPr>
                            <w:tcW w:w="951" w:type="dxa"/>
                            <w:vAlign w:val="bottom"/>
                          </w:tcPr>
                          <w:p w14:paraId="2BFF7F99" w14:textId="501FBA00" w:rsidR="001973A2" w:rsidRDefault="001973A2" w:rsidP="00FC3B1B">
                            <w:pPr>
                              <w:pStyle w:val="Nidungvnbn"/>
                              <w:ind w:firstLine="0"/>
                              <w:jc w:val="right"/>
                            </w:pPr>
                            <w:r>
                              <w:rPr>
                                <w:color w:val="000000"/>
                                <w:sz w:val="22"/>
                                <w:szCs w:val="22"/>
                              </w:rPr>
                              <w:t>925.8</w:t>
                            </w:r>
                          </w:p>
                        </w:tc>
                      </w:tr>
                      <w:tr w:rsidR="001973A2" w14:paraId="72EB282D" w14:textId="77777777" w:rsidTr="008A62E6">
                        <w:trPr>
                          <w:trHeight w:val="379"/>
                        </w:trPr>
                        <w:tc>
                          <w:tcPr>
                            <w:tcW w:w="900" w:type="dxa"/>
                            <w:vMerge/>
                          </w:tcPr>
                          <w:p w14:paraId="56D0B037" w14:textId="77777777" w:rsidR="001973A2" w:rsidRDefault="001973A2" w:rsidP="00FC3B1B">
                            <w:pPr>
                              <w:pStyle w:val="Nidungvnbn"/>
                              <w:ind w:firstLine="0"/>
                              <w:jc w:val="left"/>
                              <w:rPr>
                                <w:b/>
                              </w:rPr>
                            </w:pPr>
                          </w:p>
                        </w:tc>
                        <w:tc>
                          <w:tcPr>
                            <w:tcW w:w="2610" w:type="dxa"/>
                            <w:vAlign w:val="bottom"/>
                          </w:tcPr>
                          <w:p w14:paraId="1F0515AF" w14:textId="3EE5303A" w:rsidR="001973A2" w:rsidRDefault="001973A2" w:rsidP="00FC3B1B">
                            <w:pPr>
                              <w:pStyle w:val="Nidungvnbn"/>
                              <w:ind w:firstLine="0"/>
                              <w:jc w:val="left"/>
                              <w:rPr>
                                <w:b/>
                              </w:rPr>
                            </w:pPr>
                            <w:r>
                              <w:rPr>
                                <w:color w:val="000000"/>
                                <w:sz w:val="22"/>
                                <w:szCs w:val="22"/>
                              </w:rPr>
                              <w:t>Beef</w:t>
                            </w:r>
                          </w:p>
                        </w:tc>
                        <w:tc>
                          <w:tcPr>
                            <w:tcW w:w="894" w:type="dxa"/>
                            <w:vAlign w:val="bottom"/>
                          </w:tcPr>
                          <w:p w14:paraId="211D9D0A" w14:textId="0C7F7BB2" w:rsidR="001973A2" w:rsidRDefault="001973A2" w:rsidP="00FC3B1B">
                            <w:pPr>
                              <w:pStyle w:val="Nidungvnbn"/>
                              <w:ind w:firstLine="0"/>
                              <w:jc w:val="right"/>
                            </w:pPr>
                            <w:r>
                              <w:rPr>
                                <w:color w:val="000000"/>
                                <w:sz w:val="22"/>
                                <w:szCs w:val="22"/>
                              </w:rPr>
                              <w:t>0.7367</w:t>
                            </w:r>
                          </w:p>
                        </w:tc>
                        <w:tc>
                          <w:tcPr>
                            <w:tcW w:w="912" w:type="dxa"/>
                            <w:vAlign w:val="bottom"/>
                          </w:tcPr>
                          <w:p w14:paraId="081E4088" w14:textId="06890718" w:rsidR="001973A2" w:rsidRDefault="001973A2" w:rsidP="00FC3B1B">
                            <w:pPr>
                              <w:pStyle w:val="Nidungvnbn"/>
                              <w:ind w:firstLine="0"/>
                              <w:jc w:val="right"/>
                            </w:pPr>
                            <w:r>
                              <w:rPr>
                                <w:color w:val="000000"/>
                                <w:sz w:val="22"/>
                                <w:szCs w:val="22"/>
                              </w:rPr>
                              <w:t>0.6667</w:t>
                            </w:r>
                          </w:p>
                        </w:tc>
                        <w:tc>
                          <w:tcPr>
                            <w:tcW w:w="912" w:type="dxa"/>
                            <w:vAlign w:val="bottom"/>
                          </w:tcPr>
                          <w:p w14:paraId="0B9E6838" w14:textId="612E9DA5" w:rsidR="001973A2" w:rsidRDefault="001973A2" w:rsidP="00FC3B1B">
                            <w:pPr>
                              <w:pStyle w:val="Nidungvnbn"/>
                              <w:ind w:firstLine="0"/>
                              <w:jc w:val="right"/>
                            </w:pPr>
                            <w:r>
                              <w:rPr>
                                <w:color w:val="000000"/>
                                <w:sz w:val="22"/>
                                <w:szCs w:val="22"/>
                              </w:rPr>
                              <w:t>0.6667</w:t>
                            </w:r>
                          </w:p>
                        </w:tc>
                        <w:tc>
                          <w:tcPr>
                            <w:tcW w:w="1077" w:type="dxa"/>
                            <w:vAlign w:val="bottom"/>
                          </w:tcPr>
                          <w:p w14:paraId="5710D268" w14:textId="66537442" w:rsidR="001973A2" w:rsidRDefault="001973A2" w:rsidP="00FC3B1B">
                            <w:pPr>
                              <w:pStyle w:val="Nidungvnbn"/>
                              <w:ind w:firstLine="0"/>
                              <w:jc w:val="right"/>
                            </w:pPr>
                            <w:r>
                              <w:rPr>
                                <w:color w:val="000000"/>
                                <w:sz w:val="22"/>
                                <w:szCs w:val="22"/>
                              </w:rPr>
                              <w:t>286.7</w:t>
                            </w:r>
                          </w:p>
                        </w:tc>
                        <w:tc>
                          <w:tcPr>
                            <w:tcW w:w="994" w:type="dxa"/>
                            <w:vAlign w:val="bottom"/>
                          </w:tcPr>
                          <w:p w14:paraId="3B64C41C" w14:textId="6C2F7DF8" w:rsidR="001973A2" w:rsidRDefault="001973A2" w:rsidP="00FC3B1B">
                            <w:pPr>
                              <w:pStyle w:val="Nidungvnbn"/>
                              <w:ind w:firstLine="0"/>
                              <w:jc w:val="right"/>
                            </w:pPr>
                            <w:r>
                              <w:rPr>
                                <w:color w:val="000000"/>
                                <w:sz w:val="22"/>
                                <w:szCs w:val="22"/>
                              </w:rPr>
                              <w:t>0.78</w:t>
                            </w:r>
                          </w:p>
                        </w:tc>
                        <w:tc>
                          <w:tcPr>
                            <w:tcW w:w="994" w:type="dxa"/>
                            <w:vAlign w:val="bottom"/>
                          </w:tcPr>
                          <w:p w14:paraId="23C44854" w14:textId="7500897A" w:rsidR="001973A2" w:rsidRDefault="001973A2" w:rsidP="00FC3B1B">
                            <w:pPr>
                              <w:pStyle w:val="Nidungvnbn"/>
                              <w:ind w:firstLine="0"/>
                              <w:jc w:val="right"/>
                            </w:pPr>
                            <w:r>
                              <w:rPr>
                                <w:color w:val="000000"/>
                                <w:sz w:val="22"/>
                                <w:szCs w:val="22"/>
                              </w:rPr>
                              <w:t>0.7333</w:t>
                            </w:r>
                          </w:p>
                        </w:tc>
                        <w:tc>
                          <w:tcPr>
                            <w:tcW w:w="994" w:type="dxa"/>
                            <w:vAlign w:val="bottom"/>
                          </w:tcPr>
                          <w:p w14:paraId="3C179668" w14:textId="30A70D39" w:rsidR="001973A2" w:rsidRDefault="001973A2" w:rsidP="00FC3B1B">
                            <w:pPr>
                              <w:pStyle w:val="Nidungvnbn"/>
                              <w:ind w:firstLine="0"/>
                              <w:jc w:val="right"/>
                            </w:pPr>
                            <w:r>
                              <w:rPr>
                                <w:color w:val="000000"/>
                                <w:sz w:val="22"/>
                                <w:szCs w:val="22"/>
                              </w:rPr>
                              <w:t>0.7333</w:t>
                            </w:r>
                          </w:p>
                        </w:tc>
                        <w:tc>
                          <w:tcPr>
                            <w:tcW w:w="951" w:type="dxa"/>
                            <w:vAlign w:val="bottom"/>
                          </w:tcPr>
                          <w:p w14:paraId="6FF1F017" w14:textId="13B31FF2" w:rsidR="001973A2" w:rsidRDefault="001973A2" w:rsidP="00FC3B1B">
                            <w:pPr>
                              <w:pStyle w:val="Nidungvnbn"/>
                              <w:ind w:firstLine="0"/>
                              <w:jc w:val="right"/>
                            </w:pPr>
                            <w:r>
                              <w:rPr>
                                <w:color w:val="000000"/>
                                <w:sz w:val="22"/>
                                <w:szCs w:val="22"/>
                              </w:rPr>
                              <w:t>365.9</w:t>
                            </w:r>
                          </w:p>
                        </w:tc>
                      </w:tr>
                      <w:tr w:rsidR="001973A2" w14:paraId="244AF0B3" w14:textId="77777777" w:rsidTr="008A62E6">
                        <w:trPr>
                          <w:trHeight w:val="379"/>
                        </w:trPr>
                        <w:tc>
                          <w:tcPr>
                            <w:tcW w:w="900" w:type="dxa"/>
                            <w:vMerge/>
                          </w:tcPr>
                          <w:p w14:paraId="42714E45" w14:textId="77777777" w:rsidR="001973A2" w:rsidRDefault="001973A2" w:rsidP="00FC3B1B">
                            <w:pPr>
                              <w:pStyle w:val="Nidungvnbn"/>
                              <w:ind w:firstLine="0"/>
                              <w:jc w:val="left"/>
                              <w:rPr>
                                <w:b/>
                              </w:rPr>
                            </w:pPr>
                          </w:p>
                        </w:tc>
                        <w:tc>
                          <w:tcPr>
                            <w:tcW w:w="2610" w:type="dxa"/>
                            <w:vAlign w:val="bottom"/>
                          </w:tcPr>
                          <w:p w14:paraId="0FD473BA" w14:textId="54338EC0" w:rsidR="001973A2" w:rsidRDefault="001973A2" w:rsidP="00FC3B1B">
                            <w:pPr>
                              <w:pStyle w:val="Nidungvnbn"/>
                              <w:ind w:firstLine="0"/>
                              <w:jc w:val="left"/>
                              <w:rPr>
                                <w:b/>
                              </w:rPr>
                            </w:pPr>
                            <w:r>
                              <w:rPr>
                                <w:color w:val="000000"/>
                                <w:sz w:val="22"/>
                                <w:szCs w:val="22"/>
                              </w:rPr>
                              <w:t>BeetleFly</w:t>
                            </w:r>
                          </w:p>
                        </w:tc>
                        <w:tc>
                          <w:tcPr>
                            <w:tcW w:w="894" w:type="dxa"/>
                            <w:vAlign w:val="bottom"/>
                          </w:tcPr>
                          <w:p w14:paraId="6468650F" w14:textId="461E28AA" w:rsidR="001973A2" w:rsidRDefault="001973A2" w:rsidP="00FC3B1B">
                            <w:pPr>
                              <w:pStyle w:val="Nidungvnbn"/>
                              <w:ind w:firstLine="0"/>
                              <w:jc w:val="right"/>
                            </w:pPr>
                            <w:r>
                              <w:rPr>
                                <w:color w:val="000000"/>
                                <w:sz w:val="22"/>
                                <w:szCs w:val="22"/>
                              </w:rPr>
                              <w:t>0.9167</w:t>
                            </w:r>
                          </w:p>
                        </w:tc>
                        <w:tc>
                          <w:tcPr>
                            <w:tcW w:w="912" w:type="dxa"/>
                            <w:vAlign w:val="bottom"/>
                          </w:tcPr>
                          <w:p w14:paraId="13F9DD06" w14:textId="51639095" w:rsidR="001973A2" w:rsidRDefault="001973A2" w:rsidP="00FC3B1B">
                            <w:pPr>
                              <w:pStyle w:val="Nidungvnbn"/>
                              <w:ind w:firstLine="0"/>
                              <w:jc w:val="right"/>
                            </w:pPr>
                            <w:r>
                              <w:rPr>
                                <w:color w:val="000000"/>
                                <w:sz w:val="22"/>
                                <w:szCs w:val="22"/>
                              </w:rPr>
                              <w:t>0.9</w:t>
                            </w:r>
                          </w:p>
                        </w:tc>
                        <w:tc>
                          <w:tcPr>
                            <w:tcW w:w="912" w:type="dxa"/>
                            <w:vAlign w:val="bottom"/>
                          </w:tcPr>
                          <w:p w14:paraId="73A0EA38" w14:textId="07B069F1" w:rsidR="001973A2" w:rsidRDefault="001973A2" w:rsidP="00FC3B1B">
                            <w:pPr>
                              <w:pStyle w:val="Nidungvnbn"/>
                              <w:ind w:firstLine="0"/>
                              <w:jc w:val="right"/>
                            </w:pPr>
                            <w:r>
                              <w:rPr>
                                <w:color w:val="000000"/>
                                <w:sz w:val="22"/>
                                <w:szCs w:val="22"/>
                              </w:rPr>
                              <w:t>0.9</w:t>
                            </w:r>
                          </w:p>
                        </w:tc>
                        <w:tc>
                          <w:tcPr>
                            <w:tcW w:w="1077" w:type="dxa"/>
                            <w:vAlign w:val="bottom"/>
                          </w:tcPr>
                          <w:p w14:paraId="7F466BA3" w14:textId="5A80A913" w:rsidR="001973A2" w:rsidRDefault="001973A2" w:rsidP="00FC3B1B">
                            <w:pPr>
                              <w:pStyle w:val="Nidungvnbn"/>
                              <w:ind w:firstLine="0"/>
                              <w:jc w:val="right"/>
                            </w:pPr>
                            <w:r>
                              <w:rPr>
                                <w:color w:val="000000"/>
                                <w:sz w:val="22"/>
                                <w:szCs w:val="22"/>
                              </w:rPr>
                              <w:t>284.5</w:t>
                            </w:r>
                          </w:p>
                        </w:tc>
                        <w:tc>
                          <w:tcPr>
                            <w:tcW w:w="994" w:type="dxa"/>
                            <w:vAlign w:val="bottom"/>
                          </w:tcPr>
                          <w:p w14:paraId="4B9C51D0" w14:textId="59DD5164" w:rsidR="001973A2" w:rsidRDefault="001973A2" w:rsidP="00FC3B1B">
                            <w:pPr>
                              <w:pStyle w:val="Nidungvnbn"/>
                              <w:ind w:firstLine="0"/>
                              <w:jc w:val="right"/>
                            </w:pPr>
                            <w:r>
                              <w:rPr>
                                <w:color w:val="000000"/>
                                <w:sz w:val="22"/>
                                <w:szCs w:val="22"/>
                              </w:rPr>
                              <w:t>0.8846</w:t>
                            </w:r>
                          </w:p>
                        </w:tc>
                        <w:tc>
                          <w:tcPr>
                            <w:tcW w:w="994" w:type="dxa"/>
                            <w:vAlign w:val="bottom"/>
                          </w:tcPr>
                          <w:p w14:paraId="46FB6D4E" w14:textId="1A88584D" w:rsidR="001973A2" w:rsidRDefault="001973A2" w:rsidP="00FC3B1B">
                            <w:pPr>
                              <w:pStyle w:val="Nidungvnbn"/>
                              <w:ind w:firstLine="0"/>
                              <w:jc w:val="right"/>
                            </w:pPr>
                            <w:r>
                              <w:rPr>
                                <w:color w:val="000000"/>
                                <w:sz w:val="22"/>
                                <w:szCs w:val="22"/>
                              </w:rPr>
                              <w:t>0.85</w:t>
                            </w:r>
                          </w:p>
                        </w:tc>
                        <w:tc>
                          <w:tcPr>
                            <w:tcW w:w="994" w:type="dxa"/>
                            <w:vAlign w:val="bottom"/>
                          </w:tcPr>
                          <w:p w14:paraId="369D33E3" w14:textId="7BB035D2" w:rsidR="001973A2" w:rsidRDefault="001973A2" w:rsidP="00FC3B1B">
                            <w:pPr>
                              <w:pStyle w:val="Nidungvnbn"/>
                              <w:ind w:firstLine="0"/>
                              <w:jc w:val="right"/>
                            </w:pPr>
                            <w:r>
                              <w:rPr>
                                <w:color w:val="000000"/>
                                <w:sz w:val="22"/>
                                <w:szCs w:val="22"/>
                              </w:rPr>
                              <w:t>0.85</w:t>
                            </w:r>
                          </w:p>
                        </w:tc>
                        <w:tc>
                          <w:tcPr>
                            <w:tcW w:w="951" w:type="dxa"/>
                            <w:vAlign w:val="bottom"/>
                          </w:tcPr>
                          <w:p w14:paraId="47DC4A2E" w14:textId="320DADCE" w:rsidR="001973A2" w:rsidRDefault="001973A2" w:rsidP="00FC3B1B">
                            <w:pPr>
                              <w:pStyle w:val="Nidungvnbn"/>
                              <w:ind w:firstLine="0"/>
                              <w:jc w:val="right"/>
                            </w:pPr>
                            <w:r>
                              <w:rPr>
                                <w:color w:val="000000"/>
                                <w:sz w:val="22"/>
                                <w:szCs w:val="22"/>
                              </w:rPr>
                              <w:t>368</w:t>
                            </w:r>
                          </w:p>
                        </w:tc>
                      </w:tr>
                      <w:tr w:rsidR="001973A2" w14:paraId="005ED105" w14:textId="77777777" w:rsidTr="008A62E6">
                        <w:trPr>
                          <w:trHeight w:val="379"/>
                        </w:trPr>
                        <w:tc>
                          <w:tcPr>
                            <w:tcW w:w="900" w:type="dxa"/>
                            <w:vMerge/>
                          </w:tcPr>
                          <w:p w14:paraId="6A00BCB8" w14:textId="77777777" w:rsidR="001973A2" w:rsidRDefault="001973A2" w:rsidP="00FC3B1B">
                            <w:pPr>
                              <w:pStyle w:val="Nidungvnbn"/>
                              <w:ind w:firstLine="0"/>
                              <w:jc w:val="left"/>
                              <w:rPr>
                                <w:b/>
                              </w:rPr>
                            </w:pPr>
                          </w:p>
                        </w:tc>
                        <w:tc>
                          <w:tcPr>
                            <w:tcW w:w="2610" w:type="dxa"/>
                            <w:vAlign w:val="bottom"/>
                          </w:tcPr>
                          <w:p w14:paraId="3954D9CD" w14:textId="6796DFBF" w:rsidR="001973A2" w:rsidRDefault="001973A2" w:rsidP="00FC3B1B">
                            <w:pPr>
                              <w:pStyle w:val="Nidungvnbn"/>
                              <w:ind w:firstLine="0"/>
                              <w:jc w:val="left"/>
                              <w:rPr>
                                <w:b/>
                              </w:rPr>
                            </w:pPr>
                            <w:r>
                              <w:rPr>
                                <w:color w:val="000000"/>
                                <w:sz w:val="22"/>
                                <w:szCs w:val="22"/>
                              </w:rPr>
                              <w:t>BirdChicken</w:t>
                            </w:r>
                          </w:p>
                        </w:tc>
                        <w:tc>
                          <w:tcPr>
                            <w:tcW w:w="894" w:type="dxa"/>
                            <w:vAlign w:val="bottom"/>
                          </w:tcPr>
                          <w:p w14:paraId="07346A16" w14:textId="3A798BA4" w:rsidR="001973A2" w:rsidRDefault="001973A2" w:rsidP="00FC3B1B">
                            <w:pPr>
                              <w:pStyle w:val="Nidungvnbn"/>
                              <w:ind w:firstLine="0"/>
                              <w:jc w:val="right"/>
                            </w:pPr>
                            <w:r>
                              <w:rPr>
                                <w:color w:val="000000"/>
                                <w:sz w:val="22"/>
                                <w:szCs w:val="22"/>
                              </w:rPr>
                              <w:t>0.8125</w:t>
                            </w:r>
                          </w:p>
                        </w:tc>
                        <w:tc>
                          <w:tcPr>
                            <w:tcW w:w="912" w:type="dxa"/>
                            <w:vAlign w:val="bottom"/>
                          </w:tcPr>
                          <w:p w14:paraId="00D694F4" w14:textId="5C8C7D99" w:rsidR="001973A2" w:rsidRDefault="001973A2" w:rsidP="00FC3B1B">
                            <w:pPr>
                              <w:pStyle w:val="Nidungvnbn"/>
                              <w:ind w:firstLine="0"/>
                              <w:jc w:val="right"/>
                            </w:pPr>
                            <w:r>
                              <w:rPr>
                                <w:color w:val="000000"/>
                                <w:sz w:val="22"/>
                                <w:szCs w:val="22"/>
                              </w:rPr>
                              <w:t>0.8</w:t>
                            </w:r>
                          </w:p>
                        </w:tc>
                        <w:tc>
                          <w:tcPr>
                            <w:tcW w:w="912" w:type="dxa"/>
                            <w:vAlign w:val="bottom"/>
                          </w:tcPr>
                          <w:p w14:paraId="431D08A4" w14:textId="6EB5D474" w:rsidR="001973A2" w:rsidRDefault="001973A2" w:rsidP="00FC3B1B">
                            <w:pPr>
                              <w:pStyle w:val="Nidungvnbn"/>
                              <w:ind w:firstLine="0"/>
                              <w:jc w:val="right"/>
                            </w:pPr>
                            <w:r>
                              <w:rPr>
                                <w:color w:val="000000"/>
                                <w:sz w:val="22"/>
                                <w:szCs w:val="22"/>
                              </w:rPr>
                              <w:t>0.8</w:t>
                            </w:r>
                          </w:p>
                        </w:tc>
                        <w:tc>
                          <w:tcPr>
                            <w:tcW w:w="1077" w:type="dxa"/>
                            <w:vAlign w:val="bottom"/>
                          </w:tcPr>
                          <w:p w14:paraId="4BE157AA" w14:textId="4A427A65" w:rsidR="001973A2" w:rsidRDefault="001973A2" w:rsidP="00FC3B1B">
                            <w:pPr>
                              <w:pStyle w:val="Nidungvnbn"/>
                              <w:ind w:firstLine="0"/>
                              <w:jc w:val="right"/>
                            </w:pPr>
                            <w:r>
                              <w:rPr>
                                <w:color w:val="000000"/>
                                <w:sz w:val="22"/>
                                <w:szCs w:val="22"/>
                              </w:rPr>
                              <w:t>284.7</w:t>
                            </w:r>
                          </w:p>
                        </w:tc>
                        <w:tc>
                          <w:tcPr>
                            <w:tcW w:w="994" w:type="dxa"/>
                            <w:vAlign w:val="bottom"/>
                          </w:tcPr>
                          <w:p w14:paraId="1EED0321" w14:textId="51D17CB2" w:rsidR="001973A2" w:rsidRDefault="001973A2" w:rsidP="00FC3B1B">
                            <w:pPr>
                              <w:pStyle w:val="Nidungvnbn"/>
                              <w:ind w:firstLine="0"/>
                              <w:jc w:val="right"/>
                            </w:pPr>
                            <w:r>
                              <w:rPr>
                                <w:color w:val="000000"/>
                                <w:sz w:val="22"/>
                                <w:szCs w:val="22"/>
                              </w:rPr>
                              <w:t>0.6</w:t>
                            </w:r>
                          </w:p>
                        </w:tc>
                        <w:tc>
                          <w:tcPr>
                            <w:tcW w:w="994" w:type="dxa"/>
                            <w:vAlign w:val="bottom"/>
                          </w:tcPr>
                          <w:p w14:paraId="059DD1D3" w14:textId="6CA98FBA" w:rsidR="001973A2" w:rsidRDefault="001973A2" w:rsidP="00FC3B1B">
                            <w:pPr>
                              <w:pStyle w:val="Nidungvnbn"/>
                              <w:ind w:firstLine="0"/>
                              <w:jc w:val="right"/>
                            </w:pPr>
                            <w:r>
                              <w:rPr>
                                <w:color w:val="000000"/>
                                <w:sz w:val="22"/>
                                <w:szCs w:val="22"/>
                              </w:rPr>
                              <w:t>0.6</w:t>
                            </w:r>
                          </w:p>
                        </w:tc>
                        <w:tc>
                          <w:tcPr>
                            <w:tcW w:w="994" w:type="dxa"/>
                            <w:vAlign w:val="bottom"/>
                          </w:tcPr>
                          <w:p w14:paraId="12872E0C" w14:textId="3FFBD552" w:rsidR="001973A2" w:rsidRDefault="001973A2" w:rsidP="00FC3B1B">
                            <w:pPr>
                              <w:pStyle w:val="Nidungvnbn"/>
                              <w:ind w:firstLine="0"/>
                              <w:jc w:val="right"/>
                            </w:pPr>
                            <w:r>
                              <w:rPr>
                                <w:color w:val="000000"/>
                                <w:sz w:val="22"/>
                                <w:szCs w:val="22"/>
                              </w:rPr>
                              <w:t>0.6</w:t>
                            </w:r>
                          </w:p>
                        </w:tc>
                        <w:tc>
                          <w:tcPr>
                            <w:tcW w:w="951" w:type="dxa"/>
                            <w:vAlign w:val="bottom"/>
                          </w:tcPr>
                          <w:p w14:paraId="66FE4425" w14:textId="3B338348" w:rsidR="001973A2" w:rsidRDefault="001973A2" w:rsidP="00FC3B1B">
                            <w:pPr>
                              <w:pStyle w:val="Nidungvnbn"/>
                              <w:ind w:firstLine="0"/>
                              <w:jc w:val="right"/>
                            </w:pPr>
                            <w:r>
                              <w:rPr>
                                <w:color w:val="000000"/>
                                <w:sz w:val="22"/>
                                <w:szCs w:val="22"/>
                              </w:rPr>
                              <w:t>368.5</w:t>
                            </w:r>
                          </w:p>
                        </w:tc>
                      </w:tr>
                      <w:tr w:rsidR="001973A2" w14:paraId="35EFFAF9" w14:textId="77777777" w:rsidTr="008A62E6">
                        <w:trPr>
                          <w:trHeight w:val="379"/>
                        </w:trPr>
                        <w:tc>
                          <w:tcPr>
                            <w:tcW w:w="900" w:type="dxa"/>
                            <w:vMerge/>
                          </w:tcPr>
                          <w:p w14:paraId="50854F82" w14:textId="77777777" w:rsidR="001973A2" w:rsidRDefault="001973A2" w:rsidP="00FC3B1B">
                            <w:pPr>
                              <w:pStyle w:val="Nidungvnbn"/>
                              <w:ind w:firstLine="0"/>
                              <w:jc w:val="left"/>
                              <w:rPr>
                                <w:b/>
                              </w:rPr>
                            </w:pPr>
                          </w:p>
                        </w:tc>
                        <w:tc>
                          <w:tcPr>
                            <w:tcW w:w="2610" w:type="dxa"/>
                            <w:vAlign w:val="bottom"/>
                          </w:tcPr>
                          <w:p w14:paraId="25480BE4" w14:textId="01C7024D" w:rsidR="001973A2" w:rsidRDefault="001973A2" w:rsidP="00FC3B1B">
                            <w:pPr>
                              <w:pStyle w:val="Nidungvnbn"/>
                              <w:ind w:firstLine="0"/>
                              <w:jc w:val="left"/>
                              <w:rPr>
                                <w:b/>
                              </w:rPr>
                            </w:pPr>
                            <w:r>
                              <w:rPr>
                                <w:color w:val="000000"/>
                                <w:sz w:val="22"/>
                                <w:szCs w:val="22"/>
                              </w:rPr>
                              <w:t>BME</w:t>
                            </w:r>
                          </w:p>
                        </w:tc>
                        <w:tc>
                          <w:tcPr>
                            <w:tcW w:w="894" w:type="dxa"/>
                            <w:vAlign w:val="bottom"/>
                          </w:tcPr>
                          <w:p w14:paraId="57FCEDA3" w14:textId="5B58CC97" w:rsidR="001973A2" w:rsidRDefault="001973A2" w:rsidP="00FC3B1B">
                            <w:pPr>
                              <w:pStyle w:val="Nidungvnbn"/>
                              <w:ind w:firstLine="0"/>
                              <w:jc w:val="right"/>
                            </w:pPr>
                            <w:r>
                              <w:rPr>
                                <w:color w:val="000000"/>
                                <w:sz w:val="22"/>
                                <w:szCs w:val="22"/>
                              </w:rPr>
                              <w:t>0.9399</w:t>
                            </w:r>
                          </w:p>
                        </w:tc>
                        <w:tc>
                          <w:tcPr>
                            <w:tcW w:w="912" w:type="dxa"/>
                            <w:vAlign w:val="bottom"/>
                          </w:tcPr>
                          <w:p w14:paraId="1D356ED1" w14:textId="36A05AA8" w:rsidR="001973A2" w:rsidRDefault="001973A2" w:rsidP="00FC3B1B">
                            <w:pPr>
                              <w:pStyle w:val="Nidungvnbn"/>
                              <w:ind w:firstLine="0"/>
                              <w:jc w:val="right"/>
                            </w:pPr>
                            <w:r>
                              <w:rPr>
                                <w:color w:val="000000"/>
                                <w:sz w:val="22"/>
                                <w:szCs w:val="22"/>
                              </w:rPr>
                              <w:t>0.9267</w:t>
                            </w:r>
                          </w:p>
                        </w:tc>
                        <w:tc>
                          <w:tcPr>
                            <w:tcW w:w="912" w:type="dxa"/>
                            <w:vAlign w:val="bottom"/>
                          </w:tcPr>
                          <w:p w14:paraId="25E91148" w14:textId="06E52F96" w:rsidR="001973A2" w:rsidRDefault="001973A2" w:rsidP="00FC3B1B">
                            <w:pPr>
                              <w:pStyle w:val="Nidungvnbn"/>
                              <w:ind w:firstLine="0"/>
                              <w:jc w:val="right"/>
                            </w:pPr>
                            <w:r>
                              <w:rPr>
                                <w:color w:val="000000"/>
                                <w:sz w:val="22"/>
                                <w:szCs w:val="22"/>
                              </w:rPr>
                              <w:t>0.9267</w:t>
                            </w:r>
                          </w:p>
                        </w:tc>
                        <w:tc>
                          <w:tcPr>
                            <w:tcW w:w="1077" w:type="dxa"/>
                            <w:vAlign w:val="bottom"/>
                          </w:tcPr>
                          <w:p w14:paraId="7948CA53" w14:textId="6034E5C7" w:rsidR="001973A2" w:rsidRDefault="001973A2" w:rsidP="00FC3B1B">
                            <w:pPr>
                              <w:pStyle w:val="Nidungvnbn"/>
                              <w:ind w:firstLine="0"/>
                              <w:jc w:val="right"/>
                            </w:pPr>
                            <w:r>
                              <w:rPr>
                                <w:color w:val="000000"/>
                                <w:sz w:val="22"/>
                                <w:szCs w:val="22"/>
                              </w:rPr>
                              <w:t>822.4</w:t>
                            </w:r>
                          </w:p>
                        </w:tc>
                        <w:tc>
                          <w:tcPr>
                            <w:tcW w:w="994" w:type="dxa"/>
                            <w:vAlign w:val="bottom"/>
                          </w:tcPr>
                          <w:p w14:paraId="7886C3D1" w14:textId="4240287D" w:rsidR="001973A2" w:rsidRDefault="001973A2" w:rsidP="00FC3B1B">
                            <w:pPr>
                              <w:pStyle w:val="Nidungvnbn"/>
                              <w:ind w:firstLine="0"/>
                              <w:jc w:val="right"/>
                            </w:pPr>
                            <w:r>
                              <w:rPr>
                                <w:color w:val="000000"/>
                                <w:sz w:val="22"/>
                                <w:szCs w:val="22"/>
                              </w:rPr>
                              <w:t>0.8981</w:t>
                            </w:r>
                          </w:p>
                        </w:tc>
                        <w:tc>
                          <w:tcPr>
                            <w:tcW w:w="994" w:type="dxa"/>
                            <w:vAlign w:val="bottom"/>
                          </w:tcPr>
                          <w:p w14:paraId="651317E5" w14:textId="325E1A41" w:rsidR="001973A2" w:rsidRDefault="001973A2" w:rsidP="00FC3B1B">
                            <w:pPr>
                              <w:pStyle w:val="Nidungvnbn"/>
                              <w:ind w:firstLine="0"/>
                              <w:jc w:val="right"/>
                            </w:pPr>
                            <w:r>
                              <w:rPr>
                                <w:color w:val="000000"/>
                                <w:sz w:val="22"/>
                                <w:szCs w:val="22"/>
                              </w:rPr>
                              <w:t>0.8533</w:t>
                            </w:r>
                          </w:p>
                        </w:tc>
                        <w:tc>
                          <w:tcPr>
                            <w:tcW w:w="994" w:type="dxa"/>
                            <w:vAlign w:val="bottom"/>
                          </w:tcPr>
                          <w:p w14:paraId="2888867B" w14:textId="5F21F718" w:rsidR="001973A2" w:rsidRDefault="001973A2" w:rsidP="00FC3B1B">
                            <w:pPr>
                              <w:pStyle w:val="Nidungvnbn"/>
                              <w:ind w:firstLine="0"/>
                              <w:jc w:val="right"/>
                            </w:pPr>
                            <w:r>
                              <w:rPr>
                                <w:color w:val="000000"/>
                                <w:sz w:val="22"/>
                                <w:szCs w:val="22"/>
                              </w:rPr>
                              <w:t>0.8533</w:t>
                            </w:r>
                          </w:p>
                        </w:tc>
                        <w:tc>
                          <w:tcPr>
                            <w:tcW w:w="951" w:type="dxa"/>
                            <w:vAlign w:val="bottom"/>
                          </w:tcPr>
                          <w:p w14:paraId="189BF1CE" w14:textId="35113880" w:rsidR="001973A2" w:rsidRDefault="001973A2" w:rsidP="00FC3B1B">
                            <w:pPr>
                              <w:pStyle w:val="Nidungvnbn"/>
                              <w:ind w:firstLine="0"/>
                              <w:jc w:val="right"/>
                            </w:pPr>
                            <w:r>
                              <w:rPr>
                                <w:color w:val="000000"/>
                                <w:sz w:val="22"/>
                                <w:szCs w:val="22"/>
                              </w:rPr>
                              <w:t>647.4</w:t>
                            </w:r>
                          </w:p>
                        </w:tc>
                      </w:tr>
                      <w:tr w:rsidR="001973A2" w14:paraId="33F99862" w14:textId="77777777" w:rsidTr="008A62E6">
                        <w:trPr>
                          <w:trHeight w:val="379"/>
                        </w:trPr>
                        <w:tc>
                          <w:tcPr>
                            <w:tcW w:w="900" w:type="dxa"/>
                            <w:vMerge/>
                          </w:tcPr>
                          <w:p w14:paraId="527BFF71" w14:textId="77777777" w:rsidR="001973A2" w:rsidRDefault="001973A2" w:rsidP="00FC3B1B">
                            <w:pPr>
                              <w:pStyle w:val="Nidungvnbn"/>
                              <w:ind w:firstLine="0"/>
                              <w:jc w:val="left"/>
                              <w:rPr>
                                <w:b/>
                              </w:rPr>
                            </w:pPr>
                          </w:p>
                        </w:tc>
                        <w:tc>
                          <w:tcPr>
                            <w:tcW w:w="2610" w:type="dxa"/>
                            <w:vAlign w:val="bottom"/>
                          </w:tcPr>
                          <w:p w14:paraId="7A037BD9" w14:textId="44E082EA" w:rsidR="001973A2" w:rsidRDefault="001973A2" w:rsidP="00FC3B1B">
                            <w:pPr>
                              <w:pStyle w:val="Nidungvnbn"/>
                              <w:ind w:firstLine="0"/>
                              <w:jc w:val="left"/>
                              <w:rPr>
                                <w:b/>
                              </w:rPr>
                            </w:pPr>
                            <w:r>
                              <w:rPr>
                                <w:color w:val="000000"/>
                                <w:sz w:val="22"/>
                                <w:szCs w:val="22"/>
                              </w:rPr>
                              <w:t>Car</w:t>
                            </w:r>
                          </w:p>
                        </w:tc>
                        <w:tc>
                          <w:tcPr>
                            <w:tcW w:w="894" w:type="dxa"/>
                            <w:vAlign w:val="bottom"/>
                          </w:tcPr>
                          <w:p w14:paraId="72B31FF3" w14:textId="6AB9A8B1" w:rsidR="001973A2" w:rsidRDefault="001973A2" w:rsidP="00FC3B1B">
                            <w:pPr>
                              <w:pStyle w:val="Nidungvnbn"/>
                              <w:ind w:firstLine="0"/>
                              <w:jc w:val="right"/>
                            </w:pPr>
                            <w:r>
                              <w:rPr>
                                <w:color w:val="000000"/>
                                <w:sz w:val="22"/>
                                <w:szCs w:val="22"/>
                              </w:rPr>
                              <w:t>0.7892</w:t>
                            </w:r>
                          </w:p>
                        </w:tc>
                        <w:tc>
                          <w:tcPr>
                            <w:tcW w:w="912" w:type="dxa"/>
                            <w:vAlign w:val="bottom"/>
                          </w:tcPr>
                          <w:p w14:paraId="5CDDB1AD" w14:textId="0835DEAE" w:rsidR="001973A2" w:rsidRDefault="001973A2" w:rsidP="00FC3B1B">
                            <w:pPr>
                              <w:pStyle w:val="Nidungvnbn"/>
                              <w:ind w:firstLine="0"/>
                              <w:jc w:val="right"/>
                            </w:pPr>
                            <w:r>
                              <w:rPr>
                                <w:color w:val="000000"/>
                                <w:sz w:val="22"/>
                                <w:szCs w:val="22"/>
                              </w:rPr>
                              <w:t>0.7667</w:t>
                            </w:r>
                          </w:p>
                        </w:tc>
                        <w:tc>
                          <w:tcPr>
                            <w:tcW w:w="912" w:type="dxa"/>
                            <w:vAlign w:val="bottom"/>
                          </w:tcPr>
                          <w:p w14:paraId="3FF61230" w14:textId="14D7D655" w:rsidR="001973A2" w:rsidRDefault="001973A2" w:rsidP="00FC3B1B">
                            <w:pPr>
                              <w:pStyle w:val="Nidungvnbn"/>
                              <w:ind w:firstLine="0"/>
                              <w:jc w:val="right"/>
                            </w:pPr>
                            <w:r>
                              <w:rPr>
                                <w:color w:val="000000"/>
                                <w:sz w:val="22"/>
                                <w:szCs w:val="22"/>
                              </w:rPr>
                              <w:t>0.768</w:t>
                            </w:r>
                          </w:p>
                        </w:tc>
                        <w:tc>
                          <w:tcPr>
                            <w:tcW w:w="1077" w:type="dxa"/>
                            <w:vAlign w:val="bottom"/>
                          </w:tcPr>
                          <w:p w14:paraId="5E249B32" w14:textId="1E2D3F8A" w:rsidR="001973A2" w:rsidRDefault="001973A2" w:rsidP="00FC3B1B">
                            <w:pPr>
                              <w:pStyle w:val="Nidungvnbn"/>
                              <w:ind w:firstLine="0"/>
                              <w:jc w:val="right"/>
                            </w:pPr>
                            <w:r>
                              <w:rPr>
                                <w:color w:val="000000"/>
                                <w:sz w:val="22"/>
                                <w:szCs w:val="22"/>
                              </w:rPr>
                              <w:t>297.4</w:t>
                            </w:r>
                          </w:p>
                        </w:tc>
                        <w:tc>
                          <w:tcPr>
                            <w:tcW w:w="994" w:type="dxa"/>
                            <w:vAlign w:val="bottom"/>
                          </w:tcPr>
                          <w:p w14:paraId="3D62AC40" w14:textId="70B145BD" w:rsidR="001973A2" w:rsidRDefault="001973A2" w:rsidP="00FC3B1B">
                            <w:pPr>
                              <w:pStyle w:val="Nidungvnbn"/>
                              <w:ind w:firstLine="0"/>
                              <w:jc w:val="right"/>
                            </w:pPr>
                            <w:r>
                              <w:rPr>
                                <w:color w:val="000000"/>
                                <w:sz w:val="22"/>
                                <w:szCs w:val="22"/>
                              </w:rPr>
                              <w:t>0.7622</w:t>
                            </w:r>
                          </w:p>
                        </w:tc>
                        <w:tc>
                          <w:tcPr>
                            <w:tcW w:w="994" w:type="dxa"/>
                            <w:vAlign w:val="bottom"/>
                          </w:tcPr>
                          <w:p w14:paraId="0D76D9FC" w14:textId="5BCD4930" w:rsidR="001973A2" w:rsidRDefault="001973A2" w:rsidP="00FC3B1B">
                            <w:pPr>
                              <w:pStyle w:val="Nidungvnbn"/>
                              <w:ind w:firstLine="0"/>
                              <w:jc w:val="right"/>
                            </w:pPr>
                            <w:r>
                              <w:rPr>
                                <w:color w:val="000000"/>
                                <w:sz w:val="22"/>
                                <w:szCs w:val="22"/>
                              </w:rPr>
                              <w:t>0.75</w:t>
                            </w:r>
                          </w:p>
                        </w:tc>
                        <w:tc>
                          <w:tcPr>
                            <w:tcW w:w="994" w:type="dxa"/>
                            <w:vAlign w:val="bottom"/>
                          </w:tcPr>
                          <w:p w14:paraId="23955E02" w14:textId="6D7D9512" w:rsidR="001973A2" w:rsidRDefault="001973A2" w:rsidP="00FC3B1B">
                            <w:pPr>
                              <w:pStyle w:val="Nidungvnbn"/>
                              <w:ind w:firstLine="0"/>
                              <w:jc w:val="right"/>
                            </w:pPr>
                            <w:r>
                              <w:rPr>
                                <w:color w:val="000000"/>
                                <w:sz w:val="22"/>
                                <w:szCs w:val="22"/>
                              </w:rPr>
                              <w:t>0.7689</w:t>
                            </w:r>
                          </w:p>
                        </w:tc>
                        <w:tc>
                          <w:tcPr>
                            <w:tcW w:w="951" w:type="dxa"/>
                            <w:vAlign w:val="bottom"/>
                          </w:tcPr>
                          <w:p w14:paraId="344434D0" w14:textId="05CCBD31" w:rsidR="001973A2" w:rsidRDefault="001973A2" w:rsidP="00FC3B1B">
                            <w:pPr>
                              <w:pStyle w:val="Nidungvnbn"/>
                              <w:ind w:firstLine="0"/>
                              <w:jc w:val="right"/>
                            </w:pPr>
                            <w:r>
                              <w:rPr>
                                <w:color w:val="000000"/>
                                <w:sz w:val="22"/>
                                <w:szCs w:val="22"/>
                              </w:rPr>
                              <w:t>379.4</w:t>
                            </w:r>
                          </w:p>
                        </w:tc>
                      </w:tr>
                      <w:tr w:rsidR="001973A2" w14:paraId="6D112654" w14:textId="77777777" w:rsidTr="008A62E6">
                        <w:trPr>
                          <w:trHeight w:val="379"/>
                        </w:trPr>
                        <w:tc>
                          <w:tcPr>
                            <w:tcW w:w="900" w:type="dxa"/>
                            <w:vMerge/>
                          </w:tcPr>
                          <w:p w14:paraId="0957B229" w14:textId="77777777" w:rsidR="001973A2" w:rsidRDefault="001973A2" w:rsidP="00FC3B1B">
                            <w:pPr>
                              <w:pStyle w:val="Nidungvnbn"/>
                              <w:ind w:firstLine="0"/>
                              <w:jc w:val="left"/>
                              <w:rPr>
                                <w:b/>
                              </w:rPr>
                            </w:pPr>
                          </w:p>
                        </w:tc>
                        <w:tc>
                          <w:tcPr>
                            <w:tcW w:w="2610" w:type="dxa"/>
                            <w:vAlign w:val="bottom"/>
                          </w:tcPr>
                          <w:p w14:paraId="045A781C" w14:textId="0554DF1B" w:rsidR="001973A2" w:rsidRDefault="001973A2" w:rsidP="00FC3B1B">
                            <w:pPr>
                              <w:pStyle w:val="Nidungvnbn"/>
                              <w:ind w:firstLine="0"/>
                              <w:jc w:val="left"/>
                              <w:rPr>
                                <w:b/>
                              </w:rPr>
                            </w:pPr>
                            <w:r>
                              <w:rPr>
                                <w:color w:val="000000"/>
                                <w:sz w:val="22"/>
                                <w:szCs w:val="22"/>
                              </w:rPr>
                              <w:t>CBF</w:t>
                            </w:r>
                          </w:p>
                        </w:tc>
                        <w:tc>
                          <w:tcPr>
                            <w:tcW w:w="894" w:type="dxa"/>
                            <w:vAlign w:val="bottom"/>
                          </w:tcPr>
                          <w:p w14:paraId="1DBE79E7" w14:textId="25A4FE01" w:rsidR="001973A2" w:rsidRDefault="001973A2" w:rsidP="00FC3B1B">
                            <w:pPr>
                              <w:pStyle w:val="Nidungvnbn"/>
                              <w:ind w:firstLine="0"/>
                              <w:jc w:val="right"/>
                            </w:pPr>
                            <w:r>
                              <w:rPr>
                                <w:color w:val="000000"/>
                                <w:sz w:val="22"/>
                                <w:szCs w:val="22"/>
                              </w:rPr>
                              <w:t>0.8855</w:t>
                            </w:r>
                          </w:p>
                        </w:tc>
                        <w:tc>
                          <w:tcPr>
                            <w:tcW w:w="912" w:type="dxa"/>
                            <w:vAlign w:val="bottom"/>
                          </w:tcPr>
                          <w:p w14:paraId="2F576172" w14:textId="39F3AC30" w:rsidR="001973A2" w:rsidRDefault="001973A2" w:rsidP="00FC3B1B">
                            <w:pPr>
                              <w:pStyle w:val="Nidungvnbn"/>
                              <w:ind w:firstLine="0"/>
                              <w:jc w:val="right"/>
                            </w:pPr>
                            <w:r>
                              <w:rPr>
                                <w:color w:val="000000"/>
                                <w:sz w:val="22"/>
                                <w:szCs w:val="22"/>
                              </w:rPr>
                              <w:t>0.8689</w:t>
                            </w:r>
                          </w:p>
                        </w:tc>
                        <w:tc>
                          <w:tcPr>
                            <w:tcW w:w="912" w:type="dxa"/>
                            <w:vAlign w:val="bottom"/>
                          </w:tcPr>
                          <w:p w14:paraId="464213AD" w14:textId="24D6C5E6" w:rsidR="001973A2" w:rsidRDefault="001973A2" w:rsidP="00FC3B1B">
                            <w:pPr>
                              <w:pStyle w:val="Nidungvnbn"/>
                              <w:ind w:firstLine="0"/>
                              <w:jc w:val="right"/>
                            </w:pPr>
                            <w:r>
                              <w:rPr>
                                <w:color w:val="000000"/>
                                <w:sz w:val="22"/>
                                <w:szCs w:val="22"/>
                              </w:rPr>
                              <w:t>0.8696</w:t>
                            </w:r>
                          </w:p>
                        </w:tc>
                        <w:tc>
                          <w:tcPr>
                            <w:tcW w:w="1077" w:type="dxa"/>
                            <w:vAlign w:val="bottom"/>
                          </w:tcPr>
                          <w:p w14:paraId="6FF9B5B4" w14:textId="75842F78" w:rsidR="001973A2" w:rsidRDefault="001973A2" w:rsidP="00FC3B1B">
                            <w:pPr>
                              <w:pStyle w:val="Nidungvnbn"/>
                              <w:ind w:firstLine="0"/>
                              <w:jc w:val="right"/>
                            </w:pPr>
                            <w:r>
                              <w:rPr>
                                <w:color w:val="000000"/>
                                <w:sz w:val="22"/>
                                <w:szCs w:val="22"/>
                              </w:rPr>
                              <w:t>1601.1</w:t>
                            </w:r>
                          </w:p>
                        </w:tc>
                        <w:tc>
                          <w:tcPr>
                            <w:tcW w:w="994" w:type="dxa"/>
                            <w:vAlign w:val="bottom"/>
                          </w:tcPr>
                          <w:p w14:paraId="59BC9CC5" w14:textId="1A82B8C6" w:rsidR="001973A2" w:rsidRDefault="001973A2" w:rsidP="00FC3B1B">
                            <w:pPr>
                              <w:pStyle w:val="Nidungvnbn"/>
                              <w:ind w:firstLine="0"/>
                              <w:jc w:val="right"/>
                            </w:pPr>
                            <w:r>
                              <w:rPr>
                                <w:color w:val="000000"/>
                                <w:sz w:val="22"/>
                                <w:szCs w:val="22"/>
                              </w:rPr>
                              <w:t>0.8744</w:t>
                            </w:r>
                          </w:p>
                        </w:tc>
                        <w:tc>
                          <w:tcPr>
                            <w:tcW w:w="994" w:type="dxa"/>
                            <w:vAlign w:val="bottom"/>
                          </w:tcPr>
                          <w:p w14:paraId="33D71E70" w14:textId="23F751B5" w:rsidR="001973A2" w:rsidRDefault="001973A2" w:rsidP="00FC3B1B">
                            <w:pPr>
                              <w:pStyle w:val="Nidungvnbn"/>
                              <w:ind w:firstLine="0"/>
                              <w:jc w:val="right"/>
                            </w:pPr>
                            <w:r>
                              <w:rPr>
                                <w:color w:val="000000"/>
                                <w:sz w:val="22"/>
                                <w:szCs w:val="22"/>
                              </w:rPr>
                              <w:t>0.8567</w:t>
                            </w:r>
                          </w:p>
                        </w:tc>
                        <w:tc>
                          <w:tcPr>
                            <w:tcW w:w="994" w:type="dxa"/>
                            <w:vAlign w:val="bottom"/>
                          </w:tcPr>
                          <w:p w14:paraId="5EB7859A" w14:textId="6206550F" w:rsidR="001973A2" w:rsidRDefault="001973A2" w:rsidP="00FC3B1B">
                            <w:pPr>
                              <w:pStyle w:val="Nidungvnbn"/>
                              <w:ind w:firstLine="0"/>
                              <w:jc w:val="right"/>
                            </w:pPr>
                            <w:r>
                              <w:rPr>
                                <w:color w:val="000000"/>
                                <w:sz w:val="22"/>
                                <w:szCs w:val="22"/>
                              </w:rPr>
                              <w:t>0.8573</w:t>
                            </w:r>
                          </w:p>
                        </w:tc>
                        <w:tc>
                          <w:tcPr>
                            <w:tcW w:w="951" w:type="dxa"/>
                            <w:vAlign w:val="bottom"/>
                          </w:tcPr>
                          <w:p w14:paraId="418D59C2" w14:textId="27FA0528" w:rsidR="001973A2" w:rsidRDefault="001973A2" w:rsidP="00FC3B1B">
                            <w:pPr>
                              <w:pStyle w:val="Nidungvnbn"/>
                              <w:ind w:firstLine="0"/>
                              <w:jc w:val="right"/>
                            </w:pPr>
                            <w:r>
                              <w:rPr>
                                <w:color w:val="000000"/>
                                <w:sz w:val="22"/>
                                <w:szCs w:val="22"/>
                              </w:rPr>
                              <w:t>2580.9</w:t>
                            </w:r>
                          </w:p>
                        </w:tc>
                      </w:tr>
                      <w:tr w:rsidR="001973A2" w14:paraId="751A09FD" w14:textId="77777777" w:rsidTr="008A62E6">
                        <w:trPr>
                          <w:trHeight w:val="379"/>
                        </w:trPr>
                        <w:tc>
                          <w:tcPr>
                            <w:tcW w:w="900" w:type="dxa"/>
                            <w:vMerge/>
                          </w:tcPr>
                          <w:p w14:paraId="45F84686" w14:textId="77777777" w:rsidR="001973A2" w:rsidRDefault="001973A2" w:rsidP="00FC3B1B">
                            <w:pPr>
                              <w:pStyle w:val="Nidungvnbn"/>
                              <w:ind w:firstLine="0"/>
                              <w:jc w:val="left"/>
                              <w:rPr>
                                <w:b/>
                              </w:rPr>
                            </w:pPr>
                          </w:p>
                        </w:tc>
                        <w:tc>
                          <w:tcPr>
                            <w:tcW w:w="2610" w:type="dxa"/>
                            <w:vAlign w:val="bottom"/>
                          </w:tcPr>
                          <w:p w14:paraId="60B64CA2" w14:textId="78395BBD" w:rsidR="001973A2" w:rsidRDefault="001973A2" w:rsidP="00FC3B1B">
                            <w:pPr>
                              <w:pStyle w:val="Nidungvnbn"/>
                              <w:ind w:firstLine="0"/>
                              <w:jc w:val="left"/>
                              <w:rPr>
                                <w:b/>
                              </w:rPr>
                            </w:pPr>
                            <w:r>
                              <w:rPr>
                                <w:color w:val="000000"/>
                                <w:sz w:val="22"/>
                                <w:szCs w:val="22"/>
                              </w:rPr>
                              <w:t>Chinatown</w:t>
                            </w:r>
                          </w:p>
                        </w:tc>
                        <w:tc>
                          <w:tcPr>
                            <w:tcW w:w="894" w:type="dxa"/>
                            <w:vAlign w:val="bottom"/>
                          </w:tcPr>
                          <w:p w14:paraId="4CA6C768" w14:textId="39A61A4C" w:rsidR="001973A2" w:rsidRDefault="001973A2" w:rsidP="00FC3B1B">
                            <w:pPr>
                              <w:pStyle w:val="Nidungvnbn"/>
                              <w:ind w:firstLine="0"/>
                              <w:jc w:val="right"/>
                            </w:pPr>
                            <w:r>
                              <w:rPr>
                                <w:color w:val="000000"/>
                                <w:sz w:val="22"/>
                                <w:szCs w:val="22"/>
                              </w:rPr>
                              <w:t>0.8565</w:t>
                            </w:r>
                          </w:p>
                        </w:tc>
                        <w:tc>
                          <w:tcPr>
                            <w:tcW w:w="912" w:type="dxa"/>
                            <w:vAlign w:val="bottom"/>
                          </w:tcPr>
                          <w:p w14:paraId="353CB17B" w14:textId="55408FD7" w:rsidR="001973A2" w:rsidRDefault="001973A2" w:rsidP="00FC3B1B">
                            <w:pPr>
                              <w:pStyle w:val="Nidungvnbn"/>
                              <w:ind w:firstLine="0"/>
                              <w:jc w:val="right"/>
                            </w:pPr>
                            <w:r>
                              <w:rPr>
                                <w:color w:val="000000"/>
                                <w:sz w:val="22"/>
                                <w:szCs w:val="22"/>
                              </w:rPr>
                              <w:t>0.8921</w:t>
                            </w:r>
                          </w:p>
                        </w:tc>
                        <w:tc>
                          <w:tcPr>
                            <w:tcW w:w="912" w:type="dxa"/>
                            <w:vAlign w:val="bottom"/>
                          </w:tcPr>
                          <w:p w14:paraId="74718735" w14:textId="740938B7" w:rsidR="001973A2" w:rsidRDefault="001973A2" w:rsidP="00FC3B1B">
                            <w:pPr>
                              <w:pStyle w:val="Nidungvnbn"/>
                              <w:ind w:firstLine="0"/>
                              <w:jc w:val="right"/>
                            </w:pPr>
                            <w:r>
                              <w:rPr>
                                <w:color w:val="000000"/>
                                <w:sz w:val="22"/>
                                <w:szCs w:val="22"/>
                              </w:rPr>
                              <w:t>0.9091</w:t>
                            </w:r>
                          </w:p>
                        </w:tc>
                        <w:tc>
                          <w:tcPr>
                            <w:tcW w:w="1077" w:type="dxa"/>
                            <w:vAlign w:val="bottom"/>
                          </w:tcPr>
                          <w:p w14:paraId="425D000E" w14:textId="27E6BC9B" w:rsidR="001973A2" w:rsidRDefault="001973A2" w:rsidP="00FC3B1B">
                            <w:pPr>
                              <w:pStyle w:val="Nidungvnbn"/>
                              <w:ind w:firstLine="0"/>
                              <w:jc w:val="right"/>
                            </w:pPr>
                            <w:r>
                              <w:rPr>
                                <w:color w:val="000000"/>
                                <w:sz w:val="22"/>
                                <w:szCs w:val="22"/>
                              </w:rPr>
                              <w:t>1756.7</w:t>
                            </w:r>
                          </w:p>
                        </w:tc>
                        <w:tc>
                          <w:tcPr>
                            <w:tcW w:w="994" w:type="dxa"/>
                            <w:vAlign w:val="bottom"/>
                          </w:tcPr>
                          <w:p w14:paraId="04D7E00C" w14:textId="3DA487CE" w:rsidR="001973A2" w:rsidRDefault="001973A2" w:rsidP="00FC3B1B">
                            <w:pPr>
                              <w:pStyle w:val="Nidungvnbn"/>
                              <w:ind w:firstLine="0"/>
                              <w:jc w:val="right"/>
                            </w:pPr>
                            <w:r>
                              <w:rPr>
                                <w:color w:val="000000"/>
                                <w:sz w:val="22"/>
                                <w:szCs w:val="22"/>
                              </w:rPr>
                              <w:t>0.9608</w:t>
                            </w:r>
                          </w:p>
                        </w:tc>
                        <w:tc>
                          <w:tcPr>
                            <w:tcW w:w="994" w:type="dxa"/>
                            <w:vAlign w:val="bottom"/>
                          </w:tcPr>
                          <w:p w14:paraId="68BAE05C" w14:textId="6BFAAD1F" w:rsidR="001973A2" w:rsidRDefault="001973A2" w:rsidP="00FC3B1B">
                            <w:pPr>
                              <w:pStyle w:val="Nidungvnbn"/>
                              <w:ind w:firstLine="0"/>
                              <w:jc w:val="right"/>
                            </w:pPr>
                            <w:r>
                              <w:rPr>
                                <w:color w:val="000000"/>
                                <w:sz w:val="22"/>
                                <w:szCs w:val="22"/>
                              </w:rPr>
                              <w:t>0.9767</w:t>
                            </w:r>
                          </w:p>
                        </w:tc>
                        <w:tc>
                          <w:tcPr>
                            <w:tcW w:w="994" w:type="dxa"/>
                            <w:vAlign w:val="bottom"/>
                          </w:tcPr>
                          <w:p w14:paraId="643E0582" w14:textId="0AD05C73" w:rsidR="001973A2" w:rsidRDefault="001973A2" w:rsidP="00FC3B1B">
                            <w:pPr>
                              <w:pStyle w:val="Nidungvnbn"/>
                              <w:ind w:firstLine="0"/>
                              <w:jc w:val="right"/>
                            </w:pPr>
                            <w:r>
                              <w:rPr>
                                <w:color w:val="000000"/>
                                <w:sz w:val="22"/>
                                <w:szCs w:val="22"/>
                              </w:rPr>
                              <w:t>0.9839</w:t>
                            </w:r>
                          </w:p>
                        </w:tc>
                        <w:tc>
                          <w:tcPr>
                            <w:tcW w:w="951" w:type="dxa"/>
                            <w:vAlign w:val="bottom"/>
                          </w:tcPr>
                          <w:p w14:paraId="3A662F22" w14:textId="767767B0" w:rsidR="001973A2" w:rsidRDefault="001973A2" w:rsidP="00FC3B1B">
                            <w:pPr>
                              <w:pStyle w:val="Nidungvnbn"/>
                              <w:ind w:firstLine="0"/>
                              <w:jc w:val="right"/>
                            </w:pPr>
                            <w:r>
                              <w:rPr>
                                <w:color w:val="000000"/>
                                <w:sz w:val="22"/>
                                <w:szCs w:val="22"/>
                              </w:rPr>
                              <w:t>2122.8</w:t>
                            </w:r>
                          </w:p>
                        </w:tc>
                      </w:tr>
                      <w:tr w:rsidR="001973A2" w14:paraId="3E4C27B9" w14:textId="77777777" w:rsidTr="008A62E6">
                        <w:trPr>
                          <w:trHeight w:val="379"/>
                        </w:trPr>
                        <w:tc>
                          <w:tcPr>
                            <w:tcW w:w="900" w:type="dxa"/>
                            <w:vMerge/>
                          </w:tcPr>
                          <w:p w14:paraId="02FE2A9F" w14:textId="77777777" w:rsidR="001973A2" w:rsidRDefault="001973A2" w:rsidP="00FC3B1B">
                            <w:pPr>
                              <w:pStyle w:val="Nidungvnbn"/>
                              <w:ind w:firstLine="0"/>
                              <w:jc w:val="left"/>
                              <w:rPr>
                                <w:b/>
                              </w:rPr>
                            </w:pPr>
                          </w:p>
                        </w:tc>
                        <w:tc>
                          <w:tcPr>
                            <w:tcW w:w="2610" w:type="dxa"/>
                            <w:vAlign w:val="bottom"/>
                          </w:tcPr>
                          <w:p w14:paraId="6BB5C50A" w14:textId="3F80ACFE" w:rsidR="001973A2" w:rsidRDefault="001973A2" w:rsidP="00FC3B1B">
                            <w:pPr>
                              <w:pStyle w:val="Nidungvnbn"/>
                              <w:ind w:firstLine="0"/>
                              <w:jc w:val="left"/>
                              <w:rPr>
                                <w:b/>
                              </w:rPr>
                            </w:pPr>
                            <w:r>
                              <w:rPr>
                                <w:color w:val="000000"/>
                                <w:sz w:val="22"/>
                                <w:szCs w:val="22"/>
                              </w:rPr>
                              <w:t>ChlorineConcentration</w:t>
                            </w:r>
                          </w:p>
                        </w:tc>
                        <w:tc>
                          <w:tcPr>
                            <w:tcW w:w="894" w:type="dxa"/>
                            <w:vAlign w:val="bottom"/>
                          </w:tcPr>
                          <w:p w14:paraId="37550214" w14:textId="37443B41" w:rsidR="001973A2" w:rsidRDefault="001973A2" w:rsidP="00FC3B1B">
                            <w:pPr>
                              <w:pStyle w:val="Nidungvnbn"/>
                              <w:ind w:firstLine="0"/>
                              <w:jc w:val="right"/>
                            </w:pPr>
                            <w:r>
                              <w:rPr>
                                <w:color w:val="000000"/>
                                <w:sz w:val="22"/>
                                <w:szCs w:val="22"/>
                              </w:rPr>
                              <w:t>0.7892</w:t>
                            </w:r>
                          </w:p>
                        </w:tc>
                        <w:tc>
                          <w:tcPr>
                            <w:tcW w:w="912" w:type="dxa"/>
                            <w:vAlign w:val="bottom"/>
                          </w:tcPr>
                          <w:p w14:paraId="533D83F8" w14:textId="1670FB38" w:rsidR="001973A2" w:rsidRDefault="001973A2" w:rsidP="00FC3B1B">
                            <w:pPr>
                              <w:pStyle w:val="Nidungvnbn"/>
                              <w:ind w:firstLine="0"/>
                              <w:jc w:val="right"/>
                            </w:pPr>
                            <w:r>
                              <w:rPr>
                                <w:color w:val="000000"/>
                                <w:sz w:val="22"/>
                                <w:szCs w:val="22"/>
                              </w:rPr>
                              <w:t>0.8063</w:t>
                            </w:r>
                          </w:p>
                        </w:tc>
                        <w:tc>
                          <w:tcPr>
                            <w:tcW w:w="912" w:type="dxa"/>
                            <w:vAlign w:val="bottom"/>
                          </w:tcPr>
                          <w:p w14:paraId="79FC9E9A" w14:textId="6331F634" w:rsidR="001973A2" w:rsidRDefault="001973A2" w:rsidP="00FC3B1B">
                            <w:pPr>
                              <w:pStyle w:val="Nidungvnbn"/>
                              <w:ind w:firstLine="0"/>
                              <w:jc w:val="right"/>
                            </w:pPr>
                            <w:r>
                              <w:rPr>
                                <w:color w:val="000000"/>
                                <w:sz w:val="22"/>
                                <w:szCs w:val="22"/>
                              </w:rPr>
                              <w:t>0.7601</w:t>
                            </w:r>
                          </w:p>
                        </w:tc>
                        <w:tc>
                          <w:tcPr>
                            <w:tcW w:w="1077" w:type="dxa"/>
                            <w:vAlign w:val="bottom"/>
                          </w:tcPr>
                          <w:p w14:paraId="6B5D6E28" w14:textId="5650729F" w:rsidR="001973A2" w:rsidRDefault="001973A2" w:rsidP="00FC3B1B">
                            <w:pPr>
                              <w:pStyle w:val="Nidungvnbn"/>
                              <w:ind w:firstLine="0"/>
                              <w:jc w:val="right"/>
                            </w:pPr>
                            <w:r>
                              <w:rPr>
                                <w:color w:val="000000"/>
                                <w:sz w:val="22"/>
                                <w:szCs w:val="22"/>
                              </w:rPr>
                              <w:t>3040.2</w:t>
                            </w:r>
                          </w:p>
                        </w:tc>
                        <w:tc>
                          <w:tcPr>
                            <w:tcW w:w="994" w:type="dxa"/>
                            <w:vAlign w:val="bottom"/>
                          </w:tcPr>
                          <w:p w14:paraId="7A57EA3E" w14:textId="5DD1C8D1" w:rsidR="001973A2" w:rsidRDefault="001973A2" w:rsidP="00FC3B1B">
                            <w:pPr>
                              <w:pStyle w:val="Nidungvnbn"/>
                              <w:ind w:firstLine="0"/>
                              <w:jc w:val="right"/>
                            </w:pPr>
                            <w:r>
                              <w:rPr>
                                <w:color w:val="000000"/>
                                <w:sz w:val="22"/>
                                <w:szCs w:val="22"/>
                              </w:rPr>
                              <w:t>0.617</w:t>
                            </w:r>
                          </w:p>
                        </w:tc>
                        <w:tc>
                          <w:tcPr>
                            <w:tcW w:w="994" w:type="dxa"/>
                            <w:vAlign w:val="bottom"/>
                          </w:tcPr>
                          <w:p w14:paraId="19C23427" w14:textId="5411D9C2" w:rsidR="001973A2" w:rsidRDefault="001973A2" w:rsidP="00FC3B1B">
                            <w:pPr>
                              <w:pStyle w:val="Nidungvnbn"/>
                              <w:ind w:firstLine="0"/>
                              <w:jc w:val="right"/>
                            </w:pPr>
                            <w:r>
                              <w:rPr>
                                <w:color w:val="000000"/>
                                <w:sz w:val="22"/>
                                <w:szCs w:val="22"/>
                              </w:rPr>
                              <w:t>0.5482</w:t>
                            </w:r>
                          </w:p>
                        </w:tc>
                        <w:tc>
                          <w:tcPr>
                            <w:tcW w:w="994" w:type="dxa"/>
                            <w:vAlign w:val="bottom"/>
                          </w:tcPr>
                          <w:p w14:paraId="4A5777BC" w14:textId="4BDBCD87" w:rsidR="001973A2" w:rsidRDefault="001973A2" w:rsidP="00FC3B1B">
                            <w:pPr>
                              <w:pStyle w:val="Nidungvnbn"/>
                              <w:ind w:firstLine="0"/>
                              <w:jc w:val="right"/>
                            </w:pPr>
                            <w:r>
                              <w:rPr>
                                <w:color w:val="000000"/>
                                <w:sz w:val="22"/>
                                <w:szCs w:val="22"/>
                              </w:rPr>
                              <w:t>0.3965</w:t>
                            </w:r>
                          </w:p>
                        </w:tc>
                        <w:tc>
                          <w:tcPr>
                            <w:tcW w:w="951" w:type="dxa"/>
                            <w:vAlign w:val="bottom"/>
                          </w:tcPr>
                          <w:p w14:paraId="189950A6" w14:textId="4A689D04" w:rsidR="001973A2" w:rsidRDefault="001973A2" w:rsidP="00FC3B1B">
                            <w:pPr>
                              <w:pStyle w:val="Nidungvnbn"/>
                              <w:ind w:firstLine="0"/>
                              <w:jc w:val="right"/>
                            </w:pPr>
                            <w:r>
                              <w:rPr>
                                <w:color w:val="000000"/>
                                <w:sz w:val="22"/>
                                <w:szCs w:val="22"/>
                              </w:rPr>
                              <w:t>2410.1</w:t>
                            </w:r>
                          </w:p>
                        </w:tc>
                      </w:tr>
                      <w:tr w:rsidR="001973A2" w14:paraId="0E12B167" w14:textId="77777777" w:rsidTr="008A62E6">
                        <w:trPr>
                          <w:trHeight w:val="379"/>
                        </w:trPr>
                        <w:tc>
                          <w:tcPr>
                            <w:tcW w:w="900" w:type="dxa"/>
                            <w:vMerge/>
                          </w:tcPr>
                          <w:p w14:paraId="0A9CB343" w14:textId="77777777" w:rsidR="001973A2" w:rsidRDefault="001973A2" w:rsidP="00FC3B1B">
                            <w:pPr>
                              <w:pStyle w:val="Nidungvnbn"/>
                              <w:ind w:firstLine="0"/>
                              <w:jc w:val="left"/>
                              <w:rPr>
                                <w:b/>
                              </w:rPr>
                            </w:pPr>
                          </w:p>
                        </w:tc>
                        <w:tc>
                          <w:tcPr>
                            <w:tcW w:w="2610" w:type="dxa"/>
                            <w:vAlign w:val="bottom"/>
                          </w:tcPr>
                          <w:p w14:paraId="3895B6A8" w14:textId="2457F400" w:rsidR="001973A2" w:rsidRDefault="001973A2" w:rsidP="00FC3B1B">
                            <w:pPr>
                              <w:pStyle w:val="Nidungvnbn"/>
                              <w:ind w:firstLine="0"/>
                              <w:jc w:val="left"/>
                              <w:rPr>
                                <w:b/>
                              </w:rPr>
                            </w:pPr>
                            <w:r>
                              <w:rPr>
                                <w:color w:val="000000"/>
                                <w:sz w:val="22"/>
                                <w:szCs w:val="22"/>
                              </w:rPr>
                              <w:t>CinCECGTorso</w:t>
                            </w:r>
                          </w:p>
                        </w:tc>
                        <w:tc>
                          <w:tcPr>
                            <w:tcW w:w="894" w:type="dxa"/>
                            <w:vAlign w:val="bottom"/>
                          </w:tcPr>
                          <w:p w14:paraId="628D100A" w14:textId="5AD61790" w:rsidR="001973A2" w:rsidRDefault="001973A2" w:rsidP="00FC3B1B">
                            <w:pPr>
                              <w:pStyle w:val="Nidungvnbn"/>
                              <w:ind w:firstLine="0"/>
                              <w:jc w:val="right"/>
                            </w:pPr>
                            <w:r>
                              <w:rPr>
                                <w:color w:val="000000"/>
                                <w:sz w:val="22"/>
                                <w:szCs w:val="22"/>
                              </w:rPr>
                              <w:t>0.8654</w:t>
                            </w:r>
                          </w:p>
                        </w:tc>
                        <w:tc>
                          <w:tcPr>
                            <w:tcW w:w="912" w:type="dxa"/>
                            <w:vAlign w:val="bottom"/>
                          </w:tcPr>
                          <w:p w14:paraId="58AD34A3" w14:textId="1CC5114D" w:rsidR="001973A2" w:rsidRDefault="001973A2" w:rsidP="00FC3B1B">
                            <w:pPr>
                              <w:pStyle w:val="Nidungvnbn"/>
                              <w:ind w:firstLine="0"/>
                              <w:jc w:val="right"/>
                            </w:pPr>
                            <w:r>
                              <w:rPr>
                                <w:color w:val="000000"/>
                                <w:sz w:val="22"/>
                                <w:szCs w:val="22"/>
                              </w:rPr>
                              <w:t>0.842</w:t>
                            </w:r>
                          </w:p>
                        </w:tc>
                        <w:tc>
                          <w:tcPr>
                            <w:tcW w:w="912" w:type="dxa"/>
                            <w:vAlign w:val="bottom"/>
                          </w:tcPr>
                          <w:p w14:paraId="07C9255D" w14:textId="4F6CAD82" w:rsidR="001973A2" w:rsidRDefault="001973A2" w:rsidP="00FC3B1B">
                            <w:pPr>
                              <w:pStyle w:val="Nidungvnbn"/>
                              <w:ind w:firstLine="0"/>
                              <w:jc w:val="right"/>
                            </w:pPr>
                            <w:r>
                              <w:rPr>
                                <w:color w:val="000000"/>
                                <w:sz w:val="22"/>
                                <w:szCs w:val="22"/>
                              </w:rPr>
                              <w:t>0.8429</w:t>
                            </w:r>
                          </w:p>
                        </w:tc>
                        <w:tc>
                          <w:tcPr>
                            <w:tcW w:w="1077" w:type="dxa"/>
                            <w:vAlign w:val="bottom"/>
                          </w:tcPr>
                          <w:p w14:paraId="4AAB1396" w14:textId="6FA3DAE3" w:rsidR="001973A2" w:rsidRDefault="001973A2" w:rsidP="00FC3B1B">
                            <w:pPr>
                              <w:pStyle w:val="Nidungvnbn"/>
                              <w:ind w:firstLine="0"/>
                              <w:jc w:val="right"/>
                            </w:pPr>
                            <w:r>
                              <w:rPr>
                                <w:color w:val="000000"/>
                                <w:sz w:val="22"/>
                                <w:szCs w:val="22"/>
                              </w:rPr>
                              <w:t>3412.9</w:t>
                            </w:r>
                          </w:p>
                        </w:tc>
                        <w:tc>
                          <w:tcPr>
                            <w:tcW w:w="994" w:type="dxa"/>
                            <w:vAlign w:val="bottom"/>
                          </w:tcPr>
                          <w:p w14:paraId="201B412E" w14:textId="2A5C8EA7" w:rsidR="001973A2" w:rsidRDefault="001973A2" w:rsidP="00FC3B1B">
                            <w:pPr>
                              <w:pStyle w:val="Nidungvnbn"/>
                              <w:ind w:firstLine="0"/>
                              <w:jc w:val="right"/>
                            </w:pPr>
                            <w:r>
                              <w:rPr>
                                <w:color w:val="000000"/>
                                <w:sz w:val="22"/>
                                <w:szCs w:val="22"/>
                              </w:rPr>
                              <w:t>0.8624</w:t>
                            </w:r>
                          </w:p>
                        </w:tc>
                        <w:tc>
                          <w:tcPr>
                            <w:tcW w:w="994" w:type="dxa"/>
                            <w:vAlign w:val="bottom"/>
                          </w:tcPr>
                          <w:p w14:paraId="50A03376" w14:textId="3BD95B3C" w:rsidR="001973A2" w:rsidRDefault="001973A2" w:rsidP="00FC3B1B">
                            <w:pPr>
                              <w:pStyle w:val="Nidungvnbn"/>
                              <w:ind w:firstLine="0"/>
                              <w:jc w:val="right"/>
                            </w:pPr>
                            <w:r>
                              <w:rPr>
                                <w:color w:val="000000"/>
                                <w:sz w:val="22"/>
                                <w:szCs w:val="22"/>
                              </w:rPr>
                              <w:t>0.8304</w:t>
                            </w:r>
                          </w:p>
                        </w:tc>
                        <w:tc>
                          <w:tcPr>
                            <w:tcW w:w="994" w:type="dxa"/>
                            <w:vAlign w:val="bottom"/>
                          </w:tcPr>
                          <w:p w14:paraId="2CE32716" w14:textId="1C8DD9FA" w:rsidR="001973A2" w:rsidRDefault="001973A2" w:rsidP="00FC3B1B">
                            <w:pPr>
                              <w:pStyle w:val="Nidungvnbn"/>
                              <w:ind w:firstLine="0"/>
                              <w:jc w:val="right"/>
                            </w:pPr>
                            <w:r>
                              <w:rPr>
                                <w:color w:val="000000"/>
                                <w:sz w:val="22"/>
                                <w:szCs w:val="22"/>
                              </w:rPr>
                              <w:t>0.8316</w:t>
                            </w:r>
                          </w:p>
                        </w:tc>
                        <w:tc>
                          <w:tcPr>
                            <w:tcW w:w="951" w:type="dxa"/>
                            <w:vAlign w:val="bottom"/>
                          </w:tcPr>
                          <w:p w14:paraId="215F3C14" w14:textId="08F002BF" w:rsidR="001973A2" w:rsidRDefault="001973A2" w:rsidP="00FC3B1B">
                            <w:pPr>
                              <w:pStyle w:val="Nidungvnbn"/>
                              <w:ind w:firstLine="0"/>
                              <w:jc w:val="right"/>
                            </w:pPr>
                            <w:r>
                              <w:rPr>
                                <w:color w:val="000000"/>
                                <w:sz w:val="22"/>
                                <w:szCs w:val="22"/>
                              </w:rPr>
                              <w:t>3078.4</w:t>
                            </w:r>
                          </w:p>
                        </w:tc>
                      </w:tr>
                      <w:tr w:rsidR="001973A2" w14:paraId="31E61C22" w14:textId="77777777" w:rsidTr="008A62E6">
                        <w:trPr>
                          <w:trHeight w:val="379"/>
                        </w:trPr>
                        <w:tc>
                          <w:tcPr>
                            <w:tcW w:w="900" w:type="dxa"/>
                            <w:vMerge/>
                          </w:tcPr>
                          <w:p w14:paraId="7E2C6F97" w14:textId="77777777" w:rsidR="001973A2" w:rsidRDefault="001973A2" w:rsidP="00FC3B1B">
                            <w:pPr>
                              <w:pStyle w:val="Nidungvnbn"/>
                              <w:ind w:firstLine="0"/>
                              <w:jc w:val="left"/>
                              <w:rPr>
                                <w:b/>
                              </w:rPr>
                            </w:pPr>
                          </w:p>
                        </w:tc>
                        <w:tc>
                          <w:tcPr>
                            <w:tcW w:w="2610" w:type="dxa"/>
                            <w:vAlign w:val="bottom"/>
                          </w:tcPr>
                          <w:p w14:paraId="09C1F662" w14:textId="3723E138" w:rsidR="001973A2" w:rsidRDefault="001973A2" w:rsidP="00FC3B1B">
                            <w:pPr>
                              <w:pStyle w:val="Nidungvnbn"/>
                              <w:ind w:firstLine="0"/>
                              <w:jc w:val="left"/>
                              <w:rPr>
                                <w:b/>
                              </w:rPr>
                            </w:pPr>
                            <w:r>
                              <w:rPr>
                                <w:color w:val="000000"/>
                                <w:sz w:val="22"/>
                                <w:szCs w:val="22"/>
                              </w:rPr>
                              <w:t>Coffee</w:t>
                            </w:r>
                          </w:p>
                        </w:tc>
                        <w:tc>
                          <w:tcPr>
                            <w:tcW w:w="894" w:type="dxa"/>
                            <w:vAlign w:val="bottom"/>
                          </w:tcPr>
                          <w:p w14:paraId="7115D142" w14:textId="3C263B57" w:rsidR="001973A2" w:rsidRDefault="001973A2" w:rsidP="00FC3B1B">
                            <w:pPr>
                              <w:pStyle w:val="Nidungvnbn"/>
                              <w:ind w:firstLine="0"/>
                              <w:jc w:val="right"/>
                            </w:pPr>
                            <w:r>
                              <w:rPr>
                                <w:color w:val="000000"/>
                                <w:sz w:val="22"/>
                                <w:szCs w:val="22"/>
                              </w:rPr>
                              <w:t>0.9688</w:t>
                            </w:r>
                          </w:p>
                        </w:tc>
                        <w:tc>
                          <w:tcPr>
                            <w:tcW w:w="912" w:type="dxa"/>
                            <w:vAlign w:val="bottom"/>
                          </w:tcPr>
                          <w:p w14:paraId="6D09D200" w14:textId="410D50A4" w:rsidR="001973A2" w:rsidRDefault="001973A2" w:rsidP="00FC3B1B">
                            <w:pPr>
                              <w:pStyle w:val="Nidungvnbn"/>
                              <w:ind w:firstLine="0"/>
                              <w:jc w:val="right"/>
                            </w:pPr>
                            <w:r>
                              <w:rPr>
                                <w:color w:val="000000"/>
                                <w:sz w:val="22"/>
                                <w:szCs w:val="22"/>
                              </w:rPr>
                              <w:t>0.9643</w:t>
                            </w:r>
                          </w:p>
                        </w:tc>
                        <w:tc>
                          <w:tcPr>
                            <w:tcW w:w="912" w:type="dxa"/>
                            <w:vAlign w:val="bottom"/>
                          </w:tcPr>
                          <w:p w14:paraId="2CCA421D" w14:textId="1E8C765B" w:rsidR="001973A2" w:rsidRDefault="001973A2" w:rsidP="00FC3B1B">
                            <w:pPr>
                              <w:pStyle w:val="Nidungvnbn"/>
                              <w:ind w:firstLine="0"/>
                              <w:jc w:val="right"/>
                            </w:pPr>
                            <w:r>
                              <w:rPr>
                                <w:color w:val="000000"/>
                                <w:sz w:val="22"/>
                                <w:szCs w:val="22"/>
                              </w:rPr>
                              <w:t>0.9615</w:t>
                            </w:r>
                          </w:p>
                        </w:tc>
                        <w:tc>
                          <w:tcPr>
                            <w:tcW w:w="1077" w:type="dxa"/>
                            <w:vAlign w:val="bottom"/>
                          </w:tcPr>
                          <w:p w14:paraId="66570C9A" w14:textId="160B3B60" w:rsidR="001973A2" w:rsidRDefault="001973A2" w:rsidP="00FC3B1B">
                            <w:pPr>
                              <w:pStyle w:val="Nidungvnbn"/>
                              <w:ind w:firstLine="0"/>
                              <w:jc w:val="right"/>
                            </w:pPr>
                            <w:r>
                              <w:rPr>
                                <w:color w:val="000000"/>
                                <w:sz w:val="22"/>
                                <w:szCs w:val="22"/>
                              </w:rPr>
                              <w:t>380.8</w:t>
                            </w:r>
                          </w:p>
                        </w:tc>
                        <w:tc>
                          <w:tcPr>
                            <w:tcW w:w="994" w:type="dxa"/>
                            <w:vAlign w:val="bottom"/>
                          </w:tcPr>
                          <w:p w14:paraId="348B6762" w14:textId="7AA61254" w:rsidR="001973A2" w:rsidRDefault="001973A2" w:rsidP="00FC3B1B">
                            <w:pPr>
                              <w:pStyle w:val="Nidungvnbn"/>
                              <w:ind w:firstLine="0"/>
                              <w:jc w:val="right"/>
                            </w:pPr>
                            <w:r>
                              <w:rPr>
                                <w:color w:val="000000"/>
                                <w:sz w:val="22"/>
                                <w:szCs w:val="22"/>
                              </w:rPr>
                              <w:t>0.9643</w:t>
                            </w:r>
                          </w:p>
                        </w:tc>
                        <w:tc>
                          <w:tcPr>
                            <w:tcW w:w="994" w:type="dxa"/>
                            <w:vAlign w:val="bottom"/>
                          </w:tcPr>
                          <w:p w14:paraId="6309E29B" w14:textId="501A2284" w:rsidR="001973A2" w:rsidRDefault="001973A2" w:rsidP="00FC3B1B">
                            <w:pPr>
                              <w:pStyle w:val="Nidungvnbn"/>
                              <w:ind w:firstLine="0"/>
                              <w:jc w:val="right"/>
                            </w:pPr>
                            <w:r>
                              <w:rPr>
                                <w:color w:val="000000"/>
                                <w:sz w:val="22"/>
                                <w:szCs w:val="22"/>
                              </w:rPr>
                              <w:t>0.9643</w:t>
                            </w:r>
                          </w:p>
                        </w:tc>
                        <w:tc>
                          <w:tcPr>
                            <w:tcW w:w="994" w:type="dxa"/>
                            <w:vAlign w:val="bottom"/>
                          </w:tcPr>
                          <w:p w14:paraId="0D474381" w14:textId="15AB017D" w:rsidR="001973A2" w:rsidRDefault="001973A2" w:rsidP="00FC3B1B">
                            <w:pPr>
                              <w:pStyle w:val="Nidungvnbn"/>
                              <w:ind w:firstLine="0"/>
                              <w:jc w:val="right"/>
                            </w:pPr>
                            <w:r>
                              <w:rPr>
                                <w:color w:val="000000"/>
                                <w:sz w:val="22"/>
                                <w:szCs w:val="22"/>
                              </w:rPr>
                              <w:t>0.9667</w:t>
                            </w:r>
                          </w:p>
                        </w:tc>
                        <w:tc>
                          <w:tcPr>
                            <w:tcW w:w="951" w:type="dxa"/>
                            <w:vAlign w:val="bottom"/>
                          </w:tcPr>
                          <w:p w14:paraId="01F5749F" w14:textId="5C64E296" w:rsidR="001973A2" w:rsidRDefault="001973A2" w:rsidP="00FC3B1B">
                            <w:pPr>
                              <w:pStyle w:val="Nidungvnbn"/>
                              <w:ind w:firstLine="0"/>
                              <w:jc w:val="right"/>
                            </w:pPr>
                            <w:r>
                              <w:rPr>
                                <w:color w:val="000000"/>
                                <w:sz w:val="22"/>
                                <w:szCs w:val="22"/>
                              </w:rPr>
                              <w:t>456.4</w:t>
                            </w:r>
                          </w:p>
                        </w:tc>
                      </w:tr>
                      <w:tr w:rsidR="001973A2" w14:paraId="766E32DA" w14:textId="77777777" w:rsidTr="008A62E6">
                        <w:trPr>
                          <w:trHeight w:val="379"/>
                        </w:trPr>
                        <w:tc>
                          <w:tcPr>
                            <w:tcW w:w="900" w:type="dxa"/>
                            <w:vMerge/>
                          </w:tcPr>
                          <w:p w14:paraId="63D220E3" w14:textId="77777777" w:rsidR="001973A2" w:rsidRDefault="001973A2" w:rsidP="00FC3B1B">
                            <w:pPr>
                              <w:pStyle w:val="Nidungvnbn"/>
                              <w:ind w:firstLine="0"/>
                              <w:jc w:val="left"/>
                              <w:rPr>
                                <w:b/>
                              </w:rPr>
                            </w:pPr>
                          </w:p>
                        </w:tc>
                        <w:tc>
                          <w:tcPr>
                            <w:tcW w:w="2610" w:type="dxa"/>
                            <w:vAlign w:val="bottom"/>
                          </w:tcPr>
                          <w:p w14:paraId="0F448AD2" w14:textId="19224D86" w:rsidR="001973A2" w:rsidRDefault="001973A2" w:rsidP="00FC3B1B">
                            <w:pPr>
                              <w:pStyle w:val="Nidungvnbn"/>
                              <w:ind w:firstLine="0"/>
                              <w:jc w:val="left"/>
                              <w:rPr>
                                <w:b/>
                              </w:rPr>
                            </w:pPr>
                            <w:r>
                              <w:rPr>
                                <w:color w:val="000000"/>
                                <w:sz w:val="22"/>
                                <w:szCs w:val="22"/>
                              </w:rPr>
                              <w:t>Computers</w:t>
                            </w:r>
                          </w:p>
                        </w:tc>
                        <w:tc>
                          <w:tcPr>
                            <w:tcW w:w="894" w:type="dxa"/>
                            <w:vAlign w:val="bottom"/>
                          </w:tcPr>
                          <w:p w14:paraId="538E5269" w14:textId="56646257" w:rsidR="001973A2" w:rsidRDefault="001973A2" w:rsidP="00FC3B1B">
                            <w:pPr>
                              <w:pStyle w:val="Nidungvnbn"/>
                              <w:ind w:firstLine="0"/>
                              <w:jc w:val="right"/>
                            </w:pPr>
                            <w:r>
                              <w:rPr>
                                <w:color w:val="000000"/>
                                <w:sz w:val="22"/>
                                <w:szCs w:val="22"/>
                              </w:rPr>
                              <w:t>0.5487</w:t>
                            </w:r>
                          </w:p>
                        </w:tc>
                        <w:tc>
                          <w:tcPr>
                            <w:tcW w:w="912" w:type="dxa"/>
                            <w:vAlign w:val="bottom"/>
                          </w:tcPr>
                          <w:p w14:paraId="15FC61DC" w14:textId="5A2E926A" w:rsidR="001973A2" w:rsidRDefault="001973A2" w:rsidP="00FC3B1B">
                            <w:pPr>
                              <w:pStyle w:val="Nidungvnbn"/>
                              <w:ind w:firstLine="0"/>
                              <w:jc w:val="right"/>
                            </w:pPr>
                            <w:r>
                              <w:rPr>
                                <w:color w:val="000000"/>
                                <w:sz w:val="22"/>
                                <w:szCs w:val="22"/>
                              </w:rPr>
                              <w:t>0.548</w:t>
                            </w:r>
                          </w:p>
                        </w:tc>
                        <w:tc>
                          <w:tcPr>
                            <w:tcW w:w="912" w:type="dxa"/>
                            <w:vAlign w:val="bottom"/>
                          </w:tcPr>
                          <w:p w14:paraId="0E42F4FD" w14:textId="565A1B2D" w:rsidR="001973A2" w:rsidRDefault="001973A2" w:rsidP="00FC3B1B">
                            <w:pPr>
                              <w:pStyle w:val="Nidungvnbn"/>
                              <w:ind w:firstLine="0"/>
                              <w:jc w:val="right"/>
                            </w:pPr>
                            <w:r>
                              <w:rPr>
                                <w:color w:val="000000"/>
                                <w:sz w:val="22"/>
                                <w:szCs w:val="22"/>
                              </w:rPr>
                              <w:t>0.548</w:t>
                            </w:r>
                          </w:p>
                        </w:tc>
                        <w:tc>
                          <w:tcPr>
                            <w:tcW w:w="1077" w:type="dxa"/>
                            <w:vAlign w:val="bottom"/>
                          </w:tcPr>
                          <w:p w14:paraId="39BD4D00" w14:textId="53141B3A" w:rsidR="001973A2" w:rsidRDefault="001973A2" w:rsidP="00FC3B1B">
                            <w:pPr>
                              <w:pStyle w:val="Nidungvnbn"/>
                              <w:ind w:firstLine="0"/>
                              <w:jc w:val="right"/>
                            </w:pPr>
                            <w:r>
                              <w:rPr>
                                <w:color w:val="000000"/>
                                <w:sz w:val="22"/>
                                <w:szCs w:val="22"/>
                              </w:rPr>
                              <w:t>716.8</w:t>
                            </w:r>
                          </w:p>
                        </w:tc>
                        <w:tc>
                          <w:tcPr>
                            <w:tcW w:w="994" w:type="dxa"/>
                            <w:vAlign w:val="bottom"/>
                          </w:tcPr>
                          <w:p w14:paraId="2E3FD098" w14:textId="25558DF4" w:rsidR="001973A2" w:rsidRDefault="001973A2" w:rsidP="00FC3B1B">
                            <w:pPr>
                              <w:pStyle w:val="Nidungvnbn"/>
                              <w:ind w:firstLine="0"/>
                              <w:jc w:val="right"/>
                            </w:pPr>
                            <w:r>
                              <w:rPr>
                                <w:color w:val="000000"/>
                                <w:sz w:val="22"/>
                                <w:szCs w:val="22"/>
                              </w:rPr>
                              <w:t>0.5627</w:t>
                            </w:r>
                          </w:p>
                        </w:tc>
                        <w:tc>
                          <w:tcPr>
                            <w:tcW w:w="994" w:type="dxa"/>
                            <w:vAlign w:val="bottom"/>
                          </w:tcPr>
                          <w:p w14:paraId="613217A8" w14:textId="5E338DF9" w:rsidR="001973A2" w:rsidRDefault="001973A2" w:rsidP="00FC3B1B">
                            <w:pPr>
                              <w:pStyle w:val="Nidungvnbn"/>
                              <w:ind w:firstLine="0"/>
                              <w:jc w:val="right"/>
                            </w:pPr>
                            <w:r>
                              <w:rPr>
                                <w:color w:val="000000"/>
                                <w:sz w:val="22"/>
                                <w:szCs w:val="22"/>
                              </w:rPr>
                              <w:t>0.56</w:t>
                            </w:r>
                          </w:p>
                        </w:tc>
                        <w:tc>
                          <w:tcPr>
                            <w:tcW w:w="994" w:type="dxa"/>
                            <w:vAlign w:val="bottom"/>
                          </w:tcPr>
                          <w:p w14:paraId="59C269F6" w14:textId="7ADA7C78" w:rsidR="001973A2" w:rsidRDefault="001973A2" w:rsidP="00FC3B1B">
                            <w:pPr>
                              <w:pStyle w:val="Nidungvnbn"/>
                              <w:ind w:firstLine="0"/>
                              <w:jc w:val="right"/>
                            </w:pPr>
                            <w:r>
                              <w:rPr>
                                <w:color w:val="000000"/>
                                <w:sz w:val="22"/>
                                <w:szCs w:val="22"/>
                              </w:rPr>
                              <w:t>0.56</w:t>
                            </w:r>
                          </w:p>
                        </w:tc>
                        <w:tc>
                          <w:tcPr>
                            <w:tcW w:w="951" w:type="dxa"/>
                            <w:vAlign w:val="bottom"/>
                          </w:tcPr>
                          <w:p w14:paraId="1267EBB8" w14:textId="2AE600D4" w:rsidR="001973A2" w:rsidRDefault="001973A2" w:rsidP="00FC3B1B">
                            <w:pPr>
                              <w:pStyle w:val="Nidungvnbn"/>
                              <w:ind w:firstLine="0"/>
                              <w:jc w:val="right"/>
                            </w:pPr>
                            <w:r>
                              <w:rPr>
                                <w:color w:val="000000"/>
                                <w:sz w:val="22"/>
                                <w:szCs w:val="22"/>
                              </w:rPr>
                              <w:t>649.2</w:t>
                            </w:r>
                          </w:p>
                        </w:tc>
                      </w:tr>
                      <w:tr w:rsidR="001973A2" w14:paraId="76CFE4E9" w14:textId="77777777" w:rsidTr="008A62E6">
                        <w:trPr>
                          <w:trHeight w:val="379"/>
                        </w:trPr>
                        <w:tc>
                          <w:tcPr>
                            <w:tcW w:w="900" w:type="dxa"/>
                            <w:vMerge/>
                          </w:tcPr>
                          <w:p w14:paraId="7CA1CA9B" w14:textId="77777777" w:rsidR="001973A2" w:rsidRDefault="001973A2" w:rsidP="00FC3B1B">
                            <w:pPr>
                              <w:pStyle w:val="Nidungvnbn"/>
                              <w:ind w:firstLine="0"/>
                              <w:jc w:val="left"/>
                              <w:rPr>
                                <w:b/>
                              </w:rPr>
                            </w:pPr>
                          </w:p>
                        </w:tc>
                        <w:tc>
                          <w:tcPr>
                            <w:tcW w:w="2610" w:type="dxa"/>
                            <w:vAlign w:val="bottom"/>
                          </w:tcPr>
                          <w:p w14:paraId="65E68E6C" w14:textId="5DF77D24" w:rsidR="001973A2" w:rsidRDefault="001973A2" w:rsidP="00FC3B1B">
                            <w:pPr>
                              <w:pStyle w:val="Nidungvnbn"/>
                              <w:ind w:firstLine="0"/>
                              <w:jc w:val="left"/>
                              <w:rPr>
                                <w:b/>
                              </w:rPr>
                            </w:pPr>
                            <w:r>
                              <w:rPr>
                                <w:color w:val="000000"/>
                                <w:sz w:val="22"/>
                                <w:szCs w:val="22"/>
                              </w:rPr>
                              <w:t>CricketX</w:t>
                            </w:r>
                          </w:p>
                        </w:tc>
                        <w:tc>
                          <w:tcPr>
                            <w:tcW w:w="894" w:type="dxa"/>
                            <w:vAlign w:val="bottom"/>
                          </w:tcPr>
                          <w:p w14:paraId="58F2B7A6" w14:textId="68F1E4C8" w:rsidR="001973A2" w:rsidRDefault="001973A2" w:rsidP="00FC3B1B">
                            <w:pPr>
                              <w:pStyle w:val="Nidungvnbn"/>
                              <w:ind w:firstLine="0"/>
                              <w:jc w:val="right"/>
                            </w:pPr>
                            <w:r>
                              <w:rPr>
                                <w:color w:val="000000"/>
                                <w:sz w:val="22"/>
                                <w:szCs w:val="22"/>
                              </w:rPr>
                              <w:t>0.6114</w:t>
                            </w:r>
                          </w:p>
                        </w:tc>
                        <w:tc>
                          <w:tcPr>
                            <w:tcW w:w="912" w:type="dxa"/>
                            <w:vAlign w:val="bottom"/>
                          </w:tcPr>
                          <w:p w14:paraId="727C4327" w14:textId="6DE6131D" w:rsidR="001973A2" w:rsidRDefault="001973A2" w:rsidP="00FC3B1B">
                            <w:pPr>
                              <w:pStyle w:val="Nidungvnbn"/>
                              <w:ind w:firstLine="0"/>
                              <w:jc w:val="right"/>
                            </w:pPr>
                            <w:r>
                              <w:rPr>
                                <w:color w:val="000000"/>
                                <w:sz w:val="22"/>
                                <w:szCs w:val="22"/>
                              </w:rPr>
                              <w:t>0.5872</w:t>
                            </w:r>
                          </w:p>
                        </w:tc>
                        <w:tc>
                          <w:tcPr>
                            <w:tcW w:w="912" w:type="dxa"/>
                            <w:vAlign w:val="bottom"/>
                          </w:tcPr>
                          <w:p w14:paraId="242925EE" w14:textId="550CD499" w:rsidR="001973A2" w:rsidRDefault="001973A2" w:rsidP="00FC3B1B">
                            <w:pPr>
                              <w:pStyle w:val="Nidungvnbn"/>
                              <w:ind w:firstLine="0"/>
                              <w:jc w:val="right"/>
                            </w:pPr>
                            <w:r>
                              <w:rPr>
                                <w:color w:val="000000"/>
                                <w:sz w:val="22"/>
                                <w:szCs w:val="22"/>
                              </w:rPr>
                              <w:t>0.5957</w:t>
                            </w:r>
                          </w:p>
                        </w:tc>
                        <w:tc>
                          <w:tcPr>
                            <w:tcW w:w="1077" w:type="dxa"/>
                            <w:vAlign w:val="bottom"/>
                          </w:tcPr>
                          <w:p w14:paraId="59A0F18D" w14:textId="32F79780" w:rsidR="001973A2" w:rsidRDefault="001973A2" w:rsidP="00FC3B1B">
                            <w:pPr>
                              <w:pStyle w:val="Nidungvnbn"/>
                              <w:ind w:firstLine="0"/>
                              <w:jc w:val="right"/>
                            </w:pPr>
                            <w:r>
                              <w:rPr>
                                <w:color w:val="000000"/>
                                <w:sz w:val="22"/>
                                <w:szCs w:val="22"/>
                              </w:rPr>
                              <w:t>1092</w:t>
                            </w:r>
                          </w:p>
                        </w:tc>
                        <w:tc>
                          <w:tcPr>
                            <w:tcW w:w="994" w:type="dxa"/>
                            <w:vAlign w:val="bottom"/>
                          </w:tcPr>
                          <w:p w14:paraId="0E5FA31D" w14:textId="54BA9AF5" w:rsidR="001973A2" w:rsidRDefault="001973A2" w:rsidP="00FC3B1B">
                            <w:pPr>
                              <w:pStyle w:val="Nidungvnbn"/>
                              <w:ind w:firstLine="0"/>
                              <w:jc w:val="right"/>
                            </w:pPr>
                            <w:r>
                              <w:rPr>
                                <w:color w:val="000000"/>
                                <w:sz w:val="22"/>
                                <w:szCs w:val="22"/>
                              </w:rPr>
                              <w:t>0.5722</w:t>
                            </w:r>
                          </w:p>
                        </w:tc>
                        <w:tc>
                          <w:tcPr>
                            <w:tcW w:w="994" w:type="dxa"/>
                            <w:vAlign w:val="bottom"/>
                          </w:tcPr>
                          <w:p w14:paraId="060150CD" w14:textId="15D78FF5" w:rsidR="001973A2" w:rsidRDefault="001973A2" w:rsidP="00FC3B1B">
                            <w:pPr>
                              <w:pStyle w:val="Nidungvnbn"/>
                              <w:ind w:firstLine="0"/>
                              <w:jc w:val="right"/>
                            </w:pPr>
                            <w:r>
                              <w:rPr>
                                <w:color w:val="000000"/>
                                <w:sz w:val="22"/>
                                <w:szCs w:val="22"/>
                              </w:rPr>
                              <w:t>0.5564</w:t>
                            </w:r>
                          </w:p>
                        </w:tc>
                        <w:tc>
                          <w:tcPr>
                            <w:tcW w:w="994" w:type="dxa"/>
                            <w:vAlign w:val="bottom"/>
                          </w:tcPr>
                          <w:p w14:paraId="7B8583F6" w14:textId="09BA7383" w:rsidR="001973A2" w:rsidRDefault="001973A2" w:rsidP="00FC3B1B">
                            <w:pPr>
                              <w:pStyle w:val="Nidungvnbn"/>
                              <w:ind w:firstLine="0"/>
                              <w:jc w:val="right"/>
                            </w:pPr>
                            <w:r>
                              <w:rPr>
                                <w:color w:val="000000"/>
                                <w:sz w:val="22"/>
                                <w:szCs w:val="22"/>
                              </w:rPr>
                              <w:t>0.5683</w:t>
                            </w:r>
                          </w:p>
                        </w:tc>
                        <w:tc>
                          <w:tcPr>
                            <w:tcW w:w="951" w:type="dxa"/>
                            <w:vAlign w:val="bottom"/>
                          </w:tcPr>
                          <w:p w14:paraId="4C247D1C" w14:textId="50EE2355" w:rsidR="001973A2" w:rsidRDefault="001973A2" w:rsidP="00FC3B1B">
                            <w:pPr>
                              <w:pStyle w:val="Nidungvnbn"/>
                              <w:ind w:firstLine="0"/>
                              <w:jc w:val="right"/>
                            </w:pPr>
                            <w:r>
                              <w:rPr>
                                <w:color w:val="000000"/>
                                <w:sz w:val="22"/>
                                <w:szCs w:val="22"/>
                              </w:rPr>
                              <w:t>861.2</w:t>
                            </w:r>
                          </w:p>
                        </w:tc>
                      </w:tr>
                      <w:tr w:rsidR="001973A2" w14:paraId="02E0D2BE" w14:textId="77777777" w:rsidTr="008A62E6">
                        <w:trPr>
                          <w:trHeight w:val="379"/>
                        </w:trPr>
                        <w:tc>
                          <w:tcPr>
                            <w:tcW w:w="900" w:type="dxa"/>
                            <w:vMerge/>
                          </w:tcPr>
                          <w:p w14:paraId="208DB376" w14:textId="77777777" w:rsidR="001973A2" w:rsidRDefault="001973A2" w:rsidP="00FC3B1B">
                            <w:pPr>
                              <w:pStyle w:val="Nidungvnbn"/>
                              <w:ind w:firstLine="0"/>
                              <w:jc w:val="left"/>
                              <w:rPr>
                                <w:b/>
                              </w:rPr>
                            </w:pPr>
                          </w:p>
                        </w:tc>
                        <w:tc>
                          <w:tcPr>
                            <w:tcW w:w="2610" w:type="dxa"/>
                            <w:vAlign w:val="bottom"/>
                          </w:tcPr>
                          <w:p w14:paraId="772A703C" w14:textId="2ED5F1E4" w:rsidR="001973A2" w:rsidRDefault="001973A2" w:rsidP="00FC3B1B">
                            <w:pPr>
                              <w:pStyle w:val="Nidungvnbn"/>
                              <w:ind w:firstLine="0"/>
                              <w:jc w:val="left"/>
                              <w:rPr>
                                <w:b/>
                              </w:rPr>
                            </w:pPr>
                            <w:r>
                              <w:rPr>
                                <w:color w:val="000000"/>
                                <w:sz w:val="22"/>
                                <w:szCs w:val="22"/>
                              </w:rPr>
                              <w:t>CricketY</w:t>
                            </w:r>
                          </w:p>
                        </w:tc>
                        <w:tc>
                          <w:tcPr>
                            <w:tcW w:w="894" w:type="dxa"/>
                            <w:vAlign w:val="bottom"/>
                          </w:tcPr>
                          <w:p w14:paraId="32209ABE" w14:textId="7BCE94E8" w:rsidR="001973A2" w:rsidRDefault="001973A2" w:rsidP="00FC3B1B">
                            <w:pPr>
                              <w:pStyle w:val="Nidungvnbn"/>
                              <w:ind w:firstLine="0"/>
                              <w:jc w:val="right"/>
                            </w:pPr>
                            <w:r>
                              <w:rPr>
                                <w:color w:val="000000"/>
                                <w:sz w:val="22"/>
                                <w:szCs w:val="22"/>
                              </w:rPr>
                              <w:t>0.6424</w:t>
                            </w:r>
                          </w:p>
                        </w:tc>
                        <w:tc>
                          <w:tcPr>
                            <w:tcW w:w="912" w:type="dxa"/>
                            <w:vAlign w:val="bottom"/>
                          </w:tcPr>
                          <w:p w14:paraId="27DD490F" w14:textId="3356196B" w:rsidR="001973A2" w:rsidRDefault="001973A2" w:rsidP="00FC3B1B">
                            <w:pPr>
                              <w:pStyle w:val="Nidungvnbn"/>
                              <w:ind w:firstLine="0"/>
                              <w:jc w:val="right"/>
                            </w:pPr>
                            <w:r>
                              <w:rPr>
                                <w:color w:val="000000"/>
                                <w:sz w:val="22"/>
                                <w:szCs w:val="22"/>
                              </w:rPr>
                              <w:t>0.5949</w:t>
                            </w:r>
                          </w:p>
                        </w:tc>
                        <w:tc>
                          <w:tcPr>
                            <w:tcW w:w="912" w:type="dxa"/>
                            <w:vAlign w:val="bottom"/>
                          </w:tcPr>
                          <w:p w14:paraId="6F489CB6" w14:textId="427D8718" w:rsidR="001973A2" w:rsidRDefault="001973A2" w:rsidP="00FC3B1B">
                            <w:pPr>
                              <w:pStyle w:val="Nidungvnbn"/>
                              <w:ind w:firstLine="0"/>
                              <w:jc w:val="right"/>
                            </w:pPr>
                            <w:r>
                              <w:rPr>
                                <w:color w:val="000000"/>
                                <w:sz w:val="22"/>
                                <w:szCs w:val="22"/>
                              </w:rPr>
                              <w:t>0.5954</w:t>
                            </w:r>
                          </w:p>
                        </w:tc>
                        <w:tc>
                          <w:tcPr>
                            <w:tcW w:w="1077" w:type="dxa"/>
                            <w:vAlign w:val="bottom"/>
                          </w:tcPr>
                          <w:p w14:paraId="4FB0F145" w14:textId="7A6A1251" w:rsidR="001973A2" w:rsidRDefault="001973A2" w:rsidP="00FC3B1B">
                            <w:pPr>
                              <w:pStyle w:val="Nidungvnbn"/>
                              <w:ind w:firstLine="0"/>
                              <w:jc w:val="right"/>
                            </w:pPr>
                            <w:r>
                              <w:rPr>
                                <w:color w:val="000000"/>
                                <w:sz w:val="22"/>
                                <w:szCs w:val="22"/>
                              </w:rPr>
                              <w:t>1110.5</w:t>
                            </w:r>
                          </w:p>
                        </w:tc>
                        <w:tc>
                          <w:tcPr>
                            <w:tcW w:w="994" w:type="dxa"/>
                            <w:vAlign w:val="bottom"/>
                          </w:tcPr>
                          <w:p w14:paraId="5224C758" w14:textId="5ACE5D4D" w:rsidR="001973A2" w:rsidRDefault="001973A2" w:rsidP="00FC3B1B">
                            <w:pPr>
                              <w:pStyle w:val="Nidungvnbn"/>
                              <w:ind w:firstLine="0"/>
                              <w:jc w:val="right"/>
                            </w:pPr>
                            <w:r>
                              <w:rPr>
                                <w:color w:val="000000"/>
                                <w:sz w:val="22"/>
                                <w:szCs w:val="22"/>
                              </w:rPr>
                              <w:t>0.6156</w:t>
                            </w:r>
                          </w:p>
                        </w:tc>
                        <w:tc>
                          <w:tcPr>
                            <w:tcW w:w="994" w:type="dxa"/>
                            <w:vAlign w:val="bottom"/>
                          </w:tcPr>
                          <w:p w14:paraId="68006EA8" w14:textId="39DE429E" w:rsidR="001973A2" w:rsidRDefault="001973A2" w:rsidP="00FC3B1B">
                            <w:pPr>
                              <w:pStyle w:val="Nidungvnbn"/>
                              <w:ind w:firstLine="0"/>
                              <w:jc w:val="right"/>
                            </w:pPr>
                            <w:r>
                              <w:rPr>
                                <w:color w:val="000000"/>
                                <w:sz w:val="22"/>
                                <w:szCs w:val="22"/>
                              </w:rPr>
                              <w:t>0.5897</w:t>
                            </w:r>
                          </w:p>
                        </w:tc>
                        <w:tc>
                          <w:tcPr>
                            <w:tcW w:w="994" w:type="dxa"/>
                            <w:vAlign w:val="bottom"/>
                          </w:tcPr>
                          <w:p w14:paraId="73A20E40" w14:textId="1EAE739A" w:rsidR="001973A2" w:rsidRDefault="001973A2" w:rsidP="00FC3B1B">
                            <w:pPr>
                              <w:pStyle w:val="Nidungvnbn"/>
                              <w:ind w:firstLine="0"/>
                              <w:jc w:val="right"/>
                            </w:pPr>
                            <w:r>
                              <w:rPr>
                                <w:color w:val="000000"/>
                                <w:sz w:val="22"/>
                                <w:szCs w:val="22"/>
                              </w:rPr>
                              <w:t>0.5911</w:t>
                            </w:r>
                          </w:p>
                        </w:tc>
                        <w:tc>
                          <w:tcPr>
                            <w:tcW w:w="951" w:type="dxa"/>
                            <w:vAlign w:val="bottom"/>
                          </w:tcPr>
                          <w:p w14:paraId="2B09AAAE" w14:textId="2595AA5F" w:rsidR="001973A2" w:rsidRDefault="001973A2" w:rsidP="00FC3B1B">
                            <w:pPr>
                              <w:pStyle w:val="Nidungvnbn"/>
                              <w:ind w:firstLine="0"/>
                              <w:jc w:val="right"/>
                            </w:pPr>
                            <w:r>
                              <w:rPr>
                                <w:color w:val="000000"/>
                                <w:sz w:val="22"/>
                                <w:szCs w:val="22"/>
                              </w:rPr>
                              <w:t>861.9</w:t>
                            </w:r>
                          </w:p>
                        </w:tc>
                      </w:tr>
                      <w:tr w:rsidR="001973A2" w14:paraId="166CF9D5" w14:textId="77777777" w:rsidTr="008A62E6">
                        <w:trPr>
                          <w:trHeight w:val="379"/>
                        </w:trPr>
                        <w:tc>
                          <w:tcPr>
                            <w:tcW w:w="900" w:type="dxa"/>
                            <w:vMerge/>
                          </w:tcPr>
                          <w:p w14:paraId="06017B26" w14:textId="77777777" w:rsidR="001973A2" w:rsidRDefault="001973A2" w:rsidP="00FC3B1B">
                            <w:pPr>
                              <w:pStyle w:val="Nidungvnbn"/>
                              <w:ind w:firstLine="0"/>
                              <w:jc w:val="left"/>
                              <w:rPr>
                                <w:b/>
                              </w:rPr>
                            </w:pPr>
                          </w:p>
                        </w:tc>
                        <w:tc>
                          <w:tcPr>
                            <w:tcW w:w="2610" w:type="dxa"/>
                            <w:vAlign w:val="bottom"/>
                          </w:tcPr>
                          <w:p w14:paraId="01DE1629" w14:textId="094CE857" w:rsidR="001973A2" w:rsidRDefault="001973A2" w:rsidP="00FC3B1B">
                            <w:pPr>
                              <w:pStyle w:val="Nidungvnbn"/>
                              <w:ind w:firstLine="0"/>
                              <w:jc w:val="left"/>
                              <w:rPr>
                                <w:b/>
                              </w:rPr>
                            </w:pPr>
                            <w:r>
                              <w:rPr>
                                <w:color w:val="000000"/>
                                <w:sz w:val="22"/>
                                <w:szCs w:val="22"/>
                              </w:rPr>
                              <w:t>CricketZ</w:t>
                            </w:r>
                          </w:p>
                        </w:tc>
                        <w:tc>
                          <w:tcPr>
                            <w:tcW w:w="894" w:type="dxa"/>
                            <w:vAlign w:val="bottom"/>
                          </w:tcPr>
                          <w:p w14:paraId="4004D397" w14:textId="71727030" w:rsidR="001973A2" w:rsidRDefault="001973A2" w:rsidP="00FC3B1B">
                            <w:pPr>
                              <w:pStyle w:val="Nidungvnbn"/>
                              <w:ind w:firstLine="0"/>
                              <w:jc w:val="right"/>
                            </w:pPr>
                            <w:r>
                              <w:rPr>
                                <w:color w:val="000000"/>
                                <w:sz w:val="22"/>
                                <w:szCs w:val="22"/>
                              </w:rPr>
                              <w:t>0.6333</w:t>
                            </w:r>
                          </w:p>
                        </w:tc>
                        <w:tc>
                          <w:tcPr>
                            <w:tcW w:w="912" w:type="dxa"/>
                            <w:vAlign w:val="bottom"/>
                          </w:tcPr>
                          <w:p w14:paraId="143614FD" w14:textId="0DA7A0A5" w:rsidR="001973A2" w:rsidRDefault="001973A2" w:rsidP="00FC3B1B">
                            <w:pPr>
                              <w:pStyle w:val="Nidungvnbn"/>
                              <w:ind w:firstLine="0"/>
                              <w:jc w:val="right"/>
                            </w:pPr>
                            <w:r>
                              <w:rPr>
                                <w:color w:val="000000"/>
                                <w:sz w:val="22"/>
                                <w:szCs w:val="22"/>
                              </w:rPr>
                              <w:t>0.6308</w:t>
                            </w:r>
                          </w:p>
                        </w:tc>
                        <w:tc>
                          <w:tcPr>
                            <w:tcW w:w="912" w:type="dxa"/>
                            <w:vAlign w:val="bottom"/>
                          </w:tcPr>
                          <w:p w14:paraId="79CFFC48" w14:textId="60F62427" w:rsidR="001973A2" w:rsidRDefault="001973A2" w:rsidP="00FC3B1B">
                            <w:pPr>
                              <w:pStyle w:val="Nidungvnbn"/>
                              <w:ind w:firstLine="0"/>
                              <w:jc w:val="right"/>
                            </w:pPr>
                            <w:r>
                              <w:rPr>
                                <w:color w:val="000000"/>
                                <w:sz w:val="22"/>
                                <w:szCs w:val="22"/>
                              </w:rPr>
                              <w:t>0.622</w:t>
                            </w:r>
                          </w:p>
                        </w:tc>
                        <w:tc>
                          <w:tcPr>
                            <w:tcW w:w="1077" w:type="dxa"/>
                            <w:vAlign w:val="bottom"/>
                          </w:tcPr>
                          <w:p w14:paraId="3B0E5636" w14:textId="6E4ABEB0" w:rsidR="001973A2" w:rsidRDefault="001973A2" w:rsidP="00FC3B1B">
                            <w:pPr>
                              <w:pStyle w:val="Nidungvnbn"/>
                              <w:ind w:firstLine="0"/>
                              <w:jc w:val="right"/>
                            </w:pPr>
                            <w:r>
                              <w:rPr>
                                <w:color w:val="000000"/>
                                <w:sz w:val="22"/>
                                <w:szCs w:val="22"/>
                              </w:rPr>
                              <w:t>1100.4</w:t>
                            </w:r>
                          </w:p>
                        </w:tc>
                        <w:tc>
                          <w:tcPr>
                            <w:tcW w:w="994" w:type="dxa"/>
                            <w:vAlign w:val="bottom"/>
                          </w:tcPr>
                          <w:p w14:paraId="300E196E" w14:textId="79B5C6AA" w:rsidR="001973A2" w:rsidRDefault="001973A2" w:rsidP="00FC3B1B">
                            <w:pPr>
                              <w:pStyle w:val="Nidungvnbn"/>
                              <w:ind w:firstLine="0"/>
                              <w:jc w:val="right"/>
                            </w:pPr>
                            <w:r>
                              <w:rPr>
                                <w:color w:val="000000"/>
                                <w:sz w:val="22"/>
                                <w:szCs w:val="22"/>
                              </w:rPr>
                              <w:t>0.5817</w:t>
                            </w:r>
                          </w:p>
                        </w:tc>
                        <w:tc>
                          <w:tcPr>
                            <w:tcW w:w="994" w:type="dxa"/>
                            <w:vAlign w:val="bottom"/>
                          </w:tcPr>
                          <w:p w14:paraId="27F25333" w14:textId="4D9364E3" w:rsidR="001973A2" w:rsidRDefault="001973A2" w:rsidP="00FC3B1B">
                            <w:pPr>
                              <w:pStyle w:val="Nidungvnbn"/>
                              <w:ind w:firstLine="0"/>
                              <w:jc w:val="right"/>
                            </w:pPr>
                            <w:r>
                              <w:rPr>
                                <w:color w:val="000000"/>
                                <w:sz w:val="22"/>
                                <w:szCs w:val="22"/>
                              </w:rPr>
                              <w:t>0.5538</w:t>
                            </w:r>
                          </w:p>
                        </w:tc>
                        <w:tc>
                          <w:tcPr>
                            <w:tcW w:w="994" w:type="dxa"/>
                            <w:vAlign w:val="bottom"/>
                          </w:tcPr>
                          <w:p w14:paraId="166E94E3" w14:textId="2A923F7E" w:rsidR="001973A2" w:rsidRDefault="001973A2" w:rsidP="00FC3B1B">
                            <w:pPr>
                              <w:pStyle w:val="Nidungvnbn"/>
                              <w:ind w:firstLine="0"/>
                              <w:jc w:val="right"/>
                            </w:pPr>
                            <w:r>
                              <w:rPr>
                                <w:color w:val="000000"/>
                                <w:sz w:val="22"/>
                                <w:szCs w:val="22"/>
                              </w:rPr>
                              <w:t>0.5518</w:t>
                            </w:r>
                          </w:p>
                        </w:tc>
                        <w:tc>
                          <w:tcPr>
                            <w:tcW w:w="951" w:type="dxa"/>
                            <w:vAlign w:val="bottom"/>
                          </w:tcPr>
                          <w:p w14:paraId="2B527546" w14:textId="479A953F" w:rsidR="001973A2" w:rsidRDefault="001973A2" w:rsidP="00FC3B1B">
                            <w:pPr>
                              <w:pStyle w:val="Nidungvnbn"/>
                              <w:ind w:firstLine="0"/>
                              <w:jc w:val="right"/>
                            </w:pPr>
                            <w:r>
                              <w:rPr>
                                <w:color w:val="000000"/>
                                <w:sz w:val="22"/>
                                <w:szCs w:val="22"/>
                              </w:rPr>
                              <w:t>858.8</w:t>
                            </w:r>
                          </w:p>
                        </w:tc>
                      </w:tr>
                    </w:tbl>
                    <w:p w14:paraId="3D5EB02D" w14:textId="77777777" w:rsidR="001973A2" w:rsidRDefault="001973A2" w:rsidP="009443F8">
                      <w:pPr>
                        <w:jc w:val="right"/>
                      </w:pPr>
                    </w:p>
                  </w:txbxContent>
                </v:textbox>
                <w10:wrap anchorx="margin"/>
              </v:shape>
            </w:pict>
          </mc:Fallback>
        </mc:AlternateContent>
      </w:r>
      <w:bookmarkEnd w:id="190"/>
      <w:bookmarkEnd w:id="191"/>
      <w:bookmarkEnd w:id="192"/>
      <w:bookmarkEnd w:id="193"/>
    </w:p>
    <w:p w14:paraId="070E45A0" w14:textId="6A53434B" w:rsidR="00341D97" w:rsidRDefault="00341D97" w:rsidP="00F705E6">
      <w:pPr>
        <w:pStyle w:val="Tiumccp1"/>
        <w:rPr>
          <w:lang w:val="vi-VN"/>
        </w:rPr>
      </w:pPr>
    </w:p>
    <w:p w14:paraId="2522A981" w14:textId="353A0126" w:rsidR="00341D97" w:rsidRDefault="00341D97" w:rsidP="00F705E6">
      <w:pPr>
        <w:pStyle w:val="Tiumccp1"/>
        <w:rPr>
          <w:lang w:val="vi-VN"/>
        </w:rPr>
      </w:pPr>
    </w:p>
    <w:p w14:paraId="21F09EC9" w14:textId="7D8ED40A" w:rsidR="00341D97" w:rsidRDefault="00341D97" w:rsidP="00F705E6">
      <w:pPr>
        <w:pStyle w:val="Tiumccp1"/>
        <w:rPr>
          <w:lang w:val="vi-VN"/>
        </w:rPr>
      </w:pPr>
    </w:p>
    <w:p w14:paraId="69F0EE88" w14:textId="6E25F5C3" w:rsidR="00341D97" w:rsidRDefault="00341D97" w:rsidP="00F705E6">
      <w:pPr>
        <w:pStyle w:val="Tiumccp1"/>
        <w:rPr>
          <w:lang w:val="vi-VN"/>
        </w:rPr>
      </w:pPr>
    </w:p>
    <w:p w14:paraId="676B7418" w14:textId="6EC37DEC" w:rsidR="00341D97" w:rsidRDefault="00341D97" w:rsidP="00F705E6">
      <w:pPr>
        <w:pStyle w:val="Tiumccp1"/>
        <w:rPr>
          <w:lang w:val="vi-VN"/>
        </w:rPr>
      </w:pPr>
    </w:p>
    <w:p w14:paraId="0C1BDB58" w14:textId="6C88483E" w:rsidR="00341D97" w:rsidRDefault="00341D97" w:rsidP="00F705E6">
      <w:pPr>
        <w:pStyle w:val="Tiumccp1"/>
        <w:rPr>
          <w:lang w:val="vi-VN"/>
        </w:rPr>
      </w:pPr>
    </w:p>
    <w:p w14:paraId="762A4385" w14:textId="7145E0BB" w:rsidR="00341D97" w:rsidRDefault="00341D97" w:rsidP="00F705E6">
      <w:pPr>
        <w:pStyle w:val="Tiumccp1"/>
        <w:rPr>
          <w:lang w:val="vi-VN"/>
        </w:rPr>
      </w:pPr>
    </w:p>
    <w:p w14:paraId="3A8EF5E9" w14:textId="77777777" w:rsidR="00341D97" w:rsidRDefault="00341D97" w:rsidP="00F705E6">
      <w:pPr>
        <w:pStyle w:val="Tiumccp1"/>
        <w:rPr>
          <w:lang w:val="vi-VN"/>
        </w:rPr>
      </w:pPr>
    </w:p>
    <w:p w14:paraId="33C28794" w14:textId="77777777" w:rsidR="00341D97" w:rsidRDefault="00341D97" w:rsidP="00F705E6">
      <w:pPr>
        <w:pStyle w:val="Tiumccp1"/>
        <w:rPr>
          <w:lang w:val="vi-VN"/>
        </w:rPr>
      </w:pPr>
    </w:p>
    <w:p w14:paraId="16681032" w14:textId="74A6E33E" w:rsidR="00341D97" w:rsidRDefault="00341D97" w:rsidP="00F705E6">
      <w:pPr>
        <w:pStyle w:val="Tiumccp1"/>
        <w:rPr>
          <w:lang w:val="vi-VN"/>
        </w:rPr>
      </w:pPr>
    </w:p>
    <w:p w14:paraId="1C9E021A" w14:textId="17A82544" w:rsidR="00341D97" w:rsidRDefault="00341D97" w:rsidP="00F705E6">
      <w:pPr>
        <w:pStyle w:val="Tiumccp1"/>
        <w:rPr>
          <w:lang w:val="vi-VN"/>
        </w:rPr>
      </w:pPr>
    </w:p>
    <w:p w14:paraId="4475C385" w14:textId="31CEA8CA" w:rsidR="00341D97" w:rsidRDefault="00341D97" w:rsidP="00F705E6">
      <w:pPr>
        <w:pStyle w:val="Tiumccp1"/>
        <w:rPr>
          <w:lang w:val="vi-VN"/>
        </w:rPr>
      </w:pPr>
    </w:p>
    <w:p w14:paraId="305BFA52" w14:textId="1CDF4AEA" w:rsidR="00341D97" w:rsidRDefault="00341D97" w:rsidP="00F705E6">
      <w:pPr>
        <w:pStyle w:val="Tiumccp1"/>
        <w:rPr>
          <w:lang w:val="vi-VN"/>
        </w:rPr>
      </w:pPr>
    </w:p>
    <w:p w14:paraId="39BD7407" w14:textId="14DBFF35" w:rsidR="00341D97" w:rsidRDefault="00341D97" w:rsidP="00F705E6">
      <w:pPr>
        <w:pStyle w:val="Tiumccp1"/>
        <w:rPr>
          <w:lang w:val="vi-VN"/>
        </w:rPr>
      </w:pPr>
    </w:p>
    <w:p w14:paraId="2F4CC491" w14:textId="5108AB98" w:rsidR="00341D97" w:rsidRDefault="00341D97" w:rsidP="00F705E6">
      <w:pPr>
        <w:pStyle w:val="Tiumccp1"/>
        <w:rPr>
          <w:lang w:val="vi-VN"/>
        </w:rPr>
      </w:pPr>
    </w:p>
    <w:p w14:paraId="7747D518" w14:textId="77777777" w:rsidR="00341D97" w:rsidRDefault="00341D97" w:rsidP="00F705E6">
      <w:pPr>
        <w:pStyle w:val="Tiumccp1"/>
        <w:rPr>
          <w:lang w:val="vi-VN"/>
        </w:rPr>
      </w:pPr>
    </w:p>
    <w:p w14:paraId="54C65303" w14:textId="77777777" w:rsidR="00341D97" w:rsidRDefault="00341D97" w:rsidP="00F705E6">
      <w:pPr>
        <w:pStyle w:val="Tiumccp1"/>
        <w:rPr>
          <w:lang w:val="vi-VN"/>
        </w:rPr>
      </w:pPr>
    </w:p>
    <w:p w14:paraId="02609BFD" w14:textId="3B83FBE9" w:rsidR="00341D97" w:rsidRDefault="00341D97" w:rsidP="00F705E6">
      <w:pPr>
        <w:pStyle w:val="Tiumccp1"/>
        <w:rPr>
          <w:lang w:val="vi-VN"/>
        </w:rPr>
      </w:pPr>
    </w:p>
    <w:p w14:paraId="6250939F" w14:textId="77777777" w:rsidR="00341D97" w:rsidRDefault="00341D97" w:rsidP="00F705E6">
      <w:pPr>
        <w:pStyle w:val="Tiumccp1"/>
        <w:rPr>
          <w:lang w:val="vi-VN"/>
        </w:rPr>
      </w:pPr>
    </w:p>
    <w:p w14:paraId="5B11069C" w14:textId="77777777" w:rsidR="00341D97" w:rsidRDefault="00341D97" w:rsidP="00F705E6">
      <w:pPr>
        <w:pStyle w:val="Tiumccp1"/>
        <w:rPr>
          <w:lang w:val="vi-VN"/>
        </w:rPr>
      </w:pPr>
    </w:p>
    <w:p w14:paraId="7ACA5351" w14:textId="5E5327EA" w:rsidR="008132D3" w:rsidRDefault="008132D3">
      <w:pPr>
        <w:spacing w:after="200" w:line="276" w:lineRule="auto"/>
        <w:rPr>
          <w:b/>
          <w:sz w:val="28"/>
          <w:szCs w:val="28"/>
          <w:lang w:val="vi-VN"/>
        </w:rPr>
      </w:pPr>
      <w:r>
        <w:rPr>
          <w:lang w:val="vi-VN"/>
        </w:rPr>
        <w:br w:type="page"/>
      </w:r>
    </w:p>
    <w:p w14:paraId="435F44B6" w14:textId="24E9906B" w:rsidR="00073413" w:rsidRDefault="00073413" w:rsidP="00F705E6">
      <w:pPr>
        <w:pStyle w:val="Tiumccp1"/>
        <w:rPr>
          <w:lang w:val="vi-VN"/>
        </w:rPr>
      </w:pPr>
    </w:p>
    <w:p w14:paraId="411B1333" w14:textId="608111A2" w:rsidR="00073413" w:rsidRDefault="00073413" w:rsidP="00F705E6">
      <w:pPr>
        <w:pStyle w:val="Tiumccp1"/>
        <w:rPr>
          <w:lang w:val="vi-VN"/>
        </w:rPr>
      </w:pPr>
    </w:p>
    <w:p w14:paraId="0E27BC9B" w14:textId="528E62F8" w:rsidR="00073413" w:rsidRDefault="00EB2513" w:rsidP="00F705E6">
      <w:pPr>
        <w:pStyle w:val="Tiumccp1"/>
        <w:rPr>
          <w:lang w:val="vi-VN"/>
        </w:rPr>
      </w:pPr>
      <w:bookmarkStart w:id="194" w:name="_Toc44339217"/>
      <w:bookmarkStart w:id="195" w:name="_Toc44580981"/>
      <w:bookmarkStart w:id="196" w:name="_Toc44595638"/>
      <w:bookmarkStart w:id="197" w:name="_Toc44596621"/>
      <w:r>
        <w:rPr>
          <w:noProof/>
          <w:lang w:val="vi-VN" w:eastAsia="vi-VN"/>
        </w:rPr>
        <mc:AlternateContent>
          <mc:Choice Requires="wps">
            <w:drawing>
              <wp:anchor distT="0" distB="0" distL="114300" distR="114300" simplePos="0" relativeHeight="251663360" behindDoc="0" locked="0" layoutInCell="1" allowOverlap="1" wp14:anchorId="1D4F50BD" wp14:editId="6001EC38">
                <wp:simplePos x="0" y="0"/>
                <wp:positionH relativeFrom="margin">
                  <wp:posOffset>-1118553</wp:posOffset>
                </wp:positionH>
                <wp:positionV relativeFrom="paragraph">
                  <wp:posOffset>192087</wp:posOffset>
                </wp:positionV>
                <wp:extent cx="7763510" cy="5993765"/>
                <wp:effectExtent l="8572" t="0" r="17463" b="17462"/>
                <wp:wrapNone/>
                <wp:docPr id="19" name="Text Box 19"/>
                <wp:cNvGraphicFramePr/>
                <a:graphic xmlns:a="http://schemas.openxmlformats.org/drawingml/2006/main">
                  <a:graphicData uri="http://schemas.microsoft.com/office/word/2010/wordprocessingShape">
                    <wps:wsp>
                      <wps:cNvSpPr txBox="1"/>
                      <wps:spPr>
                        <a:xfrm rot="5400000">
                          <a:off x="0" y="0"/>
                          <a:ext cx="7763510" cy="599376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3060"/>
                              <w:gridCol w:w="900"/>
                              <w:gridCol w:w="900"/>
                              <w:gridCol w:w="828"/>
                              <w:gridCol w:w="1077"/>
                              <w:gridCol w:w="994"/>
                              <w:gridCol w:w="994"/>
                              <w:gridCol w:w="994"/>
                              <w:gridCol w:w="1233"/>
                            </w:tblGrid>
                            <w:tr w:rsidR="001973A2" w14:paraId="0807C8CC" w14:textId="77777777" w:rsidTr="00C84945">
                              <w:trPr>
                                <w:trHeight w:val="379"/>
                              </w:trPr>
                              <w:tc>
                                <w:tcPr>
                                  <w:tcW w:w="805" w:type="dxa"/>
                                  <w:vMerge w:val="restart"/>
                                  <w:vAlign w:val="center"/>
                                </w:tcPr>
                                <w:p w14:paraId="79385156" w14:textId="3D6F08FD" w:rsidR="001973A2" w:rsidRDefault="001973A2" w:rsidP="00BC494C">
                                  <w:pPr>
                                    <w:pStyle w:val="Nidungvnbn"/>
                                    <w:ind w:firstLine="0"/>
                                    <w:jc w:val="center"/>
                                    <w:rPr>
                                      <w:b/>
                                    </w:rPr>
                                  </w:pPr>
                                  <w:r>
                                    <w:rPr>
                                      <w:b/>
                                    </w:rPr>
                                    <w:t xml:space="preserve">Tên phânloại </w:t>
                                  </w:r>
                                </w:p>
                              </w:tc>
                              <w:tc>
                                <w:tcPr>
                                  <w:tcW w:w="3060" w:type="dxa"/>
                                  <w:vMerge w:val="restart"/>
                                  <w:vAlign w:val="center"/>
                                </w:tcPr>
                                <w:p w14:paraId="009543DC" w14:textId="3AB3B017" w:rsidR="001973A2" w:rsidRDefault="001973A2" w:rsidP="00BC494C">
                                  <w:pPr>
                                    <w:pStyle w:val="Nidungvnbn"/>
                                    <w:ind w:firstLine="0"/>
                                    <w:jc w:val="center"/>
                                    <w:rPr>
                                      <w:b/>
                                    </w:rPr>
                                  </w:pPr>
                                  <w:r>
                                    <w:rPr>
                                      <w:b/>
                                    </w:rPr>
                                    <w:t>Tên tập dữ liệu</w:t>
                                  </w:r>
                                </w:p>
                              </w:tc>
                              <w:tc>
                                <w:tcPr>
                                  <w:tcW w:w="3705" w:type="dxa"/>
                                  <w:gridSpan w:val="4"/>
                                </w:tcPr>
                                <w:p w14:paraId="79590CE2" w14:textId="77777777" w:rsidR="001973A2" w:rsidRDefault="001973A2" w:rsidP="00BC494C">
                                  <w:pPr>
                                    <w:pStyle w:val="Nidungvnbn"/>
                                    <w:ind w:firstLine="0"/>
                                    <w:jc w:val="center"/>
                                    <w:rPr>
                                      <w:b/>
                                    </w:rPr>
                                  </w:pPr>
                                  <w:r>
                                    <w:rPr>
                                      <w:b/>
                                    </w:rPr>
                                    <w:t>Nhóm tác giả</w:t>
                                  </w:r>
                                </w:p>
                                <w:p w14:paraId="6850429F" w14:textId="77777777" w:rsidR="001973A2" w:rsidRDefault="001973A2" w:rsidP="00BC494C">
                                  <w:pPr>
                                    <w:pStyle w:val="Nidungvnbn"/>
                                    <w:ind w:firstLine="0"/>
                                    <w:jc w:val="center"/>
                                    <w:rPr>
                                      <w:b/>
                                    </w:rPr>
                                  </w:pPr>
                                  <w:r>
                                    <w:rPr>
                                      <w:b/>
                                    </w:rPr>
                                    <w:t>tiền thực nghiệm</w:t>
                                  </w:r>
                                </w:p>
                              </w:tc>
                              <w:tc>
                                <w:tcPr>
                                  <w:tcW w:w="4215" w:type="dxa"/>
                                  <w:gridSpan w:val="4"/>
                                </w:tcPr>
                                <w:p w14:paraId="371F5294" w14:textId="77777777" w:rsidR="001973A2" w:rsidRDefault="001973A2" w:rsidP="00BC494C">
                                  <w:pPr>
                                    <w:pStyle w:val="Nidungvnbn"/>
                                    <w:ind w:firstLine="0"/>
                                    <w:jc w:val="center"/>
                                    <w:rPr>
                                      <w:b/>
                                    </w:rPr>
                                  </w:pPr>
                                  <w:r>
                                    <w:rPr>
                                      <w:b/>
                                    </w:rPr>
                                    <w:t>Thực nghiệm</w:t>
                                  </w:r>
                                </w:p>
                                <w:p w14:paraId="65D357CA" w14:textId="777DFC0E" w:rsidR="001973A2" w:rsidRDefault="001973A2" w:rsidP="00BC494C">
                                  <w:pPr>
                                    <w:pStyle w:val="Nidungvnbn"/>
                                    <w:ind w:firstLine="0"/>
                                    <w:jc w:val="center"/>
                                    <w:rPr>
                                      <w:b/>
                                    </w:rPr>
                                  </w:pPr>
                                  <w:r>
                                    <w:rPr>
                                      <w:b/>
                                    </w:rPr>
                                    <w:t>của bản thân</w:t>
                                  </w:r>
                                </w:p>
                              </w:tc>
                            </w:tr>
                            <w:tr w:rsidR="001973A2" w14:paraId="517C7856" w14:textId="77777777" w:rsidTr="00C84945">
                              <w:trPr>
                                <w:trHeight w:val="379"/>
                              </w:trPr>
                              <w:tc>
                                <w:tcPr>
                                  <w:tcW w:w="805" w:type="dxa"/>
                                  <w:vMerge/>
                                </w:tcPr>
                                <w:p w14:paraId="2DAEEB90" w14:textId="77777777" w:rsidR="001973A2" w:rsidRDefault="001973A2" w:rsidP="00C17EA6">
                                  <w:pPr>
                                    <w:pStyle w:val="Nidungvnbn"/>
                                    <w:jc w:val="center"/>
                                    <w:rPr>
                                      <w:b/>
                                    </w:rPr>
                                  </w:pPr>
                                </w:p>
                              </w:tc>
                              <w:tc>
                                <w:tcPr>
                                  <w:tcW w:w="3060" w:type="dxa"/>
                                  <w:vMerge/>
                                </w:tcPr>
                                <w:p w14:paraId="2A8FC8A8" w14:textId="77777777" w:rsidR="001973A2" w:rsidRDefault="001973A2" w:rsidP="00C17EA6">
                                  <w:pPr>
                                    <w:pStyle w:val="Nidungvnbn"/>
                                    <w:jc w:val="center"/>
                                    <w:rPr>
                                      <w:b/>
                                    </w:rPr>
                                  </w:pPr>
                                </w:p>
                              </w:tc>
                              <w:tc>
                                <w:tcPr>
                                  <w:tcW w:w="900" w:type="dxa"/>
                                </w:tcPr>
                                <w:p w14:paraId="6911AA99" w14:textId="77777777" w:rsidR="001973A2" w:rsidRDefault="001973A2" w:rsidP="00C17EA6">
                                  <w:pPr>
                                    <w:pStyle w:val="Nidungvnbn"/>
                                    <w:ind w:firstLine="0"/>
                                    <w:jc w:val="center"/>
                                    <w:rPr>
                                      <w:b/>
                                      <w:sz w:val="24"/>
                                      <w:szCs w:val="24"/>
                                    </w:rPr>
                                  </w:pPr>
                                  <w:r>
                                    <w:rPr>
                                      <w:b/>
                                    </w:rPr>
                                    <w:t>Pre</w:t>
                                  </w:r>
                                </w:p>
                              </w:tc>
                              <w:tc>
                                <w:tcPr>
                                  <w:tcW w:w="900" w:type="dxa"/>
                                </w:tcPr>
                                <w:p w14:paraId="65CA9A0E" w14:textId="77777777" w:rsidR="001973A2" w:rsidRDefault="001973A2" w:rsidP="00C17EA6">
                                  <w:pPr>
                                    <w:pStyle w:val="Nidungvnbn"/>
                                    <w:ind w:firstLine="0"/>
                                    <w:jc w:val="center"/>
                                    <w:rPr>
                                      <w:b/>
                                    </w:rPr>
                                  </w:pPr>
                                  <w:r>
                                    <w:rPr>
                                      <w:b/>
                                    </w:rPr>
                                    <w:t>Acc</w:t>
                                  </w:r>
                                </w:p>
                              </w:tc>
                              <w:tc>
                                <w:tcPr>
                                  <w:tcW w:w="828" w:type="dxa"/>
                                </w:tcPr>
                                <w:p w14:paraId="2884E933" w14:textId="77777777" w:rsidR="001973A2" w:rsidRDefault="001973A2" w:rsidP="00C17EA6">
                                  <w:pPr>
                                    <w:pStyle w:val="Nidungvnbn"/>
                                    <w:ind w:firstLine="0"/>
                                    <w:jc w:val="center"/>
                                    <w:rPr>
                                      <w:b/>
                                      <w:sz w:val="24"/>
                                      <w:szCs w:val="24"/>
                                    </w:rPr>
                                  </w:pPr>
                                  <w:r>
                                    <w:rPr>
                                      <w:b/>
                                    </w:rPr>
                                    <w:t>Rec</w:t>
                                  </w:r>
                                </w:p>
                              </w:tc>
                              <w:tc>
                                <w:tcPr>
                                  <w:tcW w:w="1077" w:type="dxa"/>
                                </w:tcPr>
                                <w:p w14:paraId="0DF30267" w14:textId="77777777" w:rsidR="001973A2" w:rsidRDefault="001973A2" w:rsidP="00C17EA6">
                                  <w:pPr>
                                    <w:pStyle w:val="Nidungvnbn"/>
                                    <w:ind w:firstLine="0"/>
                                    <w:jc w:val="center"/>
                                    <w:rPr>
                                      <w:b/>
                                    </w:rPr>
                                  </w:pPr>
                                  <w:r>
                                    <w:rPr>
                                      <w:b/>
                                      <w:lang w:val="vi-VN"/>
                                    </w:rPr>
                                    <w:t>TrT</w:t>
                                  </w:r>
                                </w:p>
                              </w:tc>
                              <w:tc>
                                <w:tcPr>
                                  <w:tcW w:w="994" w:type="dxa"/>
                                </w:tcPr>
                                <w:p w14:paraId="3EAFD7B9" w14:textId="77777777" w:rsidR="001973A2" w:rsidRDefault="001973A2" w:rsidP="00C17EA6">
                                  <w:pPr>
                                    <w:pStyle w:val="Nidungvnbn"/>
                                    <w:ind w:firstLine="0"/>
                                    <w:jc w:val="center"/>
                                    <w:rPr>
                                      <w:b/>
                                      <w:sz w:val="24"/>
                                      <w:szCs w:val="24"/>
                                    </w:rPr>
                                  </w:pPr>
                                  <w:r>
                                    <w:rPr>
                                      <w:b/>
                                    </w:rPr>
                                    <w:t>Pre</w:t>
                                  </w:r>
                                </w:p>
                              </w:tc>
                              <w:tc>
                                <w:tcPr>
                                  <w:tcW w:w="994" w:type="dxa"/>
                                </w:tcPr>
                                <w:p w14:paraId="7AF3B7C9" w14:textId="77777777" w:rsidR="001973A2" w:rsidRDefault="001973A2" w:rsidP="00C17EA6">
                                  <w:pPr>
                                    <w:pStyle w:val="Nidungvnbn"/>
                                    <w:ind w:firstLine="0"/>
                                    <w:jc w:val="center"/>
                                    <w:rPr>
                                      <w:b/>
                                    </w:rPr>
                                  </w:pPr>
                                  <w:r>
                                    <w:rPr>
                                      <w:b/>
                                    </w:rPr>
                                    <w:t>Acc</w:t>
                                  </w:r>
                                </w:p>
                              </w:tc>
                              <w:tc>
                                <w:tcPr>
                                  <w:tcW w:w="994" w:type="dxa"/>
                                </w:tcPr>
                                <w:p w14:paraId="72DE8337" w14:textId="77777777" w:rsidR="001973A2" w:rsidRDefault="001973A2" w:rsidP="00C17EA6">
                                  <w:pPr>
                                    <w:pStyle w:val="Nidungvnbn"/>
                                    <w:ind w:firstLine="0"/>
                                    <w:jc w:val="center"/>
                                    <w:rPr>
                                      <w:b/>
                                      <w:sz w:val="24"/>
                                      <w:szCs w:val="24"/>
                                    </w:rPr>
                                  </w:pPr>
                                  <w:r>
                                    <w:rPr>
                                      <w:b/>
                                    </w:rPr>
                                    <w:t>Rec</w:t>
                                  </w:r>
                                </w:p>
                              </w:tc>
                              <w:tc>
                                <w:tcPr>
                                  <w:tcW w:w="1233" w:type="dxa"/>
                                </w:tcPr>
                                <w:p w14:paraId="5D5CD615" w14:textId="77777777" w:rsidR="001973A2" w:rsidRDefault="001973A2" w:rsidP="00C17EA6">
                                  <w:pPr>
                                    <w:pStyle w:val="Nidungvnbn"/>
                                    <w:ind w:firstLine="0"/>
                                    <w:jc w:val="center"/>
                                    <w:rPr>
                                      <w:b/>
                                    </w:rPr>
                                  </w:pPr>
                                  <w:r>
                                    <w:rPr>
                                      <w:b/>
                                    </w:rPr>
                                    <w:t>TrT</w:t>
                                  </w:r>
                                </w:p>
                              </w:tc>
                            </w:tr>
                            <w:tr w:rsidR="001973A2" w14:paraId="4B26F8F3" w14:textId="77777777" w:rsidTr="00C84945">
                              <w:trPr>
                                <w:trHeight w:val="379"/>
                              </w:trPr>
                              <w:tc>
                                <w:tcPr>
                                  <w:tcW w:w="805" w:type="dxa"/>
                                  <w:vMerge w:val="restart"/>
                                  <w:vAlign w:val="center"/>
                                </w:tcPr>
                                <w:p w14:paraId="2F2149D8" w14:textId="56F00007" w:rsidR="001973A2" w:rsidRPr="004F4D57" w:rsidRDefault="001973A2" w:rsidP="00C84945">
                                  <w:pPr>
                                    <w:pStyle w:val="Nidungvnbn"/>
                                    <w:ind w:firstLine="0"/>
                                    <w:jc w:val="center"/>
                                  </w:pPr>
                                  <w:r w:rsidRPr="004F4D57">
                                    <w:t>MLP</w:t>
                                  </w:r>
                                </w:p>
                              </w:tc>
                              <w:tc>
                                <w:tcPr>
                                  <w:tcW w:w="3060" w:type="dxa"/>
                                  <w:vAlign w:val="bottom"/>
                                </w:tcPr>
                                <w:p w14:paraId="2B1AABB4" w14:textId="070D1C51" w:rsidR="001973A2" w:rsidRDefault="001973A2" w:rsidP="00C84945">
                                  <w:pPr>
                                    <w:pStyle w:val="Nidungvnbn"/>
                                    <w:ind w:firstLine="0"/>
                                    <w:jc w:val="left"/>
                                    <w:rPr>
                                      <w:b/>
                                    </w:rPr>
                                  </w:pPr>
                                  <w:r>
                                    <w:rPr>
                                      <w:color w:val="000000"/>
                                      <w:sz w:val="22"/>
                                      <w:szCs w:val="22"/>
                                    </w:rPr>
                                    <w:t>Crop</w:t>
                                  </w:r>
                                </w:p>
                              </w:tc>
                              <w:tc>
                                <w:tcPr>
                                  <w:tcW w:w="900" w:type="dxa"/>
                                  <w:vAlign w:val="bottom"/>
                                </w:tcPr>
                                <w:p w14:paraId="3939CFC3" w14:textId="3CB9B78F" w:rsidR="001973A2" w:rsidRDefault="001973A2" w:rsidP="00C84945">
                                  <w:pPr>
                                    <w:pStyle w:val="Nidungvnbn"/>
                                    <w:ind w:firstLine="0"/>
                                    <w:jc w:val="right"/>
                                  </w:pPr>
                                  <w:r>
                                    <w:rPr>
                                      <w:color w:val="000000"/>
                                      <w:sz w:val="22"/>
                                      <w:szCs w:val="22"/>
                                    </w:rPr>
                                    <w:t>0.6561</w:t>
                                  </w:r>
                                </w:p>
                              </w:tc>
                              <w:tc>
                                <w:tcPr>
                                  <w:tcW w:w="900" w:type="dxa"/>
                                  <w:vAlign w:val="bottom"/>
                                </w:tcPr>
                                <w:p w14:paraId="79E44E98" w14:textId="5DB8EC36" w:rsidR="001973A2" w:rsidRDefault="001973A2" w:rsidP="00C84945">
                                  <w:pPr>
                                    <w:pStyle w:val="Nidungvnbn"/>
                                    <w:ind w:firstLine="0"/>
                                    <w:jc w:val="right"/>
                                  </w:pPr>
                                  <w:r>
                                    <w:rPr>
                                      <w:color w:val="000000"/>
                                      <w:sz w:val="22"/>
                                      <w:szCs w:val="22"/>
                                    </w:rPr>
                                    <w:t>0.5915</w:t>
                                  </w:r>
                                </w:p>
                              </w:tc>
                              <w:tc>
                                <w:tcPr>
                                  <w:tcW w:w="828" w:type="dxa"/>
                                  <w:vAlign w:val="bottom"/>
                                </w:tcPr>
                                <w:p w14:paraId="46A8067E" w14:textId="41120EF7" w:rsidR="001973A2" w:rsidRDefault="001973A2" w:rsidP="00C84945">
                                  <w:pPr>
                                    <w:pStyle w:val="Nidungvnbn"/>
                                    <w:ind w:firstLine="0"/>
                                    <w:jc w:val="right"/>
                                  </w:pPr>
                                  <w:r>
                                    <w:rPr>
                                      <w:color w:val="000000"/>
                                      <w:sz w:val="22"/>
                                      <w:szCs w:val="22"/>
                                    </w:rPr>
                                    <w:t>0.5915</w:t>
                                  </w:r>
                                </w:p>
                              </w:tc>
                              <w:tc>
                                <w:tcPr>
                                  <w:tcW w:w="1077" w:type="dxa"/>
                                  <w:vAlign w:val="bottom"/>
                                </w:tcPr>
                                <w:p w14:paraId="370DF18E" w14:textId="400CBFA9" w:rsidR="001973A2" w:rsidRDefault="001973A2" w:rsidP="00C84945">
                                  <w:pPr>
                                    <w:pStyle w:val="Nidungvnbn"/>
                                    <w:ind w:firstLine="0"/>
                                    <w:jc w:val="right"/>
                                  </w:pPr>
                                  <w:r>
                                    <w:rPr>
                                      <w:color w:val="000000"/>
                                      <w:sz w:val="22"/>
                                      <w:szCs w:val="22"/>
                                    </w:rPr>
                                    <w:t>25613.9</w:t>
                                  </w:r>
                                </w:p>
                              </w:tc>
                              <w:tc>
                                <w:tcPr>
                                  <w:tcW w:w="994" w:type="dxa"/>
                                  <w:vAlign w:val="bottom"/>
                                </w:tcPr>
                                <w:p w14:paraId="2CF8B000" w14:textId="00813C52" w:rsidR="001973A2" w:rsidRDefault="001973A2" w:rsidP="000E25C2">
                                  <w:pPr>
                                    <w:pStyle w:val="Nidungvnbn"/>
                                    <w:ind w:firstLine="0"/>
                                    <w:jc w:val="right"/>
                                  </w:pPr>
                                  <w:r>
                                    <w:rPr>
                                      <w:color w:val="000000"/>
                                      <w:sz w:val="22"/>
                                      <w:szCs w:val="22"/>
                                    </w:rPr>
                                    <w:t>0.6977</w:t>
                                  </w:r>
                                </w:p>
                              </w:tc>
                              <w:tc>
                                <w:tcPr>
                                  <w:tcW w:w="994" w:type="dxa"/>
                                  <w:vAlign w:val="bottom"/>
                                </w:tcPr>
                                <w:p w14:paraId="5B84BA8D" w14:textId="78F3B52E" w:rsidR="001973A2" w:rsidRDefault="001973A2" w:rsidP="000E25C2">
                                  <w:pPr>
                                    <w:pStyle w:val="Nidungvnbn"/>
                                    <w:ind w:firstLine="0"/>
                                    <w:jc w:val="right"/>
                                  </w:pPr>
                                  <w:r>
                                    <w:rPr>
                                      <w:color w:val="000000"/>
                                      <w:sz w:val="22"/>
                                      <w:szCs w:val="22"/>
                                    </w:rPr>
                                    <w:t>0.7067</w:t>
                                  </w:r>
                                </w:p>
                              </w:tc>
                              <w:tc>
                                <w:tcPr>
                                  <w:tcW w:w="994" w:type="dxa"/>
                                  <w:vAlign w:val="bottom"/>
                                </w:tcPr>
                                <w:p w14:paraId="0DF5A92A" w14:textId="387AAA09" w:rsidR="001973A2" w:rsidRDefault="001973A2" w:rsidP="000E25C2">
                                  <w:pPr>
                                    <w:pStyle w:val="Nidungvnbn"/>
                                    <w:ind w:firstLine="0"/>
                                    <w:jc w:val="right"/>
                                  </w:pPr>
                                  <w:r>
                                    <w:rPr>
                                      <w:color w:val="000000"/>
                                      <w:sz w:val="22"/>
                                      <w:szCs w:val="22"/>
                                    </w:rPr>
                                    <w:t>0.7067</w:t>
                                  </w:r>
                                </w:p>
                              </w:tc>
                              <w:tc>
                                <w:tcPr>
                                  <w:tcW w:w="1233" w:type="dxa"/>
                                  <w:vAlign w:val="bottom"/>
                                </w:tcPr>
                                <w:p w14:paraId="24675FFD" w14:textId="54D9F81B" w:rsidR="001973A2" w:rsidRDefault="001973A2" w:rsidP="000E25C2">
                                  <w:pPr>
                                    <w:pStyle w:val="Nidungvnbn"/>
                                    <w:ind w:firstLine="0"/>
                                    <w:jc w:val="right"/>
                                  </w:pPr>
                                  <w:r>
                                    <w:rPr>
                                      <w:color w:val="000000"/>
                                      <w:sz w:val="22"/>
                                      <w:szCs w:val="22"/>
                                    </w:rPr>
                                    <w:t>13037.3</w:t>
                                  </w:r>
                                </w:p>
                              </w:tc>
                            </w:tr>
                            <w:tr w:rsidR="001973A2" w14:paraId="68013AA2" w14:textId="77777777" w:rsidTr="00C84945">
                              <w:trPr>
                                <w:trHeight w:val="379"/>
                              </w:trPr>
                              <w:tc>
                                <w:tcPr>
                                  <w:tcW w:w="805" w:type="dxa"/>
                                  <w:vMerge/>
                                </w:tcPr>
                                <w:p w14:paraId="31296423" w14:textId="77777777" w:rsidR="001973A2" w:rsidRDefault="001973A2" w:rsidP="00C84945">
                                  <w:pPr>
                                    <w:pStyle w:val="Nidungvnbn"/>
                                    <w:ind w:firstLine="0"/>
                                    <w:jc w:val="left"/>
                                    <w:rPr>
                                      <w:b/>
                                    </w:rPr>
                                  </w:pPr>
                                </w:p>
                              </w:tc>
                              <w:tc>
                                <w:tcPr>
                                  <w:tcW w:w="3060" w:type="dxa"/>
                                  <w:vAlign w:val="bottom"/>
                                </w:tcPr>
                                <w:p w14:paraId="1BF34EBC" w14:textId="563FA420" w:rsidR="001973A2" w:rsidRDefault="001973A2" w:rsidP="00C84945">
                                  <w:pPr>
                                    <w:pStyle w:val="Nidungvnbn"/>
                                    <w:ind w:firstLine="0"/>
                                    <w:jc w:val="left"/>
                                    <w:rPr>
                                      <w:b/>
                                    </w:rPr>
                                  </w:pPr>
                                  <w:r>
                                    <w:rPr>
                                      <w:color w:val="000000"/>
                                      <w:sz w:val="22"/>
                                      <w:szCs w:val="22"/>
                                    </w:rPr>
                                    <w:t>DiatomSizeReduction</w:t>
                                  </w:r>
                                </w:p>
                              </w:tc>
                              <w:tc>
                                <w:tcPr>
                                  <w:tcW w:w="900" w:type="dxa"/>
                                  <w:vAlign w:val="bottom"/>
                                </w:tcPr>
                                <w:p w14:paraId="602048BA" w14:textId="1E3CA57A" w:rsidR="001973A2" w:rsidRDefault="001973A2" w:rsidP="00C84945">
                                  <w:pPr>
                                    <w:pStyle w:val="Nidungvnbn"/>
                                    <w:ind w:firstLine="0"/>
                                    <w:jc w:val="right"/>
                                  </w:pPr>
                                  <w:r>
                                    <w:rPr>
                                      <w:color w:val="000000"/>
                                      <w:sz w:val="22"/>
                                      <w:szCs w:val="22"/>
                                    </w:rPr>
                                    <w:t>0.9511</w:t>
                                  </w:r>
                                </w:p>
                              </w:tc>
                              <w:tc>
                                <w:tcPr>
                                  <w:tcW w:w="900" w:type="dxa"/>
                                  <w:vAlign w:val="bottom"/>
                                </w:tcPr>
                                <w:p w14:paraId="5192FDE2" w14:textId="2CC123EC" w:rsidR="001973A2" w:rsidRDefault="001973A2" w:rsidP="00C84945">
                                  <w:pPr>
                                    <w:pStyle w:val="Nidungvnbn"/>
                                    <w:ind w:firstLine="0"/>
                                    <w:jc w:val="right"/>
                                  </w:pPr>
                                  <w:r>
                                    <w:rPr>
                                      <w:color w:val="000000"/>
                                      <w:sz w:val="22"/>
                                      <w:szCs w:val="22"/>
                                    </w:rPr>
                                    <w:t>0.9379</w:t>
                                  </w:r>
                                </w:p>
                              </w:tc>
                              <w:tc>
                                <w:tcPr>
                                  <w:tcW w:w="828" w:type="dxa"/>
                                  <w:vAlign w:val="bottom"/>
                                </w:tcPr>
                                <w:p w14:paraId="0F2299AD" w14:textId="77FF3518" w:rsidR="001973A2" w:rsidRDefault="001973A2" w:rsidP="00C84945">
                                  <w:pPr>
                                    <w:pStyle w:val="Nidungvnbn"/>
                                    <w:ind w:firstLine="0"/>
                                    <w:jc w:val="right"/>
                                  </w:pPr>
                                  <w:r>
                                    <w:rPr>
                                      <w:color w:val="000000"/>
                                      <w:sz w:val="22"/>
                                      <w:szCs w:val="22"/>
                                    </w:rPr>
                                    <w:t>0.8708</w:t>
                                  </w:r>
                                </w:p>
                              </w:tc>
                              <w:tc>
                                <w:tcPr>
                                  <w:tcW w:w="1077" w:type="dxa"/>
                                  <w:vAlign w:val="bottom"/>
                                </w:tcPr>
                                <w:p w14:paraId="3D6E3BC5" w14:textId="10D0A0F0" w:rsidR="001973A2" w:rsidRDefault="001973A2" w:rsidP="00C84945">
                                  <w:pPr>
                                    <w:pStyle w:val="Nidungvnbn"/>
                                    <w:ind w:firstLine="0"/>
                                    <w:jc w:val="right"/>
                                  </w:pPr>
                                  <w:r>
                                    <w:rPr>
                                      <w:color w:val="000000"/>
                                      <w:sz w:val="22"/>
                                      <w:szCs w:val="22"/>
                                    </w:rPr>
                                    <w:t>1818</w:t>
                                  </w:r>
                                </w:p>
                              </w:tc>
                              <w:tc>
                                <w:tcPr>
                                  <w:tcW w:w="994" w:type="dxa"/>
                                  <w:vAlign w:val="bottom"/>
                                </w:tcPr>
                                <w:p w14:paraId="48F7B7B4" w14:textId="490FFFAC" w:rsidR="001973A2" w:rsidRDefault="001973A2" w:rsidP="000E25C2">
                                  <w:pPr>
                                    <w:pStyle w:val="Nidungvnbn"/>
                                    <w:ind w:firstLine="0"/>
                                    <w:jc w:val="right"/>
                                  </w:pPr>
                                  <w:r>
                                    <w:rPr>
                                      <w:color w:val="000000"/>
                                      <w:sz w:val="22"/>
                                      <w:szCs w:val="22"/>
                                    </w:rPr>
                                    <w:t>0.6645</w:t>
                                  </w:r>
                                </w:p>
                              </w:tc>
                              <w:tc>
                                <w:tcPr>
                                  <w:tcW w:w="994" w:type="dxa"/>
                                  <w:vAlign w:val="bottom"/>
                                </w:tcPr>
                                <w:p w14:paraId="624F44A3" w14:textId="05D0377D" w:rsidR="001973A2" w:rsidRDefault="001973A2" w:rsidP="000E25C2">
                                  <w:pPr>
                                    <w:pStyle w:val="Nidungvnbn"/>
                                    <w:ind w:firstLine="0"/>
                                    <w:jc w:val="right"/>
                                  </w:pPr>
                                  <w:r>
                                    <w:rPr>
                                      <w:color w:val="000000"/>
                                      <w:sz w:val="22"/>
                                      <w:szCs w:val="22"/>
                                    </w:rPr>
                                    <w:t>0.8824</w:t>
                                  </w:r>
                                </w:p>
                              </w:tc>
                              <w:tc>
                                <w:tcPr>
                                  <w:tcW w:w="994" w:type="dxa"/>
                                  <w:vAlign w:val="bottom"/>
                                </w:tcPr>
                                <w:p w14:paraId="16090FA9" w14:textId="1FED6D43" w:rsidR="001973A2" w:rsidRDefault="001973A2" w:rsidP="000E25C2">
                                  <w:pPr>
                                    <w:pStyle w:val="Nidungvnbn"/>
                                    <w:ind w:firstLine="0"/>
                                    <w:jc w:val="right"/>
                                  </w:pPr>
                                  <w:r>
                                    <w:rPr>
                                      <w:color w:val="000000"/>
                                      <w:sz w:val="22"/>
                                      <w:szCs w:val="22"/>
                                    </w:rPr>
                                    <w:t>0.742</w:t>
                                  </w:r>
                                </w:p>
                              </w:tc>
                              <w:tc>
                                <w:tcPr>
                                  <w:tcW w:w="1233" w:type="dxa"/>
                                  <w:vAlign w:val="bottom"/>
                                </w:tcPr>
                                <w:p w14:paraId="74AA9631" w14:textId="72855550" w:rsidR="001973A2" w:rsidRDefault="001973A2" w:rsidP="000E25C2">
                                  <w:pPr>
                                    <w:pStyle w:val="Nidungvnbn"/>
                                    <w:ind w:firstLine="0"/>
                                    <w:jc w:val="right"/>
                                  </w:pPr>
                                  <w:r>
                                    <w:rPr>
                                      <w:color w:val="000000"/>
                                      <w:sz w:val="22"/>
                                      <w:szCs w:val="22"/>
                                    </w:rPr>
                                    <w:t>2556.7</w:t>
                                  </w:r>
                                </w:p>
                              </w:tc>
                            </w:tr>
                            <w:tr w:rsidR="001973A2" w14:paraId="6DB92345" w14:textId="77777777" w:rsidTr="00C84945">
                              <w:trPr>
                                <w:trHeight w:val="379"/>
                              </w:trPr>
                              <w:tc>
                                <w:tcPr>
                                  <w:tcW w:w="805" w:type="dxa"/>
                                  <w:vMerge/>
                                </w:tcPr>
                                <w:p w14:paraId="1233419B" w14:textId="77777777" w:rsidR="001973A2" w:rsidRDefault="001973A2" w:rsidP="00C84945">
                                  <w:pPr>
                                    <w:pStyle w:val="Nidungvnbn"/>
                                    <w:ind w:firstLine="0"/>
                                    <w:jc w:val="left"/>
                                    <w:rPr>
                                      <w:b/>
                                    </w:rPr>
                                  </w:pPr>
                                </w:p>
                              </w:tc>
                              <w:tc>
                                <w:tcPr>
                                  <w:tcW w:w="3060" w:type="dxa"/>
                                  <w:vAlign w:val="bottom"/>
                                </w:tcPr>
                                <w:p w14:paraId="5368883C" w14:textId="4DDB5A7E" w:rsidR="001973A2" w:rsidRDefault="001973A2" w:rsidP="00C84945">
                                  <w:pPr>
                                    <w:pStyle w:val="Nidungvnbn"/>
                                    <w:ind w:firstLine="0"/>
                                    <w:jc w:val="left"/>
                                    <w:rPr>
                                      <w:b/>
                                    </w:rPr>
                                  </w:pPr>
                                  <w:r>
                                    <w:rPr>
                                      <w:color w:val="000000"/>
                                      <w:sz w:val="22"/>
                                      <w:szCs w:val="22"/>
                                    </w:rPr>
                                    <w:t>DistalPhalanxOutlineAgeGroup</w:t>
                                  </w:r>
                                </w:p>
                              </w:tc>
                              <w:tc>
                                <w:tcPr>
                                  <w:tcW w:w="900" w:type="dxa"/>
                                  <w:vAlign w:val="bottom"/>
                                </w:tcPr>
                                <w:p w14:paraId="6C3F5716" w14:textId="632A5C70" w:rsidR="001973A2" w:rsidRDefault="001973A2" w:rsidP="00C84945">
                                  <w:pPr>
                                    <w:pStyle w:val="Nidungvnbn"/>
                                    <w:ind w:firstLine="0"/>
                                    <w:jc w:val="right"/>
                                  </w:pPr>
                                  <w:r>
                                    <w:rPr>
                                      <w:color w:val="000000"/>
                                      <w:sz w:val="22"/>
                                      <w:szCs w:val="22"/>
                                    </w:rPr>
                                    <w:t>0.6106</w:t>
                                  </w:r>
                                </w:p>
                              </w:tc>
                              <w:tc>
                                <w:tcPr>
                                  <w:tcW w:w="900" w:type="dxa"/>
                                  <w:vAlign w:val="bottom"/>
                                </w:tcPr>
                                <w:p w14:paraId="54FCD968" w14:textId="2654E6B6" w:rsidR="001973A2" w:rsidRDefault="001973A2" w:rsidP="00C84945">
                                  <w:pPr>
                                    <w:pStyle w:val="Nidungvnbn"/>
                                    <w:ind w:firstLine="0"/>
                                    <w:jc w:val="right"/>
                                  </w:pPr>
                                  <w:r>
                                    <w:rPr>
                                      <w:color w:val="000000"/>
                                      <w:sz w:val="22"/>
                                      <w:szCs w:val="22"/>
                                    </w:rPr>
                                    <w:t>0.6403</w:t>
                                  </w:r>
                                </w:p>
                              </w:tc>
                              <w:tc>
                                <w:tcPr>
                                  <w:tcW w:w="828" w:type="dxa"/>
                                  <w:vAlign w:val="bottom"/>
                                </w:tcPr>
                                <w:p w14:paraId="032D52B6" w14:textId="48F01A10" w:rsidR="001973A2" w:rsidRDefault="001973A2" w:rsidP="00C84945">
                                  <w:pPr>
                                    <w:pStyle w:val="Nidungvnbn"/>
                                    <w:ind w:firstLine="0"/>
                                    <w:jc w:val="right"/>
                                  </w:pPr>
                                  <w:r>
                                    <w:rPr>
                                      <w:color w:val="000000"/>
                                      <w:sz w:val="22"/>
                                      <w:szCs w:val="22"/>
                                    </w:rPr>
                                    <w:t>0.6606</w:t>
                                  </w:r>
                                </w:p>
                              </w:tc>
                              <w:tc>
                                <w:tcPr>
                                  <w:tcW w:w="1077" w:type="dxa"/>
                                  <w:vAlign w:val="bottom"/>
                                </w:tcPr>
                                <w:p w14:paraId="7CCAC11E" w14:textId="1FBD70FB" w:rsidR="001973A2" w:rsidRDefault="001973A2" w:rsidP="00C84945">
                                  <w:pPr>
                                    <w:pStyle w:val="Nidungvnbn"/>
                                    <w:ind w:firstLine="0"/>
                                    <w:jc w:val="right"/>
                                  </w:pPr>
                                  <w:r>
                                    <w:rPr>
                                      <w:color w:val="000000"/>
                                      <w:sz w:val="22"/>
                                      <w:szCs w:val="22"/>
                                    </w:rPr>
                                    <w:t>963.7</w:t>
                                  </w:r>
                                </w:p>
                              </w:tc>
                              <w:tc>
                                <w:tcPr>
                                  <w:tcW w:w="994" w:type="dxa"/>
                                  <w:vAlign w:val="bottom"/>
                                </w:tcPr>
                                <w:p w14:paraId="095F942A" w14:textId="0026E430" w:rsidR="001973A2" w:rsidRDefault="001973A2" w:rsidP="000E25C2">
                                  <w:pPr>
                                    <w:pStyle w:val="Nidungvnbn"/>
                                    <w:ind w:firstLine="0"/>
                                    <w:jc w:val="right"/>
                                  </w:pPr>
                                  <w:r>
                                    <w:rPr>
                                      <w:color w:val="000000"/>
                                      <w:sz w:val="22"/>
                                      <w:szCs w:val="22"/>
                                    </w:rPr>
                                    <w:t>0.7505</w:t>
                                  </w:r>
                                </w:p>
                              </w:tc>
                              <w:tc>
                                <w:tcPr>
                                  <w:tcW w:w="994" w:type="dxa"/>
                                  <w:vAlign w:val="bottom"/>
                                </w:tcPr>
                                <w:p w14:paraId="32C3C7D4" w14:textId="6F0CBE4E" w:rsidR="001973A2" w:rsidRDefault="001973A2" w:rsidP="000E25C2">
                                  <w:pPr>
                                    <w:pStyle w:val="Nidungvnbn"/>
                                    <w:ind w:firstLine="0"/>
                                    <w:jc w:val="right"/>
                                  </w:pPr>
                                  <w:r>
                                    <w:rPr>
                                      <w:color w:val="000000"/>
                                      <w:sz w:val="22"/>
                                      <w:szCs w:val="22"/>
                                    </w:rPr>
                                    <w:t>0.7626</w:t>
                                  </w:r>
                                </w:p>
                              </w:tc>
                              <w:tc>
                                <w:tcPr>
                                  <w:tcW w:w="994" w:type="dxa"/>
                                  <w:vAlign w:val="bottom"/>
                                </w:tcPr>
                                <w:p w14:paraId="1BD5EF2D" w14:textId="56EDB15E" w:rsidR="001973A2" w:rsidRDefault="001973A2" w:rsidP="000E25C2">
                                  <w:pPr>
                                    <w:pStyle w:val="Nidungvnbn"/>
                                    <w:ind w:firstLine="0"/>
                                    <w:jc w:val="right"/>
                                  </w:pPr>
                                  <w:r>
                                    <w:rPr>
                                      <w:color w:val="000000"/>
                                      <w:sz w:val="22"/>
                                      <w:szCs w:val="22"/>
                                    </w:rPr>
                                    <w:t>0.7898</w:t>
                                  </w:r>
                                </w:p>
                              </w:tc>
                              <w:tc>
                                <w:tcPr>
                                  <w:tcW w:w="1233" w:type="dxa"/>
                                  <w:vAlign w:val="bottom"/>
                                </w:tcPr>
                                <w:p w14:paraId="79455F0C" w14:textId="77BA551C" w:rsidR="001973A2" w:rsidRDefault="001973A2" w:rsidP="000E25C2">
                                  <w:pPr>
                                    <w:pStyle w:val="Nidungvnbn"/>
                                    <w:ind w:firstLine="0"/>
                                    <w:jc w:val="right"/>
                                  </w:pPr>
                                  <w:r>
                                    <w:rPr>
                                      <w:color w:val="000000"/>
                                      <w:sz w:val="22"/>
                                      <w:szCs w:val="22"/>
                                    </w:rPr>
                                    <w:t>610.5</w:t>
                                  </w:r>
                                </w:p>
                              </w:tc>
                            </w:tr>
                            <w:tr w:rsidR="001973A2" w14:paraId="27B5E6D8" w14:textId="77777777" w:rsidTr="00C84945">
                              <w:trPr>
                                <w:trHeight w:val="379"/>
                              </w:trPr>
                              <w:tc>
                                <w:tcPr>
                                  <w:tcW w:w="805" w:type="dxa"/>
                                  <w:vMerge/>
                                </w:tcPr>
                                <w:p w14:paraId="728B12C3" w14:textId="77777777" w:rsidR="001973A2" w:rsidRDefault="001973A2" w:rsidP="00C84945">
                                  <w:pPr>
                                    <w:pStyle w:val="Nidungvnbn"/>
                                    <w:ind w:firstLine="0"/>
                                    <w:jc w:val="left"/>
                                    <w:rPr>
                                      <w:b/>
                                    </w:rPr>
                                  </w:pPr>
                                </w:p>
                              </w:tc>
                              <w:tc>
                                <w:tcPr>
                                  <w:tcW w:w="3060" w:type="dxa"/>
                                  <w:vAlign w:val="bottom"/>
                                </w:tcPr>
                                <w:p w14:paraId="5C5BB70D" w14:textId="4F7FF99D" w:rsidR="001973A2" w:rsidRDefault="001973A2" w:rsidP="00C84945">
                                  <w:pPr>
                                    <w:pStyle w:val="Nidungvnbn"/>
                                    <w:ind w:firstLine="0"/>
                                    <w:jc w:val="left"/>
                                    <w:rPr>
                                      <w:b/>
                                    </w:rPr>
                                  </w:pPr>
                                  <w:r>
                                    <w:rPr>
                                      <w:color w:val="000000"/>
                                      <w:sz w:val="22"/>
                                      <w:szCs w:val="22"/>
                                    </w:rPr>
                                    <w:t>DistalPhalanxOutlineCorrect</w:t>
                                  </w:r>
                                </w:p>
                              </w:tc>
                              <w:tc>
                                <w:tcPr>
                                  <w:tcW w:w="900" w:type="dxa"/>
                                  <w:vAlign w:val="bottom"/>
                                </w:tcPr>
                                <w:p w14:paraId="458A636F" w14:textId="0A598B09" w:rsidR="001973A2" w:rsidRDefault="001973A2" w:rsidP="00C84945">
                                  <w:pPr>
                                    <w:pStyle w:val="Nidungvnbn"/>
                                    <w:ind w:firstLine="0"/>
                                    <w:jc w:val="right"/>
                                  </w:pPr>
                                  <w:r>
                                    <w:rPr>
                                      <w:color w:val="000000"/>
                                      <w:sz w:val="22"/>
                                      <w:szCs w:val="22"/>
                                    </w:rPr>
                                    <w:t>0.7449</w:t>
                                  </w:r>
                                </w:p>
                              </w:tc>
                              <w:tc>
                                <w:tcPr>
                                  <w:tcW w:w="900" w:type="dxa"/>
                                  <w:vAlign w:val="bottom"/>
                                </w:tcPr>
                                <w:p w14:paraId="691580DF" w14:textId="74C27E06" w:rsidR="001973A2" w:rsidRDefault="001973A2" w:rsidP="00C84945">
                                  <w:pPr>
                                    <w:pStyle w:val="Nidungvnbn"/>
                                    <w:ind w:firstLine="0"/>
                                    <w:jc w:val="right"/>
                                  </w:pPr>
                                  <w:r>
                                    <w:rPr>
                                      <w:color w:val="000000"/>
                                      <w:sz w:val="22"/>
                                      <w:szCs w:val="22"/>
                                    </w:rPr>
                                    <w:t>0.7319</w:t>
                                  </w:r>
                                </w:p>
                              </w:tc>
                              <w:tc>
                                <w:tcPr>
                                  <w:tcW w:w="828" w:type="dxa"/>
                                  <w:vAlign w:val="bottom"/>
                                </w:tcPr>
                                <w:p w14:paraId="78FDEC43" w14:textId="42AB5882" w:rsidR="001973A2" w:rsidRDefault="001973A2" w:rsidP="00C84945">
                                  <w:pPr>
                                    <w:pStyle w:val="Nidungvnbn"/>
                                    <w:ind w:firstLine="0"/>
                                    <w:jc w:val="right"/>
                                  </w:pPr>
                                  <w:r>
                                    <w:rPr>
                                      <w:color w:val="000000"/>
                                      <w:sz w:val="22"/>
                                      <w:szCs w:val="22"/>
                                    </w:rPr>
                                    <w:t>0.6994</w:t>
                                  </w:r>
                                </w:p>
                              </w:tc>
                              <w:tc>
                                <w:tcPr>
                                  <w:tcW w:w="1077" w:type="dxa"/>
                                  <w:vAlign w:val="bottom"/>
                                </w:tcPr>
                                <w:p w14:paraId="405DACD8" w14:textId="415CC8D3" w:rsidR="001973A2" w:rsidRDefault="001973A2" w:rsidP="00C84945">
                                  <w:pPr>
                                    <w:pStyle w:val="Nidungvnbn"/>
                                    <w:ind w:firstLine="0"/>
                                    <w:jc w:val="right"/>
                                  </w:pPr>
                                  <w:r>
                                    <w:rPr>
                                      <w:color w:val="000000"/>
                                      <w:sz w:val="22"/>
                                      <w:szCs w:val="22"/>
                                    </w:rPr>
                                    <w:t>932.8</w:t>
                                  </w:r>
                                </w:p>
                              </w:tc>
                              <w:tc>
                                <w:tcPr>
                                  <w:tcW w:w="994" w:type="dxa"/>
                                  <w:vAlign w:val="bottom"/>
                                </w:tcPr>
                                <w:p w14:paraId="64BCA086" w14:textId="42601DF0" w:rsidR="001973A2" w:rsidRDefault="001973A2" w:rsidP="000E25C2">
                                  <w:pPr>
                                    <w:pStyle w:val="Nidungvnbn"/>
                                    <w:ind w:firstLine="0"/>
                                    <w:jc w:val="right"/>
                                  </w:pPr>
                                  <w:r>
                                    <w:rPr>
                                      <w:color w:val="000000"/>
                                      <w:sz w:val="22"/>
                                      <w:szCs w:val="22"/>
                                    </w:rPr>
                                    <w:t>0.7559</w:t>
                                  </w:r>
                                </w:p>
                              </w:tc>
                              <w:tc>
                                <w:tcPr>
                                  <w:tcW w:w="994" w:type="dxa"/>
                                  <w:vAlign w:val="bottom"/>
                                </w:tcPr>
                                <w:p w14:paraId="33672E84" w14:textId="7C69694F" w:rsidR="001973A2" w:rsidRDefault="001973A2" w:rsidP="000E25C2">
                                  <w:pPr>
                                    <w:pStyle w:val="Nidungvnbn"/>
                                    <w:ind w:firstLine="0"/>
                                    <w:jc w:val="right"/>
                                  </w:pPr>
                                  <w:r>
                                    <w:rPr>
                                      <w:color w:val="000000"/>
                                      <w:sz w:val="22"/>
                                      <w:szCs w:val="22"/>
                                    </w:rPr>
                                    <w:t>0.7101</w:t>
                                  </w:r>
                                </w:p>
                              </w:tc>
                              <w:tc>
                                <w:tcPr>
                                  <w:tcW w:w="994" w:type="dxa"/>
                                  <w:vAlign w:val="bottom"/>
                                </w:tcPr>
                                <w:p w14:paraId="18703EC5" w14:textId="72F9F5D4" w:rsidR="001973A2" w:rsidRDefault="001973A2" w:rsidP="000E25C2">
                                  <w:pPr>
                                    <w:pStyle w:val="Nidungvnbn"/>
                                    <w:ind w:firstLine="0"/>
                                    <w:jc w:val="right"/>
                                  </w:pPr>
                                  <w:r>
                                    <w:rPr>
                                      <w:color w:val="000000"/>
                                      <w:sz w:val="22"/>
                                      <w:szCs w:val="22"/>
                                    </w:rPr>
                                    <w:t>0.6634</w:t>
                                  </w:r>
                                </w:p>
                              </w:tc>
                              <w:tc>
                                <w:tcPr>
                                  <w:tcW w:w="1233" w:type="dxa"/>
                                  <w:vAlign w:val="bottom"/>
                                </w:tcPr>
                                <w:p w14:paraId="2524C39D" w14:textId="7A58C936" w:rsidR="001973A2" w:rsidRDefault="001973A2" w:rsidP="000E25C2">
                                  <w:pPr>
                                    <w:pStyle w:val="Nidungvnbn"/>
                                    <w:ind w:firstLine="0"/>
                                    <w:jc w:val="right"/>
                                  </w:pPr>
                                  <w:r>
                                    <w:rPr>
                                      <w:color w:val="000000"/>
                                      <w:sz w:val="22"/>
                                      <w:szCs w:val="22"/>
                                    </w:rPr>
                                    <w:t>965.9</w:t>
                                  </w:r>
                                </w:p>
                              </w:tc>
                            </w:tr>
                            <w:tr w:rsidR="001973A2" w14:paraId="3FD41AF4" w14:textId="77777777" w:rsidTr="00C84945">
                              <w:trPr>
                                <w:trHeight w:val="379"/>
                              </w:trPr>
                              <w:tc>
                                <w:tcPr>
                                  <w:tcW w:w="805" w:type="dxa"/>
                                  <w:vMerge/>
                                </w:tcPr>
                                <w:p w14:paraId="0865AB30" w14:textId="77777777" w:rsidR="001973A2" w:rsidRDefault="001973A2" w:rsidP="00C84945">
                                  <w:pPr>
                                    <w:pStyle w:val="Nidungvnbn"/>
                                    <w:ind w:firstLine="0"/>
                                    <w:jc w:val="left"/>
                                    <w:rPr>
                                      <w:b/>
                                    </w:rPr>
                                  </w:pPr>
                                </w:p>
                              </w:tc>
                              <w:tc>
                                <w:tcPr>
                                  <w:tcW w:w="3060" w:type="dxa"/>
                                  <w:vAlign w:val="bottom"/>
                                </w:tcPr>
                                <w:p w14:paraId="3F650530" w14:textId="1D2278C0" w:rsidR="001973A2" w:rsidRDefault="001973A2" w:rsidP="00C84945">
                                  <w:pPr>
                                    <w:pStyle w:val="Nidungvnbn"/>
                                    <w:ind w:firstLine="0"/>
                                    <w:jc w:val="left"/>
                                    <w:rPr>
                                      <w:b/>
                                    </w:rPr>
                                  </w:pPr>
                                  <w:r>
                                    <w:rPr>
                                      <w:color w:val="000000"/>
                                      <w:sz w:val="22"/>
                                      <w:szCs w:val="22"/>
                                    </w:rPr>
                                    <w:t>DistalPhalanxTW</w:t>
                                  </w:r>
                                </w:p>
                              </w:tc>
                              <w:tc>
                                <w:tcPr>
                                  <w:tcW w:w="900" w:type="dxa"/>
                                  <w:vAlign w:val="bottom"/>
                                </w:tcPr>
                                <w:p w14:paraId="2184D77C" w14:textId="7E0675BF" w:rsidR="001973A2" w:rsidRDefault="001973A2" w:rsidP="00C84945">
                                  <w:pPr>
                                    <w:pStyle w:val="Nidungvnbn"/>
                                    <w:ind w:firstLine="0"/>
                                    <w:jc w:val="right"/>
                                  </w:pPr>
                                  <w:r>
                                    <w:rPr>
                                      <w:color w:val="000000"/>
                                      <w:sz w:val="22"/>
                                      <w:szCs w:val="22"/>
                                    </w:rPr>
                                    <w:t>0.4826</w:t>
                                  </w:r>
                                </w:p>
                              </w:tc>
                              <w:tc>
                                <w:tcPr>
                                  <w:tcW w:w="900" w:type="dxa"/>
                                  <w:vAlign w:val="bottom"/>
                                </w:tcPr>
                                <w:p w14:paraId="004B69BF" w14:textId="25D6DAA4" w:rsidR="001973A2" w:rsidRDefault="001973A2" w:rsidP="00C84945">
                                  <w:pPr>
                                    <w:pStyle w:val="Nidungvnbn"/>
                                    <w:ind w:firstLine="0"/>
                                    <w:jc w:val="right"/>
                                  </w:pPr>
                                  <w:r>
                                    <w:rPr>
                                      <w:color w:val="000000"/>
                                      <w:sz w:val="22"/>
                                      <w:szCs w:val="22"/>
                                    </w:rPr>
                                    <w:t>0.6115</w:t>
                                  </w:r>
                                </w:p>
                              </w:tc>
                              <w:tc>
                                <w:tcPr>
                                  <w:tcW w:w="828" w:type="dxa"/>
                                  <w:vAlign w:val="bottom"/>
                                </w:tcPr>
                                <w:p w14:paraId="6824729E" w14:textId="7DE8DBAC" w:rsidR="001973A2" w:rsidRDefault="001973A2" w:rsidP="00C84945">
                                  <w:pPr>
                                    <w:pStyle w:val="Nidungvnbn"/>
                                    <w:ind w:firstLine="0"/>
                                    <w:jc w:val="right"/>
                                  </w:pPr>
                                  <w:r>
                                    <w:rPr>
                                      <w:color w:val="000000"/>
                                      <w:sz w:val="22"/>
                                      <w:szCs w:val="22"/>
                                    </w:rPr>
                                    <w:t>0.4996</w:t>
                                  </w:r>
                                </w:p>
                              </w:tc>
                              <w:tc>
                                <w:tcPr>
                                  <w:tcW w:w="1077" w:type="dxa"/>
                                  <w:vAlign w:val="bottom"/>
                                </w:tcPr>
                                <w:p w14:paraId="594DF403" w14:textId="643DF172" w:rsidR="001973A2" w:rsidRDefault="001973A2" w:rsidP="00C84945">
                                  <w:pPr>
                                    <w:pStyle w:val="Nidungvnbn"/>
                                    <w:ind w:firstLine="0"/>
                                    <w:jc w:val="right"/>
                                  </w:pPr>
                                  <w:r>
                                    <w:rPr>
                                      <w:color w:val="000000"/>
                                      <w:sz w:val="22"/>
                                      <w:szCs w:val="22"/>
                                    </w:rPr>
                                    <w:t>609.9</w:t>
                                  </w:r>
                                </w:p>
                              </w:tc>
                              <w:tc>
                                <w:tcPr>
                                  <w:tcW w:w="994" w:type="dxa"/>
                                  <w:vAlign w:val="bottom"/>
                                </w:tcPr>
                                <w:p w14:paraId="1E96EC6F" w14:textId="3B2C1EEB" w:rsidR="001973A2" w:rsidRDefault="001973A2" w:rsidP="000E25C2">
                                  <w:pPr>
                                    <w:pStyle w:val="Nidungvnbn"/>
                                    <w:ind w:firstLine="0"/>
                                    <w:jc w:val="right"/>
                                  </w:pPr>
                                  <w:r>
                                    <w:rPr>
                                      <w:color w:val="000000"/>
                                      <w:sz w:val="22"/>
                                      <w:szCs w:val="22"/>
                                    </w:rPr>
                                    <w:t>0.5713</w:t>
                                  </w:r>
                                </w:p>
                              </w:tc>
                              <w:tc>
                                <w:tcPr>
                                  <w:tcW w:w="994" w:type="dxa"/>
                                  <w:vAlign w:val="bottom"/>
                                </w:tcPr>
                                <w:p w14:paraId="1EF933E5" w14:textId="26AAF26B" w:rsidR="001973A2" w:rsidRDefault="001973A2" w:rsidP="000E25C2">
                                  <w:pPr>
                                    <w:pStyle w:val="Nidungvnbn"/>
                                    <w:ind w:firstLine="0"/>
                                    <w:jc w:val="right"/>
                                  </w:pPr>
                                  <w:r>
                                    <w:rPr>
                                      <w:color w:val="000000"/>
                                      <w:sz w:val="22"/>
                                      <w:szCs w:val="22"/>
                                    </w:rPr>
                                    <w:t>0.7194</w:t>
                                  </w:r>
                                </w:p>
                              </w:tc>
                              <w:tc>
                                <w:tcPr>
                                  <w:tcW w:w="994" w:type="dxa"/>
                                  <w:vAlign w:val="bottom"/>
                                </w:tcPr>
                                <w:p w14:paraId="59489C4D" w14:textId="0722AC92" w:rsidR="001973A2" w:rsidRDefault="001973A2" w:rsidP="000E25C2">
                                  <w:pPr>
                                    <w:pStyle w:val="Nidungvnbn"/>
                                    <w:ind w:firstLine="0"/>
                                    <w:jc w:val="right"/>
                                  </w:pPr>
                                  <w:r>
                                    <w:rPr>
                                      <w:color w:val="000000"/>
                                      <w:sz w:val="22"/>
                                      <w:szCs w:val="22"/>
                                    </w:rPr>
                                    <w:t>0.5486</w:t>
                                  </w:r>
                                </w:p>
                              </w:tc>
                              <w:tc>
                                <w:tcPr>
                                  <w:tcW w:w="1233" w:type="dxa"/>
                                  <w:vAlign w:val="bottom"/>
                                </w:tcPr>
                                <w:p w14:paraId="51A11415" w14:textId="58430B45" w:rsidR="001973A2" w:rsidRDefault="001973A2" w:rsidP="000E25C2">
                                  <w:pPr>
                                    <w:pStyle w:val="Nidungvnbn"/>
                                    <w:ind w:firstLine="0"/>
                                    <w:jc w:val="right"/>
                                  </w:pPr>
                                  <w:r>
                                    <w:rPr>
                                      <w:color w:val="000000"/>
                                      <w:sz w:val="22"/>
                                      <w:szCs w:val="22"/>
                                    </w:rPr>
                                    <w:t>625</w:t>
                                  </w:r>
                                </w:p>
                              </w:tc>
                            </w:tr>
                            <w:tr w:rsidR="001973A2" w14:paraId="2758EA2D" w14:textId="77777777" w:rsidTr="00C84945">
                              <w:trPr>
                                <w:trHeight w:val="379"/>
                              </w:trPr>
                              <w:tc>
                                <w:tcPr>
                                  <w:tcW w:w="805" w:type="dxa"/>
                                  <w:vMerge/>
                                </w:tcPr>
                                <w:p w14:paraId="471AE638" w14:textId="77777777" w:rsidR="001973A2" w:rsidRDefault="001973A2" w:rsidP="00C84945">
                                  <w:pPr>
                                    <w:pStyle w:val="Nidungvnbn"/>
                                    <w:ind w:firstLine="0"/>
                                    <w:jc w:val="left"/>
                                    <w:rPr>
                                      <w:b/>
                                    </w:rPr>
                                  </w:pPr>
                                </w:p>
                              </w:tc>
                              <w:tc>
                                <w:tcPr>
                                  <w:tcW w:w="3060" w:type="dxa"/>
                                  <w:vAlign w:val="bottom"/>
                                </w:tcPr>
                                <w:p w14:paraId="6DFEDB8A" w14:textId="251F39DD" w:rsidR="001973A2" w:rsidRDefault="001973A2" w:rsidP="00C84945">
                                  <w:pPr>
                                    <w:pStyle w:val="Nidungvnbn"/>
                                    <w:ind w:firstLine="0"/>
                                    <w:jc w:val="left"/>
                                    <w:rPr>
                                      <w:b/>
                                    </w:rPr>
                                  </w:pPr>
                                  <w:r>
                                    <w:rPr>
                                      <w:color w:val="000000"/>
                                      <w:sz w:val="22"/>
                                      <w:szCs w:val="22"/>
                                    </w:rPr>
                                    <w:t>Earthquakes</w:t>
                                  </w:r>
                                </w:p>
                              </w:tc>
                              <w:tc>
                                <w:tcPr>
                                  <w:tcW w:w="900" w:type="dxa"/>
                                  <w:vAlign w:val="bottom"/>
                                </w:tcPr>
                                <w:p w14:paraId="65393E3B" w14:textId="0610E31B" w:rsidR="001973A2" w:rsidRDefault="001973A2" w:rsidP="00C84945">
                                  <w:pPr>
                                    <w:pStyle w:val="Nidungvnbn"/>
                                    <w:ind w:firstLine="0"/>
                                    <w:jc w:val="right"/>
                                  </w:pPr>
                                  <w:r>
                                    <w:rPr>
                                      <w:color w:val="000000"/>
                                      <w:sz w:val="22"/>
                                      <w:szCs w:val="22"/>
                                    </w:rPr>
                                    <w:t>0.5798</w:t>
                                  </w:r>
                                </w:p>
                              </w:tc>
                              <w:tc>
                                <w:tcPr>
                                  <w:tcW w:w="900" w:type="dxa"/>
                                  <w:vAlign w:val="bottom"/>
                                </w:tcPr>
                                <w:p w14:paraId="60155C6F" w14:textId="02359928" w:rsidR="001973A2" w:rsidRDefault="001973A2" w:rsidP="00C84945">
                                  <w:pPr>
                                    <w:pStyle w:val="Nidungvnbn"/>
                                    <w:ind w:firstLine="0"/>
                                    <w:jc w:val="right"/>
                                  </w:pPr>
                                  <w:r>
                                    <w:rPr>
                                      <w:color w:val="000000"/>
                                      <w:sz w:val="22"/>
                                      <w:szCs w:val="22"/>
                                    </w:rPr>
                                    <w:t>0.7338</w:t>
                                  </w:r>
                                </w:p>
                              </w:tc>
                              <w:tc>
                                <w:tcPr>
                                  <w:tcW w:w="828" w:type="dxa"/>
                                  <w:vAlign w:val="bottom"/>
                                </w:tcPr>
                                <w:p w14:paraId="2E8809F5" w14:textId="2AB2DBE5" w:rsidR="001973A2" w:rsidRDefault="001973A2" w:rsidP="00C84945">
                                  <w:pPr>
                                    <w:pStyle w:val="Nidungvnbn"/>
                                    <w:ind w:firstLine="0"/>
                                    <w:jc w:val="right"/>
                                  </w:pPr>
                                  <w:r>
                                    <w:rPr>
                                      <w:color w:val="000000"/>
                                      <w:sz w:val="22"/>
                                      <w:szCs w:val="22"/>
                                    </w:rPr>
                                    <w:t>0.5283</w:t>
                                  </w:r>
                                </w:p>
                              </w:tc>
                              <w:tc>
                                <w:tcPr>
                                  <w:tcW w:w="1077" w:type="dxa"/>
                                  <w:vAlign w:val="bottom"/>
                                </w:tcPr>
                                <w:p w14:paraId="33F2CA9B" w14:textId="7264D9F0" w:rsidR="001973A2" w:rsidRDefault="001973A2" w:rsidP="00C84945">
                                  <w:pPr>
                                    <w:pStyle w:val="Nidungvnbn"/>
                                    <w:ind w:firstLine="0"/>
                                    <w:jc w:val="right"/>
                                  </w:pPr>
                                  <w:r>
                                    <w:rPr>
                                      <w:color w:val="000000"/>
                                      <w:sz w:val="22"/>
                                      <w:szCs w:val="22"/>
                                    </w:rPr>
                                    <w:t>865.4</w:t>
                                  </w:r>
                                </w:p>
                              </w:tc>
                              <w:tc>
                                <w:tcPr>
                                  <w:tcW w:w="994" w:type="dxa"/>
                                  <w:vAlign w:val="bottom"/>
                                </w:tcPr>
                                <w:p w14:paraId="0453648B" w14:textId="1F1432AE" w:rsidR="001973A2" w:rsidRDefault="001973A2" w:rsidP="000E25C2">
                                  <w:pPr>
                                    <w:pStyle w:val="Nidungvnbn"/>
                                    <w:ind w:firstLine="0"/>
                                    <w:jc w:val="right"/>
                                  </w:pPr>
                                  <w:r>
                                    <w:rPr>
                                      <w:color w:val="000000"/>
                                      <w:sz w:val="22"/>
                                      <w:szCs w:val="22"/>
                                    </w:rPr>
                                    <w:t>0.5769</w:t>
                                  </w:r>
                                </w:p>
                              </w:tc>
                              <w:tc>
                                <w:tcPr>
                                  <w:tcW w:w="994" w:type="dxa"/>
                                  <w:vAlign w:val="bottom"/>
                                </w:tcPr>
                                <w:p w14:paraId="0E44DFDF" w14:textId="64E9042B" w:rsidR="001973A2" w:rsidRDefault="001973A2" w:rsidP="000E25C2">
                                  <w:pPr>
                                    <w:pStyle w:val="Nidungvnbn"/>
                                    <w:ind w:firstLine="0"/>
                                    <w:jc w:val="right"/>
                                  </w:pPr>
                                  <w:r>
                                    <w:rPr>
                                      <w:color w:val="000000"/>
                                      <w:sz w:val="22"/>
                                      <w:szCs w:val="22"/>
                                    </w:rPr>
                                    <w:t>0.741</w:t>
                                  </w:r>
                                </w:p>
                              </w:tc>
                              <w:tc>
                                <w:tcPr>
                                  <w:tcW w:w="994" w:type="dxa"/>
                                  <w:vAlign w:val="bottom"/>
                                </w:tcPr>
                                <w:p w14:paraId="034D2A68" w14:textId="5A51BFFC" w:rsidR="001973A2" w:rsidRDefault="001973A2" w:rsidP="000E25C2">
                                  <w:pPr>
                                    <w:pStyle w:val="Nidungvnbn"/>
                                    <w:ind w:firstLine="0"/>
                                    <w:jc w:val="right"/>
                                  </w:pPr>
                                  <w:r>
                                    <w:rPr>
                                      <w:color w:val="000000"/>
                                      <w:sz w:val="22"/>
                                      <w:szCs w:val="22"/>
                                    </w:rPr>
                                    <w:t>0.5141</w:t>
                                  </w:r>
                                </w:p>
                              </w:tc>
                              <w:tc>
                                <w:tcPr>
                                  <w:tcW w:w="1233" w:type="dxa"/>
                                  <w:vAlign w:val="bottom"/>
                                </w:tcPr>
                                <w:p w14:paraId="42609AB1" w14:textId="0D3F02A3" w:rsidR="001973A2" w:rsidRDefault="001973A2" w:rsidP="000E25C2">
                                  <w:pPr>
                                    <w:pStyle w:val="Nidungvnbn"/>
                                    <w:ind w:firstLine="0"/>
                                    <w:jc w:val="right"/>
                                  </w:pPr>
                                  <w:r>
                                    <w:rPr>
                                      <w:color w:val="000000"/>
                                      <w:sz w:val="22"/>
                                      <w:szCs w:val="22"/>
                                    </w:rPr>
                                    <w:t>639.7</w:t>
                                  </w:r>
                                </w:p>
                              </w:tc>
                            </w:tr>
                            <w:tr w:rsidR="001973A2" w14:paraId="6BF4351C" w14:textId="77777777" w:rsidTr="00C84945">
                              <w:trPr>
                                <w:trHeight w:val="379"/>
                              </w:trPr>
                              <w:tc>
                                <w:tcPr>
                                  <w:tcW w:w="805" w:type="dxa"/>
                                  <w:vMerge/>
                                </w:tcPr>
                                <w:p w14:paraId="191C85F5" w14:textId="77777777" w:rsidR="001973A2" w:rsidRDefault="001973A2" w:rsidP="00C84945">
                                  <w:pPr>
                                    <w:pStyle w:val="Nidungvnbn"/>
                                    <w:ind w:firstLine="0"/>
                                    <w:jc w:val="left"/>
                                    <w:rPr>
                                      <w:b/>
                                    </w:rPr>
                                  </w:pPr>
                                </w:p>
                              </w:tc>
                              <w:tc>
                                <w:tcPr>
                                  <w:tcW w:w="3060" w:type="dxa"/>
                                  <w:vAlign w:val="bottom"/>
                                </w:tcPr>
                                <w:p w14:paraId="764BD806" w14:textId="6BB0F88F" w:rsidR="001973A2" w:rsidRDefault="001973A2" w:rsidP="00C84945">
                                  <w:pPr>
                                    <w:pStyle w:val="Nidungvnbn"/>
                                    <w:ind w:firstLine="0"/>
                                    <w:jc w:val="left"/>
                                    <w:rPr>
                                      <w:b/>
                                    </w:rPr>
                                  </w:pPr>
                                  <w:r>
                                    <w:rPr>
                                      <w:color w:val="000000"/>
                                      <w:sz w:val="22"/>
                                      <w:szCs w:val="22"/>
                                    </w:rPr>
                                    <w:t>ECG200</w:t>
                                  </w:r>
                                </w:p>
                              </w:tc>
                              <w:tc>
                                <w:tcPr>
                                  <w:tcW w:w="900" w:type="dxa"/>
                                  <w:vAlign w:val="bottom"/>
                                </w:tcPr>
                                <w:p w14:paraId="56AB5E15" w14:textId="4B5BACE2" w:rsidR="001973A2" w:rsidRDefault="001973A2" w:rsidP="00C84945">
                                  <w:pPr>
                                    <w:pStyle w:val="Nidungvnbn"/>
                                    <w:ind w:firstLine="0"/>
                                    <w:jc w:val="right"/>
                                  </w:pPr>
                                  <w:r>
                                    <w:rPr>
                                      <w:color w:val="000000"/>
                                      <w:sz w:val="22"/>
                                      <w:szCs w:val="22"/>
                                    </w:rPr>
                                    <w:t>0.9044</w:t>
                                  </w:r>
                                </w:p>
                              </w:tc>
                              <w:tc>
                                <w:tcPr>
                                  <w:tcW w:w="900" w:type="dxa"/>
                                  <w:vAlign w:val="bottom"/>
                                </w:tcPr>
                                <w:p w14:paraId="074527DF" w14:textId="18F2E316" w:rsidR="001973A2" w:rsidRDefault="001973A2" w:rsidP="00C84945">
                                  <w:pPr>
                                    <w:pStyle w:val="Nidungvnbn"/>
                                    <w:ind w:firstLine="0"/>
                                    <w:jc w:val="right"/>
                                  </w:pPr>
                                  <w:r>
                                    <w:rPr>
                                      <w:color w:val="000000"/>
                                      <w:sz w:val="22"/>
                                      <w:szCs w:val="22"/>
                                    </w:rPr>
                                    <w:t>0.91</w:t>
                                  </w:r>
                                </w:p>
                              </w:tc>
                              <w:tc>
                                <w:tcPr>
                                  <w:tcW w:w="828" w:type="dxa"/>
                                  <w:vAlign w:val="bottom"/>
                                </w:tcPr>
                                <w:p w14:paraId="03173A22" w14:textId="1597E552" w:rsidR="001973A2" w:rsidRDefault="001973A2" w:rsidP="00C84945">
                                  <w:pPr>
                                    <w:pStyle w:val="Nidungvnbn"/>
                                    <w:ind w:firstLine="0"/>
                                    <w:jc w:val="right"/>
                                  </w:pPr>
                                  <w:r>
                                    <w:rPr>
                                      <w:color w:val="000000"/>
                                      <w:sz w:val="22"/>
                                      <w:szCs w:val="22"/>
                                    </w:rPr>
                                    <w:t>0.8993</w:t>
                                  </w:r>
                                </w:p>
                              </w:tc>
                              <w:tc>
                                <w:tcPr>
                                  <w:tcW w:w="1077" w:type="dxa"/>
                                  <w:vAlign w:val="bottom"/>
                                </w:tcPr>
                                <w:p w14:paraId="2D1DCC98" w14:textId="1C51B546" w:rsidR="001973A2" w:rsidRDefault="001973A2" w:rsidP="00C84945">
                                  <w:pPr>
                                    <w:pStyle w:val="Nidungvnbn"/>
                                    <w:ind w:firstLine="0"/>
                                    <w:jc w:val="right"/>
                                  </w:pPr>
                                  <w:r>
                                    <w:rPr>
                                      <w:color w:val="000000"/>
                                      <w:sz w:val="22"/>
                                      <w:szCs w:val="22"/>
                                    </w:rPr>
                                    <w:t>443.6</w:t>
                                  </w:r>
                                </w:p>
                              </w:tc>
                              <w:tc>
                                <w:tcPr>
                                  <w:tcW w:w="994" w:type="dxa"/>
                                  <w:vAlign w:val="bottom"/>
                                </w:tcPr>
                                <w:p w14:paraId="6B3EBD6F" w14:textId="4554E3C2" w:rsidR="001973A2" w:rsidRDefault="001973A2" w:rsidP="000E25C2">
                                  <w:pPr>
                                    <w:pStyle w:val="Nidungvnbn"/>
                                    <w:ind w:firstLine="0"/>
                                    <w:jc w:val="right"/>
                                  </w:pPr>
                                  <w:r>
                                    <w:rPr>
                                      <w:color w:val="000000"/>
                                      <w:sz w:val="22"/>
                                      <w:szCs w:val="22"/>
                                    </w:rPr>
                                    <w:t>0.8787</w:t>
                                  </w:r>
                                </w:p>
                              </w:tc>
                              <w:tc>
                                <w:tcPr>
                                  <w:tcW w:w="994" w:type="dxa"/>
                                  <w:vAlign w:val="bottom"/>
                                </w:tcPr>
                                <w:p w14:paraId="60F6307A" w14:textId="64B25A53" w:rsidR="001973A2" w:rsidRDefault="001973A2" w:rsidP="000E25C2">
                                  <w:pPr>
                                    <w:pStyle w:val="Nidungvnbn"/>
                                    <w:ind w:firstLine="0"/>
                                    <w:jc w:val="right"/>
                                  </w:pPr>
                                  <w:r>
                                    <w:rPr>
                                      <w:color w:val="000000"/>
                                      <w:sz w:val="22"/>
                                      <w:szCs w:val="22"/>
                                    </w:rPr>
                                    <w:t>0.88</w:t>
                                  </w:r>
                                </w:p>
                              </w:tc>
                              <w:tc>
                                <w:tcPr>
                                  <w:tcW w:w="994" w:type="dxa"/>
                                  <w:vAlign w:val="bottom"/>
                                </w:tcPr>
                                <w:p w14:paraId="5FAE9A8D" w14:textId="293FFB9E" w:rsidR="001973A2" w:rsidRDefault="001973A2" w:rsidP="000E25C2">
                                  <w:pPr>
                                    <w:pStyle w:val="Nidungvnbn"/>
                                    <w:ind w:firstLine="0"/>
                                    <w:jc w:val="right"/>
                                  </w:pPr>
                                  <w:r>
                                    <w:rPr>
                                      <w:color w:val="000000"/>
                                      <w:sz w:val="22"/>
                                      <w:szCs w:val="22"/>
                                    </w:rPr>
                                    <w:t>0.8576</w:t>
                                  </w:r>
                                </w:p>
                              </w:tc>
                              <w:tc>
                                <w:tcPr>
                                  <w:tcW w:w="1233" w:type="dxa"/>
                                  <w:vAlign w:val="bottom"/>
                                </w:tcPr>
                                <w:p w14:paraId="486BF215" w14:textId="16A4B198" w:rsidR="001973A2" w:rsidRDefault="001973A2" w:rsidP="000E25C2">
                                  <w:pPr>
                                    <w:pStyle w:val="Nidungvnbn"/>
                                    <w:ind w:firstLine="0"/>
                                    <w:jc w:val="right"/>
                                  </w:pPr>
                                  <w:r>
                                    <w:rPr>
                                      <w:color w:val="000000"/>
                                      <w:sz w:val="22"/>
                                      <w:szCs w:val="22"/>
                                    </w:rPr>
                                    <w:t>382.5</w:t>
                                  </w:r>
                                </w:p>
                              </w:tc>
                            </w:tr>
                            <w:tr w:rsidR="001973A2" w14:paraId="557E83E6" w14:textId="77777777" w:rsidTr="00C84945">
                              <w:trPr>
                                <w:trHeight w:val="379"/>
                              </w:trPr>
                              <w:tc>
                                <w:tcPr>
                                  <w:tcW w:w="805" w:type="dxa"/>
                                  <w:vMerge/>
                                </w:tcPr>
                                <w:p w14:paraId="12A65A80" w14:textId="77777777" w:rsidR="001973A2" w:rsidRDefault="001973A2" w:rsidP="00C84945">
                                  <w:pPr>
                                    <w:pStyle w:val="Nidungvnbn"/>
                                    <w:ind w:firstLine="0"/>
                                    <w:jc w:val="left"/>
                                    <w:rPr>
                                      <w:b/>
                                    </w:rPr>
                                  </w:pPr>
                                </w:p>
                              </w:tc>
                              <w:tc>
                                <w:tcPr>
                                  <w:tcW w:w="3060" w:type="dxa"/>
                                  <w:vAlign w:val="bottom"/>
                                </w:tcPr>
                                <w:p w14:paraId="12EAA690" w14:textId="7FE58788" w:rsidR="001973A2" w:rsidRDefault="001973A2" w:rsidP="00C84945">
                                  <w:pPr>
                                    <w:pStyle w:val="Nidungvnbn"/>
                                    <w:ind w:firstLine="0"/>
                                    <w:jc w:val="left"/>
                                    <w:rPr>
                                      <w:b/>
                                    </w:rPr>
                                  </w:pPr>
                                  <w:r>
                                    <w:rPr>
                                      <w:color w:val="000000"/>
                                      <w:sz w:val="22"/>
                                      <w:szCs w:val="22"/>
                                    </w:rPr>
                                    <w:t>ECG5000</w:t>
                                  </w:r>
                                </w:p>
                              </w:tc>
                              <w:tc>
                                <w:tcPr>
                                  <w:tcW w:w="900" w:type="dxa"/>
                                  <w:vAlign w:val="bottom"/>
                                </w:tcPr>
                                <w:p w14:paraId="4F048F6B" w14:textId="04C8A032" w:rsidR="001973A2" w:rsidRDefault="001973A2" w:rsidP="00C84945">
                                  <w:pPr>
                                    <w:pStyle w:val="Nidungvnbn"/>
                                    <w:ind w:firstLine="0"/>
                                    <w:jc w:val="right"/>
                                  </w:pPr>
                                  <w:r>
                                    <w:rPr>
                                      <w:color w:val="000000"/>
                                      <w:sz w:val="22"/>
                                      <w:szCs w:val="22"/>
                                    </w:rPr>
                                    <w:t>0.6461</w:t>
                                  </w:r>
                                </w:p>
                              </w:tc>
                              <w:tc>
                                <w:tcPr>
                                  <w:tcW w:w="900" w:type="dxa"/>
                                  <w:vAlign w:val="bottom"/>
                                </w:tcPr>
                                <w:p w14:paraId="7CFEE30B" w14:textId="326F1AD8" w:rsidR="001973A2" w:rsidRDefault="001973A2" w:rsidP="00C84945">
                                  <w:pPr>
                                    <w:pStyle w:val="Nidungvnbn"/>
                                    <w:ind w:firstLine="0"/>
                                    <w:jc w:val="right"/>
                                  </w:pPr>
                                  <w:r>
                                    <w:rPr>
                                      <w:color w:val="000000"/>
                                      <w:sz w:val="22"/>
                                      <w:szCs w:val="22"/>
                                    </w:rPr>
                                    <w:t>0.9313</w:t>
                                  </w:r>
                                </w:p>
                              </w:tc>
                              <w:tc>
                                <w:tcPr>
                                  <w:tcW w:w="828" w:type="dxa"/>
                                  <w:vAlign w:val="bottom"/>
                                </w:tcPr>
                                <w:p w14:paraId="595921C5" w14:textId="33A5A881" w:rsidR="001973A2" w:rsidRDefault="001973A2" w:rsidP="00C84945">
                                  <w:pPr>
                                    <w:pStyle w:val="Nidungvnbn"/>
                                    <w:ind w:firstLine="0"/>
                                    <w:jc w:val="right"/>
                                  </w:pPr>
                                  <w:r>
                                    <w:rPr>
                                      <w:color w:val="000000"/>
                                      <w:sz w:val="22"/>
                                      <w:szCs w:val="22"/>
                                    </w:rPr>
                                    <w:t>0.5678</w:t>
                                  </w:r>
                                </w:p>
                              </w:tc>
                              <w:tc>
                                <w:tcPr>
                                  <w:tcW w:w="1077" w:type="dxa"/>
                                  <w:vAlign w:val="bottom"/>
                                </w:tcPr>
                                <w:p w14:paraId="4B71574F" w14:textId="6EE227C4" w:rsidR="001973A2" w:rsidRDefault="001973A2" w:rsidP="00C84945">
                                  <w:pPr>
                                    <w:pStyle w:val="Nidungvnbn"/>
                                    <w:ind w:firstLine="0"/>
                                    <w:jc w:val="right"/>
                                  </w:pPr>
                                  <w:r>
                                    <w:rPr>
                                      <w:color w:val="000000"/>
                                      <w:sz w:val="22"/>
                                      <w:szCs w:val="22"/>
                                    </w:rPr>
                                    <w:t>1999.3</w:t>
                                  </w:r>
                                </w:p>
                              </w:tc>
                              <w:tc>
                                <w:tcPr>
                                  <w:tcW w:w="994" w:type="dxa"/>
                                  <w:vAlign w:val="bottom"/>
                                </w:tcPr>
                                <w:p w14:paraId="562F5C3F" w14:textId="473DDBDA" w:rsidR="001973A2" w:rsidRDefault="001973A2" w:rsidP="000E25C2">
                                  <w:pPr>
                                    <w:pStyle w:val="Nidungvnbn"/>
                                    <w:ind w:firstLine="0"/>
                                    <w:jc w:val="right"/>
                                  </w:pPr>
                                  <w:r>
                                    <w:rPr>
                                      <w:color w:val="000000"/>
                                      <w:sz w:val="22"/>
                                      <w:szCs w:val="22"/>
                                    </w:rPr>
                                    <w:t>0.7158</w:t>
                                  </w:r>
                                </w:p>
                              </w:tc>
                              <w:tc>
                                <w:tcPr>
                                  <w:tcW w:w="994" w:type="dxa"/>
                                  <w:vAlign w:val="bottom"/>
                                </w:tcPr>
                                <w:p w14:paraId="71F2C1F6" w14:textId="2B28068D" w:rsidR="001973A2" w:rsidRDefault="001973A2" w:rsidP="000E25C2">
                                  <w:pPr>
                                    <w:pStyle w:val="Nidungvnbn"/>
                                    <w:ind w:firstLine="0"/>
                                    <w:jc w:val="right"/>
                                  </w:pPr>
                                  <w:r>
                                    <w:rPr>
                                      <w:color w:val="000000"/>
                                      <w:sz w:val="22"/>
                                      <w:szCs w:val="22"/>
                                    </w:rPr>
                                    <w:t>0.9407</w:t>
                                  </w:r>
                                </w:p>
                              </w:tc>
                              <w:tc>
                                <w:tcPr>
                                  <w:tcW w:w="994" w:type="dxa"/>
                                  <w:vAlign w:val="bottom"/>
                                </w:tcPr>
                                <w:p w14:paraId="0907FBD9" w14:textId="39900639" w:rsidR="001973A2" w:rsidRDefault="001973A2" w:rsidP="000E25C2">
                                  <w:pPr>
                                    <w:pStyle w:val="Nidungvnbn"/>
                                    <w:ind w:firstLine="0"/>
                                    <w:jc w:val="right"/>
                                  </w:pPr>
                                  <w:r>
                                    <w:rPr>
                                      <w:color w:val="000000"/>
                                      <w:sz w:val="22"/>
                                      <w:szCs w:val="22"/>
                                    </w:rPr>
                                    <w:t>0.5547</w:t>
                                  </w:r>
                                </w:p>
                              </w:tc>
                              <w:tc>
                                <w:tcPr>
                                  <w:tcW w:w="1233" w:type="dxa"/>
                                  <w:vAlign w:val="bottom"/>
                                </w:tcPr>
                                <w:p w14:paraId="12556284" w14:textId="654B789E" w:rsidR="001973A2" w:rsidRDefault="001973A2" w:rsidP="000E25C2">
                                  <w:pPr>
                                    <w:pStyle w:val="Nidungvnbn"/>
                                    <w:ind w:firstLine="0"/>
                                    <w:jc w:val="right"/>
                                  </w:pPr>
                                  <w:r>
                                    <w:rPr>
                                      <w:color w:val="000000"/>
                                      <w:sz w:val="22"/>
                                      <w:szCs w:val="22"/>
                                    </w:rPr>
                                    <w:t>3556.5</w:t>
                                  </w:r>
                                </w:p>
                              </w:tc>
                            </w:tr>
                            <w:tr w:rsidR="001973A2" w14:paraId="4C212B01" w14:textId="77777777" w:rsidTr="00C84945">
                              <w:trPr>
                                <w:trHeight w:val="379"/>
                              </w:trPr>
                              <w:tc>
                                <w:tcPr>
                                  <w:tcW w:w="805" w:type="dxa"/>
                                  <w:vMerge/>
                                </w:tcPr>
                                <w:p w14:paraId="7196EB3D" w14:textId="77777777" w:rsidR="001973A2" w:rsidRDefault="001973A2" w:rsidP="00C84945">
                                  <w:pPr>
                                    <w:pStyle w:val="Nidungvnbn"/>
                                    <w:ind w:firstLine="0"/>
                                    <w:jc w:val="left"/>
                                    <w:rPr>
                                      <w:b/>
                                    </w:rPr>
                                  </w:pPr>
                                </w:p>
                              </w:tc>
                              <w:tc>
                                <w:tcPr>
                                  <w:tcW w:w="3060" w:type="dxa"/>
                                  <w:vAlign w:val="bottom"/>
                                </w:tcPr>
                                <w:p w14:paraId="45CB7773" w14:textId="62780F37" w:rsidR="001973A2" w:rsidRDefault="001973A2" w:rsidP="00C84945">
                                  <w:pPr>
                                    <w:pStyle w:val="Nidungvnbn"/>
                                    <w:ind w:firstLine="0"/>
                                    <w:jc w:val="left"/>
                                    <w:rPr>
                                      <w:b/>
                                    </w:rPr>
                                  </w:pPr>
                                  <w:r>
                                    <w:rPr>
                                      <w:color w:val="000000"/>
                                      <w:sz w:val="22"/>
                                      <w:szCs w:val="22"/>
                                    </w:rPr>
                                    <w:t>ECGFiveDays</w:t>
                                  </w:r>
                                </w:p>
                              </w:tc>
                              <w:tc>
                                <w:tcPr>
                                  <w:tcW w:w="900" w:type="dxa"/>
                                  <w:vAlign w:val="bottom"/>
                                </w:tcPr>
                                <w:p w14:paraId="29B24D06" w14:textId="3CC0B079" w:rsidR="001973A2" w:rsidRDefault="001973A2" w:rsidP="00C84945">
                                  <w:pPr>
                                    <w:pStyle w:val="Nidungvnbn"/>
                                    <w:ind w:firstLine="0"/>
                                    <w:jc w:val="right"/>
                                  </w:pPr>
                                  <w:r>
                                    <w:rPr>
                                      <w:color w:val="000000"/>
                                      <w:sz w:val="22"/>
                                      <w:szCs w:val="22"/>
                                    </w:rPr>
                                    <w:t>0.9791</w:t>
                                  </w:r>
                                </w:p>
                              </w:tc>
                              <w:tc>
                                <w:tcPr>
                                  <w:tcW w:w="900" w:type="dxa"/>
                                  <w:vAlign w:val="bottom"/>
                                </w:tcPr>
                                <w:p w14:paraId="38419547" w14:textId="51761EF9" w:rsidR="001973A2" w:rsidRDefault="001973A2" w:rsidP="00C84945">
                                  <w:pPr>
                                    <w:pStyle w:val="Nidungvnbn"/>
                                    <w:ind w:firstLine="0"/>
                                    <w:jc w:val="right"/>
                                  </w:pPr>
                                  <w:r>
                                    <w:rPr>
                                      <w:color w:val="000000"/>
                                      <w:sz w:val="22"/>
                                      <w:szCs w:val="22"/>
                                    </w:rPr>
                                    <w:t>0.9791</w:t>
                                  </w:r>
                                </w:p>
                              </w:tc>
                              <w:tc>
                                <w:tcPr>
                                  <w:tcW w:w="828" w:type="dxa"/>
                                  <w:vAlign w:val="bottom"/>
                                </w:tcPr>
                                <w:p w14:paraId="4708A42D" w14:textId="7CC6EA61" w:rsidR="001973A2" w:rsidRDefault="001973A2" w:rsidP="00C84945">
                                  <w:pPr>
                                    <w:pStyle w:val="Nidungvnbn"/>
                                    <w:ind w:firstLine="0"/>
                                    <w:jc w:val="right"/>
                                  </w:pPr>
                                  <w:r>
                                    <w:rPr>
                                      <w:color w:val="000000"/>
                                      <w:sz w:val="22"/>
                                      <w:szCs w:val="22"/>
                                    </w:rPr>
                                    <w:t>0.9791</w:t>
                                  </w:r>
                                </w:p>
                              </w:tc>
                              <w:tc>
                                <w:tcPr>
                                  <w:tcW w:w="1077" w:type="dxa"/>
                                  <w:vAlign w:val="bottom"/>
                                </w:tcPr>
                                <w:p w14:paraId="318F34F4" w14:textId="71591755" w:rsidR="001973A2" w:rsidRDefault="001973A2" w:rsidP="00C84945">
                                  <w:pPr>
                                    <w:pStyle w:val="Nidungvnbn"/>
                                    <w:ind w:firstLine="0"/>
                                    <w:jc w:val="right"/>
                                  </w:pPr>
                                  <w:r>
                                    <w:rPr>
                                      <w:color w:val="000000"/>
                                      <w:sz w:val="22"/>
                                      <w:szCs w:val="22"/>
                                    </w:rPr>
                                    <w:t>2216.7</w:t>
                                  </w:r>
                                </w:p>
                              </w:tc>
                              <w:tc>
                                <w:tcPr>
                                  <w:tcW w:w="994" w:type="dxa"/>
                                  <w:vAlign w:val="bottom"/>
                                </w:tcPr>
                                <w:p w14:paraId="5DEF4FFA" w14:textId="1B5F4348" w:rsidR="001973A2" w:rsidRDefault="001973A2" w:rsidP="000E25C2">
                                  <w:pPr>
                                    <w:pStyle w:val="Nidungvnbn"/>
                                    <w:ind w:firstLine="0"/>
                                    <w:jc w:val="right"/>
                                  </w:pPr>
                                  <w:r>
                                    <w:rPr>
                                      <w:color w:val="000000"/>
                                      <w:sz w:val="22"/>
                                      <w:szCs w:val="22"/>
                                    </w:rPr>
                                    <w:t>0.9111</w:t>
                                  </w:r>
                                </w:p>
                              </w:tc>
                              <w:tc>
                                <w:tcPr>
                                  <w:tcW w:w="994" w:type="dxa"/>
                                  <w:vAlign w:val="bottom"/>
                                </w:tcPr>
                                <w:p w14:paraId="40DC13C5" w14:textId="30A4DAA1" w:rsidR="001973A2" w:rsidRDefault="001973A2" w:rsidP="000E25C2">
                                  <w:pPr>
                                    <w:pStyle w:val="Nidungvnbn"/>
                                    <w:ind w:firstLine="0"/>
                                    <w:jc w:val="right"/>
                                  </w:pPr>
                                  <w:r>
                                    <w:rPr>
                                      <w:color w:val="000000"/>
                                      <w:sz w:val="22"/>
                                      <w:szCs w:val="22"/>
                                    </w:rPr>
                                    <w:t>0.9106</w:t>
                                  </w:r>
                                </w:p>
                              </w:tc>
                              <w:tc>
                                <w:tcPr>
                                  <w:tcW w:w="994" w:type="dxa"/>
                                  <w:vAlign w:val="bottom"/>
                                </w:tcPr>
                                <w:p w14:paraId="55EF4043" w14:textId="3F64122D" w:rsidR="001973A2" w:rsidRDefault="001973A2" w:rsidP="000E25C2">
                                  <w:pPr>
                                    <w:pStyle w:val="Nidungvnbn"/>
                                    <w:ind w:firstLine="0"/>
                                    <w:jc w:val="right"/>
                                  </w:pPr>
                                  <w:r>
                                    <w:rPr>
                                      <w:color w:val="000000"/>
                                      <w:sz w:val="22"/>
                                      <w:szCs w:val="22"/>
                                    </w:rPr>
                                    <w:t>0.9107</w:t>
                                  </w:r>
                                </w:p>
                              </w:tc>
                              <w:tc>
                                <w:tcPr>
                                  <w:tcW w:w="1233" w:type="dxa"/>
                                  <w:vAlign w:val="bottom"/>
                                </w:tcPr>
                                <w:p w14:paraId="5681200F" w14:textId="7D1A3152" w:rsidR="001973A2" w:rsidRDefault="001973A2" w:rsidP="000E25C2">
                                  <w:pPr>
                                    <w:pStyle w:val="Nidungvnbn"/>
                                    <w:ind w:firstLine="0"/>
                                    <w:jc w:val="right"/>
                                  </w:pPr>
                                  <w:r>
                                    <w:rPr>
                                      <w:color w:val="000000"/>
                                      <w:sz w:val="22"/>
                                      <w:szCs w:val="22"/>
                                    </w:rPr>
                                    <w:t>4658.2</w:t>
                                  </w:r>
                                </w:p>
                              </w:tc>
                            </w:tr>
                            <w:tr w:rsidR="001973A2" w14:paraId="36DF0B2B" w14:textId="77777777" w:rsidTr="00C84945">
                              <w:trPr>
                                <w:trHeight w:val="379"/>
                              </w:trPr>
                              <w:tc>
                                <w:tcPr>
                                  <w:tcW w:w="805" w:type="dxa"/>
                                  <w:vMerge/>
                                </w:tcPr>
                                <w:p w14:paraId="2F7BA559" w14:textId="77777777" w:rsidR="001973A2" w:rsidRDefault="001973A2" w:rsidP="00C84945">
                                  <w:pPr>
                                    <w:pStyle w:val="Nidungvnbn"/>
                                    <w:ind w:firstLine="0"/>
                                    <w:jc w:val="left"/>
                                    <w:rPr>
                                      <w:b/>
                                    </w:rPr>
                                  </w:pPr>
                                </w:p>
                              </w:tc>
                              <w:tc>
                                <w:tcPr>
                                  <w:tcW w:w="3060" w:type="dxa"/>
                                  <w:vAlign w:val="bottom"/>
                                </w:tcPr>
                                <w:p w14:paraId="358314F5" w14:textId="31CD81BE" w:rsidR="001973A2" w:rsidRDefault="001973A2" w:rsidP="00C84945">
                                  <w:pPr>
                                    <w:pStyle w:val="Nidungvnbn"/>
                                    <w:ind w:firstLine="0"/>
                                    <w:jc w:val="left"/>
                                    <w:rPr>
                                      <w:b/>
                                    </w:rPr>
                                  </w:pPr>
                                  <w:r>
                                    <w:rPr>
                                      <w:color w:val="000000"/>
                                      <w:sz w:val="22"/>
                                      <w:szCs w:val="22"/>
                                    </w:rPr>
                                    <w:t>ElectricDevices</w:t>
                                  </w:r>
                                </w:p>
                              </w:tc>
                              <w:tc>
                                <w:tcPr>
                                  <w:tcW w:w="900" w:type="dxa"/>
                                  <w:vAlign w:val="bottom"/>
                                </w:tcPr>
                                <w:p w14:paraId="00C7DBBE" w14:textId="29A4201D" w:rsidR="001973A2" w:rsidRDefault="001973A2" w:rsidP="00C84945">
                                  <w:pPr>
                                    <w:pStyle w:val="Nidungvnbn"/>
                                    <w:ind w:firstLine="0"/>
                                    <w:jc w:val="right"/>
                                  </w:pPr>
                                  <w:r>
                                    <w:rPr>
                                      <w:color w:val="000000"/>
                                      <w:sz w:val="22"/>
                                      <w:szCs w:val="22"/>
                                    </w:rPr>
                                    <w:t>0.5601</w:t>
                                  </w:r>
                                </w:p>
                              </w:tc>
                              <w:tc>
                                <w:tcPr>
                                  <w:tcW w:w="900" w:type="dxa"/>
                                  <w:vAlign w:val="bottom"/>
                                </w:tcPr>
                                <w:p w14:paraId="0E45A83F" w14:textId="380D6389" w:rsidR="001973A2" w:rsidRDefault="001973A2" w:rsidP="00C84945">
                                  <w:pPr>
                                    <w:pStyle w:val="Nidungvnbn"/>
                                    <w:ind w:firstLine="0"/>
                                    <w:jc w:val="right"/>
                                  </w:pPr>
                                  <w:r>
                                    <w:rPr>
                                      <w:color w:val="000000"/>
                                      <w:sz w:val="22"/>
                                      <w:szCs w:val="22"/>
                                    </w:rPr>
                                    <w:t>0.5822</w:t>
                                  </w:r>
                                </w:p>
                              </w:tc>
                              <w:tc>
                                <w:tcPr>
                                  <w:tcW w:w="828" w:type="dxa"/>
                                  <w:vAlign w:val="bottom"/>
                                </w:tcPr>
                                <w:p w14:paraId="21543069" w14:textId="2A9ABD7C" w:rsidR="001973A2" w:rsidRDefault="001973A2" w:rsidP="00C84945">
                                  <w:pPr>
                                    <w:pStyle w:val="Nidungvnbn"/>
                                    <w:ind w:firstLine="0"/>
                                    <w:jc w:val="right"/>
                                  </w:pPr>
                                  <w:r>
                                    <w:rPr>
                                      <w:color w:val="000000"/>
                                      <w:sz w:val="22"/>
                                      <w:szCs w:val="22"/>
                                    </w:rPr>
                                    <w:t>0.4913</w:t>
                                  </w:r>
                                </w:p>
                              </w:tc>
                              <w:tc>
                                <w:tcPr>
                                  <w:tcW w:w="1077" w:type="dxa"/>
                                  <w:vAlign w:val="bottom"/>
                                </w:tcPr>
                                <w:p w14:paraId="35D201FA" w14:textId="53543861" w:rsidR="001973A2" w:rsidRDefault="001973A2" w:rsidP="00C84945">
                                  <w:pPr>
                                    <w:pStyle w:val="Nidungvnbn"/>
                                    <w:ind w:firstLine="0"/>
                                    <w:jc w:val="right"/>
                                  </w:pPr>
                                  <w:r>
                                    <w:rPr>
                                      <w:color w:val="000000"/>
                                      <w:sz w:val="22"/>
                                      <w:szCs w:val="22"/>
                                    </w:rPr>
                                    <w:t>23645</w:t>
                                  </w:r>
                                </w:p>
                              </w:tc>
                              <w:tc>
                                <w:tcPr>
                                  <w:tcW w:w="994" w:type="dxa"/>
                                  <w:vAlign w:val="bottom"/>
                                </w:tcPr>
                                <w:p w14:paraId="54A29D23" w14:textId="70E302FC" w:rsidR="001973A2" w:rsidRDefault="001973A2" w:rsidP="000E25C2">
                                  <w:pPr>
                                    <w:pStyle w:val="Nidungvnbn"/>
                                    <w:ind w:firstLine="0"/>
                                    <w:jc w:val="right"/>
                                  </w:pPr>
                                  <w:r>
                                    <w:rPr>
                                      <w:color w:val="000000"/>
                                      <w:sz w:val="22"/>
                                      <w:szCs w:val="22"/>
                                    </w:rPr>
                                    <w:t>0.535</w:t>
                                  </w:r>
                                </w:p>
                              </w:tc>
                              <w:tc>
                                <w:tcPr>
                                  <w:tcW w:w="994" w:type="dxa"/>
                                  <w:vAlign w:val="bottom"/>
                                </w:tcPr>
                                <w:p w14:paraId="7D732A9E" w14:textId="4FF6627A" w:rsidR="001973A2" w:rsidRDefault="001973A2" w:rsidP="000E25C2">
                                  <w:pPr>
                                    <w:pStyle w:val="Nidungvnbn"/>
                                    <w:ind w:firstLine="0"/>
                                    <w:jc w:val="right"/>
                                  </w:pPr>
                                  <w:r>
                                    <w:rPr>
                                      <w:color w:val="000000"/>
                                      <w:sz w:val="22"/>
                                      <w:szCs w:val="22"/>
                                    </w:rPr>
                                    <w:t>0.5811</w:t>
                                  </w:r>
                                </w:p>
                              </w:tc>
                              <w:tc>
                                <w:tcPr>
                                  <w:tcW w:w="994" w:type="dxa"/>
                                  <w:vAlign w:val="bottom"/>
                                </w:tcPr>
                                <w:p w14:paraId="4636E69C" w14:textId="3A2CAF92" w:rsidR="001973A2" w:rsidRDefault="001973A2" w:rsidP="000E25C2">
                                  <w:pPr>
                                    <w:pStyle w:val="Nidungvnbn"/>
                                    <w:ind w:firstLine="0"/>
                                    <w:jc w:val="right"/>
                                  </w:pPr>
                                  <w:r>
                                    <w:rPr>
                                      <w:color w:val="000000"/>
                                      <w:sz w:val="22"/>
                                      <w:szCs w:val="22"/>
                                    </w:rPr>
                                    <w:t>0.5099</w:t>
                                  </w:r>
                                </w:p>
                              </w:tc>
                              <w:tc>
                                <w:tcPr>
                                  <w:tcW w:w="1233" w:type="dxa"/>
                                  <w:vAlign w:val="bottom"/>
                                </w:tcPr>
                                <w:p w14:paraId="4339C836" w14:textId="5F58584B" w:rsidR="001973A2" w:rsidRDefault="001973A2" w:rsidP="000E25C2">
                                  <w:pPr>
                                    <w:pStyle w:val="Nidungvnbn"/>
                                    <w:ind w:firstLine="0"/>
                                    <w:jc w:val="right"/>
                                  </w:pPr>
                                  <w:r>
                                    <w:rPr>
                                      <w:color w:val="000000"/>
                                      <w:sz w:val="22"/>
                                      <w:szCs w:val="22"/>
                                    </w:rPr>
                                    <w:t>12977.8</w:t>
                                  </w:r>
                                </w:p>
                              </w:tc>
                            </w:tr>
                            <w:tr w:rsidR="001973A2" w14:paraId="42364EE2" w14:textId="77777777" w:rsidTr="00C84945">
                              <w:trPr>
                                <w:trHeight w:val="379"/>
                              </w:trPr>
                              <w:tc>
                                <w:tcPr>
                                  <w:tcW w:w="805" w:type="dxa"/>
                                  <w:vMerge/>
                                </w:tcPr>
                                <w:p w14:paraId="25BC3D59" w14:textId="77777777" w:rsidR="001973A2" w:rsidRDefault="001973A2" w:rsidP="00C84945">
                                  <w:pPr>
                                    <w:pStyle w:val="Nidungvnbn"/>
                                    <w:ind w:firstLine="0"/>
                                    <w:jc w:val="left"/>
                                    <w:rPr>
                                      <w:b/>
                                    </w:rPr>
                                  </w:pPr>
                                </w:p>
                              </w:tc>
                              <w:tc>
                                <w:tcPr>
                                  <w:tcW w:w="3060" w:type="dxa"/>
                                  <w:vAlign w:val="bottom"/>
                                </w:tcPr>
                                <w:p w14:paraId="418A592C" w14:textId="67327FAD" w:rsidR="001973A2" w:rsidRDefault="001973A2" w:rsidP="00C84945">
                                  <w:pPr>
                                    <w:pStyle w:val="Nidungvnbn"/>
                                    <w:ind w:firstLine="0"/>
                                    <w:jc w:val="left"/>
                                    <w:rPr>
                                      <w:b/>
                                    </w:rPr>
                                  </w:pPr>
                                  <w:r>
                                    <w:rPr>
                                      <w:color w:val="000000"/>
                                      <w:sz w:val="22"/>
                                      <w:szCs w:val="22"/>
                                    </w:rPr>
                                    <w:t>EOGHorizontalSignal</w:t>
                                  </w:r>
                                </w:p>
                              </w:tc>
                              <w:tc>
                                <w:tcPr>
                                  <w:tcW w:w="900" w:type="dxa"/>
                                  <w:vAlign w:val="bottom"/>
                                </w:tcPr>
                                <w:p w14:paraId="738BBEA7" w14:textId="4D7C2365" w:rsidR="001973A2" w:rsidRDefault="001973A2" w:rsidP="00C84945">
                                  <w:pPr>
                                    <w:pStyle w:val="Nidungvnbn"/>
                                    <w:ind w:firstLine="0"/>
                                    <w:jc w:val="right"/>
                                  </w:pPr>
                                  <w:r>
                                    <w:rPr>
                                      <w:color w:val="000000"/>
                                      <w:sz w:val="22"/>
                                      <w:szCs w:val="22"/>
                                    </w:rPr>
                                    <w:t>0.4776</w:t>
                                  </w:r>
                                </w:p>
                              </w:tc>
                              <w:tc>
                                <w:tcPr>
                                  <w:tcW w:w="900" w:type="dxa"/>
                                  <w:vAlign w:val="bottom"/>
                                </w:tcPr>
                                <w:p w14:paraId="531E0C6B" w14:textId="37975C55" w:rsidR="001973A2" w:rsidRDefault="001973A2" w:rsidP="00C84945">
                                  <w:pPr>
                                    <w:pStyle w:val="Nidungvnbn"/>
                                    <w:ind w:firstLine="0"/>
                                    <w:jc w:val="right"/>
                                  </w:pPr>
                                  <w:r>
                                    <w:rPr>
                                      <w:color w:val="000000"/>
                                      <w:sz w:val="22"/>
                                      <w:szCs w:val="22"/>
                                    </w:rPr>
                                    <w:t>0.4337</w:t>
                                  </w:r>
                                </w:p>
                              </w:tc>
                              <w:tc>
                                <w:tcPr>
                                  <w:tcW w:w="828" w:type="dxa"/>
                                  <w:vAlign w:val="bottom"/>
                                </w:tcPr>
                                <w:p w14:paraId="42CF5989" w14:textId="4A190BE4" w:rsidR="001973A2" w:rsidRDefault="001973A2" w:rsidP="00C84945">
                                  <w:pPr>
                                    <w:pStyle w:val="Nidungvnbn"/>
                                    <w:ind w:firstLine="0"/>
                                    <w:jc w:val="right"/>
                                  </w:pPr>
                                  <w:r>
                                    <w:rPr>
                                      <w:color w:val="000000"/>
                                      <w:sz w:val="22"/>
                                      <w:szCs w:val="22"/>
                                    </w:rPr>
                                    <w:t>0.4326</w:t>
                                  </w:r>
                                </w:p>
                              </w:tc>
                              <w:tc>
                                <w:tcPr>
                                  <w:tcW w:w="1077" w:type="dxa"/>
                                  <w:vAlign w:val="bottom"/>
                                </w:tcPr>
                                <w:p w14:paraId="27AAAF7E" w14:textId="58982664" w:rsidR="001973A2" w:rsidRDefault="001973A2" w:rsidP="00C84945">
                                  <w:pPr>
                                    <w:pStyle w:val="Nidungvnbn"/>
                                    <w:ind w:firstLine="0"/>
                                    <w:jc w:val="right"/>
                                  </w:pPr>
                                  <w:r>
                                    <w:rPr>
                                      <w:color w:val="000000"/>
                                      <w:sz w:val="22"/>
                                      <w:szCs w:val="22"/>
                                    </w:rPr>
                                    <w:t>1040.1</w:t>
                                  </w:r>
                                </w:p>
                              </w:tc>
                              <w:tc>
                                <w:tcPr>
                                  <w:tcW w:w="994" w:type="dxa"/>
                                  <w:vAlign w:val="bottom"/>
                                </w:tcPr>
                                <w:p w14:paraId="5A1B3CA1" w14:textId="5B40106F" w:rsidR="001973A2" w:rsidRDefault="001973A2" w:rsidP="000E25C2">
                                  <w:pPr>
                                    <w:pStyle w:val="Nidungvnbn"/>
                                    <w:ind w:firstLine="0"/>
                                    <w:jc w:val="right"/>
                                  </w:pPr>
                                  <w:r>
                                    <w:rPr>
                                      <w:color w:val="000000"/>
                                      <w:sz w:val="22"/>
                                      <w:szCs w:val="22"/>
                                    </w:rPr>
                                    <w:t>0.4751</w:t>
                                  </w:r>
                                </w:p>
                              </w:tc>
                              <w:tc>
                                <w:tcPr>
                                  <w:tcW w:w="994" w:type="dxa"/>
                                  <w:vAlign w:val="bottom"/>
                                </w:tcPr>
                                <w:p w14:paraId="61F1CDBE" w14:textId="43C34E56" w:rsidR="001973A2" w:rsidRDefault="001973A2" w:rsidP="000E25C2">
                                  <w:pPr>
                                    <w:pStyle w:val="Nidungvnbn"/>
                                    <w:ind w:firstLine="0"/>
                                    <w:jc w:val="right"/>
                                  </w:pPr>
                                  <w:r>
                                    <w:rPr>
                                      <w:color w:val="000000"/>
                                      <w:sz w:val="22"/>
                                      <w:szCs w:val="22"/>
                                    </w:rPr>
                                    <w:t>0.4613</w:t>
                                  </w:r>
                                </w:p>
                              </w:tc>
                              <w:tc>
                                <w:tcPr>
                                  <w:tcW w:w="994" w:type="dxa"/>
                                  <w:vAlign w:val="bottom"/>
                                </w:tcPr>
                                <w:p w14:paraId="146EE963" w14:textId="36A1152E" w:rsidR="001973A2" w:rsidRDefault="001973A2" w:rsidP="000E25C2">
                                  <w:pPr>
                                    <w:pStyle w:val="Nidungvnbn"/>
                                    <w:ind w:firstLine="0"/>
                                    <w:jc w:val="right"/>
                                  </w:pPr>
                                  <w:r>
                                    <w:rPr>
                                      <w:color w:val="000000"/>
                                      <w:sz w:val="22"/>
                                      <w:szCs w:val="22"/>
                                    </w:rPr>
                                    <w:t>0.4614</w:t>
                                  </w:r>
                                </w:p>
                              </w:tc>
                              <w:tc>
                                <w:tcPr>
                                  <w:tcW w:w="1233" w:type="dxa"/>
                                  <w:vAlign w:val="bottom"/>
                                </w:tcPr>
                                <w:p w14:paraId="7DFC3C00" w14:textId="5CB65AAE" w:rsidR="001973A2" w:rsidRDefault="001973A2" w:rsidP="000E25C2">
                                  <w:pPr>
                                    <w:pStyle w:val="Nidungvnbn"/>
                                    <w:ind w:firstLine="0"/>
                                    <w:jc w:val="right"/>
                                  </w:pPr>
                                  <w:r>
                                    <w:rPr>
                                      <w:color w:val="000000"/>
                                      <w:sz w:val="22"/>
                                      <w:szCs w:val="22"/>
                                    </w:rPr>
                                    <w:t>839.9</w:t>
                                  </w:r>
                                </w:p>
                              </w:tc>
                            </w:tr>
                            <w:tr w:rsidR="001973A2" w14:paraId="2FA1EBC2" w14:textId="77777777" w:rsidTr="00C84945">
                              <w:trPr>
                                <w:trHeight w:val="379"/>
                              </w:trPr>
                              <w:tc>
                                <w:tcPr>
                                  <w:tcW w:w="805" w:type="dxa"/>
                                  <w:vMerge/>
                                </w:tcPr>
                                <w:p w14:paraId="387D0061" w14:textId="77777777" w:rsidR="001973A2" w:rsidRDefault="001973A2" w:rsidP="00C84945">
                                  <w:pPr>
                                    <w:pStyle w:val="Nidungvnbn"/>
                                    <w:ind w:firstLine="0"/>
                                    <w:jc w:val="left"/>
                                    <w:rPr>
                                      <w:b/>
                                    </w:rPr>
                                  </w:pPr>
                                </w:p>
                              </w:tc>
                              <w:tc>
                                <w:tcPr>
                                  <w:tcW w:w="3060" w:type="dxa"/>
                                  <w:vAlign w:val="bottom"/>
                                </w:tcPr>
                                <w:p w14:paraId="2E845FA2" w14:textId="55D93BE0" w:rsidR="001973A2" w:rsidRDefault="001973A2" w:rsidP="00C84945">
                                  <w:pPr>
                                    <w:pStyle w:val="Nidungvnbn"/>
                                    <w:ind w:firstLine="0"/>
                                    <w:jc w:val="left"/>
                                    <w:rPr>
                                      <w:b/>
                                    </w:rPr>
                                  </w:pPr>
                                  <w:r>
                                    <w:rPr>
                                      <w:color w:val="000000"/>
                                      <w:sz w:val="22"/>
                                      <w:szCs w:val="22"/>
                                    </w:rPr>
                                    <w:t>EOGVerticalSignal</w:t>
                                  </w:r>
                                </w:p>
                              </w:tc>
                              <w:tc>
                                <w:tcPr>
                                  <w:tcW w:w="900" w:type="dxa"/>
                                  <w:vAlign w:val="bottom"/>
                                </w:tcPr>
                                <w:p w14:paraId="27558DE3" w14:textId="2D2E736E" w:rsidR="001973A2" w:rsidRDefault="001973A2" w:rsidP="00C84945">
                                  <w:pPr>
                                    <w:pStyle w:val="Nidungvnbn"/>
                                    <w:ind w:firstLine="0"/>
                                    <w:jc w:val="right"/>
                                  </w:pPr>
                                  <w:r>
                                    <w:rPr>
                                      <w:color w:val="000000"/>
                                      <w:sz w:val="22"/>
                                      <w:szCs w:val="22"/>
                                    </w:rPr>
                                    <w:t>0.3711</w:t>
                                  </w:r>
                                </w:p>
                              </w:tc>
                              <w:tc>
                                <w:tcPr>
                                  <w:tcW w:w="900" w:type="dxa"/>
                                  <w:vAlign w:val="bottom"/>
                                </w:tcPr>
                                <w:p w14:paraId="1831149C" w14:textId="5C0DECFA" w:rsidR="001973A2" w:rsidRDefault="001973A2" w:rsidP="00C84945">
                                  <w:pPr>
                                    <w:pStyle w:val="Nidungvnbn"/>
                                    <w:ind w:firstLine="0"/>
                                    <w:jc w:val="right"/>
                                  </w:pPr>
                                  <w:r>
                                    <w:rPr>
                                      <w:color w:val="000000"/>
                                      <w:sz w:val="22"/>
                                      <w:szCs w:val="22"/>
                                    </w:rPr>
                                    <w:t>0.4006</w:t>
                                  </w:r>
                                </w:p>
                              </w:tc>
                              <w:tc>
                                <w:tcPr>
                                  <w:tcW w:w="828" w:type="dxa"/>
                                  <w:vAlign w:val="bottom"/>
                                </w:tcPr>
                                <w:p w14:paraId="2DF061AA" w14:textId="198B1DA2" w:rsidR="001973A2" w:rsidRDefault="001973A2" w:rsidP="00C84945">
                                  <w:pPr>
                                    <w:pStyle w:val="Nidungvnbn"/>
                                    <w:ind w:firstLine="0"/>
                                    <w:jc w:val="right"/>
                                  </w:pPr>
                                  <w:r>
                                    <w:rPr>
                                      <w:color w:val="000000"/>
                                      <w:sz w:val="22"/>
                                      <w:szCs w:val="22"/>
                                    </w:rPr>
                                    <w:t>0.4</w:t>
                                  </w:r>
                                </w:p>
                              </w:tc>
                              <w:tc>
                                <w:tcPr>
                                  <w:tcW w:w="1077" w:type="dxa"/>
                                  <w:vAlign w:val="bottom"/>
                                </w:tcPr>
                                <w:p w14:paraId="79DF8B0D" w14:textId="5D775A75" w:rsidR="001973A2" w:rsidRDefault="001973A2" w:rsidP="00C84945">
                                  <w:pPr>
                                    <w:pStyle w:val="Nidungvnbn"/>
                                    <w:ind w:firstLine="0"/>
                                    <w:jc w:val="right"/>
                                  </w:pPr>
                                  <w:r>
                                    <w:rPr>
                                      <w:color w:val="000000"/>
                                      <w:sz w:val="22"/>
                                      <w:szCs w:val="22"/>
                                    </w:rPr>
                                    <w:t>1104.9</w:t>
                                  </w:r>
                                </w:p>
                              </w:tc>
                              <w:tc>
                                <w:tcPr>
                                  <w:tcW w:w="994" w:type="dxa"/>
                                  <w:vAlign w:val="bottom"/>
                                </w:tcPr>
                                <w:p w14:paraId="0FE658D4" w14:textId="5AC19E4D" w:rsidR="001973A2" w:rsidRDefault="001973A2" w:rsidP="000E25C2">
                                  <w:pPr>
                                    <w:pStyle w:val="Nidungvnbn"/>
                                    <w:ind w:firstLine="0"/>
                                    <w:jc w:val="right"/>
                                  </w:pPr>
                                  <w:r>
                                    <w:rPr>
                                      <w:color w:val="000000"/>
                                      <w:sz w:val="22"/>
                                      <w:szCs w:val="22"/>
                                    </w:rPr>
                                    <w:t>0.3684</w:t>
                                  </w:r>
                                </w:p>
                              </w:tc>
                              <w:tc>
                                <w:tcPr>
                                  <w:tcW w:w="994" w:type="dxa"/>
                                  <w:vAlign w:val="bottom"/>
                                </w:tcPr>
                                <w:p w14:paraId="12EA6E19" w14:textId="50E2C8B0" w:rsidR="001973A2" w:rsidRDefault="001973A2" w:rsidP="000E25C2">
                                  <w:pPr>
                                    <w:pStyle w:val="Nidungvnbn"/>
                                    <w:ind w:firstLine="0"/>
                                    <w:jc w:val="right"/>
                                  </w:pPr>
                                  <w:r>
                                    <w:rPr>
                                      <w:color w:val="000000"/>
                                      <w:sz w:val="22"/>
                                      <w:szCs w:val="22"/>
                                    </w:rPr>
                                    <w:t>0.4033</w:t>
                                  </w:r>
                                </w:p>
                              </w:tc>
                              <w:tc>
                                <w:tcPr>
                                  <w:tcW w:w="994" w:type="dxa"/>
                                  <w:vAlign w:val="bottom"/>
                                </w:tcPr>
                                <w:p w14:paraId="468E6795" w14:textId="2739E42D" w:rsidR="001973A2" w:rsidRDefault="001973A2" w:rsidP="000E25C2">
                                  <w:pPr>
                                    <w:pStyle w:val="Nidungvnbn"/>
                                    <w:ind w:firstLine="0"/>
                                    <w:jc w:val="right"/>
                                  </w:pPr>
                                  <w:r>
                                    <w:rPr>
                                      <w:color w:val="000000"/>
                                      <w:sz w:val="22"/>
                                      <w:szCs w:val="22"/>
                                    </w:rPr>
                                    <w:t>0.4024</w:t>
                                  </w:r>
                                </w:p>
                              </w:tc>
                              <w:tc>
                                <w:tcPr>
                                  <w:tcW w:w="1233" w:type="dxa"/>
                                  <w:vAlign w:val="bottom"/>
                                </w:tcPr>
                                <w:p w14:paraId="6028A94D" w14:textId="72F35CD3" w:rsidR="001973A2" w:rsidRDefault="001973A2" w:rsidP="000E25C2">
                                  <w:pPr>
                                    <w:pStyle w:val="Nidungvnbn"/>
                                    <w:ind w:firstLine="0"/>
                                    <w:jc w:val="right"/>
                                  </w:pPr>
                                  <w:r>
                                    <w:rPr>
                                      <w:color w:val="000000"/>
                                      <w:sz w:val="22"/>
                                      <w:szCs w:val="22"/>
                                    </w:rPr>
                                    <w:t>852.1</w:t>
                                  </w:r>
                                </w:p>
                              </w:tc>
                            </w:tr>
                            <w:tr w:rsidR="001973A2" w14:paraId="2700D619" w14:textId="77777777" w:rsidTr="00C84945">
                              <w:trPr>
                                <w:trHeight w:val="379"/>
                              </w:trPr>
                              <w:tc>
                                <w:tcPr>
                                  <w:tcW w:w="805" w:type="dxa"/>
                                  <w:vMerge/>
                                </w:tcPr>
                                <w:p w14:paraId="71DE44A5" w14:textId="77777777" w:rsidR="001973A2" w:rsidRDefault="001973A2" w:rsidP="00C84945">
                                  <w:pPr>
                                    <w:pStyle w:val="Nidungvnbn"/>
                                    <w:ind w:firstLine="0"/>
                                    <w:jc w:val="left"/>
                                    <w:rPr>
                                      <w:b/>
                                    </w:rPr>
                                  </w:pPr>
                                </w:p>
                              </w:tc>
                              <w:tc>
                                <w:tcPr>
                                  <w:tcW w:w="3060" w:type="dxa"/>
                                  <w:vAlign w:val="bottom"/>
                                </w:tcPr>
                                <w:p w14:paraId="76FC5F9B" w14:textId="209A65D4" w:rsidR="001973A2" w:rsidRDefault="001973A2" w:rsidP="00C84945">
                                  <w:pPr>
                                    <w:pStyle w:val="Nidungvnbn"/>
                                    <w:ind w:firstLine="0"/>
                                    <w:jc w:val="left"/>
                                    <w:rPr>
                                      <w:b/>
                                    </w:rPr>
                                  </w:pPr>
                                  <w:r>
                                    <w:rPr>
                                      <w:color w:val="000000"/>
                                      <w:sz w:val="22"/>
                                      <w:szCs w:val="22"/>
                                    </w:rPr>
                                    <w:t>EthanolLevel</w:t>
                                  </w:r>
                                </w:p>
                              </w:tc>
                              <w:tc>
                                <w:tcPr>
                                  <w:tcW w:w="900" w:type="dxa"/>
                                  <w:vAlign w:val="bottom"/>
                                </w:tcPr>
                                <w:p w14:paraId="4AECAC47" w14:textId="081D7334" w:rsidR="001973A2" w:rsidRDefault="001973A2" w:rsidP="00C84945">
                                  <w:pPr>
                                    <w:pStyle w:val="Nidungvnbn"/>
                                    <w:ind w:firstLine="0"/>
                                    <w:jc w:val="right"/>
                                  </w:pPr>
                                  <w:r>
                                    <w:rPr>
                                      <w:color w:val="000000"/>
                                      <w:sz w:val="22"/>
                                      <w:szCs w:val="22"/>
                                    </w:rPr>
                                    <w:t>0.0854</w:t>
                                  </w:r>
                                </w:p>
                              </w:tc>
                              <w:tc>
                                <w:tcPr>
                                  <w:tcW w:w="900" w:type="dxa"/>
                                  <w:vAlign w:val="bottom"/>
                                </w:tcPr>
                                <w:p w14:paraId="7499FA14" w14:textId="6691B575" w:rsidR="001973A2" w:rsidRDefault="001973A2" w:rsidP="00C84945">
                                  <w:pPr>
                                    <w:pStyle w:val="Nidungvnbn"/>
                                    <w:ind w:firstLine="0"/>
                                    <w:jc w:val="right"/>
                                  </w:pPr>
                                  <w:r>
                                    <w:rPr>
                                      <w:color w:val="000000"/>
                                      <w:sz w:val="22"/>
                                      <w:szCs w:val="22"/>
                                    </w:rPr>
                                    <w:t>0.248</w:t>
                                  </w:r>
                                </w:p>
                              </w:tc>
                              <w:tc>
                                <w:tcPr>
                                  <w:tcW w:w="828" w:type="dxa"/>
                                  <w:vAlign w:val="bottom"/>
                                </w:tcPr>
                                <w:p w14:paraId="521BCCBF" w14:textId="1ED72BB6" w:rsidR="001973A2" w:rsidRDefault="001973A2" w:rsidP="00C84945">
                                  <w:pPr>
                                    <w:pStyle w:val="Nidungvnbn"/>
                                    <w:ind w:firstLine="0"/>
                                    <w:jc w:val="right"/>
                                  </w:pPr>
                                  <w:r>
                                    <w:rPr>
                                      <w:color w:val="000000"/>
                                      <w:sz w:val="22"/>
                                      <w:szCs w:val="22"/>
                                    </w:rPr>
                                    <w:t>0.25</w:t>
                                  </w:r>
                                </w:p>
                              </w:tc>
                              <w:tc>
                                <w:tcPr>
                                  <w:tcW w:w="1077" w:type="dxa"/>
                                  <w:vAlign w:val="bottom"/>
                                </w:tcPr>
                                <w:p w14:paraId="0F8AA26B" w14:textId="0FBEC057" w:rsidR="001973A2" w:rsidRDefault="001973A2" w:rsidP="00C84945">
                                  <w:pPr>
                                    <w:pStyle w:val="Nidungvnbn"/>
                                    <w:ind w:firstLine="0"/>
                                    <w:jc w:val="right"/>
                                  </w:pPr>
                                  <w:r>
                                    <w:rPr>
                                      <w:color w:val="000000"/>
                                      <w:sz w:val="22"/>
                                      <w:szCs w:val="22"/>
                                    </w:rPr>
                                    <w:t>1459.3</w:t>
                                  </w:r>
                                </w:p>
                              </w:tc>
                              <w:tc>
                                <w:tcPr>
                                  <w:tcW w:w="994" w:type="dxa"/>
                                  <w:vAlign w:val="bottom"/>
                                </w:tcPr>
                                <w:p w14:paraId="54858CFB" w14:textId="7D3CF99E" w:rsidR="001973A2" w:rsidRDefault="001973A2" w:rsidP="000E25C2">
                                  <w:pPr>
                                    <w:pStyle w:val="Nidungvnbn"/>
                                    <w:ind w:firstLine="0"/>
                                    <w:jc w:val="right"/>
                                  </w:pPr>
                                  <w:r>
                                    <w:rPr>
                                      <w:color w:val="000000"/>
                                      <w:sz w:val="22"/>
                                      <w:szCs w:val="22"/>
                                    </w:rPr>
                                    <w:t>0.4169</w:t>
                                  </w:r>
                                </w:p>
                              </w:tc>
                              <w:tc>
                                <w:tcPr>
                                  <w:tcW w:w="994" w:type="dxa"/>
                                  <w:vAlign w:val="bottom"/>
                                </w:tcPr>
                                <w:p w14:paraId="227E562C" w14:textId="2741230D" w:rsidR="001973A2" w:rsidRDefault="001973A2" w:rsidP="000E25C2">
                                  <w:pPr>
                                    <w:pStyle w:val="Nidungvnbn"/>
                                    <w:ind w:firstLine="0"/>
                                    <w:jc w:val="right"/>
                                  </w:pPr>
                                  <w:r>
                                    <w:rPr>
                                      <w:color w:val="000000"/>
                                      <w:sz w:val="22"/>
                                      <w:szCs w:val="22"/>
                                    </w:rPr>
                                    <w:t>0.388</w:t>
                                  </w:r>
                                </w:p>
                              </w:tc>
                              <w:tc>
                                <w:tcPr>
                                  <w:tcW w:w="994" w:type="dxa"/>
                                  <w:vAlign w:val="bottom"/>
                                </w:tcPr>
                                <w:p w14:paraId="63BC996B" w14:textId="08EA7EEB" w:rsidR="001973A2" w:rsidRDefault="001973A2" w:rsidP="000E25C2">
                                  <w:pPr>
                                    <w:pStyle w:val="Nidungvnbn"/>
                                    <w:ind w:firstLine="0"/>
                                    <w:jc w:val="right"/>
                                  </w:pPr>
                                  <w:r>
                                    <w:rPr>
                                      <w:color w:val="000000"/>
                                      <w:sz w:val="22"/>
                                      <w:szCs w:val="22"/>
                                    </w:rPr>
                                    <w:t>0.3868</w:t>
                                  </w:r>
                                </w:p>
                              </w:tc>
                              <w:tc>
                                <w:tcPr>
                                  <w:tcW w:w="1233" w:type="dxa"/>
                                  <w:vAlign w:val="bottom"/>
                                </w:tcPr>
                                <w:p w14:paraId="555689FE" w14:textId="2713C501" w:rsidR="001973A2" w:rsidRDefault="001973A2" w:rsidP="000E25C2">
                                  <w:pPr>
                                    <w:pStyle w:val="Nidungvnbn"/>
                                    <w:ind w:firstLine="0"/>
                                    <w:jc w:val="right"/>
                                  </w:pPr>
                                  <w:r>
                                    <w:rPr>
                                      <w:color w:val="000000"/>
                                      <w:sz w:val="22"/>
                                      <w:szCs w:val="22"/>
                                    </w:rPr>
                                    <w:t>1111.2</w:t>
                                  </w:r>
                                </w:p>
                              </w:tc>
                            </w:tr>
                            <w:tr w:rsidR="001973A2" w14:paraId="22C55C59" w14:textId="77777777" w:rsidTr="00C84945">
                              <w:trPr>
                                <w:trHeight w:val="379"/>
                              </w:trPr>
                              <w:tc>
                                <w:tcPr>
                                  <w:tcW w:w="805" w:type="dxa"/>
                                  <w:vMerge/>
                                </w:tcPr>
                                <w:p w14:paraId="662233B4" w14:textId="77777777" w:rsidR="001973A2" w:rsidRDefault="001973A2" w:rsidP="00C84945">
                                  <w:pPr>
                                    <w:pStyle w:val="Nidungvnbn"/>
                                    <w:ind w:firstLine="0"/>
                                    <w:jc w:val="left"/>
                                    <w:rPr>
                                      <w:b/>
                                    </w:rPr>
                                  </w:pPr>
                                </w:p>
                              </w:tc>
                              <w:tc>
                                <w:tcPr>
                                  <w:tcW w:w="3060" w:type="dxa"/>
                                  <w:vAlign w:val="bottom"/>
                                </w:tcPr>
                                <w:p w14:paraId="49266A30" w14:textId="375B1086" w:rsidR="001973A2" w:rsidRDefault="001973A2" w:rsidP="00C84945">
                                  <w:pPr>
                                    <w:pStyle w:val="Nidungvnbn"/>
                                    <w:ind w:firstLine="0"/>
                                    <w:jc w:val="left"/>
                                    <w:rPr>
                                      <w:b/>
                                    </w:rPr>
                                  </w:pPr>
                                  <w:r>
                                    <w:rPr>
                                      <w:color w:val="000000"/>
                                      <w:sz w:val="22"/>
                                      <w:szCs w:val="22"/>
                                    </w:rPr>
                                    <w:t>FaceAll</w:t>
                                  </w:r>
                                </w:p>
                              </w:tc>
                              <w:tc>
                                <w:tcPr>
                                  <w:tcW w:w="900" w:type="dxa"/>
                                  <w:vAlign w:val="bottom"/>
                                </w:tcPr>
                                <w:p w14:paraId="61C49F8F" w14:textId="7A0E4DBF" w:rsidR="001973A2" w:rsidRDefault="001973A2" w:rsidP="00C84945">
                                  <w:pPr>
                                    <w:pStyle w:val="Nidungvnbn"/>
                                    <w:ind w:firstLine="0"/>
                                    <w:jc w:val="right"/>
                                  </w:pPr>
                                  <w:r>
                                    <w:rPr>
                                      <w:color w:val="000000"/>
                                      <w:sz w:val="22"/>
                                      <w:szCs w:val="22"/>
                                    </w:rPr>
                                    <w:t>0.7937</w:t>
                                  </w:r>
                                </w:p>
                              </w:tc>
                              <w:tc>
                                <w:tcPr>
                                  <w:tcW w:w="900" w:type="dxa"/>
                                  <w:vAlign w:val="bottom"/>
                                </w:tcPr>
                                <w:p w14:paraId="4F2A0EE9" w14:textId="7AAE101A" w:rsidR="001973A2" w:rsidRDefault="001973A2" w:rsidP="00C84945">
                                  <w:pPr>
                                    <w:pStyle w:val="Nidungvnbn"/>
                                    <w:ind w:firstLine="0"/>
                                    <w:jc w:val="right"/>
                                  </w:pPr>
                                  <w:r>
                                    <w:rPr>
                                      <w:color w:val="000000"/>
                                      <w:sz w:val="22"/>
                                      <w:szCs w:val="22"/>
                                    </w:rPr>
                                    <w:t>0.7982</w:t>
                                  </w:r>
                                </w:p>
                              </w:tc>
                              <w:tc>
                                <w:tcPr>
                                  <w:tcW w:w="828" w:type="dxa"/>
                                  <w:vAlign w:val="bottom"/>
                                </w:tcPr>
                                <w:p w14:paraId="1B8AD1F2" w14:textId="389BBDA3" w:rsidR="001973A2" w:rsidRDefault="001973A2" w:rsidP="00C84945">
                                  <w:pPr>
                                    <w:pStyle w:val="Nidungvnbn"/>
                                    <w:ind w:firstLine="0"/>
                                    <w:jc w:val="right"/>
                                  </w:pPr>
                                  <w:r>
                                    <w:rPr>
                                      <w:color w:val="000000"/>
                                      <w:sz w:val="22"/>
                                      <w:szCs w:val="22"/>
                                    </w:rPr>
                                    <w:t>0.8642</w:t>
                                  </w:r>
                                </w:p>
                              </w:tc>
                              <w:tc>
                                <w:tcPr>
                                  <w:tcW w:w="1077" w:type="dxa"/>
                                  <w:vAlign w:val="bottom"/>
                                </w:tcPr>
                                <w:p w14:paraId="37A4E776" w14:textId="7178404D" w:rsidR="001973A2" w:rsidRDefault="001973A2" w:rsidP="00C84945">
                                  <w:pPr>
                                    <w:pStyle w:val="Nidungvnbn"/>
                                    <w:ind w:firstLine="0"/>
                                    <w:jc w:val="right"/>
                                  </w:pPr>
                                  <w:r>
                                    <w:rPr>
                                      <w:color w:val="000000"/>
                                      <w:sz w:val="22"/>
                                      <w:szCs w:val="22"/>
                                    </w:rPr>
                                    <w:t>1260.7</w:t>
                                  </w:r>
                                </w:p>
                              </w:tc>
                              <w:tc>
                                <w:tcPr>
                                  <w:tcW w:w="994" w:type="dxa"/>
                                  <w:vAlign w:val="bottom"/>
                                </w:tcPr>
                                <w:p w14:paraId="4C507CB2" w14:textId="3C7983B7" w:rsidR="001973A2" w:rsidRDefault="001973A2" w:rsidP="000E25C2">
                                  <w:pPr>
                                    <w:pStyle w:val="Nidungvnbn"/>
                                    <w:ind w:firstLine="0"/>
                                    <w:jc w:val="right"/>
                                  </w:pPr>
                                  <w:r>
                                    <w:rPr>
                                      <w:color w:val="000000"/>
                                      <w:sz w:val="22"/>
                                      <w:szCs w:val="22"/>
                                    </w:rPr>
                                    <w:t>0.7788</w:t>
                                  </w:r>
                                </w:p>
                              </w:tc>
                              <w:tc>
                                <w:tcPr>
                                  <w:tcW w:w="994" w:type="dxa"/>
                                  <w:vAlign w:val="bottom"/>
                                </w:tcPr>
                                <w:p w14:paraId="46CCA8E8" w14:textId="1CBEE0D8" w:rsidR="001973A2" w:rsidRDefault="001973A2" w:rsidP="000E25C2">
                                  <w:pPr>
                                    <w:pStyle w:val="Nidungvnbn"/>
                                    <w:ind w:firstLine="0"/>
                                    <w:jc w:val="right"/>
                                  </w:pPr>
                                  <w:r>
                                    <w:rPr>
                                      <w:color w:val="000000"/>
                                      <w:sz w:val="22"/>
                                      <w:szCs w:val="22"/>
                                    </w:rPr>
                                    <w:t>0.8166</w:t>
                                  </w:r>
                                </w:p>
                              </w:tc>
                              <w:tc>
                                <w:tcPr>
                                  <w:tcW w:w="994" w:type="dxa"/>
                                  <w:vAlign w:val="bottom"/>
                                </w:tcPr>
                                <w:p w14:paraId="3478A9DE" w14:textId="61C47E61" w:rsidR="001973A2" w:rsidRDefault="001973A2" w:rsidP="000E25C2">
                                  <w:pPr>
                                    <w:pStyle w:val="Nidungvnbn"/>
                                    <w:ind w:firstLine="0"/>
                                    <w:jc w:val="right"/>
                                  </w:pPr>
                                  <w:r>
                                    <w:rPr>
                                      <w:color w:val="000000"/>
                                      <w:sz w:val="22"/>
                                      <w:szCs w:val="22"/>
                                    </w:rPr>
                                    <w:t>0.8506</w:t>
                                  </w:r>
                                </w:p>
                              </w:tc>
                              <w:tc>
                                <w:tcPr>
                                  <w:tcW w:w="1233" w:type="dxa"/>
                                  <w:vAlign w:val="bottom"/>
                                </w:tcPr>
                                <w:p w14:paraId="14197E78" w14:textId="4A314D1E" w:rsidR="001973A2" w:rsidRDefault="001973A2" w:rsidP="000E25C2">
                                  <w:pPr>
                                    <w:pStyle w:val="Nidungvnbn"/>
                                    <w:ind w:firstLine="0"/>
                                    <w:jc w:val="right"/>
                                  </w:pPr>
                                  <w:r>
                                    <w:rPr>
                                      <w:color w:val="000000"/>
                                      <w:sz w:val="22"/>
                                      <w:szCs w:val="22"/>
                                    </w:rPr>
                                    <w:t>1739.1</w:t>
                                  </w:r>
                                </w:p>
                              </w:tc>
                            </w:tr>
                            <w:tr w:rsidR="001973A2" w14:paraId="4E08DBFA" w14:textId="77777777" w:rsidTr="00C84945">
                              <w:trPr>
                                <w:trHeight w:val="379"/>
                              </w:trPr>
                              <w:tc>
                                <w:tcPr>
                                  <w:tcW w:w="805" w:type="dxa"/>
                                  <w:vMerge/>
                                </w:tcPr>
                                <w:p w14:paraId="08747776" w14:textId="77777777" w:rsidR="001973A2" w:rsidRDefault="001973A2" w:rsidP="00C84945">
                                  <w:pPr>
                                    <w:pStyle w:val="Nidungvnbn"/>
                                    <w:ind w:firstLine="0"/>
                                    <w:jc w:val="left"/>
                                    <w:rPr>
                                      <w:b/>
                                    </w:rPr>
                                  </w:pPr>
                                </w:p>
                              </w:tc>
                              <w:tc>
                                <w:tcPr>
                                  <w:tcW w:w="3060" w:type="dxa"/>
                                  <w:vAlign w:val="bottom"/>
                                </w:tcPr>
                                <w:p w14:paraId="77179506" w14:textId="31D423C2" w:rsidR="001973A2" w:rsidRDefault="001973A2" w:rsidP="00C84945">
                                  <w:pPr>
                                    <w:pStyle w:val="Nidungvnbn"/>
                                    <w:ind w:firstLine="0"/>
                                    <w:jc w:val="left"/>
                                    <w:rPr>
                                      <w:b/>
                                    </w:rPr>
                                  </w:pPr>
                                  <w:r>
                                    <w:rPr>
                                      <w:color w:val="000000"/>
                                      <w:sz w:val="22"/>
                                      <w:szCs w:val="22"/>
                                    </w:rPr>
                                    <w:t>FaceFour</w:t>
                                  </w:r>
                                </w:p>
                              </w:tc>
                              <w:tc>
                                <w:tcPr>
                                  <w:tcW w:w="900" w:type="dxa"/>
                                  <w:vAlign w:val="bottom"/>
                                </w:tcPr>
                                <w:p w14:paraId="5EBCF8FF" w14:textId="096C7283" w:rsidR="001973A2" w:rsidRDefault="001973A2" w:rsidP="00C84945">
                                  <w:pPr>
                                    <w:pStyle w:val="Nidungvnbn"/>
                                    <w:ind w:firstLine="0"/>
                                    <w:jc w:val="right"/>
                                  </w:pPr>
                                  <w:r>
                                    <w:rPr>
                                      <w:color w:val="000000"/>
                                      <w:sz w:val="22"/>
                                      <w:szCs w:val="22"/>
                                    </w:rPr>
                                    <w:t>0.8471</w:t>
                                  </w:r>
                                </w:p>
                              </w:tc>
                              <w:tc>
                                <w:tcPr>
                                  <w:tcW w:w="900" w:type="dxa"/>
                                  <w:vAlign w:val="bottom"/>
                                </w:tcPr>
                                <w:p w14:paraId="12A9252F" w14:textId="461DA7F6" w:rsidR="001973A2" w:rsidRDefault="001973A2" w:rsidP="00C84945">
                                  <w:pPr>
                                    <w:pStyle w:val="Nidungvnbn"/>
                                    <w:ind w:firstLine="0"/>
                                    <w:jc w:val="right"/>
                                  </w:pPr>
                                  <w:r>
                                    <w:rPr>
                                      <w:color w:val="000000"/>
                                      <w:sz w:val="22"/>
                                      <w:szCs w:val="22"/>
                                    </w:rPr>
                                    <w:t>0.8409</w:t>
                                  </w:r>
                                </w:p>
                              </w:tc>
                              <w:tc>
                                <w:tcPr>
                                  <w:tcW w:w="828" w:type="dxa"/>
                                  <w:vAlign w:val="bottom"/>
                                </w:tcPr>
                                <w:p w14:paraId="7E0427AE" w14:textId="674903C7" w:rsidR="001973A2" w:rsidRDefault="001973A2" w:rsidP="00C84945">
                                  <w:pPr>
                                    <w:pStyle w:val="Nidungvnbn"/>
                                    <w:ind w:firstLine="0"/>
                                    <w:jc w:val="right"/>
                                  </w:pPr>
                                  <w:r>
                                    <w:rPr>
                                      <w:color w:val="000000"/>
                                      <w:sz w:val="22"/>
                                      <w:szCs w:val="22"/>
                                    </w:rPr>
                                    <w:t>0.8519</w:t>
                                  </w:r>
                                </w:p>
                              </w:tc>
                              <w:tc>
                                <w:tcPr>
                                  <w:tcW w:w="1077" w:type="dxa"/>
                                  <w:vAlign w:val="bottom"/>
                                </w:tcPr>
                                <w:p w14:paraId="0073337A" w14:textId="0F92D3C3" w:rsidR="001973A2" w:rsidRDefault="001973A2" w:rsidP="00C84945">
                                  <w:pPr>
                                    <w:pStyle w:val="Nidungvnbn"/>
                                    <w:ind w:firstLine="0"/>
                                    <w:jc w:val="right"/>
                                  </w:pPr>
                                  <w:r>
                                    <w:rPr>
                                      <w:color w:val="000000"/>
                                      <w:sz w:val="22"/>
                                      <w:szCs w:val="22"/>
                                    </w:rPr>
                                    <w:t>519</w:t>
                                  </w:r>
                                </w:p>
                              </w:tc>
                              <w:tc>
                                <w:tcPr>
                                  <w:tcW w:w="994" w:type="dxa"/>
                                  <w:vAlign w:val="bottom"/>
                                </w:tcPr>
                                <w:p w14:paraId="5E8A8D22" w14:textId="606857BB" w:rsidR="001973A2" w:rsidRDefault="001973A2" w:rsidP="000E25C2">
                                  <w:pPr>
                                    <w:pStyle w:val="Nidungvnbn"/>
                                    <w:ind w:firstLine="0"/>
                                    <w:jc w:val="right"/>
                                  </w:pPr>
                                  <w:r>
                                    <w:rPr>
                                      <w:color w:val="000000"/>
                                      <w:sz w:val="22"/>
                                      <w:szCs w:val="22"/>
                                    </w:rPr>
                                    <w:t>0.8158</w:t>
                                  </w:r>
                                </w:p>
                              </w:tc>
                              <w:tc>
                                <w:tcPr>
                                  <w:tcW w:w="994" w:type="dxa"/>
                                  <w:vAlign w:val="bottom"/>
                                </w:tcPr>
                                <w:p w14:paraId="04554BF0" w14:textId="1DFA86FD" w:rsidR="001973A2" w:rsidRDefault="001973A2" w:rsidP="000E25C2">
                                  <w:pPr>
                                    <w:pStyle w:val="Nidungvnbn"/>
                                    <w:ind w:firstLine="0"/>
                                    <w:jc w:val="right"/>
                                  </w:pPr>
                                  <w:r>
                                    <w:rPr>
                                      <w:color w:val="000000"/>
                                      <w:sz w:val="22"/>
                                      <w:szCs w:val="22"/>
                                    </w:rPr>
                                    <w:t>0.8068</w:t>
                                  </w:r>
                                </w:p>
                              </w:tc>
                              <w:tc>
                                <w:tcPr>
                                  <w:tcW w:w="994" w:type="dxa"/>
                                  <w:vAlign w:val="bottom"/>
                                </w:tcPr>
                                <w:p w14:paraId="574EFB6C" w14:textId="2F195A86" w:rsidR="001973A2" w:rsidRDefault="001973A2" w:rsidP="000E25C2">
                                  <w:pPr>
                                    <w:pStyle w:val="Nidungvnbn"/>
                                    <w:ind w:firstLine="0"/>
                                    <w:jc w:val="right"/>
                                  </w:pPr>
                                  <w:r>
                                    <w:rPr>
                                      <w:color w:val="000000"/>
                                      <w:sz w:val="22"/>
                                      <w:szCs w:val="22"/>
                                    </w:rPr>
                                    <w:t>0.8213</w:t>
                                  </w:r>
                                </w:p>
                              </w:tc>
                              <w:tc>
                                <w:tcPr>
                                  <w:tcW w:w="1233" w:type="dxa"/>
                                  <w:vAlign w:val="bottom"/>
                                </w:tcPr>
                                <w:p w14:paraId="0C1031C8" w14:textId="7AB28C82" w:rsidR="001973A2" w:rsidRDefault="001973A2" w:rsidP="000E25C2">
                                  <w:pPr>
                                    <w:pStyle w:val="Nidungvnbn"/>
                                    <w:ind w:firstLine="0"/>
                                    <w:jc w:val="right"/>
                                  </w:pPr>
                                  <w:r>
                                    <w:rPr>
                                      <w:color w:val="000000"/>
                                      <w:sz w:val="22"/>
                                      <w:szCs w:val="22"/>
                                    </w:rPr>
                                    <w:t>654.7</w:t>
                                  </w:r>
                                </w:p>
                              </w:tc>
                            </w:tr>
                            <w:tr w:rsidR="001973A2" w14:paraId="3B4B40F8" w14:textId="77777777" w:rsidTr="00C84945">
                              <w:trPr>
                                <w:trHeight w:val="379"/>
                              </w:trPr>
                              <w:tc>
                                <w:tcPr>
                                  <w:tcW w:w="805" w:type="dxa"/>
                                  <w:vMerge/>
                                </w:tcPr>
                                <w:p w14:paraId="44EBDAF0" w14:textId="77777777" w:rsidR="001973A2" w:rsidRDefault="001973A2" w:rsidP="00C84945">
                                  <w:pPr>
                                    <w:pStyle w:val="Nidungvnbn"/>
                                    <w:ind w:firstLine="0"/>
                                    <w:jc w:val="left"/>
                                    <w:rPr>
                                      <w:b/>
                                    </w:rPr>
                                  </w:pPr>
                                </w:p>
                              </w:tc>
                              <w:tc>
                                <w:tcPr>
                                  <w:tcW w:w="3060" w:type="dxa"/>
                                  <w:vAlign w:val="bottom"/>
                                </w:tcPr>
                                <w:p w14:paraId="273B1037" w14:textId="41A9423C" w:rsidR="001973A2" w:rsidRDefault="001973A2" w:rsidP="00C84945">
                                  <w:pPr>
                                    <w:pStyle w:val="Nidungvnbn"/>
                                    <w:ind w:firstLine="0"/>
                                    <w:jc w:val="left"/>
                                    <w:rPr>
                                      <w:b/>
                                    </w:rPr>
                                  </w:pPr>
                                  <w:r>
                                    <w:rPr>
                                      <w:color w:val="000000"/>
                                      <w:sz w:val="22"/>
                                      <w:szCs w:val="22"/>
                                    </w:rPr>
                                    <w:t>FacesUCR</w:t>
                                  </w:r>
                                </w:p>
                              </w:tc>
                              <w:tc>
                                <w:tcPr>
                                  <w:tcW w:w="900" w:type="dxa"/>
                                  <w:vAlign w:val="bottom"/>
                                </w:tcPr>
                                <w:p w14:paraId="1FE9DE75" w14:textId="6EC30CBC" w:rsidR="001973A2" w:rsidRDefault="001973A2" w:rsidP="00C84945">
                                  <w:pPr>
                                    <w:pStyle w:val="Nidungvnbn"/>
                                    <w:ind w:firstLine="0"/>
                                    <w:jc w:val="right"/>
                                  </w:pPr>
                                  <w:r>
                                    <w:rPr>
                                      <w:color w:val="000000"/>
                                      <w:sz w:val="22"/>
                                      <w:szCs w:val="22"/>
                                    </w:rPr>
                                    <w:t>0.8313</w:t>
                                  </w:r>
                                </w:p>
                              </w:tc>
                              <w:tc>
                                <w:tcPr>
                                  <w:tcW w:w="900" w:type="dxa"/>
                                  <w:vAlign w:val="bottom"/>
                                </w:tcPr>
                                <w:p w14:paraId="6A07E520" w14:textId="7C70185A" w:rsidR="001973A2" w:rsidRDefault="001973A2" w:rsidP="00C84945">
                                  <w:pPr>
                                    <w:pStyle w:val="Nidungvnbn"/>
                                    <w:ind w:firstLine="0"/>
                                    <w:jc w:val="right"/>
                                  </w:pPr>
                                  <w:r>
                                    <w:rPr>
                                      <w:color w:val="000000"/>
                                      <w:sz w:val="22"/>
                                      <w:szCs w:val="22"/>
                                    </w:rPr>
                                    <w:t>0.8366</w:t>
                                  </w:r>
                                </w:p>
                              </w:tc>
                              <w:tc>
                                <w:tcPr>
                                  <w:tcW w:w="828" w:type="dxa"/>
                                  <w:vAlign w:val="bottom"/>
                                </w:tcPr>
                                <w:p w14:paraId="4BEDE66C" w14:textId="40B1C4B6" w:rsidR="001973A2" w:rsidRDefault="001973A2" w:rsidP="00C84945">
                                  <w:pPr>
                                    <w:pStyle w:val="Nidungvnbn"/>
                                    <w:ind w:firstLine="0"/>
                                    <w:jc w:val="right"/>
                                  </w:pPr>
                                  <w:r>
                                    <w:rPr>
                                      <w:color w:val="000000"/>
                                      <w:sz w:val="22"/>
                                      <w:szCs w:val="22"/>
                                    </w:rPr>
                                    <w:t>0.8029</w:t>
                                  </w:r>
                                </w:p>
                              </w:tc>
                              <w:tc>
                                <w:tcPr>
                                  <w:tcW w:w="1077" w:type="dxa"/>
                                  <w:vAlign w:val="bottom"/>
                                </w:tcPr>
                                <w:p w14:paraId="00ADA95C" w14:textId="338BA555" w:rsidR="001973A2" w:rsidRDefault="001973A2" w:rsidP="00C84945">
                                  <w:pPr>
                                    <w:pStyle w:val="Nidungvnbn"/>
                                    <w:ind w:firstLine="0"/>
                                    <w:jc w:val="right"/>
                                  </w:pPr>
                                  <w:r>
                                    <w:rPr>
                                      <w:color w:val="000000"/>
                                      <w:sz w:val="22"/>
                                      <w:szCs w:val="22"/>
                                    </w:rPr>
                                    <w:t>910.6</w:t>
                                  </w:r>
                                </w:p>
                              </w:tc>
                              <w:tc>
                                <w:tcPr>
                                  <w:tcW w:w="994" w:type="dxa"/>
                                  <w:vAlign w:val="bottom"/>
                                </w:tcPr>
                                <w:p w14:paraId="2146E605" w14:textId="2EC56285" w:rsidR="001973A2" w:rsidRDefault="001973A2" w:rsidP="000E25C2">
                                  <w:pPr>
                                    <w:pStyle w:val="Nidungvnbn"/>
                                    <w:ind w:firstLine="0"/>
                                    <w:jc w:val="right"/>
                                  </w:pPr>
                                  <w:r>
                                    <w:rPr>
                                      <w:color w:val="000000"/>
                                      <w:sz w:val="22"/>
                                      <w:szCs w:val="22"/>
                                    </w:rPr>
                                    <w:t>0.7548</w:t>
                                  </w:r>
                                </w:p>
                              </w:tc>
                              <w:tc>
                                <w:tcPr>
                                  <w:tcW w:w="994" w:type="dxa"/>
                                  <w:vAlign w:val="bottom"/>
                                </w:tcPr>
                                <w:p w14:paraId="37F31F1E" w14:textId="65615591" w:rsidR="001973A2" w:rsidRDefault="001973A2" w:rsidP="000E25C2">
                                  <w:pPr>
                                    <w:pStyle w:val="Nidungvnbn"/>
                                    <w:ind w:firstLine="0"/>
                                    <w:jc w:val="right"/>
                                  </w:pPr>
                                  <w:r>
                                    <w:rPr>
                                      <w:color w:val="000000"/>
                                      <w:sz w:val="22"/>
                                      <w:szCs w:val="22"/>
                                    </w:rPr>
                                    <w:t>0.7493</w:t>
                                  </w:r>
                                </w:p>
                              </w:tc>
                              <w:tc>
                                <w:tcPr>
                                  <w:tcW w:w="994" w:type="dxa"/>
                                  <w:vAlign w:val="bottom"/>
                                </w:tcPr>
                                <w:p w14:paraId="04FD83F4" w14:textId="621C7FEE" w:rsidR="001973A2" w:rsidRDefault="001973A2" w:rsidP="000E25C2">
                                  <w:pPr>
                                    <w:pStyle w:val="Nidungvnbn"/>
                                    <w:ind w:firstLine="0"/>
                                    <w:jc w:val="right"/>
                                  </w:pPr>
                                  <w:r>
                                    <w:rPr>
                                      <w:color w:val="000000"/>
                                      <w:sz w:val="22"/>
                                      <w:szCs w:val="22"/>
                                    </w:rPr>
                                    <w:t>0.6965</w:t>
                                  </w:r>
                                </w:p>
                              </w:tc>
                              <w:tc>
                                <w:tcPr>
                                  <w:tcW w:w="1233" w:type="dxa"/>
                                  <w:vAlign w:val="bottom"/>
                                </w:tcPr>
                                <w:p w14:paraId="0CBBCC5C" w14:textId="7A64A8A5" w:rsidR="001973A2" w:rsidRDefault="001973A2" w:rsidP="000E25C2">
                                  <w:pPr>
                                    <w:pStyle w:val="Nidungvnbn"/>
                                    <w:ind w:firstLine="0"/>
                                    <w:jc w:val="right"/>
                                  </w:pPr>
                                  <w:r>
                                    <w:rPr>
                                      <w:color w:val="000000"/>
                                      <w:sz w:val="22"/>
                                      <w:szCs w:val="22"/>
                                    </w:rPr>
                                    <w:t>1756</w:t>
                                  </w:r>
                                </w:p>
                              </w:tc>
                            </w:tr>
                            <w:tr w:rsidR="001973A2" w14:paraId="39A90DED" w14:textId="77777777" w:rsidTr="00C84945">
                              <w:trPr>
                                <w:trHeight w:val="379"/>
                              </w:trPr>
                              <w:tc>
                                <w:tcPr>
                                  <w:tcW w:w="805" w:type="dxa"/>
                                  <w:vMerge/>
                                </w:tcPr>
                                <w:p w14:paraId="51083B3E" w14:textId="77777777" w:rsidR="001973A2" w:rsidRDefault="001973A2" w:rsidP="00C84945">
                                  <w:pPr>
                                    <w:pStyle w:val="Nidungvnbn"/>
                                    <w:ind w:firstLine="0"/>
                                    <w:jc w:val="left"/>
                                    <w:rPr>
                                      <w:b/>
                                    </w:rPr>
                                  </w:pPr>
                                </w:p>
                              </w:tc>
                              <w:tc>
                                <w:tcPr>
                                  <w:tcW w:w="3060" w:type="dxa"/>
                                  <w:vAlign w:val="bottom"/>
                                </w:tcPr>
                                <w:p w14:paraId="43D5887F" w14:textId="68B81759" w:rsidR="001973A2" w:rsidRDefault="001973A2" w:rsidP="00C84945">
                                  <w:pPr>
                                    <w:pStyle w:val="Nidungvnbn"/>
                                    <w:ind w:firstLine="0"/>
                                    <w:jc w:val="left"/>
                                    <w:rPr>
                                      <w:b/>
                                    </w:rPr>
                                  </w:pPr>
                                  <w:r>
                                    <w:rPr>
                                      <w:color w:val="000000"/>
                                      <w:sz w:val="22"/>
                                      <w:szCs w:val="22"/>
                                    </w:rPr>
                                    <w:t>FiftyWords</w:t>
                                  </w:r>
                                </w:p>
                              </w:tc>
                              <w:tc>
                                <w:tcPr>
                                  <w:tcW w:w="900" w:type="dxa"/>
                                  <w:vAlign w:val="bottom"/>
                                </w:tcPr>
                                <w:p w14:paraId="71E25B35" w14:textId="21A923BE" w:rsidR="001973A2" w:rsidRDefault="001973A2" w:rsidP="00C84945">
                                  <w:pPr>
                                    <w:pStyle w:val="Nidungvnbn"/>
                                    <w:ind w:firstLine="0"/>
                                    <w:jc w:val="right"/>
                                  </w:pPr>
                                  <w:r>
                                    <w:rPr>
                                      <w:color w:val="000000"/>
                                      <w:sz w:val="22"/>
                                      <w:szCs w:val="22"/>
                                    </w:rPr>
                                    <w:t>0.5868</w:t>
                                  </w:r>
                                </w:p>
                              </w:tc>
                              <w:tc>
                                <w:tcPr>
                                  <w:tcW w:w="900" w:type="dxa"/>
                                  <w:vAlign w:val="bottom"/>
                                </w:tcPr>
                                <w:p w14:paraId="13D1EFC0" w14:textId="04763B2B" w:rsidR="001973A2" w:rsidRDefault="001973A2" w:rsidP="00C84945">
                                  <w:pPr>
                                    <w:pStyle w:val="Nidungvnbn"/>
                                    <w:ind w:firstLine="0"/>
                                    <w:jc w:val="right"/>
                                  </w:pPr>
                                  <w:r>
                                    <w:rPr>
                                      <w:color w:val="000000"/>
                                      <w:sz w:val="22"/>
                                      <w:szCs w:val="22"/>
                                    </w:rPr>
                                    <w:t>0.7099</w:t>
                                  </w:r>
                                </w:p>
                              </w:tc>
                              <w:tc>
                                <w:tcPr>
                                  <w:tcW w:w="828" w:type="dxa"/>
                                  <w:vAlign w:val="bottom"/>
                                </w:tcPr>
                                <w:p w14:paraId="77E75703" w14:textId="18C0CAEE" w:rsidR="001973A2" w:rsidRDefault="001973A2" w:rsidP="00C84945">
                                  <w:pPr>
                                    <w:pStyle w:val="Nidungvnbn"/>
                                    <w:ind w:firstLine="0"/>
                                    <w:jc w:val="right"/>
                                  </w:pPr>
                                  <w:r>
                                    <w:rPr>
                                      <w:color w:val="000000"/>
                                      <w:sz w:val="22"/>
                                      <w:szCs w:val="22"/>
                                    </w:rPr>
                                    <w:t>0.5879</w:t>
                                  </w:r>
                                </w:p>
                              </w:tc>
                              <w:tc>
                                <w:tcPr>
                                  <w:tcW w:w="1077" w:type="dxa"/>
                                  <w:vAlign w:val="bottom"/>
                                </w:tcPr>
                                <w:p w14:paraId="01020C20" w14:textId="230E7780" w:rsidR="001973A2" w:rsidRDefault="001973A2" w:rsidP="00C84945">
                                  <w:pPr>
                                    <w:pStyle w:val="Nidungvnbn"/>
                                    <w:ind w:firstLine="0"/>
                                    <w:jc w:val="right"/>
                                  </w:pPr>
                                  <w:r>
                                    <w:rPr>
                                      <w:color w:val="000000"/>
                                      <w:sz w:val="22"/>
                                      <w:szCs w:val="22"/>
                                    </w:rPr>
                                    <w:t>851.2</w:t>
                                  </w:r>
                                </w:p>
                              </w:tc>
                              <w:tc>
                                <w:tcPr>
                                  <w:tcW w:w="994" w:type="dxa"/>
                                  <w:vAlign w:val="bottom"/>
                                </w:tcPr>
                                <w:p w14:paraId="4697C8D1" w14:textId="02A6C452" w:rsidR="001973A2" w:rsidRDefault="001973A2" w:rsidP="000E25C2">
                                  <w:pPr>
                                    <w:pStyle w:val="Nidungvnbn"/>
                                    <w:ind w:firstLine="0"/>
                                    <w:jc w:val="right"/>
                                  </w:pPr>
                                  <w:r>
                                    <w:rPr>
                                      <w:color w:val="000000"/>
                                      <w:sz w:val="22"/>
                                      <w:szCs w:val="22"/>
                                    </w:rPr>
                                    <w:t>0.5779</w:t>
                                  </w:r>
                                </w:p>
                              </w:tc>
                              <w:tc>
                                <w:tcPr>
                                  <w:tcW w:w="994" w:type="dxa"/>
                                  <w:vAlign w:val="bottom"/>
                                </w:tcPr>
                                <w:p w14:paraId="47FFE5AC" w14:textId="52C6335D" w:rsidR="001973A2" w:rsidRDefault="001973A2" w:rsidP="000E25C2">
                                  <w:pPr>
                                    <w:pStyle w:val="Nidungvnbn"/>
                                    <w:ind w:firstLine="0"/>
                                    <w:jc w:val="right"/>
                                  </w:pPr>
                                  <w:r>
                                    <w:rPr>
                                      <w:color w:val="000000"/>
                                      <w:sz w:val="22"/>
                                      <w:szCs w:val="22"/>
                                    </w:rPr>
                                    <w:t>0.6857</w:t>
                                  </w:r>
                                </w:p>
                              </w:tc>
                              <w:tc>
                                <w:tcPr>
                                  <w:tcW w:w="994" w:type="dxa"/>
                                  <w:vAlign w:val="bottom"/>
                                </w:tcPr>
                                <w:p w14:paraId="3F1AE46E" w14:textId="18AD4BC2" w:rsidR="001973A2" w:rsidRDefault="001973A2" w:rsidP="000E25C2">
                                  <w:pPr>
                                    <w:pStyle w:val="Nidungvnbn"/>
                                    <w:ind w:firstLine="0"/>
                                    <w:jc w:val="right"/>
                                  </w:pPr>
                                  <w:r>
                                    <w:rPr>
                                      <w:color w:val="000000"/>
                                      <w:sz w:val="22"/>
                                      <w:szCs w:val="22"/>
                                    </w:rPr>
                                    <w:t>0.5536</w:t>
                                  </w:r>
                                </w:p>
                              </w:tc>
                              <w:tc>
                                <w:tcPr>
                                  <w:tcW w:w="1233" w:type="dxa"/>
                                  <w:vAlign w:val="bottom"/>
                                </w:tcPr>
                                <w:p w14:paraId="05BA2DDA" w14:textId="4B401B35" w:rsidR="001973A2" w:rsidRDefault="001973A2" w:rsidP="000E25C2">
                                  <w:pPr>
                                    <w:pStyle w:val="Nidungvnbn"/>
                                    <w:ind w:firstLine="0"/>
                                    <w:jc w:val="right"/>
                                  </w:pPr>
                                  <w:r>
                                    <w:rPr>
                                      <w:color w:val="000000"/>
                                      <w:sz w:val="22"/>
                                      <w:szCs w:val="22"/>
                                    </w:rPr>
                                    <w:t>995.6</w:t>
                                  </w:r>
                                </w:p>
                              </w:tc>
                            </w:tr>
                          </w:tbl>
                          <w:p w14:paraId="25881F8E"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88.1pt;margin-top:15.1pt;width:611.3pt;height:471.9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" fillcolor="white [3212]" strokecolor="white [3212]" strokeweight="2pt">
                <v:textbo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3060"/>
                        <w:gridCol w:w="900"/>
                        <w:gridCol w:w="900"/>
                        <w:gridCol w:w="828"/>
                        <w:gridCol w:w="1077"/>
                        <w:gridCol w:w="994"/>
                        <w:gridCol w:w="994"/>
                        <w:gridCol w:w="994"/>
                        <w:gridCol w:w="1233"/>
                      </w:tblGrid>
                      <w:tr w:rsidR="001973A2" w14:paraId="0807C8CC" w14:textId="77777777" w:rsidTr="00C84945">
                        <w:trPr>
                          <w:trHeight w:val="379"/>
                        </w:trPr>
                        <w:tc>
                          <w:tcPr>
                            <w:tcW w:w="805" w:type="dxa"/>
                            <w:vMerge w:val="restart"/>
                            <w:vAlign w:val="center"/>
                          </w:tcPr>
                          <w:p w14:paraId="79385156" w14:textId="3D6F08FD" w:rsidR="001973A2" w:rsidRDefault="001973A2" w:rsidP="00BC494C">
                            <w:pPr>
                              <w:pStyle w:val="Nidungvnbn"/>
                              <w:ind w:firstLine="0"/>
                              <w:jc w:val="center"/>
                              <w:rPr>
                                <w:b/>
                              </w:rPr>
                            </w:pPr>
                            <w:r>
                              <w:rPr>
                                <w:b/>
                              </w:rPr>
                              <w:t xml:space="preserve">Tên phânloại </w:t>
                            </w:r>
                          </w:p>
                        </w:tc>
                        <w:tc>
                          <w:tcPr>
                            <w:tcW w:w="3060" w:type="dxa"/>
                            <w:vMerge w:val="restart"/>
                            <w:vAlign w:val="center"/>
                          </w:tcPr>
                          <w:p w14:paraId="009543DC" w14:textId="3AB3B017" w:rsidR="001973A2" w:rsidRDefault="001973A2" w:rsidP="00BC494C">
                            <w:pPr>
                              <w:pStyle w:val="Nidungvnbn"/>
                              <w:ind w:firstLine="0"/>
                              <w:jc w:val="center"/>
                              <w:rPr>
                                <w:b/>
                              </w:rPr>
                            </w:pPr>
                            <w:r>
                              <w:rPr>
                                <w:b/>
                              </w:rPr>
                              <w:t>Tên tập dữ liệu</w:t>
                            </w:r>
                          </w:p>
                        </w:tc>
                        <w:tc>
                          <w:tcPr>
                            <w:tcW w:w="3705" w:type="dxa"/>
                            <w:gridSpan w:val="4"/>
                          </w:tcPr>
                          <w:p w14:paraId="79590CE2" w14:textId="77777777" w:rsidR="001973A2" w:rsidRDefault="001973A2" w:rsidP="00BC494C">
                            <w:pPr>
                              <w:pStyle w:val="Nidungvnbn"/>
                              <w:ind w:firstLine="0"/>
                              <w:jc w:val="center"/>
                              <w:rPr>
                                <w:b/>
                              </w:rPr>
                            </w:pPr>
                            <w:r>
                              <w:rPr>
                                <w:b/>
                              </w:rPr>
                              <w:t>Nhóm tác giả</w:t>
                            </w:r>
                          </w:p>
                          <w:p w14:paraId="6850429F" w14:textId="77777777" w:rsidR="001973A2" w:rsidRDefault="001973A2" w:rsidP="00BC494C">
                            <w:pPr>
                              <w:pStyle w:val="Nidungvnbn"/>
                              <w:ind w:firstLine="0"/>
                              <w:jc w:val="center"/>
                              <w:rPr>
                                <w:b/>
                              </w:rPr>
                            </w:pPr>
                            <w:r>
                              <w:rPr>
                                <w:b/>
                              </w:rPr>
                              <w:t>tiền thực nghiệm</w:t>
                            </w:r>
                          </w:p>
                        </w:tc>
                        <w:tc>
                          <w:tcPr>
                            <w:tcW w:w="4215" w:type="dxa"/>
                            <w:gridSpan w:val="4"/>
                          </w:tcPr>
                          <w:p w14:paraId="371F5294" w14:textId="77777777" w:rsidR="001973A2" w:rsidRDefault="001973A2" w:rsidP="00BC494C">
                            <w:pPr>
                              <w:pStyle w:val="Nidungvnbn"/>
                              <w:ind w:firstLine="0"/>
                              <w:jc w:val="center"/>
                              <w:rPr>
                                <w:b/>
                              </w:rPr>
                            </w:pPr>
                            <w:r>
                              <w:rPr>
                                <w:b/>
                              </w:rPr>
                              <w:t>Thực nghiệm</w:t>
                            </w:r>
                          </w:p>
                          <w:p w14:paraId="65D357CA" w14:textId="777DFC0E" w:rsidR="001973A2" w:rsidRDefault="001973A2" w:rsidP="00BC494C">
                            <w:pPr>
                              <w:pStyle w:val="Nidungvnbn"/>
                              <w:ind w:firstLine="0"/>
                              <w:jc w:val="center"/>
                              <w:rPr>
                                <w:b/>
                              </w:rPr>
                            </w:pPr>
                            <w:r>
                              <w:rPr>
                                <w:b/>
                              </w:rPr>
                              <w:t>của bản thân</w:t>
                            </w:r>
                          </w:p>
                        </w:tc>
                      </w:tr>
                      <w:tr w:rsidR="001973A2" w14:paraId="517C7856" w14:textId="77777777" w:rsidTr="00C84945">
                        <w:trPr>
                          <w:trHeight w:val="379"/>
                        </w:trPr>
                        <w:tc>
                          <w:tcPr>
                            <w:tcW w:w="805" w:type="dxa"/>
                            <w:vMerge/>
                          </w:tcPr>
                          <w:p w14:paraId="2DAEEB90" w14:textId="77777777" w:rsidR="001973A2" w:rsidRDefault="001973A2" w:rsidP="00C17EA6">
                            <w:pPr>
                              <w:pStyle w:val="Nidungvnbn"/>
                              <w:jc w:val="center"/>
                              <w:rPr>
                                <w:b/>
                              </w:rPr>
                            </w:pPr>
                          </w:p>
                        </w:tc>
                        <w:tc>
                          <w:tcPr>
                            <w:tcW w:w="3060" w:type="dxa"/>
                            <w:vMerge/>
                          </w:tcPr>
                          <w:p w14:paraId="2A8FC8A8" w14:textId="77777777" w:rsidR="001973A2" w:rsidRDefault="001973A2" w:rsidP="00C17EA6">
                            <w:pPr>
                              <w:pStyle w:val="Nidungvnbn"/>
                              <w:jc w:val="center"/>
                              <w:rPr>
                                <w:b/>
                              </w:rPr>
                            </w:pPr>
                          </w:p>
                        </w:tc>
                        <w:tc>
                          <w:tcPr>
                            <w:tcW w:w="900" w:type="dxa"/>
                          </w:tcPr>
                          <w:p w14:paraId="6911AA99" w14:textId="77777777" w:rsidR="001973A2" w:rsidRDefault="001973A2" w:rsidP="00C17EA6">
                            <w:pPr>
                              <w:pStyle w:val="Nidungvnbn"/>
                              <w:ind w:firstLine="0"/>
                              <w:jc w:val="center"/>
                              <w:rPr>
                                <w:b/>
                                <w:sz w:val="24"/>
                                <w:szCs w:val="24"/>
                              </w:rPr>
                            </w:pPr>
                            <w:r>
                              <w:rPr>
                                <w:b/>
                              </w:rPr>
                              <w:t>Pre</w:t>
                            </w:r>
                          </w:p>
                        </w:tc>
                        <w:tc>
                          <w:tcPr>
                            <w:tcW w:w="900" w:type="dxa"/>
                          </w:tcPr>
                          <w:p w14:paraId="65CA9A0E" w14:textId="77777777" w:rsidR="001973A2" w:rsidRDefault="001973A2" w:rsidP="00C17EA6">
                            <w:pPr>
                              <w:pStyle w:val="Nidungvnbn"/>
                              <w:ind w:firstLine="0"/>
                              <w:jc w:val="center"/>
                              <w:rPr>
                                <w:b/>
                              </w:rPr>
                            </w:pPr>
                            <w:r>
                              <w:rPr>
                                <w:b/>
                              </w:rPr>
                              <w:t>Acc</w:t>
                            </w:r>
                          </w:p>
                        </w:tc>
                        <w:tc>
                          <w:tcPr>
                            <w:tcW w:w="828" w:type="dxa"/>
                          </w:tcPr>
                          <w:p w14:paraId="2884E933" w14:textId="77777777" w:rsidR="001973A2" w:rsidRDefault="001973A2" w:rsidP="00C17EA6">
                            <w:pPr>
                              <w:pStyle w:val="Nidungvnbn"/>
                              <w:ind w:firstLine="0"/>
                              <w:jc w:val="center"/>
                              <w:rPr>
                                <w:b/>
                                <w:sz w:val="24"/>
                                <w:szCs w:val="24"/>
                              </w:rPr>
                            </w:pPr>
                            <w:r>
                              <w:rPr>
                                <w:b/>
                              </w:rPr>
                              <w:t>Rec</w:t>
                            </w:r>
                          </w:p>
                        </w:tc>
                        <w:tc>
                          <w:tcPr>
                            <w:tcW w:w="1077" w:type="dxa"/>
                          </w:tcPr>
                          <w:p w14:paraId="0DF30267" w14:textId="77777777" w:rsidR="001973A2" w:rsidRDefault="001973A2" w:rsidP="00C17EA6">
                            <w:pPr>
                              <w:pStyle w:val="Nidungvnbn"/>
                              <w:ind w:firstLine="0"/>
                              <w:jc w:val="center"/>
                              <w:rPr>
                                <w:b/>
                              </w:rPr>
                            </w:pPr>
                            <w:r>
                              <w:rPr>
                                <w:b/>
                                <w:lang w:val="vi-VN"/>
                              </w:rPr>
                              <w:t>TrT</w:t>
                            </w:r>
                          </w:p>
                        </w:tc>
                        <w:tc>
                          <w:tcPr>
                            <w:tcW w:w="994" w:type="dxa"/>
                          </w:tcPr>
                          <w:p w14:paraId="3EAFD7B9" w14:textId="77777777" w:rsidR="001973A2" w:rsidRDefault="001973A2" w:rsidP="00C17EA6">
                            <w:pPr>
                              <w:pStyle w:val="Nidungvnbn"/>
                              <w:ind w:firstLine="0"/>
                              <w:jc w:val="center"/>
                              <w:rPr>
                                <w:b/>
                                <w:sz w:val="24"/>
                                <w:szCs w:val="24"/>
                              </w:rPr>
                            </w:pPr>
                            <w:r>
                              <w:rPr>
                                <w:b/>
                              </w:rPr>
                              <w:t>Pre</w:t>
                            </w:r>
                          </w:p>
                        </w:tc>
                        <w:tc>
                          <w:tcPr>
                            <w:tcW w:w="994" w:type="dxa"/>
                          </w:tcPr>
                          <w:p w14:paraId="7AF3B7C9" w14:textId="77777777" w:rsidR="001973A2" w:rsidRDefault="001973A2" w:rsidP="00C17EA6">
                            <w:pPr>
                              <w:pStyle w:val="Nidungvnbn"/>
                              <w:ind w:firstLine="0"/>
                              <w:jc w:val="center"/>
                              <w:rPr>
                                <w:b/>
                              </w:rPr>
                            </w:pPr>
                            <w:r>
                              <w:rPr>
                                <w:b/>
                              </w:rPr>
                              <w:t>Acc</w:t>
                            </w:r>
                          </w:p>
                        </w:tc>
                        <w:tc>
                          <w:tcPr>
                            <w:tcW w:w="994" w:type="dxa"/>
                          </w:tcPr>
                          <w:p w14:paraId="72DE8337" w14:textId="77777777" w:rsidR="001973A2" w:rsidRDefault="001973A2" w:rsidP="00C17EA6">
                            <w:pPr>
                              <w:pStyle w:val="Nidungvnbn"/>
                              <w:ind w:firstLine="0"/>
                              <w:jc w:val="center"/>
                              <w:rPr>
                                <w:b/>
                                <w:sz w:val="24"/>
                                <w:szCs w:val="24"/>
                              </w:rPr>
                            </w:pPr>
                            <w:r>
                              <w:rPr>
                                <w:b/>
                              </w:rPr>
                              <w:t>Rec</w:t>
                            </w:r>
                          </w:p>
                        </w:tc>
                        <w:tc>
                          <w:tcPr>
                            <w:tcW w:w="1233" w:type="dxa"/>
                          </w:tcPr>
                          <w:p w14:paraId="5D5CD615" w14:textId="77777777" w:rsidR="001973A2" w:rsidRDefault="001973A2" w:rsidP="00C17EA6">
                            <w:pPr>
                              <w:pStyle w:val="Nidungvnbn"/>
                              <w:ind w:firstLine="0"/>
                              <w:jc w:val="center"/>
                              <w:rPr>
                                <w:b/>
                              </w:rPr>
                            </w:pPr>
                            <w:r>
                              <w:rPr>
                                <w:b/>
                              </w:rPr>
                              <w:t>TrT</w:t>
                            </w:r>
                          </w:p>
                        </w:tc>
                      </w:tr>
                      <w:tr w:rsidR="001973A2" w14:paraId="4B26F8F3" w14:textId="77777777" w:rsidTr="00C84945">
                        <w:trPr>
                          <w:trHeight w:val="379"/>
                        </w:trPr>
                        <w:tc>
                          <w:tcPr>
                            <w:tcW w:w="805" w:type="dxa"/>
                            <w:vMerge w:val="restart"/>
                            <w:vAlign w:val="center"/>
                          </w:tcPr>
                          <w:p w14:paraId="2F2149D8" w14:textId="56F00007" w:rsidR="001973A2" w:rsidRPr="004F4D57" w:rsidRDefault="001973A2" w:rsidP="00C84945">
                            <w:pPr>
                              <w:pStyle w:val="Nidungvnbn"/>
                              <w:ind w:firstLine="0"/>
                              <w:jc w:val="center"/>
                            </w:pPr>
                            <w:r w:rsidRPr="004F4D57">
                              <w:t>MLP</w:t>
                            </w:r>
                          </w:p>
                        </w:tc>
                        <w:tc>
                          <w:tcPr>
                            <w:tcW w:w="3060" w:type="dxa"/>
                            <w:vAlign w:val="bottom"/>
                          </w:tcPr>
                          <w:p w14:paraId="2B1AABB4" w14:textId="070D1C51" w:rsidR="001973A2" w:rsidRDefault="001973A2" w:rsidP="00C84945">
                            <w:pPr>
                              <w:pStyle w:val="Nidungvnbn"/>
                              <w:ind w:firstLine="0"/>
                              <w:jc w:val="left"/>
                              <w:rPr>
                                <w:b/>
                              </w:rPr>
                            </w:pPr>
                            <w:r>
                              <w:rPr>
                                <w:color w:val="000000"/>
                                <w:sz w:val="22"/>
                                <w:szCs w:val="22"/>
                              </w:rPr>
                              <w:t>Crop</w:t>
                            </w:r>
                          </w:p>
                        </w:tc>
                        <w:tc>
                          <w:tcPr>
                            <w:tcW w:w="900" w:type="dxa"/>
                            <w:vAlign w:val="bottom"/>
                          </w:tcPr>
                          <w:p w14:paraId="3939CFC3" w14:textId="3CB9B78F" w:rsidR="001973A2" w:rsidRDefault="001973A2" w:rsidP="00C84945">
                            <w:pPr>
                              <w:pStyle w:val="Nidungvnbn"/>
                              <w:ind w:firstLine="0"/>
                              <w:jc w:val="right"/>
                            </w:pPr>
                            <w:r>
                              <w:rPr>
                                <w:color w:val="000000"/>
                                <w:sz w:val="22"/>
                                <w:szCs w:val="22"/>
                              </w:rPr>
                              <w:t>0.6561</w:t>
                            </w:r>
                          </w:p>
                        </w:tc>
                        <w:tc>
                          <w:tcPr>
                            <w:tcW w:w="900" w:type="dxa"/>
                            <w:vAlign w:val="bottom"/>
                          </w:tcPr>
                          <w:p w14:paraId="79E44E98" w14:textId="5DB8EC36" w:rsidR="001973A2" w:rsidRDefault="001973A2" w:rsidP="00C84945">
                            <w:pPr>
                              <w:pStyle w:val="Nidungvnbn"/>
                              <w:ind w:firstLine="0"/>
                              <w:jc w:val="right"/>
                            </w:pPr>
                            <w:r>
                              <w:rPr>
                                <w:color w:val="000000"/>
                                <w:sz w:val="22"/>
                                <w:szCs w:val="22"/>
                              </w:rPr>
                              <w:t>0.5915</w:t>
                            </w:r>
                          </w:p>
                        </w:tc>
                        <w:tc>
                          <w:tcPr>
                            <w:tcW w:w="828" w:type="dxa"/>
                            <w:vAlign w:val="bottom"/>
                          </w:tcPr>
                          <w:p w14:paraId="46A8067E" w14:textId="41120EF7" w:rsidR="001973A2" w:rsidRDefault="001973A2" w:rsidP="00C84945">
                            <w:pPr>
                              <w:pStyle w:val="Nidungvnbn"/>
                              <w:ind w:firstLine="0"/>
                              <w:jc w:val="right"/>
                            </w:pPr>
                            <w:r>
                              <w:rPr>
                                <w:color w:val="000000"/>
                                <w:sz w:val="22"/>
                                <w:szCs w:val="22"/>
                              </w:rPr>
                              <w:t>0.5915</w:t>
                            </w:r>
                          </w:p>
                        </w:tc>
                        <w:tc>
                          <w:tcPr>
                            <w:tcW w:w="1077" w:type="dxa"/>
                            <w:vAlign w:val="bottom"/>
                          </w:tcPr>
                          <w:p w14:paraId="370DF18E" w14:textId="400CBFA9" w:rsidR="001973A2" w:rsidRDefault="001973A2" w:rsidP="00C84945">
                            <w:pPr>
                              <w:pStyle w:val="Nidungvnbn"/>
                              <w:ind w:firstLine="0"/>
                              <w:jc w:val="right"/>
                            </w:pPr>
                            <w:r>
                              <w:rPr>
                                <w:color w:val="000000"/>
                                <w:sz w:val="22"/>
                                <w:szCs w:val="22"/>
                              </w:rPr>
                              <w:t>25613.9</w:t>
                            </w:r>
                          </w:p>
                        </w:tc>
                        <w:tc>
                          <w:tcPr>
                            <w:tcW w:w="994" w:type="dxa"/>
                            <w:vAlign w:val="bottom"/>
                          </w:tcPr>
                          <w:p w14:paraId="2CF8B000" w14:textId="00813C52" w:rsidR="001973A2" w:rsidRDefault="001973A2" w:rsidP="000E25C2">
                            <w:pPr>
                              <w:pStyle w:val="Nidungvnbn"/>
                              <w:ind w:firstLine="0"/>
                              <w:jc w:val="right"/>
                            </w:pPr>
                            <w:r>
                              <w:rPr>
                                <w:color w:val="000000"/>
                                <w:sz w:val="22"/>
                                <w:szCs w:val="22"/>
                              </w:rPr>
                              <w:t>0.6977</w:t>
                            </w:r>
                          </w:p>
                        </w:tc>
                        <w:tc>
                          <w:tcPr>
                            <w:tcW w:w="994" w:type="dxa"/>
                            <w:vAlign w:val="bottom"/>
                          </w:tcPr>
                          <w:p w14:paraId="5B84BA8D" w14:textId="78F3B52E" w:rsidR="001973A2" w:rsidRDefault="001973A2" w:rsidP="000E25C2">
                            <w:pPr>
                              <w:pStyle w:val="Nidungvnbn"/>
                              <w:ind w:firstLine="0"/>
                              <w:jc w:val="right"/>
                            </w:pPr>
                            <w:r>
                              <w:rPr>
                                <w:color w:val="000000"/>
                                <w:sz w:val="22"/>
                                <w:szCs w:val="22"/>
                              </w:rPr>
                              <w:t>0.7067</w:t>
                            </w:r>
                          </w:p>
                        </w:tc>
                        <w:tc>
                          <w:tcPr>
                            <w:tcW w:w="994" w:type="dxa"/>
                            <w:vAlign w:val="bottom"/>
                          </w:tcPr>
                          <w:p w14:paraId="0DF5A92A" w14:textId="387AAA09" w:rsidR="001973A2" w:rsidRDefault="001973A2" w:rsidP="000E25C2">
                            <w:pPr>
                              <w:pStyle w:val="Nidungvnbn"/>
                              <w:ind w:firstLine="0"/>
                              <w:jc w:val="right"/>
                            </w:pPr>
                            <w:r>
                              <w:rPr>
                                <w:color w:val="000000"/>
                                <w:sz w:val="22"/>
                                <w:szCs w:val="22"/>
                              </w:rPr>
                              <w:t>0.7067</w:t>
                            </w:r>
                          </w:p>
                        </w:tc>
                        <w:tc>
                          <w:tcPr>
                            <w:tcW w:w="1233" w:type="dxa"/>
                            <w:vAlign w:val="bottom"/>
                          </w:tcPr>
                          <w:p w14:paraId="24675FFD" w14:textId="54D9F81B" w:rsidR="001973A2" w:rsidRDefault="001973A2" w:rsidP="000E25C2">
                            <w:pPr>
                              <w:pStyle w:val="Nidungvnbn"/>
                              <w:ind w:firstLine="0"/>
                              <w:jc w:val="right"/>
                            </w:pPr>
                            <w:r>
                              <w:rPr>
                                <w:color w:val="000000"/>
                                <w:sz w:val="22"/>
                                <w:szCs w:val="22"/>
                              </w:rPr>
                              <w:t>13037.3</w:t>
                            </w:r>
                          </w:p>
                        </w:tc>
                      </w:tr>
                      <w:tr w:rsidR="001973A2" w14:paraId="68013AA2" w14:textId="77777777" w:rsidTr="00C84945">
                        <w:trPr>
                          <w:trHeight w:val="379"/>
                        </w:trPr>
                        <w:tc>
                          <w:tcPr>
                            <w:tcW w:w="805" w:type="dxa"/>
                            <w:vMerge/>
                          </w:tcPr>
                          <w:p w14:paraId="31296423" w14:textId="77777777" w:rsidR="001973A2" w:rsidRDefault="001973A2" w:rsidP="00C84945">
                            <w:pPr>
                              <w:pStyle w:val="Nidungvnbn"/>
                              <w:ind w:firstLine="0"/>
                              <w:jc w:val="left"/>
                              <w:rPr>
                                <w:b/>
                              </w:rPr>
                            </w:pPr>
                          </w:p>
                        </w:tc>
                        <w:tc>
                          <w:tcPr>
                            <w:tcW w:w="3060" w:type="dxa"/>
                            <w:vAlign w:val="bottom"/>
                          </w:tcPr>
                          <w:p w14:paraId="1BF34EBC" w14:textId="563FA420" w:rsidR="001973A2" w:rsidRDefault="001973A2" w:rsidP="00C84945">
                            <w:pPr>
                              <w:pStyle w:val="Nidungvnbn"/>
                              <w:ind w:firstLine="0"/>
                              <w:jc w:val="left"/>
                              <w:rPr>
                                <w:b/>
                              </w:rPr>
                            </w:pPr>
                            <w:r>
                              <w:rPr>
                                <w:color w:val="000000"/>
                                <w:sz w:val="22"/>
                                <w:szCs w:val="22"/>
                              </w:rPr>
                              <w:t>DiatomSizeReduction</w:t>
                            </w:r>
                          </w:p>
                        </w:tc>
                        <w:tc>
                          <w:tcPr>
                            <w:tcW w:w="900" w:type="dxa"/>
                            <w:vAlign w:val="bottom"/>
                          </w:tcPr>
                          <w:p w14:paraId="602048BA" w14:textId="1E3CA57A" w:rsidR="001973A2" w:rsidRDefault="001973A2" w:rsidP="00C84945">
                            <w:pPr>
                              <w:pStyle w:val="Nidungvnbn"/>
                              <w:ind w:firstLine="0"/>
                              <w:jc w:val="right"/>
                            </w:pPr>
                            <w:r>
                              <w:rPr>
                                <w:color w:val="000000"/>
                                <w:sz w:val="22"/>
                                <w:szCs w:val="22"/>
                              </w:rPr>
                              <w:t>0.9511</w:t>
                            </w:r>
                          </w:p>
                        </w:tc>
                        <w:tc>
                          <w:tcPr>
                            <w:tcW w:w="900" w:type="dxa"/>
                            <w:vAlign w:val="bottom"/>
                          </w:tcPr>
                          <w:p w14:paraId="5192FDE2" w14:textId="2CC123EC" w:rsidR="001973A2" w:rsidRDefault="001973A2" w:rsidP="00C84945">
                            <w:pPr>
                              <w:pStyle w:val="Nidungvnbn"/>
                              <w:ind w:firstLine="0"/>
                              <w:jc w:val="right"/>
                            </w:pPr>
                            <w:r>
                              <w:rPr>
                                <w:color w:val="000000"/>
                                <w:sz w:val="22"/>
                                <w:szCs w:val="22"/>
                              </w:rPr>
                              <w:t>0.9379</w:t>
                            </w:r>
                          </w:p>
                        </w:tc>
                        <w:tc>
                          <w:tcPr>
                            <w:tcW w:w="828" w:type="dxa"/>
                            <w:vAlign w:val="bottom"/>
                          </w:tcPr>
                          <w:p w14:paraId="0F2299AD" w14:textId="77FF3518" w:rsidR="001973A2" w:rsidRDefault="001973A2" w:rsidP="00C84945">
                            <w:pPr>
                              <w:pStyle w:val="Nidungvnbn"/>
                              <w:ind w:firstLine="0"/>
                              <w:jc w:val="right"/>
                            </w:pPr>
                            <w:r>
                              <w:rPr>
                                <w:color w:val="000000"/>
                                <w:sz w:val="22"/>
                                <w:szCs w:val="22"/>
                              </w:rPr>
                              <w:t>0.8708</w:t>
                            </w:r>
                          </w:p>
                        </w:tc>
                        <w:tc>
                          <w:tcPr>
                            <w:tcW w:w="1077" w:type="dxa"/>
                            <w:vAlign w:val="bottom"/>
                          </w:tcPr>
                          <w:p w14:paraId="3D6E3BC5" w14:textId="10D0A0F0" w:rsidR="001973A2" w:rsidRDefault="001973A2" w:rsidP="00C84945">
                            <w:pPr>
                              <w:pStyle w:val="Nidungvnbn"/>
                              <w:ind w:firstLine="0"/>
                              <w:jc w:val="right"/>
                            </w:pPr>
                            <w:r>
                              <w:rPr>
                                <w:color w:val="000000"/>
                                <w:sz w:val="22"/>
                                <w:szCs w:val="22"/>
                              </w:rPr>
                              <w:t>1818</w:t>
                            </w:r>
                          </w:p>
                        </w:tc>
                        <w:tc>
                          <w:tcPr>
                            <w:tcW w:w="994" w:type="dxa"/>
                            <w:vAlign w:val="bottom"/>
                          </w:tcPr>
                          <w:p w14:paraId="48F7B7B4" w14:textId="490FFFAC" w:rsidR="001973A2" w:rsidRDefault="001973A2" w:rsidP="000E25C2">
                            <w:pPr>
                              <w:pStyle w:val="Nidungvnbn"/>
                              <w:ind w:firstLine="0"/>
                              <w:jc w:val="right"/>
                            </w:pPr>
                            <w:r>
                              <w:rPr>
                                <w:color w:val="000000"/>
                                <w:sz w:val="22"/>
                                <w:szCs w:val="22"/>
                              </w:rPr>
                              <w:t>0.6645</w:t>
                            </w:r>
                          </w:p>
                        </w:tc>
                        <w:tc>
                          <w:tcPr>
                            <w:tcW w:w="994" w:type="dxa"/>
                            <w:vAlign w:val="bottom"/>
                          </w:tcPr>
                          <w:p w14:paraId="624F44A3" w14:textId="05D0377D" w:rsidR="001973A2" w:rsidRDefault="001973A2" w:rsidP="000E25C2">
                            <w:pPr>
                              <w:pStyle w:val="Nidungvnbn"/>
                              <w:ind w:firstLine="0"/>
                              <w:jc w:val="right"/>
                            </w:pPr>
                            <w:r>
                              <w:rPr>
                                <w:color w:val="000000"/>
                                <w:sz w:val="22"/>
                                <w:szCs w:val="22"/>
                              </w:rPr>
                              <w:t>0.8824</w:t>
                            </w:r>
                          </w:p>
                        </w:tc>
                        <w:tc>
                          <w:tcPr>
                            <w:tcW w:w="994" w:type="dxa"/>
                            <w:vAlign w:val="bottom"/>
                          </w:tcPr>
                          <w:p w14:paraId="16090FA9" w14:textId="1FED6D43" w:rsidR="001973A2" w:rsidRDefault="001973A2" w:rsidP="000E25C2">
                            <w:pPr>
                              <w:pStyle w:val="Nidungvnbn"/>
                              <w:ind w:firstLine="0"/>
                              <w:jc w:val="right"/>
                            </w:pPr>
                            <w:r>
                              <w:rPr>
                                <w:color w:val="000000"/>
                                <w:sz w:val="22"/>
                                <w:szCs w:val="22"/>
                              </w:rPr>
                              <w:t>0.742</w:t>
                            </w:r>
                          </w:p>
                        </w:tc>
                        <w:tc>
                          <w:tcPr>
                            <w:tcW w:w="1233" w:type="dxa"/>
                            <w:vAlign w:val="bottom"/>
                          </w:tcPr>
                          <w:p w14:paraId="74AA9631" w14:textId="72855550" w:rsidR="001973A2" w:rsidRDefault="001973A2" w:rsidP="000E25C2">
                            <w:pPr>
                              <w:pStyle w:val="Nidungvnbn"/>
                              <w:ind w:firstLine="0"/>
                              <w:jc w:val="right"/>
                            </w:pPr>
                            <w:r>
                              <w:rPr>
                                <w:color w:val="000000"/>
                                <w:sz w:val="22"/>
                                <w:szCs w:val="22"/>
                              </w:rPr>
                              <w:t>2556.7</w:t>
                            </w:r>
                          </w:p>
                        </w:tc>
                      </w:tr>
                      <w:tr w:rsidR="001973A2" w14:paraId="6DB92345" w14:textId="77777777" w:rsidTr="00C84945">
                        <w:trPr>
                          <w:trHeight w:val="379"/>
                        </w:trPr>
                        <w:tc>
                          <w:tcPr>
                            <w:tcW w:w="805" w:type="dxa"/>
                            <w:vMerge/>
                          </w:tcPr>
                          <w:p w14:paraId="1233419B" w14:textId="77777777" w:rsidR="001973A2" w:rsidRDefault="001973A2" w:rsidP="00C84945">
                            <w:pPr>
                              <w:pStyle w:val="Nidungvnbn"/>
                              <w:ind w:firstLine="0"/>
                              <w:jc w:val="left"/>
                              <w:rPr>
                                <w:b/>
                              </w:rPr>
                            </w:pPr>
                          </w:p>
                        </w:tc>
                        <w:tc>
                          <w:tcPr>
                            <w:tcW w:w="3060" w:type="dxa"/>
                            <w:vAlign w:val="bottom"/>
                          </w:tcPr>
                          <w:p w14:paraId="5368883C" w14:textId="4DDB5A7E" w:rsidR="001973A2" w:rsidRDefault="001973A2" w:rsidP="00C84945">
                            <w:pPr>
                              <w:pStyle w:val="Nidungvnbn"/>
                              <w:ind w:firstLine="0"/>
                              <w:jc w:val="left"/>
                              <w:rPr>
                                <w:b/>
                              </w:rPr>
                            </w:pPr>
                            <w:r>
                              <w:rPr>
                                <w:color w:val="000000"/>
                                <w:sz w:val="22"/>
                                <w:szCs w:val="22"/>
                              </w:rPr>
                              <w:t>DistalPhalanxOutlineAgeGroup</w:t>
                            </w:r>
                          </w:p>
                        </w:tc>
                        <w:tc>
                          <w:tcPr>
                            <w:tcW w:w="900" w:type="dxa"/>
                            <w:vAlign w:val="bottom"/>
                          </w:tcPr>
                          <w:p w14:paraId="6C3F5716" w14:textId="632A5C70" w:rsidR="001973A2" w:rsidRDefault="001973A2" w:rsidP="00C84945">
                            <w:pPr>
                              <w:pStyle w:val="Nidungvnbn"/>
                              <w:ind w:firstLine="0"/>
                              <w:jc w:val="right"/>
                            </w:pPr>
                            <w:r>
                              <w:rPr>
                                <w:color w:val="000000"/>
                                <w:sz w:val="22"/>
                                <w:szCs w:val="22"/>
                              </w:rPr>
                              <w:t>0.6106</w:t>
                            </w:r>
                          </w:p>
                        </w:tc>
                        <w:tc>
                          <w:tcPr>
                            <w:tcW w:w="900" w:type="dxa"/>
                            <w:vAlign w:val="bottom"/>
                          </w:tcPr>
                          <w:p w14:paraId="54FCD968" w14:textId="2654E6B6" w:rsidR="001973A2" w:rsidRDefault="001973A2" w:rsidP="00C84945">
                            <w:pPr>
                              <w:pStyle w:val="Nidungvnbn"/>
                              <w:ind w:firstLine="0"/>
                              <w:jc w:val="right"/>
                            </w:pPr>
                            <w:r>
                              <w:rPr>
                                <w:color w:val="000000"/>
                                <w:sz w:val="22"/>
                                <w:szCs w:val="22"/>
                              </w:rPr>
                              <w:t>0.6403</w:t>
                            </w:r>
                          </w:p>
                        </w:tc>
                        <w:tc>
                          <w:tcPr>
                            <w:tcW w:w="828" w:type="dxa"/>
                            <w:vAlign w:val="bottom"/>
                          </w:tcPr>
                          <w:p w14:paraId="032D52B6" w14:textId="48F01A10" w:rsidR="001973A2" w:rsidRDefault="001973A2" w:rsidP="00C84945">
                            <w:pPr>
                              <w:pStyle w:val="Nidungvnbn"/>
                              <w:ind w:firstLine="0"/>
                              <w:jc w:val="right"/>
                            </w:pPr>
                            <w:r>
                              <w:rPr>
                                <w:color w:val="000000"/>
                                <w:sz w:val="22"/>
                                <w:szCs w:val="22"/>
                              </w:rPr>
                              <w:t>0.6606</w:t>
                            </w:r>
                          </w:p>
                        </w:tc>
                        <w:tc>
                          <w:tcPr>
                            <w:tcW w:w="1077" w:type="dxa"/>
                            <w:vAlign w:val="bottom"/>
                          </w:tcPr>
                          <w:p w14:paraId="7CCAC11E" w14:textId="1FBD70FB" w:rsidR="001973A2" w:rsidRDefault="001973A2" w:rsidP="00C84945">
                            <w:pPr>
                              <w:pStyle w:val="Nidungvnbn"/>
                              <w:ind w:firstLine="0"/>
                              <w:jc w:val="right"/>
                            </w:pPr>
                            <w:r>
                              <w:rPr>
                                <w:color w:val="000000"/>
                                <w:sz w:val="22"/>
                                <w:szCs w:val="22"/>
                              </w:rPr>
                              <w:t>963.7</w:t>
                            </w:r>
                          </w:p>
                        </w:tc>
                        <w:tc>
                          <w:tcPr>
                            <w:tcW w:w="994" w:type="dxa"/>
                            <w:vAlign w:val="bottom"/>
                          </w:tcPr>
                          <w:p w14:paraId="095F942A" w14:textId="0026E430" w:rsidR="001973A2" w:rsidRDefault="001973A2" w:rsidP="000E25C2">
                            <w:pPr>
                              <w:pStyle w:val="Nidungvnbn"/>
                              <w:ind w:firstLine="0"/>
                              <w:jc w:val="right"/>
                            </w:pPr>
                            <w:r>
                              <w:rPr>
                                <w:color w:val="000000"/>
                                <w:sz w:val="22"/>
                                <w:szCs w:val="22"/>
                              </w:rPr>
                              <w:t>0.7505</w:t>
                            </w:r>
                          </w:p>
                        </w:tc>
                        <w:tc>
                          <w:tcPr>
                            <w:tcW w:w="994" w:type="dxa"/>
                            <w:vAlign w:val="bottom"/>
                          </w:tcPr>
                          <w:p w14:paraId="32C3C7D4" w14:textId="6F0CBE4E" w:rsidR="001973A2" w:rsidRDefault="001973A2" w:rsidP="000E25C2">
                            <w:pPr>
                              <w:pStyle w:val="Nidungvnbn"/>
                              <w:ind w:firstLine="0"/>
                              <w:jc w:val="right"/>
                            </w:pPr>
                            <w:r>
                              <w:rPr>
                                <w:color w:val="000000"/>
                                <w:sz w:val="22"/>
                                <w:szCs w:val="22"/>
                              </w:rPr>
                              <w:t>0.7626</w:t>
                            </w:r>
                          </w:p>
                        </w:tc>
                        <w:tc>
                          <w:tcPr>
                            <w:tcW w:w="994" w:type="dxa"/>
                            <w:vAlign w:val="bottom"/>
                          </w:tcPr>
                          <w:p w14:paraId="1BD5EF2D" w14:textId="56EDB15E" w:rsidR="001973A2" w:rsidRDefault="001973A2" w:rsidP="000E25C2">
                            <w:pPr>
                              <w:pStyle w:val="Nidungvnbn"/>
                              <w:ind w:firstLine="0"/>
                              <w:jc w:val="right"/>
                            </w:pPr>
                            <w:r>
                              <w:rPr>
                                <w:color w:val="000000"/>
                                <w:sz w:val="22"/>
                                <w:szCs w:val="22"/>
                              </w:rPr>
                              <w:t>0.7898</w:t>
                            </w:r>
                          </w:p>
                        </w:tc>
                        <w:tc>
                          <w:tcPr>
                            <w:tcW w:w="1233" w:type="dxa"/>
                            <w:vAlign w:val="bottom"/>
                          </w:tcPr>
                          <w:p w14:paraId="79455F0C" w14:textId="77BA551C" w:rsidR="001973A2" w:rsidRDefault="001973A2" w:rsidP="000E25C2">
                            <w:pPr>
                              <w:pStyle w:val="Nidungvnbn"/>
                              <w:ind w:firstLine="0"/>
                              <w:jc w:val="right"/>
                            </w:pPr>
                            <w:r>
                              <w:rPr>
                                <w:color w:val="000000"/>
                                <w:sz w:val="22"/>
                                <w:szCs w:val="22"/>
                              </w:rPr>
                              <w:t>610.5</w:t>
                            </w:r>
                          </w:p>
                        </w:tc>
                      </w:tr>
                      <w:tr w:rsidR="001973A2" w14:paraId="27B5E6D8" w14:textId="77777777" w:rsidTr="00C84945">
                        <w:trPr>
                          <w:trHeight w:val="379"/>
                        </w:trPr>
                        <w:tc>
                          <w:tcPr>
                            <w:tcW w:w="805" w:type="dxa"/>
                            <w:vMerge/>
                          </w:tcPr>
                          <w:p w14:paraId="728B12C3" w14:textId="77777777" w:rsidR="001973A2" w:rsidRDefault="001973A2" w:rsidP="00C84945">
                            <w:pPr>
                              <w:pStyle w:val="Nidungvnbn"/>
                              <w:ind w:firstLine="0"/>
                              <w:jc w:val="left"/>
                              <w:rPr>
                                <w:b/>
                              </w:rPr>
                            </w:pPr>
                          </w:p>
                        </w:tc>
                        <w:tc>
                          <w:tcPr>
                            <w:tcW w:w="3060" w:type="dxa"/>
                            <w:vAlign w:val="bottom"/>
                          </w:tcPr>
                          <w:p w14:paraId="5C5BB70D" w14:textId="4F7FF99D" w:rsidR="001973A2" w:rsidRDefault="001973A2" w:rsidP="00C84945">
                            <w:pPr>
                              <w:pStyle w:val="Nidungvnbn"/>
                              <w:ind w:firstLine="0"/>
                              <w:jc w:val="left"/>
                              <w:rPr>
                                <w:b/>
                              </w:rPr>
                            </w:pPr>
                            <w:r>
                              <w:rPr>
                                <w:color w:val="000000"/>
                                <w:sz w:val="22"/>
                                <w:szCs w:val="22"/>
                              </w:rPr>
                              <w:t>DistalPhalanxOutlineCorrect</w:t>
                            </w:r>
                          </w:p>
                        </w:tc>
                        <w:tc>
                          <w:tcPr>
                            <w:tcW w:w="900" w:type="dxa"/>
                            <w:vAlign w:val="bottom"/>
                          </w:tcPr>
                          <w:p w14:paraId="458A636F" w14:textId="0A598B09" w:rsidR="001973A2" w:rsidRDefault="001973A2" w:rsidP="00C84945">
                            <w:pPr>
                              <w:pStyle w:val="Nidungvnbn"/>
                              <w:ind w:firstLine="0"/>
                              <w:jc w:val="right"/>
                            </w:pPr>
                            <w:r>
                              <w:rPr>
                                <w:color w:val="000000"/>
                                <w:sz w:val="22"/>
                                <w:szCs w:val="22"/>
                              </w:rPr>
                              <w:t>0.7449</w:t>
                            </w:r>
                          </w:p>
                        </w:tc>
                        <w:tc>
                          <w:tcPr>
                            <w:tcW w:w="900" w:type="dxa"/>
                            <w:vAlign w:val="bottom"/>
                          </w:tcPr>
                          <w:p w14:paraId="691580DF" w14:textId="74C27E06" w:rsidR="001973A2" w:rsidRDefault="001973A2" w:rsidP="00C84945">
                            <w:pPr>
                              <w:pStyle w:val="Nidungvnbn"/>
                              <w:ind w:firstLine="0"/>
                              <w:jc w:val="right"/>
                            </w:pPr>
                            <w:r>
                              <w:rPr>
                                <w:color w:val="000000"/>
                                <w:sz w:val="22"/>
                                <w:szCs w:val="22"/>
                              </w:rPr>
                              <w:t>0.7319</w:t>
                            </w:r>
                          </w:p>
                        </w:tc>
                        <w:tc>
                          <w:tcPr>
                            <w:tcW w:w="828" w:type="dxa"/>
                            <w:vAlign w:val="bottom"/>
                          </w:tcPr>
                          <w:p w14:paraId="78FDEC43" w14:textId="42AB5882" w:rsidR="001973A2" w:rsidRDefault="001973A2" w:rsidP="00C84945">
                            <w:pPr>
                              <w:pStyle w:val="Nidungvnbn"/>
                              <w:ind w:firstLine="0"/>
                              <w:jc w:val="right"/>
                            </w:pPr>
                            <w:r>
                              <w:rPr>
                                <w:color w:val="000000"/>
                                <w:sz w:val="22"/>
                                <w:szCs w:val="22"/>
                              </w:rPr>
                              <w:t>0.6994</w:t>
                            </w:r>
                          </w:p>
                        </w:tc>
                        <w:tc>
                          <w:tcPr>
                            <w:tcW w:w="1077" w:type="dxa"/>
                            <w:vAlign w:val="bottom"/>
                          </w:tcPr>
                          <w:p w14:paraId="405DACD8" w14:textId="415CC8D3" w:rsidR="001973A2" w:rsidRDefault="001973A2" w:rsidP="00C84945">
                            <w:pPr>
                              <w:pStyle w:val="Nidungvnbn"/>
                              <w:ind w:firstLine="0"/>
                              <w:jc w:val="right"/>
                            </w:pPr>
                            <w:r>
                              <w:rPr>
                                <w:color w:val="000000"/>
                                <w:sz w:val="22"/>
                                <w:szCs w:val="22"/>
                              </w:rPr>
                              <w:t>932.8</w:t>
                            </w:r>
                          </w:p>
                        </w:tc>
                        <w:tc>
                          <w:tcPr>
                            <w:tcW w:w="994" w:type="dxa"/>
                            <w:vAlign w:val="bottom"/>
                          </w:tcPr>
                          <w:p w14:paraId="64BCA086" w14:textId="42601DF0" w:rsidR="001973A2" w:rsidRDefault="001973A2" w:rsidP="000E25C2">
                            <w:pPr>
                              <w:pStyle w:val="Nidungvnbn"/>
                              <w:ind w:firstLine="0"/>
                              <w:jc w:val="right"/>
                            </w:pPr>
                            <w:r>
                              <w:rPr>
                                <w:color w:val="000000"/>
                                <w:sz w:val="22"/>
                                <w:szCs w:val="22"/>
                              </w:rPr>
                              <w:t>0.7559</w:t>
                            </w:r>
                          </w:p>
                        </w:tc>
                        <w:tc>
                          <w:tcPr>
                            <w:tcW w:w="994" w:type="dxa"/>
                            <w:vAlign w:val="bottom"/>
                          </w:tcPr>
                          <w:p w14:paraId="33672E84" w14:textId="7C69694F" w:rsidR="001973A2" w:rsidRDefault="001973A2" w:rsidP="000E25C2">
                            <w:pPr>
                              <w:pStyle w:val="Nidungvnbn"/>
                              <w:ind w:firstLine="0"/>
                              <w:jc w:val="right"/>
                            </w:pPr>
                            <w:r>
                              <w:rPr>
                                <w:color w:val="000000"/>
                                <w:sz w:val="22"/>
                                <w:szCs w:val="22"/>
                              </w:rPr>
                              <w:t>0.7101</w:t>
                            </w:r>
                          </w:p>
                        </w:tc>
                        <w:tc>
                          <w:tcPr>
                            <w:tcW w:w="994" w:type="dxa"/>
                            <w:vAlign w:val="bottom"/>
                          </w:tcPr>
                          <w:p w14:paraId="18703EC5" w14:textId="72F9F5D4" w:rsidR="001973A2" w:rsidRDefault="001973A2" w:rsidP="000E25C2">
                            <w:pPr>
                              <w:pStyle w:val="Nidungvnbn"/>
                              <w:ind w:firstLine="0"/>
                              <w:jc w:val="right"/>
                            </w:pPr>
                            <w:r>
                              <w:rPr>
                                <w:color w:val="000000"/>
                                <w:sz w:val="22"/>
                                <w:szCs w:val="22"/>
                              </w:rPr>
                              <w:t>0.6634</w:t>
                            </w:r>
                          </w:p>
                        </w:tc>
                        <w:tc>
                          <w:tcPr>
                            <w:tcW w:w="1233" w:type="dxa"/>
                            <w:vAlign w:val="bottom"/>
                          </w:tcPr>
                          <w:p w14:paraId="2524C39D" w14:textId="7A58C936" w:rsidR="001973A2" w:rsidRDefault="001973A2" w:rsidP="000E25C2">
                            <w:pPr>
                              <w:pStyle w:val="Nidungvnbn"/>
                              <w:ind w:firstLine="0"/>
                              <w:jc w:val="right"/>
                            </w:pPr>
                            <w:r>
                              <w:rPr>
                                <w:color w:val="000000"/>
                                <w:sz w:val="22"/>
                                <w:szCs w:val="22"/>
                              </w:rPr>
                              <w:t>965.9</w:t>
                            </w:r>
                          </w:p>
                        </w:tc>
                      </w:tr>
                      <w:tr w:rsidR="001973A2" w14:paraId="3FD41AF4" w14:textId="77777777" w:rsidTr="00C84945">
                        <w:trPr>
                          <w:trHeight w:val="379"/>
                        </w:trPr>
                        <w:tc>
                          <w:tcPr>
                            <w:tcW w:w="805" w:type="dxa"/>
                            <w:vMerge/>
                          </w:tcPr>
                          <w:p w14:paraId="0865AB30" w14:textId="77777777" w:rsidR="001973A2" w:rsidRDefault="001973A2" w:rsidP="00C84945">
                            <w:pPr>
                              <w:pStyle w:val="Nidungvnbn"/>
                              <w:ind w:firstLine="0"/>
                              <w:jc w:val="left"/>
                              <w:rPr>
                                <w:b/>
                              </w:rPr>
                            </w:pPr>
                          </w:p>
                        </w:tc>
                        <w:tc>
                          <w:tcPr>
                            <w:tcW w:w="3060" w:type="dxa"/>
                            <w:vAlign w:val="bottom"/>
                          </w:tcPr>
                          <w:p w14:paraId="3F650530" w14:textId="1D2278C0" w:rsidR="001973A2" w:rsidRDefault="001973A2" w:rsidP="00C84945">
                            <w:pPr>
                              <w:pStyle w:val="Nidungvnbn"/>
                              <w:ind w:firstLine="0"/>
                              <w:jc w:val="left"/>
                              <w:rPr>
                                <w:b/>
                              </w:rPr>
                            </w:pPr>
                            <w:r>
                              <w:rPr>
                                <w:color w:val="000000"/>
                                <w:sz w:val="22"/>
                                <w:szCs w:val="22"/>
                              </w:rPr>
                              <w:t>DistalPhalanxTW</w:t>
                            </w:r>
                          </w:p>
                        </w:tc>
                        <w:tc>
                          <w:tcPr>
                            <w:tcW w:w="900" w:type="dxa"/>
                            <w:vAlign w:val="bottom"/>
                          </w:tcPr>
                          <w:p w14:paraId="2184D77C" w14:textId="7E0675BF" w:rsidR="001973A2" w:rsidRDefault="001973A2" w:rsidP="00C84945">
                            <w:pPr>
                              <w:pStyle w:val="Nidungvnbn"/>
                              <w:ind w:firstLine="0"/>
                              <w:jc w:val="right"/>
                            </w:pPr>
                            <w:r>
                              <w:rPr>
                                <w:color w:val="000000"/>
                                <w:sz w:val="22"/>
                                <w:szCs w:val="22"/>
                              </w:rPr>
                              <w:t>0.4826</w:t>
                            </w:r>
                          </w:p>
                        </w:tc>
                        <w:tc>
                          <w:tcPr>
                            <w:tcW w:w="900" w:type="dxa"/>
                            <w:vAlign w:val="bottom"/>
                          </w:tcPr>
                          <w:p w14:paraId="004B69BF" w14:textId="25D6DAA4" w:rsidR="001973A2" w:rsidRDefault="001973A2" w:rsidP="00C84945">
                            <w:pPr>
                              <w:pStyle w:val="Nidungvnbn"/>
                              <w:ind w:firstLine="0"/>
                              <w:jc w:val="right"/>
                            </w:pPr>
                            <w:r>
                              <w:rPr>
                                <w:color w:val="000000"/>
                                <w:sz w:val="22"/>
                                <w:szCs w:val="22"/>
                              </w:rPr>
                              <w:t>0.6115</w:t>
                            </w:r>
                          </w:p>
                        </w:tc>
                        <w:tc>
                          <w:tcPr>
                            <w:tcW w:w="828" w:type="dxa"/>
                            <w:vAlign w:val="bottom"/>
                          </w:tcPr>
                          <w:p w14:paraId="6824729E" w14:textId="7DE8DBAC" w:rsidR="001973A2" w:rsidRDefault="001973A2" w:rsidP="00C84945">
                            <w:pPr>
                              <w:pStyle w:val="Nidungvnbn"/>
                              <w:ind w:firstLine="0"/>
                              <w:jc w:val="right"/>
                            </w:pPr>
                            <w:r>
                              <w:rPr>
                                <w:color w:val="000000"/>
                                <w:sz w:val="22"/>
                                <w:szCs w:val="22"/>
                              </w:rPr>
                              <w:t>0.4996</w:t>
                            </w:r>
                          </w:p>
                        </w:tc>
                        <w:tc>
                          <w:tcPr>
                            <w:tcW w:w="1077" w:type="dxa"/>
                            <w:vAlign w:val="bottom"/>
                          </w:tcPr>
                          <w:p w14:paraId="594DF403" w14:textId="643DF172" w:rsidR="001973A2" w:rsidRDefault="001973A2" w:rsidP="00C84945">
                            <w:pPr>
                              <w:pStyle w:val="Nidungvnbn"/>
                              <w:ind w:firstLine="0"/>
                              <w:jc w:val="right"/>
                            </w:pPr>
                            <w:r>
                              <w:rPr>
                                <w:color w:val="000000"/>
                                <w:sz w:val="22"/>
                                <w:szCs w:val="22"/>
                              </w:rPr>
                              <w:t>609.9</w:t>
                            </w:r>
                          </w:p>
                        </w:tc>
                        <w:tc>
                          <w:tcPr>
                            <w:tcW w:w="994" w:type="dxa"/>
                            <w:vAlign w:val="bottom"/>
                          </w:tcPr>
                          <w:p w14:paraId="1E96EC6F" w14:textId="3B2C1EEB" w:rsidR="001973A2" w:rsidRDefault="001973A2" w:rsidP="000E25C2">
                            <w:pPr>
                              <w:pStyle w:val="Nidungvnbn"/>
                              <w:ind w:firstLine="0"/>
                              <w:jc w:val="right"/>
                            </w:pPr>
                            <w:r>
                              <w:rPr>
                                <w:color w:val="000000"/>
                                <w:sz w:val="22"/>
                                <w:szCs w:val="22"/>
                              </w:rPr>
                              <w:t>0.5713</w:t>
                            </w:r>
                          </w:p>
                        </w:tc>
                        <w:tc>
                          <w:tcPr>
                            <w:tcW w:w="994" w:type="dxa"/>
                            <w:vAlign w:val="bottom"/>
                          </w:tcPr>
                          <w:p w14:paraId="1EF933E5" w14:textId="26AAF26B" w:rsidR="001973A2" w:rsidRDefault="001973A2" w:rsidP="000E25C2">
                            <w:pPr>
                              <w:pStyle w:val="Nidungvnbn"/>
                              <w:ind w:firstLine="0"/>
                              <w:jc w:val="right"/>
                            </w:pPr>
                            <w:r>
                              <w:rPr>
                                <w:color w:val="000000"/>
                                <w:sz w:val="22"/>
                                <w:szCs w:val="22"/>
                              </w:rPr>
                              <w:t>0.7194</w:t>
                            </w:r>
                          </w:p>
                        </w:tc>
                        <w:tc>
                          <w:tcPr>
                            <w:tcW w:w="994" w:type="dxa"/>
                            <w:vAlign w:val="bottom"/>
                          </w:tcPr>
                          <w:p w14:paraId="59489C4D" w14:textId="0722AC92" w:rsidR="001973A2" w:rsidRDefault="001973A2" w:rsidP="000E25C2">
                            <w:pPr>
                              <w:pStyle w:val="Nidungvnbn"/>
                              <w:ind w:firstLine="0"/>
                              <w:jc w:val="right"/>
                            </w:pPr>
                            <w:r>
                              <w:rPr>
                                <w:color w:val="000000"/>
                                <w:sz w:val="22"/>
                                <w:szCs w:val="22"/>
                              </w:rPr>
                              <w:t>0.5486</w:t>
                            </w:r>
                          </w:p>
                        </w:tc>
                        <w:tc>
                          <w:tcPr>
                            <w:tcW w:w="1233" w:type="dxa"/>
                            <w:vAlign w:val="bottom"/>
                          </w:tcPr>
                          <w:p w14:paraId="51A11415" w14:textId="58430B45" w:rsidR="001973A2" w:rsidRDefault="001973A2" w:rsidP="000E25C2">
                            <w:pPr>
                              <w:pStyle w:val="Nidungvnbn"/>
                              <w:ind w:firstLine="0"/>
                              <w:jc w:val="right"/>
                            </w:pPr>
                            <w:r>
                              <w:rPr>
                                <w:color w:val="000000"/>
                                <w:sz w:val="22"/>
                                <w:szCs w:val="22"/>
                              </w:rPr>
                              <w:t>625</w:t>
                            </w:r>
                          </w:p>
                        </w:tc>
                      </w:tr>
                      <w:tr w:rsidR="001973A2" w14:paraId="2758EA2D" w14:textId="77777777" w:rsidTr="00C84945">
                        <w:trPr>
                          <w:trHeight w:val="379"/>
                        </w:trPr>
                        <w:tc>
                          <w:tcPr>
                            <w:tcW w:w="805" w:type="dxa"/>
                            <w:vMerge/>
                          </w:tcPr>
                          <w:p w14:paraId="471AE638" w14:textId="77777777" w:rsidR="001973A2" w:rsidRDefault="001973A2" w:rsidP="00C84945">
                            <w:pPr>
                              <w:pStyle w:val="Nidungvnbn"/>
                              <w:ind w:firstLine="0"/>
                              <w:jc w:val="left"/>
                              <w:rPr>
                                <w:b/>
                              </w:rPr>
                            </w:pPr>
                          </w:p>
                        </w:tc>
                        <w:tc>
                          <w:tcPr>
                            <w:tcW w:w="3060" w:type="dxa"/>
                            <w:vAlign w:val="bottom"/>
                          </w:tcPr>
                          <w:p w14:paraId="6DFEDB8A" w14:textId="251F39DD" w:rsidR="001973A2" w:rsidRDefault="001973A2" w:rsidP="00C84945">
                            <w:pPr>
                              <w:pStyle w:val="Nidungvnbn"/>
                              <w:ind w:firstLine="0"/>
                              <w:jc w:val="left"/>
                              <w:rPr>
                                <w:b/>
                              </w:rPr>
                            </w:pPr>
                            <w:r>
                              <w:rPr>
                                <w:color w:val="000000"/>
                                <w:sz w:val="22"/>
                                <w:szCs w:val="22"/>
                              </w:rPr>
                              <w:t>Earthquakes</w:t>
                            </w:r>
                          </w:p>
                        </w:tc>
                        <w:tc>
                          <w:tcPr>
                            <w:tcW w:w="900" w:type="dxa"/>
                            <w:vAlign w:val="bottom"/>
                          </w:tcPr>
                          <w:p w14:paraId="65393E3B" w14:textId="0610E31B" w:rsidR="001973A2" w:rsidRDefault="001973A2" w:rsidP="00C84945">
                            <w:pPr>
                              <w:pStyle w:val="Nidungvnbn"/>
                              <w:ind w:firstLine="0"/>
                              <w:jc w:val="right"/>
                            </w:pPr>
                            <w:r>
                              <w:rPr>
                                <w:color w:val="000000"/>
                                <w:sz w:val="22"/>
                                <w:szCs w:val="22"/>
                              </w:rPr>
                              <w:t>0.5798</w:t>
                            </w:r>
                          </w:p>
                        </w:tc>
                        <w:tc>
                          <w:tcPr>
                            <w:tcW w:w="900" w:type="dxa"/>
                            <w:vAlign w:val="bottom"/>
                          </w:tcPr>
                          <w:p w14:paraId="60155C6F" w14:textId="02359928" w:rsidR="001973A2" w:rsidRDefault="001973A2" w:rsidP="00C84945">
                            <w:pPr>
                              <w:pStyle w:val="Nidungvnbn"/>
                              <w:ind w:firstLine="0"/>
                              <w:jc w:val="right"/>
                            </w:pPr>
                            <w:r>
                              <w:rPr>
                                <w:color w:val="000000"/>
                                <w:sz w:val="22"/>
                                <w:szCs w:val="22"/>
                              </w:rPr>
                              <w:t>0.7338</w:t>
                            </w:r>
                          </w:p>
                        </w:tc>
                        <w:tc>
                          <w:tcPr>
                            <w:tcW w:w="828" w:type="dxa"/>
                            <w:vAlign w:val="bottom"/>
                          </w:tcPr>
                          <w:p w14:paraId="2E8809F5" w14:textId="2AB2DBE5" w:rsidR="001973A2" w:rsidRDefault="001973A2" w:rsidP="00C84945">
                            <w:pPr>
                              <w:pStyle w:val="Nidungvnbn"/>
                              <w:ind w:firstLine="0"/>
                              <w:jc w:val="right"/>
                            </w:pPr>
                            <w:r>
                              <w:rPr>
                                <w:color w:val="000000"/>
                                <w:sz w:val="22"/>
                                <w:szCs w:val="22"/>
                              </w:rPr>
                              <w:t>0.5283</w:t>
                            </w:r>
                          </w:p>
                        </w:tc>
                        <w:tc>
                          <w:tcPr>
                            <w:tcW w:w="1077" w:type="dxa"/>
                            <w:vAlign w:val="bottom"/>
                          </w:tcPr>
                          <w:p w14:paraId="33F2CA9B" w14:textId="7264D9F0" w:rsidR="001973A2" w:rsidRDefault="001973A2" w:rsidP="00C84945">
                            <w:pPr>
                              <w:pStyle w:val="Nidungvnbn"/>
                              <w:ind w:firstLine="0"/>
                              <w:jc w:val="right"/>
                            </w:pPr>
                            <w:r>
                              <w:rPr>
                                <w:color w:val="000000"/>
                                <w:sz w:val="22"/>
                                <w:szCs w:val="22"/>
                              </w:rPr>
                              <w:t>865.4</w:t>
                            </w:r>
                          </w:p>
                        </w:tc>
                        <w:tc>
                          <w:tcPr>
                            <w:tcW w:w="994" w:type="dxa"/>
                            <w:vAlign w:val="bottom"/>
                          </w:tcPr>
                          <w:p w14:paraId="0453648B" w14:textId="1F1432AE" w:rsidR="001973A2" w:rsidRDefault="001973A2" w:rsidP="000E25C2">
                            <w:pPr>
                              <w:pStyle w:val="Nidungvnbn"/>
                              <w:ind w:firstLine="0"/>
                              <w:jc w:val="right"/>
                            </w:pPr>
                            <w:r>
                              <w:rPr>
                                <w:color w:val="000000"/>
                                <w:sz w:val="22"/>
                                <w:szCs w:val="22"/>
                              </w:rPr>
                              <w:t>0.5769</w:t>
                            </w:r>
                          </w:p>
                        </w:tc>
                        <w:tc>
                          <w:tcPr>
                            <w:tcW w:w="994" w:type="dxa"/>
                            <w:vAlign w:val="bottom"/>
                          </w:tcPr>
                          <w:p w14:paraId="0E44DFDF" w14:textId="64E9042B" w:rsidR="001973A2" w:rsidRDefault="001973A2" w:rsidP="000E25C2">
                            <w:pPr>
                              <w:pStyle w:val="Nidungvnbn"/>
                              <w:ind w:firstLine="0"/>
                              <w:jc w:val="right"/>
                            </w:pPr>
                            <w:r>
                              <w:rPr>
                                <w:color w:val="000000"/>
                                <w:sz w:val="22"/>
                                <w:szCs w:val="22"/>
                              </w:rPr>
                              <w:t>0.741</w:t>
                            </w:r>
                          </w:p>
                        </w:tc>
                        <w:tc>
                          <w:tcPr>
                            <w:tcW w:w="994" w:type="dxa"/>
                            <w:vAlign w:val="bottom"/>
                          </w:tcPr>
                          <w:p w14:paraId="034D2A68" w14:textId="5A51BFFC" w:rsidR="001973A2" w:rsidRDefault="001973A2" w:rsidP="000E25C2">
                            <w:pPr>
                              <w:pStyle w:val="Nidungvnbn"/>
                              <w:ind w:firstLine="0"/>
                              <w:jc w:val="right"/>
                            </w:pPr>
                            <w:r>
                              <w:rPr>
                                <w:color w:val="000000"/>
                                <w:sz w:val="22"/>
                                <w:szCs w:val="22"/>
                              </w:rPr>
                              <w:t>0.5141</w:t>
                            </w:r>
                          </w:p>
                        </w:tc>
                        <w:tc>
                          <w:tcPr>
                            <w:tcW w:w="1233" w:type="dxa"/>
                            <w:vAlign w:val="bottom"/>
                          </w:tcPr>
                          <w:p w14:paraId="42609AB1" w14:textId="0D3F02A3" w:rsidR="001973A2" w:rsidRDefault="001973A2" w:rsidP="000E25C2">
                            <w:pPr>
                              <w:pStyle w:val="Nidungvnbn"/>
                              <w:ind w:firstLine="0"/>
                              <w:jc w:val="right"/>
                            </w:pPr>
                            <w:r>
                              <w:rPr>
                                <w:color w:val="000000"/>
                                <w:sz w:val="22"/>
                                <w:szCs w:val="22"/>
                              </w:rPr>
                              <w:t>639.7</w:t>
                            </w:r>
                          </w:p>
                        </w:tc>
                      </w:tr>
                      <w:tr w:rsidR="001973A2" w14:paraId="6BF4351C" w14:textId="77777777" w:rsidTr="00C84945">
                        <w:trPr>
                          <w:trHeight w:val="379"/>
                        </w:trPr>
                        <w:tc>
                          <w:tcPr>
                            <w:tcW w:w="805" w:type="dxa"/>
                            <w:vMerge/>
                          </w:tcPr>
                          <w:p w14:paraId="191C85F5" w14:textId="77777777" w:rsidR="001973A2" w:rsidRDefault="001973A2" w:rsidP="00C84945">
                            <w:pPr>
                              <w:pStyle w:val="Nidungvnbn"/>
                              <w:ind w:firstLine="0"/>
                              <w:jc w:val="left"/>
                              <w:rPr>
                                <w:b/>
                              </w:rPr>
                            </w:pPr>
                          </w:p>
                        </w:tc>
                        <w:tc>
                          <w:tcPr>
                            <w:tcW w:w="3060" w:type="dxa"/>
                            <w:vAlign w:val="bottom"/>
                          </w:tcPr>
                          <w:p w14:paraId="764BD806" w14:textId="6BB0F88F" w:rsidR="001973A2" w:rsidRDefault="001973A2" w:rsidP="00C84945">
                            <w:pPr>
                              <w:pStyle w:val="Nidungvnbn"/>
                              <w:ind w:firstLine="0"/>
                              <w:jc w:val="left"/>
                              <w:rPr>
                                <w:b/>
                              </w:rPr>
                            </w:pPr>
                            <w:r>
                              <w:rPr>
                                <w:color w:val="000000"/>
                                <w:sz w:val="22"/>
                                <w:szCs w:val="22"/>
                              </w:rPr>
                              <w:t>ECG200</w:t>
                            </w:r>
                          </w:p>
                        </w:tc>
                        <w:tc>
                          <w:tcPr>
                            <w:tcW w:w="900" w:type="dxa"/>
                            <w:vAlign w:val="bottom"/>
                          </w:tcPr>
                          <w:p w14:paraId="56AB5E15" w14:textId="4B5BACE2" w:rsidR="001973A2" w:rsidRDefault="001973A2" w:rsidP="00C84945">
                            <w:pPr>
                              <w:pStyle w:val="Nidungvnbn"/>
                              <w:ind w:firstLine="0"/>
                              <w:jc w:val="right"/>
                            </w:pPr>
                            <w:r>
                              <w:rPr>
                                <w:color w:val="000000"/>
                                <w:sz w:val="22"/>
                                <w:szCs w:val="22"/>
                              </w:rPr>
                              <w:t>0.9044</w:t>
                            </w:r>
                          </w:p>
                        </w:tc>
                        <w:tc>
                          <w:tcPr>
                            <w:tcW w:w="900" w:type="dxa"/>
                            <w:vAlign w:val="bottom"/>
                          </w:tcPr>
                          <w:p w14:paraId="074527DF" w14:textId="18F2E316" w:rsidR="001973A2" w:rsidRDefault="001973A2" w:rsidP="00C84945">
                            <w:pPr>
                              <w:pStyle w:val="Nidungvnbn"/>
                              <w:ind w:firstLine="0"/>
                              <w:jc w:val="right"/>
                            </w:pPr>
                            <w:r>
                              <w:rPr>
                                <w:color w:val="000000"/>
                                <w:sz w:val="22"/>
                                <w:szCs w:val="22"/>
                              </w:rPr>
                              <w:t>0.91</w:t>
                            </w:r>
                          </w:p>
                        </w:tc>
                        <w:tc>
                          <w:tcPr>
                            <w:tcW w:w="828" w:type="dxa"/>
                            <w:vAlign w:val="bottom"/>
                          </w:tcPr>
                          <w:p w14:paraId="03173A22" w14:textId="1597E552" w:rsidR="001973A2" w:rsidRDefault="001973A2" w:rsidP="00C84945">
                            <w:pPr>
                              <w:pStyle w:val="Nidungvnbn"/>
                              <w:ind w:firstLine="0"/>
                              <w:jc w:val="right"/>
                            </w:pPr>
                            <w:r>
                              <w:rPr>
                                <w:color w:val="000000"/>
                                <w:sz w:val="22"/>
                                <w:szCs w:val="22"/>
                              </w:rPr>
                              <w:t>0.8993</w:t>
                            </w:r>
                          </w:p>
                        </w:tc>
                        <w:tc>
                          <w:tcPr>
                            <w:tcW w:w="1077" w:type="dxa"/>
                            <w:vAlign w:val="bottom"/>
                          </w:tcPr>
                          <w:p w14:paraId="2D1DCC98" w14:textId="1C51B546" w:rsidR="001973A2" w:rsidRDefault="001973A2" w:rsidP="00C84945">
                            <w:pPr>
                              <w:pStyle w:val="Nidungvnbn"/>
                              <w:ind w:firstLine="0"/>
                              <w:jc w:val="right"/>
                            </w:pPr>
                            <w:r>
                              <w:rPr>
                                <w:color w:val="000000"/>
                                <w:sz w:val="22"/>
                                <w:szCs w:val="22"/>
                              </w:rPr>
                              <w:t>443.6</w:t>
                            </w:r>
                          </w:p>
                        </w:tc>
                        <w:tc>
                          <w:tcPr>
                            <w:tcW w:w="994" w:type="dxa"/>
                            <w:vAlign w:val="bottom"/>
                          </w:tcPr>
                          <w:p w14:paraId="6B3EBD6F" w14:textId="4554E3C2" w:rsidR="001973A2" w:rsidRDefault="001973A2" w:rsidP="000E25C2">
                            <w:pPr>
                              <w:pStyle w:val="Nidungvnbn"/>
                              <w:ind w:firstLine="0"/>
                              <w:jc w:val="right"/>
                            </w:pPr>
                            <w:r>
                              <w:rPr>
                                <w:color w:val="000000"/>
                                <w:sz w:val="22"/>
                                <w:szCs w:val="22"/>
                              </w:rPr>
                              <w:t>0.8787</w:t>
                            </w:r>
                          </w:p>
                        </w:tc>
                        <w:tc>
                          <w:tcPr>
                            <w:tcW w:w="994" w:type="dxa"/>
                            <w:vAlign w:val="bottom"/>
                          </w:tcPr>
                          <w:p w14:paraId="60F6307A" w14:textId="64B25A53" w:rsidR="001973A2" w:rsidRDefault="001973A2" w:rsidP="000E25C2">
                            <w:pPr>
                              <w:pStyle w:val="Nidungvnbn"/>
                              <w:ind w:firstLine="0"/>
                              <w:jc w:val="right"/>
                            </w:pPr>
                            <w:r>
                              <w:rPr>
                                <w:color w:val="000000"/>
                                <w:sz w:val="22"/>
                                <w:szCs w:val="22"/>
                              </w:rPr>
                              <w:t>0.88</w:t>
                            </w:r>
                          </w:p>
                        </w:tc>
                        <w:tc>
                          <w:tcPr>
                            <w:tcW w:w="994" w:type="dxa"/>
                            <w:vAlign w:val="bottom"/>
                          </w:tcPr>
                          <w:p w14:paraId="5FAE9A8D" w14:textId="293FFB9E" w:rsidR="001973A2" w:rsidRDefault="001973A2" w:rsidP="000E25C2">
                            <w:pPr>
                              <w:pStyle w:val="Nidungvnbn"/>
                              <w:ind w:firstLine="0"/>
                              <w:jc w:val="right"/>
                            </w:pPr>
                            <w:r>
                              <w:rPr>
                                <w:color w:val="000000"/>
                                <w:sz w:val="22"/>
                                <w:szCs w:val="22"/>
                              </w:rPr>
                              <w:t>0.8576</w:t>
                            </w:r>
                          </w:p>
                        </w:tc>
                        <w:tc>
                          <w:tcPr>
                            <w:tcW w:w="1233" w:type="dxa"/>
                            <w:vAlign w:val="bottom"/>
                          </w:tcPr>
                          <w:p w14:paraId="486BF215" w14:textId="16A4B198" w:rsidR="001973A2" w:rsidRDefault="001973A2" w:rsidP="000E25C2">
                            <w:pPr>
                              <w:pStyle w:val="Nidungvnbn"/>
                              <w:ind w:firstLine="0"/>
                              <w:jc w:val="right"/>
                            </w:pPr>
                            <w:r>
                              <w:rPr>
                                <w:color w:val="000000"/>
                                <w:sz w:val="22"/>
                                <w:szCs w:val="22"/>
                              </w:rPr>
                              <w:t>382.5</w:t>
                            </w:r>
                          </w:p>
                        </w:tc>
                      </w:tr>
                      <w:tr w:rsidR="001973A2" w14:paraId="557E83E6" w14:textId="77777777" w:rsidTr="00C84945">
                        <w:trPr>
                          <w:trHeight w:val="379"/>
                        </w:trPr>
                        <w:tc>
                          <w:tcPr>
                            <w:tcW w:w="805" w:type="dxa"/>
                            <w:vMerge/>
                          </w:tcPr>
                          <w:p w14:paraId="12A65A80" w14:textId="77777777" w:rsidR="001973A2" w:rsidRDefault="001973A2" w:rsidP="00C84945">
                            <w:pPr>
                              <w:pStyle w:val="Nidungvnbn"/>
                              <w:ind w:firstLine="0"/>
                              <w:jc w:val="left"/>
                              <w:rPr>
                                <w:b/>
                              </w:rPr>
                            </w:pPr>
                          </w:p>
                        </w:tc>
                        <w:tc>
                          <w:tcPr>
                            <w:tcW w:w="3060" w:type="dxa"/>
                            <w:vAlign w:val="bottom"/>
                          </w:tcPr>
                          <w:p w14:paraId="12EAA690" w14:textId="7FE58788" w:rsidR="001973A2" w:rsidRDefault="001973A2" w:rsidP="00C84945">
                            <w:pPr>
                              <w:pStyle w:val="Nidungvnbn"/>
                              <w:ind w:firstLine="0"/>
                              <w:jc w:val="left"/>
                              <w:rPr>
                                <w:b/>
                              </w:rPr>
                            </w:pPr>
                            <w:r>
                              <w:rPr>
                                <w:color w:val="000000"/>
                                <w:sz w:val="22"/>
                                <w:szCs w:val="22"/>
                              </w:rPr>
                              <w:t>ECG5000</w:t>
                            </w:r>
                          </w:p>
                        </w:tc>
                        <w:tc>
                          <w:tcPr>
                            <w:tcW w:w="900" w:type="dxa"/>
                            <w:vAlign w:val="bottom"/>
                          </w:tcPr>
                          <w:p w14:paraId="4F048F6B" w14:textId="04C8A032" w:rsidR="001973A2" w:rsidRDefault="001973A2" w:rsidP="00C84945">
                            <w:pPr>
                              <w:pStyle w:val="Nidungvnbn"/>
                              <w:ind w:firstLine="0"/>
                              <w:jc w:val="right"/>
                            </w:pPr>
                            <w:r>
                              <w:rPr>
                                <w:color w:val="000000"/>
                                <w:sz w:val="22"/>
                                <w:szCs w:val="22"/>
                              </w:rPr>
                              <w:t>0.6461</w:t>
                            </w:r>
                          </w:p>
                        </w:tc>
                        <w:tc>
                          <w:tcPr>
                            <w:tcW w:w="900" w:type="dxa"/>
                            <w:vAlign w:val="bottom"/>
                          </w:tcPr>
                          <w:p w14:paraId="7CFEE30B" w14:textId="326F1AD8" w:rsidR="001973A2" w:rsidRDefault="001973A2" w:rsidP="00C84945">
                            <w:pPr>
                              <w:pStyle w:val="Nidungvnbn"/>
                              <w:ind w:firstLine="0"/>
                              <w:jc w:val="right"/>
                            </w:pPr>
                            <w:r>
                              <w:rPr>
                                <w:color w:val="000000"/>
                                <w:sz w:val="22"/>
                                <w:szCs w:val="22"/>
                              </w:rPr>
                              <w:t>0.9313</w:t>
                            </w:r>
                          </w:p>
                        </w:tc>
                        <w:tc>
                          <w:tcPr>
                            <w:tcW w:w="828" w:type="dxa"/>
                            <w:vAlign w:val="bottom"/>
                          </w:tcPr>
                          <w:p w14:paraId="595921C5" w14:textId="33A5A881" w:rsidR="001973A2" w:rsidRDefault="001973A2" w:rsidP="00C84945">
                            <w:pPr>
                              <w:pStyle w:val="Nidungvnbn"/>
                              <w:ind w:firstLine="0"/>
                              <w:jc w:val="right"/>
                            </w:pPr>
                            <w:r>
                              <w:rPr>
                                <w:color w:val="000000"/>
                                <w:sz w:val="22"/>
                                <w:szCs w:val="22"/>
                              </w:rPr>
                              <w:t>0.5678</w:t>
                            </w:r>
                          </w:p>
                        </w:tc>
                        <w:tc>
                          <w:tcPr>
                            <w:tcW w:w="1077" w:type="dxa"/>
                            <w:vAlign w:val="bottom"/>
                          </w:tcPr>
                          <w:p w14:paraId="4B71574F" w14:textId="6EE227C4" w:rsidR="001973A2" w:rsidRDefault="001973A2" w:rsidP="00C84945">
                            <w:pPr>
                              <w:pStyle w:val="Nidungvnbn"/>
                              <w:ind w:firstLine="0"/>
                              <w:jc w:val="right"/>
                            </w:pPr>
                            <w:r>
                              <w:rPr>
                                <w:color w:val="000000"/>
                                <w:sz w:val="22"/>
                                <w:szCs w:val="22"/>
                              </w:rPr>
                              <w:t>1999.3</w:t>
                            </w:r>
                          </w:p>
                        </w:tc>
                        <w:tc>
                          <w:tcPr>
                            <w:tcW w:w="994" w:type="dxa"/>
                            <w:vAlign w:val="bottom"/>
                          </w:tcPr>
                          <w:p w14:paraId="562F5C3F" w14:textId="473DDBDA" w:rsidR="001973A2" w:rsidRDefault="001973A2" w:rsidP="000E25C2">
                            <w:pPr>
                              <w:pStyle w:val="Nidungvnbn"/>
                              <w:ind w:firstLine="0"/>
                              <w:jc w:val="right"/>
                            </w:pPr>
                            <w:r>
                              <w:rPr>
                                <w:color w:val="000000"/>
                                <w:sz w:val="22"/>
                                <w:szCs w:val="22"/>
                              </w:rPr>
                              <w:t>0.7158</w:t>
                            </w:r>
                          </w:p>
                        </w:tc>
                        <w:tc>
                          <w:tcPr>
                            <w:tcW w:w="994" w:type="dxa"/>
                            <w:vAlign w:val="bottom"/>
                          </w:tcPr>
                          <w:p w14:paraId="71F2C1F6" w14:textId="2B28068D" w:rsidR="001973A2" w:rsidRDefault="001973A2" w:rsidP="000E25C2">
                            <w:pPr>
                              <w:pStyle w:val="Nidungvnbn"/>
                              <w:ind w:firstLine="0"/>
                              <w:jc w:val="right"/>
                            </w:pPr>
                            <w:r>
                              <w:rPr>
                                <w:color w:val="000000"/>
                                <w:sz w:val="22"/>
                                <w:szCs w:val="22"/>
                              </w:rPr>
                              <w:t>0.9407</w:t>
                            </w:r>
                          </w:p>
                        </w:tc>
                        <w:tc>
                          <w:tcPr>
                            <w:tcW w:w="994" w:type="dxa"/>
                            <w:vAlign w:val="bottom"/>
                          </w:tcPr>
                          <w:p w14:paraId="0907FBD9" w14:textId="39900639" w:rsidR="001973A2" w:rsidRDefault="001973A2" w:rsidP="000E25C2">
                            <w:pPr>
                              <w:pStyle w:val="Nidungvnbn"/>
                              <w:ind w:firstLine="0"/>
                              <w:jc w:val="right"/>
                            </w:pPr>
                            <w:r>
                              <w:rPr>
                                <w:color w:val="000000"/>
                                <w:sz w:val="22"/>
                                <w:szCs w:val="22"/>
                              </w:rPr>
                              <w:t>0.5547</w:t>
                            </w:r>
                          </w:p>
                        </w:tc>
                        <w:tc>
                          <w:tcPr>
                            <w:tcW w:w="1233" w:type="dxa"/>
                            <w:vAlign w:val="bottom"/>
                          </w:tcPr>
                          <w:p w14:paraId="12556284" w14:textId="654B789E" w:rsidR="001973A2" w:rsidRDefault="001973A2" w:rsidP="000E25C2">
                            <w:pPr>
                              <w:pStyle w:val="Nidungvnbn"/>
                              <w:ind w:firstLine="0"/>
                              <w:jc w:val="right"/>
                            </w:pPr>
                            <w:r>
                              <w:rPr>
                                <w:color w:val="000000"/>
                                <w:sz w:val="22"/>
                                <w:szCs w:val="22"/>
                              </w:rPr>
                              <w:t>3556.5</w:t>
                            </w:r>
                          </w:p>
                        </w:tc>
                      </w:tr>
                      <w:tr w:rsidR="001973A2" w14:paraId="4C212B01" w14:textId="77777777" w:rsidTr="00C84945">
                        <w:trPr>
                          <w:trHeight w:val="379"/>
                        </w:trPr>
                        <w:tc>
                          <w:tcPr>
                            <w:tcW w:w="805" w:type="dxa"/>
                            <w:vMerge/>
                          </w:tcPr>
                          <w:p w14:paraId="7196EB3D" w14:textId="77777777" w:rsidR="001973A2" w:rsidRDefault="001973A2" w:rsidP="00C84945">
                            <w:pPr>
                              <w:pStyle w:val="Nidungvnbn"/>
                              <w:ind w:firstLine="0"/>
                              <w:jc w:val="left"/>
                              <w:rPr>
                                <w:b/>
                              </w:rPr>
                            </w:pPr>
                          </w:p>
                        </w:tc>
                        <w:tc>
                          <w:tcPr>
                            <w:tcW w:w="3060" w:type="dxa"/>
                            <w:vAlign w:val="bottom"/>
                          </w:tcPr>
                          <w:p w14:paraId="45CB7773" w14:textId="62780F37" w:rsidR="001973A2" w:rsidRDefault="001973A2" w:rsidP="00C84945">
                            <w:pPr>
                              <w:pStyle w:val="Nidungvnbn"/>
                              <w:ind w:firstLine="0"/>
                              <w:jc w:val="left"/>
                              <w:rPr>
                                <w:b/>
                              </w:rPr>
                            </w:pPr>
                            <w:r>
                              <w:rPr>
                                <w:color w:val="000000"/>
                                <w:sz w:val="22"/>
                                <w:szCs w:val="22"/>
                              </w:rPr>
                              <w:t>ECGFiveDays</w:t>
                            </w:r>
                          </w:p>
                        </w:tc>
                        <w:tc>
                          <w:tcPr>
                            <w:tcW w:w="900" w:type="dxa"/>
                            <w:vAlign w:val="bottom"/>
                          </w:tcPr>
                          <w:p w14:paraId="29B24D06" w14:textId="3CC0B079" w:rsidR="001973A2" w:rsidRDefault="001973A2" w:rsidP="00C84945">
                            <w:pPr>
                              <w:pStyle w:val="Nidungvnbn"/>
                              <w:ind w:firstLine="0"/>
                              <w:jc w:val="right"/>
                            </w:pPr>
                            <w:r>
                              <w:rPr>
                                <w:color w:val="000000"/>
                                <w:sz w:val="22"/>
                                <w:szCs w:val="22"/>
                              </w:rPr>
                              <w:t>0.9791</w:t>
                            </w:r>
                          </w:p>
                        </w:tc>
                        <w:tc>
                          <w:tcPr>
                            <w:tcW w:w="900" w:type="dxa"/>
                            <w:vAlign w:val="bottom"/>
                          </w:tcPr>
                          <w:p w14:paraId="38419547" w14:textId="51761EF9" w:rsidR="001973A2" w:rsidRDefault="001973A2" w:rsidP="00C84945">
                            <w:pPr>
                              <w:pStyle w:val="Nidungvnbn"/>
                              <w:ind w:firstLine="0"/>
                              <w:jc w:val="right"/>
                            </w:pPr>
                            <w:r>
                              <w:rPr>
                                <w:color w:val="000000"/>
                                <w:sz w:val="22"/>
                                <w:szCs w:val="22"/>
                              </w:rPr>
                              <w:t>0.9791</w:t>
                            </w:r>
                          </w:p>
                        </w:tc>
                        <w:tc>
                          <w:tcPr>
                            <w:tcW w:w="828" w:type="dxa"/>
                            <w:vAlign w:val="bottom"/>
                          </w:tcPr>
                          <w:p w14:paraId="4708A42D" w14:textId="7CC6EA61" w:rsidR="001973A2" w:rsidRDefault="001973A2" w:rsidP="00C84945">
                            <w:pPr>
                              <w:pStyle w:val="Nidungvnbn"/>
                              <w:ind w:firstLine="0"/>
                              <w:jc w:val="right"/>
                            </w:pPr>
                            <w:r>
                              <w:rPr>
                                <w:color w:val="000000"/>
                                <w:sz w:val="22"/>
                                <w:szCs w:val="22"/>
                              </w:rPr>
                              <w:t>0.9791</w:t>
                            </w:r>
                          </w:p>
                        </w:tc>
                        <w:tc>
                          <w:tcPr>
                            <w:tcW w:w="1077" w:type="dxa"/>
                            <w:vAlign w:val="bottom"/>
                          </w:tcPr>
                          <w:p w14:paraId="318F34F4" w14:textId="71591755" w:rsidR="001973A2" w:rsidRDefault="001973A2" w:rsidP="00C84945">
                            <w:pPr>
                              <w:pStyle w:val="Nidungvnbn"/>
                              <w:ind w:firstLine="0"/>
                              <w:jc w:val="right"/>
                            </w:pPr>
                            <w:r>
                              <w:rPr>
                                <w:color w:val="000000"/>
                                <w:sz w:val="22"/>
                                <w:szCs w:val="22"/>
                              </w:rPr>
                              <w:t>2216.7</w:t>
                            </w:r>
                          </w:p>
                        </w:tc>
                        <w:tc>
                          <w:tcPr>
                            <w:tcW w:w="994" w:type="dxa"/>
                            <w:vAlign w:val="bottom"/>
                          </w:tcPr>
                          <w:p w14:paraId="5DEF4FFA" w14:textId="1B5F4348" w:rsidR="001973A2" w:rsidRDefault="001973A2" w:rsidP="000E25C2">
                            <w:pPr>
                              <w:pStyle w:val="Nidungvnbn"/>
                              <w:ind w:firstLine="0"/>
                              <w:jc w:val="right"/>
                            </w:pPr>
                            <w:r>
                              <w:rPr>
                                <w:color w:val="000000"/>
                                <w:sz w:val="22"/>
                                <w:szCs w:val="22"/>
                              </w:rPr>
                              <w:t>0.9111</w:t>
                            </w:r>
                          </w:p>
                        </w:tc>
                        <w:tc>
                          <w:tcPr>
                            <w:tcW w:w="994" w:type="dxa"/>
                            <w:vAlign w:val="bottom"/>
                          </w:tcPr>
                          <w:p w14:paraId="40DC13C5" w14:textId="30A4DAA1" w:rsidR="001973A2" w:rsidRDefault="001973A2" w:rsidP="000E25C2">
                            <w:pPr>
                              <w:pStyle w:val="Nidungvnbn"/>
                              <w:ind w:firstLine="0"/>
                              <w:jc w:val="right"/>
                            </w:pPr>
                            <w:r>
                              <w:rPr>
                                <w:color w:val="000000"/>
                                <w:sz w:val="22"/>
                                <w:szCs w:val="22"/>
                              </w:rPr>
                              <w:t>0.9106</w:t>
                            </w:r>
                          </w:p>
                        </w:tc>
                        <w:tc>
                          <w:tcPr>
                            <w:tcW w:w="994" w:type="dxa"/>
                            <w:vAlign w:val="bottom"/>
                          </w:tcPr>
                          <w:p w14:paraId="55EF4043" w14:textId="3F64122D" w:rsidR="001973A2" w:rsidRDefault="001973A2" w:rsidP="000E25C2">
                            <w:pPr>
                              <w:pStyle w:val="Nidungvnbn"/>
                              <w:ind w:firstLine="0"/>
                              <w:jc w:val="right"/>
                            </w:pPr>
                            <w:r>
                              <w:rPr>
                                <w:color w:val="000000"/>
                                <w:sz w:val="22"/>
                                <w:szCs w:val="22"/>
                              </w:rPr>
                              <w:t>0.9107</w:t>
                            </w:r>
                          </w:p>
                        </w:tc>
                        <w:tc>
                          <w:tcPr>
                            <w:tcW w:w="1233" w:type="dxa"/>
                            <w:vAlign w:val="bottom"/>
                          </w:tcPr>
                          <w:p w14:paraId="5681200F" w14:textId="7D1A3152" w:rsidR="001973A2" w:rsidRDefault="001973A2" w:rsidP="000E25C2">
                            <w:pPr>
                              <w:pStyle w:val="Nidungvnbn"/>
                              <w:ind w:firstLine="0"/>
                              <w:jc w:val="right"/>
                            </w:pPr>
                            <w:r>
                              <w:rPr>
                                <w:color w:val="000000"/>
                                <w:sz w:val="22"/>
                                <w:szCs w:val="22"/>
                              </w:rPr>
                              <w:t>4658.2</w:t>
                            </w:r>
                          </w:p>
                        </w:tc>
                      </w:tr>
                      <w:tr w:rsidR="001973A2" w14:paraId="36DF0B2B" w14:textId="77777777" w:rsidTr="00C84945">
                        <w:trPr>
                          <w:trHeight w:val="379"/>
                        </w:trPr>
                        <w:tc>
                          <w:tcPr>
                            <w:tcW w:w="805" w:type="dxa"/>
                            <w:vMerge/>
                          </w:tcPr>
                          <w:p w14:paraId="2F7BA559" w14:textId="77777777" w:rsidR="001973A2" w:rsidRDefault="001973A2" w:rsidP="00C84945">
                            <w:pPr>
                              <w:pStyle w:val="Nidungvnbn"/>
                              <w:ind w:firstLine="0"/>
                              <w:jc w:val="left"/>
                              <w:rPr>
                                <w:b/>
                              </w:rPr>
                            </w:pPr>
                          </w:p>
                        </w:tc>
                        <w:tc>
                          <w:tcPr>
                            <w:tcW w:w="3060" w:type="dxa"/>
                            <w:vAlign w:val="bottom"/>
                          </w:tcPr>
                          <w:p w14:paraId="358314F5" w14:textId="31CD81BE" w:rsidR="001973A2" w:rsidRDefault="001973A2" w:rsidP="00C84945">
                            <w:pPr>
                              <w:pStyle w:val="Nidungvnbn"/>
                              <w:ind w:firstLine="0"/>
                              <w:jc w:val="left"/>
                              <w:rPr>
                                <w:b/>
                              </w:rPr>
                            </w:pPr>
                            <w:r>
                              <w:rPr>
                                <w:color w:val="000000"/>
                                <w:sz w:val="22"/>
                                <w:szCs w:val="22"/>
                              </w:rPr>
                              <w:t>ElectricDevices</w:t>
                            </w:r>
                          </w:p>
                        </w:tc>
                        <w:tc>
                          <w:tcPr>
                            <w:tcW w:w="900" w:type="dxa"/>
                            <w:vAlign w:val="bottom"/>
                          </w:tcPr>
                          <w:p w14:paraId="00C7DBBE" w14:textId="29A4201D" w:rsidR="001973A2" w:rsidRDefault="001973A2" w:rsidP="00C84945">
                            <w:pPr>
                              <w:pStyle w:val="Nidungvnbn"/>
                              <w:ind w:firstLine="0"/>
                              <w:jc w:val="right"/>
                            </w:pPr>
                            <w:r>
                              <w:rPr>
                                <w:color w:val="000000"/>
                                <w:sz w:val="22"/>
                                <w:szCs w:val="22"/>
                              </w:rPr>
                              <w:t>0.5601</w:t>
                            </w:r>
                          </w:p>
                        </w:tc>
                        <w:tc>
                          <w:tcPr>
                            <w:tcW w:w="900" w:type="dxa"/>
                            <w:vAlign w:val="bottom"/>
                          </w:tcPr>
                          <w:p w14:paraId="0E45A83F" w14:textId="380D6389" w:rsidR="001973A2" w:rsidRDefault="001973A2" w:rsidP="00C84945">
                            <w:pPr>
                              <w:pStyle w:val="Nidungvnbn"/>
                              <w:ind w:firstLine="0"/>
                              <w:jc w:val="right"/>
                            </w:pPr>
                            <w:r>
                              <w:rPr>
                                <w:color w:val="000000"/>
                                <w:sz w:val="22"/>
                                <w:szCs w:val="22"/>
                              </w:rPr>
                              <w:t>0.5822</w:t>
                            </w:r>
                          </w:p>
                        </w:tc>
                        <w:tc>
                          <w:tcPr>
                            <w:tcW w:w="828" w:type="dxa"/>
                            <w:vAlign w:val="bottom"/>
                          </w:tcPr>
                          <w:p w14:paraId="21543069" w14:textId="2A9ABD7C" w:rsidR="001973A2" w:rsidRDefault="001973A2" w:rsidP="00C84945">
                            <w:pPr>
                              <w:pStyle w:val="Nidungvnbn"/>
                              <w:ind w:firstLine="0"/>
                              <w:jc w:val="right"/>
                            </w:pPr>
                            <w:r>
                              <w:rPr>
                                <w:color w:val="000000"/>
                                <w:sz w:val="22"/>
                                <w:szCs w:val="22"/>
                              </w:rPr>
                              <w:t>0.4913</w:t>
                            </w:r>
                          </w:p>
                        </w:tc>
                        <w:tc>
                          <w:tcPr>
                            <w:tcW w:w="1077" w:type="dxa"/>
                            <w:vAlign w:val="bottom"/>
                          </w:tcPr>
                          <w:p w14:paraId="35D201FA" w14:textId="53543861" w:rsidR="001973A2" w:rsidRDefault="001973A2" w:rsidP="00C84945">
                            <w:pPr>
                              <w:pStyle w:val="Nidungvnbn"/>
                              <w:ind w:firstLine="0"/>
                              <w:jc w:val="right"/>
                            </w:pPr>
                            <w:r>
                              <w:rPr>
                                <w:color w:val="000000"/>
                                <w:sz w:val="22"/>
                                <w:szCs w:val="22"/>
                              </w:rPr>
                              <w:t>23645</w:t>
                            </w:r>
                          </w:p>
                        </w:tc>
                        <w:tc>
                          <w:tcPr>
                            <w:tcW w:w="994" w:type="dxa"/>
                            <w:vAlign w:val="bottom"/>
                          </w:tcPr>
                          <w:p w14:paraId="54A29D23" w14:textId="70E302FC" w:rsidR="001973A2" w:rsidRDefault="001973A2" w:rsidP="000E25C2">
                            <w:pPr>
                              <w:pStyle w:val="Nidungvnbn"/>
                              <w:ind w:firstLine="0"/>
                              <w:jc w:val="right"/>
                            </w:pPr>
                            <w:r>
                              <w:rPr>
                                <w:color w:val="000000"/>
                                <w:sz w:val="22"/>
                                <w:szCs w:val="22"/>
                              </w:rPr>
                              <w:t>0.535</w:t>
                            </w:r>
                          </w:p>
                        </w:tc>
                        <w:tc>
                          <w:tcPr>
                            <w:tcW w:w="994" w:type="dxa"/>
                            <w:vAlign w:val="bottom"/>
                          </w:tcPr>
                          <w:p w14:paraId="7D732A9E" w14:textId="4FF6627A" w:rsidR="001973A2" w:rsidRDefault="001973A2" w:rsidP="000E25C2">
                            <w:pPr>
                              <w:pStyle w:val="Nidungvnbn"/>
                              <w:ind w:firstLine="0"/>
                              <w:jc w:val="right"/>
                            </w:pPr>
                            <w:r>
                              <w:rPr>
                                <w:color w:val="000000"/>
                                <w:sz w:val="22"/>
                                <w:szCs w:val="22"/>
                              </w:rPr>
                              <w:t>0.5811</w:t>
                            </w:r>
                          </w:p>
                        </w:tc>
                        <w:tc>
                          <w:tcPr>
                            <w:tcW w:w="994" w:type="dxa"/>
                            <w:vAlign w:val="bottom"/>
                          </w:tcPr>
                          <w:p w14:paraId="4636E69C" w14:textId="3A2CAF92" w:rsidR="001973A2" w:rsidRDefault="001973A2" w:rsidP="000E25C2">
                            <w:pPr>
                              <w:pStyle w:val="Nidungvnbn"/>
                              <w:ind w:firstLine="0"/>
                              <w:jc w:val="right"/>
                            </w:pPr>
                            <w:r>
                              <w:rPr>
                                <w:color w:val="000000"/>
                                <w:sz w:val="22"/>
                                <w:szCs w:val="22"/>
                              </w:rPr>
                              <w:t>0.5099</w:t>
                            </w:r>
                          </w:p>
                        </w:tc>
                        <w:tc>
                          <w:tcPr>
                            <w:tcW w:w="1233" w:type="dxa"/>
                            <w:vAlign w:val="bottom"/>
                          </w:tcPr>
                          <w:p w14:paraId="4339C836" w14:textId="5F58584B" w:rsidR="001973A2" w:rsidRDefault="001973A2" w:rsidP="000E25C2">
                            <w:pPr>
                              <w:pStyle w:val="Nidungvnbn"/>
                              <w:ind w:firstLine="0"/>
                              <w:jc w:val="right"/>
                            </w:pPr>
                            <w:r>
                              <w:rPr>
                                <w:color w:val="000000"/>
                                <w:sz w:val="22"/>
                                <w:szCs w:val="22"/>
                              </w:rPr>
                              <w:t>12977.8</w:t>
                            </w:r>
                          </w:p>
                        </w:tc>
                      </w:tr>
                      <w:tr w:rsidR="001973A2" w14:paraId="42364EE2" w14:textId="77777777" w:rsidTr="00C84945">
                        <w:trPr>
                          <w:trHeight w:val="379"/>
                        </w:trPr>
                        <w:tc>
                          <w:tcPr>
                            <w:tcW w:w="805" w:type="dxa"/>
                            <w:vMerge/>
                          </w:tcPr>
                          <w:p w14:paraId="25BC3D59" w14:textId="77777777" w:rsidR="001973A2" w:rsidRDefault="001973A2" w:rsidP="00C84945">
                            <w:pPr>
                              <w:pStyle w:val="Nidungvnbn"/>
                              <w:ind w:firstLine="0"/>
                              <w:jc w:val="left"/>
                              <w:rPr>
                                <w:b/>
                              </w:rPr>
                            </w:pPr>
                          </w:p>
                        </w:tc>
                        <w:tc>
                          <w:tcPr>
                            <w:tcW w:w="3060" w:type="dxa"/>
                            <w:vAlign w:val="bottom"/>
                          </w:tcPr>
                          <w:p w14:paraId="418A592C" w14:textId="67327FAD" w:rsidR="001973A2" w:rsidRDefault="001973A2" w:rsidP="00C84945">
                            <w:pPr>
                              <w:pStyle w:val="Nidungvnbn"/>
                              <w:ind w:firstLine="0"/>
                              <w:jc w:val="left"/>
                              <w:rPr>
                                <w:b/>
                              </w:rPr>
                            </w:pPr>
                            <w:r>
                              <w:rPr>
                                <w:color w:val="000000"/>
                                <w:sz w:val="22"/>
                                <w:szCs w:val="22"/>
                              </w:rPr>
                              <w:t>EOGHorizontalSignal</w:t>
                            </w:r>
                          </w:p>
                        </w:tc>
                        <w:tc>
                          <w:tcPr>
                            <w:tcW w:w="900" w:type="dxa"/>
                            <w:vAlign w:val="bottom"/>
                          </w:tcPr>
                          <w:p w14:paraId="738BBEA7" w14:textId="4D7C2365" w:rsidR="001973A2" w:rsidRDefault="001973A2" w:rsidP="00C84945">
                            <w:pPr>
                              <w:pStyle w:val="Nidungvnbn"/>
                              <w:ind w:firstLine="0"/>
                              <w:jc w:val="right"/>
                            </w:pPr>
                            <w:r>
                              <w:rPr>
                                <w:color w:val="000000"/>
                                <w:sz w:val="22"/>
                                <w:szCs w:val="22"/>
                              </w:rPr>
                              <w:t>0.4776</w:t>
                            </w:r>
                          </w:p>
                        </w:tc>
                        <w:tc>
                          <w:tcPr>
                            <w:tcW w:w="900" w:type="dxa"/>
                            <w:vAlign w:val="bottom"/>
                          </w:tcPr>
                          <w:p w14:paraId="531E0C6B" w14:textId="37975C55" w:rsidR="001973A2" w:rsidRDefault="001973A2" w:rsidP="00C84945">
                            <w:pPr>
                              <w:pStyle w:val="Nidungvnbn"/>
                              <w:ind w:firstLine="0"/>
                              <w:jc w:val="right"/>
                            </w:pPr>
                            <w:r>
                              <w:rPr>
                                <w:color w:val="000000"/>
                                <w:sz w:val="22"/>
                                <w:szCs w:val="22"/>
                              </w:rPr>
                              <w:t>0.4337</w:t>
                            </w:r>
                          </w:p>
                        </w:tc>
                        <w:tc>
                          <w:tcPr>
                            <w:tcW w:w="828" w:type="dxa"/>
                            <w:vAlign w:val="bottom"/>
                          </w:tcPr>
                          <w:p w14:paraId="42CF5989" w14:textId="4A190BE4" w:rsidR="001973A2" w:rsidRDefault="001973A2" w:rsidP="00C84945">
                            <w:pPr>
                              <w:pStyle w:val="Nidungvnbn"/>
                              <w:ind w:firstLine="0"/>
                              <w:jc w:val="right"/>
                            </w:pPr>
                            <w:r>
                              <w:rPr>
                                <w:color w:val="000000"/>
                                <w:sz w:val="22"/>
                                <w:szCs w:val="22"/>
                              </w:rPr>
                              <w:t>0.4326</w:t>
                            </w:r>
                          </w:p>
                        </w:tc>
                        <w:tc>
                          <w:tcPr>
                            <w:tcW w:w="1077" w:type="dxa"/>
                            <w:vAlign w:val="bottom"/>
                          </w:tcPr>
                          <w:p w14:paraId="27AAAF7E" w14:textId="58982664" w:rsidR="001973A2" w:rsidRDefault="001973A2" w:rsidP="00C84945">
                            <w:pPr>
                              <w:pStyle w:val="Nidungvnbn"/>
                              <w:ind w:firstLine="0"/>
                              <w:jc w:val="right"/>
                            </w:pPr>
                            <w:r>
                              <w:rPr>
                                <w:color w:val="000000"/>
                                <w:sz w:val="22"/>
                                <w:szCs w:val="22"/>
                              </w:rPr>
                              <w:t>1040.1</w:t>
                            </w:r>
                          </w:p>
                        </w:tc>
                        <w:tc>
                          <w:tcPr>
                            <w:tcW w:w="994" w:type="dxa"/>
                            <w:vAlign w:val="bottom"/>
                          </w:tcPr>
                          <w:p w14:paraId="5A1B3CA1" w14:textId="5B40106F" w:rsidR="001973A2" w:rsidRDefault="001973A2" w:rsidP="000E25C2">
                            <w:pPr>
                              <w:pStyle w:val="Nidungvnbn"/>
                              <w:ind w:firstLine="0"/>
                              <w:jc w:val="right"/>
                            </w:pPr>
                            <w:r>
                              <w:rPr>
                                <w:color w:val="000000"/>
                                <w:sz w:val="22"/>
                                <w:szCs w:val="22"/>
                              </w:rPr>
                              <w:t>0.4751</w:t>
                            </w:r>
                          </w:p>
                        </w:tc>
                        <w:tc>
                          <w:tcPr>
                            <w:tcW w:w="994" w:type="dxa"/>
                            <w:vAlign w:val="bottom"/>
                          </w:tcPr>
                          <w:p w14:paraId="61F1CDBE" w14:textId="43C34E56" w:rsidR="001973A2" w:rsidRDefault="001973A2" w:rsidP="000E25C2">
                            <w:pPr>
                              <w:pStyle w:val="Nidungvnbn"/>
                              <w:ind w:firstLine="0"/>
                              <w:jc w:val="right"/>
                            </w:pPr>
                            <w:r>
                              <w:rPr>
                                <w:color w:val="000000"/>
                                <w:sz w:val="22"/>
                                <w:szCs w:val="22"/>
                              </w:rPr>
                              <w:t>0.4613</w:t>
                            </w:r>
                          </w:p>
                        </w:tc>
                        <w:tc>
                          <w:tcPr>
                            <w:tcW w:w="994" w:type="dxa"/>
                            <w:vAlign w:val="bottom"/>
                          </w:tcPr>
                          <w:p w14:paraId="146EE963" w14:textId="36A1152E" w:rsidR="001973A2" w:rsidRDefault="001973A2" w:rsidP="000E25C2">
                            <w:pPr>
                              <w:pStyle w:val="Nidungvnbn"/>
                              <w:ind w:firstLine="0"/>
                              <w:jc w:val="right"/>
                            </w:pPr>
                            <w:r>
                              <w:rPr>
                                <w:color w:val="000000"/>
                                <w:sz w:val="22"/>
                                <w:szCs w:val="22"/>
                              </w:rPr>
                              <w:t>0.4614</w:t>
                            </w:r>
                          </w:p>
                        </w:tc>
                        <w:tc>
                          <w:tcPr>
                            <w:tcW w:w="1233" w:type="dxa"/>
                            <w:vAlign w:val="bottom"/>
                          </w:tcPr>
                          <w:p w14:paraId="7DFC3C00" w14:textId="5CB65AAE" w:rsidR="001973A2" w:rsidRDefault="001973A2" w:rsidP="000E25C2">
                            <w:pPr>
                              <w:pStyle w:val="Nidungvnbn"/>
                              <w:ind w:firstLine="0"/>
                              <w:jc w:val="right"/>
                            </w:pPr>
                            <w:r>
                              <w:rPr>
                                <w:color w:val="000000"/>
                                <w:sz w:val="22"/>
                                <w:szCs w:val="22"/>
                              </w:rPr>
                              <w:t>839.9</w:t>
                            </w:r>
                          </w:p>
                        </w:tc>
                      </w:tr>
                      <w:tr w:rsidR="001973A2" w14:paraId="2FA1EBC2" w14:textId="77777777" w:rsidTr="00C84945">
                        <w:trPr>
                          <w:trHeight w:val="379"/>
                        </w:trPr>
                        <w:tc>
                          <w:tcPr>
                            <w:tcW w:w="805" w:type="dxa"/>
                            <w:vMerge/>
                          </w:tcPr>
                          <w:p w14:paraId="387D0061" w14:textId="77777777" w:rsidR="001973A2" w:rsidRDefault="001973A2" w:rsidP="00C84945">
                            <w:pPr>
                              <w:pStyle w:val="Nidungvnbn"/>
                              <w:ind w:firstLine="0"/>
                              <w:jc w:val="left"/>
                              <w:rPr>
                                <w:b/>
                              </w:rPr>
                            </w:pPr>
                          </w:p>
                        </w:tc>
                        <w:tc>
                          <w:tcPr>
                            <w:tcW w:w="3060" w:type="dxa"/>
                            <w:vAlign w:val="bottom"/>
                          </w:tcPr>
                          <w:p w14:paraId="2E845FA2" w14:textId="55D93BE0" w:rsidR="001973A2" w:rsidRDefault="001973A2" w:rsidP="00C84945">
                            <w:pPr>
                              <w:pStyle w:val="Nidungvnbn"/>
                              <w:ind w:firstLine="0"/>
                              <w:jc w:val="left"/>
                              <w:rPr>
                                <w:b/>
                              </w:rPr>
                            </w:pPr>
                            <w:r>
                              <w:rPr>
                                <w:color w:val="000000"/>
                                <w:sz w:val="22"/>
                                <w:szCs w:val="22"/>
                              </w:rPr>
                              <w:t>EOGVerticalSignal</w:t>
                            </w:r>
                          </w:p>
                        </w:tc>
                        <w:tc>
                          <w:tcPr>
                            <w:tcW w:w="900" w:type="dxa"/>
                            <w:vAlign w:val="bottom"/>
                          </w:tcPr>
                          <w:p w14:paraId="27558DE3" w14:textId="2D2E736E" w:rsidR="001973A2" w:rsidRDefault="001973A2" w:rsidP="00C84945">
                            <w:pPr>
                              <w:pStyle w:val="Nidungvnbn"/>
                              <w:ind w:firstLine="0"/>
                              <w:jc w:val="right"/>
                            </w:pPr>
                            <w:r>
                              <w:rPr>
                                <w:color w:val="000000"/>
                                <w:sz w:val="22"/>
                                <w:szCs w:val="22"/>
                              </w:rPr>
                              <w:t>0.3711</w:t>
                            </w:r>
                          </w:p>
                        </w:tc>
                        <w:tc>
                          <w:tcPr>
                            <w:tcW w:w="900" w:type="dxa"/>
                            <w:vAlign w:val="bottom"/>
                          </w:tcPr>
                          <w:p w14:paraId="1831149C" w14:textId="5C0DECFA" w:rsidR="001973A2" w:rsidRDefault="001973A2" w:rsidP="00C84945">
                            <w:pPr>
                              <w:pStyle w:val="Nidungvnbn"/>
                              <w:ind w:firstLine="0"/>
                              <w:jc w:val="right"/>
                            </w:pPr>
                            <w:r>
                              <w:rPr>
                                <w:color w:val="000000"/>
                                <w:sz w:val="22"/>
                                <w:szCs w:val="22"/>
                              </w:rPr>
                              <w:t>0.4006</w:t>
                            </w:r>
                          </w:p>
                        </w:tc>
                        <w:tc>
                          <w:tcPr>
                            <w:tcW w:w="828" w:type="dxa"/>
                            <w:vAlign w:val="bottom"/>
                          </w:tcPr>
                          <w:p w14:paraId="2DF061AA" w14:textId="198B1DA2" w:rsidR="001973A2" w:rsidRDefault="001973A2" w:rsidP="00C84945">
                            <w:pPr>
                              <w:pStyle w:val="Nidungvnbn"/>
                              <w:ind w:firstLine="0"/>
                              <w:jc w:val="right"/>
                            </w:pPr>
                            <w:r>
                              <w:rPr>
                                <w:color w:val="000000"/>
                                <w:sz w:val="22"/>
                                <w:szCs w:val="22"/>
                              </w:rPr>
                              <w:t>0.4</w:t>
                            </w:r>
                          </w:p>
                        </w:tc>
                        <w:tc>
                          <w:tcPr>
                            <w:tcW w:w="1077" w:type="dxa"/>
                            <w:vAlign w:val="bottom"/>
                          </w:tcPr>
                          <w:p w14:paraId="79DF8B0D" w14:textId="5D775A75" w:rsidR="001973A2" w:rsidRDefault="001973A2" w:rsidP="00C84945">
                            <w:pPr>
                              <w:pStyle w:val="Nidungvnbn"/>
                              <w:ind w:firstLine="0"/>
                              <w:jc w:val="right"/>
                            </w:pPr>
                            <w:r>
                              <w:rPr>
                                <w:color w:val="000000"/>
                                <w:sz w:val="22"/>
                                <w:szCs w:val="22"/>
                              </w:rPr>
                              <w:t>1104.9</w:t>
                            </w:r>
                          </w:p>
                        </w:tc>
                        <w:tc>
                          <w:tcPr>
                            <w:tcW w:w="994" w:type="dxa"/>
                            <w:vAlign w:val="bottom"/>
                          </w:tcPr>
                          <w:p w14:paraId="0FE658D4" w14:textId="5AC19E4D" w:rsidR="001973A2" w:rsidRDefault="001973A2" w:rsidP="000E25C2">
                            <w:pPr>
                              <w:pStyle w:val="Nidungvnbn"/>
                              <w:ind w:firstLine="0"/>
                              <w:jc w:val="right"/>
                            </w:pPr>
                            <w:r>
                              <w:rPr>
                                <w:color w:val="000000"/>
                                <w:sz w:val="22"/>
                                <w:szCs w:val="22"/>
                              </w:rPr>
                              <w:t>0.3684</w:t>
                            </w:r>
                          </w:p>
                        </w:tc>
                        <w:tc>
                          <w:tcPr>
                            <w:tcW w:w="994" w:type="dxa"/>
                            <w:vAlign w:val="bottom"/>
                          </w:tcPr>
                          <w:p w14:paraId="12EA6E19" w14:textId="50E2C8B0" w:rsidR="001973A2" w:rsidRDefault="001973A2" w:rsidP="000E25C2">
                            <w:pPr>
                              <w:pStyle w:val="Nidungvnbn"/>
                              <w:ind w:firstLine="0"/>
                              <w:jc w:val="right"/>
                            </w:pPr>
                            <w:r>
                              <w:rPr>
                                <w:color w:val="000000"/>
                                <w:sz w:val="22"/>
                                <w:szCs w:val="22"/>
                              </w:rPr>
                              <w:t>0.4033</w:t>
                            </w:r>
                          </w:p>
                        </w:tc>
                        <w:tc>
                          <w:tcPr>
                            <w:tcW w:w="994" w:type="dxa"/>
                            <w:vAlign w:val="bottom"/>
                          </w:tcPr>
                          <w:p w14:paraId="468E6795" w14:textId="2739E42D" w:rsidR="001973A2" w:rsidRDefault="001973A2" w:rsidP="000E25C2">
                            <w:pPr>
                              <w:pStyle w:val="Nidungvnbn"/>
                              <w:ind w:firstLine="0"/>
                              <w:jc w:val="right"/>
                            </w:pPr>
                            <w:r>
                              <w:rPr>
                                <w:color w:val="000000"/>
                                <w:sz w:val="22"/>
                                <w:szCs w:val="22"/>
                              </w:rPr>
                              <w:t>0.4024</w:t>
                            </w:r>
                          </w:p>
                        </w:tc>
                        <w:tc>
                          <w:tcPr>
                            <w:tcW w:w="1233" w:type="dxa"/>
                            <w:vAlign w:val="bottom"/>
                          </w:tcPr>
                          <w:p w14:paraId="6028A94D" w14:textId="72F35CD3" w:rsidR="001973A2" w:rsidRDefault="001973A2" w:rsidP="000E25C2">
                            <w:pPr>
                              <w:pStyle w:val="Nidungvnbn"/>
                              <w:ind w:firstLine="0"/>
                              <w:jc w:val="right"/>
                            </w:pPr>
                            <w:r>
                              <w:rPr>
                                <w:color w:val="000000"/>
                                <w:sz w:val="22"/>
                                <w:szCs w:val="22"/>
                              </w:rPr>
                              <w:t>852.1</w:t>
                            </w:r>
                          </w:p>
                        </w:tc>
                      </w:tr>
                      <w:tr w:rsidR="001973A2" w14:paraId="2700D619" w14:textId="77777777" w:rsidTr="00C84945">
                        <w:trPr>
                          <w:trHeight w:val="379"/>
                        </w:trPr>
                        <w:tc>
                          <w:tcPr>
                            <w:tcW w:w="805" w:type="dxa"/>
                            <w:vMerge/>
                          </w:tcPr>
                          <w:p w14:paraId="71DE44A5" w14:textId="77777777" w:rsidR="001973A2" w:rsidRDefault="001973A2" w:rsidP="00C84945">
                            <w:pPr>
                              <w:pStyle w:val="Nidungvnbn"/>
                              <w:ind w:firstLine="0"/>
                              <w:jc w:val="left"/>
                              <w:rPr>
                                <w:b/>
                              </w:rPr>
                            </w:pPr>
                          </w:p>
                        </w:tc>
                        <w:tc>
                          <w:tcPr>
                            <w:tcW w:w="3060" w:type="dxa"/>
                            <w:vAlign w:val="bottom"/>
                          </w:tcPr>
                          <w:p w14:paraId="76FC5F9B" w14:textId="209A65D4" w:rsidR="001973A2" w:rsidRDefault="001973A2" w:rsidP="00C84945">
                            <w:pPr>
                              <w:pStyle w:val="Nidungvnbn"/>
                              <w:ind w:firstLine="0"/>
                              <w:jc w:val="left"/>
                              <w:rPr>
                                <w:b/>
                              </w:rPr>
                            </w:pPr>
                            <w:r>
                              <w:rPr>
                                <w:color w:val="000000"/>
                                <w:sz w:val="22"/>
                                <w:szCs w:val="22"/>
                              </w:rPr>
                              <w:t>EthanolLevel</w:t>
                            </w:r>
                          </w:p>
                        </w:tc>
                        <w:tc>
                          <w:tcPr>
                            <w:tcW w:w="900" w:type="dxa"/>
                            <w:vAlign w:val="bottom"/>
                          </w:tcPr>
                          <w:p w14:paraId="4AECAC47" w14:textId="081D7334" w:rsidR="001973A2" w:rsidRDefault="001973A2" w:rsidP="00C84945">
                            <w:pPr>
                              <w:pStyle w:val="Nidungvnbn"/>
                              <w:ind w:firstLine="0"/>
                              <w:jc w:val="right"/>
                            </w:pPr>
                            <w:r>
                              <w:rPr>
                                <w:color w:val="000000"/>
                                <w:sz w:val="22"/>
                                <w:szCs w:val="22"/>
                              </w:rPr>
                              <w:t>0.0854</w:t>
                            </w:r>
                          </w:p>
                        </w:tc>
                        <w:tc>
                          <w:tcPr>
                            <w:tcW w:w="900" w:type="dxa"/>
                            <w:vAlign w:val="bottom"/>
                          </w:tcPr>
                          <w:p w14:paraId="7499FA14" w14:textId="6691B575" w:rsidR="001973A2" w:rsidRDefault="001973A2" w:rsidP="00C84945">
                            <w:pPr>
                              <w:pStyle w:val="Nidungvnbn"/>
                              <w:ind w:firstLine="0"/>
                              <w:jc w:val="right"/>
                            </w:pPr>
                            <w:r>
                              <w:rPr>
                                <w:color w:val="000000"/>
                                <w:sz w:val="22"/>
                                <w:szCs w:val="22"/>
                              </w:rPr>
                              <w:t>0.248</w:t>
                            </w:r>
                          </w:p>
                        </w:tc>
                        <w:tc>
                          <w:tcPr>
                            <w:tcW w:w="828" w:type="dxa"/>
                            <w:vAlign w:val="bottom"/>
                          </w:tcPr>
                          <w:p w14:paraId="521BCCBF" w14:textId="1ED72BB6" w:rsidR="001973A2" w:rsidRDefault="001973A2" w:rsidP="00C84945">
                            <w:pPr>
                              <w:pStyle w:val="Nidungvnbn"/>
                              <w:ind w:firstLine="0"/>
                              <w:jc w:val="right"/>
                            </w:pPr>
                            <w:r>
                              <w:rPr>
                                <w:color w:val="000000"/>
                                <w:sz w:val="22"/>
                                <w:szCs w:val="22"/>
                              </w:rPr>
                              <w:t>0.25</w:t>
                            </w:r>
                          </w:p>
                        </w:tc>
                        <w:tc>
                          <w:tcPr>
                            <w:tcW w:w="1077" w:type="dxa"/>
                            <w:vAlign w:val="bottom"/>
                          </w:tcPr>
                          <w:p w14:paraId="0F8AA26B" w14:textId="0FBEC057" w:rsidR="001973A2" w:rsidRDefault="001973A2" w:rsidP="00C84945">
                            <w:pPr>
                              <w:pStyle w:val="Nidungvnbn"/>
                              <w:ind w:firstLine="0"/>
                              <w:jc w:val="right"/>
                            </w:pPr>
                            <w:r>
                              <w:rPr>
                                <w:color w:val="000000"/>
                                <w:sz w:val="22"/>
                                <w:szCs w:val="22"/>
                              </w:rPr>
                              <w:t>1459.3</w:t>
                            </w:r>
                          </w:p>
                        </w:tc>
                        <w:tc>
                          <w:tcPr>
                            <w:tcW w:w="994" w:type="dxa"/>
                            <w:vAlign w:val="bottom"/>
                          </w:tcPr>
                          <w:p w14:paraId="54858CFB" w14:textId="7D3CF99E" w:rsidR="001973A2" w:rsidRDefault="001973A2" w:rsidP="000E25C2">
                            <w:pPr>
                              <w:pStyle w:val="Nidungvnbn"/>
                              <w:ind w:firstLine="0"/>
                              <w:jc w:val="right"/>
                            </w:pPr>
                            <w:r>
                              <w:rPr>
                                <w:color w:val="000000"/>
                                <w:sz w:val="22"/>
                                <w:szCs w:val="22"/>
                              </w:rPr>
                              <w:t>0.4169</w:t>
                            </w:r>
                          </w:p>
                        </w:tc>
                        <w:tc>
                          <w:tcPr>
                            <w:tcW w:w="994" w:type="dxa"/>
                            <w:vAlign w:val="bottom"/>
                          </w:tcPr>
                          <w:p w14:paraId="227E562C" w14:textId="2741230D" w:rsidR="001973A2" w:rsidRDefault="001973A2" w:rsidP="000E25C2">
                            <w:pPr>
                              <w:pStyle w:val="Nidungvnbn"/>
                              <w:ind w:firstLine="0"/>
                              <w:jc w:val="right"/>
                            </w:pPr>
                            <w:r>
                              <w:rPr>
                                <w:color w:val="000000"/>
                                <w:sz w:val="22"/>
                                <w:szCs w:val="22"/>
                              </w:rPr>
                              <w:t>0.388</w:t>
                            </w:r>
                          </w:p>
                        </w:tc>
                        <w:tc>
                          <w:tcPr>
                            <w:tcW w:w="994" w:type="dxa"/>
                            <w:vAlign w:val="bottom"/>
                          </w:tcPr>
                          <w:p w14:paraId="63BC996B" w14:textId="08EA7EEB" w:rsidR="001973A2" w:rsidRDefault="001973A2" w:rsidP="000E25C2">
                            <w:pPr>
                              <w:pStyle w:val="Nidungvnbn"/>
                              <w:ind w:firstLine="0"/>
                              <w:jc w:val="right"/>
                            </w:pPr>
                            <w:r>
                              <w:rPr>
                                <w:color w:val="000000"/>
                                <w:sz w:val="22"/>
                                <w:szCs w:val="22"/>
                              </w:rPr>
                              <w:t>0.3868</w:t>
                            </w:r>
                          </w:p>
                        </w:tc>
                        <w:tc>
                          <w:tcPr>
                            <w:tcW w:w="1233" w:type="dxa"/>
                            <w:vAlign w:val="bottom"/>
                          </w:tcPr>
                          <w:p w14:paraId="555689FE" w14:textId="2713C501" w:rsidR="001973A2" w:rsidRDefault="001973A2" w:rsidP="000E25C2">
                            <w:pPr>
                              <w:pStyle w:val="Nidungvnbn"/>
                              <w:ind w:firstLine="0"/>
                              <w:jc w:val="right"/>
                            </w:pPr>
                            <w:r>
                              <w:rPr>
                                <w:color w:val="000000"/>
                                <w:sz w:val="22"/>
                                <w:szCs w:val="22"/>
                              </w:rPr>
                              <w:t>1111.2</w:t>
                            </w:r>
                          </w:p>
                        </w:tc>
                      </w:tr>
                      <w:tr w:rsidR="001973A2" w14:paraId="22C55C59" w14:textId="77777777" w:rsidTr="00C84945">
                        <w:trPr>
                          <w:trHeight w:val="379"/>
                        </w:trPr>
                        <w:tc>
                          <w:tcPr>
                            <w:tcW w:w="805" w:type="dxa"/>
                            <w:vMerge/>
                          </w:tcPr>
                          <w:p w14:paraId="662233B4" w14:textId="77777777" w:rsidR="001973A2" w:rsidRDefault="001973A2" w:rsidP="00C84945">
                            <w:pPr>
                              <w:pStyle w:val="Nidungvnbn"/>
                              <w:ind w:firstLine="0"/>
                              <w:jc w:val="left"/>
                              <w:rPr>
                                <w:b/>
                              </w:rPr>
                            </w:pPr>
                          </w:p>
                        </w:tc>
                        <w:tc>
                          <w:tcPr>
                            <w:tcW w:w="3060" w:type="dxa"/>
                            <w:vAlign w:val="bottom"/>
                          </w:tcPr>
                          <w:p w14:paraId="49266A30" w14:textId="375B1086" w:rsidR="001973A2" w:rsidRDefault="001973A2" w:rsidP="00C84945">
                            <w:pPr>
                              <w:pStyle w:val="Nidungvnbn"/>
                              <w:ind w:firstLine="0"/>
                              <w:jc w:val="left"/>
                              <w:rPr>
                                <w:b/>
                              </w:rPr>
                            </w:pPr>
                            <w:r>
                              <w:rPr>
                                <w:color w:val="000000"/>
                                <w:sz w:val="22"/>
                                <w:szCs w:val="22"/>
                              </w:rPr>
                              <w:t>FaceAll</w:t>
                            </w:r>
                          </w:p>
                        </w:tc>
                        <w:tc>
                          <w:tcPr>
                            <w:tcW w:w="900" w:type="dxa"/>
                            <w:vAlign w:val="bottom"/>
                          </w:tcPr>
                          <w:p w14:paraId="61C49F8F" w14:textId="7A0E4DBF" w:rsidR="001973A2" w:rsidRDefault="001973A2" w:rsidP="00C84945">
                            <w:pPr>
                              <w:pStyle w:val="Nidungvnbn"/>
                              <w:ind w:firstLine="0"/>
                              <w:jc w:val="right"/>
                            </w:pPr>
                            <w:r>
                              <w:rPr>
                                <w:color w:val="000000"/>
                                <w:sz w:val="22"/>
                                <w:szCs w:val="22"/>
                              </w:rPr>
                              <w:t>0.7937</w:t>
                            </w:r>
                          </w:p>
                        </w:tc>
                        <w:tc>
                          <w:tcPr>
                            <w:tcW w:w="900" w:type="dxa"/>
                            <w:vAlign w:val="bottom"/>
                          </w:tcPr>
                          <w:p w14:paraId="4F2A0EE9" w14:textId="7AAE101A" w:rsidR="001973A2" w:rsidRDefault="001973A2" w:rsidP="00C84945">
                            <w:pPr>
                              <w:pStyle w:val="Nidungvnbn"/>
                              <w:ind w:firstLine="0"/>
                              <w:jc w:val="right"/>
                            </w:pPr>
                            <w:r>
                              <w:rPr>
                                <w:color w:val="000000"/>
                                <w:sz w:val="22"/>
                                <w:szCs w:val="22"/>
                              </w:rPr>
                              <w:t>0.7982</w:t>
                            </w:r>
                          </w:p>
                        </w:tc>
                        <w:tc>
                          <w:tcPr>
                            <w:tcW w:w="828" w:type="dxa"/>
                            <w:vAlign w:val="bottom"/>
                          </w:tcPr>
                          <w:p w14:paraId="1B8AD1F2" w14:textId="389BBDA3" w:rsidR="001973A2" w:rsidRDefault="001973A2" w:rsidP="00C84945">
                            <w:pPr>
                              <w:pStyle w:val="Nidungvnbn"/>
                              <w:ind w:firstLine="0"/>
                              <w:jc w:val="right"/>
                            </w:pPr>
                            <w:r>
                              <w:rPr>
                                <w:color w:val="000000"/>
                                <w:sz w:val="22"/>
                                <w:szCs w:val="22"/>
                              </w:rPr>
                              <w:t>0.8642</w:t>
                            </w:r>
                          </w:p>
                        </w:tc>
                        <w:tc>
                          <w:tcPr>
                            <w:tcW w:w="1077" w:type="dxa"/>
                            <w:vAlign w:val="bottom"/>
                          </w:tcPr>
                          <w:p w14:paraId="37A4E776" w14:textId="7178404D" w:rsidR="001973A2" w:rsidRDefault="001973A2" w:rsidP="00C84945">
                            <w:pPr>
                              <w:pStyle w:val="Nidungvnbn"/>
                              <w:ind w:firstLine="0"/>
                              <w:jc w:val="right"/>
                            </w:pPr>
                            <w:r>
                              <w:rPr>
                                <w:color w:val="000000"/>
                                <w:sz w:val="22"/>
                                <w:szCs w:val="22"/>
                              </w:rPr>
                              <w:t>1260.7</w:t>
                            </w:r>
                          </w:p>
                        </w:tc>
                        <w:tc>
                          <w:tcPr>
                            <w:tcW w:w="994" w:type="dxa"/>
                            <w:vAlign w:val="bottom"/>
                          </w:tcPr>
                          <w:p w14:paraId="4C507CB2" w14:textId="3C7983B7" w:rsidR="001973A2" w:rsidRDefault="001973A2" w:rsidP="000E25C2">
                            <w:pPr>
                              <w:pStyle w:val="Nidungvnbn"/>
                              <w:ind w:firstLine="0"/>
                              <w:jc w:val="right"/>
                            </w:pPr>
                            <w:r>
                              <w:rPr>
                                <w:color w:val="000000"/>
                                <w:sz w:val="22"/>
                                <w:szCs w:val="22"/>
                              </w:rPr>
                              <w:t>0.7788</w:t>
                            </w:r>
                          </w:p>
                        </w:tc>
                        <w:tc>
                          <w:tcPr>
                            <w:tcW w:w="994" w:type="dxa"/>
                            <w:vAlign w:val="bottom"/>
                          </w:tcPr>
                          <w:p w14:paraId="46CCA8E8" w14:textId="1CBEE0D8" w:rsidR="001973A2" w:rsidRDefault="001973A2" w:rsidP="000E25C2">
                            <w:pPr>
                              <w:pStyle w:val="Nidungvnbn"/>
                              <w:ind w:firstLine="0"/>
                              <w:jc w:val="right"/>
                            </w:pPr>
                            <w:r>
                              <w:rPr>
                                <w:color w:val="000000"/>
                                <w:sz w:val="22"/>
                                <w:szCs w:val="22"/>
                              </w:rPr>
                              <w:t>0.8166</w:t>
                            </w:r>
                          </w:p>
                        </w:tc>
                        <w:tc>
                          <w:tcPr>
                            <w:tcW w:w="994" w:type="dxa"/>
                            <w:vAlign w:val="bottom"/>
                          </w:tcPr>
                          <w:p w14:paraId="3478A9DE" w14:textId="61C47E61" w:rsidR="001973A2" w:rsidRDefault="001973A2" w:rsidP="000E25C2">
                            <w:pPr>
                              <w:pStyle w:val="Nidungvnbn"/>
                              <w:ind w:firstLine="0"/>
                              <w:jc w:val="right"/>
                            </w:pPr>
                            <w:r>
                              <w:rPr>
                                <w:color w:val="000000"/>
                                <w:sz w:val="22"/>
                                <w:szCs w:val="22"/>
                              </w:rPr>
                              <w:t>0.8506</w:t>
                            </w:r>
                          </w:p>
                        </w:tc>
                        <w:tc>
                          <w:tcPr>
                            <w:tcW w:w="1233" w:type="dxa"/>
                            <w:vAlign w:val="bottom"/>
                          </w:tcPr>
                          <w:p w14:paraId="14197E78" w14:textId="4A314D1E" w:rsidR="001973A2" w:rsidRDefault="001973A2" w:rsidP="000E25C2">
                            <w:pPr>
                              <w:pStyle w:val="Nidungvnbn"/>
                              <w:ind w:firstLine="0"/>
                              <w:jc w:val="right"/>
                            </w:pPr>
                            <w:r>
                              <w:rPr>
                                <w:color w:val="000000"/>
                                <w:sz w:val="22"/>
                                <w:szCs w:val="22"/>
                              </w:rPr>
                              <w:t>1739.1</w:t>
                            </w:r>
                          </w:p>
                        </w:tc>
                      </w:tr>
                      <w:tr w:rsidR="001973A2" w14:paraId="4E08DBFA" w14:textId="77777777" w:rsidTr="00C84945">
                        <w:trPr>
                          <w:trHeight w:val="379"/>
                        </w:trPr>
                        <w:tc>
                          <w:tcPr>
                            <w:tcW w:w="805" w:type="dxa"/>
                            <w:vMerge/>
                          </w:tcPr>
                          <w:p w14:paraId="08747776" w14:textId="77777777" w:rsidR="001973A2" w:rsidRDefault="001973A2" w:rsidP="00C84945">
                            <w:pPr>
                              <w:pStyle w:val="Nidungvnbn"/>
                              <w:ind w:firstLine="0"/>
                              <w:jc w:val="left"/>
                              <w:rPr>
                                <w:b/>
                              </w:rPr>
                            </w:pPr>
                          </w:p>
                        </w:tc>
                        <w:tc>
                          <w:tcPr>
                            <w:tcW w:w="3060" w:type="dxa"/>
                            <w:vAlign w:val="bottom"/>
                          </w:tcPr>
                          <w:p w14:paraId="77179506" w14:textId="31D423C2" w:rsidR="001973A2" w:rsidRDefault="001973A2" w:rsidP="00C84945">
                            <w:pPr>
                              <w:pStyle w:val="Nidungvnbn"/>
                              <w:ind w:firstLine="0"/>
                              <w:jc w:val="left"/>
                              <w:rPr>
                                <w:b/>
                              </w:rPr>
                            </w:pPr>
                            <w:r>
                              <w:rPr>
                                <w:color w:val="000000"/>
                                <w:sz w:val="22"/>
                                <w:szCs w:val="22"/>
                              </w:rPr>
                              <w:t>FaceFour</w:t>
                            </w:r>
                          </w:p>
                        </w:tc>
                        <w:tc>
                          <w:tcPr>
                            <w:tcW w:w="900" w:type="dxa"/>
                            <w:vAlign w:val="bottom"/>
                          </w:tcPr>
                          <w:p w14:paraId="5EBCF8FF" w14:textId="096C7283" w:rsidR="001973A2" w:rsidRDefault="001973A2" w:rsidP="00C84945">
                            <w:pPr>
                              <w:pStyle w:val="Nidungvnbn"/>
                              <w:ind w:firstLine="0"/>
                              <w:jc w:val="right"/>
                            </w:pPr>
                            <w:r>
                              <w:rPr>
                                <w:color w:val="000000"/>
                                <w:sz w:val="22"/>
                                <w:szCs w:val="22"/>
                              </w:rPr>
                              <w:t>0.8471</w:t>
                            </w:r>
                          </w:p>
                        </w:tc>
                        <w:tc>
                          <w:tcPr>
                            <w:tcW w:w="900" w:type="dxa"/>
                            <w:vAlign w:val="bottom"/>
                          </w:tcPr>
                          <w:p w14:paraId="12A9252F" w14:textId="461DA7F6" w:rsidR="001973A2" w:rsidRDefault="001973A2" w:rsidP="00C84945">
                            <w:pPr>
                              <w:pStyle w:val="Nidungvnbn"/>
                              <w:ind w:firstLine="0"/>
                              <w:jc w:val="right"/>
                            </w:pPr>
                            <w:r>
                              <w:rPr>
                                <w:color w:val="000000"/>
                                <w:sz w:val="22"/>
                                <w:szCs w:val="22"/>
                              </w:rPr>
                              <w:t>0.8409</w:t>
                            </w:r>
                          </w:p>
                        </w:tc>
                        <w:tc>
                          <w:tcPr>
                            <w:tcW w:w="828" w:type="dxa"/>
                            <w:vAlign w:val="bottom"/>
                          </w:tcPr>
                          <w:p w14:paraId="7E0427AE" w14:textId="674903C7" w:rsidR="001973A2" w:rsidRDefault="001973A2" w:rsidP="00C84945">
                            <w:pPr>
                              <w:pStyle w:val="Nidungvnbn"/>
                              <w:ind w:firstLine="0"/>
                              <w:jc w:val="right"/>
                            </w:pPr>
                            <w:r>
                              <w:rPr>
                                <w:color w:val="000000"/>
                                <w:sz w:val="22"/>
                                <w:szCs w:val="22"/>
                              </w:rPr>
                              <w:t>0.8519</w:t>
                            </w:r>
                          </w:p>
                        </w:tc>
                        <w:tc>
                          <w:tcPr>
                            <w:tcW w:w="1077" w:type="dxa"/>
                            <w:vAlign w:val="bottom"/>
                          </w:tcPr>
                          <w:p w14:paraId="0073337A" w14:textId="0F92D3C3" w:rsidR="001973A2" w:rsidRDefault="001973A2" w:rsidP="00C84945">
                            <w:pPr>
                              <w:pStyle w:val="Nidungvnbn"/>
                              <w:ind w:firstLine="0"/>
                              <w:jc w:val="right"/>
                            </w:pPr>
                            <w:r>
                              <w:rPr>
                                <w:color w:val="000000"/>
                                <w:sz w:val="22"/>
                                <w:szCs w:val="22"/>
                              </w:rPr>
                              <w:t>519</w:t>
                            </w:r>
                          </w:p>
                        </w:tc>
                        <w:tc>
                          <w:tcPr>
                            <w:tcW w:w="994" w:type="dxa"/>
                            <w:vAlign w:val="bottom"/>
                          </w:tcPr>
                          <w:p w14:paraId="5E8A8D22" w14:textId="606857BB" w:rsidR="001973A2" w:rsidRDefault="001973A2" w:rsidP="000E25C2">
                            <w:pPr>
                              <w:pStyle w:val="Nidungvnbn"/>
                              <w:ind w:firstLine="0"/>
                              <w:jc w:val="right"/>
                            </w:pPr>
                            <w:r>
                              <w:rPr>
                                <w:color w:val="000000"/>
                                <w:sz w:val="22"/>
                                <w:szCs w:val="22"/>
                              </w:rPr>
                              <w:t>0.8158</w:t>
                            </w:r>
                          </w:p>
                        </w:tc>
                        <w:tc>
                          <w:tcPr>
                            <w:tcW w:w="994" w:type="dxa"/>
                            <w:vAlign w:val="bottom"/>
                          </w:tcPr>
                          <w:p w14:paraId="04554BF0" w14:textId="1DFA86FD" w:rsidR="001973A2" w:rsidRDefault="001973A2" w:rsidP="000E25C2">
                            <w:pPr>
                              <w:pStyle w:val="Nidungvnbn"/>
                              <w:ind w:firstLine="0"/>
                              <w:jc w:val="right"/>
                            </w:pPr>
                            <w:r>
                              <w:rPr>
                                <w:color w:val="000000"/>
                                <w:sz w:val="22"/>
                                <w:szCs w:val="22"/>
                              </w:rPr>
                              <w:t>0.8068</w:t>
                            </w:r>
                          </w:p>
                        </w:tc>
                        <w:tc>
                          <w:tcPr>
                            <w:tcW w:w="994" w:type="dxa"/>
                            <w:vAlign w:val="bottom"/>
                          </w:tcPr>
                          <w:p w14:paraId="574EFB6C" w14:textId="2F195A86" w:rsidR="001973A2" w:rsidRDefault="001973A2" w:rsidP="000E25C2">
                            <w:pPr>
                              <w:pStyle w:val="Nidungvnbn"/>
                              <w:ind w:firstLine="0"/>
                              <w:jc w:val="right"/>
                            </w:pPr>
                            <w:r>
                              <w:rPr>
                                <w:color w:val="000000"/>
                                <w:sz w:val="22"/>
                                <w:szCs w:val="22"/>
                              </w:rPr>
                              <w:t>0.8213</w:t>
                            </w:r>
                          </w:p>
                        </w:tc>
                        <w:tc>
                          <w:tcPr>
                            <w:tcW w:w="1233" w:type="dxa"/>
                            <w:vAlign w:val="bottom"/>
                          </w:tcPr>
                          <w:p w14:paraId="0C1031C8" w14:textId="7AB28C82" w:rsidR="001973A2" w:rsidRDefault="001973A2" w:rsidP="000E25C2">
                            <w:pPr>
                              <w:pStyle w:val="Nidungvnbn"/>
                              <w:ind w:firstLine="0"/>
                              <w:jc w:val="right"/>
                            </w:pPr>
                            <w:r>
                              <w:rPr>
                                <w:color w:val="000000"/>
                                <w:sz w:val="22"/>
                                <w:szCs w:val="22"/>
                              </w:rPr>
                              <w:t>654.7</w:t>
                            </w:r>
                          </w:p>
                        </w:tc>
                      </w:tr>
                      <w:tr w:rsidR="001973A2" w14:paraId="3B4B40F8" w14:textId="77777777" w:rsidTr="00C84945">
                        <w:trPr>
                          <w:trHeight w:val="379"/>
                        </w:trPr>
                        <w:tc>
                          <w:tcPr>
                            <w:tcW w:w="805" w:type="dxa"/>
                            <w:vMerge/>
                          </w:tcPr>
                          <w:p w14:paraId="44EBDAF0" w14:textId="77777777" w:rsidR="001973A2" w:rsidRDefault="001973A2" w:rsidP="00C84945">
                            <w:pPr>
                              <w:pStyle w:val="Nidungvnbn"/>
                              <w:ind w:firstLine="0"/>
                              <w:jc w:val="left"/>
                              <w:rPr>
                                <w:b/>
                              </w:rPr>
                            </w:pPr>
                          </w:p>
                        </w:tc>
                        <w:tc>
                          <w:tcPr>
                            <w:tcW w:w="3060" w:type="dxa"/>
                            <w:vAlign w:val="bottom"/>
                          </w:tcPr>
                          <w:p w14:paraId="273B1037" w14:textId="41A9423C" w:rsidR="001973A2" w:rsidRDefault="001973A2" w:rsidP="00C84945">
                            <w:pPr>
                              <w:pStyle w:val="Nidungvnbn"/>
                              <w:ind w:firstLine="0"/>
                              <w:jc w:val="left"/>
                              <w:rPr>
                                <w:b/>
                              </w:rPr>
                            </w:pPr>
                            <w:r>
                              <w:rPr>
                                <w:color w:val="000000"/>
                                <w:sz w:val="22"/>
                                <w:szCs w:val="22"/>
                              </w:rPr>
                              <w:t>FacesUCR</w:t>
                            </w:r>
                          </w:p>
                        </w:tc>
                        <w:tc>
                          <w:tcPr>
                            <w:tcW w:w="900" w:type="dxa"/>
                            <w:vAlign w:val="bottom"/>
                          </w:tcPr>
                          <w:p w14:paraId="1FE9DE75" w14:textId="6EC30CBC" w:rsidR="001973A2" w:rsidRDefault="001973A2" w:rsidP="00C84945">
                            <w:pPr>
                              <w:pStyle w:val="Nidungvnbn"/>
                              <w:ind w:firstLine="0"/>
                              <w:jc w:val="right"/>
                            </w:pPr>
                            <w:r>
                              <w:rPr>
                                <w:color w:val="000000"/>
                                <w:sz w:val="22"/>
                                <w:szCs w:val="22"/>
                              </w:rPr>
                              <w:t>0.8313</w:t>
                            </w:r>
                          </w:p>
                        </w:tc>
                        <w:tc>
                          <w:tcPr>
                            <w:tcW w:w="900" w:type="dxa"/>
                            <w:vAlign w:val="bottom"/>
                          </w:tcPr>
                          <w:p w14:paraId="6A07E520" w14:textId="7C70185A" w:rsidR="001973A2" w:rsidRDefault="001973A2" w:rsidP="00C84945">
                            <w:pPr>
                              <w:pStyle w:val="Nidungvnbn"/>
                              <w:ind w:firstLine="0"/>
                              <w:jc w:val="right"/>
                            </w:pPr>
                            <w:r>
                              <w:rPr>
                                <w:color w:val="000000"/>
                                <w:sz w:val="22"/>
                                <w:szCs w:val="22"/>
                              </w:rPr>
                              <w:t>0.8366</w:t>
                            </w:r>
                          </w:p>
                        </w:tc>
                        <w:tc>
                          <w:tcPr>
                            <w:tcW w:w="828" w:type="dxa"/>
                            <w:vAlign w:val="bottom"/>
                          </w:tcPr>
                          <w:p w14:paraId="4BEDE66C" w14:textId="40B1C4B6" w:rsidR="001973A2" w:rsidRDefault="001973A2" w:rsidP="00C84945">
                            <w:pPr>
                              <w:pStyle w:val="Nidungvnbn"/>
                              <w:ind w:firstLine="0"/>
                              <w:jc w:val="right"/>
                            </w:pPr>
                            <w:r>
                              <w:rPr>
                                <w:color w:val="000000"/>
                                <w:sz w:val="22"/>
                                <w:szCs w:val="22"/>
                              </w:rPr>
                              <w:t>0.8029</w:t>
                            </w:r>
                          </w:p>
                        </w:tc>
                        <w:tc>
                          <w:tcPr>
                            <w:tcW w:w="1077" w:type="dxa"/>
                            <w:vAlign w:val="bottom"/>
                          </w:tcPr>
                          <w:p w14:paraId="00ADA95C" w14:textId="338BA555" w:rsidR="001973A2" w:rsidRDefault="001973A2" w:rsidP="00C84945">
                            <w:pPr>
                              <w:pStyle w:val="Nidungvnbn"/>
                              <w:ind w:firstLine="0"/>
                              <w:jc w:val="right"/>
                            </w:pPr>
                            <w:r>
                              <w:rPr>
                                <w:color w:val="000000"/>
                                <w:sz w:val="22"/>
                                <w:szCs w:val="22"/>
                              </w:rPr>
                              <w:t>910.6</w:t>
                            </w:r>
                          </w:p>
                        </w:tc>
                        <w:tc>
                          <w:tcPr>
                            <w:tcW w:w="994" w:type="dxa"/>
                            <w:vAlign w:val="bottom"/>
                          </w:tcPr>
                          <w:p w14:paraId="2146E605" w14:textId="2EC56285" w:rsidR="001973A2" w:rsidRDefault="001973A2" w:rsidP="000E25C2">
                            <w:pPr>
                              <w:pStyle w:val="Nidungvnbn"/>
                              <w:ind w:firstLine="0"/>
                              <w:jc w:val="right"/>
                            </w:pPr>
                            <w:r>
                              <w:rPr>
                                <w:color w:val="000000"/>
                                <w:sz w:val="22"/>
                                <w:szCs w:val="22"/>
                              </w:rPr>
                              <w:t>0.7548</w:t>
                            </w:r>
                          </w:p>
                        </w:tc>
                        <w:tc>
                          <w:tcPr>
                            <w:tcW w:w="994" w:type="dxa"/>
                            <w:vAlign w:val="bottom"/>
                          </w:tcPr>
                          <w:p w14:paraId="37F31F1E" w14:textId="65615591" w:rsidR="001973A2" w:rsidRDefault="001973A2" w:rsidP="000E25C2">
                            <w:pPr>
                              <w:pStyle w:val="Nidungvnbn"/>
                              <w:ind w:firstLine="0"/>
                              <w:jc w:val="right"/>
                            </w:pPr>
                            <w:r>
                              <w:rPr>
                                <w:color w:val="000000"/>
                                <w:sz w:val="22"/>
                                <w:szCs w:val="22"/>
                              </w:rPr>
                              <w:t>0.7493</w:t>
                            </w:r>
                          </w:p>
                        </w:tc>
                        <w:tc>
                          <w:tcPr>
                            <w:tcW w:w="994" w:type="dxa"/>
                            <w:vAlign w:val="bottom"/>
                          </w:tcPr>
                          <w:p w14:paraId="04FD83F4" w14:textId="621C7FEE" w:rsidR="001973A2" w:rsidRDefault="001973A2" w:rsidP="000E25C2">
                            <w:pPr>
                              <w:pStyle w:val="Nidungvnbn"/>
                              <w:ind w:firstLine="0"/>
                              <w:jc w:val="right"/>
                            </w:pPr>
                            <w:r>
                              <w:rPr>
                                <w:color w:val="000000"/>
                                <w:sz w:val="22"/>
                                <w:szCs w:val="22"/>
                              </w:rPr>
                              <w:t>0.6965</w:t>
                            </w:r>
                          </w:p>
                        </w:tc>
                        <w:tc>
                          <w:tcPr>
                            <w:tcW w:w="1233" w:type="dxa"/>
                            <w:vAlign w:val="bottom"/>
                          </w:tcPr>
                          <w:p w14:paraId="0CBBCC5C" w14:textId="7A64A8A5" w:rsidR="001973A2" w:rsidRDefault="001973A2" w:rsidP="000E25C2">
                            <w:pPr>
                              <w:pStyle w:val="Nidungvnbn"/>
                              <w:ind w:firstLine="0"/>
                              <w:jc w:val="right"/>
                            </w:pPr>
                            <w:r>
                              <w:rPr>
                                <w:color w:val="000000"/>
                                <w:sz w:val="22"/>
                                <w:szCs w:val="22"/>
                              </w:rPr>
                              <w:t>1756</w:t>
                            </w:r>
                          </w:p>
                        </w:tc>
                      </w:tr>
                      <w:tr w:rsidR="001973A2" w14:paraId="39A90DED" w14:textId="77777777" w:rsidTr="00C84945">
                        <w:trPr>
                          <w:trHeight w:val="379"/>
                        </w:trPr>
                        <w:tc>
                          <w:tcPr>
                            <w:tcW w:w="805" w:type="dxa"/>
                            <w:vMerge/>
                          </w:tcPr>
                          <w:p w14:paraId="51083B3E" w14:textId="77777777" w:rsidR="001973A2" w:rsidRDefault="001973A2" w:rsidP="00C84945">
                            <w:pPr>
                              <w:pStyle w:val="Nidungvnbn"/>
                              <w:ind w:firstLine="0"/>
                              <w:jc w:val="left"/>
                              <w:rPr>
                                <w:b/>
                              </w:rPr>
                            </w:pPr>
                          </w:p>
                        </w:tc>
                        <w:tc>
                          <w:tcPr>
                            <w:tcW w:w="3060" w:type="dxa"/>
                            <w:vAlign w:val="bottom"/>
                          </w:tcPr>
                          <w:p w14:paraId="43D5887F" w14:textId="68B81759" w:rsidR="001973A2" w:rsidRDefault="001973A2" w:rsidP="00C84945">
                            <w:pPr>
                              <w:pStyle w:val="Nidungvnbn"/>
                              <w:ind w:firstLine="0"/>
                              <w:jc w:val="left"/>
                              <w:rPr>
                                <w:b/>
                              </w:rPr>
                            </w:pPr>
                            <w:r>
                              <w:rPr>
                                <w:color w:val="000000"/>
                                <w:sz w:val="22"/>
                                <w:szCs w:val="22"/>
                              </w:rPr>
                              <w:t>FiftyWords</w:t>
                            </w:r>
                          </w:p>
                        </w:tc>
                        <w:tc>
                          <w:tcPr>
                            <w:tcW w:w="900" w:type="dxa"/>
                            <w:vAlign w:val="bottom"/>
                          </w:tcPr>
                          <w:p w14:paraId="71E25B35" w14:textId="21A923BE" w:rsidR="001973A2" w:rsidRDefault="001973A2" w:rsidP="00C84945">
                            <w:pPr>
                              <w:pStyle w:val="Nidungvnbn"/>
                              <w:ind w:firstLine="0"/>
                              <w:jc w:val="right"/>
                            </w:pPr>
                            <w:r>
                              <w:rPr>
                                <w:color w:val="000000"/>
                                <w:sz w:val="22"/>
                                <w:szCs w:val="22"/>
                              </w:rPr>
                              <w:t>0.5868</w:t>
                            </w:r>
                          </w:p>
                        </w:tc>
                        <w:tc>
                          <w:tcPr>
                            <w:tcW w:w="900" w:type="dxa"/>
                            <w:vAlign w:val="bottom"/>
                          </w:tcPr>
                          <w:p w14:paraId="13D1EFC0" w14:textId="04763B2B" w:rsidR="001973A2" w:rsidRDefault="001973A2" w:rsidP="00C84945">
                            <w:pPr>
                              <w:pStyle w:val="Nidungvnbn"/>
                              <w:ind w:firstLine="0"/>
                              <w:jc w:val="right"/>
                            </w:pPr>
                            <w:r>
                              <w:rPr>
                                <w:color w:val="000000"/>
                                <w:sz w:val="22"/>
                                <w:szCs w:val="22"/>
                              </w:rPr>
                              <w:t>0.7099</w:t>
                            </w:r>
                          </w:p>
                        </w:tc>
                        <w:tc>
                          <w:tcPr>
                            <w:tcW w:w="828" w:type="dxa"/>
                            <w:vAlign w:val="bottom"/>
                          </w:tcPr>
                          <w:p w14:paraId="77E75703" w14:textId="18C0CAEE" w:rsidR="001973A2" w:rsidRDefault="001973A2" w:rsidP="00C84945">
                            <w:pPr>
                              <w:pStyle w:val="Nidungvnbn"/>
                              <w:ind w:firstLine="0"/>
                              <w:jc w:val="right"/>
                            </w:pPr>
                            <w:r>
                              <w:rPr>
                                <w:color w:val="000000"/>
                                <w:sz w:val="22"/>
                                <w:szCs w:val="22"/>
                              </w:rPr>
                              <w:t>0.5879</w:t>
                            </w:r>
                          </w:p>
                        </w:tc>
                        <w:tc>
                          <w:tcPr>
                            <w:tcW w:w="1077" w:type="dxa"/>
                            <w:vAlign w:val="bottom"/>
                          </w:tcPr>
                          <w:p w14:paraId="01020C20" w14:textId="230E7780" w:rsidR="001973A2" w:rsidRDefault="001973A2" w:rsidP="00C84945">
                            <w:pPr>
                              <w:pStyle w:val="Nidungvnbn"/>
                              <w:ind w:firstLine="0"/>
                              <w:jc w:val="right"/>
                            </w:pPr>
                            <w:r>
                              <w:rPr>
                                <w:color w:val="000000"/>
                                <w:sz w:val="22"/>
                                <w:szCs w:val="22"/>
                              </w:rPr>
                              <w:t>851.2</w:t>
                            </w:r>
                          </w:p>
                        </w:tc>
                        <w:tc>
                          <w:tcPr>
                            <w:tcW w:w="994" w:type="dxa"/>
                            <w:vAlign w:val="bottom"/>
                          </w:tcPr>
                          <w:p w14:paraId="4697C8D1" w14:textId="02A6C452" w:rsidR="001973A2" w:rsidRDefault="001973A2" w:rsidP="000E25C2">
                            <w:pPr>
                              <w:pStyle w:val="Nidungvnbn"/>
                              <w:ind w:firstLine="0"/>
                              <w:jc w:val="right"/>
                            </w:pPr>
                            <w:r>
                              <w:rPr>
                                <w:color w:val="000000"/>
                                <w:sz w:val="22"/>
                                <w:szCs w:val="22"/>
                              </w:rPr>
                              <w:t>0.5779</w:t>
                            </w:r>
                          </w:p>
                        </w:tc>
                        <w:tc>
                          <w:tcPr>
                            <w:tcW w:w="994" w:type="dxa"/>
                            <w:vAlign w:val="bottom"/>
                          </w:tcPr>
                          <w:p w14:paraId="47FFE5AC" w14:textId="52C6335D" w:rsidR="001973A2" w:rsidRDefault="001973A2" w:rsidP="000E25C2">
                            <w:pPr>
                              <w:pStyle w:val="Nidungvnbn"/>
                              <w:ind w:firstLine="0"/>
                              <w:jc w:val="right"/>
                            </w:pPr>
                            <w:r>
                              <w:rPr>
                                <w:color w:val="000000"/>
                                <w:sz w:val="22"/>
                                <w:szCs w:val="22"/>
                              </w:rPr>
                              <w:t>0.6857</w:t>
                            </w:r>
                          </w:p>
                        </w:tc>
                        <w:tc>
                          <w:tcPr>
                            <w:tcW w:w="994" w:type="dxa"/>
                            <w:vAlign w:val="bottom"/>
                          </w:tcPr>
                          <w:p w14:paraId="3F1AE46E" w14:textId="18AD4BC2" w:rsidR="001973A2" w:rsidRDefault="001973A2" w:rsidP="000E25C2">
                            <w:pPr>
                              <w:pStyle w:val="Nidungvnbn"/>
                              <w:ind w:firstLine="0"/>
                              <w:jc w:val="right"/>
                            </w:pPr>
                            <w:r>
                              <w:rPr>
                                <w:color w:val="000000"/>
                                <w:sz w:val="22"/>
                                <w:szCs w:val="22"/>
                              </w:rPr>
                              <w:t>0.5536</w:t>
                            </w:r>
                          </w:p>
                        </w:tc>
                        <w:tc>
                          <w:tcPr>
                            <w:tcW w:w="1233" w:type="dxa"/>
                            <w:vAlign w:val="bottom"/>
                          </w:tcPr>
                          <w:p w14:paraId="05BA2DDA" w14:textId="4B401B35" w:rsidR="001973A2" w:rsidRDefault="001973A2" w:rsidP="000E25C2">
                            <w:pPr>
                              <w:pStyle w:val="Nidungvnbn"/>
                              <w:ind w:firstLine="0"/>
                              <w:jc w:val="right"/>
                            </w:pPr>
                            <w:r>
                              <w:rPr>
                                <w:color w:val="000000"/>
                                <w:sz w:val="22"/>
                                <w:szCs w:val="22"/>
                              </w:rPr>
                              <w:t>995.6</w:t>
                            </w:r>
                          </w:p>
                        </w:tc>
                      </w:tr>
                    </w:tbl>
                    <w:p w14:paraId="25881F8E" w14:textId="77777777" w:rsidR="001973A2" w:rsidRDefault="001973A2" w:rsidP="00E9639D">
                      <w:pPr>
                        <w:jc w:val="right"/>
                      </w:pPr>
                    </w:p>
                  </w:txbxContent>
                </v:textbox>
                <w10:wrap anchorx="margin"/>
              </v:shape>
            </w:pict>
          </mc:Fallback>
        </mc:AlternateContent>
      </w:r>
      <w:bookmarkEnd w:id="194"/>
      <w:bookmarkEnd w:id="195"/>
      <w:bookmarkEnd w:id="196"/>
      <w:bookmarkEnd w:id="197"/>
    </w:p>
    <w:p w14:paraId="612CD5ED" w14:textId="77777777" w:rsidR="00073413" w:rsidRDefault="00073413" w:rsidP="00F705E6">
      <w:pPr>
        <w:pStyle w:val="Tiumccp1"/>
        <w:rPr>
          <w:lang w:val="vi-VN"/>
        </w:rPr>
      </w:pPr>
    </w:p>
    <w:p w14:paraId="0FB1A2C4" w14:textId="77777777" w:rsidR="00073413" w:rsidRDefault="00073413" w:rsidP="00F705E6">
      <w:pPr>
        <w:pStyle w:val="Tiumccp1"/>
        <w:rPr>
          <w:lang w:val="vi-VN"/>
        </w:rPr>
      </w:pPr>
    </w:p>
    <w:p w14:paraId="2E5B825B" w14:textId="77777777" w:rsidR="00073413" w:rsidRDefault="00073413" w:rsidP="00F705E6">
      <w:pPr>
        <w:pStyle w:val="Tiumccp1"/>
        <w:rPr>
          <w:lang w:val="vi-VN"/>
        </w:rPr>
      </w:pPr>
    </w:p>
    <w:p w14:paraId="78D2E5FC" w14:textId="77777777" w:rsidR="00073413" w:rsidRDefault="00073413" w:rsidP="00F705E6">
      <w:pPr>
        <w:pStyle w:val="Tiumccp1"/>
        <w:rPr>
          <w:lang w:val="vi-VN"/>
        </w:rPr>
      </w:pPr>
    </w:p>
    <w:p w14:paraId="302E30F2" w14:textId="77777777" w:rsidR="00073413" w:rsidRDefault="00073413" w:rsidP="00F705E6">
      <w:pPr>
        <w:pStyle w:val="Tiumccp1"/>
        <w:rPr>
          <w:lang w:val="vi-VN"/>
        </w:rPr>
      </w:pPr>
    </w:p>
    <w:p w14:paraId="080AFFF8" w14:textId="77777777" w:rsidR="00073413" w:rsidRDefault="00073413" w:rsidP="00F705E6">
      <w:pPr>
        <w:pStyle w:val="Tiumccp1"/>
        <w:rPr>
          <w:lang w:val="vi-VN"/>
        </w:rPr>
      </w:pPr>
    </w:p>
    <w:p w14:paraId="43594447" w14:textId="77777777" w:rsidR="00073413" w:rsidRDefault="00073413" w:rsidP="00F705E6">
      <w:pPr>
        <w:pStyle w:val="Tiumccp1"/>
        <w:rPr>
          <w:lang w:val="vi-VN"/>
        </w:rPr>
      </w:pPr>
    </w:p>
    <w:p w14:paraId="32B6C627" w14:textId="77777777" w:rsidR="00073413" w:rsidRDefault="00073413" w:rsidP="00F705E6">
      <w:pPr>
        <w:pStyle w:val="Tiumccp1"/>
        <w:rPr>
          <w:lang w:val="vi-VN"/>
        </w:rPr>
      </w:pPr>
    </w:p>
    <w:p w14:paraId="713751AC" w14:textId="77777777" w:rsidR="00073413" w:rsidRDefault="00073413" w:rsidP="00F705E6">
      <w:pPr>
        <w:pStyle w:val="Tiumccp1"/>
        <w:rPr>
          <w:lang w:val="vi-VN"/>
        </w:rPr>
      </w:pPr>
    </w:p>
    <w:p w14:paraId="2DC6CF24" w14:textId="77777777" w:rsidR="00073413" w:rsidRDefault="00073413" w:rsidP="00F705E6">
      <w:pPr>
        <w:pStyle w:val="Tiumccp1"/>
        <w:rPr>
          <w:lang w:val="vi-VN"/>
        </w:rPr>
      </w:pPr>
    </w:p>
    <w:p w14:paraId="5F2ACE88" w14:textId="77777777" w:rsidR="00073413" w:rsidRDefault="00073413" w:rsidP="00F705E6">
      <w:pPr>
        <w:pStyle w:val="Tiumccp1"/>
        <w:rPr>
          <w:lang w:val="vi-VN"/>
        </w:rPr>
      </w:pPr>
    </w:p>
    <w:p w14:paraId="196E5169" w14:textId="77777777" w:rsidR="00073413" w:rsidRDefault="00073413" w:rsidP="00F705E6">
      <w:pPr>
        <w:pStyle w:val="Tiumccp1"/>
        <w:rPr>
          <w:lang w:val="vi-VN"/>
        </w:rPr>
      </w:pPr>
    </w:p>
    <w:p w14:paraId="073F4F76" w14:textId="77777777" w:rsidR="00073413" w:rsidRDefault="00073413" w:rsidP="00F705E6">
      <w:pPr>
        <w:pStyle w:val="Tiumccp1"/>
        <w:rPr>
          <w:lang w:val="vi-VN"/>
        </w:rPr>
      </w:pPr>
    </w:p>
    <w:p w14:paraId="1FCBA738" w14:textId="77777777" w:rsidR="00073413" w:rsidRDefault="00073413" w:rsidP="00F705E6">
      <w:pPr>
        <w:pStyle w:val="Tiumccp1"/>
        <w:rPr>
          <w:lang w:val="vi-VN"/>
        </w:rPr>
      </w:pPr>
    </w:p>
    <w:p w14:paraId="4EA256EE" w14:textId="77777777" w:rsidR="00073413" w:rsidRDefault="00073413" w:rsidP="00F705E6">
      <w:pPr>
        <w:pStyle w:val="Tiumccp1"/>
        <w:rPr>
          <w:lang w:val="vi-VN"/>
        </w:rPr>
      </w:pPr>
    </w:p>
    <w:p w14:paraId="1BBC23BF" w14:textId="77777777" w:rsidR="00073413" w:rsidRDefault="00073413" w:rsidP="00F705E6">
      <w:pPr>
        <w:pStyle w:val="Tiumccp1"/>
        <w:rPr>
          <w:lang w:val="vi-VN"/>
        </w:rPr>
      </w:pPr>
    </w:p>
    <w:p w14:paraId="3F4EA8EC" w14:textId="77777777" w:rsidR="00073413" w:rsidRDefault="00073413" w:rsidP="00F705E6">
      <w:pPr>
        <w:pStyle w:val="Tiumccp1"/>
        <w:rPr>
          <w:lang w:val="vi-VN"/>
        </w:rPr>
      </w:pPr>
    </w:p>
    <w:p w14:paraId="0EB7C79D" w14:textId="77777777" w:rsidR="00073413" w:rsidRDefault="00073413" w:rsidP="00F705E6">
      <w:pPr>
        <w:pStyle w:val="Tiumccp1"/>
        <w:rPr>
          <w:lang w:val="vi-VN"/>
        </w:rPr>
      </w:pPr>
    </w:p>
    <w:p w14:paraId="7C1FB0CD" w14:textId="77777777" w:rsidR="00073413" w:rsidRDefault="00073413" w:rsidP="00F705E6">
      <w:pPr>
        <w:pStyle w:val="Tiumccp1"/>
        <w:rPr>
          <w:lang w:val="vi-VN"/>
        </w:rPr>
      </w:pPr>
    </w:p>
    <w:p w14:paraId="4DA9E91C" w14:textId="77777777" w:rsidR="00073413" w:rsidRDefault="00073413" w:rsidP="00F705E6">
      <w:pPr>
        <w:pStyle w:val="Tiumccp1"/>
        <w:rPr>
          <w:lang w:val="vi-VN"/>
        </w:rPr>
      </w:pPr>
    </w:p>
    <w:p w14:paraId="045C5429" w14:textId="77777777" w:rsidR="00073413" w:rsidRDefault="00073413" w:rsidP="00F705E6">
      <w:pPr>
        <w:pStyle w:val="Tiumccp1"/>
        <w:rPr>
          <w:lang w:val="vi-VN"/>
        </w:rPr>
      </w:pPr>
    </w:p>
    <w:p w14:paraId="445B9A0A" w14:textId="50389F50" w:rsidR="008132D3" w:rsidRDefault="008132D3">
      <w:pPr>
        <w:spacing w:after="200" w:line="276" w:lineRule="auto"/>
        <w:rPr>
          <w:b/>
          <w:sz w:val="28"/>
          <w:szCs w:val="28"/>
          <w:lang w:val="vi-VN"/>
        </w:rPr>
      </w:pPr>
      <w:r>
        <w:rPr>
          <w:lang w:val="vi-VN"/>
        </w:rPr>
        <w:br w:type="page"/>
      </w:r>
    </w:p>
    <w:p w14:paraId="2744B135" w14:textId="77777777" w:rsidR="00073413" w:rsidRDefault="00073413" w:rsidP="00F705E6">
      <w:pPr>
        <w:pStyle w:val="Tiumccp1"/>
        <w:rPr>
          <w:lang w:val="vi-VN"/>
        </w:rPr>
      </w:pPr>
    </w:p>
    <w:p w14:paraId="7DD2B081" w14:textId="67BCAC1A" w:rsidR="00073413" w:rsidRDefault="00073413" w:rsidP="00F705E6">
      <w:pPr>
        <w:pStyle w:val="Tiumccp1"/>
        <w:rPr>
          <w:lang w:val="vi-VN"/>
        </w:rPr>
      </w:pPr>
    </w:p>
    <w:p w14:paraId="65D0C665" w14:textId="4C234480" w:rsidR="00073413" w:rsidRDefault="00335C03" w:rsidP="00F705E6">
      <w:pPr>
        <w:pStyle w:val="Tiumccp1"/>
        <w:rPr>
          <w:lang w:val="vi-VN"/>
        </w:rPr>
      </w:pPr>
      <w:bookmarkStart w:id="198" w:name="_Toc44339218"/>
      <w:bookmarkStart w:id="199" w:name="_Toc44580982"/>
      <w:bookmarkStart w:id="200" w:name="_Toc44595639"/>
      <w:bookmarkStart w:id="201" w:name="_Toc44596622"/>
      <w:r>
        <w:rPr>
          <w:noProof/>
          <w:lang w:val="vi-VN" w:eastAsia="vi-VN"/>
        </w:rPr>
        <mc:AlternateContent>
          <mc:Choice Requires="wps">
            <w:drawing>
              <wp:anchor distT="0" distB="0" distL="114300" distR="114300" simplePos="0" relativeHeight="251665408" behindDoc="0" locked="0" layoutInCell="1" allowOverlap="1" wp14:anchorId="37235840" wp14:editId="1AF0E574">
                <wp:simplePos x="0" y="0"/>
                <wp:positionH relativeFrom="column">
                  <wp:posOffset>-1223645</wp:posOffset>
                </wp:positionH>
                <wp:positionV relativeFrom="paragraph">
                  <wp:posOffset>292100</wp:posOffset>
                </wp:positionV>
                <wp:extent cx="8105775" cy="5993765"/>
                <wp:effectExtent l="8255" t="0" r="17780" b="17780"/>
                <wp:wrapNone/>
                <wp:docPr id="37" name="Text Box 37"/>
                <wp:cNvGraphicFramePr/>
                <a:graphic xmlns:a="http://schemas.openxmlformats.org/drawingml/2006/main">
                  <a:graphicData uri="http://schemas.microsoft.com/office/word/2010/wordprocessingShape">
                    <wps:wsp>
                      <wps:cNvSpPr txBox="1"/>
                      <wps:spPr>
                        <a:xfrm rot="5400000">
                          <a:off x="0" y="0"/>
                          <a:ext cx="8105775" cy="599376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95"/>
                              <w:gridCol w:w="2862"/>
                              <w:gridCol w:w="912"/>
                              <w:gridCol w:w="912"/>
                              <w:gridCol w:w="912"/>
                              <w:gridCol w:w="1077"/>
                              <w:gridCol w:w="994"/>
                              <w:gridCol w:w="994"/>
                              <w:gridCol w:w="994"/>
                              <w:gridCol w:w="1143"/>
                            </w:tblGrid>
                            <w:tr w:rsidR="001973A2" w14:paraId="28F6AB37" w14:textId="77777777" w:rsidTr="00444CCD">
                              <w:trPr>
                                <w:trHeight w:val="379"/>
                              </w:trPr>
                              <w:tc>
                                <w:tcPr>
                                  <w:tcW w:w="895" w:type="dxa"/>
                                  <w:vMerge w:val="restart"/>
                                  <w:vAlign w:val="center"/>
                                </w:tcPr>
                                <w:p w14:paraId="07C31151" w14:textId="77777777" w:rsidR="001973A2" w:rsidRDefault="001973A2" w:rsidP="00472906">
                                  <w:pPr>
                                    <w:pStyle w:val="Nidungvnbn"/>
                                    <w:ind w:firstLine="0"/>
                                    <w:jc w:val="center"/>
                                    <w:rPr>
                                      <w:b/>
                                    </w:rPr>
                                  </w:pPr>
                                  <w:r>
                                    <w:rPr>
                                      <w:b/>
                                    </w:rPr>
                                    <w:t>Tên phân</w:t>
                                  </w:r>
                                </w:p>
                                <w:p w14:paraId="031A9544" w14:textId="4C377CFF" w:rsidR="001973A2" w:rsidRDefault="001973A2" w:rsidP="00472906">
                                  <w:pPr>
                                    <w:pStyle w:val="Nidungvnbn"/>
                                    <w:ind w:firstLine="0"/>
                                    <w:jc w:val="center"/>
                                    <w:rPr>
                                      <w:b/>
                                    </w:rPr>
                                  </w:pPr>
                                  <w:r>
                                    <w:rPr>
                                      <w:b/>
                                    </w:rPr>
                                    <w:t>loại</w:t>
                                  </w:r>
                                </w:p>
                              </w:tc>
                              <w:tc>
                                <w:tcPr>
                                  <w:tcW w:w="2862" w:type="dxa"/>
                                  <w:vMerge w:val="restart"/>
                                  <w:vAlign w:val="center"/>
                                </w:tcPr>
                                <w:p w14:paraId="2DDD04E1" w14:textId="2C4FA671" w:rsidR="001973A2" w:rsidRDefault="001973A2" w:rsidP="00472906">
                                  <w:pPr>
                                    <w:pStyle w:val="Nidungvnbn"/>
                                    <w:ind w:firstLine="0"/>
                                    <w:jc w:val="center"/>
                                    <w:rPr>
                                      <w:b/>
                                    </w:rPr>
                                  </w:pPr>
                                  <w:r>
                                    <w:rPr>
                                      <w:b/>
                                    </w:rPr>
                                    <w:t>Tên tập dữ liệu</w:t>
                                  </w:r>
                                </w:p>
                              </w:tc>
                              <w:tc>
                                <w:tcPr>
                                  <w:tcW w:w="3813" w:type="dxa"/>
                                  <w:gridSpan w:val="4"/>
                                </w:tcPr>
                                <w:p w14:paraId="131107E8" w14:textId="77777777" w:rsidR="001973A2" w:rsidRDefault="001973A2" w:rsidP="00472906">
                                  <w:pPr>
                                    <w:pStyle w:val="Nidungvnbn"/>
                                    <w:ind w:firstLine="0"/>
                                    <w:jc w:val="center"/>
                                    <w:rPr>
                                      <w:b/>
                                    </w:rPr>
                                  </w:pPr>
                                  <w:r>
                                    <w:rPr>
                                      <w:b/>
                                    </w:rPr>
                                    <w:t>Nhóm tác giả</w:t>
                                  </w:r>
                                </w:p>
                                <w:p w14:paraId="0F69036F" w14:textId="77777777" w:rsidR="001973A2" w:rsidRDefault="001973A2" w:rsidP="00472906">
                                  <w:pPr>
                                    <w:pStyle w:val="Nidungvnbn"/>
                                    <w:ind w:firstLine="0"/>
                                    <w:jc w:val="center"/>
                                    <w:rPr>
                                      <w:b/>
                                    </w:rPr>
                                  </w:pPr>
                                  <w:r>
                                    <w:rPr>
                                      <w:b/>
                                    </w:rPr>
                                    <w:t>tiền thực nghiệm</w:t>
                                  </w:r>
                                </w:p>
                              </w:tc>
                              <w:tc>
                                <w:tcPr>
                                  <w:tcW w:w="4125" w:type="dxa"/>
                                  <w:gridSpan w:val="4"/>
                                </w:tcPr>
                                <w:p w14:paraId="1AE6A3BB" w14:textId="77777777" w:rsidR="001973A2" w:rsidRDefault="001973A2" w:rsidP="00472906">
                                  <w:pPr>
                                    <w:pStyle w:val="Nidungvnbn"/>
                                    <w:ind w:firstLine="0"/>
                                    <w:jc w:val="center"/>
                                    <w:rPr>
                                      <w:b/>
                                    </w:rPr>
                                  </w:pPr>
                                  <w:r>
                                    <w:rPr>
                                      <w:b/>
                                    </w:rPr>
                                    <w:t>Thực nghiệm</w:t>
                                  </w:r>
                                </w:p>
                                <w:p w14:paraId="6975970E" w14:textId="5DC6E87D" w:rsidR="001973A2" w:rsidRDefault="001973A2" w:rsidP="00472906">
                                  <w:pPr>
                                    <w:pStyle w:val="Nidungvnbn"/>
                                    <w:ind w:firstLine="0"/>
                                    <w:jc w:val="center"/>
                                    <w:rPr>
                                      <w:b/>
                                    </w:rPr>
                                  </w:pPr>
                                  <w:r>
                                    <w:rPr>
                                      <w:b/>
                                    </w:rPr>
                                    <w:t>của bản thân</w:t>
                                  </w:r>
                                </w:p>
                              </w:tc>
                            </w:tr>
                            <w:tr w:rsidR="001973A2" w14:paraId="6B81A2AB" w14:textId="77777777" w:rsidTr="00444CCD">
                              <w:trPr>
                                <w:trHeight w:val="379"/>
                              </w:trPr>
                              <w:tc>
                                <w:tcPr>
                                  <w:tcW w:w="895" w:type="dxa"/>
                                  <w:vMerge/>
                                </w:tcPr>
                                <w:p w14:paraId="1A132F67" w14:textId="77777777" w:rsidR="001973A2" w:rsidRDefault="001973A2" w:rsidP="00C17EA6">
                                  <w:pPr>
                                    <w:pStyle w:val="Nidungvnbn"/>
                                    <w:jc w:val="center"/>
                                    <w:rPr>
                                      <w:b/>
                                    </w:rPr>
                                  </w:pPr>
                                </w:p>
                              </w:tc>
                              <w:tc>
                                <w:tcPr>
                                  <w:tcW w:w="2862" w:type="dxa"/>
                                  <w:vMerge/>
                                </w:tcPr>
                                <w:p w14:paraId="6D0E54C3" w14:textId="77777777" w:rsidR="001973A2" w:rsidRDefault="001973A2" w:rsidP="00C17EA6">
                                  <w:pPr>
                                    <w:pStyle w:val="Nidungvnbn"/>
                                    <w:jc w:val="center"/>
                                    <w:rPr>
                                      <w:b/>
                                    </w:rPr>
                                  </w:pPr>
                                </w:p>
                              </w:tc>
                              <w:tc>
                                <w:tcPr>
                                  <w:tcW w:w="912" w:type="dxa"/>
                                </w:tcPr>
                                <w:p w14:paraId="59D6AE94" w14:textId="77777777" w:rsidR="001973A2" w:rsidRDefault="001973A2" w:rsidP="00C17EA6">
                                  <w:pPr>
                                    <w:pStyle w:val="Nidungvnbn"/>
                                    <w:ind w:firstLine="0"/>
                                    <w:jc w:val="center"/>
                                    <w:rPr>
                                      <w:b/>
                                      <w:sz w:val="24"/>
                                      <w:szCs w:val="24"/>
                                    </w:rPr>
                                  </w:pPr>
                                  <w:r>
                                    <w:rPr>
                                      <w:b/>
                                    </w:rPr>
                                    <w:t>Pre</w:t>
                                  </w:r>
                                </w:p>
                              </w:tc>
                              <w:tc>
                                <w:tcPr>
                                  <w:tcW w:w="912" w:type="dxa"/>
                                </w:tcPr>
                                <w:p w14:paraId="1BF459C8" w14:textId="77777777" w:rsidR="001973A2" w:rsidRDefault="001973A2" w:rsidP="00C17EA6">
                                  <w:pPr>
                                    <w:pStyle w:val="Nidungvnbn"/>
                                    <w:ind w:firstLine="0"/>
                                    <w:jc w:val="center"/>
                                    <w:rPr>
                                      <w:b/>
                                    </w:rPr>
                                  </w:pPr>
                                  <w:r>
                                    <w:rPr>
                                      <w:b/>
                                    </w:rPr>
                                    <w:t>Acc</w:t>
                                  </w:r>
                                </w:p>
                              </w:tc>
                              <w:tc>
                                <w:tcPr>
                                  <w:tcW w:w="912" w:type="dxa"/>
                                </w:tcPr>
                                <w:p w14:paraId="0825045C" w14:textId="77777777" w:rsidR="001973A2" w:rsidRDefault="001973A2" w:rsidP="00C17EA6">
                                  <w:pPr>
                                    <w:pStyle w:val="Nidungvnbn"/>
                                    <w:ind w:firstLine="0"/>
                                    <w:jc w:val="center"/>
                                    <w:rPr>
                                      <w:b/>
                                      <w:sz w:val="24"/>
                                      <w:szCs w:val="24"/>
                                    </w:rPr>
                                  </w:pPr>
                                  <w:r>
                                    <w:rPr>
                                      <w:b/>
                                    </w:rPr>
                                    <w:t>Rec</w:t>
                                  </w:r>
                                </w:p>
                              </w:tc>
                              <w:tc>
                                <w:tcPr>
                                  <w:tcW w:w="1077" w:type="dxa"/>
                                </w:tcPr>
                                <w:p w14:paraId="0F24E177" w14:textId="77777777" w:rsidR="001973A2" w:rsidRDefault="001973A2" w:rsidP="00C17EA6">
                                  <w:pPr>
                                    <w:pStyle w:val="Nidungvnbn"/>
                                    <w:ind w:firstLine="0"/>
                                    <w:jc w:val="center"/>
                                    <w:rPr>
                                      <w:b/>
                                    </w:rPr>
                                  </w:pPr>
                                  <w:r>
                                    <w:rPr>
                                      <w:b/>
                                      <w:lang w:val="vi-VN"/>
                                    </w:rPr>
                                    <w:t>TrT</w:t>
                                  </w:r>
                                </w:p>
                              </w:tc>
                              <w:tc>
                                <w:tcPr>
                                  <w:tcW w:w="994" w:type="dxa"/>
                                </w:tcPr>
                                <w:p w14:paraId="14EA53DF" w14:textId="77777777" w:rsidR="001973A2" w:rsidRDefault="001973A2" w:rsidP="00C17EA6">
                                  <w:pPr>
                                    <w:pStyle w:val="Nidungvnbn"/>
                                    <w:ind w:firstLine="0"/>
                                    <w:jc w:val="center"/>
                                    <w:rPr>
                                      <w:b/>
                                      <w:sz w:val="24"/>
                                      <w:szCs w:val="24"/>
                                    </w:rPr>
                                  </w:pPr>
                                  <w:r>
                                    <w:rPr>
                                      <w:b/>
                                    </w:rPr>
                                    <w:t>Pre</w:t>
                                  </w:r>
                                </w:p>
                              </w:tc>
                              <w:tc>
                                <w:tcPr>
                                  <w:tcW w:w="994" w:type="dxa"/>
                                </w:tcPr>
                                <w:p w14:paraId="7CA049FB" w14:textId="77777777" w:rsidR="001973A2" w:rsidRDefault="001973A2" w:rsidP="00C17EA6">
                                  <w:pPr>
                                    <w:pStyle w:val="Nidungvnbn"/>
                                    <w:ind w:firstLine="0"/>
                                    <w:jc w:val="center"/>
                                    <w:rPr>
                                      <w:b/>
                                    </w:rPr>
                                  </w:pPr>
                                  <w:r>
                                    <w:rPr>
                                      <w:b/>
                                    </w:rPr>
                                    <w:t>Acc</w:t>
                                  </w:r>
                                </w:p>
                              </w:tc>
                              <w:tc>
                                <w:tcPr>
                                  <w:tcW w:w="994" w:type="dxa"/>
                                </w:tcPr>
                                <w:p w14:paraId="2C431653" w14:textId="77777777" w:rsidR="001973A2" w:rsidRDefault="001973A2" w:rsidP="00C17EA6">
                                  <w:pPr>
                                    <w:pStyle w:val="Nidungvnbn"/>
                                    <w:ind w:firstLine="0"/>
                                    <w:jc w:val="center"/>
                                    <w:rPr>
                                      <w:b/>
                                      <w:sz w:val="24"/>
                                      <w:szCs w:val="24"/>
                                    </w:rPr>
                                  </w:pPr>
                                  <w:r>
                                    <w:rPr>
                                      <w:b/>
                                    </w:rPr>
                                    <w:t>Rec</w:t>
                                  </w:r>
                                </w:p>
                              </w:tc>
                              <w:tc>
                                <w:tcPr>
                                  <w:tcW w:w="1143" w:type="dxa"/>
                                </w:tcPr>
                                <w:p w14:paraId="24BC369C" w14:textId="77777777" w:rsidR="001973A2" w:rsidRDefault="001973A2" w:rsidP="00C17EA6">
                                  <w:pPr>
                                    <w:pStyle w:val="Nidungvnbn"/>
                                    <w:ind w:firstLine="0"/>
                                    <w:jc w:val="center"/>
                                    <w:rPr>
                                      <w:b/>
                                    </w:rPr>
                                  </w:pPr>
                                  <w:r>
                                    <w:rPr>
                                      <w:b/>
                                    </w:rPr>
                                    <w:t>TrT</w:t>
                                  </w:r>
                                </w:p>
                              </w:tc>
                            </w:tr>
                            <w:tr w:rsidR="001973A2" w14:paraId="40D4A813" w14:textId="77777777" w:rsidTr="00444CCD">
                              <w:trPr>
                                <w:trHeight w:val="379"/>
                              </w:trPr>
                              <w:tc>
                                <w:tcPr>
                                  <w:tcW w:w="895" w:type="dxa"/>
                                  <w:vMerge w:val="restart"/>
                                  <w:vAlign w:val="center"/>
                                </w:tcPr>
                                <w:p w14:paraId="674A6484" w14:textId="0988E5BF" w:rsidR="001973A2" w:rsidRPr="004F4D57" w:rsidRDefault="001973A2" w:rsidP="00444CCD">
                                  <w:pPr>
                                    <w:pStyle w:val="Nidungvnbn"/>
                                    <w:ind w:firstLine="0"/>
                                    <w:jc w:val="center"/>
                                  </w:pPr>
                                  <w:r w:rsidRPr="004F4D57">
                                    <w:t>MLP</w:t>
                                  </w:r>
                                </w:p>
                              </w:tc>
                              <w:tc>
                                <w:tcPr>
                                  <w:tcW w:w="2862" w:type="dxa"/>
                                  <w:vAlign w:val="bottom"/>
                                </w:tcPr>
                                <w:p w14:paraId="2BFF1976" w14:textId="07CAF072" w:rsidR="001973A2" w:rsidRDefault="001973A2" w:rsidP="00444CCD">
                                  <w:pPr>
                                    <w:pStyle w:val="Nidungvnbn"/>
                                    <w:ind w:firstLine="0"/>
                                    <w:jc w:val="left"/>
                                    <w:rPr>
                                      <w:b/>
                                    </w:rPr>
                                  </w:pPr>
                                  <w:r>
                                    <w:rPr>
                                      <w:color w:val="000000"/>
                                      <w:sz w:val="22"/>
                                      <w:szCs w:val="22"/>
                                    </w:rPr>
                                    <w:t>Fish</w:t>
                                  </w:r>
                                </w:p>
                              </w:tc>
                              <w:tc>
                                <w:tcPr>
                                  <w:tcW w:w="912" w:type="dxa"/>
                                  <w:vAlign w:val="bottom"/>
                                </w:tcPr>
                                <w:p w14:paraId="748080DB" w14:textId="603D2B42" w:rsidR="001973A2" w:rsidRDefault="001973A2" w:rsidP="00444CCD">
                                  <w:pPr>
                                    <w:pStyle w:val="Nidungvnbn"/>
                                    <w:ind w:firstLine="0"/>
                                    <w:jc w:val="right"/>
                                  </w:pPr>
                                  <w:r>
                                    <w:rPr>
                                      <w:color w:val="000000"/>
                                      <w:sz w:val="22"/>
                                      <w:szCs w:val="22"/>
                                    </w:rPr>
                                    <w:t>0.8658</w:t>
                                  </w:r>
                                </w:p>
                              </w:tc>
                              <w:tc>
                                <w:tcPr>
                                  <w:tcW w:w="912" w:type="dxa"/>
                                  <w:vAlign w:val="bottom"/>
                                </w:tcPr>
                                <w:p w14:paraId="00DC4C38" w14:textId="2567145E" w:rsidR="001973A2" w:rsidRDefault="001973A2" w:rsidP="00444CCD">
                                  <w:pPr>
                                    <w:pStyle w:val="Nidungvnbn"/>
                                    <w:ind w:firstLine="0"/>
                                    <w:jc w:val="right"/>
                                  </w:pPr>
                                  <w:r>
                                    <w:rPr>
                                      <w:color w:val="000000"/>
                                      <w:sz w:val="22"/>
                                      <w:szCs w:val="22"/>
                                    </w:rPr>
                                    <w:t>0.84</w:t>
                                  </w:r>
                                </w:p>
                              </w:tc>
                              <w:tc>
                                <w:tcPr>
                                  <w:tcW w:w="912" w:type="dxa"/>
                                  <w:vAlign w:val="bottom"/>
                                </w:tcPr>
                                <w:p w14:paraId="1E64C129" w14:textId="55F1D08C" w:rsidR="001973A2" w:rsidRDefault="001973A2" w:rsidP="00444CCD">
                                  <w:pPr>
                                    <w:pStyle w:val="Nidungvnbn"/>
                                    <w:ind w:firstLine="0"/>
                                    <w:jc w:val="right"/>
                                  </w:pPr>
                                  <w:r>
                                    <w:rPr>
                                      <w:color w:val="000000"/>
                                      <w:sz w:val="22"/>
                                      <w:szCs w:val="22"/>
                                    </w:rPr>
                                    <w:t>0.8424</w:t>
                                  </w:r>
                                </w:p>
                              </w:tc>
                              <w:tc>
                                <w:tcPr>
                                  <w:tcW w:w="1077" w:type="dxa"/>
                                  <w:vAlign w:val="bottom"/>
                                </w:tcPr>
                                <w:p w14:paraId="1A52F9F2" w14:textId="30BFD163" w:rsidR="001973A2" w:rsidRDefault="001973A2" w:rsidP="00444CCD">
                                  <w:pPr>
                                    <w:pStyle w:val="Nidungvnbn"/>
                                    <w:ind w:firstLine="0"/>
                                    <w:jc w:val="right"/>
                                  </w:pPr>
                                  <w:r>
                                    <w:rPr>
                                      <w:color w:val="000000"/>
                                      <w:sz w:val="22"/>
                                      <w:szCs w:val="22"/>
                                    </w:rPr>
                                    <w:t>508.6</w:t>
                                  </w:r>
                                </w:p>
                              </w:tc>
                              <w:tc>
                                <w:tcPr>
                                  <w:tcW w:w="994" w:type="dxa"/>
                                  <w:vAlign w:val="bottom"/>
                                </w:tcPr>
                                <w:p w14:paraId="7C4B72CB" w14:textId="43078ED8" w:rsidR="001973A2" w:rsidRDefault="001973A2" w:rsidP="00444CCD">
                                  <w:pPr>
                                    <w:pStyle w:val="Nidungvnbn"/>
                                    <w:ind w:firstLine="0"/>
                                    <w:jc w:val="right"/>
                                  </w:pPr>
                                  <w:r>
                                    <w:rPr>
                                      <w:color w:val="000000"/>
                                      <w:sz w:val="22"/>
                                      <w:szCs w:val="22"/>
                                    </w:rPr>
                                    <w:t>0.7372</w:t>
                                  </w:r>
                                </w:p>
                              </w:tc>
                              <w:tc>
                                <w:tcPr>
                                  <w:tcW w:w="994" w:type="dxa"/>
                                  <w:vAlign w:val="bottom"/>
                                </w:tcPr>
                                <w:p w14:paraId="757FCEF1" w14:textId="13FFC0D3" w:rsidR="001973A2" w:rsidRDefault="001973A2" w:rsidP="00444CCD">
                                  <w:pPr>
                                    <w:pStyle w:val="Nidungvnbn"/>
                                    <w:ind w:firstLine="0"/>
                                    <w:jc w:val="right"/>
                                  </w:pPr>
                                  <w:r>
                                    <w:rPr>
                                      <w:color w:val="000000"/>
                                      <w:sz w:val="22"/>
                                      <w:szCs w:val="22"/>
                                    </w:rPr>
                                    <w:t>0.7143</w:t>
                                  </w:r>
                                </w:p>
                              </w:tc>
                              <w:tc>
                                <w:tcPr>
                                  <w:tcW w:w="994" w:type="dxa"/>
                                  <w:vAlign w:val="bottom"/>
                                </w:tcPr>
                                <w:p w14:paraId="4332D914" w14:textId="559515A6" w:rsidR="001973A2" w:rsidRDefault="001973A2" w:rsidP="00444CCD">
                                  <w:pPr>
                                    <w:pStyle w:val="Nidungvnbn"/>
                                    <w:ind w:firstLine="0"/>
                                    <w:jc w:val="right"/>
                                  </w:pPr>
                                  <w:r>
                                    <w:rPr>
                                      <w:color w:val="000000"/>
                                      <w:sz w:val="22"/>
                                      <w:szCs w:val="22"/>
                                    </w:rPr>
                                    <w:t>0.7175</w:t>
                                  </w:r>
                                </w:p>
                              </w:tc>
                              <w:tc>
                                <w:tcPr>
                                  <w:tcW w:w="1143" w:type="dxa"/>
                                  <w:vAlign w:val="bottom"/>
                                </w:tcPr>
                                <w:p w14:paraId="10BEB2E7" w14:textId="536C6795" w:rsidR="001973A2" w:rsidRDefault="001973A2" w:rsidP="00444CCD">
                                  <w:pPr>
                                    <w:pStyle w:val="Nidungvnbn"/>
                                    <w:ind w:firstLine="0"/>
                                    <w:jc w:val="right"/>
                                  </w:pPr>
                                  <w:r>
                                    <w:rPr>
                                      <w:color w:val="000000"/>
                                      <w:sz w:val="22"/>
                                      <w:szCs w:val="22"/>
                                    </w:rPr>
                                    <w:t>492</w:t>
                                  </w:r>
                                </w:p>
                              </w:tc>
                            </w:tr>
                            <w:tr w:rsidR="001973A2" w14:paraId="236FD96B" w14:textId="77777777" w:rsidTr="00444CCD">
                              <w:trPr>
                                <w:trHeight w:val="379"/>
                              </w:trPr>
                              <w:tc>
                                <w:tcPr>
                                  <w:tcW w:w="895" w:type="dxa"/>
                                  <w:vMerge/>
                                </w:tcPr>
                                <w:p w14:paraId="3940C72E" w14:textId="77777777" w:rsidR="001973A2" w:rsidRDefault="001973A2" w:rsidP="00444CCD">
                                  <w:pPr>
                                    <w:pStyle w:val="Nidungvnbn"/>
                                    <w:ind w:firstLine="0"/>
                                    <w:jc w:val="left"/>
                                    <w:rPr>
                                      <w:b/>
                                    </w:rPr>
                                  </w:pPr>
                                </w:p>
                              </w:tc>
                              <w:tc>
                                <w:tcPr>
                                  <w:tcW w:w="2862" w:type="dxa"/>
                                  <w:vAlign w:val="bottom"/>
                                </w:tcPr>
                                <w:p w14:paraId="0526073B" w14:textId="5F4548BC" w:rsidR="001973A2" w:rsidRDefault="001973A2" w:rsidP="00444CCD">
                                  <w:pPr>
                                    <w:pStyle w:val="Nidungvnbn"/>
                                    <w:ind w:firstLine="0"/>
                                    <w:jc w:val="left"/>
                                    <w:rPr>
                                      <w:b/>
                                    </w:rPr>
                                  </w:pPr>
                                  <w:r>
                                    <w:rPr>
                                      <w:color w:val="000000"/>
                                      <w:sz w:val="22"/>
                                      <w:szCs w:val="22"/>
                                    </w:rPr>
                                    <w:t>FordA</w:t>
                                  </w:r>
                                </w:p>
                              </w:tc>
                              <w:tc>
                                <w:tcPr>
                                  <w:tcW w:w="912" w:type="dxa"/>
                                  <w:vAlign w:val="bottom"/>
                                </w:tcPr>
                                <w:p w14:paraId="1EF01BE8" w14:textId="3F981647" w:rsidR="001973A2" w:rsidRDefault="001973A2" w:rsidP="00444CCD">
                                  <w:pPr>
                                    <w:pStyle w:val="Nidungvnbn"/>
                                    <w:ind w:firstLine="0"/>
                                    <w:jc w:val="right"/>
                                  </w:pPr>
                                  <w:r>
                                    <w:rPr>
                                      <w:color w:val="000000"/>
                                      <w:sz w:val="22"/>
                                      <w:szCs w:val="22"/>
                                    </w:rPr>
                                    <w:t>0.8265</w:t>
                                  </w:r>
                                </w:p>
                              </w:tc>
                              <w:tc>
                                <w:tcPr>
                                  <w:tcW w:w="912" w:type="dxa"/>
                                  <w:vAlign w:val="bottom"/>
                                </w:tcPr>
                                <w:p w14:paraId="7C6B52F8" w14:textId="100B1394" w:rsidR="001973A2" w:rsidRDefault="001973A2" w:rsidP="00444CCD">
                                  <w:pPr>
                                    <w:pStyle w:val="Nidungvnbn"/>
                                    <w:ind w:firstLine="0"/>
                                    <w:jc w:val="right"/>
                                  </w:pPr>
                                  <w:r>
                                    <w:rPr>
                                      <w:color w:val="000000"/>
                                      <w:sz w:val="22"/>
                                      <w:szCs w:val="22"/>
                                    </w:rPr>
                                    <w:t>0.8265</w:t>
                                  </w:r>
                                </w:p>
                              </w:tc>
                              <w:tc>
                                <w:tcPr>
                                  <w:tcW w:w="912" w:type="dxa"/>
                                  <w:vAlign w:val="bottom"/>
                                </w:tcPr>
                                <w:p w14:paraId="3C5ADD12" w14:textId="17621E61" w:rsidR="001973A2" w:rsidRDefault="001973A2" w:rsidP="00444CCD">
                                  <w:pPr>
                                    <w:pStyle w:val="Nidungvnbn"/>
                                    <w:ind w:firstLine="0"/>
                                    <w:jc w:val="right"/>
                                  </w:pPr>
                                  <w:r>
                                    <w:rPr>
                                      <w:color w:val="000000"/>
                                      <w:sz w:val="22"/>
                                      <w:szCs w:val="22"/>
                                    </w:rPr>
                                    <w:t>0.8268</w:t>
                                  </w:r>
                                </w:p>
                              </w:tc>
                              <w:tc>
                                <w:tcPr>
                                  <w:tcW w:w="1077" w:type="dxa"/>
                                  <w:vAlign w:val="bottom"/>
                                </w:tcPr>
                                <w:p w14:paraId="04DFC173" w14:textId="2E07ADF0" w:rsidR="001973A2" w:rsidRDefault="001973A2" w:rsidP="00444CCD">
                                  <w:pPr>
                                    <w:pStyle w:val="Nidungvnbn"/>
                                    <w:ind w:firstLine="0"/>
                                    <w:jc w:val="right"/>
                                  </w:pPr>
                                  <w:r>
                                    <w:rPr>
                                      <w:color w:val="000000"/>
                                      <w:sz w:val="22"/>
                                      <w:szCs w:val="22"/>
                                    </w:rPr>
                                    <w:t>8536.4</w:t>
                                  </w:r>
                                </w:p>
                              </w:tc>
                              <w:tc>
                                <w:tcPr>
                                  <w:tcW w:w="994" w:type="dxa"/>
                                  <w:vAlign w:val="bottom"/>
                                </w:tcPr>
                                <w:p w14:paraId="170D1E50" w14:textId="00CE96A6" w:rsidR="001973A2" w:rsidRDefault="001973A2" w:rsidP="00444CCD">
                                  <w:pPr>
                                    <w:pStyle w:val="Nidungvnbn"/>
                                    <w:ind w:firstLine="0"/>
                                    <w:jc w:val="right"/>
                                  </w:pPr>
                                  <w:r>
                                    <w:rPr>
                                      <w:color w:val="000000"/>
                                      <w:sz w:val="22"/>
                                      <w:szCs w:val="22"/>
                                    </w:rPr>
                                    <w:t>0.8511</w:t>
                                  </w:r>
                                </w:p>
                              </w:tc>
                              <w:tc>
                                <w:tcPr>
                                  <w:tcW w:w="994" w:type="dxa"/>
                                  <w:vAlign w:val="bottom"/>
                                </w:tcPr>
                                <w:p w14:paraId="6D50AC1D" w14:textId="107617C7" w:rsidR="001973A2" w:rsidRDefault="001973A2" w:rsidP="00444CCD">
                                  <w:pPr>
                                    <w:pStyle w:val="Nidungvnbn"/>
                                    <w:ind w:firstLine="0"/>
                                    <w:jc w:val="right"/>
                                  </w:pPr>
                                  <w:r>
                                    <w:rPr>
                                      <w:color w:val="000000"/>
                                      <w:sz w:val="22"/>
                                      <w:szCs w:val="22"/>
                                    </w:rPr>
                                    <w:t>0.85</w:t>
                                  </w:r>
                                </w:p>
                              </w:tc>
                              <w:tc>
                                <w:tcPr>
                                  <w:tcW w:w="994" w:type="dxa"/>
                                  <w:vAlign w:val="bottom"/>
                                </w:tcPr>
                                <w:p w14:paraId="4AE7D88F" w14:textId="1D7AECFC" w:rsidR="001973A2" w:rsidRDefault="001973A2" w:rsidP="00444CCD">
                                  <w:pPr>
                                    <w:pStyle w:val="Nidungvnbn"/>
                                    <w:ind w:firstLine="0"/>
                                    <w:jc w:val="right"/>
                                  </w:pPr>
                                  <w:r>
                                    <w:rPr>
                                      <w:color w:val="000000"/>
                                      <w:sz w:val="22"/>
                                      <w:szCs w:val="22"/>
                                    </w:rPr>
                                    <w:t>0.851</w:t>
                                  </w:r>
                                </w:p>
                              </w:tc>
                              <w:tc>
                                <w:tcPr>
                                  <w:tcW w:w="1143" w:type="dxa"/>
                                  <w:vAlign w:val="bottom"/>
                                </w:tcPr>
                                <w:p w14:paraId="3B6BC1E3" w14:textId="0FE24DAA" w:rsidR="001973A2" w:rsidRDefault="001973A2" w:rsidP="00444CCD">
                                  <w:pPr>
                                    <w:pStyle w:val="Nidungvnbn"/>
                                    <w:ind w:firstLine="0"/>
                                    <w:jc w:val="right"/>
                                  </w:pPr>
                                  <w:r>
                                    <w:rPr>
                                      <w:color w:val="000000"/>
                                      <w:sz w:val="22"/>
                                      <w:szCs w:val="22"/>
                                    </w:rPr>
                                    <w:t>4522.1</w:t>
                                  </w:r>
                                </w:p>
                              </w:tc>
                            </w:tr>
                            <w:tr w:rsidR="001973A2" w14:paraId="41D49F5D" w14:textId="77777777" w:rsidTr="00444CCD">
                              <w:trPr>
                                <w:trHeight w:val="379"/>
                              </w:trPr>
                              <w:tc>
                                <w:tcPr>
                                  <w:tcW w:w="895" w:type="dxa"/>
                                  <w:vMerge/>
                                </w:tcPr>
                                <w:p w14:paraId="14F4903A" w14:textId="77777777" w:rsidR="001973A2" w:rsidRDefault="001973A2" w:rsidP="00444CCD">
                                  <w:pPr>
                                    <w:pStyle w:val="Nidungvnbn"/>
                                    <w:ind w:firstLine="0"/>
                                    <w:jc w:val="left"/>
                                    <w:rPr>
                                      <w:b/>
                                    </w:rPr>
                                  </w:pPr>
                                </w:p>
                              </w:tc>
                              <w:tc>
                                <w:tcPr>
                                  <w:tcW w:w="2862" w:type="dxa"/>
                                  <w:vAlign w:val="bottom"/>
                                </w:tcPr>
                                <w:p w14:paraId="054DB6F3" w14:textId="19B2A132" w:rsidR="001973A2" w:rsidRDefault="001973A2" w:rsidP="00444CCD">
                                  <w:pPr>
                                    <w:pStyle w:val="Nidungvnbn"/>
                                    <w:ind w:firstLine="0"/>
                                    <w:jc w:val="left"/>
                                    <w:rPr>
                                      <w:b/>
                                    </w:rPr>
                                  </w:pPr>
                                  <w:r>
                                    <w:rPr>
                                      <w:color w:val="000000"/>
                                      <w:sz w:val="22"/>
                                      <w:szCs w:val="22"/>
                                    </w:rPr>
                                    <w:t>FordB</w:t>
                                  </w:r>
                                </w:p>
                              </w:tc>
                              <w:tc>
                                <w:tcPr>
                                  <w:tcW w:w="912" w:type="dxa"/>
                                  <w:vAlign w:val="bottom"/>
                                </w:tcPr>
                                <w:p w14:paraId="11702C65" w14:textId="201201E8" w:rsidR="001973A2" w:rsidRDefault="001973A2" w:rsidP="00444CCD">
                                  <w:pPr>
                                    <w:pStyle w:val="Nidungvnbn"/>
                                    <w:ind w:firstLine="0"/>
                                    <w:jc w:val="right"/>
                                  </w:pPr>
                                  <w:r>
                                    <w:rPr>
                                      <w:color w:val="000000"/>
                                      <w:sz w:val="22"/>
                                      <w:szCs w:val="22"/>
                                    </w:rPr>
                                    <w:t>0.7189</w:t>
                                  </w:r>
                                </w:p>
                              </w:tc>
                              <w:tc>
                                <w:tcPr>
                                  <w:tcW w:w="912" w:type="dxa"/>
                                  <w:vAlign w:val="bottom"/>
                                </w:tcPr>
                                <w:p w14:paraId="1763E74D" w14:textId="3E95EC4A" w:rsidR="001973A2" w:rsidRDefault="001973A2" w:rsidP="00444CCD">
                                  <w:pPr>
                                    <w:pStyle w:val="Nidungvnbn"/>
                                    <w:ind w:firstLine="0"/>
                                    <w:jc w:val="right"/>
                                  </w:pPr>
                                  <w:r>
                                    <w:rPr>
                                      <w:color w:val="000000"/>
                                      <w:sz w:val="22"/>
                                      <w:szCs w:val="22"/>
                                    </w:rPr>
                                    <w:t>0.7185</w:t>
                                  </w:r>
                                </w:p>
                              </w:tc>
                              <w:tc>
                                <w:tcPr>
                                  <w:tcW w:w="912" w:type="dxa"/>
                                  <w:vAlign w:val="bottom"/>
                                </w:tcPr>
                                <w:p w14:paraId="6EAD28D2" w14:textId="6425ACA4" w:rsidR="001973A2" w:rsidRDefault="001973A2" w:rsidP="00444CCD">
                                  <w:pPr>
                                    <w:pStyle w:val="Nidungvnbn"/>
                                    <w:ind w:firstLine="0"/>
                                    <w:jc w:val="right"/>
                                  </w:pPr>
                                  <w:r>
                                    <w:rPr>
                                      <w:color w:val="000000"/>
                                      <w:sz w:val="22"/>
                                      <w:szCs w:val="22"/>
                                    </w:rPr>
                                    <w:t>0.7183</w:t>
                                  </w:r>
                                </w:p>
                              </w:tc>
                              <w:tc>
                                <w:tcPr>
                                  <w:tcW w:w="1077" w:type="dxa"/>
                                  <w:vAlign w:val="bottom"/>
                                </w:tcPr>
                                <w:p w14:paraId="0403F4CE" w14:textId="4D7EA801" w:rsidR="001973A2" w:rsidRDefault="001973A2" w:rsidP="00444CCD">
                                  <w:pPr>
                                    <w:pStyle w:val="Nidungvnbn"/>
                                    <w:ind w:firstLine="0"/>
                                    <w:jc w:val="right"/>
                                  </w:pPr>
                                  <w:r>
                                    <w:rPr>
                                      <w:color w:val="000000"/>
                                      <w:sz w:val="22"/>
                                      <w:szCs w:val="22"/>
                                    </w:rPr>
                                    <w:t>8355</w:t>
                                  </w:r>
                                </w:p>
                              </w:tc>
                              <w:tc>
                                <w:tcPr>
                                  <w:tcW w:w="994" w:type="dxa"/>
                                  <w:vAlign w:val="bottom"/>
                                </w:tcPr>
                                <w:p w14:paraId="26D347B2" w14:textId="77CA20E0" w:rsidR="001973A2" w:rsidRDefault="001973A2" w:rsidP="00444CCD">
                                  <w:pPr>
                                    <w:pStyle w:val="Nidungvnbn"/>
                                    <w:ind w:firstLine="0"/>
                                    <w:jc w:val="right"/>
                                  </w:pPr>
                                  <w:r>
                                    <w:rPr>
                                      <w:color w:val="000000"/>
                                      <w:sz w:val="22"/>
                                      <w:szCs w:val="22"/>
                                    </w:rPr>
                                    <w:t>0.7183</w:t>
                                  </w:r>
                                </w:p>
                              </w:tc>
                              <w:tc>
                                <w:tcPr>
                                  <w:tcW w:w="994" w:type="dxa"/>
                                  <w:vAlign w:val="bottom"/>
                                </w:tcPr>
                                <w:p w14:paraId="12724EBC" w14:textId="205C16B8" w:rsidR="001973A2" w:rsidRDefault="001973A2" w:rsidP="00444CCD">
                                  <w:pPr>
                                    <w:pStyle w:val="Nidungvnbn"/>
                                    <w:ind w:firstLine="0"/>
                                    <w:jc w:val="right"/>
                                  </w:pPr>
                                  <w:r>
                                    <w:rPr>
                                      <w:color w:val="000000"/>
                                      <w:sz w:val="22"/>
                                      <w:szCs w:val="22"/>
                                    </w:rPr>
                                    <w:t>0.7074</w:t>
                                  </w:r>
                                </w:p>
                              </w:tc>
                              <w:tc>
                                <w:tcPr>
                                  <w:tcW w:w="994" w:type="dxa"/>
                                  <w:vAlign w:val="bottom"/>
                                </w:tcPr>
                                <w:p w14:paraId="46433852" w14:textId="07E04AEB" w:rsidR="001973A2" w:rsidRDefault="001973A2" w:rsidP="00444CCD">
                                  <w:pPr>
                                    <w:pStyle w:val="Nidungvnbn"/>
                                    <w:ind w:firstLine="0"/>
                                    <w:jc w:val="right"/>
                                  </w:pPr>
                                  <w:r>
                                    <w:rPr>
                                      <w:color w:val="000000"/>
                                      <w:sz w:val="22"/>
                                      <w:szCs w:val="22"/>
                                    </w:rPr>
                                    <w:t>0.7063</w:t>
                                  </w:r>
                                </w:p>
                              </w:tc>
                              <w:tc>
                                <w:tcPr>
                                  <w:tcW w:w="1143" w:type="dxa"/>
                                  <w:vAlign w:val="bottom"/>
                                </w:tcPr>
                                <w:p w14:paraId="1BD47A35" w14:textId="42A6C415" w:rsidR="001973A2" w:rsidRDefault="001973A2" w:rsidP="00444CCD">
                                  <w:pPr>
                                    <w:pStyle w:val="Nidungvnbn"/>
                                    <w:ind w:firstLine="0"/>
                                    <w:jc w:val="right"/>
                                  </w:pPr>
                                  <w:r>
                                    <w:rPr>
                                      <w:color w:val="000000"/>
                                      <w:sz w:val="22"/>
                                      <w:szCs w:val="22"/>
                                    </w:rPr>
                                    <w:t>4211.5</w:t>
                                  </w:r>
                                </w:p>
                              </w:tc>
                            </w:tr>
                            <w:tr w:rsidR="001973A2" w14:paraId="0CB0B119" w14:textId="77777777" w:rsidTr="00444CCD">
                              <w:trPr>
                                <w:trHeight w:val="379"/>
                              </w:trPr>
                              <w:tc>
                                <w:tcPr>
                                  <w:tcW w:w="895" w:type="dxa"/>
                                  <w:vMerge/>
                                </w:tcPr>
                                <w:p w14:paraId="14F279E5" w14:textId="77777777" w:rsidR="001973A2" w:rsidRDefault="001973A2" w:rsidP="00444CCD">
                                  <w:pPr>
                                    <w:pStyle w:val="Nidungvnbn"/>
                                    <w:ind w:firstLine="0"/>
                                    <w:jc w:val="left"/>
                                    <w:rPr>
                                      <w:b/>
                                    </w:rPr>
                                  </w:pPr>
                                </w:p>
                              </w:tc>
                              <w:tc>
                                <w:tcPr>
                                  <w:tcW w:w="2862" w:type="dxa"/>
                                  <w:vAlign w:val="bottom"/>
                                </w:tcPr>
                                <w:p w14:paraId="353B0821" w14:textId="11CB6799" w:rsidR="001973A2" w:rsidRDefault="001973A2" w:rsidP="00444CCD">
                                  <w:pPr>
                                    <w:pStyle w:val="Nidungvnbn"/>
                                    <w:ind w:firstLine="0"/>
                                    <w:jc w:val="left"/>
                                    <w:rPr>
                                      <w:b/>
                                    </w:rPr>
                                  </w:pPr>
                                  <w:r>
                                    <w:rPr>
                                      <w:color w:val="000000"/>
                                      <w:sz w:val="22"/>
                                      <w:szCs w:val="22"/>
                                    </w:rPr>
                                    <w:t>FreezerRegularTrain</w:t>
                                  </w:r>
                                </w:p>
                              </w:tc>
                              <w:tc>
                                <w:tcPr>
                                  <w:tcW w:w="912" w:type="dxa"/>
                                  <w:vAlign w:val="bottom"/>
                                </w:tcPr>
                                <w:p w14:paraId="34B3ADD6" w14:textId="3D383209" w:rsidR="001973A2" w:rsidRDefault="001973A2" w:rsidP="00444CCD">
                                  <w:pPr>
                                    <w:pStyle w:val="Nidungvnbn"/>
                                    <w:ind w:firstLine="0"/>
                                    <w:jc w:val="right"/>
                                  </w:pPr>
                                  <w:r>
                                    <w:rPr>
                                      <w:color w:val="000000"/>
                                      <w:sz w:val="22"/>
                                      <w:szCs w:val="22"/>
                                    </w:rPr>
                                    <w:t>0.9156</w:t>
                                  </w:r>
                                </w:p>
                              </w:tc>
                              <w:tc>
                                <w:tcPr>
                                  <w:tcW w:w="912" w:type="dxa"/>
                                  <w:vAlign w:val="bottom"/>
                                </w:tcPr>
                                <w:p w14:paraId="6C20A808" w14:textId="673C4830" w:rsidR="001973A2" w:rsidRDefault="001973A2" w:rsidP="00444CCD">
                                  <w:pPr>
                                    <w:pStyle w:val="Nidungvnbn"/>
                                    <w:ind w:firstLine="0"/>
                                    <w:jc w:val="right"/>
                                  </w:pPr>
                                  <w:r>
                                    <w:rPr>
                                      <w:color w:val="000000"/>
                                      <w:sz w:val="22"/>
                                      <w:szCs w:val="22"/>
                                    </w:rPr>
                                    <w:t>0.9081</w:t>
                                  </w:r>
                                </w:p>
                              </w:tc>
                              <w:tc>
                                <w:tcPr>
                                  <w:tcW w:w="912" w:type="dxa"/>
                                  <w:vAlign w:val="bottom"/>
                                </w:tcPr>
                                <w:p w14:paraId="3BDB2B13" w14:textId="33303473" w:rsidR="001973A2" w:rsidRDefault="001973A2" w:rsidP="00444CCD">
                                  <w:pPr>
                                    <w:pStyle w:val="Nidungvnbn"/>
                                    <w:ind w:firstLine="0"/>
                                    <w:jc w:val="right"/>
                                  </w:pPr>
                                  <w:r>
                                    <w:rPr>
                                      <w:color w:val="000000"/>
                                      <w:sz w:val="22"/>
                                      <w:szCs w:val="22"/>
                                    </w:rPr>
                                    <w:t>0.9081</w:t>
                                  </w:r>
                                </w:p>
                              </w:tc>
                              <w:tc>
                                <w:tcPr>
                                  <w:tcW w:w="1077" w:type="dxa"/>
                                  <w:vAlign w:val="bottom"/>
                                </w:tcPr>
                                <w:p w14:paraId="62104E98" w14:textId="7B90208E" w:rsidR="001973A2" w:rsidRDefault="001973A2" w:rsidP="00444CCD">
                                  <w:pPr>
                                    <w:pStyle w:val="Nidungvnbn"/>
                                    <w:ind w:firstLine="0"/>
                                    <w:jc w:val="right"/>
                                  </w:pPr>
                                  <w:r>
                                    <w:rPr>
                                      <w:color w:val="000000"/>
                                      <w:sz w:val="22"/>
                                      <w:szCs w:val="22"/>
                                    </w:rPr>
                                    <w:t>2061</w:t>
                                  </w:r>
                                </w:p>
                              </w:tc>
                              <w:tc>
                                <w:tcPr>
                                  <w:tcW w:w="994" w:type="dxa"/>
                                  <w:vAlign w:val="bottom"/>
                                </w:tcPr>
                                <w:p w14:paraId="26A3FD21" w14:textId="12BD21A3" w:rsidR="001973A2" w:rsidRDefault="001973A2" w:rsidP="00444CCD">
                                  <w:pPr>
                                    <w:pStyle w:val="Nidungvnbn"/>
                                    <w:ind w:firstLine="0"/>
                                    <w:jc w:val="right"/>
                                  </w:pPr>
                                  <w:r>
                                    <w:rPr>
                                      <w:color w:val="000000"/>
                                      <w:sz w:val="22"/>
                                      <w:szCs w:val="22"/>
                                    </w:rPr>
                                    <w:t>0.8205</w:t>
                                  </w:r>
                                </w:p>
                              </w:tc>
                              <w:tc>
                                <w:tcPr>
                                  <w:tcW w:w="994" w:type="dxa"/>
                                  <w:vAlign w:val="bottom"/>
                                </w:tcPr>
                                <w:p w14:paraId="7C32A1A4" w14:textId="7CC0330B" w:rsidR="001973A2" w:rsidRDefault="001973A2" w:rsidP="00444CCD">
                                  <w:pPr>
                                    <w:pStyle w:val="Nidungvnbn"/>
                                    <w:ind w:firstLine="0"/>
                                    <w:jc w:val="right"/>
                                  </w:pPr>
                                  <w:r>
                                    <w:rPr>
                                      <w:color w:val="000000"/>
                                      <w:sz w:val="22"/>
                                      <w:szCs w:val="22"/>
                                    </w:rPr>
                                    <w:t>0.82</w:t>
                                  </w:r>
                                </w:p>
                              </w:tc>
                              <w:tc>
                                <w:tcPr>
                                  <w:tcW w:w="994" w:type="dxa"/>
                                  <w:vAlign w:val="bottom"/>
                                </w:tcPr>
                                <w:p w14:paraId="3D701BCC" w14:textId="74731C1D" w:rsidR="001973A2" w:rsidRDefault="001973A2" w:rsidP="00444CCD">
                                  <w:pPr>
                                    <w:pStyle w:val="Nidungvnbn"/>
                                    <w:ind w:firstLine="0"/>
                                    <w:jc w:val="right"/>
                                  </w:pPr>
                                  <w:r>
                                    <w:rPr>
                                      <w:color w:val="000000"/>
                                      <w:sz w:val="22"/>
                                      <w:szCs w:val="22"/>
                                    </w:rPr>
                                    <w:t>0.82</w:t>
                                  </w:r>
                                </w:p>
                              </w:tc>
                              <w:tc>
                                <w:tcPr>
                                  <w:tcW w:w="1143" w:type="dxa"/>
                                  <w:vAlign w:val="bottom"/>
                                </w:tcPr>
                                <w:p w14:paraId="10E72778" w14:textId="7F0A6CC2" w:rsidR="001973A2" w:rsidRDefault="001973A2" w:rsidP="00444CCD">
                                  <w:pPr>
                                    <w:pStyle w:val="Nidungvnbn"/>
                                    <w:ind w:firstLine="0"/>
                                    <w:jc w:val="right"/>
                                  </w:pPr>
                                  <w:r>
                                    <w:rPr>
                                      <w:color w:val="000000"/>
                                      <w:sz w:val="22"/>
                                      <w:szCs w:val="22"/>
                                    </w:rPr>
                                    <w:t>1712.5</w:t>
                                  </w:r>
                                </w:p>
                              </w:tc>
                            </w:tr>
                            <w:tr w:rsidR="001973A2" w14:paraId="28ACB759" w14:textId="77777777" w:rsidTr="00444CCD">
                              <w:trPr>
                                <w:trHeight w:val="379"/>
                              </w:trPr>
                              <w:tc>
                                <w:tcPr>
                                  <w:tcW w:w="895" w:type="dxa"/>
                                  <w:vMerge/>
                                </w:tcPr>
                                <w:p w14:paraId="7186C5A0" w14:textId="77777777" w:rsidR="001973A2" w:rsidRDefault="001973A2" w:rsidP="00444CCD">
                                  <w:pPr>
                                    <w:pStyle w:val="Nidungvnbn"/>
                                    <w:ind w:firstLine="0"/>
                                    <w:jc w:val="left"/>
                                    <w:rPr>
                                      <w:b/>
                                    </w:rPr>
                                  </w:pPr>
                                </w:p>
                              </w:tc>
                              <w:tc>
                                <w:tcPr>
                                  <w:tcW w:w="2862" w:type="dxa"/>
                                  <w:vAlign w:val="bottom"/>
                                </w:tcPr>
                                <w:p w14:paraId="5A587825" w14:textId="589BC602" w:rsidR="001973A2" w:rsidRDefault="001973A2" w:rsidP="00444CCD">
                                  <w:pPr>
                                    <w:pStyle w:val="Nidungvnbn"/>
                                    <w:ind w:firstLine="0"/>
                                    <w:jc w:val="left"/>
                                    <w:rPr>
                                      <w:b/>
                                    </w:rPr>
                                  </w:pPr>
                                  <w:r>
                                    <w:rPr>
                                      <w:color w:val="000000"/>
                                      <w:sz w:val="22"/>
                                      <w:szCs w:val="22"/>
                                    </w:rPr>
                                    <w:t>FreezerSmallTrain</w:t>
                                  </w:r>
                                </w:p>
                              </w:tc>
                              <w:tc>
                                <w:tcPr>
                                  <w:tcW w:w="912" w:type="dxa"/>
                                  <w:vAlign w:val="bottom"/>
                                </w:tcPr>
                                <w:p w14:paraId="0F060860" w14:textId="324B965B" w:rsidR="001973A2" w:rsidRDefault="001973A2" w:rsidP="00444CCD">
                                  <w:pPr>
                                    <w:pStyle w:val="Nidungvnbn"/>
                                    <w:ind w:firstLine="0"/>
                                    <w:jc w:val="right"/>
                                  </w:pPr>
                                  <w:r>
                                    <w:rPr>
                                      <w:color w:val="000000"/>
                                      <w:sz w:val="22"/>
                                      <w:szCs w:val="22"/>
                                    </w:rPr>
                                    <w:t>0.692</w:t>
                                  </w:r>
                                </w:p>
                              </w:tc>
                              <w:tc>
                                <w:tcPr>
                                  <w:tcW w:w="912" w:type="dxa"/>
                                  <w:vAlign w:val="bottom"/>
                                </w:tcPr>
                                <w:p w14:paraId="757BF1AF" w14:textId="13D7C310" w:rsidR="001973A2" w:rsidRDefault="001973A2" w:rsidP="00444CCD">
                                  <w:pPr>
                                    <w:pStyle w:val="Nidungvnbn"/>
                                    <w:ind w:firstLine="0"/>
                                    <w:jc w:val="right"/>
                                  </w:pPr>
                                  <w:r>
                                    <w:rPr>
                                      <w:color w:val="000000"/>
                                      <w:sz w:val="22"/>
                                      <w:szCs w:val="22"/>
                                    </w:rPr>
                                    <w:t>0.6919</w:t>
                                  </w:r>
                                </w:p>
                              </w:tc>
                              <w:tc>
                                <w:tcPr>
                                  <w:tcW w:w="912" w:type="dxa"/>
                                  <w:vAlign w:val="bottom"/>
                                </w:tcPr>
                                <w:p w14:paraId="2EF3CA39" w14:textId="0A1653A5" w:rsidR="001973A2" w:rsidRDefault="001973A2" w:rsidP="00444CCD">
                                  <w:pPr>
                                    <w:pStyle w:val="Nidungvnbn"/>
                                    <w:ind w:firstLine="0"/>
                                    <w:jc w:val="right"/>
                                  </w:pPr>
                                  <w:r>
                                    <w:rPr>
                                      <w:color w:val="000000"/>
                                      <w:sz w:val="22"/>
                                      <w:szCs w:val="22"/>
                                    </w:rPr>
                                    <w:t>0.6919</w:t>
                                  </w:r>
                                </w:p>
                              </w:tc>
                              <w:tc>
                                <w:tcPr>
                                  <w:tcW w:w="1077" w:type="dxa"/>
                                  <w:vAlign w:val="bottom"/>
                                </w:tcPr>
                                <w:p w14:paraId="59A1CC17" w14:textId="5927A4C0" w:rsidR="001973A2" w:rsidRDefault="001973A2" w:rsidP="00444CCD">
                                  <w:pPr>
                                    <w:pStyle w:val="Nidungvnbn"/>
                                    <w:ind w:firstLine="0"/>
                                    <w:jc w:val="right"/>
                                  </w:pPr>
                                  <w:r>
                                    <w:rPr>
                                      <w:color w:val="000000"/>
                                      <w:sz w:val="22"/>
                                      <w:szCs w:val="22"/>
                                    </w:rPr>
                                    <w:t>11935.6</w:t>
                                  </w:r>
                                </w:p>
                              </w:tc>
                              <w:tc>
                                <w:tcPr>
                                  <w:tcW w:w="994" w:type="dxa"/>
                                  <w:vAlign w:val="bottom"/>
                                </w:tcPr>
                                <w:p w14:paraId="2F1F70F6" w14:textId="4DFB41CA" w:rsidR="001973A2" w:rsidRDefault="001973A2" w:rsidP="00444CCD">
                                  <w:pPr>
                                    <w:pStyle w:val="Nidungvnbn"/>
                                    <w:ind w:firstLine="0"/>
                                    <w:jc w:val="right"/>
                                  </w:pPr>
                                  <w:r>
                                    <w:rPr>
                                      <w:color w:val="000000"/>
                                      <w:sz w:val="22"/>
                                      <w:szCs w:val="22"/>
                                    </w:rPr>
                                    <w:t>0.6853</w:t>
                                  </w:r>
                                </w:p>
                              </w:tc>
                              <w:tc>
                                <w:tcPr>
                                  <w:tcW w:w="994" w:type="dxa"/>
                                  <w:vAlign w:val="bottom"/>
                                </w:tcPr>
                                <w:p w14:paraId="643D68B4" w14:textId="3B17D134" w:rsidR="001973A2" w:rsidRDefault="001973A2" w:rsidP="00444CCD">
                                  <w:pPr>
                                    <w:pStyle w:val="Nidungvnbn"/>
                                    <w:ind w:firstLine="0"/>
                                    <w:jc w:val="right"/>
                                  </w:pPr>
                                  <w:r>
                                    <w:rPr>
                                      <w:color w:val="000000"/>
                                      <w:sz w:val="22"/>
                                      <w:szCs w:val="22"/>
                                    </w:rPr>
                                    <w:t>0.6853</w:t>
                                  </w:r>
                                </w:p>
                              </w:tc>
                              <w:tc>
                                <w:tcPr>
                                  <w:tcW w:w="994" w:type="dxa"/>
                                  <w:vAlign w:val="bottom"/>
                                </w:tcPr>
                                <w:p w14:paraId="22E6AB57" w14:textId="1BC1842C" w:rsidR="001973A2" w:rsidRDefault="001973A2" w:rsidP="00444CCD">
                                  <w:pPr>
                                    <w:pStyle w:val="Nidungvnbn"/>
                                    <w:ind w:firstLine="0"/>
                                    <w:jc w:val="right"/>
                                  </w:pPr>
                                  <w:r>
                                    <w:rPr>
                                      <w:color w:val="000000"/>
                                      <w:sz w:val="22"/>
                                      <w:szCs w:val="22"/>
                                    </w:rPr>
                                    <w:t>0.6853</w:t>
                                  </w:r>
                                </w:p>
                              </w:tc>
                              <w:tc>
                                <w:tcPr>
                                  <w:tcW w:w="1143" w:type="dxa"/>
                                  <w:vAlign w:val="bottom"/>
                                </w:tcPr>
                                <w:p w14:paraId="0647FC4E" w14:textId="69F83C03" w:rsidR="001973A2" w:rsidRDefault="001973A2" w:rsidP="00444CCD">
                                  <w:pPr>
                                    <w:pStyle w:val="Nidungvnbn"/>
                                    <w:ind w:firstLine="0"/>
                                    <w:jc w:val="right"/>
                                  </w:pPr>
                                  <w:r>
                                    <w:rPr>
                                      <w:color w:val="000000"/>
                                      <w:sz w:val="22"/>
                                      <w:szCs w:val="22"/>
                                    </w:rPr>
                                    <w:t>10605.8</w:t>
                                  </w:r>
                                </w:p>
                              </w:tc>
                            </w:tr>
                            <w:tr w:rsidR="001973A2" w14:paraId="66FE1AB5" w14:textId="77777777" w:rsidTr="00444CCD">
                              <w:trPr>
                                <w:trHeight w:val="379"/>
                              </w:trPr>
                              <w:tc>
                                <w:tcPr>
                                  <w:tcW w:w="895" w:type="dxa"/>
                                  <w:vMerge/>
                                </w:tcPr>
                                <w:p w14:paraId="0502A734" w14:textId="77777777" w:rsidR="001973A2" w:rsidRDefault="001973A2" w:rsidP="00444CCD">
                                  <w:pPr>
                                    <w:pStyle w:val="Nidungvnbn"/>
                                    <w:ind w:firstLine="0"/>
                                    <w:jc w:val="left"/>
                                    <w:rPr>
                                      <w:b/>
                                    </w:rPr>
                                  </w:pPr>
                                </w:p>
                              </w:tc>
                              <w:tc>
                                <w:tcPr>
                                  <w:tcW w:w="2862" w:type="dxa"/>
                                  <w:vAlign w:val="bottom"/>
                                </w:tcPr>
                                <w:p w14:paraId="51D52F82" w14:textId="47E4AFF5" w:rsidR="001973A2" w:rsidRDefault="001973A2" w:rsidP="00444CCD">
                                  <w:pPr>
                                    <w:pStyle w:val="Nidungvnbn"/>
                                    <w:ind w:firstLine="0"/>
                                    <w:jc w:val="left"/>
                                    <w:rPr>
                                      <w:b/>
                                    </w:rPr>
                                  </w:pPr>
                                  <w:r>
                                    <w:rPr>
                                      <w:color w:val="000000"/>
                                      <w:sz w:val="22"/>
                                      <w:szCs w:val="22"/>
                                    </w:rPr>
                                    <w:t>Fungi</w:t>
                                  </w:r>
                                </w:p>
                              </w:tc>
                              <w:tc>
                                <w:tcPr>
                                  <w:tcW w:w="912" w:type="dxa"/>
                                  <w:vAlign w:val="bottom"/>
                                </w:tcPr>
                                <w:p w14:paraId="7A8C8236" w14:textId="3088648E" w:rsidR="001973A2" w:rsidRDefault="001973A2" w:rsidP="00444CCD">
                                  <w:pPr>
                                    <w:pStyle w:val="Nidungvnbn"/>
                                    <w:ind w:firstLine="0"/>
                                    <w:jc w:val="right"/>
                                  </w:pPr>
                                  <w:r>
                                    <w:rPr>
                                      <w:color w:val="000000"/>
                                      <w:sz w:val="22"/>
                                      <w:szCs w:val="22"/>
                                    </w:rPr>
                                    <w:t>0.891</w:t>
                                  </w:r>
                                </w:p>
                              </w:tc>
                              <w:tc>
                                <w:tcPr>
                                  <w:tcW w:w="912" w:type="dxa"/>
                                  <w:vAlign w:val="bottom"/>
                                </w:tcPr>
                                <w:p w14:paraId="7B6C58B6" w14:textId="6F67F2DF" w:rsidR="001973A2" w:rsidRDefault="001973A2" w:rsidP="00444CCD">
                                  <w:pPr>
                                    <w:pStyle w:val="Nidungvnbn"/>
                                    <w:ind w:firstLine="0"/>
                                    <w:jc w:val="right"/>
                                  </w:pPr>
                                  <w:r>
                                    <w:rPr>
                                      <w:color w:val="000000"/>
                                      <w:sz w:val="22"/>
                                      <w:szCs w:val="22"/>
                                    </w:rPr>
                                    <w:t>0.8387</w:t>
                                  </w:r>
                                </w:p>
                              </w:tc>
                              <w:tc>
                                <w:tcPr>
                                  <w:tcW w:w="912" w:type="dxa"/>
                                  <w:vAlign w:val="bottom"/>
                                </w:tcPr>
                                <w:p w14:paraId="06942B24" w14:textId="21EFFE2E" w:rsidR="001973A2" w:rsidRDefault="001973A2" w:rsidP="00444CCD">
                                  <w:pPr>
                                    <w:pStyle w:val="Nidungvnbn"/>
                                    <w:ind w:firstLine="0"/>
                                    <w:jc w:val="right"/>
                                  </w:pPr>
                                  <w:r>
                                    <w:rPr>
                                      <w:color w:val="000000"/>
                                      <w:sz w:val="22"/>
                                      <w:szCs w:val="22"/>
                                    </w:rPr>
                                    <w:t>0.8451</w:t>
                                  </w:r>
                                </w:p>
                              </w:tc>
                              <w:tc>
                                <w:tcPr>
                                  <w:tcW w:w="1077" w:type="dxa"/>
                                  <w:vAlign w:val="bottom"/>
                                </w:tcPr>
                                <w:p w14:paraId="7D47C2A4" w14:textId="31ADC97B" w:rsidR="001973A2" w:rsidRDefault="001973A2" w:rsidP="00444CCD">
                                  <w:pPr>
                                    <w:pStyle w:val="Nidungvnbn"/>
                                    <w:ind w:firstLine="0"/>
                                    <w:jc w:val="right"/>
                                  </w:pPr>
                                  <w:r>
                                    <w:rPr>
                                      <w:color w:val="000000"/>
                                      <w:sz w:val="22"/>
                                      <w:szCs w:val="22"/>
                                    </w:rPr>
                                    <w:t>2104.9</w:t>
                                  </w:r>
                                </w:p>
                              </w:tc>
                              <w:tc>
                                <w:tcPr>
                                  <w:tcW w:w="994" w:type="dxa"/>
                                  <w:vAlign w:val="bottom"/>
                                </w:tcPr>
                                <w:p w14:paraId="4503011E" w14:textId="7323297C" w:rsidR="001973A2" w:rsidRDefault="001973A2" w:rsidP="00444CCD">
                                  <w:pPr>
                                    <w:pStyle w:val="Nidungvnbn"/>
                                    <w:ind w:firstLine="0"/>
                                    <w:jc w:val="right"/>
                                  </w:pPr>
                                  <w:r>
                                    <w:rPr>
                                      <w:color w:val="000000"/>
                                      <w:sz w:val="22"/>
                                      <w:szCs w:val="22"/>
                                    </w:rPr>
                                    <w:t>0.8636</w:t>
                                  </w:r>
                                </w:p>
                              </w:tc>
                              <w:tc>
                                <w:tcPr>
                                  <w:tcW w:w="994" w:type="dxa"/>
                                  <w:vAlign w:val="bottom"/>
                                </w:tcPr>
                                <w:p w14:paraId="1F4EB956" w14:textId="26FB778E" w:rsidR="001973A2" w:rsidRDefault="001973A2" w:rsidP="00444CCD">
                                  <w:pPr>
                                    <w:pStyle w:val="Nidungvnbn"/>
                                    <w:ind w:firstLine="0"/>
                                    <w:jc w:val="right"/>
                                  </w:pPr>
                                  <w:r>
                                    <w:rPr>
                                      <w:color w:val="000000"/>
                                      <w:sz w:val="22"/>
                                      <w:szCs w:val="22"/>
                                    </w:rPr>
                                    <w:t>0.8172</w:t>
                                  </w:r>
                                </w:p>
                              </w:tc>
                              <w:tc>
                                <w:tcPr>
                                  <w:tcW w:w="994" w:type="dxa"/>
                                  <w:vAlign w:val="bottom"/>
                                </w:tcPr>
                                <w:p w14:paraId="2A28DF20" w14:textId="18263FA8" w:rsidR="001973A2" w:rsidRDefault="001973A2" w:rsidP="00444CCD">
                                  <w:pPr>
                                    <w:pStyle w:val="Nidungvnbn"/>
                                    <w:ind w:firstLine="0"/>
                                    <w:jc w:val="right"/>
                                  </w:pPr>
                                  <w:r>
                                    <w:rPr>
                                      <w:color w:val="000000"/>
                                      <w:sz w:val="22"/>
                                      <w:szCs w:val="22"/>
                                    </w:rPr>
                                    <w:t>0.8332</w:t>
                                  </w:r>
                                </w:p>
                              </w:tc>
                              <w:tc>
                                <w:tcPr>
                                  <w:tcW w:w="1143" w:type="dxa"/>
                                  <w:vAlign w:val="bottom"/>
                                </w:tcPr>
                                <w:p w14:paraId="7D04A204" w14:textId="0E64C4EF" w:rsidR="001973A2" w:rsidRDefault="001973A2" w:rsidP="00444CCD">
                                  <w:pPr>
                                    <w:pStyle w:val="Nidungvnbn"/>
                                    <w:ind w:firstLine="0"/>
                                    <w:jc w:val="right"/>
                                  </w:pPr>
                                  <w:r>
                                    <w:rPr>
                                      <w:color w:val="000000"/>
                                      <w:sz w:val="22"/>
                                      <w:szCs w:val="22"/>
                                    </w:rPr>
                                    <w:t>1622.4</w:t>
                                  </w:r>
                                </w:p>
                              </w:tc>
                            </w:tr>
                            <w:tr w:rsidR="001973A2" w14:paraId="2FC67F12" w14:textId="77777777" w:rsidTr="00444CCD">
                              <w:trPr>
                                <w:trHeight w:val="379"/>
                              </w:trPr>
                              <w:tc>
                                <w:tcPr>
                                  <w:tcW w:w="895" w:type="dxa"/>
                                  <w:vMerge/>
                                </w:tcPr>
                                <w:p w14:paraId="3D538C7D" w14:textId="77777777" w:rsidR="001973A2" w:rsidRDefault="001973A2" w:rsidP="00444CCD">
                                  <w:pPr>
                                    <w:pStyle w:val="Nidungvnbn"/>
                                    <w:ind w:firstLine="0"/>
                                    <w:jc w:val="left"/>
                                    <w:rPr>
                                      <w:b/>
                                    </w:rPr>
                                  </w:pPr>
                                </w:p>
                              </w:tc>
                              <w:tc>
                                <w:tcPr>
                                  <w:tcW w:w="2862" w:type="dxa"/>
                                  <w:vAlign w:val="bottom"/>
                                </w:tcPr>
                                <w:p w14:paraId="49415F1E" w14:textId="5FC0E274" w:rsidR="001973A2" w:rsidRDefault="001973A2" w:rsidP="00444CCD">
                                  <w:pPr>
                                    <w:pStyle w:val="Nidungvnbn"/>
                                    <w:ind w:firstLine="0"/>
                                    <w:jc w:val="left"/>
                                    <w:rPr>
                                      <w:b/>
                                    </w:rPr>
                                  </w:pPr>
                                  <w:r>
                                    <w:rPr>
                                      <w:color w:val="000000"/>
                                      <w:sz w:val="22"/>
                                      <w:szCs w:val="22"/>
                                    </w:rPr>
                                    <w:t>GunPoint</w:t>
                                  </w:r>
                                </w:p>
                              </w:tc>
                              <w:tc>
                                <w:tcPr>
                                  <w:tcW w:w="912" w:type="dxa"/>
                                  <w:vAlign w:val="bottom"/>
                                </w:tcPr>
                                <w:p w14:paraId="6BEAD537" w14:textId="2882AA18" w:rsidR="001973A2" w:rsidRDefault="001973A2" w:rsidP="00444CCD">
                                  <w:pPr>
                                    <w:pStyle w:val="Nidungvnbn"/>
                                    <w:ind w:firstLine="0"/>
                                    <w:jc w:val="right"/>
                                  </w:pPr>
                                  <w:r>
                                    <w:rPr>
                                      <w:color w:val="000000"/>
                                      <w:sz w:val="22"/>
                                      <w:szCs w:val="22"/>
                                    </w:rPr>
                                    <w:t>0.9401</w:t>
                                  </w:r>
                                </w:p>
                              </w:tc>
                              <w:tc>
                                <w:tcPr>
                                  <w:tcW w:w="912" w:type="dxa"/>
                                  <w:vAlign w:val="bottom"/>
                                </w:tcPr>
                                <w:p w14:paraId="2B029E96" w14:textId="7AF37CB5" w:rsidR="001973A2" w:rsidRDefault="001973A2" w:rsidP="00444CCD">
                                  <w:pPr>
                                    <w:pStyle w:val="Nidungvnbn"/>
                                    <w:ind w:firstLine="0"/>
                                    <w:jc w:val="right"/>
                                  </w:pPr>
                                  <w:r>
                                    <w:rPr>
                                      <w:color w:val="000000"/>
                                      <w:sz w:val="22"/>
                                      <w:szCs w:val="22"/>
                                    </w:rPr>
                                    <w:t>0.94</w:t>
                                  </w:r>
                                </w:p>
                              </w:tc>
                              <w:tc>
                                <w:tcPr>
                                  <w:tcW w:w="912" w:type="dxa"/>
                                  <w:vAlign w:val="bottom"/>
                                </w:tcPr>
                                <w:p w14:paraId="1E8AA0DC" w14:textId="3C1A3322" w:rsidR="001973A2" w:rsidRDefault="001973A2" w:rsidP="00444CCD">
                                  <w:pPr>
                                    <w:pStyle w:val="Nidungvnbn"/>
                                    <w:ind w:firstLine="0"/>
                                    <w:jc w:val="right"/>
                                  </w:pPr>
                                  <w:r>
                                    <w:rPr>
                                      <w:color w:val="000000"/>
                                      <w:sz w:val="22"/>
                                      <w:szCs w:val="22"/>
                                    </w:rPr>
                                    <w:t>0.9399</w:t>
                                  </w:r>
                                </w:p>
                              </w:tc>
                              <w:tc>
                                <w:tcPr>
                                  <w:tcW w:w="1077" w:type="dxa"/>
                                  <w:vAlign w:val="bottom"/>
                                </w:tcPr>
                                <w:p w14:paraId="4749CC85" w14:textId="2D93576F" w:rsidR="001973A2" w:rsidRDefault="001973A2" w:rsidP="00444CCD">
                                  <w:pPr>
                                    <w:pStyle w:val="Nidungvnbn"/>
                                    <w:ind w:firstLine="0"/>
                                    <w:jc w:val="right"/>
                                  </w:pPr>
                                  <w:r>
                                    <w:rPr>
                                      <w:color w:val="000000"/>
                                      <w:sz w:val="22"/>
                                      <w:szCs w:val="22"/>
                                    </w:rPr>
                                    <w:t>611.1</w:t>
                                  </w:r>
                                </w:p>
                              </w:tc>
                              <w:tc>
                                <w:tcPr>
                                  <w:tcW w:w="994" w:type="dxa"/>
                                  <w:vAlign w:val="bottom"/>
                                </w:tcPr>
                                <w:p w14:paraId="7537F7C9" w14:textId="4AE3C171" w:rsidR="001973A2" w:rsidRDefault="001973A2" w:rsidP="00444CCD">
                                  <w:pPr>
                                    <w:pStyle w:val="Nidungvnbn"/>
                                    <w:ind w:firstLine="0"/>
                                    <w:jc w:val="right"/>
                                  </w:pPr>
                                  <w:r>
                                    <w:rPr>
                                      <w:color w:val="000000"/>
                                      <w:sz w:val="22"/>
                                      <w:szCs w:val="22"/>
                                    </w:rPr>
                                    <w:t>0.8136</w:t>
                                  </w:r>
                                </w:p>
                              </w:tc>
                              <w:tc>
                                <w:tcPr>
                                  <w:tcW w:w="994" w:type="dxa"/>
                                  <w:vAlign w:val="bottom"/>
                                </w:tcPr>
                                <w:p w14:paraId="7F29C251" w14:textId="1E80E3DE" w:rsidR="001973A2" w:rsidRDefault="001973A2" w:rsidP="00444CCD">
                                  <w:pPr>
                                    <w:pStyle w:val="Nidungvnbn"/>
                                    <w:ind w:firstLine="0"/>
                                    <w:jc w:val="right"/>
                                  </w:pPr>
                                  <w:r>
                                    <w:rPr>
                                      <w:color w:val="000000"/>
                                      <w:sz w:val="22"/>
                                      <w:szCs w:val="22"/>
                                    </w:rPr>
                                    <w:t>0.8067</w:t>
                                  </w:r>
                                </w:p>
                              </w:tc>
                              <w:tc>
                                <w:tcPr>
                                  <w:tcW w:w="994" w:type="dxa"/>
                                  <w:vAlign w:val="bottom"/>
                                </w:tcPr>
                                <w:p w14:paraId="001097A3" w14:textId="51B290FE" w:rsidR="001973A2" w:rsidRDefault="001973A2" w:rsidP="00444CCD">
                                  <w:pPr>
                                    <w:pStyle w:val="Nidungvnbn"/>
                                    <w:ind w:firstLine="0"/>
                                    <w:jc w:val="right"/>
                                  </w:pPr>
                                  <w:r>
                                    <w:rPr>
                                      <w:color w:val="000000"/>
                                      <w:sz w:val="22"/>
                                      <w:szCs w:val="22"/>
                                    </w:rPr>
                                    <w:t>0.8057</w:t>
                                  </w:r>
                                </w:p>
                              </w:tc>
                              <w:tc>
                                <w:tcPr>
                                  <w:tcW w:w="1143" w:type="dxa"/>
                                  <w:vAlign w:val="bottom"/>
                                </w:tcPr>
                                <w:p w14:paraId="17960595" w14:textId="4A7135D7" w:rsidR="001973A2" w:rsidRDefault="001973A2" w:rsidP="00444CCD">
                                  <w:pPr>
                                    <w:pStyle w:val="Nidungvnbn"/>
                                    <w:ind w:firstLine="0"/>
                                    <w:jc w:val="right"/>
                                  </w:pPr>
                                  <w:r>
                                    <w:rPr>
                                      <w:color w:val="000000"/>
                                      <w:sz w:val="22"/>
                                      <w:szCs w:val="22"/>
                                    </w:rPr>
                                    <w:t>357</w:t>
                                  </w:r>
                                </w:p>
                              </w:tc>
                            </w:tr>
                            <w:tr w:rsidR="001973A2" w14:paraId="2AA88F4C" w14:textId="77777777" w:rsidTr="00444CCD">
                              <w:trPr>
                                <w:trHeight w:val="379"/>
                              </w:trPr>
                              <w:tc>
                                <w:tcPr>
                                  <w:tcW w:w="895" w:type="dxa"/>
                                  <w:vMerge/>
                                </w:tcPr>
                                <w:p w14:paraId="6D05A962" w14:textId="77777777" w:rsidR="001973A2" w:rsidRDefault="001973A2" w:rsidP="00444CCD">
                                  <w:pPr>
                                    <w:pStyle w:val="Nidungvnbn"/>
                                    <w:ind w:firstLine="0"/>
                                    <w:jc w:val="left"/>
                                    <w:rPr>
                                      <w:b/>
                                    </w:rPr>
                                  </w:pPr>
                                </w:p>
                              </w:tc>
                              <w:tc>
                                <w:tcPr>
                                  <w:tcW w:w="2862" w:type="dxa"/>
                                  <w:vAlign w:val="bottom"/>
                                </w:tcPr>
                                <w:p w14:paraId="0D3FF842" w14:textId="4C806A6C" w:rsidR="001973A2" w:rsidRDefault="001973A2" w:rsidP="00444CCD">
                                  <w:pPr>
                                    <w:pStyle w:val="Nidungvnbn"/>
                                    <w:ind w:firstLine="0"/>
                                    <w:jc w:val="left"/>
                                    <w:rPr>
                                      <w:b/>
                                    </w:rPr>
                                  </w:pPr>
                                  <w:r>
                                    <w:rPr>
                                      <w:color w:val="000000"/>
                                      <w:sz w:val="22"/>
                                      <w:szCs w:val="22"/>
                                    </w:rPr>
                                    <w:t>GunPointAgeSpan</w:t>
                                  </w:r>
                                </w:p>
                              </w:tc>
                              <w:tc>
                                <w:tcPr>
                                  <w:tcW w:w="912" w:type="dxa"/>
                                  <w:vAlign w:val="bottom"/>
                                </w:tcPr>
                                <w:p w14:paraId="6A23C5EE" w14:textId="3B09B26D" w:rsidR="001973A2" w:rsidRDefault="001973A2" w:rsidP="00444CCD">
                                  <w:pPr>
                                    <w:pStyle w:val="Nidungvnbn"/>
                                    <w:ind w:firstLine="0"/>
                                    <w:jc w:val="right"/>
                                  </w:pPr>
                                  <w:r>
                                    <w:rPr>
                                      <w:color w:val="000000"/>
                                      <w:sz w:val="22"/>
                                      <w:szCs w:val="22"/>
                                    </w:rPr>
                                    <w:t>0.9338</w:t>
                                  </w:r>
                                </w:p>
                              </w:tc>
                              <w:tc>
                                <w:tcPr>
                                  <w:tcW w:w="912" w:type="dxa"/>
                                  <w:vAlign w:val="bottom"/>
                                </w:tcPr>
                                <w:p w14:paraId="796D2003" w14:textId="1959BF24" w:rsidR="001973A2" w:rsidRDefault="001973A2" w:rsidP="00444CCD">
                                  <w:pPr>
                                    <w:pStyle w:val="Nidungvnbn"/>
                                    <w:ind w:firstLine="0"/>
                                    <w:jc w:val="right"/>
                                  </w:pPr>
                                  <w:r>
                                    <w:rPr>
                                      <w:color w:val="000000"/>
                                      <w:sz w:val="22"/>
                                      <w:szCs w:val="22"/>
                                    </w:rPr>
                                    <w:t>0.9335</w:t>
                                  </w:r>
                                </w:p>
                              </w:tc>
                              <w:tc>
                                <w:tcPr>
                                  <w:tcW w:w="912" w:type="dxa"/>
                                  <w:vAlign w:val="bottom"/>
                                </w:tcPr>
                                <w:p w14:paraId="6A720A26" w14:textId="4B48C20D" w:rsidR="001973A2" w:rsidRDefault="001973A2" w:rsidP="00444CCD">
                                  <w:pPr>
                                    <w:pStyle w:val="Nidungvnbn"/>
                                    <w:ind w:firstLine="0"/>
                                    <w:jc w:val="right"/>
                                  </w:pPr>
                                  <w:r>
                                    <w:rPr>
                                      <w:color w:val="000000"/>
                                      <w:sz w:val="22"/>
                                      <w:szCs w:val="22"/>
                                    </w:rPr>
                                    <w:t>0.9337</w:t>
                                  </w:r>
                                </w:p>
                              </w:tc>
                              <w:tc>
                                <w:tcPr>
                                  <w:tcW w:w="1077" w:type="dxa"/>
                                  <w:vAlign w:val="bottom"/>
                                </w:tcPr>
                                <w:p w14:paraId="33FC45C6" w14:textId="322D9F1C" w:rsidR="001973A2" w:rsidRDefault="001973A2" w:rsidP="00444CCD">
                                  <w:pPr>
                                    <w:pStyle w:val="Nidungvnbn"/>
                                    <w:ind w:firstLine="0"/>
                                    <w:jc w:val="right"/>
                                  </w:pPr>
                                  <w:r>
                                    <w:rPr>
                                      <w:color w:val="000000"/>
                                      <w:sz w:val="22"/>
                                      <w:szCs w:val="22"/>
                                    </w:rPr>
                                    <w:t>647.3</w:t>
                                  </w:r>
                                </w:p>
                              </w:tc>
                              <w:tc>
                                <w:tcPr>
                                  <w:tcW w:w="994" w:type="dxa"/>
                                  <w:vAlign w:val="bottom"/>
                                </w:tcPr>
                                <w:p w14:paraId="700D7AF8" w14:textId="742B6393" w:rsidR="001973A2" w:rsidRDefault="001973A2" w:rsidP="00444CCD">
                                  <w:pPr>
                                    <w:pStyle w:val="Nidungvnbn"/>
                                    <w:ind w:firstLine="0"/>
                                    <w:jc w:val="right"/>
                                  </w:pPr>
                                  <w:r>
                                    <w:rPr>
                                      <w:color w:val="000000"/>
                                      <w:sz w:val="22"/>
                                      <w:szCs w:val="22"/>
                                    </w:rPr>
                                    <w:t>0.8928</w:t>
                                  </w:r>
                                </w:p>
                              </w:tc>
                              <w:tc>
                                <w:tcPr>
                                  <w:tcW w:w="994" w:type="dxa"/>
                                  <w:vAlign w:val="bottom"/>
                                </w:tcPr>
                                <w:p w14:paraId="50336538" w14:textId="3F9802E0" w:rsidR="001973A2" w:rsidRDefault="001973A2" w:rsidP="00444CCD">
                                  <w:pPr>
                                    <w:pStyle w:val="Nidungvnbn"/>
                                    <w:ind w:firstLine="0"/>
                                    <w:jc w:val="right"/>
                                  </w:pPr>
                                  <w:r>
                                    <w:rPr>
                                      <w:color w:val="000000"/>
                                      <w:sz w:val="22"/>
                                      <w:szCs w:val="22"/>
                                    </w:rPr>
                                    <w:t>0.8861</w:t>
                                  </w:r>
                                </w:p>
                              </w:tc>
                              <w:tc>
                                <w:tcPr>
                                  <w:tcW w:w="994" w:type="dxa"/>
                                  <w:vAlign w:val="bottom"/>
                                </w:tcPr>
                                <w:p w14:paraId="5EBEE930" w14:textId="45B32A9C" w:rsidR="001973A2" w:rsidRDefault="001973A2" w:rsidP="00444CCD">
                                  <w:pPr>
                                    <w:pStyle w:val="Nidungvnbn"/>
                                    <w:ind w:firstLine="0"/>
                                    <w:jc w:val="right"/>
                                  </w:pPr>
                                  <w:r>
                                    <w:rPr>
                                      <w:color w:val="000000"/>
                                      <w:sz w:val="22"/>
                                      <w:szCs w:val="22"/>
                                    </w:rPr>
                                    <w:t>0.8853</w:t>
                                  </w:r>
                                </w:p>
                              </w:tc>
                              <w:tc>
                                <w:tcPr>
                                  <w:tcW w:w="1143" w:type="dxa"/>
                                  <w:vAlign w:val="bottom"/>
                                </w:tcPr>
                                <w:p w14:paraId="5D04BA17" w14:textId="05767758" w:rsidR="001973A2" w:rsidRDefault="001973A2" w:rsidP="00444CCD">
                                  <w:pPr>
                                    <w:pStyle w:val="Nidungvnbn"/>
                                    <w:ind w:firstLine="0"/>
                                    <w:jc w:val="right"/>
                                  </w:pPr>
                                  <w:r>
                                    <w:rPr>
                                      <w:color w:val="000000"/>
                                      <w:sz w:val="22"/>
                                      <w:szCs w:val="22"/>
                                    </w:rPr>
                                    <w:t>411.3</w:t>
                                  </w:r>
                                </w:p>
                              </w:tc>
                            </w:tr>
                            <w:tr w:rsidR="001973A2" w14:paraId="4F72C70E" w14:textId="77777777" w:rsidTr="00444CCD">
                              <w:trPr>
                                <w:trHeight w:val="379"/>
                              </w:trPr>
                              <w:tc>
                                <w:tcPr>
                                  <w:tcW w:w="895" w:type="dxa"/>
                                  <w:vMerge/>
                                </w:tcPr>
                                <w:p w14:paraId="1F8E2F8D" w14:textId="77777777" w:rsidR="001973A2" w:rsidRDefault="001973A2" w:rsidP="00444CCD">
                                  <w:pPr>
                                    <w:pStyle w:val="Nidungvnbn"/>
                                    <w:ind w:firstLine="0"/>
                                    <w:jc w:val="left"/>
                                    <w:rPr>
                                      <w:b/>
                                    </w:rPr>
                                  </w:pPr>
                                </w:p>
                              </w:tc>
                              <w:tc>
                                <w:tcPr>
                                  <w:tcW w:w="2862" w:type="dxa"/>
                                  <w:vAlign w:val="bottom"/>
                                </w:tcPr>
                                <w:p w14:paraId="2CC2FF01" w14:textId="28C92AFA" w:rsidR="001973A2" w:rsidRDefault="001973A2" w:rsidP="00444CCD">
                                  <w:pPr>
                                    <w:pStyle w:val="Nidungvnbn"/>
                                    <w:ind w:firstLine="0"/>
                                    <w:jc w:val="left"/>
                                    <w:rPr>
                                      <w:b/>
                                    </w:rPr>
                                  </w:pPr>
                                  <w:r>
                                    <w:rPr>
                                      <w:color w:val="000000"/>
                                      <w:sz w:val="22"/>
                                      <w:szCs w:val="22"/>
                                    </w:rPr>
                                    <w:t>GunPointMaleVersusFemale</w:t>
                                  </w:r>
                                </w:p>
                              </w:tc>
                              <w:tc>
                                <w:tcPr>
                                  <w:tcW w:w="912" w:type="dxa"/>
                                  <w:vAlign w:val="bottom"/>
                                </w:tcPr>
                                <w:p w14:paraId="4FBD877A" w14:textId="51898E5D" w:rsidR="001973A2" w:rsidRDefault="001973A2" w:rsidP="00444CCD">
                                  <w:pPr>
                                    <w:pStyle w:val="Nidungvnbn"/>
                                    <w:ind w:firstLine="0"/>
                                    <w:jc w:val="right"/>
                                  </w:pPr>
                                  <w:r>
                                    <w:rPr>
                                      <w:color w:val="000000"/>
                                      <w:sz w:val="22"/>
                                      <w:szCs w:val="22"/>
                                    </w:rPr>
                                    <w:t>0.9808</w:t>
                                  </w:r>
                                </w:p>
                              </w:tc>
                              <w:tc>
                                <w:tcPr>
                                  <w:tcW w:w="912" w:type="dxa"/>
                                  <w:vAlign w:val="bottom"/>
                                </w:tcPr>
                                <w:p w14:paraId="3503436A" w14:textId="72754FD4" w:rsidR="001973A2" w:rsidRDefault="001973A2" w:rsidP="00444CCD">
                                  <w:pPr>
                                    <w:pStyle w:val="Nidungvnbn"/>
                                    <w:ind w:firstLine="0"/>
                                    <w:jc w:val="right"/>
                                  </w:pPr>
                                  <w:r>
                                    <w:rPr>
                                      <w:color w:val="000000"/>
                                      <w:sz w:val="22"/>
                                      <w:szCs w:val="22"/>
                                    </w:rPr>
                                    <w:t>0.981</w:t>
                                  </w:r>
                                </w:p>
                              </w:tc>
                              <w:tc>
                                <w:tcPr>
                                  <w:tcW w:w="912" w:type="dxa"/>
                                  <w:vAlign w:val="bottom"/>
                                </w:tcPr>
                                <w:p w14:paraId="593E0928" w14:textId="0924982E" w:rsidR="001973A2" w:rsidRDefault="001973A2" w:rsidP="00444CCD">
                                  <w:pPr>
                                    <w:pStyle w:val="Nidungvnbn"/>
                                    <w:ind w:firstLine="0"/>
                                    <w:jc w:val="right"/>
                                  </w:pPr>
                                  <w:r>
                                    <w:rPr>
                                      <w:color w:val="000000"/>
                                      <w:sz w:val="22"/>
                                      <w:szCs w:val="22"/>
                                    </w:rPr>
                                    <w:t>0.9819</w:t>
                                  </w:r>
                                </w:p>
                              </w:tc>
                              <w:tc>
                                <w:tcPr>
                                  <w:tcW w:w="1077" w:type="dxa"/>
                                  <w:vAlign w:val="bottom"/>
                                </w:tcPr>
                                <w:p w14:paraId="3BF22098" w14:textId="76DD4EC4" w:rsidR="001973A2" w:rsidRDefault="001973A2" w:rsidP="00444CCD">
                                  <w:pPr>
                                    <w:pStyle w:val="Nidungvnbn"/>
                                    <w:ind w:firstLine="0"/>
                                    <w:jc w:val="right"/>
                                  </w:pPr>
                                  <w:r>
                                    <w:rPr>
                                      <w:color w:val="000000"/>
                                      <w:sz w:val="22"/>
                                      <w:szCs w:val="22"/>
                                    </w:rPr>
                                    <w:t>602.3</w:t>
                                  </w:r>
                                </w:p>
                              </w:tc>
                              <w:tc>
                                <w:tcPr>
                                  <w:tcW w:w="994" w:type="dxa"/>
                                  <w:vAlign w:val="bottom"/>
                                </w:tcPr>
                                <w:p w14:paraId="52D9319F" w14:textId="2CCD2830" w:rsidR="001973A2" w:rsidRDefault="001973A2" w:rsidP="00444CCD">
                                  <w:pPr>
                                    <w:pStyle w:val="Nidungvnbn"/>
                                    <w:ind w:firstLine="0"/>
                                    <w:jc w:val="right"/>
                                  </w:pPr>
                                  <w:r>
                                    <w:rPr>
                                      <w:color w:val="000000"/>
                                      <w:sz w:val="22"/>
                                      <w:szCs w:val="22"/>
                                    </w:rPr>
                                    <w:t>0.9807</w:t>
                                  </w:r>
                                </w:p>
                              </w:tc>
                              <w:tc>
                                <w:tcPr>
                                  <w:tcW w:w="994" w:type="dxa"/>
                                  <w:vAlign w:val="bottom"/>
                                </w:tcPr>
                                <w:p w14:paraId="715188C2" w14:textId="558B7C46" w:rsidR="001973A2" w:rsidRDefault="001973A2" w:rsidP="00444CCD">
                                  <w:pPr>
                                    <w:pStyle w:val="Nidungvnbn"/>
                                    <w:ind w:firstLine="0"/>
                                    <w:jc w:val="right"/>
                                  </w:pPr>
                                  <w:r>
                                    <w:rPr>
                                      <w:color w:val="000000"/>
                                      <w:sz w:val="22"/>
                                      <w:szCs w:val="22"/>
                                    </w:rPr>
                                    <w:t>0.981</w:t>
                                  </w:r>
                                </w:p>
                              </w:tc>
                              <w:tc>
                                <w:tcPr>
                                  <w:tcW w:w="994" w:type="dxa"/>
                                  <w:vAlign w:val="bottom"/>
                                </w:tcPr>
                                <w:p w14:paraId="5FF87F2C" w14:textId="632B642B" w:rsidR="001973A2" w:rsidRDefault="001973A2" w:rsidP="00444CCD">
                                  <w:pPr>
                                    <w:pStyle w:val="Nidungvnbn"/>
                                    <w:ind w:firstLine="0"/>
                                    <w:jc w:val="right"/>
                                  </w:pPr>
                                  <w:r>
                                    <w:rPr>
                                      <w:color w:val="000000"/>
                                      <w:sz w:val="22"/>
                                      <w:szCs w:val="22"/>
                                    </w:rPr>
                                    <w:t>0.9816</w:t>
                                  </w:r>
                                </w:p>
                              </w:tc>
                              <w:tc>
                                <w:tcPr>
                                  <w:tcW w:w="1143" w:type="dxa"/>
                                  <w:vAlign w:val="bottom"/>
                                </w:tcPr>
                                <w:p w14:paraId="5B33AF32" w14:textId="12AE9E30" w:rsidR="001973A2" w:rsidRDefault="001973A2" w:rsidP="00444CCD">
                                  <w:pPr>
                                    <w:pStyle w:val="Nidungvnbn"/>
                                    <w:ind w:firstLine="0"/>
                                    <w:jc w:val="right"/>
                                  </w:pPr>
                                  <w:r>
                                    <w:rPr>
                                      <w:color w:val="000000"/>
                                      <w:sz w:val="22"/>
                                      <w:szCs w:val="22"/>
                                    </w:rPr>
                                    <w:t>408.2</w:t>
                                  </w:r>
                                </w:p>
                              </w:tc>
                            </w:tr>
                            <w:tr w:rsidR="001973A2" w14:paraId="3723A8A3" w14:textId="77777777" w:rsidTr="00444CCD">
                              <w:trPr>
                                <w:trHeight w:val="379"/>
                              </w:trPr>
                              <w:tc>
                                <w:tcPr>
                                  <w:tcW w:w="895" w:type="dxa"/>
                                  <w:vMerge/>
                                </w:tcPr>
                                <w:p w14:paraId="014B4319" w14:textId="77777777" w:rsidR="001973A2" w:rsidRDefault="001973A2" w:rsidP="00444CCD">
                                  <w:pPr>
                                    <w:pStyle w:val="Nidungvnbn"/>
                                    <w:ind w:firstLine="0"/>
                                    <w:jc w:val="left"/>
                                    <w:rPr>
                                      <w:b/>
                                    </w:rPr>
                                  </w:pPr>
                                </w:p>
                              </w:tc>
                              <w:tc>
                                <w:tcPr>
                                  <w:tcW w:w="2862" w:type="dxa"/>
                                  <w:vAlign w:val="bottom"/>
                                </w:tcPr>
                                <w:p w14:paraId="3F59D5D9" w14:textId="2AD0D5AB" w:rsidR="001973A2" w:rsidRDefault="001973A2" w:rsidP="00444CCD">
                                  <w:pPr>
                                    <w:pStyle w:val="Nidungvnbn"/>
                                    <w:ind w:firstLine="0"/>
                                    <w:jc w:val="left"/>
                                    <w:rPr>
                                      <w:b/>
                                    </w:rPr>
                                  </w:pPr>
                                  <w:r>
                                    <w:rPr>
                                      <w:color w:val="000000"/>
                                      <w:sz w:val="22"/>
                                      <w:szCs w:val="22"/>
                                    </w:rPr>
                                    <w:t>GunPointOldVersusYoung</w:t>
                                  </w:r>
                                </w:p>
                              </w:tc>
                              <w:tc>
                                <w:tcPr>
                                  <w:tcW w:w="912" w:type="dxa"/>
                                  <w:vAlign w:val="bottom"/>
                                </w:tcPr>
                                <w:p w14:paraId="746DAF69" w14:textId="5FC235EF" w:rsidR="001973A2" w:rsidRDefault="001973A2" w:rsidP="00444CCD">
                                  <w:pPr>
                                    <w:pStyle w:val="Nidungvnbn"/>
                                    <w:ind w:firstLine="0"/>
                                    <w:jc w:val="right"/>
                                  </w:pPr>
                                  <w:r>
                                    <w:rPr>
                                      <w:color w:val="000000"/>
                                      <w:sz w:val="22"/>
                                      <w:szCs w:val="22"/>
                                    </w:rPr>
                                    <w:t>0.9348</w:t>
                                  </w:r>
                                </w:p>
                              </w:tc>
                              <w:tc>
                                <w:tcPr>
                                  <w:tcW w:w="912" w:type="dxa"/>
                                  <w:vAlign w:val="bottom"/>
                                </w:tcPr>
                                <w:p w14:paraId="2EEF42AF" w14:textId="503C8F79" w:rsidR="001973A2" w:rsidRDefault="001973A2" w:rsidP="00444CCD">
                                  <w:pPr>
                                    <w:pStyle w:val="Nidungvnbn"/>
                                    <w:ind w:firstLine="0"/>
                                    <w:jc w:val="right"/>
                                  </w:pPr>
                                  <w:r>
                                    <w:rPr>
                                      <w:color w:val="000000"/>
                                      <w:sz w:val="22"/>
                                      <w:szCs w:val="22"/>
                                    </w:rPr>
                                    <w:t>0.9333</w:t>
                                  </w:r>
                                </w:p>
                              </w:tc>
                              <w:tc>
                                <w:tcPr>
                                  <w:tcW w:w="912" w:type="dxa"/>
                                  <w:vAlign w:val="bottom"/>
                                </w:tcPr>
                                <w:p w14:paraId="2BDE1103" w14:textId="75D36E02" w:rsidR="001973A2" w:rsidRDefault="001973A2" w:rsidP="00444CCD">
                                  <w:pPr>
                                    <w:pStyle w:val="Nidungvnbn"/>
                                    <w:ind w:firstLine="0"/>
                                    <w:jc w:val="right"/>
                                  </w:pPr>
                                  <w:r>
                                    <w:rPr>
                                      <w:color w:val="000000"/>
                                      <w:sz w:val="22"/>
                                      <w:szCs w:val="22"/>
                                    </w:rPr>
                                    <w:t>0.9321</w:t>
                                  </w:r>
                                </w:p>
                              </w:tc>
                              <w:tc>
                                <w:tcPr>
                                  <w:tcW w:w="1077" w:type="dxa"/>
                                  <w:vAlign w:val="bottom"/>
                                </w:tcPr>
                                <w:p w14:paraId="013F66FA" w14:textId="16BDC80A" w:rsidR="001973A2" w:rsidRDefault="001973A2" w:rsidP="00444CCD">
                                  <w:pPr>
                                    <w:pStyle w:val="Nidungvnbn"/>
                                    <w:ind w:firstLine="0"/>
                                    <w:jc w:val="right"/>
                                  </w:pPr>
                                  <w:r>
                                    <w:rPr>
                                      <w:color w:val="000000"/>
                                      <w:sz w:val="22"/>
                                      <w:szCs w:val="22"/>
                                    </w:rPr>
                                    <w:t>643.2</w:t>
                                  </w:r>
                                </w:p>
                              </w:tc>
                              <w:tc>
                                <w:tcPr>
                                  <w:tcW w:w="994" w:type="dxa"/>
                                  <w:vAlign w:val="bottom"/>
                                </w:tcPr>
                                <w:p w14:paraId="785E31D9" w14:textId="4FF765BD" w:rsidR="001973A2" w:rsidRDefault="001973A2" w:rsidP="00444CCD">
                                  <w:pPr>
                                    <w:pStyle w:val="Nidungvnbn"/>
                                    <w:ind w:firstLine="0"/>
                                    <w:jc w:val="right"/>
                                  </w:pPr>
                                  <w:r>
                                    <w:rPr>
                                      <w:color w:val="000000"/>
                                      <w:sz w:val="22"/>
                                      <w:szCs w:val="22"/>
                                    </w:rPr>
                                    <w:t>0.9206</w:t>
                                  </w:r>
                                </w:p>
                              </w:tc>
                              <w:tc>
                                <w:tcPr>
                                  <w:tcW w:w="994" w:type="dxa"/>
                                  <w:vAlign w:val="bottom"/>
                                </w:tcPr>
                                <w:p w14:paraId="50AB5867" w14:textId="6106D661" w:rsidR="001973A2" w:rsidRDefault="001973A2" w:rsidP="00444CCD">
                                  <w:pPr>
                                    <w:pStyle w:val="Nidungvnbn"/>
                                    <w:ind w:firstLine="0"/>
                                    <w:jc w:val="right"/>
                                  </w:pPr>
                                  <w:r>
                                    <w:rPr>
                                      <w:color w:val="000000"/>
                                      <w:sz w:val="22"/>
                                      <w:szCs w:val="22"/>
                                    </w:rPr>
                                    <w:t>0.9206</w:t>
                                  </w:r>
                                </w:p>
                              </w:tc>
                              <w:tc>
                                <w:tcPr>
                                  <w:tcW w:w="994" w:type="dxa"/>
                                  <w:vAlign w:val="bottom"/>
                                </w:tcPr>
                                <w:p w14:paraId="586B557D" w14:textId="5E5B3575" w:rsidR="001973A2" w:rsidRDefault="001973A2" w:rsidP="00444CCD">
                                  <w:pPr>
                                    <w:pStyle w:val="Nidungvnbn"/>
                                    <w:ind w:firstLine="0"/>
                                    <w:jc w:val="right"/>
                                  </w:pPr>
                                  <w:r>
                                    <w:rPr>
                                      <w:color w:val="000000"/>
                                      <w:sz w:val="22"/>
                                      <w:szCs w:val="22"/>
                                    </w:rPr>
                                    <w:t>0.9203</w:t>
                                  </w:r>
                                </w:p>
                              </w:tc>
                              <w:tc>
                                <w:tcPr>
                                  <w:tcW w:w="1143" w:type="dxa"/>
                                  <w:vAlign w:val="bottom"/>
                                </w:tcPr>
                                <w:p w14:paraId="28BB6FBB" w14:textId="6C1EAAC2" w:rsidR="001973A2" w:rsidRDefault="001973A2" w:rsidP="00444CCD">
                                  <w:pPr>
                                    <w:pStyle w:val="Nidungvnbn"/>
                                    <w:ind w:firstLine="0"/>
                                    <w:jc w:val="right"/>
                                  </w:pPr>
                                  <w:r>
                                    <w:rPr>
                                      <w:color w:val="000000"/>
                                      <w:sz w:val="22"/>
                                      <w:szCs w:val="22"/>
                                    </w:rPr>
                                    <w:t>409.4</w:t>
                                  </w:r>
                                </w:p>
                              </w:tc>
                            </w:tr>
                            <w:tr w:rsidR="001973A2" w14:paraId="5B57096C" w14:textId="77777777" w:rsidTr="00444CCD">
                              <w:trPr>
                                <w:trHeight w:val="379"/>
                              </w:trPr>
                              <w:tc>
                                <w:tcPr>
                                  <w:tcW w:w="895" w:type="dxa"/>
                                  <w:vMerge/>
                                </w:tcPr>
                                <w:p w14:paraId="6E094935" w14:textId="77777777" w:rsidR="001973A2" w:rsidRDefault="001973A2" w:rsidP="00444CCD">
                                  <w:pPr>
                                    <w:pStyle w:val="Nidungvnbn"/>
                                    <w:ind w:firstLine="0"/>
                                    <w:jc w:val="left"/>
                                    <w:rPr>
                                      <w:b/>
                                    </w:rPr>
                                  </w:pPr>
                                </w:p>
                              </w:tc>
                              <w:tc>
                                <w:tcPr>
                                  <w:tcW w:w="2862" w:type="dxa"/>
                                  <w:vAlign w:val="bottom"/>
                                </w:tcPr>
                                <w:p w14:paraId="754A67D8" w14:textId="3C10A05A" w:rsidR="001973A2" w:rsidRDefault="001973A2" w:rsidP="00444CCD">
                                  <w:pPr>
                                    <w:pStyle w:val="Nidungvnbn"/>
                                    <w:ind w:firstLine="0"/>
                                    <w:jc w:val="left"/>
                                    <w:rPr>
                                      <w:b/>
                                    </w:rPr>
                                  </w:pPr>
                                  <w:r>
                                    <w:rPr>
                                      <w:color w:val="000000"/>
                                      <w:sz w:val="22"/>
                                      <w:szCs w:val="22"/>
                                    </w:rPr>
                                    <w:t>Ham</w:t>
                                  </w:r>
                                </w:p>
                              </w:tc>
                              <w:tc>
                                <w:tcPr>
                                  <w:tcW w:w="912" w:type="dxa"/>
                                  <w:vAlign w:val="bottom"/>
                                </w:tcPr>
                                <w:p w14:paraId="427EB165" w14:textId="297F3025" w:rsidR="001973A2" w:rsidRDefault="001973A2" w:rsidP="00444CCD">
                                  <w:pPr>
                                    <w:pStyle w:val="Nidungvnbn"/>
                                    <w:ind w:firstLine="0"/>
                                    <w:jc w:val="right"/>
                                  </w:pPr>
                                  <w:r>
                                    <w:rPr>
                                      <w:color w:val="000000"/>
                                      <w:sz w:val="22"/>
                                      <w:szCs w:val="22"/>
                                    </w:rPr>
                                    <w:t>0.7152</w:t>
                                  </w:r>
                                </w:p>
                              </w:tc>
                              <w:tc>
                                <w:tcPr>
                                  <w:tcW w:w="912" w:type="dxa"/>
                                  <w:vAlign w:val="bottom"/>
                                </w:tcPr>
                                <w:p w14:paraId="11684723" w14:textId="7439BD8B" w:rsidR="001973A2" w:rsidRDefault="001973A2" w:rsidP="00444CCD">
                                  <w:pPr>
                                    <w:pStyle w:val="Nidungvnbn"/>
                                    <w:ind w:firstLine="0"/>
                                    <w:jc w:val="right"/>
                                  </w:pPr>
                                  <w:r>
                                    <w:rPr>
                                      <w:color w:val="000000"/>
                                      <w:sz w:val="22"/>
                                      <w:szCs w:val="22"/>
                                    </w:rPr>
                                    <w:t>0.7143</w:t>
                                  </w:r>
                                </w:p>
                              </w:tc>
                              <w:tc>
                                <w:tcPr>
                                  <w:tcW w:w="912" w:type="dxa"/>
                                  <w:vAlign w:val="bottom"/>
                                </w:tcPr>
                                <w:p w14:paraId="687DBC37" w14:textId="61BC62B4" w:rsidR="001973A2" w:rsidRDefault="001973A2" w:rsidP="00444CCD">
                                  <w:pPr>
                                    <w:pStyle w:val="Nidungvnbn"/>
                                    <w:ind w:firstLine="0"/>
                                    <w:jc w:val="right"/>
                                  </w:pPr>
                                  <w:r>
                                    <w:rPr>
                                      <w:color w:val="000000"/>
                                      <w:sz w:val="22"/>
                                      <w:szCs w:val="22"/>
                                    </w:rPr>
                                    <w:t>0.713</w:t>
                                  </w:r>
                                </w:p>
                              </w:tc>
                              <w:tc>
                                <w:tcPr>
                                  <w:tcW w:w="1077" w:type="dxa"/>
                                  <w:vAlign w:val="bottom"/>
                                </w:tcPr>
                                <w:p w14:paraId="3AAA7428" w14:textId="56102955" w:rsidR="001973A2" w:rsidRDefault="001973A2" w:rsidP="00444CCD">
                                  <w:pPr>
                                    <w:pStyle w:val="Nidungvnbn"/>
                                    <w:ind w:firstLine="0"/>
                                    <w:jc w:val="right"/>
                                  </w:pPr>
                                  <w:r>
                                    <w:rPr>
                                      <w:color w:val="000000"/>
                                      <w:sz w:val="22"/>
                                      <w:szCs w:val="22"/>
                                    </w:rPr>
                                    <w:t>315.4</w:t>
                                  </w:r>
                                </w:p>
                              </w:tc>
                              <w:tc>
                                <w:tcPr>
                                  <w:tcW w:w="994" w:type="dxa"/>
                                  <w:vAlign w:val="bottom"/>
                                </w:tcPr>
                                <w:p w14:paraId="3836E4C5" w14:textId="6F89CBD6" w:rsidR="001973A2" w:rsidRDefault="001973A2" w:rsidP="00444CCD">
                                  <w:pPr>
                                    <w:pStyle w:val="Nidungvnbn"/>
                                    <w:ind w:firstLine="0"/>
                                    <w:jc w:val="right"/>
                                  </w:pPr>
                                  <w:r>
                                    <w:rPr>
                                      <w:color w:val="000000"/>
                                      <w:sz w:val="22"/>
                                      <w:szCs w:val="22"/>
                                    </w:rPr>
                                    <w:t>0.7152</w:t>
                                  </w:r>
                                </w:p>
                              </w:tc>
                              <w:tc>
                                <w:tcPr>
                                  <w:tcW w:w="994" w:type="dxa"/>
                                  <w:vAlign w:val="bottom"/>
                                </w:tcPr>
                                <w:p w14:paraId="2CF322EC" w14:textId="145DB839" w:rsidR="001973A2" w:rsidRDefault="001973A2" w:rsidP="00444CCD">
                                  <w:pPr>
                                    <w:pStyle w:val="Nidungvnbn"/>
                                    <w:ind w:firstLine="0"/>
                                    <w:jc w:val="right"/>
                                  </w:pPr>
                                  <w:r>
                                    <w:rPr>
                                      <w:color w:val="000000"/>
                                      <w:sz w:val="22"/>
                                      <w:szCs w:val="22"/>
                                    </w:rPr>
                                    <w:t>0.7143</w:t>
                                  </w:r>
                                </w:p>
                              </w:tc>
                              <w:tc>
                                <w:tcPr>
                                  <w:tcW w:w="994" w:type="dxa"/>
                                  <w:vAlign w:val="bottom"/>
                                </w:tcPr>
                                <w:p w14:paraId="068F8AE9" w14:textId="6A711056" w:rsidR="001973A2" w:rsidRDefault="001973A2" w:rsidP="00444CCD">
                                  <w:pPr>
                                    <w:pStyle w:val="Nidungvnbn"/>
                                    <w:ind w:firstLine="0"/>
                                    <w:jc w:val="right"/>
                                  </w:pPr>
                                  <w:r>
                                    <w:rPr>
                                      <w:color w:val="000000"/>
                                      <w:sz w:val="22"/>
                                      <w:szCs w:val="22"/>
                                    </w:rPr>
                                    <w:t>0.713</w:t>
                                  </w:r>
                                </w:p>
                              </w:tc>
                              <w:tc>
                                <w:tcPr>
                                  <w:tcW w:w="1143" w:type="dxa"/>
                                  <w:vAlign w:val="bottom"/>
                                </w:tcPr>
                                <w:p w14:paraId="4BD0B195" w14:textId="0E8CA4D6" w:rsidR="001973A2" w:rsidRDefault="001973A2" w:rsidP="00444CCD">
                                  <w:pPr>
                                    <w:pStyle w:val="Nidungvnbn"/>
                                    <w:ind w:firstLine="0"/>
                                    <w:jc w:val="right"/>
                                  </w:pPr>
                                  <w:r>
                                    <w:rPr>
                                      <w:color w:val="000000"/>
                                      <w:sz w:val="22"/>
                                      <w:szCs w:val="22"/>
                                    </w:rPr>
                                    <w:t>317.8</w:t>
                                  </w:r>
                                </w:p>
                              </w:tc>
                            </w:tr>
                            <w:tr w:rsidR="001973A2" w14:paraId="17F81B0A" w14:textId="77777777" w:rsidTr="00444CCD">
                              <w:trPr>
                                <w:trHeight w:val="379"/>
                              </w:trPr>
                              <w:tc>
                                <w:tcPr>
                                  <w:tcW w:w="895" w:type="dxa"/>
                                  <w:vMerge/>
                                </w:tcPr>
                                <w:p w14:paraId="35116CDF" w14:textId="77777777" w:rsidR="001973A2" w:rsidRDefault="001973A2" w:rsidP="00444CCD">
                                  <w:pPr>
                                    <w:pStyle w:val="Nidungvnbn"/>
                                    <w:ind w:firstLine="0"/>
                                    <w:jc w:val="left"/>
                                    <w:rPr>
                                      <w:b/>
                                    </w:rPr>
                                  </w:pPr>
                                </w:p>
                              </w:tc>
                              <w:tc>
                                <w:tcPr>
                                  <w:tcW w:w="2862" w:type="dxa"/>
                                  <w:vAlign w:val="bottom"/>
                                </w:tcPr>
                                <w:p w14:paraId="788A6B6B" w14:textId="56B2FEC4" w:rsidR="001973A2" w:rsidRDefault="001973A2" w:rsidP="00444CCD">
                                  <w:pPr>
                                    <w:pStyle w:val="Nidungvnbn"/>
                                    <w:ind w:firstLine="0"/>
                                    <w:jc w:val="left"/>
                                    <w:rPr>
                                      <w:b/>
                                    </w:rPr>
                                  </w:pPr>
                                  <w:r>
                                    <w:rPr>
                                      <w:color w:val="000000"/>
                                      <w:sz w:val="22"/>
                                      <w:szCs w:val="22"/>
                                    </w:rPr>
                                    <w:t>HandOutlines</w:t>
                                  </w:r>
                                </w:p>
                              </w:tc>
                              <w:tc>
                                <w:tcPr>
                                  <w:tcW w:w="912" w:type="dxa"/>
                                  <w:vAlign w:val="bottom"/>
                                </w:tcPr>
                                <w:p w14:paraId="7147E1DA" w14:textId="79D6248D" w:rsidR="001973A2" w:rsidRDefault="001973A2" w:rsidP="00444CCD">
                                  <w:pPr>
                                    <w:pStyle w:val="Nidungvnbn"/>
                                    <w:ind w:firstLine="0"/>
                                    <w:jc w:val="right"/>
                                  </w:pPr>
                                  <w:r>
                                    <w:rPr>
                                      <w:color w:val="000000"/>
                                      <w:sz w:val="22"/>
                                      <w:szCs w:val="22"/>
                                    </w:rPr>
                                    <w:t>0.9142</w:t>
                                  </w:r>
                                </w:p>
                              </w:tc>
                              <w:tc>
                                <w:tcPr>
                                  <w:tcW w:w="912" w:type="dxa"/>
                                  <w:vAlign w:val="bottom"/>
                                </w:tcPr>
                                <w:p w14:paraId="6DB05D4E" w14:textId="22EEE17D" w:rsidR="001973A2" w:rsidRDefault="001973A2" w:rsidP="00444CCD">
                                  <w:pPr>
                                    <w:pStyle w:val="Nidungvnbn"/>
                                    <w:ind w:firstLine="0"/>
                                    <w:jc w:val="right"/>
                                  </w:pPr>
                                  <w:r>
                                    <w:rPr>
                                      <w:color w:val="000000"/>
                                      <w:sz w:val="22"/>
                                      <w:szCs w:val="22"/>
                                    </w:rPr>
                                    <w:t>0.9081</w:t>
                                  </w:r>
                                </w:p>
                              </w:tc>
                              <w:tc>
                                <w:tcPr>
                                  <w:tcW w:w="912" w:type="dxa"/>
                                  <w:vAlign w:val="bottom"/>
                                </w:tcPr>
                                <w:p w14:paraId="21F875F2" w14:textId="4DFA5730" w:rsidR="001973A2" w:rsidRDefault="001973A2" w:rsidP="00444CCD">
                                  <w:pPr>
                                    <w:pStyle w:val="Nidungvnbn"/>
                                    <w:ind w:firstLine="0"/>
                                    <w:jc w:val="right"/>
                                  </w:pPr>
                                  <w:r>
                                    <w:rPr>
                                      <w:color w:val="000000"/>
                                      <w:sz w:val="22"/>
                                      <w:szCs w:val="22"/>
                                    </w:rPr>
                                    <w:t>0.8854</w:t>
                                  </w:r>
                                </w:p>
                              </w:tc>
                              <w:tc>
                                <w:tcPr>
                                  <w:tcW w:w="1077" w:type="dxa"/>
                                  <w:vAlign w:val="bottom"/>
                                </w:tcPr>
                                <w:p w14:paraId="53D17B16" w14:textId="62DB8028" w:rsidR="001973A2" w:rsidRDefault="001973A2" w:rsidP="00444CCD">
                                  <w:pPr>
                                    <w:pStyle w:val="Nidungvnbn"/>
                                    <w:ind w:firstLine="0"/>
                                    <w:jc w:val="right"/>
                                  </w:pPr>
                                  <w:r>
                                    <w:rPr>
                                      <w:color w:val="000000"/>
                                      <w:sz w:val="22"/>
                                      <w:szCs w:val="22"/>
                                    </w:rPr>
                                    <w:t>2581.8</w:t>
                                  </w:r>
                                </w:p>
                              </w:tc>
                              <w:tc>
                                <w:tcPr>
                                  <w:tcW w:w="994" w:type="dxa"/>
                                  <w:vAlign w:val="bottom"/>
                                </w:tcPr>
                                <w:p w14:paraId="266BE159" w14:textId="449C674E" w:rsidR="001973A2" w:rsidRDefault="001973A2" w:rsidP="00444CCD">
                                  <w:pPr>
                                    <w:pStyle w:val="Nidungvnbn"/>
                                    <w:ind w:firstLine="0"/>
                                    <w:jc w:val="right"/>
                                  </w:pPr>
                                  <w:r>
                                    <w:rPr>
                                      <w:color w:val="000000"/>
                                      <w:sz w:val="22"/>
                                      <w:szCs w:val="22"/>
                                    </w:rPr>
                                    <w:t>0.9262</w:t>
                                  </w:r>
                                </w:p>
                              </w:tc>
                              <w:tc>
                                <w:tcPr>
                                  <w:tcW w:w="994" w:type="dxa"/>
                                  <w:vAlign w:val="bottom"/>
                                </w:tcPr>
                                <w:p w14:paraId="13B0CB75" w14:textId="3F33F2B4" w:rsidR="001973A2" w:rsidRDefault="001973A2" w:rsidP="00444CCD">
                                  <w:pPr>
                                    <w:pStyle w:val="Nidungvnbn"/>
                                    <w:ind w:firstLine="0"/>
                                    <w:jc w:val="right"/>
                                  </w:pPr>
                                  <w:r>
                                    <w:rPr>
                                      <w:color w:val="000000"/>
                                      <w:sz w:val="22"/>
                                      <w:szCs w:val="22"/>
                                    </w:rPr>
                                    <w:t>0.9297</w:t>
                                  </w:r>
                                </w:p>
                              </w:tc>
                              <w:tc>
                                <w:tcPr>
                                  <w:tcW w:w="994" w:type="dxa"/>
                                  <w:vAlign w:val="bottom"/>
                                </w:tcPr>
                                <w:p w14:paraId="0079FCDB" w14:textId="46F2B54A" w:rsidR="001973A2" w:rsidRDefault="001973A2" w:rsidP="00444CCD">
                                  <w:pPr>
                                    <w:pStyle w:val="Nidungvnbn"/>
                                    <w:ind w:firstLine="0"/>
                                    <w:jc w:val="right"/>
                                  </w:pPr>
                                  <w:r>
                                    <w:rPr>
                                      <w:color w:val="000000"/>
                                      <w:sz w:val="22"/>
                                      <w:szCs w:val="22"/>
                                    </w:rPr>
                                    <w:t>0.9204</w:t>
                                  </w:r>
                                </w:p>
                              </w:tc>
                              <w:tc>
                                <w:tcPr>
                                  <w:tcW w:w="1143" w:type="dxa"/>
                                  <w:vAlign w:val="bottom"/>
                                </w:tcPr>
                                <w:p w14:paraId="62E61D9F" w14:textId="68219FD0" w:rsidR="001973A2" w:rsidRDefault="001973A2" w:rsidP="00444CCD">
                                  <w:pPr>
                                    <w:pStyle w:val="Nidungvnbn"/>
                                    <w:ind w:firstLine="0"/>
                                    <w:jc w:val="right"/>
                                  </w:pPr>
                                  <w:r>
                                    <w:rPr>
                                      <w:color w:val="000000"/>
                                      <w:sz w:val="22"/>
                                      <w:szCs w:val="22"/>
                                    </w:rPr>
                                    <w:t>933.4</w:t>
                                  </w:r>
                                </w:p>
                              </w:tc>
                            </w:tr>
                            <w:tr w:rsidR="001973A2" w14:paraId="67EB8CBE" w14:textId="77777777" w:rsidTr="00444CCD">
                              <w:trPr>
                                <w:trHeight w:val="379"/>
                              </w:trPr>
                              <w:tc>
                                <w:tcPr>
                                  <w:tcW w:w="895" w:type="dxa"/>
                                  <w:vMerge/>
                                </w:tcPr>
                                <w:p w14:paraId="2432070E" w14:textId="77777777" w:rsidR="001973A2" w:rsidRDefault="001973A2" w:rsidP="00444CCD">
                                  <w:pPr>
                                    <w:pStyle w:val="Nidungvnbn"/>
                                    <w:ind w:firstLine="0"/>
                                    <w:jc w:val="left"/>
                                    <w:rPr>
                                      <w:b/>
                                    </w:rPr>
                                  </w:pPr>
                                </w:p>
                              </w:tc>
                              <w:tc>
                                <w:tcPr>
                                  <w:tcW w:w="2862" w:type="dxa"/>
                                  <w:vAlign w:val="bottom"/>
                                </w:tcPr>
                                <w:p w14:paraId="2E45754F" w14:textId="6CA97A57" w:rsidR="001973A2" w:rsidRDefault="001973A2" w:rsidP="00444CCD">
                                  <w:pPr>
                                    <w:pStyle w:val="Nidungvnbn"/>
                                    <w:ind w:firstLine="0"/>
                                    <w:jc w:val="left"/>
                                    <w:rPr>
                                      <w:b/>
                                    </w:rPr>
                                  </w:pPr>
                                  <w:r>
                                    <w:rPr>
                                      <w:color w:val="000000"/>
                                      <w:sz w:val="22"/>
                                      <w:szCs w:val="22"/>
                                    </w:rPr>
                                    <w:t>Haptics</w:t>
                                  </w:r>
                                </w:p>
                              </w:tc>
                              <w:tc>
                                <w:tcPr>
                                  <w:tcW w:w="912" w:type="dxa"/>
                                  <w:vAlign w:val="bottom"/>
                                </w:tcPr>
                                <w:p w14:paraId="39B22DA5" w14:textId="44A46232" w:rsidR="001973A2" w:rsidRDefault="001973A2" w:rsidP="00444CCD">
                                  <w:pPr>
                                    <w:pStyle w:val="Nidungvnbn"/>
                                    <w:ind w:firstLine="0"/>
                                    <w:jc w:val="right"/>
                                  </w:pPr>
                                  <w:r>
                                    <w:rPr>
                                      <w:color w:val="000000"/>
                                      <w:sz w:val="22"/>
                                      <w:szCs w:val="22"/>
                                    </w:rPr>
                                    <w:t>0.4226</w:t>
                                  </w:r>
                                </w:p>
                              </w:tc>
                              <w:tc>
                                <w:tcPr>
                                  <w:tcW w:w="912" w:type="dxa"/>
                                  <w:vAlign w:val="bottom"/>
                                </w:tcPr>
                                <w:p w14:paraId="038DD389" w14:textId="5320223D" w:rsidR="001973A2" w:rsidRDefault="001973A2" w:rsidP="00444CCD">
                                  <w:pPr>
                                    <w:pStyle w:val="Nidungvnbn"/>
                                    <w:ind w:firstLine="0"/>
                                    <w:jc w:val="right"/>
                                  </w:pPr>
                                  <w:r>
                                    <w:rPr>
                                      <w:color w:val="000000"/>
                                      <w:sz w:val="22"/>
                                      <w:szCs w:val="22"/>
                                    </w:rPr>
                                    <w:t>0.4318</w:t>
                                  </w:r>
                                </w:p>
                              </w:tc>
                              <w:tc>
                                <w:tcPr>
                                  <w:tcW w:w="912" w:type="dxa"/>
                                  <w:vAlign w:val="bottom"/>
                                </w:tcPr>
                                <w:p w14:paraId="72F8D1E8" w14:textId="0F919B01" w:rsidR="001973A2" w:rsidRDefault="001973A2" w:rsidP="00444CCD">
                                  <w:pPr>
                                    <w:pStyle w:val="Nidungvnbn"/>
                                    <w:ind w:firstLine="0"/>
                                    <w:jc w:val="right"/>
                                  </w:pPr>
                                  <w:r>
                                    <w:rPr>
                                      <w:color w:val="000000"/>
                                      <w:sz w:val="22"/>
                                      <w:szCs w:val="22"/>
                                    </w:rPr>
                                    <w:t>0.4318</w:t>
                                  </w:r>
                                </w:p>
                              </w:tc>
                              <w:tc>
                                <w:tcPr>
                                  <w:tcW w:w="1077" w:type="dxa"/>
                                  <w:vAlign w:val="bottom"/>
                                </w:tcPr>
                                <w:p w14:paraId="4E99B8C0" w14:textId="3702F86E" w:rsidR="001973A2" w:rsidRDefault="001973A2" w:rsidP="00444CCD">
                                  <w:pPr>
                                    <w:pStyle w:val="Nidungvnbn"/>
                                    <w:ind w:firstLine="0"/>
                                    <w:jc w:val="right"/>
                                  </w:pPr>
                                  <w:r>
                                    <w:rPr>
                                      <w:color w:val="000000"/>
                                      <w:sz w:val="22"/>
                                      <w:szCs w:val="22"/>
                                    </w:rPr>
                                    <w:t>625.2</w:t>
                                  </w:r>
                                </w:p>
                              </w:tc>
                              <w:tc>
                                <w:tcPr>
                                  <w:tcW w:w="994" w:type="dxa"/>
                                  <w:vAlign w:val="bottom"/>
                                </w:tcPr>
                                <w:p w14:paraId="7A51872C" w14:textId="6CFCD6C9" w:rsidR="001973A2" w:rsidRDefault="001973A2" w:rsidP="00444CCD">
                                  <w:pPr>
                                    <w:pStyle w:val="Nidungvnbn"/>
                                    <w:ind w:firstLine="0"/>
                                    <w:jc w:val="right"/>
                                  </w:pPr>
                                  <w:r>
                                    <w:rPr>
                                      <w:color w:val="000000"/>
                                      <w:sz w:val="22"/>
                                      <w:szCs w:val="22"/>
                                    </w:rPr>
                                    <w:t>0.435</w:t>
                                  </w:r>
                                </w:p>
                              </w:tc>
                              <w:tc>
                                <w:tcPr>
                                  <w:tcW w:w="994" w:type="dxa"/>
                                  <w:vAlign w:val="bottom"/>
                                </w:tcPr>
                                <w:p w14:paraId="24BB92A1" w14:textId="3AC8D043" w:rsidR="001973A2" w:rsidRDefault="001973A2" w:rsidP="00444CCD">
                                  <w:pPr>
                                    <w:pStyle w:val="Nidungvnbn"/>
                                    <w:ind w:firstLine="0"/>
                                    <w:jc w:val="right"/>
                                  </w:pPr>
                                  <w:r>
                                    <w:rPr>
                                      <w:color w:val="000000"/>
                                      <w:sz w:val="22"/>
                                      <w:szCs w:val="22"/>
                                    </w:rPr>
                                    <w:t>0.4545</w:t>
                                  </w:r>
                                </w:p>
                              </w:tc>
                              <w:tc>
                                <w:tcPr>
                                  <w:tcW w:w="994" w:type="dxa"/>
                                  <w:vAlign w:val="bottom"/>
                                </w:tcPr>
                                <w:p w14:paraId="4AF4F6D7" w14:textId="44EA5BE7" w:rsidR="001973A2" w:rsidRDefault="001973A2" w:rsidP="00444CCD">
                                  <w:pPr>
                                    <w:pStyle w:val="Nidungvnbn"/>
                                    <w:ind w:firstLine="0"/>
                                    <w:jc w:val="right"/>
                                  </w:pPr>
                                  <w:r>
                                    <w:rPr>
                                      <w:color w:val="000000"/>
                                      <w:sz w:val="22"/>
                                      <w:szCs w:val="22"/>
                                    </w:rPr>
                                    <w:t>0.4541</w:t>
                                  </w:r>
                                </w:p>
                              </w:tc>
                              <w:tc>
                                <w:tcPr>
                                  <w:tcW w:w="1143" w:type="dxa"/>
                                  <w:vAlign w:val="bottom"/>
                                </w:tcPr>
                                <w:p w14:paraId="32AE7378" w14:textId="6DD48448" w:rsidR="001973A2" w:rsidRDefault="001973A2" w:rsidP="00444CCD">
                                  <w:pPr>
                                    <w:pStyle w:val="Nidungvnbn"/>
                                    <w:ind w:firstLine="0"/>
                                    <w:jc w:val="right"/>
                                  </w:pPr>
                                  <w:r>
                                    <w:rPr>
                                      <w:color w:val="000000"/>
                                      <w:sz w:val="22"/>
                                      <w:szCs w:val="22"/>
                                    </w:rPr>
                                    <w:t>395.7</w:t>
                                  </w:r>
                                </w:p>
                              </w:tc>
                            </w:tr>
                            <w:tr w:rsidR="001973A2" w14:paraId="19F959FB" w14:textId="77777777" w:rsidTr="00444CCD">
                              <w:trPr>
                                <w:trHeight w:val="379"/>
                              </w:trPr>
                              <w:tc>
                                <w:tcPr>
                                  <w:tcW w:w="895" w:type="dxa"/>
                                  <w:vMerge/>
                                </w:tcPr>
                                <w:p w14:paraId="528334DB" w14:textId="77777777" w:rsidR="001973A2" w:rsidRDefault="001973A2" w:rsidP="00444CCD">
                                  <w:pPr>
                                    <w:pStyle w:val="Nidungvnbn"/>
                                    <w:ind w:firstLine="0"/>
                                    <w:jc w:val="left"/>
                                    <w:rPr>
                                      <w:b/>
                                    </w:rPr>
                                  </w:pPr>
                                </w:p>
                              </w:tc>
                              <w:tc>
                                <w:tcPr>
                                  <w:tcW w:w="2862" w:type="dxa"/>
                                  <w:vAlign w:val="bottom"/>
                                </w:tcPr>
                                <w:p w14:paraId="0E8F9B9D" w14:textId="397C678B" w:rsidR="001973A2" w:rsidRDefault="001973A2" w:rsidP="00444CCD">
                                  <w:pPr>
                                    <w:pStyle w:val="Nidungvnbn"/>
                                    <w:ind w:firstLine="0"/>
                                    <w:jc w:val="left"/>
                                    <w:rPr>
                                      <w:b/>
                                    </w:rPr>
                                  </w:pPr>
                                  <w:r>
                                    <w:rPr>
                                      <w:color w:val="000000"/>
                                      <w:sz w:val="22"/>
                                      <w:szCs w:val="22"/>
                                    </w:rPr>
                                    <w:t>Herring</w:t>
                                  </w:r>
                                </w:p>
                              </w:tc>
                              <w:tc>
                                <w:tcPr>
                                  <w:tcW w:w="912" w:type="dxa"/>
                                  <w:vAlign w:val="bottom"/>
                                </w:tcPr>
                                <w:p w14:paraId="365198A6" w14:textId="47D0E1B6" w:rsidR="001973A2" w:rsidRDefault="001973A2" w:rsidP="00444CCD">
                                  <w:pPr>
                                    <w:pStyle w:val="Nidungvnbn"/>
                                    <w:ind w:firstLine="0"/>
                                    <w:jc w:val="right"/>
                                  </w:pPr>
                                  <w:r>
                                    <w:rPr>
                                      <w:color w:val="000000"/>
                                      <w:sz w:val="22"/>
                                      <w:szCs w:val="22"/>
                                    </w:rPr>
                                    <w:t>0.4591</w:t>
                                  </w:r>
                                </w:p>
                              </w:tc>
                              <w:tc>
                                <w:tcPr>
                                  <w:tcW w:w="912" w:type="dxa"/>
                                  <w:vAlign w:val="bottom"/>
                                </w:tcPr>
                                <w:p w14:paraId="7359DE23" w14:textId="641804B6" w:rsidR="001973A2" w:rsidRDefault="001973A2" w:rsidP="00444CCD">
                                  <w:pPr>
                                    <w:pStyle w:val="Nidungvnbn"/>
                                    <w:ind w:firstLine="0"/>
                                    <w:jc w:val="right"/>
                                  </w:pPr>
                                  <w:r>
                                    <w:rPr>
                                      <w:color w:val="000000"/>
                                      <w:sz w:val="22"/>
                                      <w:szCs w:val="22"/>
                                    </w:rPr>
                                    <w:t>0.5</w:t>
                                  </w:r>
                                </w:p>
                              </w:tc>
                              <w:tc>
                                <w:tcPr>
                                  <w:tcW w:w="912" w:type="dxa"/>
                                  <w:vAlign w:val="bottom"/>
                                </w:tcPr>
                                <w:p w14:paraId="59ABC9A4" w14:textId="3CF41B3E" w:rsidR="001973A2" w:rsidRDefault="001973A2" w:rsidP="00444CCD">
                                  <w:pPr>
                                    <w:pStyle w:val="Nidungvnbn"/>
                                    <w:ind w:firstLine="0"/>
                                    <w:jc w:val="right"/>
                                  </w:pPr>
                                  <w:r>
                                    <w:rPr>
                                      <w:color w:val="000000"/>
                                      <w:sz w:val="22"/>
                                      <w:szCs w:val="22"/>
                                    </w:rPr>
                                    <w:t>0.4636</w:t>
                                  </w:r>
                                </w:p>
                              </w:tc>
                              <w:tc>
                                <w:tcPr>
                                  <w:tcW w:w="1077" w:type="dxa"/>
                                  <w:vAlign w:val="bottom"/>
                                </w:tcPr>
                                <w:p w14:paraId="2E638C32" w14:textId="742D076B" w:rsidR="001973A2" w:rsidRDefault="001973A2" w:rsidP="00444CCD">
                                  <w:pPr>
                                    <w:pStyle w:val="Nidungvnbn"/>
                                    <w:ind w:firstLine="0"/>
                                    <w:jc w:val="right"/>
                                  </w:pPr>
                                  <w:r>
                                    <w:rPr>
                                      <w:color w:val="000000"/>
                                      <w:sz w:val="22"/>
                                      <w:szCs w:val="22"/>
                                    </w:rPr>
                                    <w:t>317.1</w:t>
                                  </w:r>
                                </w:p>
                              </w:tc>
                              <w:tc>
                                <w:tcPr>
                                  <w:tcW w:w="994" w:type="dxa"/>
                                  <w:vAlign w:val="bottom"/>
                                </w:tcPr>
                                <w:p w14:paraId="3C06180E" w14:textId="0CE3B66B" w:rsidR="001973A2" w:rsidRDefault="001973A2" w:rsidP="00444CCD">
                                  <w:pPr>
                                    <w:pStyle w:val="Nidungvnbn"/>
                                    <w:ind w:firstLine="0"/>
                                    <w:jc w:val="right"/>
                                  </w:pPr>
                                  <w:r>
                                    <w:rPr>
                                      <w:color w:val="000000"/>
                                      <w:sz w:val="22"/>
                                      <w:szCs w:val="22"/>
                                    </w:rPr>
                                    <w:t>0.625</w:t>
                                  </w:r>
                                </w:p>
                              </w:tc>
                              <w:tc>
                                <w:tcPr>
                                  <w:tcW w:w="994" w:type="dxa"/>
                                  <w:vAlign w:val="bottom"/>
                                </w:tcPr>
                                <w:p w14:paraId="50D5AC46" w14:textId="16D9EEE1" w:rsidR="001973A2" w:rsidRDefault="001973A2" w:rsidP="00444CCD">
                                  <w:pPr>
                                    <w:pStyle w:val="Nidungvnbn"/>
                                    <w:ind w:firstLine="0"/>
                                    <w:jc w:val="right"/>
                                  </w:pPr>
                                  <w:r>
                                    <w:rPr>
                                      <w:color w:val="000000"/>
                                      <w:sz w:val="22"/>
                                      <w:szCs w:val="22"/>
                                    </w:rPr>
                                    <w:t>0.5938</w:t>
                                  </w:r>
                                </w:p>
                              </w:tc>
                              <w:tc>
                                <w:tcPr>
                                  <w:tcW w:w="994" w:type="dxa"/>
                                  <w:vAlign w:val="bottom"/>
                                </w:tcPr>
                                <w:p w14:paraId="303ED571" w14:textId="41ADF692" w:rsidR="001973A2" w:rsidRDefault="001973A2" w:rsidP="00444CCD">
                                  <w:pPr>
                                    <w:pStyle w:val="Nidungvnbn"/>
                                    <w:ind w:firstLine="0"/>
                                    <w:jc w:val="right"/>
                                  </w:pPr>
                                  <w:r>
                                    <w:rPr>
                                      <w:color w:val="000000"/>
                                      <w:sz w:val="22"/>
                                      <w:szCs w:val="22"/>
                                    </w:rPr>
                                    <w:t>0.6215</w:t>
                                  </w:r>
                                </w:p>
                              </w:tc>
                              <w:tc>
                                <w:tcPr>
                                  <w:tcW w:w="1143" w:type="dxa"/>
                                  <w:vAlign w:val="bottom"/>
                                </w:tcPr>
                                <w:p w14:paraId="758F2BFC" w14:textId="49D907CB" w:rsidR="001973A2" w:rsidRDefault="001973A2" w:rsidP="00444CCD">
                                  <w:pPr>
                                    <w:pStyle w:val="Nidungvnbn"/>
                                    <w:ind w:firstLine="0"/>
                                    <w:jc w:val="right"/>
                                  </w:pPr>
                                  <w:r>
                                    <w:rPr>
                                      <w:color w:val="000000"/>
                                      <w:sz w:val="22"/>
                                      <w:szCs w:val="22"/>
                                    </w:rPr>
                                    <w:t>307.5</w:t>
                                  </w:r>
                                </w:p>
                              </w:tc>
                            </w:tr>
                            <w:tr w:rsidR="001973A2" w14:paraId="0F020014" w14:textId="77777777" w:rsidTr="00444CCD">
                              <w:trPr>
                                <w:trHeight w:val="379"/>
                              </w:trPr>
                              <w:tc>
                                <w:tcPr>
                                  <w:tcW w:w="895" w:type="dxa"/>
                                  <w:vMerge/>
                                </w:tcPr>
                                <w:p w14:paraId="0DFDB27A" w14:textId="77777777" w:rsidR="001973A2" w:rsidRDefault="001973A2" w:rsidP="00444CCD">
                                  <w:pPr>
                                    <w:pStyle w:val="Nidungvnbn"/>
                                    <w:ind w:firstLine="0"/>
                                    <w:jc w:val="left"/>
                                    <w:rPr>
                                      <w:b/>
                                    </w:rPr>
                                  </w:pPr>
                                </w:p>
                              </w:tc>
                              <w:tc>
                                <w:tcPr>
                                  <w:tcW w:w="2862" w:type="dxa"/>
                                  <w:vAlign w:val="bottom"/>
                                </w:tcPr>
                                <w:p w14:paraId="58B49FF3" w14:textId="733AE5DA" w:rsidR="001973A2" w:rsidRDefault="001973A2" w:rsidP="00444CCD">
                                  <w:pPr>
                                    <w:pStyle w:val="Nidungvnbn"/>
                                    <w:ind w:firstLine="0"/>
                                    <w:jc w:val="left"/>
                                    <w:rPr>
                                      <w:b/>
                                    </w:rPr>
                                  </w:pPr>
                                  <w:r>
                                    <w:rPr>
                                      <w:color w:val="000000"/>
                                      <w:sz w:val="22"/>
                                      <w:szCs w:val="22"/>
                                    </w:rPr>
                                    <w:t>HouseTwenty</w:t>
                                  </w:r>
                                </w:p>
                              </w:tc>
                              <w:tc>
                                <w:tcPr>
                                  <w:tcW w:w="912" w:type="dxa"/>
                                  <w:vAlign w:val="bottom"/>
                                </w:tcPr>
                                <w:p w14:paraId="24691EDF" w14:textId="10A08F99" w:rsidR="001973A2" w:rsidRDefault="001973A2" w:rsidP="00444CCD">
                                  <w:pPr>
                                    <w:pStyle w:val="Nidungvnbn"/>
                                    <w:ind w:firstLine="0"/>
                                    <w:jc w:val="right"/>
                                  </w:pPr>
                                  <w:r>
                                    <w:rPr>
                                      <w:color w:val="000000"/>
                                      <w:sz w:val="22"/>
                                      <w:szCs w:val="22"/>
                                    </w:rPr>
                                    <w:t>0.7365</w:t>
                                  </w:r>
                                </w:p>
                              </w:tc>
                              <w:tc>
                                <w:tcPr>
                                  <w:tcW w:w="912" w:type="dxa"/>
                                  <w:vAlign w:val="bottom"/>
                                </w:tcPr>
                                <w:p w14:paraId="6FD21292" w14:textId="0C4455B3" w:rsidR="001973A2" w:rsidRDefault="001973A2" w:rsidP="00444CCD">
                                  <w:pPr>
                                    <w:pStyle w:val="Nidungvnbn"/>
                                    <w:ind w:firstLine="0"/>
                                    <w:jc w:val="right"/>
                                  </w:pPr>
                                  <w:r>
                                    <w:rPr>
                                      <w:color w:val="000000"/>
                                      <w:sz w:val="22"/>
                                      <w:szCs w:val="22"/>
                                    </w:rPr>
                                    <w:t>0.7227</w:t>
                                  </w:r>
                                </w:p>
                              </w:tc>
                              <w:tc>
                                <w:tcPr>
                                  <w:tcW w:w="912" w:type="dxa"/>
                                  <w:vAlign w:val="bottom"/>
                                </w:tcPr>
                                <w:p w14:paraId="691F68C4" w14:textId="5520D909" w:rsidR="001973A2" w:rsidRDefault="001973A2" w:rsidP="00444CCD">
                                  <w:pPr>
                                    <w:pStyle w:val="Nidungvnbn"/>
                                    <w:ind w:firstLine="0"/>
                                    <w:jc w:val="right"/>
                                  </w:pPr>
                                  <w:r>
                                    <w:rPr>
                                      <w:color w:val="000000"/>
                                      <w:sz w:val="22"/>
                                      <w:szCs w:val="22"/>
                                    </w:rPr>
                                    <w:t>0.7388</w:t>
                                  </w:r>
                                </w:p>
                              </w:tc>
                              <w:tc>
                                <w:tcPr>
                                  <w:tcW w:w="1077" w:type="dxa"/>
                                  <w:vAlign w:val="bottom"/>
                                </w:tcPr>
                                <w:p w14:paraId="75031F9C" w14:textId="0A0CDD5D" w:rsidR="001973A2" w:rsidRDefault="001973A2" w:rsidP="00444CCD">
                                  <w:pPr>
                                    <w:pStyle w:val="Nidungvnbn"/>
                                    <w:ind w:firstLine="0"/>
                                    <w:jc w:val="right"/>
                                  </w:pPr>
                                  <w:r>
                                    <w:rPr>
                                      <w:color w:val="000000"/>
                                      <w:sz w:val="22"/>
                                      <w:szCs w:val="22"/>
                                    </w:rPr>
                                    <w:t>652.9</w:t>
                                  </w:r>
                                </w:p>
                              </w:tc>
                              <w:tc>
                                <w:tcPr>
                                  <w:tcW w:w="994" w:type="dxa"/>
                                  <w:vAlign w:val="bottom"/>
                                </w:tcPr>
                                <w:p w14:paraId="13E09FE8" w14:textId="260CDEE6" w:rsidR="001973A2" w:rsidRDefault="001973A2" w:rsidP="00444CCD">
                                  <w:pPr>
                                    <w:pStyle w:val="Nidungvnbn"/>
                                    <w:ind w:firstLine="0"/>
                                    <w:jc w:val="right"/>
                                  </w:pPr>
                                  <w:r>
                                    <w:rPr>
                                      <w:color w:val="000000"/>
                                      <w:sz w:val="22"/>
                                      <w:szCs w:val="22"/>
                                    </w:rPr>
                                    <w:t>0.7753</w:t>
                                  </w:r>
                                </w:p>
                              </w:tc>
                              <w:tc>
                                <w:tcPr>
                                  <w:tcW w:w="994" w:type="dxa"/>
                                  <w:vAlign w:val="bottom"/>
                                </w:tcPr>
                                <w:p w14:paraId="2B63410D" w14:textId="56CFE376" w:rsidR="001973A2" w:rsidRDefault="001973A2" w:rsidP="00444CCD">
                                  <w:pPr>
                                    <w:pStyle w:val="Nidungvnbn"/>
                                    <w:ind w:firstLine="0"/>
                                    <w:jc w:val="right"/>
                                  </w:pPr>
                                  <w:r>
                                    <w:rPr>
                                      <w:color w:val="000000"/>
                                      <w:sz w:val="22"/>
                                      <w:szCs w:val="22"/>
                                    </w:rPr>
                                    <w:t>0.7731</w:t>
                                  </w:r>
                                </w:p>
                              </w:tc>
                              <w:tc>
                                <w:tcPr>
                                  <w:tcW w:w="994" w:type="dxa"/>
                                  <w:vAlign w:val="bottom"/>
                                </w:tcPr>
                                <w:p w14:paraId="19C36B4A" w14:textId="005611C5" w:rsidR="001973A2" w:rsidRDefault="001973A2" w:rsidP="00444CCD">
                                  <w:pPr>
                                    <w:pStyle w:val="Nidungvnbn"/>
                                    <w:ind w:firstLine="0"/>
                                    <w:jc w:val="right"/>
                                  </w:pPr>
                                  <w:r>
                                    <w:rPr>
                                      <w:color w:val="000000"/>
                                      <w:sz w:val="22"/>
                                      <w:szCs w:val="22"/>
                                    </w:rPr>
                                    <w:t>0.7823</w:t>
                                  </w:r>
                                </w:p>
                              </w:tc>
                              <w:tc>
                                <w:tcPr>
                                  <w:tcW w:w="1143" w:type="dxa"/>
                                  <w:vAlign w:val="bottom"/>
                                </w:tcPr>
                                <w:p w14:paraId="78F7A802" w14:textId="00F45543" w:rsidR="001973A2" w:rsidRDefault="001973A2" w:rsidP="00444CCD">
                                  <w:pPr>
                                    <w:pStyle w:val="Nidungvnbn"/>
                                    <w:ind w:firstLine="0"/>
                                    <w:jc w:val="right"/>
                                  </w:pPr>
                                  <w:r>
                                    <w:rPr>
                                      <w:color w:val="000000"/>
                                      <w:sz w:val="22"/>
                                      <w:szCs w:val="22"/>
                                    </w:rPr>
                                    <w:t>431.7</w:t>
                                  </w:r>
                                </w:p>
                              </w:tc>
                            </w:tr>
                            <w:tr w:rsidR="001973A2" w14:paraId="52EC7285" w14:textId="77777777" w:rsidTr="00444CCD">
                              <w:trPr>
                                <w:trHeight w:val="379"/>
                              </w:trPr>
                              <w:tc>
                                <w:tcPr>
                                  <w:tcW w:w="895" w:type="dxa"/>
                                  <w:vMerge/>
                                </w:tcPr>
                                <w:p w14:paraId="5AC9C6BF" w14:textId="77777777" w:rsidR="001973A2" w:rsidRDefault="001973A2" w:rsidP="00444CCD">
                                  <w:pPr>
                                    <w:pStyle w:val="Nidungvnbn"/>
                                    <w:ind w:firstLine="0"/>
                                    <w:jc w:val="left"/>
                                    <w:rPr>
                                      <w:b/>
                                    </w:rPr>
                                  </w:pPr>
                                </w:p>
                              </w:tc>
                              <w:tc>
                                <w:tcPr>
                                  <w:tcW w:w="2862" w:type="dxa"/>
                                  <w:vAlign w:val="bottom"/>
                                </w:tcPr>
                                <w:p w14:paraId="09DA722B" w14:textId="2DF95ADC" w:rsidR="001973A2" w:rsidRDefault="001973A2" w:rsidP="00444CCD">
                                  <w:pPr>
                                    <w:pStyle w:val="Nidungvnbn"/>
                                    <w:ind w:firstLine="0"/>
                                    <w:jc w:val="left"/>
                                    <w:rPr>
                                      <w:b/>
                                    </w:rPr>
                                  </w:pPr>
                                  <w:r>
                                    <w:rPr>
                                      <w:color w:val="000000"/>
                                      <w:sz w:val="22"/>
                                      <w:szCs w:val="22"/>
                                    </w:rPr>
                                    <w:t>InlineSkate</w:t>
                                  </w:r>
                                </w:p>
                              </w:tc>
                              <w:tc>
                                <w:tcPr>
                                  <w:tcW w:w="912" w:type="dxa"/>
                                  <w:vAlign w:val="bottom"/>
                                </w:tcPr>
                                <w:p w14:paraId="1C5A9ADD" w14:textId="1A544C73" w:rsidR="001973A2" w:rsidRDefault="001973A2" w:rsidP="00444CCD">
                                  <w:pPr>
                                    <w:pStyle w:val="Nidungvnbn"/>
                                    <w:ind w:firstLine="0"/>
                                    <w:jc w:val="right"/>
                                  </w:pPr>
                                  <w:r>
                                    <w:rPr>
                                      <w:color w:val="000000"/>
                                      <w:sz w:val="22"/>
                                      <w:szCs w:val="22"/>
                                    </w:rPr>
                                    <w:t>0.3804</w:t>
                                  </w:r>
                                </w:p>
                              </w:tc>
                              <w:tc>
                                <w:tcPr>
                                  <w:tcW w:w="912" w:type="dxa"/>
                                  <w:vAlign w:val="bottom"/>
                                </w:tcPr>
                                <w:p w14:paraId="5AF3CF73" w14:textId="067C2318" w:rsidR="001973A2" w:rsidRDefault="001973A2" w:rsidP="00444CCD">
                                  <w:pPr>
                                    <w:pStyle w:val="Nidungvnbn"/>
                                    <w:ind w:firstLine="0"/>
                                    <w:jc w:val="right"/>
                                  </w:pPr>
                                  <w:r>
                                    <w:rPr>
                                      <w:color w:val="000000"/>
                                      <w:sz w:val="22"/>
                                      <w:szCs w:val="22"/>
                                    </w:rPr>
                                    <w:t>0.3345</w:t>
                                  </w:r>
                                </w:p>
                              </w:tc>
                              <w:tc>
                                <w:tcPr>
                                  <w:tcW w:w="912" w:type="dxa"/>
                                  <w:vAlign w:val="bottom"/>
                                </w:tcPr>
                                <w:p w14:paraId="566A4D56" w14:textId="36375F98" w:rsidR="001973A2" w:rsidRDefault="001973A2" w:rsidP="00444CCD">
                                  <w:pPr>
                                    <w:pStyle w:val="Nidungvnbn"/>
                                    <w:ind w:firstLine="0"/>
                                    <w:jc w:val="right"/>
                                  </w:pPr>
                                  <w:r>
                                    <w:rPr>
                                      <w:color w:val="000000"/>
                                      <w:sz w:val="22"/>
                                      <w:szCs w:val="22"/>
                                    </w:rPr>
                                    <w:t>0.3496</w:t>
                                  </w:r>
                                </w:p>
                              </w:tc>
                              <w:tc>
                                <w:tcPr>
                                  <w:tcW w:w="1077" w:type="dxa"/>
                                  <w:vAlign w:val="bottom"/>
                                </w:tcPr>
                                <w:p w14:paraId="4725BEEC" w14:textId="145AE6EF" w:rsidR="001973A2" w:rsidRDefault="001973A2" w:rsidP="00444CCD">
                                  <w:pPr>
                                    <w:pStyle w:val="Nidungvnbn"/>
                                    <w:ind w:firstLine="0"/>
                                    <w:jc w:val="right"/>
                                  </w:pPr>
                                  <w:r>
                                    <w:rPr>
                                      <w:color w:val="000000"/>
                                      <w:sz w:val="22"/>
                                      <w:szCs w:val="22"/>
                                    </w:rPr>
                                    <w:t>858.7</w:t>
                                  </w:r>
                                </w:p>
                              </w:tc>
                              <w:tc>
                                <w:tcPr>
                                  <w:tcW w:w="994" w:type="dxa"/>
                                  <w:vAlign w:val="bottom"/>
                                </w:tcPr>
                                <w:p w14:paraId="0E1A460B" w14:textId="3877A2A4" w:rsidR="001973A2" w:rsidRDefault="001973A2" w:rsidP="00444CCD">
                                  <w:pPr>
                                    <w:pStyle w:val="Nidungvnbn"/>
                                    <w:ind w:firstLine="0"/>
                                    <w:jc w:val="right"/>
                                  </w:pPr>
                                  <w:r>
                                    <w:rPr>
                                      <w:color w:val="000000"/>
                                      <w:sz w:val="22"/>
                                      <w:szCs w:val="22"/>
                                    </w:rPr>
                                    <w:t>0.362</w:t>
                                  </w:r>
                                </w:p>
                              </w:tc>
                              <w:tc>
                                <w:tcPr>
                                  <w:tcW w:w="994" w:type="dxa"/>
                                  <w:vAlign w:val="bottom"/>
                                </w:tcPr>
                                <w:p w14:paraId="20FDD376" w14:textId="60A73160" w:rsidR="001973A2" w:rsidRDefault="001973A2" w:rsidP="00444CCD">
                                  <w:pPr>
                                    <w:pStyle w:val="Nidungvnbn"/>
                                    <w:ind w:firstLine="0"/>
                                    <w:jc w:val="right"/>
                                  </w:pPr>
                                  <w:r>
                                    <w:rPr>
                                      <w:color w:val="000000"/>
                                      <w:sz w:val="22"/>
                                      <w:szCs w:val="22"/>
                                    </w:rPr>
                                    <w:t>0.3182</w:t>
                                  </w:r>
                                </w:p>
                              </w:tc>
                              <w:tc>
                                <w:tcPr>
                                  <w:tcW w:w="994" w:type="dxa"/>
                                  <w:vAlign w:val="bottom"/>
                                </w:tcPr>
                                <w:p w14:paraId="44A629F0" w14:textId="091E0D17" w:rsidR="001973A2" w:rsidRDefault="001973A2" w:rsidP="00444CCD">
                                  <w:pPr>
                                    <w:pStyle w:val="Nidungvnbn"/>
                                    <w:ind w:firstLine="0"/>
                                    <w:jc w:val="right"/>
                                  </w:pPr>
                                  <w:r>
                                    <w:rPr>
                                      <w:color w:val="000000"/>
                                      <w:sz w:val="22"/>
                                      <w:szCs w:val="22"/>
                                    </w:rPr>
                                    <w:t>0.3311</w:t>
                                  </w:r>
                                </w:p>
                              </w:tc>
                              <w:tc>
                                <w:tcPr>
                                  <w:tcW w:w="1143" w:type="dxa"/>
                                  <w:vAlign w:val="bottom"/>
                                </w:tcPr>
                                <w:p w14:paraId="35A3AE63" w14:textId="60E8DD55" w:rsidR="001973A2" w:rsidRDefault="001973A2" w:rsidP="00444CCD">
                                  <w:pPr>
                                    <w:pStyle w:val="Nidungvnbn"/>
                                    <w:ind w:firstLine="0"/>
                                    <w:jc w:val="right"/>
                                  </w:pPr>
                                  <w:r>
                                    <w:rPr>
                                      <w:color w:val="000000"/>
                                      <w:sz w:val="22"/>
                                      <w:szCs w:val="22"/>
                                    </w:rPr>
                                    <w:t>526.7</w:t>
                                  </w:r>
                                </w:p>
                              </w:tc>
                            </w:tr>
                            <w:tr w:rsidR="001973A2" w14:paraId="4B0556C1" w14:textId="77777777" w:rsidTr="00444CCD">
                              <w:trPr>
                                <w:trHeight w:val="379"/>
                              </w:trPr>
                              <w:tc>
                                <w:tcPr>
                                  <w:tcW w:w="895" w:type="dxa"/>
                                  <w:vMerge/>
                                </w:tcPr>
                                <w:p w14:paraId="53F24D0E" w14:textId="77777777" w:rsidR="001973A2" w:rsidRDefault="001973A2" w:rsidP="00444CCD">
                                  <w:pPr>
                                    <w:pStyle w:val="Nidungvnbn"/>
                                    <w:ind w:firstLine="0"/>
                                    <w:jc w:val="left"/>
                                    <w:rPr>
                                      <w:b/>
                                    </w:rPr>
                                  </w:pPr>
                                </w:p>
                              </w:tc>
                              <w:tc>
                                <w:tcPr>
                                  <w:tcW w:w="2862" w:type="dxa"/>
                                  <w:vAlign w:val="bottom"/>
                                </w:tcPr>
                                <w:p w14:paraId="1182EBC7" w14:textId="6351450D" w:rsidR="001973A2" w:rsidRDefault="001973A2" w:rsidP="00444CCD">
                                  <w:pPr>
                                    <w:pStyle w:val="Nidungvnbn"/>
                                    <w:ind w:firstLine="0"/>
                                    <w:jc w:val="left"/>
                                    <w:rPr>
                                      <w:b/>
                                    </w:rPr>
                                  </w:pPr>
                                  <w:r>
                                    <w:rPr>
                                      <w:color w:val="000000"/>
                                      <w:sz w:val="22"/>
                                      <w:szCs w:val="22"/>
                                    </w:rPr>
                                    <w:t>InsectEPGRegularTrain</w:t>
                                  </w:r>
                                </w:p>
                              </w:tc>
                              <w:tc>
                                <w:tcPr>
                                  <w:tcW w:w="912" w:type="dxa"/>
                                  <w:vAlign w:val="bottom"/>
                                </w:tcPr>
                                <w:p w14:paraId="669BF507" w14:textId="1CD771F2" w:rsidR="001973A2" w:rsidRDefault="001973A2" w:rsidP="00444CCD">
                                  <w:pPr>
                                    <w:pStyle w:val="Nidungvnbn"/>
                                    <w:ind w:firstLine="0"/>
                                    <w:jc w:val="right"/>
                                  </w:pPr>
                                  <w:r>
                                    <w:rPr>
                                      <w:color w:val="000000"/>
                                      <w:sz w:val="22"/>
                                      <w:szCs w:val="22"/>
                                    </w:rPr>
                                    <w:t>0.577</w:t>
                                  </w:r>
                                </w:p>
                              </w:tc>
                              <w:tc>
                                <w:tcPr>
                                  <w:tcW w:w="912" w:type="dxa"/>
                                  <w:vAlign w:val="bottom"/>
                                </w:tcPr>
                                <w:p w14:paraId="0813EF2E" w14:textId="44C7EF1E" w:rsidR="001973A2" w:rsidRDefault="001973A2" w:rsidP="00444CCD">
                                  <w:pPr>
                                    <w:pStyle w:val="Nidungvnbn"/>
                                    <w:ind w:firstLine="0"/>
                                    <w:jc w:val="right"/>
                                  </w:pPr>
                                  <w:r>
                                    <w:rPr>
                                      <w:color w:val="000000"/>
                                      <w:sz w:val="22"/>
                                      <w:szCs w:val="22"/>
                                    </w:rPr>
                                    <w:t>0.6426</w:t>
                                  </w:r>
                                </w:p>
                              </w:tc>
                              <w:tc>
                                <w:tcPr>
                                  <w:tcW w:w="912" w:type="dxa"/>
                                  <w:vAlign w:val="bottom"/>
                                </w:tcPr>
                                <w:p w14:paraId="7FCB5ED2" w14:textId="72B42F28" w:rsidR="001973A2" w:rsidRDefault="001973A2" w:rsidP="00444CCD">
                                  <w:pPr>
                                    <w:pStyle w:val="Nidungvnbn"/>
                                    <w:ind w:firstLine="0"/>
                                    <w:jc w:val="right"/>
                                  </w:pPr>
                                  <w:r>
                                    <w:rPr>
                                      <w:color w:val="000000"/>
                                      <w:sz w:val="22"/>
                                      <w:szCs w:val="22"/>
                                    </w:rPr>
                                    <w:t>0.5879</w:t>
                                  </w:r>
                                </w:p>
                              </w:tc>
                              <w:tc>
                                <w:tcPr>
                                  <w:tcW w:w="1077" w:type="dxa"/>
                                  <w:vAlign w:val="bottom"/>
                                </w:tcPr>
                                <w:p w14:paraId="38019773" w14:textId="65829DFF" w:rsidR="001973A2" w:rsidRDefault="001973A2" w:rsidP="00444CCD">
                                  <w:pPr>
                                    <w:pStyle w:val="Nidungvnbn"/>
                                    <w:ind w:firstLine="0"/>
                                    <w:jc w:val="right"/>
                                  </w:pPr>
                                  <w:r>
                                    <w:rPr>
                                      <w:color w:val="000000"/>
                                      <w:sz w:val="22"/>
                                      <w:szCs w:val="22"/>
                                    </w:rPr>
                                    <w:t>799.8</w:t>
                                  </w:r>
                                </w:p>
                              </w:tc>
                              <w:tc>
                                <w:tcPr>
                                  <w:tcW w:w="994" w:type="dxa"/>
                                  <w:vAlign w:val="bottom"/>
                                </w:tcPr>
                                <w:p w14:paraId="301BE5AE" w14:textId="607FE5A3" w:rsidR="001973A2" w:rsidRDefault="001973A2" w:rsidP="00444CCD">
                                  <w:pPr>
                                    <w:pStyle w:val="Nidungvnbn"/>
                                    <w:ind w:firstLine="0"/>
                                    <w:jc w:val="right"/>
                                  </w:pPr>
                                  <w:r>
                                    <w:rPr>
                                      <w:color w:val="000000"/>
                                      <w:sz w:val="22"/>
                                      <w:szCs w:val="22"/>
                                    </w:rPr>
                                    <w:t>0.5722</w:t>
                                  </w:r>
                                </w:p>
                              </w:tc>
                              <w:tc>
                                <w:tcPr>
                                  <w:tcW w:w="994" w:type="dxa"/>
                                  <w:vAlign w:val="bottom"/>
                                </w:tcPr>
                                <w:p w14:paraId="394701F4" w14:textId="25997D4D" w:rsidR="001973A2" w:rsidRDefault="001973A2" w:rsidP="00444CCD">
                                  <w:pPr>
                                    <w:pStyle w:val="Nidungvnbn"/>
                                    <w:ind w:firstLine="0"/>
                                    <w:jc w:val="right"/>
                                  </w:pPr>
                                  <w:r>
                                    <w:rPr>
                                      <w:color w:val="000000"/>
                                      <w:sz w:val="22"/>
                                      <w:szCs w:val="22"/>
                                    </w:rPr>
                                    <w:t>0.6426</w:t>
                                  </w:r>
                                </w:p>
                              </w:tc>
                              <w:tc>
                                <w:tcPr>
                                  <w:tcW w:w="994" w:type="dxa"/>
                                  <w:vAlign w:val="bottom"/>
                                </w:tcPr>
                                <w:p w14:paraId="7422BAE4" w14:textId="0C68B9B5" w:rsidR="001973A2" w:rsidRDefault="001973A2" w:rsidP="00444CCD">
                                  <w:pPr>
                                    <w:pStyle w:val="Nidungvnbn"/>
                                    <w:ind w:firstLine="0"/>
                                    <w:jc w:val="right"/>
                                  </w:pPr>
                                  <w:r>
                                    <w:rPr>
                                      <w:color w:val="000000"/>
                                      <w:sz w:val="22"/>
                                      <w:szCs w:val="22"/>
                                    </w:rPr>
                                    <w:t>0.587</w:t>
                                  </w:r>
                                </w:p>
                              </w:tc>
                              <w:tc>
                                <w:tcPr>
                                  <w:tcW w:w="1143" w:type="dxa"/>
                                  <w:vAlign w:val="bottom"/>
                                </w:tcPr>
                                <w:p w14:paraId="7368A114" w14:textId="28A91A37" w:rsidR="001973A2" w:rsidRDefault="001973A2" w:rsidP="00444CCD">
                                  <w:pPr>
                                    <w:pStyle w:val="Nidungvnbn"/>
                                    <w:ind w:firstLine="0"/>
                                    <w:jc w:val="right"/>
                                  </w:pPr>
                                  <w:r>
                                    <w:rPr>
                                      <w:color w:val="000000"/>
                                      <w:sz w:val="22"/>
                                      <w:szCs w:val="22"/>
                                    </w:rPr>
                                    <w:t>530.3</w:t>
                                  </w:r>
                                </w:p>
                              </w:tc>
                            </w:tr>
                          </w:tbl>
                          <w:p w14:paraId="26DE04C7"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29" type="#_x0000_t202" style="position:absolute;margin-left:-96.35pt;margin-top:23pt;width:638.25pt;height:471.95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95"/>
                        <w:gridCol w:w="2862"/>
                        <w:gridCol w:w="912"/>
                        <w:gridCol w:w="912"/>
                        <w:gridCol w:w="912"/>
                        <w:gridCol w:w="1077"/>
                        <w:gridCol w:w="994"/>
                        <w:gridCol w:w="994"/>
                        <w:gridCol w:w="994"/>
                        <w:gridCol w:w="1143"/>
                      </w:tblGrid>
                      <w:tr w:rsidR="001973A2" w14:paraId="28F6AB37" w14:textId="77777777" w:rsidTr="00444CCD">
                        <w:trPr>
                          <w:trHeight w:val="379"/>
                        </w:trPr>
                        <w:tc>
                          <w:tcPr>
                            <w:tcW w:w="895" w:type="dxa"/>
                            <w:vMerge w:val="restart"/>
                            <w:vAlign w:val="center"/>
                          </w:tcPr>
                          <w:p w14:paraId="07C31151" w14:textId="77777777" w:rsidR="001973A2" w:rsidRDefault="001973A2" w:rsidP="00472906">
                            <w:pPr>
                              <w:pStyle w:val="Nidungvnbn"/>
                              <w:ind w:firstLine="0"/>
                              <w:jc w:val="center"/>
                              <w:rPr>
                                <w:b/>
                              </w:rPr>
                            </w:pPr>
                            <w:r>
                              <w:rPr>
                                <w:b/>
                              </w:rPr>
                              <w:t>Tên phân</w:t>
                            </w:r>
                          </w:p>
                          <w:p w14:paraId="031A9544" w14:textId="4C377CFF" w:rsidR="001973A2" w:rsidRDefault="001973A2" w:rsidP="00472906">
                            <w:pPr>
                              <w:pStyle w:val="Nidungvnbn"/>
                              <w:ind w:firstLine="0"/>
                              <w:jc w:val="center"/>
                              <w:rPr>
                                <w:b/>
                              </w:rPr>
                            </w:pPr>
                            <w:r>
                              <w:rPr>
                                <w:b/>
                              </w:rPr>
                              <w:t>loại</w:t>
                            </w:r>
                          </w:p>
                        </w:tc>
                        <w:tc>
                          <w:tcPr>
                            <w:tcW w:w="2862" w:type="dxa"/>
                            <w:vMerge w:val="restart"/>
                            <w:vAlign w:val="center"/>
                          </w:tcPr>
                          <w:p w14:paraId="2DDD04E1" w14:textId="2C4FA671" w:rsidR="001973A2" w:rsidRDefault="001973A2" w:rsidP="00472906">
                            <w:pPr>
                              <w:pStyle w:val="Nidungvnbn"/>
                              <w:ind w:firstLine="0"/>
                              <w:jc w:val="center"/>
                              <w:rPr>
                                <w:b/>
                              </w:rPr>
                            </w:pPr>
                            <w:r>
                              <w:rPr>
                                <w:b/>
                              </w:rPr>
                              <w:t>Tên tập dữ liệu</w:t>
                            </w:r>
                          </w:p>
                        </w:tc>
                        <w:tc>
                          <w:tcPr>
                            <w:tcW w:w="3813" w:type="dxa"/>
                            <w:gridSpan w:val="4"/>
                          </w:tcPr>
                          <w:p w14:paraId="131107E8" w14:textId="77777777" w:rsidR="001973A2" w:rsidRDefault="001973A2" w:rsidP="00472906">
                            <w:pPr>
                              <w:pStyle w:val="Nidungvnbn"/>
                              <w:ind w:firstLine="0"/>
                              <w:jc w:val="center"/>
                              <w:rPr>
                                <w:b/>
                              </w:rPr>
                            </w:pPr>
                            <w:r>
                              <w:rPr>
                                <w:b/>
                              </w:rPr>
                              <w:t>Nhóm tác giả</w:t>
                            </w:r>
                          </w:p>
                          <w:p w14:paraId="0F69036F" w14:textId="77777777" w:rsidR="001973A2" w:rsidRDefault="001973A2" w:rsidP="00472906">
                            <w:pPr>
                              <w:pStyle w:val="Nidungvnbn"/>
                              <w:ind w:firstLine="0"/>
                              <w:jc w:val="center"/>
                              <w:rPr>
                                <w:b/>
                              </w:rPr>
                            </w:pPr>
                            <w:r>
                              <w:rPr>
                                <w:b/>
                              </w:rPr>
                              <w:t>tiền thực nghiệm</w:t>
                            </w:r>
                          </w:p>
                        </w:tc>
                        <w:tc>
                          <w:tcPr>
                            <w:tcW w:w="4125" w:type="dxa"/>
                            <w:gridSpan w:val="4"/>
                          </w:tcPr>
                          <w:p w14:paraId="1AE6A3BB" w14:textId="77777777" w:rsidR="001973A2" w:rsidRDefault="001973A2" w:rsidP="00472906">
                            <w:pPr>
                              <w:pStyle w:val="Nidungvnbn"/>
                              <w:ind w:firstLine="0"/>
                              <w:jc w:val="center"/>
                              <w:rPr>
                                <w:b/>
                              </w:rPr>
                            </w:pPr>
                            <w:r>
                              <w:rPr>
                                <w:b/>
                              </w:rPr>
                              <w:t>Thực nghiệm</w:t>
                            </w:r>
                          </w:p>
                          <w:p w14:paraId="6975970E" w14:textId="5DC6E87D" w:rsidR="001973A2" w:rsidRDefault="001973A2" w:rsidP="00472906">
                            <w:pPr>
                              <w:pStyle w:val="Nidungvnbn"/>
                              <w:ind w:firstLine="0"/>
                              <w:jc w:val="center"/>
                              <w:rPr>
                                <w:b/>
                              </w:rPr>
                            </w:pPr>
                            <w:r>
                              <w:rPr>
                                <w:b/>
                              </w:rPr>
                              <w:t>của bản thân</w:t>
                            </w:r>
                          </w:p>
                        </w:tc>
                      </w:tr>
                      <w:tr w:rsidR="001973A2" w14:paraId="6B81A2AB" w14:textId="77777777" w:rsidTr="00444CCD">
                        <w:trPr>
                          <w:trHeight w:val="379"/>
                        </w:trPr>
                        <w:tc>
                          <w:tcPr>
                            <w:tcW w:w="895" w:type="dxa"/>
                            <w:vMerge/>
                          </w:tcPr>
                          <w:p w14:paraId="1A132F67" w14:textId="77777777" w:rsidR="001973A2" w:rsidRDefault="001973A2" w:rsidP="00C17EA6">
                            <w:pPr>
                              <w:pStyle w:val="Nidungvnbn"/>
                              <w:jc w:val="center"/>
                              <w:rPr>
                                <w:b/>
                              </w:rPr>
                            </w:pPr>
                          </w:p>
                        </w:tc>
                        <w:tc>
                          <w:tcPr>
                            <w:tcW w:w="2862" w:type="dxa"/>
                            <w:vMerge/>
                          </w:tcPr>
                          <w:p w14:paraId="6D0E54C3" w14:textId="77777777" w:rsidR="001973A2" w:rsidRDefault="001973A2" w:rsidP="00C17EA6">
                            <w:pPr>
                              <w:pStyle w:val="Nidungvnbn"/>
                              <w:jc w:val="center"/>
                              <w:rPr>
                                <w:b/>
                              </w:rPr>
                            </w:pPr>
                          </w:p>
                        </w:tc>
                        <w:tc>
                          <w:tcPr>
                            <w:tcW w:w="912" w:type="dxa"/>
                          </w:tcPr>
                          <w:p w14:paraId="59D6AE94" w14:textId="77777777" w:rsidR="001973A2" w:rsidRDefault="001973A2" w:rsidP="00C17EA6">
                            <w:pPr>
                              <w:pStyle w:val="Nidungvnbn"/>
                              <w:ind w:firstLine="0"/>
                              <w:jc w:val="center"/>
                              <w:rPr>
                                <w:b/>
                                <w:sz w:val="24"/>
                                <w:szCs w:val="24"/>
                              </w:rPr>
                            </w:pPr>
                            <w:r>
                              <w:rPr>
                                <w:b/>
                              </w:rPr>
                              <w:t>Pre</w:t>
                            </w:r>
                          </w:p>
                        </w:tc>
                        <w:tc>
                          <w:tcPr>
                            <w:tcW w:w="912" w:type="dxa"/>
                          </w:tcPr>
                          <w:p w14:paraId="1BF459C8" w14:textId="77777777" w:rsidR="001973A2" w:rsidRDefault="001973A2" w:rsidP="00C17EA6">
                            <w:pPr>
                              <w:pStyle w:val="Nidungvnbn"/>
                              <w:ind w:firstLine="0"/>
                              <w:jc w:val="center"/>
                              <w:rPr>
                                <w:b/>
                              </w:rPr>
                            </w:pPr>
                            <w:r>
                              <w:rPr>
                                <w:b/>
                              </w:rPr>
                              <w:t>Acc</w:t>
                            </w:r>
                          </w:p>
                        </w:tc>
                        <w:tc>
                          <w:tcPr>
                            <w:tcW w:w="912" w:type="dxa"/>
                          </w:tcPr>
                          <w:p w14:paraId="0825045C" w14:textId="77777777" w:rsidR="001973A2" w:rsidRDefault="001973A2" w:rsidP="00C17EA6">
                            <w:pPr>
                              <w:pStyle w:val="Nidungvnbn"/>
                              <w:ind w:firstLine="0"/>
                              <w:jc w:val="center"/>
                              <w:rPr>
                                <w:b/>
                                <w:sz w:val="24"/>
                                <w:szCs w:val="24"/>
                              </w:rPr>
                            </w:pPr>
                            <w:r>
                              <w:rPr>
                                <w:b/>
                              </w:rPr>
                              <w:t>Rec</w:t>
                            </w:r>
                          </w:p>
                        </w:tc>
                        <w:tc>
                          <w:tcPr>
                            <w:tcW w:w="1077" w:type="dxa"/>
                          </w:tcPr>
                          <w:p w14:paraId="0F24E177" w14:textId="77777777" w:rsidR="001973A2" w:rsidRDefault="001973A2" w:rsidP="00C17EA6">
                            <w:pPr>
                              <w:pStyle w:val="Nidungvnbn"/>
                              <w:ind w:firstLine="0"/>
                              <w:jc w:val="center"/>
                              <w:rPr>
                                <w:b/>
                              </w:rPr>
                            </w:pPr>
                            <w:r>
                              <w:rPr>
                                <w:b/>
                                <w:lang w:val="vi-VN"/>
                              </w:rPr>
                              <w:t>TrT</w:t>
                            </w:r>
                          </w:p>
                        </w:tc>
                        <w:tc>
                          <w:tcPr>
                            <w:tcW w:w="994" w:type="dxa"/>
                          </w:tcPr>
                          <w:p w14:paraId="14EA53DF" w14:textId="77777777" w:rsidR="001973A2" w:rsidRDefault="001973A2" w:rsidP="00C17EA6">
                            <w:pPr>
                              <w:pStyle w:val="Nidungvnbn"/>
                              <w:ind w:firstLine="0"/>
                              <w:jc w:val="center"/>
                              <w:rPr>
                                <w:b/>
                                <w:sz w:val="24"/>
                                <w:szCs w:val="24"/>
                              </w:rPr>
                            </w:pPr>
                            <w:r>
                              <w:rPr>
                                <w:b/>
                              </w:rPr>
                              <w:t>Pre</w:t>
                            </w:r>
                          </w:p>
                        </w:tc>
                        <w:tc>
                          <w:tcPr>
                            <w:tcW w:w="994" w:type="dxa"/>
                          </w:tcPr>
                          <w:p w14:paraId="7CA049FB" w14:textId="77777777" w:rsidR="001973A2" w:rsidRDefault="001973A2" w:rsidP="00C17EA6">
                            <w:pPr>
                              <w:pStyle w:val="Nidungvnbn"/>
                              <w:ind w:firstLine="0"/>
                              <w:jc w:val="center"/>
                              <w:rPr>
                                <w:b/>
                              </w:rPr>
                            </w:pPr>
                            <w:r>
                              <w:rPr>
                                <w:b/>
                              </w:rPr>
                              <w:t>Acc</w:t>
                            </w:r>
                          </w:p>
                        </w:tc>
                        <w:tc>
                          <w:tcPr>
                            <w:tcW w:w="994" w:type="dxa"/>
                          </w:tcPr>
                          <w:p w14:paraId="2C431653" w14:textId="77777777" w:rsidR="001973A2" w:rsidRDefault="001973A2" w:rsidP="00C17EA6">
                            <w:pPr>
                              <w:pStyle w:val="Nidungvnbn"/>
                              <w:ind w:firstLine="0"/>
                              <w:jc w:val="center"/>
                              <w:rPr>
                                <w:b/>
                                <w:sz w:val="24"/>
                                <w:szCs w:val="24"/>
                              </w:rPr>
                            </w:pPr>
                            <w:r>
                              <w:rPr>
                                <w:b/>
                              </w:rPr>
                              <w:t>Rec</w:t>
                            </w:r>
                          </w:p>
                        </w:tc>
                        <w:tc>
                          <w:tcPr>
                            <w:tcW w:w="1143" w:type="dxa"/>
                          </w:tcPr>
                          <w:p w14:paraId="24BC369C" w14:textId="77777777" w:rsidR="001973A2" w:rsidRDefault="001973A2" w:rsidP="00C17EA6">
                            <w:pPr>
                              <w:pStyle w:val="Nidungvnbn"/>
                              <w:ind w:firstLine="0"/>
                              <w:jc w:val="center"/>
                              <w:rPr>
                                <w:b/>
                              </w:rPr>
                            </w:pPr>
                            <w:r>
                              <w:rPr>
                                <w:b/>
                              </w:rPr>
                              <w:t>TrT</w:t>
                            </w:r>
                          </w:p>
                        </w:tc>
                      </w:tr>
                      <w:tr w:rsidR="001973A2" w14:paraId="40D4A813" w14:textId="77777777" w:rsidTr="00444CCD">
                        <w:trPr>
                          <w:trHeight w:val="379"/>
                        </w:trPr>
                        <w:tc>
                          <w:tcPr>
                            <w:tcW w:w="895" w:type="dxa"/>
                            <w:vMerge w:val="restart"/>
                            <w:vAlign w:val="center"/>
                          </w:tcPr>
                          <w:p w14:paraId="674A6484" w14:textId="0988E5BF" w:rsidR="001973A2" w:rsidRPr="004F4D57" w:rsidRDefault="001973A2" w:rsidP="00444CCD">
                            <w:pPr>
                              <w:pStyle w:val="Nidungvnbn"/>
                              <w:ind w:firstLine="0"/>
                              <w:jc w:val="center"/>
                            </w:pPr>
                            <w:r w:rsidRPr="004F4D57">
                              <w:t>MLP</w:t>
                            </w:r>
                          </w:p>
                        </w:tc>
                        <w:tc>
                          <w:tcPr>
                            <w:tcW w:w="2862" w:type="dxa"/>
                            <w:vAlign w:val="bottom"/>
                          </w:tcPr>
                          <w:p w14:paraId="2BFF1976" w14:textId="07CAF072" w:rsidR="001973A2" w:rsidRDefault="001973A2" w:rsidP="00444CCD">
                            <w:pPr>
                              <w:pStyle w:val="Nidungvnbn"/>
                              <w:ind w:firstLine="0"/>
                              <w:jc w:val="left"/>
                              <w:rPr>
                                <w:b/>
                              </w:rPr>
                            </w:pPr>
                            <w:r>
                              <w:rPr>
                                <w:color w:val="000000"/>
                                <w:sz w:val="22"/>
                                <w:szCs w:val="22"/>
                              </w:rPr>
                              <w:t>Fish</w:t>
                            </w:r>
                          </w:p>
                        </w:tc>
                        <w:tc>
                          <w:tcPr>
                            <w:tcW w:w="912" w:type="dxa"/>
                            <w:vAlign w:val="bottom"/>
                          </w:tcPr>
                          <w:p w14:paraId="748080DB" w14:textId="603D2B42" w:rsidR="001973A2" w:rsidRDefault="001973A2" w:rsidP="00444CCD">
                            <w:pPr>
                              <w:pStyle w:val="Nidungvnbn"/>
                              <w:ind w:firstLine="0"/>
                              <w:jc w:val="right"/>
                            </w:pPr>
                            <w:r>
                              <w:rPr>
                                <w:color w:val="000000"/>
                                <w:sz w:val="22"/>
                                <w:szCs w:val="22"/>
                              </w:rPr>
                              <w:t>0.8658</w:t>
                            </w:r>
                          </w:p>
                        </w:tc>
                        <w:tc>
                          <w:tcPr>
                            <w:tcW w:w="912" w:type="dxa"/>
                            <w:vAlign w:val="bottom"/>
                          </w:tcPr>
                          <w:p w14:paraId="00DC4C38" w14:textId="2567145E" w:rsidR="001973A2" w:rsidRDefault="001973A2" w:rsidP="00444CCD">
                            <w:pPr>
                              <w:pStyle w:val="Nidungvnbn"/>
                              <w:ind w:firstLine="0"/>
                              <w:jc w:val="right"/>
                            </w:pPr>
                            <w:r>
                              <w:rPr>
                                <w:color w:val="000000"/>
                                <w:sz w:val="22"/>
                                <w:szCs w:val="22"/>
                              </w:rPr>
                              <w:t>0.84</w:t>
                            </w:r>
                          </w:p>
                        </w:tc>
                        <w:tc>
                          <w:tcPr>
                            <w:tcW w:w="912" w:type="dxa"/>
                            <w:vAlign w:val="bottom"/>
                          </w:tcPr>
                          <w:p w14:paraId="1E64C129" w14:textId="55F1D08C" w:rsidR="001973A2" w:rsidRDefault="001973A2" w:rsidP="00444CCD">
                            <w:pPr>
                              <w:pStyle w:val="Nidungvnbn"/>
                              <w:ind w:firstLine="0"/>
                              <w:jc w:val="right"/>
                            </w:pPr>
                            <w:r>
                              <w:rPr>
                                <w:color w:val="000000"/>
                                <w:sz w:val="22"/>
                                <w:szCs w:val="22"/>
                              </w:rPr>
                              <w:t>0.8424</w:t>
                            </w:r>
                          </w:p>
                        </w:tc>
                        <w:tc>
                          <w:tcPr>
                            <w:tcW w:w="1077" w:type="dxa"/>
                            <w:vAlign w:val="bottom"/>
                          </w:tcPr>
                          <w:p w14:paraId="1A52F9F2" w14:textId="30BFD163" w:rsidR="001973A2" w:rsidRDefault="001973A2" w:rsidP="00444CCD">
                            <w:pPr>
                              <w:pStyle w:val="Nidungvnbn"/>
                              <w:ind w:firstLine="0"/>
                              <w:jc w:val="right"/>
                            </w:pPr>
                            <w:r>
                              <w:rPr>
                                <w:color w:val="000000"/>
                                <w:sz w:val="22"/>
                                <w:szCs w:val="22"/>
                              </w:rPr>
                              <w:t>508.6</w:t>
                            </w:r>
                          </w:p>
                        </w:tc>
                        <w:tc>
                          <w:tcPr>
                            <w:tcW w:w="994" w:type="dxa"/>
                            <w:vAlign w:val="bottom"/>
                          </w:tcPr>
                          <w:p w14:paraId="7C4B72CB" w14:textId="43078ED8" w:rsidR="001973A2" w:rsidRDefault="001973A2" w:rsidP="00444CCD">
                            <w:pPr>
                              <w:pStyle w:val="Nidungvnbn"/>
                              <w:ind w:firstLine="0"/>
                              <w:jc w:val="right"/>
                            </w:pPr>
                            <w:r>
                              <w:rPr>
                                <w:color w:val="000000"/>
                                <w:sz w:val="22"/>
                                <w:szCs w:val="22"/>
                              </w:rPr>
                              <w:t>0.7372</w:t>
                            </w:r>
                          </w:p>
                        </w:tc>
                        <w:tc>
                          <w:tcPr>
                            <w:tcW w:w="994" w:type="dxa"/>
                            <w:vAlign w:val="bottom"/>
                          </w:tcPr>
                          <w:p w14:paraId="757FCEF1" w14:textId="13FFC0D3" w:rsidR="001973A2" w:rsidRDefault="001973A2" w:rsidP="00444CCD">
                            <w:pPr>
                              <w:pStyle w:val="Nidungvnbn"/>
                              <w:ind w:firstLine="0"/>
                              <w:jc w:val="right"/>
                            </w:pPr>
                            <w:r>
                              <w:rPr>
                                <w:color w:val="000000"/>
                                <w:sz w:val="22"/>
                                <w:szCs w:val="22"/>
                              </w:rPr>
                              <w:t>0.7143</w:t>
                            </w:r>
                          </w:p>
                        </w:tc>
                        <w:tc>
                          <w:tcPr>
                            <w:tcW w:w="994" w:type="dxa"/>
                            <w:vAlign w:val="bottom"/>
                          </w:tcPr>
                          <w:p w14:paraId="4332D914" w14:textId="559515A6" w:rsidR="001973A2" w:rsidRDefault="001973A2" w:rsidP="00444CCD">
                            <w:pPr>
                              <w:pStyle w:val="Nidungvnbn"/>
                              <w:ind w:firstLine="0"/>
                              <w:jc w:val="right"/>
                            </w:pPr>
                            <w:r>
                              <w:rPr>
                                <w:color w:val="000000"/>
                                <w:sz w:val="22"/>
                                <w:szCs w:val="22"/>
                              </w:rPr>
                              <w:t>0.7175</w:t>
                            </w:r>
                          </w:p>
                        </w:tc>
                        <w:tc>
                          <w:tcPr>
                            <w:tcW w:w="1143" w:type="dxa"/>
                            <w:vAlign w:val="bottom"/>
                          </w:tcPr>
                          <w:p w14:paraId="10BEB2E7" w14:textId="536C6795" w:rsidR="001973A2" w:rsidRDefault="001973A2" w:rsidP="00444CCD">
                            <w:pPr>
                              <w:pStyle w:val="Nidungvnbn"/>
                              <w:ind w:firstLine="0"/>
                              <w:jc w:val="right"/>
                            </w:pPr>
                            <w:r>
                              <w:rPr>
                                <w:color w:val="000000"/>
                                <w:sz w:val="22"/>
                                <w:szCs w:val="22"/>
                              </w:rPr>
                              <w:t>492</w:t>
                            </w:r>
                          </w:p>
                        </w:tc>
                      </w:tr>
                      <w:tr w:rsidR="001973A2" w14:paraId="236FD96B" w14:textId="77777777" w:rsidTr="00444CCD">
                        <w:trPr>
                          <w:trHeight w:val="379"/>
                        </w:trPr>
                        <w:tc>
                          <w:tcPr>
                            <w:tcW w:w="895" w:type="dxa"/>
                            <w:vMerge/>
                          </w:tcPr>
                          <w:p w14:paraId="3940C72E" w14:textId="77777777" w:rsidR="001973A2" w:rsidRDefault="001973A2" w:rsidP="00444CCD">
                            <w:pPr>
                              <w:pStyle w:val="Nidungvnbn"/>
                              <w:ind w:firstLine="0"/>
                              <w:jc w:val="left"/>
                              <w:rPr>
                                <w:b/>
                              </w:rPr>
                            </w:pPr>
                          </w:p>
                        </w:tc>
                        <w:tc>
                          <w:tcPr>
                            <w:tcW w:w="2862" w:type="dxa"/>
                            <w:vAlign w:val="bottom"/>
                          </w:tcPr>
                          <w:p w14:paraId="0526073B" w14:textId="5F4548BC" w:rsidR="001973A2" w:rsidRDefault="001973A2" w:rsidP="00444CCD">
                            <w:pPr>
                              <w:pStyle w:val="Nidungvnbn"/>
                              <w:ind w:firstLine="0"/>
                              <w:jc w:val="left"/>
                              <w:rPr>
                                <w:b/>
                              </w:rPr>
                            </w:pPr>
                            <w:r>
                              <w:rPr>
                                <w:color w:val="000000"/>
                                <w:sz w:val="22"/>
                                <w:szCs w:val="22"/>
                              </w:rPr>
                              <w:t>FordA</w:t>
                            </w:r>
                          </w:p>
                        </w:tc>
                        <w:tc>
                          <w:tcPr>
                            <w:tcW w:w="912" w:type="dxa"/>
                            <w:vAlign w:val="bottom"/>
                          </w:tcPr>
                          <w:p w14:paraId="1EF01BE8" w14:textId="3F981647" w:rsidR="001973A2" w:rsidRDefault="001973A2" w:rsidP="00444CCD">
                            <w:pPr>
                              <w:pStyle w:val="Nidungvnbn"/>
                              <w:ind w:firstLine="0"/>
                              <w:jc w:val="right"/>
                            </w:pPr>
                            <w:r>
                              <w:rPr>
                                <w:color w:val="000000"/>
                                <w:sz w:val="22"/>
                                <w:szCs w:val="22"/>
                              </w:rPr>
                              <w:t>0.8265</w:t>
                            </w:r>
                          </w:p>
                        </w:tc>
                        <w:tc>
                          <w:tcPr>
                            <w:tcW w:w="912" w:type="dxa"/>
                            <w:vAlign w:val="bottom"/>
                          </w:tcPr>
                          <w:p w14:paraId="7C6B52F8" w14:textId="100B1394" w:rsidR="001973A2" w:rsidRDefault="001973A2" w:rsidP="00444CCD">
                            <w:pPr>
                              <w:pStyle w:val="Nidungvnbn"/>
                              <w:ind w:firstLine="0"/>
                              <w:jc w:val="right"/>
                            </w:pPr>
                            <w:r>
                              <w:rPr>
                                <w:color w:val="000000"/>
                                <w:sz w:val="22"/>
                                <w:szCs w:val="22"/>
                              </w:rPr>
                              <w:t>0.8265</w:t>
                            </w:r>
                          </w:p>
                        </w:tc>
                        <w:tc>
                          <w:tcPr>
                            <w:tcW w:w="912" w:type="dxa"/>
                            <w:vAlign w:val="bottom"/>
                          </w:tcPr>
                          <w:p w14:paraId="3C5ADD12" w14:textId="17621E61" w:rsidR="001973A2" w:rsidRDefault="001973A2" w:rsidP="00444CCD">
                            <w:pPr>
                              <w:pStyle w:val="Nidungvnbn"/>
                              <w:ind w:firstLine="0"/>
                              <w:jc w:val="right"/>
                            </w:pPr>
                            <w:r>
                              <w:rPr>
                                <w:color w:val="000000"/>
                                <w:sz w:val="22"/>
                                <w:szCs w:val="22"/>
                              </w:rPr>
                              <w:t>0.8268</w:t>
                            </w:r>
                          </w:p>
                        </w:tc>
                        <w:tc>
                          <w:tcPr>
                            <w:tcW w:w="1077" w:type="dxa"/>
                            <w:vAlign w:val="bottom"/>
                          </w:tcPr>
                          <w:p w14:paraId="04DFC173" w14:textId="2E07ADF0" w:rsidR="001973A2" w:rsidRDefault="001973A2" w:rsidP="00444CCD">
                            <w:pPr>
                              <w:pStyle w:val="Nidungvnbn"/>
                              <w:ind w:firstLine="0"/>
                              <w:jc w:val="right"/>
                            </w:pPr>
                            <w:r>
                              <w:rPr>
                                <w:color w:val="000000"/>
                                <w:sz w:val="22"/>
                                <w:szCs w:val="22"/>
                              </w:rPr>
                              <w:t>8536.4</w:t>
                            </w:r>
                          </w:p>
                        </w:tc>
                        <w:tc>
                          <w:tcPr>
                            <w:tcW w:w="994" w:type="dxa"/>
                            <w:vAlign w:val="bottom"/>
                          </w:tcPr>
                          <w:p w14:paraId="170D1E50" w14:textId="00CE96A6" w:rsidR="001973A2" w:rsidRDefault="001973A2" w:rsidP="00444CCD">
                            <w:pPr>
                              <w:pStyle w:val="Nidungvnbn"/>
                              <w:ind w:firstLine="0"/>
                              <w:jc w:val="right"/>
                            </w:pPr>
                            <w:r>
                              <w:rPr>
                                <w:color w:val="000000"/>
                                <w:sz w:val="22"/>
                                <w:szCs w:val="22"/>
                              </w:rPr>
                              <w:t>0.8511</w:t>
                            </w:r>
                          </w:p>
                        </w:tc>
                        <w:tc>
                          <w:tcPr>
                            <w:tcW w:w="994" w:type="dxa"/>
                            <w:vAlign w:val="bottom"/>
                          </w:tcPr>
                          <w:p w14:paraId="6D50AC1D" w14:textId="107617C7" w:rsidR="001973A2" w:rsidRDefault="001973A2" w:rsidP="00444CCD">
                            <w:pPr>
                              <w:pStyle w:val="Nidungvnbn"/>
                              <w:ind w:firstLine="0"/>
                              <w:jc w:val="right"/>
                            </w:pPr>
                            <w:r>
                              <w:rPr>
                                <w:color w:val="000000"/>
                                <w:sz w:val="22"/>
                                <w:szCs w:val="22"/>
                              </w:rPr>
                              <w:t>0.85</w:t>
                            </w:r>
                          </w:p>
                        </w:tc>
                        <w:tc>
                          <w:tcPr>
                            <w:tcW w:w="994" w:type="dxa"/>
                            <w:vAlign w:val="bottom"/>
                          </w:tcPr>
                          <w:p w14:paraId="4AE7D88F" w14:textId="1D7AECFC" w:rsidR="001973A2" w:rsidRDefault="001973A2" w:rsidP="00444CCD">
                            <w:pPr>
                              <w:pStyle w:val="Nidungvnbn"/>
                              <w:ind w:firstLine="0"/>
                              <w:jc w:val="right"/>
                            </w:pPr>
                            <w:r>
                              <w:rPr>
                                <w:color w:val="000000"/>
                                <w:sz w:val="22"/>
                                <w:szCs w:val="22"/>
                              </w:rPr>
                              <w:t>0.851</w:t>
                            </w:r>
                          </w:p>
                        </w:tc>
                        <w:tc>
                          <w:tcPr>
                            <w:tcW w:w="1143" w:type="dxa"/>
                            <w:vAlign w:val="bottom"/>
                          </w:tcPr>
                          <w:p w14:paraId="3B6BC1E3" w14:textId="0FE24DAA" w:rsidR="001973A2" w:rsidRDefault="001973A2" w:rsidP="00444CCD">
                            <w:pPr>
                              <w:pStyle w:val="Nidungvnbn"/>
                              <w:ind w:firstLine="0"/>
                              <w:jc w:val="right"/>
                            </w:pPr>
                            <w:r>
                              <w:rPr>
                                <w:color w:val="000000"/>
                                <w:sz w:val="22"/>
                                <w:szCs w:val="22"/>
                              </w:rPr>
                              <w:t>4522.1</w:t>
                            </w:r>
                          </w:p>
                        </w:tc>
                      </w:tr>
                      <w:tr w:rsidR="001973A2" w14:paraId="41D49F5D" w14:textId="77777777" w:rsidTr="00444CCD">
                        <w:trPr>
                          <w:trHeight w:val="379"/>
                        </w:trPr>
                        <w:tc>
                          <w:tcPr>
                            <w:tcW w:w="895" w:type="dxa"/>
                            <w:vMerge/>
                          </w:tcPr>
                          <w:p w14:paraId="14F4903A" w14:textId="77777777" w:rsidR="001973A2" w:rsidRDefault="001973A2" w:rsidP="00444CCD">
                            <w:pPr>
                              <w:pStyle w:val="Nidungvnbn"/>
                              <w:ind w:firstLine="0"/>
                              <w:jc w:val="left"/>
                              <w:rPr>
                                <w:b/>
                              </w:rPr>
                            </w:pPr>
                          </w:p>
                        </w:tc>
                        <w:tc>
                          <w:tcPr>
                            <w:tcW w:w="2862" w:type="dxa"/>
                            <w:vAlign w:val="bottom"/>
                          </w:tcPr>
                          <w:p w14:paraId="054DB6F3" w14:textId="19B2A132" w:rsidR="001973A2" w:rsidRDefault="001973A2" w:rsidP="00444CCD">
                            <w:pPr>
                              <w:pStyle w:val="Nidungvnbn"/>
                              <w:ind w:firstLine="0"/>
                              <w:jc w:val="left"/>
                              <w:rPr>
                                <w:b/>
                              </w:rPr>
                            </w:pPr>
                            <w:r>
                              <w:rPr>
                                <w:color w:val="000000"/>
                                <w:sz w:val="22"/>
                                <w:szCs w:val="22"/>
                              </w:rPr>
                              <w:t>FordB</w:t>
                            </w:r>
                          </w:p>
                        </w:tc>
                        <w:tc>
                          <w:tcPr>
                            <w:tcW w:w="912" w:type="dxa"/>
                            <w:vAlign w:val="bottom"/>
                          </w:tcPr>
                          <w:p w14:paraId="11702C65" w14:textId="201201E8" w:rsidR="001973A2" w:rsidRDefault="001973A2" w:rsidP="00444CCD">
                            <w:pPr>
                              <w:pStyle w:val="Nidungvnbn"/>
                              <w:ind w:firstLine="0"/>
                              <w:jc w:val="right"/>
                            </w:pPr>
                            <w:r>
                              <w:rPr>
                                <w:color w:val="000000"/>
                                <w:sz w:val="22"/>
                                <w:szCs w:val="22"/>
                              </w:rPr>
                              <w:t>0.7189</w:t>
                            </w:r>
                          </w:p>
                        </w:tc>
                        <w:tc>
                          <w:tcPr>
                            <w:tcW w:w="912" w:type="dxa"/>
                            <w:vAlign w:val="bottom"/>
                          </w:tcPr>
                          <w:p w14:paraId="1763E74D" w14:textId="3E95EC4A" w:rsidR="001973A2" w:rsidRDefault="001973A2" w:rsidP="00444CCD">
                            <w:pPr>
                              <w:pStyle w:val="Nidungvnbn"/>
                              <w:ind w:firstLine="0"/>
                              <w:jc w:val="right"/>
                            </w:pPr>
                            <w:r>
                              <w:rPr>
                                <w:color w:val="000000"/>
                                <w:sz w:val="22"/>
                                <w:szCs w:val="22"/>
                              </w:rPr>
                              <w:t>0.7185</w:t>
                            </w:r>
                          </w:p>
                        </w:tc>
                        <w:tc>
                          <w:tcPr>
                            <w:tcW w:w="912" w:type="dxa"/>
                            <w:vAlign w:val="bottom"/>
                          </w:tcPr>
                          <w:p w14:paraId="6EAD28D2" w14:textId="6425ACA4" w:rsidR="001973A2" w:rsidRDefault="001973A2" w:rsidP="00444CCD">
                            <w:pPr>
                              <w:pStyle w:val="Nidungvnbn"/>
                              <w:ind w:firstLine="0"/>
                              <w:jc w:val="right"/>
                            </w:pPr>
                            <w:r>
                              <w:rPr>
                                <w:color w:val="000000"/>
                                <w:sz w:val="22"/>
                                <w:szCs w:val="22"/>
                              </w:rPr>
                              <w:t>0.7183</w:t>
                            </w:r>
                          </w:p>
                        </w:tc>
                        <w:tc>
                          <w:tcPr>
                            <w:tcW w:w="1077" w:type="dxa"/>
                            <w:vAlign w:val="bottom"/>
                          </w:tcPr>
                          <w:p w14:paraId="0403F4CE" w14:textId="4D7EA801" w:rsidR="001973A2" w:rsidRDefault="001973A2" w:rsidP="00444CCD">
                            <w:pPr>
                              <w:pStyle w:val="Nidungvnbn"/>
                              <w:ind w:firstLine="0"/>
                              <w:jc w:val="right"/>
                            </w:pPr>
                            <w:r>
                              <w:rPr>
                                <w:color w:val="000000"/>
                                <w:sz w:val="22"/>
                                <w:szCs w:val="22"/>
                              </w:rPr>
                              <w:t>8355</w:t>
                            </w:r>
                          </w:p>
                        </w:tc>
                        <w:tc>
                          <w:tcPr>
                            <w:tcW w:w="994" w:type="dxa"/>
                            <w:vAlign w:val="bottom"/>
                          </w:tcPr>
                          <w:p w14:paraId="26D347B2" w14:textId="77CA20E0" w:rsidR="001973A2" w:rsidRDefault="001973A2" w:rsidP="00444CCD">
                            <w:pPr>
                              <w:pStyle w:val="Nidungvnbn"/>
                              <w:ind w:firstLine="0"/>
                              <w:jc w:val="right"/>
                            </w:pPr>
                            <w:r>
                              <w:rPr>
                                <w:color w:val="000000"/>
                                <w:sz w:val="22"/>
                                <w:szCs w:val="22"/>
                              </w:rPr>
                              <w:t>0.7183</w:t>
                            </w:r>
                          </w:p>
                        </w:tc>
                        <w:tc>
                          <w:tcPr>
                            <w:tcW w:w="994" w:type="dxa"/>
                            <w:vAlign w:val="bottom"/>
                          </w:tcPr>
                          <w:p w14:paraId="12724EBC" w14:textId="205C16B8" w:rsidR="001973A2" w:rsidRDefault="001973A2" w:rsidP="00444CCD">
                            <w:pPr>
                              <w:pStyle w:val="Nidungvnbn"/>
                              <w:ind w:firstLine="0"/>
                              <w:jc w:val="right"/>
                            </w:pPr>
                            <w:r>
                              <w:rPr>
                                <w:color w:val="000000"/>
                                <w:sz w:val="22"/>
                                <w:szCs w:val="22"/>
                              </w:rPr>
                              <w:t>0.7074</w:t>
                            </w:r>
                          </w:p>
                        </w:tc>
                        <w:tc>
                          <w:tcPr>
                            <w:tcW w:w="994" w:type="dxa"/>
                            <w:vAlign w:val="bottom"/>
                          </w:tcPr>
                          <w:p w14:paraId="46433852" w14:textId="07E04AEB" w:rsidR="001973A2" w:rsidRDefault="001973A2" w:rsidP="00444CCD">
                            <w:pPr>
                              <w:pStyle w:val="Nidungvnbn"/>
                              <w:ind w:firstLine="0"/>
                              <w:jc w:val="right"/>
                            </w:pPr>
                            <w:r>
                              <w:rPr>
                                <w:color w:val="000000"/>
                                <w:sz w:val="22"/>
                                <w:szCs w:val="22"/>
                              </w:rPr>
                              <w:t>0.7063</w:t>
                            </w:r>
                          </w:p>
                        </w:tc>
                        <w:tc>
                          <w:tcPr>
                            <w:tcW w:w="1143" w:type="dxa"/>
                            <w:vAlign w:val="bottom"/>
                          </w:tcPr>
                          <w:p w14:paraId="1BD47A35" w14:textId="42A6C415" w:rsidR="001973A2" w:rsidRDefault="001973A2" w:rsidP="00444CCD">
                            <w:pPr>
                              <w:pStyle w:val="Nidungvnbn"/>
                              <w:ind w:firstLine="0"/>
                              <w:jc w:val="right"/>
                            </w:pPr>
                            <w:r>
                              <w:rPr>
                                <w:color w:val="000000"/>
                                <w:sz w:val="22"/>
                                <w:szCs w:val="22"/>
                              </w:rPr>
                              <w:t>4211.5</w:t>
                            </w:r>
                          </w:p>
                        </w:tc>
                      </w:tr>
                      <w:tr w:rsidR="001973A2" w14:paraId="0CB0B119" w14:textId="77777777" w:rsidTr="00444CCD">
                        <w:trPr>
                          <w:trHeight w:val="379"/>
                        </w:trPr>
                        <w:tc>
                          <w:tcPr>
                            <w:tcW w:w="895" w:type="dxa"/>
                            <w:vMerge/>
                          </w:tcPr>
                          <w:p w14:paraId="14F279E5" w14:textId="77777777" w:rsidR="001973A2" w:rsidRDefault="001973A2" w:rsidP="00444CCD">
                            <w:pPr>
                              <w:pStyle w:val="Nidungvnbn"/>
                              <w:ind w:firstLine="0"/>
                              <w:jc w:val="left"/>
                              <w:rPr>
                                <w:b/>
                              </w:rPr>
                            </w:pPr>
                          </w:p>
                        </w:tc>
                        <w:tc>
                          <w:tcPr>
                            <w:tcW w:w="2862" w:type="dxa"/>
                            <w:vAlign w:val="bottom"/>
                          </w:tcPr>
                          <w:p w14:paraId="353B0821" w14:textId="11CB6799" w:rsidR="001973A2" w:rsidRDefault="001973A2" w:rsidP="00444CCD">
                            <w:pPr>
                              <w:pStyle w:val="Nidungvnbn"/>
                              <w:ind w:firstLine="0"/>
                              <w:jc w:val="left"/>
                              <w:rPr>
                                <w:b/>
                              </w:rPr>
                            </w:pPr>
                            <w:r>
                              <w:rPr>
                                <w:color w:val="000000"/>
                                <w:sz w:val="22"/>
                                <w:szCs w:val="22"/>
                              </w:rPr>
                              <w:t>FreezerRegularTrain</w:t>
                            </w:r>
                          </w:p>
                        </w:tc>
                        <w:tc>
                          <w:tcPr>
                            <w:tcW w:w="912" w:type="dxa"/>
                            <w:vAlign w:val="bottom"/>
                          </w:tcPr>
                          <w:p w14:paraId="34B3ADD6" w14:textId="3D383209" w:rsidR="001973A2" w:rsidRDefault="001973A2" w:rsidP="00444CCD">
                            <w:pPr>
                              <w:pStyle w:val="Nidungvnbn"/>
                              <w:ind w:firstLine="0"/>
                              <w:jc w:val="right"/>
                            </w:pPr>
                            <w:r>
                              <w:rPr>
                                <w:color w:val="000000"/>
                                <w:sz w:val="22"/>
                                <w:szCs w:val="22"/>
                              </w:rPr>
                              <w:t>0.9156</w:t>
                            </w:r>
                          </w:p>
                        </w:tc>
                        <w:tc>
                          <w:tcPr>
                            <w:tcW w:w="912" w:type="dxa"/>
                            <w:vAlign w:val="bottom"/>
                          </w:tcPr>
                          <w:p w14:paraId="6C20A808" w14:textId="673C4830" w:rsidR="001973A2" w:rsidRDefault="001973A2" w:rsidP="00444CCD">
                            <w:pPr>
                              <w:pStyle w:val="Nidungvnbn"/>
                              <w:ind w:firstLine="0"/>
                              <w:jc w:val="right"/>
                            </w:pPr>
                            <w:r>
                              <w:rPr>
                                <w:color w:val="000000"/>
                                <w:sz w:val="22"/>
                                <w:szCs w:val="22"/>
                              </w:rPr>
                              <w:t>0.9081</w:t>
                            </w:r>
                          </w:p>
                        </w:tc>
                        <w:tc>
                          <w:tcPr>
                            <w:tcW w:w="912" w:type="dxa"/>
                            <w:vAlign w:val="bottom"/>
                          </w:tcPr>
                          <w:p w14:paraId="3BDB2B13" w14:textId="33303473" w:rsidR="001973A2" w:rsidRDefault="001973A2" w:rsidP="00444CCD">
                            <w:pPr>
                              <w:pStyle w:val="Nidungvnbn"/>
                              <w:ind w:firstLine="0"/>
                              <w:jc w:val="right"/>
                            </w:pPr>
                            <w:r>
                              <w:rPr>
                                <w:color w:val="000000"/>
                                <w:sz w:val="22"/>
                                <w:szCs w:val="22"/>
                              </w:rPr>
                              <w:t>0.9081</w:t>
                            </w:r>
                          </w:p>
                        </w:tc>
                        <w:tc>
                          <w:tcPr>
                            <w:tcW w:w="1077" w:type="dxa"/>
                            <w:vAlign w:val="bottom"/>
                          </w:tcPr>
                          <w:p w14:paraId="62104E98" w14:textId="7B90208E" w:rsidR="001973A2" w:rsidRDefault="001973A2" w:rsidP="00444CCD">
                            <w:pPr>
                              <w:pStyle w:val="Nidungvnbn"/>
                              <w:ind w:firstLine="0"/>
                              <w:jc w:val="right"/>
                            </w:pPr>
                            <w:r>
                              <w:rPr>
                                <w:color w:val="000000"/>
                                <w:sz w:val="22"/>
                                <w:szCs w:val="22"/>
                              </w:rPr>
                              <w:t>2061</w:t>
                            </w:r>
                          </w:p>
                        </w:tc>
                        <w:tc>
                          <w:tcPr>
                            <w:tcW w:w="994" w:type="dxa"/>
                            <w:vAlign w:val="bottom"/>
                          </w:tcPr>
                          <w:p w14:paraId="26A3FD21" w14:textId="12BD21A3" w:rsidR="001973A2" w:rsidRDefault="001973A2" w:rsidP="00444CCD">
                            <w:pPr>
                              <w:pStyle w:val="Nidungvnbn"/>
                              <w:ind w:firstLine="0"/>
                              <w:jc w:val="right"/>
                            </w:pPr>
                            <w:r>
                              <w:rPr>
                                <w:color w:val="000000"/>
                                <w:sz w:val="22"/>
                                <w:szCs w:val="22"/>
                              </w:rPr>
                              <w:t>0.8205</w:t>
                            </w:r>
                          </w:p>
                        </w:tc>
                        <w:tc>
                          <w:tcPr>
                            <w:tcW w:w="994" w:type="dxa"/>
                            <w:vAlign w:val="bottom"/>
                          </w:tcPr>
                          <w:p w14:paraId="7C32A1A4" w14:textId="7CC0330B" w:rsidR="001973A2" w:rsidRDefault="001973A2" w:rsidP="00444CCD">
                            <w:pPr>
                              <w:pStyle w:val="Nidungvnbn"/>
                              <w:ind w:firstLine="0"/>
                              <w:jc w:val="right"/>
                            </w:pPr>
                            <w:r>
                              <w:rPr>
                                <w:color w:val="000000"/>
                                <w:sz w:val="22"/>
                                <w:szCs w:val="22"/>
                              </w:rPr>
                              <w:t>0.82</w:t>
                            </w:r>
                          </w:p>
                        </w:tc>
                        <w:tc>
                          <w:tcPr>
                            <w:tcW w:w="994" w:type="dxa"/>
                            <w:vAlign w:val="bottom"/>
                          </w:tcPr>
                          <w:p w14:paraId="3D701BCC" w14:textId="74731C1D" w:rsidR="001973A2" w:rsidRDefault="001973A2" w:rsidP="00444CCD">
                            <w:pPr>
                              <w:pStyle w:val="Nidungvnbn"/>
                              <w:ind w:firstLine="0"/>
                              <w:jc w:val="right"/>
                            </w:pPr>
                            <w:r>
                              <w:rPr>
                                <w:color w:val="000000"/>
                                <w:sz w:val="22"/>
                                <w:szCs w:val="22"/>
                              </w:rPr>
                              <w:t>0.82</w:t>
                            </w:r>
                          </w:p>
                        </w:tc>
                        <w:tc>
                          <w:tcPr>
                            <w:tcW w:w="1143" w:type="dxa"/>
                            <w:vAlign w:val="bottom"/>
                          </w:tcPr>
                          <w:p w14:paraId="10E72778" w14:textId="7F0A6CC2" w:rsidR="001973A2" w:rsidRDefault="001973A2" w:rsidP="00444CCD">
                            <w:pPr>
                              <w:pStyle w:val="Nidungvnbn"/>
                              <w:ind w:firstLine="0"/>
                              <w:jc w:val="right"/>
                            </w:pPr>
                            <w:r>
                              <w:rPr>
                                <w:color w:val="000000"/>
                                <w:sz w:val="22"/>
                                <w:szCs w:val="22"/>
                              </w:rPr>
                              <w:t>1712.5</w:t>
                            </w:r>
                          </w:p>
                        </w:tc>
                      </w:tr>
                      <w:tr w:rsidR="001973A2" w14:paraId="28ACB759" w14:textId="77777777" w:rsidTr="00444CCD">
                        <w:trPr>
                          <w:trHeight w:val="379"/>
                        </w:trPr>
                        <w:tc>
                          <w:tcPr>
                            <w:tcW w:w="895" w:type="dxa"/>
                            <w:vMerge/>
                          </w:tcPr>
                          <w:p w14:paraId="7186C5A0" w14:textId="77777777" w:rsidR="001973A2" w:rsidRDefault="001973A2" w:rsidP="00444CCD">
                            <w:pPr>
                              <w:pStyle w:val="Nidungvnbn"/>
                              <w:ind w:firstLine="0"/>
                              <w:jc w:val="left"/>
                              <w:rPr>
                                <w:b/>
                              </w:rPr>
                            </w:pPr>
                          </w:p>
                        </w:tc>
                        <w:tc>
                          <w:tcPr>
                            <w:tcW w:w="2862" w:type="dxa"/>
                            <w:vAlign w:val="bottom"/>
                          </w:tcPr>
                          <w:p w14:paraId="5A587825" w14:textId="589BC602" w:rsidR="001973A2" w:rsidRDefault="001973A2" w:rsidP="00444CCD">
                            <w:pPr>
                              <w:pStyle w:val="Nidungvnbn"/>
                              <w:ind w:firstLine="0"/>
                              <w:jc w:val="left"/>
                              <w:rPr>
                                <w:b/>
                              </w:rPr>
                            </w:pPr>
                            <w:r>
                              <w:rPr>
                                <w:color w:val="000000"/>
                                <w:sz w:val="22"/>
                                <w:szCs w:val="22"/>
                              </w:rPr>
                              <w:t>FreezerSmallTrain</w:t>
                            </w:r>
                          </w:p>
                        </w:tc>
                        <w:tc>
                          <w:tcPr>
                            <w:tcW w:w="912" w:type="dxa"/>
                            <w:vAlign w:val="bottom"/>
                          </w:tcPr>
                          <w:p w14:paraId="0F060860" w14:textId="324B965B" w:rsidR="001973A2" w:rsidRDefault="001973A2" w:rsidP="00444CCD">
                            <w:pPr>
                              <w:pStyle w:val="Nidungvnbn"/>
                              <w:ind w:firstLine="0"/>
                              <w:jc w:val="right"/>
                            </w:pPr>
                            <w:r>
                              <w:rPr>
                                <w:color w:val="000000"/>
                                <w:sz w:val="22"/>
                                <w:szCs w:val="22"/>
                              </w:rPr>
                              <w:t>0.692</w:t>
                            </w:r>
                          </w:p>
                        </w:tc>
                        <w:tc>
                          <w:tcPr>
                            <w:tcW w:w="912" w:type="dxa"/>
                            <w:vAlign w:val="bottom"/>
                          </w:tcPr>
                          <w:p w14:paraId="757BF1AF" w14:textId="13D7C310" w:rsidR="001973A2" w:rsidRDefault="001973A2" w:rsidP="00444CCD">
                            <w:pPr>
                              <w:pStyle w:val="Nidungvnbn"/>
                              <w:ind w:firstLine="0"/>
                              <w:jc w:val="right"/>
                            </w:pPr>
                            <w:r>
                              <w:rPr>
                                <w:color w:val="000000"/>
                                <w:sz w:val="22"/>
                                <w:szCs w:val="22"/>
                              </w:rPr>
                              <w:t>0.6919</w:t>
                            </w:r>
                          </w:p>
                        </w:tc>
                        <w:tc>
                          <w:tcPr>
                            <w:tcW w:w="912" w:type="dxa"/>
                            <w:vAlign w:val="bottom"/>
                          </w:tcPr>
                          <w:p w14:paraId="2EF3CA39" w14:textId="0A1653A5" w:rsidR="001973A2" w:rsidRDefault="001973A2" w:rsidP="00444CCD">
                            <w:pPr>
                              <w:pStyle w:val="Nidungvnbn"/>
                              <w:ind w:firstLine="0"/>
                              <w:jc w:val="right"/>
                            </w:pPr>
                            <w:r>
                              <w:rPr>
                                <w:color w:val="000000"/>
                                <w:sz w:val="22"/>
                                <w:szCs w:val="22"/>
                              </w:rPr>
                              <w:t>0.6919</w:t>
                            </w:r>
                          </w:p>
                        </w:tc>
                        <w:tc>
                          <w:tcPr>
                            <w:tcW w:w="1077" w:type="dxa"/>
                            <w:vAlign w:val="bottom"/>
                          </w:tcPr>
                          <w:p w14:paraId="59A1CC17" w14:textId="5927A4C0" w:rsidR="001973A2" w:rsidRDefault="001973A2" w:rsidP="00444CCD">
                            <w:pPr>
                              <w:pStyle w:val="Nidungvnbn"/>
                              <w:ind w:firstLine="0"/>
                              <w:jc w:val="right"/>
                            </w:pPr>
                            <w:r>
                              <w:rPr>
                                <w:color w:val="000000"/>
                                <w:sz w:val="22"/>
                                <w:szCs w:val="22"/>
                              </w:rPr>
                              <w:t>11935.6</w:t>
                            </w:r>
                          </w:p>
                        </w:tc>
                        <w:tc>
                          <w:tcPr>
                            <w:tcW w:w="994" w:type="dxa"/>
                            <w:vAlign w:val="bottom"/>
                          </w:tcPr>
                          <w:p w14:paraId="2F1F70F6" w14:textId="4DFB41CA" w:rsidR="001973A2" w:rsidRDefault="001973A2" w:rsidP="00444CCD">
                            <w:pPr>
                              <w:pStyle w:val="Nidungvnbn"/>
                              <w:ind w:firstLine="0"/>
                              <w:jc w:val="right"/>
                            </w:pPr>
                            <w:r>
                              <w:rPr>
                                <w:color w:val="000000"/>
                                <w:sz w:val="22"/>
                                <w:szCs w:val="22"/>
                              </w:rPr>
                              <w:t>0.6853</w:t>
                            </w:r>
                          </w:p>
                        </w:tc>
                        <w:tc>
                          <w:tcPr>
                            <w:tcW w:w="994" w:type="dxa"/>
                            <w:vAlign w:val="bottom"/>
                          </w:tcPr>
                          <w:p w14:paraId="643D68B4" w14:textId="3B17D134" w:rsidR="001973A2" w:rsidRDefault="001973A2" w:rsidP="00444CCD">
                            <w:pPr>
                              <w:pStyle w:val="Nidungvnbn"/>
                              <w:ind w:firstLine="0"/>
                              <w:jc w:val="right"/>
                            </w:pPr>
                            <w:r>
                              <w:rPr>
                                <w:color w:val="000000"/>
                                <w:sz w:val="22"/>
                                <w:szCs w:val="22"/>
                              </w:rPr>
                              <w:t>0.6853</w:t>
                            </w:r>
                          </w:p>
                        </w:tc>
                        <w:tc>
                          <w:tcPr>
                            <w:tcW w:w="994" w:type="dxa"/>
                            <w:vAlign w:val="bottom"/>
                          </w:tcPr>
                          <w:p w14:paraId="22E6AB57" w14:textId="1BC1842C" w:rsidR="001973A2" w:rsidRDefault="001973A2" w:rsidP="00444CCD">
                            <w:pPr>
                              <w:pStyle w:val="Nidungvnbn"/>
                              <w:ind w:firstLine="0"/>
                              <w:jc w:val="right"/>
                            </w:pPr>
                            <w:r>
                              <w:rPr>
                                <w:color w:val="000000"/>
                                <w:sz w:val="22"/>
                                <w:szCs w:val="22"/>
                              </w:rPr>
                              <w:t>0.6853</w:t>
                            </w:r>
                          </w:p>
                        </w:tc>
                        <w:tc>
                          <w:tcPr>
                            <w:tcW w:w="1143" w:type="dxa"/>
                            <w:vAlign w:val="bottom"/>
                          </w:tcPr>
                          <w:p w14:paraId="0647FC4E" w14:textId="69F83C03" w:rsidR="001973A2" w:rsidRDefault="001973A2" w:rsidP="00444CCD">
                            <w:pPr>
                              <w:pStyle w:val="Nidungvnbn"/>
                              <w:ind w:firstLine="0"/>
                              <w:jc w:val="right"/>
                            </w:pPr>
                            <w:r>
                              <w:rPr>
                                <w:color w:val="000000"/>
                                <w:sz w:val="22"/>
                                <w:szCs w:val="22"/>
                              </w:rPr>
                              <w:t>10605.8</w:t>
                            </w:r>
                          </w:p>
                        </w:tc>
                      </w:tr>
                      <w:tr w:rsidR="001973A2" w14:paraId="66FE1AB5" w14:textId="77777777" w:rsidTr="00444CCD">
                        <w:trPr>
                          <w:trHeight w:val="379"/>
                        </w:trPr>
                        <w:tc>
                          <w:tcPr>
                            <w:tcW w:w="895" w:type="dxa"/>
                            <w:vMerge/>
                          </w:tcPr>
                          <w:p w14:paraId="0502A734" w14:textId="77777777" w:rsidR="001973A2" w:rsidRDefault="001973A2" w:rsidP="00444CCD">
                            <w:pPr>
                              <w:pStyle w:val="Nidungvnbn"/>
                              <w:ind w:firstLine="0"/>
                              <w:jc w:val="left"/>
                              <w:rPr>
                                <w:b/>
                              </w:rPr>
                            </w:pPr>
                          </w:p>
                        </w:tc>
                        <w:tc>
                          <w:tcPr>
                            <w:tcW w:w="2862" w:type="dxa"/>
                            <w:vAlign w:val="bottom"/>
                          </w:tcPr>
                          <w:p w14:paraId="51D52F82" w14:textId="47E4AFF5" w:rsidR="001973A2" w:rsidRDefault="001973A2" w:rsidP="00444CCD">
                            <w:pPr>
                              <w:pStyle w:val="Nidungvnbn"/>
                              <w:ind w:firstLine="0"/>
                              <w:jc w:val="left"/>
                              <w:rPr>
                                <w:b/>
                              </w:rPr>
                            </w:pPr>
                            <w:r>
                              <w:rPr>
                                <w:color w:val="000000"/>
                                <w:sz w:val="22"/>
                                <w:szCs w:val="22"/>
                              </w:rPr>
                              <w:t>Fungi</w:t>
                            </w:r>
                          </w:p>
                        </w:tc>
                        <w:tc>
                          <w:tcPr>
                            <w:tcW w:w="912" w:type="dxa"/>
                            <w:vAlign w:val="bottom"/>
                          </w:tcPr>
                          <w:p w14:paraId="7A8C8236" w14:textId="3088648E" w:rsidR="001973A2" w:rsidRDefault="001973A2" w:rsidP="00444CCD">
                            <w:pPr>
                              <w:pStyle w:val="Nidungvnbn"/>
                              <w:ind w:firstLine="0"/>
                              <w:jc w:val="right"/>
                            </w:pPr>
                            <w:r>
                              <w:rPr>
                                <w:color w:val="000000"/>
                                <w:sz w:val="22"/>
                                <w:szCs w:val="22"/>
                              </w:rPr>
                              <w:t>0.891</w:t>
                            </w:r>
                          </w:p>
                        </w:tc>
                        <w:tc>
                          <w:tcPr>
                            <w:tcW w:w="912" w:type="dxa"/>
                            <w:vAlign w:val="bottom"/>
                          </w:tcPr>
                          <w:p w14:paraId="7B6C58B6" w14:textId="6F67F2DF" w:rsidR="001973A2" w:rsidRDefault="001973A2" w:rsidP="00444CCD">
                            <w:pPr>
                              <w:pStyle w:val="Nidungvnbn"/>
                              <w:ind w:firstLine="0"/>
                              <w:jc w:val="right"/>
                            </w:pPr>
                            <w:r>
                              <w:rPr>
                                <w:color w:val="000000"/>
                                <w:sz w:val="22"/>
                                <w:szCs w:val="22"/>
                              </w:rPr>
                              <w:t>0.8387</w:t>
                            </w:r>
                          </w:p>
                        </w:tc>
                        <w:tc>
                          <w:tcPr>
                            <w:tcW w:w="912" w:type="dxa"/>
                            <w:vAlign w:val="bottom"/>
                          </w:tcPr>
                          <w:p w14:paraId="06942B24" w14:textId="21EFFE2E" w:rsidR="001973A2" w:rsidRDefault="001973A2" w:rsidP="00444CCD">
                            <w:pPr>
                              <w:pStyle w:val="Nidungvnbn"/>
                              <w:ind w:firstLine="0"/>
                              <w:jc w:val="right"/>
                            </w:pPr>
                            <w:r>
                              <w:rPr>
                                <w:color w:val="000000"/>
                                <w:sz w:val="22"/>
                                <w:szCs w:val="22"/>
                              </w:rPr>
                              <w:t>0.8451</w:t>
                            </w:r>
                          </w:p>
                        </w:tc>
                        <w:tc>
                          <w:tcPr>
                            <w:tcW w:w="1077" w:type="dxa"/>
                            <w:vAlign w:val="bottom"/>
                          </w:tcPr>
                          <w:p w14:paraId="7D47C2A4" w14:textId="31ADC97B" w:rsidR="001973A2" w:rsidRDefault="001973A2" w:rsidP="00444CCD">
                            <w:pPr>
                              <w:pStyle w:val="Nidungvnbn"/>
                              <w:ind w:firstLine="0"/>
                              <w:jc w:val="right"/>
                            </w:pPr>
                            <w:r>
                              <w:rPr>
                                <w:color w:val="000000"/>
                                <w:sz w:val="22"/>
                                <w:szCs w:val="22"/>
                              </w:rPr>
                              <w:t>2104.9</w:t>
                            </w:r>
                          </w:p>
                        </w:tc>
                        <w:tc>
                          <w:tcPr>
                            <w:tcW w:w="994" w:type="dxa"/>
                            <w:vAlign w:val="bottom"/>
                          </w:tcPr>
                          <w:p w14:paraId="4503011E" w14:textId="7323297C" w:rsidR="001973A2" w:rsidRDefault="001973A2" w:rsidP="00444CCD">
                            <w:pPr>
                              <w:pStyle w:val="Nidungvnbn"/>
                              <w:ind w:firstLine="0"/>
                              <w:jc w:val="right"/>
                            </w:pPr>
                            <w:r>
                              <w:rPr>
                                <w:color w:val="000000"/>
                                <w:sz w:val="22"/>
                                <w:szCs w:val="22"/>
                              </w:rPr>
                              <w:t>0.8636</w:t>
                            </w:r>
                          </w:p>
                        </w:tc>
                        <w:tc>
                          <w:tcPr>
                            <w:tcW w:w="994" w:type="dxa"/>
                            <w:vAlign w:val="bottom"/>
                          </w:tcPr>
                          <w:p w14:paraId="1F4EB956" w14:textId="26FB778E" w:rsidR="001973A2" w:rsidRDefault="001973A2" w:rsidP="00444CCD">
                            <w:pPr>
                              <w:pStyle w:val="Nidungvnbn"/>
                              <w:ind w:firstLine="0"/>
                              <w:jc w:val="right"/>
                            </w:pPr>
                            <w:r>
                              <w:rPr>
                                <w:color w:val="000000"/>
                                <w:sz w:val="22"/>
                                <w:szCs w:val="22"/>
                              </w:rPr>
                              <w:t>0.8172</w:t>
                            </w:r>
                          </w:p>
                        </w:tc>
                        <w:tc>
                          <w:tcPr>
                            <w:tcW w:w="994" w:type="dxa"/>
                            <w:vAlign w:val="bottom"/>
                          </w:tcPr>
                          <w:p w14:paraId="2A28DF20" w14:textId="18263FA8" w:rsidR="001973A2" w:rsidRDefault="001973A2" w:rsidP="00444CCD">
                            <w:pPr>
                              <w:pStyle w:val="Nidungvnbn"/>
                              <w:ind w:firstLine="0"/>
                              <w:jc w:val="right"/>
                            </w:pPr>
                            <w:r>
                              <w:rPr>
                                <w:color w:val="000000"/>
                                <w:sz w:val="22"/>
                                <w:szCs w:val="22"/>
                              </w:rPr>
                              <w:t>0.8332</w:t>
                            </w:r>
                          </w:p>
                        </w:tc>
                        <w:tc>
                          <w:tcPr>
                            <w:tcW w:w="1143" w:type="dxa"/>
                            <w:vAlign w:val="bottom"/>
                          </w:tcPr>
                          <w:p w14:paraId="7D04A204" w14:textId="0E64C4EF" w:rsidR="001973A2" w:rsidRDefault="001973A2" w:rsidP="00444CCD">
                            <w:pPr>
                              <w:pStyle w:val="Nidungvnbn"/>
                              <w:ind w:firstLine="0"/>
                              <w:jc w:val="right"/>
                            </w:pPr>
                            <w:r>
                              <w:rPr>
                                <w:color w:val="000000"/>
                                <w:sz w:val="22"/>
                                <w:szCs w:val="22"/>
                              </w:rPr>
                              <w:t>1622.4</w:t>
                            </w:r>
                          </w:p>
                        </w:tc>
                      </w:tr>
                      <w:tr w:rsidR="001973A2" w14:paraId="2FC67F12" w14:textId="77777777" w:rsidTr="00444CCD">
                        <w:trPr>
                          <w:trHeight w:val="379"/>
                        </w:trPr>
                        <w:tc>
                          <w:tcPr>
                            <w:tcW w:w="895" w:type="dxa"/>
                            <w:vMerge/>
                          </w:tcPr>
                          <w:p w14:paraId="3D538C7D" w14:textId="77777777" w:rsidR="001973A2" w:rsidRDefault="001973A2" w:rsidP="00444CCD">
                            <w:pPr>
                              <w:pStyle w:val="Nidungvnbn"/>
                              <w:ind w:firstLine="0"/>
                              <w:jc w:val="left"/>
                              <w:rPr>
                                <w:b/>
                              </w:rPr>
                            </w:pPr>
                          </w:p>
                        </w:tc>
                        <w:tc>
                          <w:tcPr>
                            <w:tcW w:w="2862" w:type="dxa"/>
                            <w:vAlign w:val="bottom"/>
                          </w:tcPr>
                          <w:p w14:paraId="49415F1E" w14:textId="5FC0E274" w:rsidR="001973A2" w:rsidRDefault="001973A2" w:rsidP="00444CCD">
                            <w:pPr>
                              <w:pStyle w:val="Nidungvnbn"/>
                              <w:ind w:firstLine="0"/>
                              <w:jc w:val="left"/>
                              <w:rPr>
                                <w:b/>
                              </w:rPr>
                            </w:pPr>
                            <w:r>
                              <w:rPr>
                                <w:color w:val="000000"/>
                                <w:sz w:val="22"/>
                                <w:szCs w:val="22"/>
                              </w:rPr>
                              <w:t>GunPoint</w:t>
                            </w:r>
                          </w:p>
                        </w:tc>
                        <w:tc>
                          <w:tcPr>
                            <w:tcW w:w="912" w:type="dxa"/>
                            <w:vAlign w:val="bottom"/>
                          </w:tcPr>
                          <w:p w14:paraId="6BEAD537" w14:textId="2882AA18" w:rsidR="001973A2" w:rsidRDefault="001973A2" w:rsidP="00444CCD">
                            <w:pPr>
                              <w:pStyle w:val="Nidungvnbn"/>
                              <w:ind w:firstLine="0"/>
                              <w:jc w:val="right"/>
                            </w:pPr>
                            <w:r>
                              <w:rPr>
                                <w:color w:val="000000"/>
                                <w:sz w:val="22"/>
                                <w:szCs w:val="22"/>
                              </w:rPr>
                              <w:t>0.9401</w:t>
                            </w:r>
                          </w:p>
                        </w:tc>
                        <w:tc>
                          <w:tcPr>
                            <w:tcW w:w="912" w:type="dxa"/>
                            <w:vAlign w:val="bottom"/>
                          </w:tcPr>
                          <w:p w14:paraId="2B029E96" w14:textId="7AF37CB5" w:rsidR="001973A2" w:rsidRDefault="001973A2" w:rsidP="00444CCD">
                            <w:pPr>
                              <w:pStyle w:val="Nidungvnbn"/>
                              <w:ind w:firstLine="0"/>
                              <w:jc w:val="right"/>
                            </w:pPr>
                            <w:r>
                              <w:rPr>
                                <w:color w:val="000000"/>
                                <w:sz w:val="22"/>
                                <w:szCs w:val="22"/>
                              </w:rPr>
                              <w:t>0.94</w:t>
                            </w:r>
                          </w:p>
                        </w:tc>
                        <w:tc>
                          <w:tcPr>
                            <w:tcW w:w="912" w:type="dxa"/>
                            <w:vAlign w:val="bottom"/>
                          </w:tcPr>
                          <w:p w14:paraId="1E8AA0DC" w14:textId="3C1A3322" w:rsidR="001973A2" w:rsidRDefault="001973A2" w:rsidP="00444CCD">
                            <w:pPr>
                              <w:pStyle w:val="Nidungvnbn"/>
                              <w:ind w:firstLine="0"/>
                              <w:jc w:val="right"/>
                            </w:pPr>
                            <w:r>
                              <w:rPr>
                                <w:color w:val="000000"/>
                                <w:sz w:val="22"/>
                                <w:szCs w:val="22"/>
                              </w:rPr>
                              <w:t>0.9399</w:t>
                            </w:r>
                          </w:p>
                        </w:tc>
                        <w:tc>
                          <w:tcPr>
                            <w:tcW w:w="1077" w:type="dxa"/>
                            <w:vAlign w:val="bottom"/>
                          </w:tcPr>
                          <w:p w14:paraId="4749CC85" w14:textId="2D93576F" w:rsidR="001973A2" w:rsidRDefault="001973A2" w:rsidP="00444CCD">
                            <w:pPr>
                              <w:pStyle w:val="Nidungvnbn"/>
                              <w:ind w:firstLine="0"/>
                              <w:jc w:val="right"/>
                            </w:pPr>
                            <w:r>
                              <w:rPr>
                                <w:color w:val="000000"/>
                                <w:sz w:val="22"/>
                                <w:szCs w:val="22"/>
                              </w:rPr>
                              <w:t>611.1</w:t>
                            </w:r>
                          </w:p>
                        </w:tc>
                        <w:tc>
                          <w:tcPr>
                            <w:tcW w:w="994" w:type="dxa"/>
                            <w:vAlign w:val="bottom"/>
                          </w:tcPr>
                          <w:p w14:paraId="7537F7C9" w14:textId="4AE3C171" w:rsidR="001973A2" w:rsidRDefault="001973A2" w:rsidP="00444CCD">
                            <w:pPr>
                              <w:pStyle w:val="Nidungvnbn"/>
                              <w:ind w:firstLine="0"/>
                              <w:jc w:val="right"/>
                            </w:pPr>
                            <w:r>
                              <w:rPr>
                                <w:color w:val="000000"/>
                                <w:sz w:val="22"/>
                                <w:szCs w:val="22"/>
                              </w:rPr>
                              <w:t>0.8136</w:t>
                            </w:r>
                          </w:p>
                        </w:tc>
                        <w:tc>
                          <w:tcPr>
                            <w:tcW w:w="994" w:type="dxa"/>
                            <w:vAlign w:val="bottom"/>
                          </w:tcPr>
                          <w:p w14:paraId="7F29C251" w14:textId="1E80E3DE" w:rsidR="001973A2" w:rsidRDefault="001973A2" w:rsidP="00444CCD">
                            <w:pPr>
                              <w:pStyle w:val="Nidungvnbn"/>
                              <w:ind w:firstLine="0"/>
                              <w:jc w:val="right"/>
                            </w:pPr>
                            <w:r>
                              <w:rPr>
                                <w:color w:val="000000"/>
                                <w:sz w:val="22"/>
                                <w:szCs w:val="22"/>
                              </w:rPr>
                              <w:t>0.8067</w:t>
                            </w:r>
                          </w:p>
                        </w:tc>
                        <w:tc>
                          <w:tcPr>
                            <w:tcW w:w="994" w:type="dxa"/>
                            <w:vAlign w:val="bottom"/>
                          </w:tcPr>
                          <w:p w14:paraId="001097A3" w14:textId="51B290FE" w:rsidR="001973A2" w:rsidRDefault="001973A2" w:rsidP="00444CCD">
                            <w:pPr>
                              <w:pStyle w:val="Nidungvnbn"/>
                              <w:ind w:firstLine="0"/>
                              <w:jc w:val="right"/>
                            </w:pPr>
                            <w:r>
                              <w:rPr>
                                <w:color w:val="000000"/>
                                <w:sz w:val="22"/>
                                <w:szCs w:val="22"/>
                              </w:rPr>
                              <w:t>0.8057</w:t>
                            </w:r>
                          </w:p>
                        </w:tc>
                        <w:tc>
                          <w:tcPr>
                            <w:tcW w:w="1143" w:type="dxa"/>
                            <w:vAlign w:val="bottom"/>
                          </w:tcPr>
                          <w:p w14:paraId="17960595" w14:textId="4A7135D7" w:rsidR="001973A2" w:rsidRDefault="001973A2" w:rsidP="00444CCD">
                            <w:pPr>
                              <w:pStyle w:val="Nidungvnbn"/>
                              <w:ind w:firstLine="0"/>
                              <w:jc w:val="right"/>
                            </w:pPr>
                            <w:r>
                              <w:rPr>
                                <w:color w:val="000000"/>
                                <w:sz w:val="22"/>
                                <w:szCs w:val="22"/>
                              </w:rPr>
                              <w:t>357</w:t>
                            </w:r>
                          </w:p>
                        </w:tc>
                      </w:tr>
                      <w:tr w:rsidR="001973A2" w14:paraId="2AA88F4C" w14:textId="77777777" w:rsidTr="00444CCD">
                        <w:trPr>
                          <w:trHeight w:val="379"/>
                        </w:trPr>
                        <w:tc>
                          <w:tcPr>
                            <w:tcW w:w="895" w:type="dxa"/>
                            <w:vMerge/>
                          </w:tcPr>
                          <w:p w14:paraId="6D05A962" w14:textId="77777777" w:rsidR="001973A2" w:rsidRDefault="001973A2" w:rsidP="00444CCD">
                            <w:pPr>
                              <w:pStyle w:val="Nidungvnbn"/>
                              <w:ind w:firstLine="0"/>
                              <w:jc w:val="left"/>
                              <w:rPr>
                                <w:b/>
                              </w:rPr>
                            </w:pPr>
                          </w:p>
                        </w:tc>
                        <w:tc>
                          <w:tcPr>
                            <w:tcW w:w="2862" w:type="dxa"/>
                            <w:vAlign w:val="bottom"/>
                          </w:tcPr>
                          <w:p w14:paraId="0D3FF842" w14:textId="4C806A6C" w:rsidR="001973A2" w:rsidRDefault="001973A2" w:rsidP="00444CCD">
                            <w:pPr>
                              <w:pStyle w:val="Nidungvnbn"/>
                              <w:ind w:firstLine="0"/>
                              <w:jc w:val="left"/>
                              <w:rPr>
                                <w:b/>
                              </w:rPr>
                            </w:pPr>
                            <w:r>
                              <w:rPr>
                                <w:color w:val="000000"/>
                                <w:sz w:val="22"/>
                                <w:szCs w:val="22"/>
                              </w:rPr>
                              <w:t>GunPointAgeSpan</w:t>
                            </w:r>
                          </w:p>
                        </w:tc>
                        <w:tc>
                          <w:tcPr>
                            <w:tcW w:w="912" w:type="dxa"/>
                            <w:vAlign w:val="bottom"/>
                          </w:tcPr>
                          <w:p w14:paraId="6A23C5EE" w14:textId="3B09B26D" w:rsidR="001973A2" w:rsidRDefault="001973A2" w:rsidP="00444CCD">
                            <w:pPr>
                              <w:pStyle w:val="Nidungvnbn"/>
                              <w:ind w:firstLine="0"/>
                              <w:jc w:val="right"/>
                            </w:pPr>
                            <w:r>
                              <w:rPr>
                                <w:color w:val="000000"/>
                                <w:sz w:val="22"/>
                                <w:szCs w:val="22"/>
                              </w:rPr>
                              <w:t>0.9338</w:t>
                            </w:r>
                          </w:p>
                        </w:tc>
                        <w:tc>
                          <w:tcPr>
                            <w:tcW w:w="912" w:type="dxa"/>
                            <w:vAlign w:val="bottom"/>
                          </w:tcPr>
                          <w:p w14:paraId="796D2003" w14:textId="1959BF24" w:rsidR="001973A2" w:rsidRDefault="001973A2" w:rsidP="00444CCD">
                            <w:pPr>
                              <w:pStyle w:val="Nidungvnbn"/>
                              <w:ind w:firstLine="0"/>
                              <w:jc w:val="right"/>
                            </w:pPr>
                            <w:r>
                              <w:rPr>
                                <w:color w:val="000000"/>
                                <w:sz w:val="22"/>
                                <w:szCs w:val="22"/>
                              </w:rPr>
                              <w:t>0.9335</w:t>
                            </w:r>
                          </w:p>
                        </w:tc>
                        <w:tc>
                          <w:tcPr>
                            <w:tcW w:w="912" w:type="dxa"/>
                            <w:vAlign w:val="bottom"/>
                          </w:tcPr>
                          <w:p w14:paraId="6A720A26" w14:textId="4B48C20D" w:rsidR="001973A2" w:rsidRDefault="001973A2" w:rsidP="00444CCD">
                            <w:pPr>
                              <w:pStyle w:val="Nidungvnbn"/>
                              <w:ind w:firstLine="0"/>
                              <w:jc w:val="right"/>
                            </w:pPr>
                            <w:r>
                              <w:rPr>
                                <w:color w:val="000000"/>
                                <w:sz w:val="22"/>
                                <w:szCs w:val="22"/>
                              </w:rPr>
                              <w:t>0.9337</w:t>
                            </w:r>
                          </w:p>
                        </w:tc>
                        <w:tc>
                          <w:tcPr>
                            <w:tcW w:w="1077" w:type="dxa"/>
                            <w:vAlign w:val="bottom"/>
                          </w:tcPr>
                          <w:p w14:paraId="33FC45C6" w14:textId="322D9F1C" w:rsidR="001973A2" w:rsidRDefault="001973A2" w:rsidP="00444CCD">
                            <w:pPr>
                              <w:pStyle w:val="Nidungvnbn"/>
                              <w:ind w:firstLine="0"/>
                              <w:jc w:val="right"/>
                            </w:pPr>
                            <w:r>
                              <w:rPr>
                                <w:color w:val="000000"/>
                                <w:sz w:val="22"/>
                                <w:szCs w:val="22"/>
                              </w:rPr>
                              <w:t>647.3</w:t>
                            </w:r>
                          </w:p>
                        </w:tc>
                        <w:tc>
                          <w:tcPr>
                            <w:tcW w:w="994" w:type="dxa"/>
                            <w:vAlign w:val="bottom"/>
                          </w:tcPr>
                          <w:p w14:paraId="700D7AF8" w14:textId="742B6393" w:rsidR="001973A2" w:rsidRDefault="001973A2" w:rsidP="00444CCD">
                            <w:pPr>
                              <w:pStyle w:val="Nidungvnbn"/>
                              <w:ind w:firstLine="0"/>
                              <w:jc w:val="right"/>
                            </w:pPr>
                            <w:r>
                              <w:rPr>
                                <w:color w:val="000000"/>
                                <w:sz w:val="22"/>
                                <w:szCs w:val="22"/>
                              </w:rPr>
                              <w:t>0.8928</w:t>
                            </w:r>
                          </w:p>
                        </w:tc>
                        <w:tc>
                          <w:tcPr>
                            <w:tcW w:w="994" w:type="dxa"/>
                            <w:vAlign w:val="bottom"/>
                          </w:tcPr>
                          <w:p w14:paraId="50336538" w14:textId="3F9802E0" w:rsidR="001973A2" w:rsidRDefault="001973A2" w:rsidP="00444CCD">
                            <w:pPr>
                              <w:pStyle w:val="Nidungvnbn"/>
                              <w:ind w:firstLine="0"/>
                              <w:jc w:val="right"/>
                            </w:pPr>
                            <w:r>
                              <w:rPr>
                                <w:color w:val="000000"/>
                                <w:sz w:val="22"/>
                                <w:szCs w:val="22"/>
                              </w:rPr>
                              <w:t>0.8861</w:t>
                            </w:r>
                          </w:p>
                        </w:tc>
                        <w:tc>
                          <w:tcPr>
                            <w:tcW w:w="994" w:type="dxa"/>
                            <w:vAlign w:val="bottom"/>
                          </w:tcPr>
                          <w:p w14:paraId="5EBEE930" w14:textId="45B32A9C" w:rsidR="001973A2" w:rsidRDefault="001973A2" w:rsidP="00444CCD">
                            <w:pPr>
                              <w:pStyle w:val="Nidungvnbn"/>
                              <w:ind w:firstLine="0"/>
                              <w:jc w:val="right"/>
                            </w:pPr>
                            <w:r>
                              <w:rPr>
                                <w:color w:val="000000"/>
                                <w:sz w:val="22"/>
                                <w:szCs w:val="22"/>
                              </w:rPr>
                              <w:t>0.8853</w:t>
                            </w:r>
                          </w:p>
                        </w:tc>
                        <w:tc>
                          <w:tcPr>
                            <w:tcW w:w="1143" w:type="dxa"/>
                            <w:vAlign w:val="bottom"/>
                          </w:tcPr>
                          <w:p w14:paraId="5D04BA17" w14:textId="05767758" w:rsidR="001973A2" w:rsidRDefault="001973A2" w:rsidP="00444CCD">
                            <w:pPr>
                              <w:pStyle w:val="Nidungvnbn"/>
                              <w:ind w:firstLine="0"/>
                              <w:jc w:val="right"/>
                            </w:pPr>
                            <w:r>
                              <w:rPr>
                                <w:color w:val="000000"/>
                                <w:sz w:val="22"/>
                                <w:szCs w:val="22"/>
                              </w:rPr>
                              <w:t>411.3</w:t>
                            </w:r>
                          </w:p>
                        </w:tc>
                      </w:tr>
                      <w:tr w:rsidR="001973A2" w14:paraId="4F72C70E" w14:textId="77777777" w:rsidTr="00444CCD">
                        <w:trPr>
                          <w:trHeight w:val="379"/>
                        </w:trPr>
                        <w:tc>
                          <w:tcPr>
                            <w:tcW w:w="895" w:type="dxa"/>
                            <w:vMerge/>
                          </w:tcPr>
                          <w:p w14:paraId="1F8E2F8D" w14:textId="77777777" w:rsidR="001973A2" w:rsidRDefault="001973A2" w:rsidP="00444CCD">
                            <w:pPr>
                              <w:pStyle w:val="Nidungvnbn"/>
                              <w:ind w:firstLine="0"/>
                              <w:jc w:val="left"/>
                              <w:rPr>
                                <w:b/>
                              </w:rPr>
                            </w:pPr>
                          </w:p>
                        </w:tc>
                        <w:tc>
                          <w:tcPr>
                            <w:tcW w:w="2862" w:type="dxa"/>
                            <w:vAlign w:val="bottom"/>
                          </w:tcPr>
                          <w:p w14:paraId="2CC2FF01" w14:textId="28C92AFA" w:rsidR="001973A2" w:rsidRDefault="001973A2" w:rsidP="00444CCD">
                            <w:pPr>
                              <w:pStyle w:val="Nidungvnbn"/>
                              <w:ind w:firstLine="0"/>
                              <w:jc w:val="left"/>
                              <w:rPr>
                                <w:b/>
                              </w:rPr>
                            </w:pPr>
                            <w:r>
                              <w:rPr>
                                <w:color w:val="000000"/>
                                <w:sz w:val="22"/>
                                <w:szCs w:val="22"/>
                              </w:rPr>
                              <w:t>GunPointMaleVersusFemale</w:t>
                            </w:r>
                          </w:p>
                        </w:tc>
                        <w:tc>
                          <w:tcPr>
                            <w:tcW w:w="912" w:type="dxa"/>
                            <w:vAlign w:val="bottom"/>
                          </w:tcPr>
                          <w:p w14:paraId="4FBD877A" w14:textId="51898E5D" w:rsidR="001973A2" w:rsidRDefault="001973A2" w:rsidP="00444CCD">
                            <w:pPr>
                              <w:pStyle w:val="Nidungvnbn"/>
                              <w:ind w:firstLine="0"/>
                              <w:jc w:val="right"/>
                            </w:pPr>
                            <w:r>
                              <w:rPr>
                                <w:color w:val="000000"/>
                                <w:sz w:val="22"/>
                                <w:szCs w:val="22"/>
                              </w:rPr>
                              <w:t>0.9808</w:t>
                            </w:r>
                          </w:p>
                        </w:tc>
                        <w:tc>
                          <w:tcPr>
                            <w:tcW w:w="912" w:type="dxa"/>
                            <w:vAlign w:val="bottom"/>
                          </w:tcPr>
                          <w:p w14:paraId="3503436A" w14:textId="72754FD4" w:rsidR="001973A2" w:rsidRDefault="001973A2" w:rsidP="00444CCD">
                            <w:pPr>
                              <w:pStyle w:val="Nidungvnbn"/>
                              <w:ind w:firstLine="0"/>
                              <w:jc w:val="right"/>
                            </w:pPr>
                            <w:r>
                              <w:rPr>
                                <w:color w:val="000000"/>
                                <w:sz w:val="22"/>
                                <w:szCs w:val="22"/>
                              </w:rPr>
                              <w:t>0.981</w:t>
                            </w:r>
                          </w:p>
                        </w:tc>
                        <w:tc>
                          <w:tcPr>
                            <w:tcW w:w="912" w:type="dxa"/>
                            <w:vAlign w:val="bottom"/>
                          </w:tcPr>
                          <w:p w14:paraId="593E0928" w14:textId="0924982E" w:rsidR="001973A2" w:rsidRDefault="001973A2" w:rsidP="00444CCD">
                            <w:pPr>
                              <w:pStyle w:val="Nidungvnbn"/>
                              <w:ind w:firstLine="0"/>
                              <w:jc w:val="right"/>
                            </w:pPr>
                            <w:r>
                              <w:rPr>
                                <w:color w:val="000000"/>
                                <w:sz w:val="22"/>
                                <w:szCs w:val="22"/>
                              </w:rPr>
                              <w:t>0.9819</w:t>
                            </w:r>
                          </w:p>
                        </w:tc>
                        <w:tc>
                          <w:tcPr>
                            <w:tcW w:w="1077" w:type="dxa"/>
                            <w:vAlign w:val="bottom"/>
                          </w:tcPr>
                          <w:p w14:paraId="3BF22098" w14:textId="76DD4EC4" w:rsidR="001973A2" w:rsidRDefault="001973A2" w:rsidP="00444CCD">
                            <w:pPr>
                              <w:pStyle w:val="Nidungvnbn"/>
                              <w:ind w:firstLine="0"/>
                              <w:jc w:val="right"/>
                            </w:pPr>
                            <w:r>
                              <w:rPr>
                                <w:color w:val="000000"/>
                                <w:sz w:val="22"/>
                                <w:szCs w:val="22"/>
                              </w:rPr>
                              <w:t>602.3</w:t>
                            </w:r>
                          </w:p>
                        </w:tc>
                        <w:tc>
                          <w:tcPr>
                            <w:tcW w:w="994" w:type="dxa"/>
                            <w:vAlign w:val="bottom"/>
                          </w:tcPr>
                          <w:p w14:paraId="52D9319F" w14:textId="2CCD2830" w:rsidR="001973A2" w:rsidRDefault="001973A2" w:rsidP="00444CCD">
                            <w:pPr>
                              <w:pStyle w:val="Nidungvnbn"/>
                              <w:ind w:firstLine="0"/>
                              <w:jc w:val="right"/>
                            </w:pPr>
                            <w:r>
                              <w:rPr>
                                <w:color w:val="000000"/>
                                <w:sz w:val="22"/>
                                <w:szCs w:val="22"/>
                              </w:rPr>
                              <w:t>0.9807</w:t>
                            </w:r>
                          </w:p>
                        </w:tc>
                        <w:tc>
                          <w:tcPr>
                            <w:tcW w:w="994" w:type="dxa"/>
                            <w:vAlign w:val="bottom"/>
                          </w:tcPr>
                          <w:p w14:paraId="715188C2" w14:textId="558B7C46" w:rsidR="001973A2" w:rsidRDefault="001973A2" w:rsidP="00444CCD">
                            <w:pPr>
                              <w:pStyle w:val="Nidungvnbn"/>
                              <w:ind w:firstLine="0"/>
                              <w:jc w:val="right"/>
                            </w:pPr>
                            <w:r>
                              <w:rPr>
                                <w:color w:val="000000"/>
                                <w:sz w:val="22"/>
                                <w:szCs w:val="22"/>
                              </w:rPr>
                              <w:t>0.981</w:t>
                            </w:r>
                          </w:p>
                        </w:tc>
                        <w:tc>
                          <w:tcPr>
                            <w:tcW w:w="994" w:type="dxa"/>
                            <w:vAlign w:val="bottom"/>
                          </w:tcPr>
                          <w:p w14:paraId="5FF87F2C" w14:textId="632B642B" w:rsidR="001973A2" w:rsidRDefault="001973A2" w:rsidP="00444CCD">
                            <w:pPr>
                              <w:pStyle w:val="Nidungvnbn"/>
                              <w:ind w:firstLine="0"/>
                              <w:jc w:val="right"/>
                            </w:pPr>
                            <w:r>
                              <w:rPr>
                                <w:color w:val="000000"/>
                                <w:sz w:val="22"/>
                                <w:szCs w:val="22"/>
                              </w:rPr>
                              <w:t>0.9816</w:t>
                            </w:r>
                          </w:p>
                        </w:tc>
                        <w:tc>
                          <w:tcPr>
                            <w:tcW w:w="1143" w:type="dxa"/>
                            <w:vAlign w:val="bottom"/>
                          </w:tcPr>
                          <w:p w14:paraId="5B33AF32" w14:textId="12AE9E30" w:rsidR="001973A2" w:rsidRDefault="001973A2" w:rsidP="00444CCD">
                            <w:pPr>
                              <w:pStyle w:val="Nidungvnbn"/>
                              <w:ind w:firstLine="0"/>
                              <w:jc w:val="right"/>
                            </w:pPr>
                            <w:r>
                              <w:rPr>
                                <w:color w:val="000000"/>
                                <w:sz w:val="22"/>
                                <w:szCs w:val="22"/>
                              </w:rPr>
                              <w:t>408.2</w:t>
                            </w:r>
                          </w:p>
                        </w:tc>
                      </w:tr>
                      <w:tr w:rsidR="001973A2" w14:paraId="3723A8A3" w14:textId="77777777" w:rsidTr="00444CCD">
                        <w:trPr>
                          <w:trHeight w:val="379"/>
                        </w:trPr>
                        <w:tc>
                          <w:tcPr>
                            <w:tcW w:w="895" w:type="dxa"/>
                            <w:vMerge/>
                          </w:tcPr>
                          <w:p w14:paraId="014B4319" w14:textId="77777777" w:rsidR="001973A2" w:rsidRDefault="001973A2" w:rsidP="00444CCD">
                            <w:pPr>
                              <w:pStyle w:val="Nidungvnbn"/>
                              <w:ind w:firstLine="0"/>
                              <w:jc w:val="left"/>
                              <w:rPr>
                                <w:b/>
                              </w:rPr>
                            </w:pPr>
                          </w:p>
                        </w:tc>
                        <w:tc>
                          <w:tcPr>
                            <w:tcW w:w="2862" w:type="dxa"/>
                            <w:vAlign w:val="bottom"/>
                          </w:tcPr>
                          <w:p w14:paraId="3F59D5D9" w14:textId="2AD0D5AB" w:rsidR="001973A2" w:rsidRDefault="001973A2" w:rsidP="00444CCD">
                            <w:pPr>
                              <w:pStyle w:val="Nidungvnbn"/>
                              <w:ind w:firstLine="0"/>
                              <w:jc w:val="left"/>
                              <w:rPr>
                                <w:b/>
                              </w:rPr>
                            </w:pPr>
                            <w:r>
                              <w:rPr>
                                <w:color w:val="000000"/>
                                <w:sz w:val="22"/>
                                <w:szCs w:val="22"/>
                              </w:rPr>
                              <w:t>GunPointOldVersusYoung</w:t>
                            </w:r>
                          </w:p>
                        </w:tc>
                        <w:tc>
                          <w:tcPr>
                            <w:tcW w:w="912" w:type="dxa"/>
                            <w:vAlign w:val="bottom"/>
                          </w:tcPr>
                          <w:p w14:paraId="746DAF69" w14:textId="5FC235EF" w:rsidR="001973A2" w:rsidRDefault="001973A2" w:rsidP="00444CCD">
                            <w:pPr>
                              <w:pStyle w:val="Nidungvnbn"/>
                              <w:ind w:firstLine="0"/>
                              <w:jc w:val="right"/>
                            </w:pPr>
                            <w:r>
                              <w:rPr>
                                <w:color w:val="000000"/>
                                <w:sz w:val="22"/>
                                <w:szCs w:val="22"/>
                              </w:rPr>
                              <w:t>0.9348</w:t>
                            </w:r>
                          </w:p>
                        </w:tc>
                        <w:tc>
                          <w:tcPr>
                            <w:tcW w:w="912" w:type="dxa"/>
                            <w:vAlign w:val="bottom"/>
                          </w:tcPr>
                          <w:p w14:paraId="2EEF42AF" w14:textId="503C8F79" w:rsidR="001973A2" w:rsidRDefault="001973A2" w:rsidP="00444CCD">
                            <w:pPr>
                              <w:pStyle w:val="Nidungvnbn"/>
                              <w:ind w:firstLine="0"/>
                              <w:jc w:val="right"/>
                            </w:pPr>
                            <w:r>
                              <w:rPr>
                                <w:color w:val="000000"/>
                                <w:sz w:val="22"/>
                                <w:szCs w:val="22"/>
                              </w:rPr>
                              <w:t>0.9333</w:t>
                            </w:r>
                          </w:p>
                        </w:tc>
                        <w:tc>
                          <w:tcPr>
                            <w:tcW w:w="912" w:type="dxa"/>
                            <w:vAlign w:val="bottom"/>
                          </w:tcPr>
                          <w:p w14:paraId="2BDE1103" w14:textId="75D36E02" w:rsidR="001973A2" w:rsidRDefault="001973A2" w:rsidP="00444CCD">
                            <w:pPr>
                              <w:pStyle w:val="Nidungvnbn"/>
                              <w:ind w:firstLine="0"/>
                              <w:jc w:val="right"/>
                            </w:pPr>
                            <w:r>
                              <w:rPr>
                                <w:color w:val="000000"/>
                                <w:sz w:val="22"/>
                                <w:szCs w:val="22"/>
                              </w:rPr>
                              <w:t>0.9321</w:t>
                            </w:r>
                          </w:p>
                        </w:tc>
                        <w:tc>
                          <w:tcPr>
                            <w:tcW w:w="1077" w:type="dxa"/>
                            <w:vAlign w:val="bottom"/>
                          </w:tcPr>
                          <w:p w14:paraId="013F66FA" w14:textId="16BDC80A" w:rsidR="001973A2" w:rsidRDefault="001973A2" w:rsidP="00444CCD">
                            <w:pPr>
                              <w:pStyle w:val="Nidungvnbn"/>
                              <w:ind w:firstLine="0"/>
                              <w:jc w:val="right"/>
                            </w:pPr>
                            <w:r>
                              <w:rPr>
                                <w:color w:val="000000"/>
                                <w:sz w:val="22"/>
                                <w:szCs w:val="22"/>
                              </w:rPr>
                              <w:t>643.2</w:t>
                            </w:r>
                          </w:p>
                        </w:tc>
                        <w:tc>
                          <w:tcPr>
                            <w:tcW w:w="994" w:type="dxa"/>
                            <w:vAlign w:val="bottom"/>
                          </w:tcPr>
                          <w:p w14:paraId="785E31D9" w14:textId="4FF765BD" w:rsidR="001973A2" w:rsidRDefault="001973A2" w:rsidP="00444CCD">
                            <w:pPr>
                              <w:pStyle w:val="Nidungvnbn"/>
                              <w:ind w:firstLine="0"/>
                              <w:jc w:val="right"/>
                            </w:pPr>
                            <w:r>
                              <w:rPr>
                                <w:color w:val="000000"/>
                                <w:sz w:val="22"/>
                                <w:szCs w:val="22"/>
                              </w:rPr>
                              <w:t>0.9206</w:t>
                            </w:r>
                          </w:p>
                        </w:tc>
                        <w:tc>
                          <w:tcPr>
                            <w:tcW w:w="994" w:type="dxa"/>
                            <w:vAlign w:val="bottom"/>
                          </w:tcPr>
                          <w:p w14:paraId="50AB5867" w14:textId="6106D661" w:rsidR="001973A2" w:rsidRDefault="001973A2" w:rsidP="00444CCD">
                            <w:pPr>
                              <w:pStyle w:val="Nidungvnbn"/>
                              <w:ind w:firstLine="0"/>
                              <w:jc w:val="right"/>
                            </w:pPr>
                            <w:r>
                              <w:rPr>
                                <w:color w:val="000000"/>
                                <w:sz w:val="22"/>
                                <w:szCs w:val="22"/>
                              </w:rPr>
                              <w:t>0.9206</w:t>
                            </w:r>
                          </w:p>
                        </w:tc>
                        <w:tc>
                          <w:tcPr>
                            <w:tcW w:w="994" w:type="dxa"/>
                            <w:vAlign w:val="bottom"/>
                          </w:tcPr>
                          <w:p w14:paraId="586B557D" w14:textId="5E5B3575" w:rsidR="001973A2" w:rsidRDefault="001973A2" w:rsidP="00444CCD">
                            <w:pPr>
                              <w:pStyle w:val="Nidungvnbn"/>
                              <w:ind w:firstLine="0"/>
                              <w:jc w:val="right"/>
                            </w:pPr>
                            <w:r>
                              <w:rPr>
                                <w:color w:val="000000"/>
                                <w:sz w:val="22"/>
                                <w:szCs w:val="22"/>
                              </w:rPr>
                              <w:t>0.9203</w:t>
                            </w:r>
                          </w:p>
                        </w:tc>
                        <w:tc>
                          <w:tcPr>
                            <w:tcW w:w="1143" w:type="dxa"/>
                            <w:vAlign w:val="bottom"/>
                          </w:tcPr>
                          <w:p w14:paraId="28BB6FBB" w14:textId="6C1EAAC2" w:rsidR="001973A2" w:rsidRDefault="001973A2" w:rsidP="00444CCD">
                            <w:pPr>
                              <w:pStyle w:val="Nidungvnbn"/>
                              <w:ind w:firstLine="0"/>
                              <w:jc w:val="right"/>
                            </w:pPr>
                            <w:r>
                              <w:rPr>
                                <w:color w:val="000000"/>
                                <w:sz w:val="22"/>
                                <w:szCs w:val="22"/>
                              </w:rPr>
                              <w:t>409.4</w:t>
                            </w:r>
                          </w:p>
                        </w:tc>
                      </w:tr>
                      <w:tr w:rsidR="001973A2" w14:paraId="5B57096C" w14:textId="77777777" w:rsidTr="00444CCD">
                        <w:trPr>
                          <w:trHeight w:val="379"/>
                        </w:trPr>
                        <w:tc>
                          <w:tcPr>
                            <w:tcW w:w="895" w:type="dxa"/>
                            <w:vMerge/>
                          </w:tcPr>
                          <w:p w14:paraId="6E094935" w14:textId="77777777" w:rsidR="001973A2" w:rsidRDefault="001973A2" w:rsidP="00444CCD">
                            <w:pPr>
                              <w:pStyle w:val="Nidungvnbn"/>
                              <w:ind w:firstLine="0"/>
                              <w:jc w:val="left"/>
                              <w:rPr>
                                <w:b/>
                              </w:rPr>
                            </w:pPr>
                          </w:p>
                        </w:tc>
                        <w:tc>
                          <w:tcPr>
                            <w:tcW w:w="2862" w:type="dxa"/>
                            <w:vAlign w:val="bottom"/>
                          </w:tcPr>
                          <w:p w14:paraId="754A67D8" w14:textId="3C10A05A" w:rsidR="001973A2" w:rsidRDefault="001973A2" w:rsidP="00444CCD">
                            <w:pPr>
                              <w:pStyle w:val="Nidungvnbn"/>
                              <w:ind w:firstLine="0"/>
                              <w:jc w:val="left"/>
                              <w:rPr>
                                <w:b/>
                              </w:rPr>
                            </w:pPr>
                            <w:r>
                              <w:rPr>
                                <w:color w:val="000000"/>
                                <w:sz w:val="22"/>
                                <w:szCs w:val="22"/>
                              </w:rPr>
                              <w:t>Ham</w:t>
                            </w:r>
                          </w:p>
                        </w:tc>
                        <w:tc>
                          <w:tcPr>
                            <w:tcW w:w="912" w:type="dxa"/>
                            <w:vAlign w:val="bottom"/>
                          </w:tcPr>
                          <w:p w14:paraId="427EB165" w14:textId="297F3025" w:rsidR="001973A2" w:rsidRDefault="001973A2" w:rsidP="00444CCD">
                            <w:pPr>
                              <w:pStyle w:val="Nidungvnbn"/>
                              <w:ind w:firstLine="0"/>
                              <w:jc w:val="right"/>
                            </w:pPr>
                            <w:r>
                              <w:rPr>
                                <w:color w:val="000000"/>
                                <w:sz w:val="22"/>
                                <w:szCs w:val="22"/>
                              </w:rPr>
                              <w:t>0.7152</w:t>
                            </w:r>
                          </w:p>
                        </w:tc>
                        <w:tc>
                          <w:tcPr>
                            <w:tcW w:w="912" w:type="dxa"/>
                            <w:vAlign w:val="bottom"/>
                          </w:tcPr>
                          <w:p w14:paraId="11684723" w14:textId="7439BD8B" w:rsidR="001973A2" w:rsidRDefault="001973A2" w:rsidP="00444CCD">
                            <w:pPr>
                              <w:pStyle w:val="Nidungvnbn"/>
                              <w:ind w:firstLine="0"/>
                              <w:jc w:val="right"/>
                            </w:pPr>
                            <w:r>
                              <w:rPr>
                                <w:color w:val="000000"/>
                                <w:sz w:val="22"/>
                                <w:szCs w:val="22"/>
                              </w:rPr>
                              <w:t>0.7143</w:t>
                            </w:r>
                          </w:p>
                        </w:tc>
                        <w:tc>
                          <w:tcPr>
                            <w:tcW w:w="912" w:type="dxa"/>
                            <w:vAlign w:val="bottom"/>
                          </w:tcPr>
                          <w:p w14:paraId="687DBC37" w14:textId="61BC62B4" w:rsidR="001973A2" w:rsidRDefault="001973A2" w:rsidP="00444CCD">
                            <w:pPr>
                              <w:pStyle w:val="Nidungvnbn"/>
                              <w:ind w:firstLine="0"/>
                              <w:jc w:val="right"/>
                            </w:pPr>
                            <w:r>
                              <w:rPr>
                                <w:color w:val="000000"/>
                                <w:sz w:val="22"/>
                                <w:szCs w:val="22"/>
                              </w:rPr>
                              <w:t>0.713</w:t>
                            </w:r>
                          </w:p>
                        </w:tc>
                        <w:tc>
                          <w:tcPr>
                            <w:tcW w:w="1077" w:type="dxa"/>
                            <w:vAlign w:val="bottom"/>
                          </w:tcPr>
                          <w:p w14:paraId="3AAA7428" w14:textId="56102955" w:rsidR="001973A2" w:rsidRDefault="001973A2" w:rsidP="00444CCD">
                            <w:pPr>
                              <w:pStyle w:val="Nidungvnbn"/>
                              <w:ind w:firstLine="0"/>
                              <w:jc w:val="right"/>
                            </w:pPr>
                            <w:r>
                              <w:rPr>
                                <w:color w:val="000000"/>
                                <w:sz w:val="22"/>
                                <w:szCs w:val="22"/>
                              </w:rPr>
                              <w:t>315.4</w:t>
                            </w:r>
                          </w:p>
                        </w:tc>
                        <w:tc>
                          <w:tcPr>
                            <w:tcW w:w="994" w:type="dxa"/>
                            <w:vAlign w:val="bottom"/>
                          </w:tcPr>
                          <w:p w14:paraId="3836E4C5" w14:textId="6F89CBD6" w:rsidR="001973A2" w:rsidRDefault="001973A2" w:rsidP="00444CCD">
                            <w:pPr>
                              <w:pStyle w:val="Nidungvnbn"/>
                              <w:ind w:firstLine="0"/>
                              <w:jc w:val="right"/>
                            </w:pPr>
                            <w:r>
                              <w:rPr>
                                <w:color w:val="000000"/>
                                <w:sz w:val="22"/>
                                <w:szCs w:val="22"/>
                              </w:rPr>
                              <w:t>0.7152</w:t>
                            </w:r>
                          </w:p>
                        </w:tc>
                        <w:tc>
                          <w:tcPr>
                            <w:tcW w:w="994" w:type="dxa"/>
                            <w:vAlign w:val="bottom"/>
                          </w:tcPr>
                          <w:p w14:paraId="2CF322EC" w14:textId="145DB839" w:rsidR="001973A2" w:rsidRDefault="001973A2" w:rsidP="00444CCD">
                            <w:pPr>
                              <w:pStyle w:val="Nidungvnbn"/>
                              <w:ind w:firstLine="0"/>
                              <w:jc w:val="right"/>
                            </w:pPr>
                            <w:r>
                              <w:rPr>
                                <w:color w:val="000000"/>
                                <w:sz w:val="22"/>
                                <w:szCs w:val="22"/>
                              </w:rPr>
                              <w:t>0.7143</w:t>
                            </w:r>
                          </w:p>
                        </w:tc>
                        <w:tc>
                          <w:tcPr>
                            <w:tcW w:w="994" w:type="dxa"/>
                            <w:vAlign w:val="bottom"/>
                          </w:tcPr>
                          <w:p w14:paraId="068F8AE9" w14:textId="6A711056" w:rsidR="001973A2" w:rsidRDefault="001973A2" w:rsidP="00444CCD">
                            <w:pPr>
                              <w:pStyle w:val="Nidungvnbn"/>
                              <w:ind w:firstLine="0"/>
                              <w:jc w:val="right"/>
                            </w:pPr>
                            <w:r>
                              <w:rPr>
                                <w:color w:val="000000"/>
                                <w:sz w:val="22"/>
                                <w:szCs w:val="22"/>
                              </w:rPr>
                              <w:t>0.713</w:t>
                            </w:r>
                          </w:p>
                        </w:tc>
                        <w:tc>
                          <w:tcPr>
                            <w:tcW w:w="1143" w:type="dxa"/>
                            <w:vAlign w:val="bottom"/>
                          </w:tcPr>
                          <w:p w14:paraId="4BD0B195" w14:textId="0E8CA4D6" w:rsidR="001973A2" w:rsidRDefault="001973A2" w:rsidP="00444CCD">
                            <w:pPr>
                              <w:pStyle w:val="Nidungvnbn"/>
                              <w:ind w:firstLine="0"/>
                              <w:jc w:val="right"/>
                            </w:pPr>
                            <w:r>
                              <w:rPr>
                                <w:color w:val="000000"/>
                                <w:sz w:val="22"/>
                                <w:szCs w:val="22"/>
                              </w:rPr>
                              <w:t>317.8</w:t>
                            </w:r>
                          </w:p>
                        </w:tc>
                      </w:tr>
                      <w:tr w:rsidR="001973A2" w14:paraId="17F81B0A" w14:textId="77777777" w:rsidTr="00444CCD">
                        <w:trPr>
                          <w:trHeight w:val="379"/>
                        </w:trPr>
                        <w:tc>
                          <w:tcPr>
                            <w:tcW w:w="895" w:type="dxa"/>
                            <w:vMerge/>
                          </w:tcPr>
                          <w:p w14:paraId="35116CDF" w14:textId="77777777" w:rsidR="001973A2" w:rsidRDefault="001973A2" w:rsidP="00444CCD">
                            <w:pPr>
                              <w:pStyle w:val="Nidungvnbn"/>
                              <w:ind w:firstLine="0"/>
                              <w:jc w:val="left"/>
                              <w:rPr>
                                <w:b/>
                              </w:rPr>
                            </w:pPr>
                          </w:p>
                        </w:tc>
                        <w:tc>
                          <w:tcPr>
                            <w:tcW w:w="2862" w:type="dxa"/>
                            <w:vAlign w:val="bottom"/>
                          </w:tcPr>
                          <w:p w14:paraId="788A6B6B" w14:textId="56B2FEC4" w:rsidR="001973A2" w:rsidRDefault="001973A2" w:rsidP="00444CCD">
                            <w:pPr>
                              <w:pStyle w:val="Nidungvnbn"/>
                              <w:ind w:firstLine="0"/>
                              <w:jc w:val="left"/>
                              <w:rPr>
                                <w:b/>
                              </w:rPr>
                            </w:pPr>
                            <w:r>
                              <w:rPr>
                                <w:color w:val="000000"/>
                                <w:sz w:val="22"/>
                                <w:szCs w:val="22"/>
                              </w:rPr>
                              <w:t>HandOutlines</w:t>
                            </w:r>
                          </w:p>
                        </w:tc>
                        <w:tc>
                          <w:tcPr>
                            <w:tcW w:w="912" w:type="dxa"/>
                            <w:vAlign w:val="bottom"/>
                          </w:tcPr>
                          <w:p w14:paraId="7147E1DA" w14:textId="79D6248D" w:rsidR="001973A2" w:rsidRDefault="001973A2" w:rsidP="00444CCD">
                            <w:pPr>
                              <w:pStyle w:val="Nidungvnbn"/>
                              <w:ind w:firstLine="0"/>
                              <w:jc w:val="right"/>
                            </w:pPr>
                            <w:r>
                              <w:rPr>
                                <w:color w:val="000000"/>
                                <w:sz w:val="22"/>
                                <w:szCs w:val="22"/>
                              </w:rPr>
                              <w:t>0.9142</w:t>
                            </w:r>
                          </w:p>
                        </w:tc>
                        <w:tc>
                          <w:tcPr>
                            <w:tcW w:w="912" w:type="dxa"/>
                            <w:vAlign w:val="bottom"/>
                          </w:tcPr>
                          <w:p w14:paraId="6DB05D4E" w14:textId="22EEE17D" w:rsidR="001973A2" w:rsidRDefault="001973A2" w:rsidP="00444CCD">
                            <w:pPr>
                              <w:pStyle w:val="Nidungvnbn"/>
                              <w:ind w:firstLine="0"/>
                              <w:jc w:val="right"/>
                            </w:pPr>
                            <w:r>
                              <w:rPr>
                                <w:color w:val="000000"/>
                                <w:sz w:val="22"/>
                                <w:szCs w:val="22"/>
                              </w:rPr>
                              <w:t>0.9081</w:t>
                            </w:r>
                          </w:p>
                        </w:tc>
                        <w:tc>
                          <w:tcPr>
                            <w:tcW w:w="912" w:type="dxa"/>
                            <w:vAlign w:val="bottom"/>
                          </w:tcPr>
                          <w:p w14:paraId="21F875F2" w14:textId="4DFA5730" w:rsidR="001973A2" w:rsidRDefault="001973A2" w:rsidP="00444CCD">
                            <w:pPr>
                              <w:pStyle w:val="Nidungvnbn"/>
                              <w:ind w:firstLine="0"/>
                              <w:jc w:val="right"/>
                            </w:pPr>
                            <w:r>
                              <w:rPr>
                                <w:color w:val="000000"/>
                                <w:sz w:val="22"/>
                                <w:szCs w:val="22"/>
                              </w:rPr>
                              <w:t>0.8854</w:t>
                            </w:r>
                          </w:p>
                        </w:tc>
                        <w:tc>
                          <w:tcPr>
                            <w:tcW w:w="1077" w:type="dxa"/>
                            <w:vAlign w:val="bottom"/>
                          </w:tcPr>
                          <w:p w14:paraId="53D17B16" w14:textId="62DB8028" w:rsidR="001973A2" w:rsidRDefault="001973A2" w:rsidP="00444CCD">
                            <w:pPr>
                              <w:pStyle w:val="Nidungvnbn"/>
                              <w:ind w:firstLine="0"/>
                              <w:jc w:val="right"/>
                            </w:pPr>
                            <w:r>
                              <w:rPr>
                                <w:color w:val="000000"/>
                                <w:sz w:val="22"/>
                                <w:szCs w:val="22"/>
                              </w:rPr>
                              <w:t>2581.8</w:t>
                            </w:r>
                          </w:p>
                        </w:tc>
                        <w:tc>
                          <w:tcPr>
                            <w:tcW w:w="994" w:type="dxa"/>
                            <w:vAlign w:val="bottom"/>
                          </w:tcPr>
                          <w:p w14:paraId="266BE159" w14:textId="449C674E" w:rsidR="001973A2" w:rsidRDefault="001973A2" w:rsidP="00444CCD">
                            <w:pPr>
                              <w:pStyle w:val="Nidungvnbn"/>
                              <w:ind w:firstLine="0"/>
                              <w:jc w:val="right"/>
                            </w:pPr>
                            <w:r>
                              <w:rPr>
                                <w:color w:val="000000"/>
                                <w:sz w:val="22"/>
                                <w:szCs w:val="22"/>
                              </w:rPr>
                              <w:t>0.9262</w:t>
                            </w:r>
                          </w:p>
                        </w:tc>
                        <w:tc>
                          <w:tcPr>
                            <w:tcW w:w="994" w:type="dxa"/>
                            <w:vAlign w:val="bottom"/>
                          </w:tcPr>
                          <w:p w14:paraId="13B0CB75" w14:textId="3F33F2B4" w:rsidR="001973A2" w:rsidRDefault="001973A2" w:rsidP="00444CCD">
                            <w:pPr>
                              <w:pStyle w:val="Nidungvnbn"/>
                              <w:ind w:firstLine="0"/>
                              <w:jc w:val="right"/>
                            </w:pPr>
                            <w:r>
                              <w:rPr>
                                <w:color w:val="000000"/>
                                <w:sz w:val="22"/>
                                <w:szCs w:val="22"/>
                              </w:rPr>
                              <w:t>0.9297</w:t>
                            </w:r>
                          </w:p>
                        </w:tc>
                        <w:tc>
                          <w:tcPr>
                            <w:tcW w:w="994" w:type="dxa"/>
                            <w:vAlign w:val="bottom"/>
                          </w:tcPr>
                          <w:p w14:paraId="0079FCDB" w14:textId="46F2B54A" w:rsidR="001973A2" w:rsidRDefault="001973A2" w:rsidP="00444CCD">
                            <w:pPr>
                              <w:pStyle w:val="Nidungvnbn"/>
                              <w:ind w:firstLine="0"/>
                              <w:jc w:val="right"/>
                            </w:pPr>
                            <w:r>
                              <w:rPr>
                                <w:color w:val="000000"/>
                                <w:sz w:val="22"/>
                                <w:szCs w:val="22"/>
                              </w:rPr>
                              <w:t>0.9204</w:t>
                            </w:r>
                          </w:p>
                        </w:tc>
                        <w:tc>
                          <w:tcPr>
                            <w:tcW w:w="1143" w:type="dxa"/>
                            <w:vAlign w:val="bottom"/>
                          </w:tcPr>
                          <w:p w14:paraId="62E61D9F" w14:textId="68219FD0" w:rsidR="001973A2" w:rsidRDefault="001973A2" w:rsidP="00444CCD">
                            <w:pPr>
                              <w:pStyle w:val="Nidungvnbn"/>
                              <w:ind w:firstLine="0"/>
                              <w:jc w:val="right"/>
                            </w:pPr>
                            <w:r>
                              <w:rPr>
                                <w:color w:val="000000"/>
                                <w:sz w:val="22"/>
                                <w:szCs w:val="22"/>
                              </w:rPr>
                              <w:t>933.4</w:t>
                            </w:r>
                          </w:p>
                        </w:tc>
                      </w:tr>
                      <w:tr w:rsidR="001973A2" w14:paraId="67EB8CBE" w14:textId="77777777" w:rsidTr="00444CCD">
                        <w:trPr>
                          <w:trHeight w:val="379"/>
                        </w:trPr>
                        <w:tc>
                          <w:tcPr>
                            <w:tcW w:w="895" w:type="dxa"/>
                            <w:vMerge/>
                          </w:tcPr>
                          <w:p w14:paraId="2432070E" w14:textId="77777777" w:rsidR="001973A2" w:rsidRDefault="001973A2" w:rsidP="00444CCD">
                            <w:pPr>
                              <w:pStyle w:val="Nidungvnbn"/>
                              <w:ind w:firstLine="0"/>
                              <w:jc w:val="left"/>
                              <w:rPr>
                                <w:b/>
                              </w:rPr>
                            </w:pPr>
                          </w:p>
                        </w:tc>
                        <w:tc>
                          <w:tcPr>
                            <w:tcW w:w="2862" w:type="dxa"/>
                            <w:vAlign w:val="bottom"/>
                          </w:tcPr>
                          <w:p w14:paraId="2E45754F" w14:textId="6CA97A57" w:rsidR="001973A2" w:rsidRDefault="001973A2" w:rsidP="00444CCD">
                            <w:pPr>
                              <w:pStyle w:val="Nidungvnbn"/>
                              <w:ind w:firstLine="0"/>
                              <w:jc w:val="left"/>
                              <w:rPr>
                                <w:b/>
                              </w:rPr>
                            </w:pPr>
                            <w:r>
                              <w:rPr>
                                <w:color w:val="000000"/>
                                <w:sz w:val="22"/>
                                <w:szCs w:val="22"/>
                              </w:rPr>
                              <w:t>Haptics</w:t>
                            </w:r>
                          </w:p>
                        </w:tc>
                        <w:tc>
                          <w:tcPr>
                            <w:tcW w:w="912" w:type="dxa"/>
                            <w:vAlign w:val="bottom"/>
                          </w:tcPr>
                          <w:p w14:paraId="39B22DA5" w14:textId="44A46232" w:rsidR="001973A2" w:rsidRDefault="001973A2" w:rsidP="00444CCD">
                            <w:pPr>
                              <w:pStyle w:val="Nidungvnbn"/>
                              <w:ind w:firstLine="0"/>
                              <w:jc w:val="right"/>
                            </w:pPr>
                            <w:r>
                              <w:rPr>
                                <w:color w:val="000000"/>
                                <w:sz w:val="22"/>
                                <w:szCs w:val="22"/>
                              </w:rPr>
                              <w:t>0.4226</w:t>
                            </w:r>
                          </w:p>
                        </w:tc>
                        <w:tc>
                          <w:tcPr>
                            <w:tcW w:w="912" w:type="dxa"/>
                            <w:vAlign w:val="bottom"/>
                          </w:tcPr>
                          <w:p w14:paraId="038DD389" w14:textId="5320223D" w:rsidR="001973A2" w:rsidRDefault="001973A2" w:rsidP="00444CCD">
                            <w:pPr>
                              <w:pStyle w:val="Nidungvnbn"/>
                              <w:ind w:firstLine="0"/>
                              <w:jc w:val="right"/>
                            </w:pPr>
                            <w:r>
                              <w:rPr>
                                <w:color w:val="000000"/>
                                <w:sz w:val="22"/>
                                <w:szCs w:val="22"/>
                              </w:rPr>
                              <w:t>0.4318</w:t>
                            </w:r>
                          </w:p>
                        </w:tc>
                        <w:tc>
                          <w:tcPr>
                            <w:tcW w:w="912" w:type="dxa"/>
                            <w:vAlign w:val="bottom"/>
                          </w:tcPr>
                          <w:p w14:paraId="72F8D1E8" w14:textId="0F919B01" w:rsidR="001973A2" w:rsidRDefault="001973A2" w:rsidP="00444CCD">
                            <w:pPr>
                              <w:pStyle w:val="Nidungvnbn"/>
                              <w:ind w:firstLine="0"/>
                              <w:jc w:val="right"/>
                            </w:pPr>
                            <w:r>
                              <w:rPr>
                                <w:color w:val="000000"/>
                                <w:sz w:val="22"/>
                                <w:szCs w:val="22"/>
                              </w:rPr>
                              <w:t>0.4318</w:t>
                            </w:r>
                          </w:p>
                        </w:tc>
                        <w:tc>
                          <w:tcPr>
                            <w:tcW w:w="1077" w:type="dxa"/>
                            <w:vAlign w:val="bottom"/>
                          </w:tcPr>
                          <w:p w14:paraId="4E99B8C0" w14:textId="3702F86E" w:rsidR="001973A2" w:rsidRDefault="001973A2" w:rsidP="00444CCD">
                            <w:pPr>
                              <w:pStyle w:val="Nidungvnbn"/>
                              <w:ind w:firstLine="0"/>
                              <w:jc w:val="right"/>
                            </w:pPr>
                            <w:r>
                              <w:rPr>
                                <w:color w:val="000000"/>
                                <w:sz w:val="22"/>
                                <w:szCs w:val="22"/>
                              </w:rPr>
                              <w:t>625.2</w:t>
                            </w:r>
                          </w:p>
                        </w:tc>
                        <w:tc>
                          <w:tcPr>
                            <w:tcW w:w="994" w:type="dxa"/>
                            <w:vAlign w:val="bottom"/>
                          </w:tcPr>
                          <w:p w14:paraId="7A51872C" w14:textId="6CFCD6C9" w:rsidR="001973A2" w:rsidRDefault="001973A2" w:rsidP="00444CCD">
                            <w:pPr>
                              <w:pStyle w:val="Nidungvnbn"/>
                              <w:ind w:firstLine="0"/>
                              <w:jc w:val="right"/>
                            </w:pPr>
                            <w:r>
                              <w:rPr>
                                <w:color w:val="000000"/>
                                <w:sz w:val="22"/>
                                <w:szCs w:val="22"/>
                              </w:rPr>
                              <w:t>0.435</w:t>
                            </w:r>
                          </w:p>
                        </w:tc>
                        <w:tc>
                          <w:tcPr>
                            <w:tcW w:w="994" w:type="dxa"/>
                            <w:vAlign w:val="bottom"/>
                          </w:tcPr>
                          <w:p w14:paraId="24BB92A1" w14:textId="3AC8D043" w:rsidR="001973A2" w:rsidRDefault="001973A2" w:rsidP="00444CCD">
                            <w:pPr>
                              <w:pStyle w:val="Nidungvnbn"/>
                              <w:ind w:firstLine="0"/>
                              <w:jc w:val="right"/>
                            </w:pPr>
                            <w:r>
                              <w:rPr>
                                <w:color w:val="000000"/>
                                <w:sz w:val="22"/>
                                <w:szCs w:val="22"/>
                              </w:rPr>
                              <w:t>0.4545</w:t>
                            </w:r>
                          </w:p>
                        </w:tc>
                        <w:tc>
                          <w:tcPr>
                            <w:tcW w:w="994" w:type="dxa"/>
                            <w:vAlign w:val="bottom"/>
                          </w:tcPr>
                          <w:p w14:paraId="4AF4F6D7" w14:textId="44EA5BE7" w:rsidR="001973A2" w:rsidRDefault="001973A2" w:rsidP="00444CCD">
                            <w:pPr>
                              <w:pStyle w:val="Nidungvnbn"/>
                              <w:ind w:firstLine="0"/>
                              <w:jc w:val="right"/>
                            </w:pPr>
                            <w:r>
                              <w:rPr>
                                <w:color w:val="000000"/>
                                <w:sz w:val="22"/>
                                <w:szCs w:val="22"/>
                              </w:rPr>
                              <w:t>0.4541</w:t>
                            </w:r>
                          </w:p>
                        </w:tc>
                        <w:tc>
                          <w:tcPr>
                            <w:tcW w:w="1143" w:type="dxa"/>
                            <w:vAlign w:val="bottom"/>
                          </w:tcPr>
                          <w:p w14:paraId="32AE7378" w14:textId="6DD48448" w:rsidR="001973A2" w:rsidRDefault="001973A2" w:rsidP="00444CCD">
                            <w:pPr>
                              <w:pStyle w:val="Nidungvnbn"/>
                              <w:ind w:firstLine="0"/>
                              <w:jc w:val="right"/>
                            </w:pPr>
                            <w:r>
                              <w:rPr>
                                <w:color w:val="000000"/>
                                <w:sz w:val="22"/>
                                <w:szCs w:val="22"/>
                              </w:rPr>
                              <w:t>395.7</w:t>
                            </w:r>
                          </w:p>
                        </w:tc>
                      </w:tr>
                      <w:tr w:rsidR="001973A2" w14:paraId="19F959FB" w14:textId="77777777" w:rsidTr="00444CCD">
                        <w:trPr>
                          <w:trHeight w:val="379"/>
                        </w:trPr>
                        <w:tc>
                          <w:tcPr>
                            <w:tcW w:w="895" w:type="dxa"/>
                            <w:vMerge/>
                          </w:tcPr>
                          <w:p w14:paraId="528334DB" w14:textId="77777777" w:rsidR="001973A2" w:rsidRDefault="001973A2" w:rsidP="00444CCD">
                            <w:pPr>
                              <w:pStyle w:val="Nidungvnbn"/>
                              <w:ind w:firstLine="0"/>
                              <w:jc w:val="left"/>
                              <w:rPr>
                                <w:b/>
                              </w:rPr>
                            </w:pPr>
                          </w:p>
                        </w:tc>
                        <w:tc>
                          <w:tcPr>
                            <w:tcW w:w="2862" w:type="dxa"/>
                            <w:vAlign w:val="bottom"/>
                          </w:tcPr>
                          <w:p w14:paraId="0E8F9B9D" w14:textId="397C678B" w:rsidR="001973A2" w:rsidRDefault="001973A2" w:rsidP="00444CCD">
                            <w:pPr>
                              <w:pStyle w:val="Nidungvnbn"/>
                              <w:ind w:firstLine="0"/>
                              <w:jc w:val="left"/>
                              <w:rPr>
                                <w:b/>
                              </w:rPr>
                            </w:pPr>
                            <w:r>
                              <w:rPr>
                                <w:color w:val="000000"/>
                                <w:sz w:val="22"/>
                                <w:szCs w:val="22"/>
                              </w:rPr>
                              <w:t>Herring</w:t>
                            </w:r>
                          </w:p>
                        </w:tc>
                        <w:tc>
                          <w:tcPr>
                            <w:tcW w:w="912" w:type="dxa"/>
                            <w:vAlign w:val="bottom"/>
                          </w:tcPr>
                          <w:p w14:paraId="365198A6" w14:textId="47D0E1B6" w:rsidR="001973A2" w:rsidRDefault="001973A2" w:rsidP="00444CCD">
                            <w:pPr>
                              <w:pStyle w:val="Nidungvnbn"/>
                              <w:ind w:firstLine="0"/>
                              <w:jc w:val="right"/>
                            </w:pPr>
                            <w:r>
                              <w:rPr>
                                <w:color w:val="000000"/>
                                <w:sz w:val="22"/>
                                <w:szCs w:val="22"/>
                              </w:rPr>
                              <w:t>0.4591</w:t>
                            </w:r>
                          </w:p>
                        </w:tc>
                        <w:tc>
                          <w:tcPr>
                            <w:tcW w:w="912" w:type="dxa"/>
                            <w:vAlign w:val="bottom"/>
                          </w:tcPr>
                          <w:p w14:paraId="7359DE23" w14:textId="641804B6" w:rsidR="001973A2" w:rsidRDefault="001973A2" w:rsidP="00444CCD">
                            <w:pPr>
                              <w:pStyle w:val="Nidungvnbn"/>
                              <w:ind w:firstLine="0"/>
                              <w:jc w:val="right"/>
                            </w:pPr>
                            <w:r>
                              <w:rPr>
                                <w:color w:val="000000"/>
                                <w:sz w:val="22"/>
                                <w:szCs w:val="22"/>
                              </w:rPr>
                              <w:t>0.5</w:t>
                            </w:r>
                          </w:p>
                        </w:tc>
                        <w:tc>
                          <w:tcPr>
                            <w:tcW w:w="912" w:type="dxa"/>
                            <w:vAlign w:val="bottom"/>
                          </w:tcPr>
                          <w:p w14:paraId="59ABC9A4" w14:textId="3CF41B3E" w:rsidR="001973A2" w:rsidRDefault="001973A2" w:rsidP="00444CCD">
                            <w:pPr>
                              <w:pStyle w:val="Nidungvnbn"/>
                              <w:ind w:firstLine="0"/>
                              <w:jc w:val="right"/>
                            </w:pPr>
                            <w:r>
                              <w:rPr>
                                <w:color w:val="000000"/>
                                <w:sz w:val="22"/>
                                <w:szCs w:val="22"/>
                              </w:rPr>
                              <w:t>0.4636</w:t>
                            </w:r>
                          </w:p>
                        </w:tc>
                        <w:tc>
                          <w:tcPr>
                            <w:tcW w:w="1077" w:type="dxa"/>
                            <w:vAlign w:val="bottom"/>
                          </w:tcPr>
                          <w:p w14:paraId="2E638C32" w14:textId="742D076B" w:rsidR="001973A2" w:rsidRDefault="001973A2" w:rsidP="00444CCD">
                            <w:pPr>
                              <w:pStyle w:val="Nidungvnbn"/>
                              <w:ind w:firstLine="0"/>
                              <w:jc w:val="right"/>
                            </w:pPr>
                            <w:r>
                              <w:rPr>
                                <w:color w:val="000000"/>
                                <w:sz w:val="22"/>
                                <w:szCs w:val="22"/>
                              </w:rPr>
                              <w:t>317.1</w:t>
                            </w:r>
                          </w:p>
                        </w:tc>
                        <w:tc>
                          <w:tcPr>
                            <w:tcW w:w="994" w:type="dxa"/>
                            <w:vAlign w:val="bottom"/>
                          </w:tcPr>
                          <w:p w14:paraId="3C06180E" w14:textId="0CE3B66B" w:rsidR="001973A2" w:rsidRDefault="001973A2" w:rsidP="00444CCD">
                            <w:pPr>
                              <w:pStyle w:val="Nidungvnbn"/>
                              <w:ind w:firstLine="0"/>
                              <w:jc w:val="right"/>
                            </w:pPr>
                            <w:r>
                              <w:rPr>
                                <w:color w:val="000000"/>
                                <w:sz w:val="22"/>
                                <w:szCs w:val="22"/>
                              </w:rPr>
                              <w:t>0.625</w:t>
                            </w:r>
                          </w:p>
                        </w:tc>
                        <w:tc>
                          <w:tcPr>
                            <w:tcW w:w="994" w:type="dxa"/>
                            <w:vAlign w:val="bottom"/>
                          </w:tcPr>
                          <w:p w14:paraId="50D5AC46" w14:textId="16D9EEE1" w:rsidR="001973A2" w:rsidRDefault="001973A2" w:rsidP="00444CCD">
                            <w:pPr>
                              <w:pStyle w:val="Nidungvnbn"/>
                              <w:ind w:firstLine="0"/>
                              <w:jc w:val="right"/>
                            </w:pPr>
                            <w:r>
                              <w:rPr>
                                <w:color w:val="000000"/>
                                <w:sz w:val="22"/>
                                <w:szCs w:val="22"/>
                              </w:rPr>
                              <w:t>0.5938</w:t>
                            </w:r>
                          </w:p>
                        </w:tc>
                        <w:tc>
                          <w:tcPr>
                            <w:tcW w:w="994" w:type="dxa"/>
                            <w:vAlign w:val="bottom"/>
                          </w:tcPr>
                          <w:p w14:paraId="303ED571" w14:textId="41ADF692" w:rsidR="001973A2" w:rsidRDefault="001973A2" w:rsidP="00444CCD">
                            <w:pPr>
                              <w:pStyle w:val="Nidungvnbn"/>
                              <w:ind w:firstLine="0"/>
                              <w:jc w:val="right"/>
                            </w:pPr>
                            <w:r>
                              <w:rPr>
                                <w:color w:val="000000"/>
                                <w:sz w:val="22"/>
                                <w:szCs w:val="22"/>
                              </w:rPr>
                              <w:t>0.6215</w:t>
                            </w:r>
                          </w:p>
                        </w:tc>
                        <w:tc>
                          <w:tcPr>
                            <w:tcW w:w="1143" w:type="dxa"/>
                            <w:vAlign w:val="bottom"/>
                          </w:tcPr>
                          <w:p w14:paraId="758F2BFC" w14:textId="49D907CB" w:rsidR="001973A2" w:rsidRDefault="001973A2" w:rsidP="00444CCD">
                            <w:pPr>
                              <w:pStyle w:val="Nidungvnbn"/>
                              <w:ind w:firstLine="0"/>
                              <w:jc w:val="right"/>
                            </w:pPr>
                            <w:r>
                              <w:rPr>
                                <w:color w:val="000000"/>
                                <w:sz w:val="22"/>
                                <w:szCs w:val="22"/>
                              </w:rPr>
                              <w:t>307.5</w:t>
                            </w:r>
                          </w:p>
                        </w:tc>
                      </w:tr>
                      <w:tr w:rsidR="001973A2" w14:paraId="0F020014" w14:textId="77777777" w:rsidTr="00444CCD">
                        <w:trPr>
                          <w:trHeight w:val="379"/>
                        </w:trPr>
                        <w:tc>
                          <w:tcPr>
                            <w:tcW w:w="895" w:type="dxa"/>
                            <w:vMerge/>
                          </w:tcPr>
                          <w:p w14:paraId="0DFDB27A" w14:textId="77777777" w:rsidR="001973A2" w:rsidRDefault="001973A2" w:rsidP="00444CCD">
                            <w:pPr>
                              <w:pStyle w:val="Nidungvnbn"/>
                              <w:ind w:firstLine="0"/>
                              <w:jc w:val="left"/>
                              <w:rPr>
                                <w:b/>
                              </w:rPr>
                            </w:pPr>
                          </w:p>
                        </w:tc>
                        <w:tc>
                          <w:tcPr>
                            <w:tcW w:w="2862" w:type="dxa"/>
                            <w:vAlign w:val="bottom"/>
                          </w:tcPr>
                          <w:p w14:paraId="58B49FF3" w14:textId="733AE5DA" w:rsidR="001973A2" w:rsidRDefault="001973A2" w:rsidP="00444CCD">
                            <w:pPr>
                              <w:pStyle w:val="Nidungvnbn"/>
                              <w:ind w:firstLine="0"/>
                              <w:jc w:val="left"/>
                              <w:rPr>
                                <w:b/>
                              </w:rPr>
                            </w:pPr>
                            <w:r>
                              <w:rPr>
                                <w:color w:val="000000"/>
                                <w:sz w:val="22"/>
                                <w:szCs w:val="22"/>
                              </w:rPr>
                              <w:t>HouseTwenty</w:t>
                            </w:r>
                          </w:p>
                        </w:tc>
                        <w:tc>
                          <w:tcPr>
                            <w:tcW w:w="912" w:type="dxa"/>
                            <w:vAlign w:val="bottom"/>
                          </w:tcPr>
                          <w:p w14:paraId="24691EDF" w14:textId="10A08F99" w:rsidR="001973A2" w:rsidRDefault="001973A2" w:rsidP="00444CCD">
                            <w:pPr>
                              <w:pStyle w:val="Nidungvnbn"/>
                              <w:ind w:firstLine="0"/>
                              <w:jc w:val="right"/>
                            </w:pPr>
                            <w:r>
                              <w:rPr>
                                <w:color w:val="000000"/>
                                <w:sz w:val="22"/>
                                <w:szCs w:val="22"/>
                              </w:rPr>
                              <w:t>0.7365</w:t>
                            </w:r>
                          </w:p>
                        </w:tc>
                        <w:tc>
                          <w:tcPr>
                            <w:tcW w:w="912" w:type="dxa"/>
                            <w:vAlign w:val="bottom"/>
                          </w:tcPr>
                          <w:p w14:paraId="6FD21292" w14:textId="0C4455B3" w:rsidR="001973A2" w:rsidRDefault="001973A2" w:rsidP="00444CCD">
                            <w:pPr>
                              <w:pStyle w:val="Nidungvnbn"/>
                              <w:ind w:firstLine="0"/>
                              <w:jc w:val="right"/>
                            </w:pPr>
                            <w:r>
                              <w:rPr>
                                <w:color w:val="000000"/>
                                <w:sz w:val="22"/>
                                <w:szCs w:val="22"/>
                              </w:rPr>
                              <w:t>0.7227</w:t>
                            </w:r>
                          </w:p>
                        </w:tc>
                        <w:tc>
                          <w:tcPr>
                            <w:tcW w:w="912" w:type="dxa"/>
                            <w:vAlign w:val="bottom"/>
                          </w:tcPr>
                          <w:p w14:paraId="691F68C4" w14:textId="5520D909" w:rsidR="001973A2" w:rsidRDefault="001973A2" w:rsidP="00444CCD">
                            <w:pPr>
                              <w:pStyle w:val="Nidungvnbn"/>
                              <w:ind w:firstLine="0"/>
                              <w:jc w:val="right"/>
                            </w:pPr>
                            <w:r>
                              <w:rPr>
                                <w:color w:val="000000"/>
                                <w:sz w:val="22"/>
                                <w:szCs w:val="22"/>
                              </w:rPr>
                              <w:t>0.7388</w:t>
                            </w:r>
                          </w:p>
                        </w:tc>
                        <w:tc>
                          <w:tcPr>
                            <w:tcW w:w="1077" w:type="dxa"/>
                            <w:vAlign w:val="bottom"/>
                          </w:tcPr>
                          <w:p w14:paraId="75031F9C" w14:textId="0A0CDD5D" w:rsidR="001973A2" w:rsidRDefault="001973A2" w:rsidP="00444CCD">
                            <w:pPr>
                              <w:pStyle w:val="Nidungvnbn"/>
                              <w:ind w:firstLine="0"/>
                              <w:jc w:val="right"/>
                            </w:pPr>
                            <w:r>
                              <w:rPr>
                                <w:color w:val="000000"/>
                                <w:sz w:val="22"/>
                                <w:szCs w:val="22"/>
                              </w:rPr>
                              <w:t>652.9</w:t>
                            </w:r>
                          </w:p>
                        </w:tc>
                        <w:tc>
                          <w:tcPr>
                            <w:tcW w:w="994" w:type="dxa"/>
                            <w:vAlign w:val="bottom"/>
                          </w:tcPr>
                          <w:p w14:paraId="13E09FE8" w14:textId="260CDEE6" w:rsidR="001973A2" w:rsidRDefault="001973A2" w:rsidP="00444CCD">
                            <w:pPr>
                              <w:pStyle w:val="Nidungvnbn"/>
                              <w:ind w:firstLine="0"/>
                              <w:jc w:val="right"/>
                            </w:pPr>
                            <w:r>
                              <w:rPr>
                                <w:color w:val="000000"/>
                                <w:sz w:val="22"/>
                                <w:szCs w:val="22"/>
                              </w:rPr>
                              <w:t>0.7753</w:t>
                            </w:r>
                          </w:p>
                        </w:tc>
                        <w:tc>
                          <w:tcPr>
                            <w:tcW w:w="994" w:type="dxa"/>
                            <w:vAlign w:val="bottom"/>
                          </w:tcPr>
                          <w:p w14:paraId="2B63410D" w14:textId="56CFE376" w:rsidR="001973A2" w:rsidRDefault="001973A2" w:rsidP="00444CCD">
                            <w:pPr>
                              <w:pStyle w:val="Nidungvnbn"/>
                              <w:ind w:firstLine="0"/>
                              <w:jc w:val="right"/>
                            </w:pPr>
                            <w:r>
                              <w:rPr>
                                <w:color w:val="000000"/>
                                <w:sz w:val="22"/>
                                <w:szCs w:val="22"/>
                              </w:rPr>
                              <w:t>0.7731</w:t>
                            </w:r>
                          </w:p>
                        </w:tc>
                        <w:tc>
                          <w:tcPr>
                            <w:tcW w:w="994" w:type="dxa"/>
                            <w:vAlign w:val="bottom"/>
                          </w:tcPr>
                          <w:p w14:paraId="19C36B4A" w14:textId="005611C5" w:rsidR="001973A2" w:rsidRDefault="001973A2" w:rsidP="00444CCD">
                            <w:pPr>
                              <w:pStyle w:val="Nidungvnbn"/>
                              <w:ind w:firstLine="0"/>
                              <w:jc w:val="right"/>
                            </w:pPr>
                            <w:r>
                              <w:rPr>
                                <w:color w:val="000000"/>
                                <w:sz w:val="22"/>
                                <w:szCs w:val="22"/>
                              </w:rPr>
                              <w:t>0.7823</w:t>
                            </w:r>
                          </w:p>
                        </w:tc>
                        <w:tc>
                          <w:tcPr>
                            <w:tcW w:w="1143" w:type="dxa"/>
                            <w:vAlign w:val="bottom"/>
                          </w:tcPr>
                          <w:p w14:paraId="78F7A802" w14:textId="00F45543" w:rsidR="001973A2" w:rsidRDefault="001973A2" w:rsidP="00444CCD">
                            <w:pPr>
                              <w:pStyle w:val="Nidungvnbn"/>
                              <w:ind w:firstLine="0"/>
                              <w:jc w:val="right"/>
                            </w:pPr>
                            <w:r>
                              <w:rPr>
                                <w:color w:val="000000"/>
                                <w:sz w:val="22"/>
                                <w:szCs w:val="22"/>
                              </w:rPr>
                              <w:t>431.7</w:t>
                            </w:r>
                          </w:p>
                        </w:tc>
                      </w:tr>
                      <w:tr w:rsidR="001973A2" w14:paraId="52EC7285" w14:textId="77777777" w:rsidTr="00444CCD">
                        <w:trPr>
                          <w:trHeight w:val="379"/>
                        </w:trPr>
                        <w:tc>
                          <w:tcPr>
                            <w:tcW w:w="895" w:type="dxa"/>
                            <w:vMerge/>
                          </w:tcPr>
                          <w:p w14:paraId="5AC9C6BF" w14:textId="77777777" w:rsidR="001973A2" w:rsidRDefault="001973A2" w:rsidP="00444CCD">
                            <w:pPr>
                              <w:pStyle w:val="Nidungvnbn"/>
                              <w:ind w:firstLine="0"/>
                              <w:jc w:val="left"/>
                              <w:rPr>
                                <w:b/>
                              </w:rPr>
                            </w:pPr>
                          </w:p>
                        </w:tc>
                        <w:tc>
                          <w:tcPr>
                            <w:tcW w:w="2862" w:type="dxa"/>
                            <w:vAlign w:val="bottom"/>
                          </w:tcPr>
                          <w:p w14:paraId="09DA722B" w14:textId="2DF95ADC" w:rsidR="001973A2" w:rsidRDefault="001973A2" w:rsidP="00444CCD">
                            <w:pPr>
                              <w:pStyle w:val="Nidungvnbn"/>
                              <w:ind w:firstLine="0"/>
                              <w:jc w:val="left"/>
                              <w:rPr>
                                <w:b/>
                              </w:rPr>
                            </w:pPr>
                            <w:r>
                              <w:rPr>
                                <w:color w:val="000000"/>
                                <w:sz w:val="22"/>
                                <w:szCs w:val="22"/>
                              </w:rPr>
                              <w:t>InlineSkate</w:t>
                            </w:r>
                          </w:p>
                        </w:tc>
                        <w:tc>
                          <w:tcPr>
                            <w:tcW w:w="912" w:type="dxa"/>
                            <w:vAlign w:val="bottom"/>
                          </w:tcPr>
                          <w:p w14:paraId="1C5A9ADD" w14:textId="1A544C73" w:rsidR="001973A2" w:rsidRDefault="001973A2" w:rsidP="00444CCD">
                            <w:pPr>
                              <w:pStyle w:val="Nidungvnbn"/>
                              <w:ind w:firstLine="0"/>
                              <w:jc w:val="right"/>
                            </w:pPr>
                            <w:r>
                              <w:rPr>
                                <w:color w:val="000000"/>
                                <w:sz w:val="22"/>
                                <w:szCs w:val="22"/>
                              </w:rPr>
                              <w:t>0.3804</w:t>
                            </w:r>
                          </w:p>
                        </w:tc>
                        <w:tc>
                          <w:tcPr>
                            <w:tcW w:w="912" w:type="dxa"/>
                            <w:vAlign w:val="bottom"/>
                          </w:tcPr>
                          <w:p w14:paraId="5AF3CF73" w14:textId="067C2318" w:rsidR="001973A2" w:rsidRDefault="001973A2" w:rsidP="00444CCD">
                            <w:pPr>
                              <w:pStyle w:val="Nidungvnbn"/>
                              <w:ind w:firstLine="0"/>
                              <w:jc w:val="right"/>
                            </w:pPr>
                            <w:r>
                              <w:rPr>
                                <w:color w:val="000000"/>
                                <w:sz w:val="22"/>
                                <w:szCs w:val="22"/>
                              </w:rPr>
                              <w:t>0.3345</w:t>
                            </w:r>
                          </w:p>
                        </w:tc>
                        <w:tc>
                          <w:tcPr>
                            <w:tcW w:w="912" w:type="dxa"/>
                            <w:vAlign w:val="bottom"/>
                          </w:tcPr>
                          <w:p w14:paraId="566A4D56" w14:textId="36375F98" w:rsidR="001973A2" w:rsidRDefault="001973A2" w:rsidP="00444CCD">
                            <w:pPr>
                              <w:pStyle w:val="Nidungvnbn"/>
                              <w:ind w:firstLine="0"/>
                              <w:jc w:val="right"/>
                            </w:pPr>
                            <w:r>
                              <w:rPr>
                                <w:color w:val="000000"/>
                                <w:sz w:val="22"/>
                                <w:szCs w:val="22"/>
                              </w:rPr>
                              <w:t>0.3496</w:t>
                            </w:r>
                          </w:p>
                        </w:tc>
                        <w:tc>
                          <w:tcPr>
                            <w:tcW w:w="1077" w:type="dxa"/>
                            <w:vAlign w:val="bottom"/>
                          </w:tcPr>
                          <w:p w14:paraId="4725BEEC" w14:textId="145AE6EF" w:rsidR="001973A2" w:rsidRDefault="001973A2" w:rsidP="00444CCD">
                            <w:pPr>
                              <w:pStyle w:val="Nidungvnbn"/>
                              <w:ind w:firstLine="0"/>
                              <w:jc w:val="right"/>
                            </w:pPr>
                            <w:r>
                              <w:rPr>
                                <w:color w:val="000000"/>
                                <w:sz w:val="22"/>
                                <w:szCs w:val="22"/>
                              </w:rPr>
                              <w:t>858.7</w:t>
                            </w:r>
                          </w:p>
                        </w:tc>
                        <w:tc>
                          <w:tcPr>
                            <w:tcW w:w="994" w:type="dxa"/>
                            <w:vAlign w:val="bottom"/>
                          </w:tcPr>
                          <w:p w14:paraId="0E1A460B" w14:textId="3877A2A4" w:rsidR="001973A2" w:rsidRDefault="001973A2" w:rsidP="00444CCD">
                            <w:pPr>
                              <w:pStyle w:val="Nidungvnbn"/>
                              <w:ind w:firstLine="0"/>
                              <w:jc w:val="right"/>
                            </w:pPr>
                            <w:r>
                              <w:rPr>
                                <w:color w:val="000000"/>
                                <w:sz w:val="22"/>
                                <w:szCs w:val="22"/>
                              </w:rPr>
                              <w:t>0.362</w:t>
                            </w:r>
                          </w:p>
                        </w:tc>
                        <w:tc>
                          <w:tcPr>
                            <w:tcW w:w="994" w:type="dxa"/>
                            <w:vAlign w:val="bottom"/>
                          </w:tcPr>
                          <w:p w14:paraId="20FDD376" w14:textId="60A73160" w:rsidR="001973A2" w:rsidRDefault="001973A2" w:rsidP="00444CCD">
                            <w:pPr>
                              <w:pStyle w:val="Nidungvnbn"/>
                              <w:ind w:firstLine="0"/>
                              <w:jc w:val="right"/>
                            </w:pPr>
                            <w:r>
                              <w:rPr>
                                <w:color w:val="000000"/>
                                <w:sz w:val="22"/>
                                <w:szCs w:val="22"/>
                              </w:rPr>
                              <w:t>0.3182</w:t>
                            </w:r>
                          </w:p>
                        </w:tc>
                        <w:tc>
                          <w:tcPr>
                            <w:tcW w:w="994" w:type="dxa"/>
                            <w:vAlign w:val="bottom"/>
                          </w:tcPr>
                          <w:p w14:paraId="44A629F0" w14:textId="091E0D17" w:rsidR="001973A2" w:rsidRDefault="001973A2" w:rsidP="00444CCD">
                            <w:pPr>
                              <w:pStyle w:val="Nidungvnbn"/>
                              <w:ind w:firstLine="0"/>
                              <w:jc w:val="right"/>
                            </w:pPr>
                            <w:r>
                              <w:rPr>
                                <w:color w:val="000000"/>
                                <w:sz w:val="22"/>
                                <w:szCs w:val="22"/>
                              </w:rPr>
                              <w:t>0.3311</w:t>
                            </w:r>
                          </w:p>
                        </w:tc>
                        <w:tc>
                          <w:tcPr>
                            <w:tcW w:w="1143" w:type="dxa"/>
                            <w:vAlign w:val="bottom"/>
                          </w:tcPr>
                          <w:p w14:paraId="35A3AE63" w14:textId="60E8DD55" w:rsidR="001973A2" w:rsidRDefault="001973A2" w:rsidP="00444CCD">
                            <w:pPr>
                              <w:pStyle w:val="Nidungvnbn"/>
                              <w:ind w:firstLine="0"/>
                              <w:jc w:val="right"/>
                            </w:pPr>
                            <w:r>
                              <w:rPr>
                                <w:color w:val="000000"/>
                                <w:sz w:val="22"/>
                                <w:szCs w:val="22"/>
                              </w:rPr>
                              <w:t>526.7</w:t>
                            </w:r>
                          </w:p>
                        </w:tc>
                      </w:tr>
                      <w:tr w:rsidR="001973A2" w14:paraId="4B0556C1" w14:textId="77777777" w:rsidTr="00444CCD">
                        <w:trPr>
                          <w:trHeight w:val="379"/>
                        </w:trPr>
                        <w:tc>
                          <w:tcPr>
                            <w:tcW w:w="895" w:type="dxa"/>
                            <w:vMerge/>
                          </w:tcPr>
                          <w:p w14:paraId="53F24D0E" w14:textId="77777777" w:rsidR="001973A2" w:rsidRDefault="001973A2" w:rsidP="00444CCD">
                            <w:pPr>
                              <w:pStyle w:val="Nidungvnbn"/>
                              <w:ind w:firstLine="0"/>
                              <w:jc w:val="left"/>
                              <w:rPr>
                                <w:b/>
                              </w:rPr>
                            </w:pPr>
                          </w:p>
                        </w:tc>
                        <w:tc>
                          <w:tcPr>
                            <w:tcW w:w="2862" w:type="dxa"/>
                            <w:vAlign w:val="bottom"/>
                          </w:tcPr>
                          <w:p w14:paraId="1182EBC7" w14:textId="6351450D" w:rsidR="001973A2" w:rsidRDefault="001973A2" w:rsidP="00444CCD">
                            <w:pPr>
                              <w:pStyle w:val="Nidungvnbn"/>
                              <w:ind w:firstLine="0"/>
                              <w:jc w:val="left"/>
                              <w:rPr>
                                <w:b/>
                              </w:rPr>
                            </w:pPr>
                            <w:r>
                              <w:rPr>
                                <w:color w:val="000000"/>
                                <w:sz w:val="22"/>
                                <w:szCs w:val="22"/>
                              </w:rPr>
                              <w:t>InsectEPGRegularTrain</w:t>
                            </w:r>
                          </w:p>
                        </w:tc>
                        <w:tc>
                          <w:tcPr>
                            <w:tcW w:w="912" w:type="dxa"/>
                            <w:vAlign w:val="bottom"/>
                          </w:tcPr>
                          <w:p w14:paraId="669BF507" w14:textId="1CD771F2" w:rsidR="001973A2" w:rsidRDefault="001973A2" w:rsidP="00444CCD">
                            <w:pPr>
                              <w:pStyle w:val="Nidungvnbn"/>
                              <w:ind w:firstLine="0"/>
                              <w:jc w:val="right"/>
                            </w:pPr>
                            <w:r>
                              <w:rPr>
                                <w:color w:val="000000"/>
                                <w:sz w:val="22"/>
                                <w:szCs w:val="22"/>
                              </w:rPr>
                              <w:t>0.577</w:t>
                            </w:r>
                          </w:p>
                        </w:tc>
                        <w:tc>
                          <w:tcPr>
                            <w:tcW w:w="912" w:type="dxa"/>
                            <w:vAlign w:val="bottom"/>
                          </w:tcPr>
                          <w:p w14:paraId="0813EF2E" w14:textId="44C7EF1E" w:rsidR="001973A2" w:rsidRDefault="001973A2" w:rsidP="00444CCD">
                            <w:pPr>
                              <w:pStyle w:val="Nidungvnbn"/>
                              <w:ind w:firstLine="0"/>
                              <w:jc w:val="right"/>
                            </w:pPr>
                            <w:r>
                              <w:rPr>
                                <w:color w:val="000000"/>
                                <w:sz w:val="22"/>
                                <w:szCs w:val="22"/>
                              </w:rPr>
                              <w:t>0.6426</w:t>
                            </w:r>
                          </w:p>
                        </w:tc>
                        <w:tc>
                          <w:tcPr>
                            <w:tcW w:w="912" w:type="dxa"/>
                            <w:vAlign w:val="bottom"/>
                          </w:tcPr>
                          <w:p w14:paraId="7FCB5ED2" w14:textId="72B42F28" w:rsidR="001973A2" w:rsidRDefault="001973A2" w:rsidP="00444CCD">
                            <w:pPr>
                              <w:pStyle w:val="Nidungvnbn"/>
                              <w:ind w:firstLine="0"/>
                              <w:jc w:val="right"/>
                            </w:pPr>
                            <w:r>
                              <w:rPr>
                                <w:color w:val="000000"/>
                                <w:sz w:val="22"/>
                                <w:szCs w:val="22"/>
                              </w:rPr>
                              <w:t>0.5879</w:t>
                            </w:r>
                          </w:p>
                        </w:tc>
                        <w:tc>
                          <w:tcPr>
                            <w:tcW w:w="1077" w:type="dxa"/>
                            <w:vAlign w:val="bottom"/>
                          </w:tcPr>
                          <w:p w14:paraId="38019773" w14:textId="65829DFF" w:rsidR="001973A2" w:rsidRDefault="001973A2" w:rsidP="00444CCD">
                            <w:pPr>
                              <w:pStyle w:val="Nidungvnbn"/>
                              <w:ind w:firstLine="0"/>
                              <w:jc w:val="right"/>
                            </w:pPr>
                            <w:r>
                              <w:rPr>
                                <w:color w:val="000000"/>
                                <w:sz w:val="22"/>
                                <w:szCs w:val="22"/>
                              </w:rPr>
                              <w:t>799.8</w:t>
                            </w:r>
                          </w:p>
                        </w:tc>
                        <w:tc>
                          <w:tcPr>
                            <w:tcW w:w="994" w:type="dxa"/>
                            <w:vAlign w:val="bottom"/>
                          </w:tcPr>
                          <w:p w14:paraId="301BE5AE" w14:textId="607FE5A3" w:rsidR="001973A2" w:rsidRDefault="001973A2" w:rsidP="00444CCD">
                            <w:pPr>
                              <w:pStyle w:val="Nidungvnbn"/>
                              <w:ind w:firstLine="0"/>
                              <w:jc w:val="right"/>
                            </w:pPr>
                            <w:r>
                              <w:rPr>
                                <w:color w:val="000000"/>
                                <w:sz w:val="22"/>
                                <w:szCs w:val="22"/>
                              </w:rPr>
                              <w:t>0.5722</w:t>
                            </w:r>
                          </w:p>
                        </w:tc>
                        <w:tc>
                          <w:tcPr>
                            <w:tcW w:w="994" w:type="dxa"/>
                            <w:vAlign w:val="bottom"/>
                          </w:tcPr>
                          <w:p w14:paraId="394701F4" w14:textId="25997D4D" w:rsidR="001973A2" w:rsidRDefault="001973A2" w:rsidP="00444CCD">
                            <w:pPr>
                              <w:pStyle w:val="Nidungvnbn"/>
                              <w:ind w:firstLine="0"/>
                              <w:jc w:val="right"/>
                            </w:pPr>
                            <w:r>
                              <w:rPr>
                                <w:color w:val="000000"/>
                                <w:sz w:val="22"/>
                                <w:szCs w:val="22"/>
                              </w:rPr>
                              <w:t>0.6426</w:t>
                            </w:r>
                          </w:p>
                        </w:tc>
                        <w:tc>
                          <w:tcPr>
                            <w:tcW w:w="994" w:type="dxa"/>
                            <w:vAlign w:val="bottom"/>
                          </w:tcPr>
                          <w:p w14:paraId="7422BAE4" w14:textId="0C68B9B5" w:rsidR="001973A2" w:rsidRDefault="001973A2" w:rsidP="00444CCD">
                            <w:pPr>
                              <w:pStyle w:val="Nidungvnbn"/>
                              <w:ind w:firstLine="0"/>
                              <w:jc w:val="right"/>
                            </w:pPr>
                            <w:r>
                              <w:rPr>
                                <w:color w:val="000000"/>
                                <w:sz w:val="22"/>
                                <w:szCs w:val="22"/>
                              </w:rPr>
                              <w:t>0.587</w:t>
                            </w:r>
                          </w:p>
                        </w:tc>
                        <w:tc>
                          <w:tcPr>
                            <w:tcW w:w="1143" w:type="dxa"/>
                            <w:vAlign w:val="bottom"/>
                          </w:tcPr>
                          <w:p w14:paraId="7368A114" w14:textId="28A91A37" w:rsidR="001973A2" w:rsidRDefault="001973A2" w:rsidP="00444CCD">
                            <w:pPr>
                              <w:pStyle w:val="Nidungvnbn"/>
                              <w:ind w:firstLine="0"/>
                              <w:jc w:val="right"/>
                            </w:pPr>
                            <w:r>
                              <w:rPr>
                                <w:color w:val="000000"/>
                                <w:sz w:val="22"/>
                                <w:szCs w:val="22"/>
                              </w:rPr>
                              <w:t>530.3</w:t>
                            </w:r>
                          </w:p>
                        </w:tc>
                      </w:tr>
                    </w:tbl>
                    <w:p w14:paraId="26DE04C7" w14:textId="77777777" w:rsidR="001973A2" w:rsidRDefault="001973A2" w:rsidP="00E9639D">
                      <w:pPr>
                        <w:jc w:val="right"/>
                      </w:pPr>
                    </w:p>
                  </w:txbxContent>
                </v:textbox>
              </v:shape>
            </w:pict>
          </mc:Fallback>
        </mc:AlternateContent>
      </w:r>
      <w:bookmarkEnd w:id="198"/>
      <w:bookmarkEnd w:id="199"/>
      <w:bookmarkEnd w:id="200"/>
      <w:bookmarkEnd w:id="201"/>
    </w:p>
    <w:p w14:paraId="269EF233" w14:textId="77777777" w:rsidR="00073413" w:rsidRDefault="00073413" w:rsidP="00F705E6">
      <w:pPr>
        <w:pStyle w:val="Tiumccp1"/>
        <w:rPr>
          <w:lang w:val="vi-VN"/>
        </w:rPr>
      </w:pPr>
    </w:p>
    <w:p w14:paraId="3E859809" w14:textId="77777777" w:rsidR="00073413" w:rsidRDefault="00073413" w:rsidP="00F705E6">
      <w:pPr>
        <w:pStyle w:val="Tiumccp1"/>
        <w:rPr>
          <w:lang w:val="vi-VN"/>
        </w:rPr>
      </w:pPr>
    </w:p>
    <w:p w14:paraId="1E97105B" w14:textId="77777777" w:rsidR="00073413" w:rsidRDefault="00073413" w:rsidP="00F705E6">
      <w:pPr>
        <w:pStyle w:val="Tiumccp1"/>
        <w:rPr>
          <w:lang w:val="vi-VN"/>
        </w:rPr>
      </w:pPr>
    </w:p>
    <w:p w14:paraId="7C128067" w14:textId="77777777" w:rsidR="00073413" w:rsidRDefault="00073413" w:rsidP="00F705E6">
      <w:pPr>
        <w:pStyle w:val="Tiumccp1"/>
        <w:rPr>
          <w:lang w:val="vi-VN"/>
        </w:rPr>
      </w:pPr>
    </w:p>
    <w:p w14:paraId="194F9A48" w14:textId="77777777" w:rsidR="00073413" w:rsidRDefault="00073413" w:rsidP="00F705E6">
      <w:pPr>
        <w:pStyle w:val="Tiumccp1"/>
        <w:rPr>
          <w:lang w:val="vi-VN"/>
        </w:rPr>
      </w:pPr>
    </w:p>
    <w:p w14:paraId="5782A89D" w14:textId="77777777" w:rsidR="00073413" w:rsidRDefault="00073413" w:rsidP="00F705E6">
      <w:pPr>
        <w:pStyle w:val="Tiumccp1"/>
        <w:rPr>
          <w:lang w:val="vi-VN"/>
        </w:rPr>
      </w:pPr>
    </w:p>
    <w:p w14:paraId="53E4397F" w14:textId="77777777" w:rsidR="00073413" w:rsidRDefault="00073413" w:rsidP="00F705E6">
      <w:pPr>
        <w:pStyle w:val="Tiumccp1"/>
        <w:rPr>
          <w:lang w:val="vi-VN"/>
        </w:rPr>
      </w:pPr>
    </w:p>
    <w:p w14:paraId="71E77B05" w14:textId="77777777" w:rsidR="00073413" w:rsidRDefault="00073413" w:rsidP="00F705E6">
      <w:pPr>
        <w:pStyle w:val="Tiumccp1"/>
        <w:rPr>
          <w:lang w:val="vi-VN"/>
        </w:rPr>
      </w:pPr>
    </w:p>
    <w:p w14:paraId="351745AD" w14:textId="77777777" w:rsidR="00073413" w:rsidRDefault="00073413" w:rsidP="00F705E6">
      <w:pPr>
        <w:pStyle w:val="Tiumccp1"/>
        <w:rPr>
          <w:lang w:val="vi-VN"/>
        </w:rPr>
      </w:pPr>
    </w:p>
    <w:p w14:paraId="2E389391" w14:textId="77777777" w:rsidR="00073413" w:rsidRDefault="00073413" w:rsidP="00F705E6">
      <w:pPr>
        <w:pStyle w:val="Tiumccp1"/>
        <w:rPr>
          <w:lang w:val="vi-VN"/>
        </w:rPr>
      </w:pPr>
    </w:p>
    <w:p w14:paraId="73703A93" w14:textId="77777777" w:rsidR="00073413" w:rsidRDefault="00073413" w:rsidP="00F705E6">
      <w:pPr>
        <w:pStyle w:val="Tiumccp1"/>
        <w:rPr>
          <w:lang w:val="vi-VN"/>
        </w:rPr>
      </w:pPr>
    </w:p>
    <w:p w14:paraId="5AA2B265" w14:textId="77777777" w:rsidR="00073413" w:rsidRDefault="00073413" w:rsidP="00F705E6">
      <w:pPr>
        <w:pStyle w:val="Tiumccp1"/>
        <w:rPr>
          <w:lang w:val="vi-VN"/>
        </w:rPr>
      </w:pPr>
    </w:p>
    <w:p w14:paraId="6AACD464" w14:textId="77777777" w:rsidR="00073413" w:rsidRDefault="00073413" w:rsidP="00F705E6">
      <w:pPr>
        <w:pStyle w:val="Tiumccp1"/>
        <w:rPr>
          <w:lang w:val="vi-VN"/>
        </w:rPr>
      </w:pPr>
    </w:p>
    <w:p w14:paraId="7CD5BEF1" w14:textId="77777777" w:rsidR="00073413" w:rsidRDefault="00073413" w:rsidP="00F705E6">
      <w:pPr>
        <w:pStyle w:val="Tiumccp1"/>
        <w:rPr>
          <w:lang w:val="vi-VN"/>
        </w:rPr>
      </w:pPr>
    </w:p>
    <w:p w14:paraId="4A1F604A" w14:textId="77777777" w:rsidR="00073413" w:rsidRDefault="00073413" w:rsidP="00F705E6">
      <w:pPr>
        <w:pStyle w:val="Tiumccp1"/>
        <w:rPr>
          <w:lang w:val="vi-VN"/>
        </w:rPr>
      </w:pPr>
    </w:p>
    <w:p w14:paraId="50CF1CD1" w14:textId="77777777" w:rsidR="00073413" w:rsidRDefault="00073413" w:rsidP="00F705E6">
      <w:pPr>
        <w:pStyle w:val="Tiumccp1"/>
        <w:rPr>
          <w:lang w:val="vi-VN"/>
        </w:rPr>
      </w:pPr>
    </w:p>
    <w:p w14:paraId="0006124E" w14:textId="77777777" w:rsidR="00073413" w:rsidRDefault="00073413" w:rsidP="00F705E6">
      <w:pPr>
        <w:pStyle w:val="Tiumccp1"/>
        <w:rPr>
          <w:lang w:val="vi-VN"/>
        </w:rPr>
      </w:pPr>
    </w:p>
    <w:p w14:paraId="799622E0" w14:textId="77777777" w:rsidR="00073413" w:rsidRDefault="00073413" w:rsidP="00F705E6">
      <w:pPr>
        <w:pStyle w:val="Tiumccp1"/>
        <w:rPr>
          <w:lang w:val="vi-VN"/>
        </w:rPr>
      </w:pPr>
    </w:p>
    <w:p w14:paraId="3841F902" w14:textId="77777777" w:rsidR="00073413" w:rsidRDefault="00073413" w:rsidP="00F705E6">
      <w:pPr>
        <w:pStyle w:val="Tiumccp1"/>
        <w:rPr>
          <w:lang w:val="vi-VN"/>
        </w:rPr>
      </w:pPr>
    </w:p>
    <w:p w14:paraId="6BBBA863" w14:textId="77777777" w:rsidR="00073413" w:rsidRDefault="00073413" w:rsidP="00F705E6">
      <w:pPr>
        <w:pStyle w:val="Tiumccp1"/>
        <w:rPr>
          <w:lang w:val="vi-VN"/>
        </w:rPr>
      </w:pPr>
    </w:p>
    <w:p w14:paraId="349943F6" w14:textId="77777777" w:rsidR="00073413" w:rsidRDefault="00073413" w:rsidP="00F705E6">
      <w:pPr>
        <w:pStyle w:val="Tiumccp1"/>
        <w:rPr>
          <w:lang w:val="vi-VN"/>
        </w:rPr>
      </w:pPr>
    </w:p>
    <w:p w14:paraId="0AE36BB0" w14:textId="07923E53" w:rsidR="00143C60" w:rsidRDefault="00143C60">
      <w:pPr>
        <w:spacing w:after="200" w:line="276" w:lineRule="auto"/>
        <w:rPr>
          <w:b/>
          <w:sz w:val="28"/>
          <w:szCs w:val="28"/>
          <w:lang w:val="vi-VN"/>
        </w:rPr>
      </w:pPr>
      <w:r>
        <w:rPr>
          <w:lang w:val="vi-VN"/>
        </w:rPr>
        <w:br w:type="page"/>
      </w:r>
    </w:p>
    <w:p w14:paraId="106DBDB6" w14:textId="77777777" w:rsidR="00073413" w:rsidRDefault="00073413" w:rsidP="00F705E6">
      <w:pPr>
        <w:pStyle w:val="Tiumccp1"/>
        <w:rPr>
          <w:lang w:val="vi-VN"/>
        </w:rPr>
      </w:pPr>
    </w:p>
    <w:p w14:paraId="15FC90BB" w14:textId="2C9AB1EC" w:rsidR="00073413" w:rsidRDefault="00A2260B" w:rsidP="00F705E6">
      <w:pPr>
        <w:pStyle w:val="Tiumccp1"/>
        <w:rPr>
          <w:lang w:val="vi-VN"/>
        </w:rPr>
      </w:pPr>
      <w:bookmarkStart w:id="202" w:name="_Toc44339219"/>
      <w:bookmarkStart w:id="203" w:name="_Toc44580983"/>
      <w:bookmarkStart w:id="204" w:name="_Toc44595640"/>
      <w:bookmarkStart w:id="205" w:name="_Toc44596623"/>
      <w:r>
        <w:rPr>
          <w:noProof/>
          <w:lang w:val="vi-VN" w:eastAsia="vi-VN"/>
        </w:rPr>
        <mc:AlternateContent>
          <mc:Choice Requires="wps">
            <w:drawing>
              <wp:anchor distT="0" distB="0" distL="114300" distR="114300" simplePos="0" relativeHeight="251667456" behindDoc="0" locked="0" layoutInCell="1" allowOverlap="1" wp14:anchorId="29DB5824" wp14:editId="6C081647">
                <wp:simplePos x="0" y="0"/>
                <wp:positionH relativeFrom="column">
                  <wp:posOffset>-1440815</wp:posOffset>
                </wp:positionH>
                <wp:positionV relativeFrom="paragraph">
                  <wp:posOffset>252730</wp:posOffset>
                </wp:positionV>
                <wp:extent cx="8105775" cy="6259195"/>
                <wp:effectExtent l="8890" t="0" r="18415" b="18415"/>
                <wp:wrapNone/>
                <wp:docPr id="38" name="Text Box 38"/>
                <wp:cNvGraphicFramePr/>
                <a:graphic xmlns:a="http://schemas.openxmlformats.org/drawingml/2006/main">
                  <a:graphicData uri="http://schemas.microsoft.com/office/word/2010/wordprocessingShape">
                    <wps:wsp>
                      <wps:cNvSpPr txBox="1"/>
                      <wps:spPr>
                        <a:xfrm rot="5400000">
                          <a:off x="0" y="0"/>
                          <a:ext cx="8105775" cy="625919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8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
                              <w:gridCol w:w="3150"/>
                              <w:gridCol w:w="894"/>
                              <w:gridCol w:w="912"/>
                              <w:gridCol w:w="912"/>
                              <w:gridCol w:w="1077"/>
                              <w:gridCol w:w="994"/>
                              <w:gridCol w:w="994"/>
                              <w:gridCol w:w="994"/>
                              <w:gridCol w:w="1143"/>
                            </w:tblGrid>
                            <w:tr w:rsidR="001973A2" w14:paraId="55FF4479" w14:textId="77777777" w:rsidTr="00A2260B">
                              <w:trPr>
                                <w:trHeight w:val="379"/>
                                <w:jc w:val="right"/>
                              </w:trPr>
                              <w:tc>
                                <w:tcPr>
                                  <w:tcW w:w="810" w:type="dxa"/>
                                  <w:vMerge w:val="restart"/>
                                  <w:vAlign w:val="center"/>
                                </w:tcPr>
                                <w:p w14:paraId="4D031948" w14:textId="77777777" w:rsidR="001973A2" w:rsidRDefault="001973A2" w:rsidP="00085D86">
                                  <w:pPr>
                                    <w:pStyle w:val="Nidungvnbn"/>
                                    <w:ind w:firstLine="0"/>
                                    <w:jc w:val="center"/>
                                    <w:rPr>
                                      <w:b/>
                                    </w:rPr>
                                  </w:pPr>
                                  <w:r>
                                    <w:rPr>
                                      <w:b/>
                                    </w:rPr>
                                    <w:t>Tên phân</w:t>
                                  </w:r>
                                </w:p>
                                <w:p w14:paraId="62F52AAD" w14:textId="0AEDC284" w:rsidR="001973A2" w:rsidRDefault="001973A2" w:rsidP="00085D86">
                                  <w:pPr>
                                    <w:pStyle w:val="Nidungvnbn"/>
                                    <w:ind w:firstLine="0"/>
                                    <w:jc w:val="center"/>
                                    <w:rPr>
                                      <w:b/>
                                    </w:rPr>
                                  </w:pPr>
                                  <w:r>
                                    <w:rPr>
                                      <w:b/>
                                    </w:rPr>
                                    <w:t>loại</w:t>
                                  </w:r>
                                </w:p>
                              </w:tc>
                              <w:tc>
                                <w:tcPr>
                                  <w:tcW w:w="3150" w:type="dxa"/>
                                  <w:vMerge w:val="restart"/>
                                  <w:vAlign w:val="center"/>
                                </w:tcPr>
                                <w:p w14:paraId="72732D19" w14:textId="5E4BEFE2" w:rsidR="001973A2" w:rsidRDefault="001973A2" w:rsidP="00085D86">
                                  <w:pPr>
                                    <w:pStyle w:val="Nidungvnbn"/>
                                    <w:ind w:firstLine="0"/>
                                    <w:jc w:val="center"/>
                                    <w:rPr>
                                      <w:b/>
                                    </w:rPr>
                                  </w:pPr>
                                  <w:r>
                                    <w:rPr>
                                      <w:b/>
                                    </w:rPr>
                                    <w:t>Tên tập dữ liệu</w:t>
                                  </w:r>
                                </w:p>
                              </w:tc>
                              <w:tc>
                                <w:tcPr>
                                  <w:tcW w:w="3795" w:type="dxa"/>
                                  <w:gridSpan w:val="4"/>
                                </w:tcPr>
                                <w:p w14:paraId="47961AC2" w14:textId="77777777" w:rsidR="001973A2" w:rsidRDefault="001973A2" w:rsidP="00085D86">
                                  <w:pPr>
                                    <w:pStyle w:val="Nidungvnbn"/>
                                    <w:ind w:firstLine="0"/>
                                    <w:jc w:val="center"/>
                                    <w:rPr>
                                      <w:b/>
                                    </w:rPr>
                                  </w:pPr>
                                  <w:r>
                                    <w:rPr>
                                      <w:b/>
                                    </w:rPr>
                                    <w:t>Nhóm tác giả</w:t>
                                  </w:r>
                                </w:p>
                                <w:p w14:paraId="648D55EC" w14:textId="77777777" w:rsidR="001973A2" w:rsidRDefault="001973A2" w:rsidP="00085D86">
                                  <w:pPr>
                                    <w:pStyle w:val="Nidungvnbn"/>
                                    <w:ind w:firstLine="0"/>
                                    <w:jc w:val="center"/>
                                    <w:rPr>
                                      <w:b/>
                                    </w:rPr>
                                  </w:pPr>
                                  <w:r>
                                    <w:rPr>
                                      <w:b/>
                                    </w:rPr>
                                    <w:t>tiền thực nghiệm</w:t>
                                  </w:r>
                                </w:p>
                              </w:tc>
                              <w:tc>
                                <w:tcPr>
                                  <w:tcW w:w="4125" w:type="dxa"/>
                                  <w:gridSpan w:val="4"/>
                                </w:tcPr>
                                <w:p w14:paraId="12BE4D16" w14:textId="77777777" w:rsidR="001973A2" w:rsidRDefault="001973A2" w:rsidP="00085D86">
                                  <w:pPr>
                                    <w:pStyle w:val="Nidungvnbn"/>
                                    <w:ind w:firstLine="0"/>
                                    <w:jc w:val="center"/>
                                    <w:rPr>
                                      <w:b/>
                                    </w:rPr>
                                  </w:pPr>
                                  <w:r>
                                    <w:rPr>
                                      <w:b/>
                                    </w:rPr>
                                    <w:t>Thực nghiệm</w:t>
                                  </w:r>
                                </w:p>
                                <w:p w14:paraId="5203B43F" w14:textId="553A497A" w:rsidR="001973A2" w:rsidRDefault="001973A2" w:rsidP="00085D86">
                                  <w:pPr>
                                    <w:pStyle w:val="Nidungvnbn"/>
                                    <w:ind w:firstLine="0"/>
                                    <w:jc w:val="center"/>
                                    <w:rPr>
                                      <w:b/>
                                    </w:rPr>
                                  </w:pPr>
                                  <w:r>
                                    <w:rPr>
                                      <w:b/>
                                    </w:rPr>
                                    <w:t>của bản thân</w:t>
                                  </w:r>
                                </w:p>
                              </w:tc>
                            </w:tr>
                            <w:tr w:rsidR="001973A2" w14:paraId="3460A5E0" w14:textId="77777777" w:rsidTr="00A2260B">
                              <w:trPr>
                                <w:trHeight w:val="379"/>
                                <w:jc w:val="right"/>
                              </w:trPr>
                              <w:tc>
                                <w:tcPr>
                                  <w:tcW w:w="810" w:type="dxa"/>
                                  <w:vMerge/>
                                </w:tcPr>
                                <w:p w14:paraId="3CF2AC80" w14:textId="77777777" w:rsidR="001973A2" w:rsidRDefault="001973A2" w:rsidP="00C17EA6">
                                  <w:pPr>
                                    <w:pStyle w:val="Nidungvnbn"/>
                                    <w:jc w:val="center"/>
                                    <w:rPr>
                                      <w:b/>
                                    </w:rPr>
                                  </w:pPr>
                                </w:p>
                              </w:tc>
                              <w:tc>
                                <w:tcPr>
                                  <w:tcW w:w="3150" w:type="dxa"/>
                                  <w:vMerge/>
                                </w:tcPr>
                                <w:p w14:paraId="44D07C79" w14:textId="77777777" w:rsidR="001973A2" w:rsidRDefault="001973A2" w:rsidP="00C17EA6">
                                  <w:pPr>
                                    <w:pStyle w:val="Nidungvnbn"/>
                                    <w:jc w:val="center"/>
                                    <w:rPr>
                                      <w:b/>
                                    </w:rPr>
                                  </w:pPr>
                                </w:p>
                              </w:tc>
                              <w:tc>
                                <w:tcPr>
                                  <w:tcW w:w="894" w:type="dxa"/>
                                </w:tcPr>
                                <w:p w14:paraId="0D43FCDC" w14:textId="77777777" w:rsidR="001973A2" w:rsidRDefault="001973A2" w:rsidP="00C17EA6">
                                  <w:pPr>
                                    <w:pStyle w:val="Nidungvnbn"/>
                                    <w:ind w:firstLine="0"/>
                                    <w:jc w:val="center"/>
                                    <w:rPr>
                                      <w:b/>
                                      <w:sz w:val="24"/>
                                      <w:szCs w:val="24"/>
                                    </w:rPr>
                                  </w:pPr>
                                  <w:r>
                                    <w:rPr>
                                      <w:b/>
                                    </w:rPr>
                                    <w:t>Pre</w:t>
                                  </w:r>
                                </w:p>
                              </w:tc>
                              <w:tc>
                                <w:tcPr>
                                  <w:tcW w:w="912" w:type="dxa"/>
                                </w:tcPr>
                                <w:p w14:paraId="044841AB" w14:textId="77777777" w:rsidR="001973A2" w:rsidRDefault="001973A2" w:rsidP="00C17EA6">
                                  <w:pPr>
                                    <w:pStyle w:val="Nidungvnbn"/>
                                    <w:ind w:firstLine="0"/>
                                    <w:jc w:val="center"/>
                                    <w:rPr>
                                      <w:b/>
                                    </w:rPr>
                                  </w:pPr>
                                  <w:r>
                                    <w:rPr>
                                      <w:b/>
                                    </w:rPr>
                                    <w:t>Acc</w:t>
                                  </w:r>
                                </w:p>
                              </w:tc>
                              <w:tc>
                                <w:tcPr>
                                  <w:tcW w:w="912" w:type="dxa"/>
                                </w:tcPr>
                                <w:p w14:paraId="630BE402" w14:textId="77777777" w:rsidR="001973A2" w:rsidRDefault="001973A2" w:rsidP="00C17EA6">
                                  <w:pPr>
                                    <w:pStyle w:val="Nidungvnbn"/>
                                    <w:ind w:firstLine="0"/>
                                    <w:jc w:val="center"/>
                                    <w:rPr>
                                      <w:b/>
                                      <w:sz w:val="24"/>
                                      <w:szCs w:val="24"/>
                                    </w:rPr>
                                  </w:pPr>
                                  <w:r>
                                    <w:rPr>
                                      <w:b/>
                                    </w:rPr>
                                    <w:t>Rec</w:t>
                                  </w:r>
                                </w:p>
                              </w:tc>
                              <w:tc>
                                <w:tcPr>
                                  <w:tcW w:w="1077" w:type="dxa"/>
                                </w:tcPr>
                                <w:p w14:paraId="5A3704FB" w14:textId="77777777" w:rsidR="001973A2" w:rsidRDefault="001973A2" w:rsidP="00C17EA6">
                                  <w:pPr>
                                    <w:pStyle w:val="Nidungvnbn"/>
                                    <w:ind w:firstLine="0"/>
                                    <w:jc w:val="center"/>
                                    <w:rPr>
                                      <w:b/>
                                    </w:rPr>
                                  </w:pPr>
                                  <w:r>
                                    <w:rPr>
                                      <w:b/>
                                      <w:lang w:val="vi-VN"/>
                                    </w:rPr>
                                    <w:t>TrT</w:t>
                                  </w:r>
                                </w:p>
                              </w:tc>
                              <w:tc>
                                <w:tcPr>
                                  <w:tcW w:w="994" w:type="dxa"/>
                                </w:tcPr>
                                <w:p w14:paraId="0BC6EC60" w14:textId="77777777" w:rsidR="001973A2" w:rsidRDefault="001973A2" w:rsidP="00C17EA6">
                                  <w:pPr>
                                    <w:pStyle w:val="Nidungvnbn"/>
                                    <w:ind w:firstLine="0"/>
                                    <w:jc w:val="center"/>
                                    <w:rPr>
                                      <w:b/>
                                      <w:sz w:val="24"/>
                                      <w:szCs w:val="24"/>
                                    </w:rPr>
                                  </w:pPr>
                                  <w:r>
                                    <w:rPr>
                                      <w:b/>
                                    </w:rPr>
                                    <w:t>Pre</w:t>
                                  </w:r>
                                </w:p>
                              </w:tc>
                              <w:tc>
                                <w:tcPr>
                                  <w:tcW w:w="994" w:type="dxa"/>
                                </w:tcPr>
                                <w:p w14:paraId="6966D485" w14:textId="77777777" w:rsidR="001973A2" w:rsidRDefault="001973A2" w:rsidP="00C17EA6">
                                  <w:pPr>
                                    <w:pStyle w:val="Nidungvnbn"/>
                                    <w:ind w:firstLine="0"/>
                                    <w:jc w:val="center"/>
                                    <w:rPr>
                                      <w:b/>
                                    </w:rPr>
                                  </w:pPr>
                                  <w:r>
                                    <w:rPr>
                                      <w:b/>
                                    </w:rPr>
                                    <w:t>Acc</w:t>
                                  </w:r>
                                </w:p>
                              </w:tc>
                              <w:tc>
                                <w:tcPr>
                                  <w:tcW w:w="994" w:type="dxa"/>
                                </w:tcPr>
                                <w:p w14:paraId="28F3F49E" w14:textId="77777777" w:rsidR="001973A2" w:rsidRDefault="001973A2" w:rsidP="00C17EA6">
                                  <w:pPr>
                                    <w:pStyle w:val="Nidungvnbn"/>
                                    <w:ind w:firstLine="0"/>
                                    <w:jc w:val="center"/>
                                    <w:rPr>
                                      <w:b/>
                                      <w:sz w:val="24"/>
                                      <w:szCs w:val="24"/>
                                    </w:rPr>
                                  </w:pPr>
                                  <w:r>
                                    <w:rPr>
                                      <w:b/>
                                    </w:rPr>
                                    <w:t>Rec</w:t>
                                  </w:r>
                                </w:p>
                              </w:tc>
                              <w:tc>
                                <w:tcPr>
                                  <w:tcW w:w="1143" w:type="dxa"/>
                                </w:tcPr>
                                <w:p w14:paraId="31FC265E" w14:textId="77777777" w:rsidR="001973A2" w:rsidRDefault="001973A2" w:rsidP="00C17EA6">
                                  <w:pPr>
                                    <w:pStyle w:val="Nidungvnbn"/>
                                    <w:ind w:firstLine="0"/>
                                    <w:jc w:val="center"/>
                                    <w:rPr>
                                      <w:b/>
                                    </w:rPr>
                                  </w:pPr>
                                  <w:r>
                                    <w:rPr>
                                      <w:b/>
                                    </w:rPr>
                                    <w:t>TrT</w:t>
                                  </w:r>
                                </w:p>
                              </w:tc>
                            </w:tr>
                            <w:tr w:rsidR="001973A2" w14:paraId="63EFB81B" w14:textId="77777777" w:rsidTr="00A2260B">
                              <w:trPr>
                                <w:trHeight w:val="379"/>
                                <w:jc w:val="right"/>
                              </w:trPr>
                              <w:tc>
                                <w:tcPr>
                                  <w:tcW w:w="810" w:type="dxa"/>
                                  <w:vMerge w:val="restart"/>
                                  <w:vAlign w:val="center"/>
                                </w:tcPr>
                                <w:p w14:paraId="7AC85E9C" w14:textId="6002B013" w:rsidR="001973A2" w:rsidRPr="00911082" w:rsidRDefault="001973A2" w:rsidP="00911316">
                                  <w:pPr>
                                    <w:pStyle w:val="Nidungvnbn"/>
                                    <w:ind w:firstLine="0"/>
                                    <w:jc w:val="center"/>
                                  </w:pPr>
                                  <w:r>
                                    <w:t>MLP</w:t>
                                  </w:r>
                                </w:p>
                              </w:tc>
                              <w:tc>
                                <w:tcPr>
                                  <w:tcW w:w="3150" w:type="dxa"/>
                                  <w:vAlign w:val="bottom"/>
                                </w:tcPr>
                                <w:p w14:paraId="73E27783" w14:textId="527A9DCB" w:rsidR="001973A2" w:rsidRDefault="001973A2" w:rsidP="00911316">
                                  <w:pPr>
                                    <w:pStyle w:val="Nidungvnbn"/>
                                    <w:ind w:firstLine="0"/>
                                    <w:jc w:val="left"/>
                                    <w:rPr>
                                      <w:b/>
                                    </w:rPr>
                                  </w:pPr>
                                  <w:r>
                                    <w:rPr>
                                      <w:color w:val="000000"/>
                                      <w:sz w:val="22"/>
                                      <w:szCs w:val="22"/>
                                    </w:rPr>
                                    <w:t>InsectEPGSmallTrain</w:t>
                                  </w:r>
                                </w:p>
                              </w:tc>
                              <w:tc>
                                <w:tcPr>
                                  <w:tcW w:w="894" w:type="dxa"/>
                                  <w:vAlign w:val="bottom"/>
                                </w:tcPr>
                                <w:p w14:paraId="520FCBB5" w14:textId="533BE2AA" w:rsidR="001973A2" w:rsidRDefault="001973A2" w:rsidP="00911316">
                                  <w:pPr>
                                    <w:pStyle w:val="Nidungvnbn"/>
                                    <w:ind w:firstLine="0"/>
                                    <w:jc w:val="right"/>
                                  </w:pPr>
                                  <w:r>
                                    <w:rPr>
                                      <w:color w:val="000000"/>
                                      <w:sz w:val="22"/>
                                      <w:szCs w:val="22"/>
                                    </w:rPr>
                                    <w:t>0.5929</w:t>
                                  </w:r>
                                </w:p>
                              </w:tc>
                              <w:tc>
                                <w:tcPr>
                                  <w:tcW w:w="912" w:type="dxa"/>
                                  <w:vAlign w:val="bottom"/>
                                </w:tcPr>
                                <w:p w14:paraId="4306C6FB" w14:textId="5699743E" w:rsidR="001973A2" w:rsidRDefault="001973A2" w:rsidP="00911316">
                                  <w:pPr>
                                    <w:pStyle w:val="Nidungvnbn"/>
                                    <w:ind w:firstLine="0"/>
                                    <w:jc w:val="right"/>
                                  </w:pPr>
                                  <w:r>
                                    <w:rPr>
                                      <w:color w:val="000000"/>
                                      <w:sz w:val="22"/>
                                      <w:szCs w:val="22"/>
                                    </w:rPr>
                                    <w:t>0.6426</w:t>
                                  </w:r>
                                </w:p>
                              </w:tc>
                              <w:tc>
                                <w:tcPr>
                                  <w:tcW w:w="912" w:type="dxa"/>
                                  <w:vAlign w:val="bottom"/>
                                </w:tcPr>
                                <w:p w14:paraId="760C580F" w14:textId="14669DE1" w:rsidR="001973A2" w:rsidRDefault="001973A2" w:rsidP="00911316">
                                  <w:pPr>
                                    <w:pStyle w:val="Nidungvnbn"/>
                                    <w:ind w:firstLine="0"/>
                                    <w:jc w:val="right"/>
                                  </w:pPr>
                                  <w:r>
                                    <w:rPr>
                                      <w:color w:val="000000"/>
                                      <w:sz w:val="22"/>
                                      <w:szCs w:val="22"/>
                                    </w:rPr>
                                    <w:t>0.6004</w:t>
                                  </w:r>
                                </w:p>
                              </w:tc>
                              <w:tc>
                                <w:tcPr>
                                  <w:tcW w:w="1077" w:type="dxa"/>
                                  <w:vAlign w:val="bottom"/>
                                </w:tcPr>
                                <w:p w14:paraId="529B1F39" w14:textId="4714E1C0" w:rsidR="001973A2" w:rsidRDefault="001973A2" w:rsidP="00911316">
                                  <w:pPr>
                                    <w:pStyle w:val="Nidungvnbn"/>
                                    <w:ind w:firstLine="0"/>
                                    <w:jc w:val="right"/>
                                  </w:pPr>
                                  <w:r>
                                    <w:rPr>
                                      <w:color w:val="000000"/>
                                      <w:sz w:val="22"/>
                                      <w:szCs w:val="22"/>
                                    </w:rPr>
                                    <w:t>2711.6</w:t>
                                  </w:r>
                                </w:p>
                              </w:tc>
                              <w:tc>
                                <w:tcPr>
                                  <w:tcW w:w="994" w:type="dxa"/>
                                  <w:vAlign w:val="bottom"/>
                                </w:tcPr>
                                <w:p w14:paraId="2409BD94" w14:textId="31BBCB2C" w:rsidR="001973A2" w:rsidRDefault="001973A2" w:rsidP="00F32EDB">
                                  <w:pPr>
                                    <w:pStyle w:val="Nidungvnbn"/>
                                    <w:ind w:firstLine="0"/>
                                    <w:jc w:val="right"/>
                                  </w:pPr>
                                  <w:r>
                                    <w:rPr>
                                      <w:color w:val="000000"/>
                                      <w:sz w:val="22"/>
                                      <w:szCs w:val="22"/>
                                    </w:rPr>
                                    <w:t>0.6121</w:t>
                                  </w:r>
                                </w:p>
                              </w:tc>
                              <w:tc>
                                <w:tcPr>
                                  <w:tcW w:w="994" w:type="dxa"/>
                                  <w:vAlign w:val="bottom"/>
                                </w:tcPr>
                                <w:p w14:paraId="24BA9183" w14:textId="0C6E122E" w:rsidR="001973A2" w:rsidRDefault="001973A2" w:rsidP="00F32EDB">
                                  <w:pPr>
                                    <w:pStyle w:val="Nidungvnbn"/>
                                    <w:ind w:firstLine="0"/>
                                    <w:jc w:val="right"/>
                                  </w:pPr>
                                  <w:r>
                                    <w:rPr>
                                      <w:color w:val="000000"/>
                                      <w:sz w:val="22"/>
                                      <w:szCs w:val="22"/>
                                    </w:rPr>
                                    <w:t>0.6506</w:t>
                                  </w:r>
                                </w:p>
                              </w:tc>
                              <w:tc>
                                <w:tcPr>
                                  <w:tcW w:w="994" w:type="dxa"/>
                                  <w:vAlign w:val="bottom"/>
                                </w:tcPr>
                                <w:p w14:paraId="246D11A7" w14:textId="75BC3537" w:rsidR="001973A2" w:rsidRDefault="001973A2" w:rsidP="00F32EDB">
                                  <w:pPr>
                                    <w:pStyle w:val="Nidungvnbn"/>
                                    <w:ind w:firstLine="0"/>
                                    <w:jc w:val="right"/>
                                  </w:pPr>
                                  <w:r>
                                    <w:rPr>
                                      <w:color w:val="000000"/>
                                      <w:sz w:val="22"/>
                                      <w:szCs w:val="22"/>
                                    </w:rPr>
                                    <w:t>0.6103</w:t>
                                  </w:r>
                                </w:p>
                              </w:tc>
                              <w:tc>
                                <w:tcPr>
                                  <w:tcW w:w="1143" w:type="dxa"/>
                                  <w:vAlign w:val="bottom"/>
                                </w:tcPr>
                                <w:p w14:paraId="074AFCF4" w14:textId="50527C43" w:rsidR="001973A2" w:rsidRDefault="001973A2" w:rsidP="00F32EDB">
                                  <w:pPr>
                                    <w:pStyle w:val="Nidungvnbn"/>
                                    <w:ind w:firstLine="0"/>
                                    <w:jc w:val="right"/>
                                  </w:pPr>
                                  <w:r>
                                    <w:rPr>
                                      <w:color w:val="000000"/>
                                      <w:sz w:val="22"/>
                                      <w:szCs w:val="22"/>
                                    </w:rPr>
                                    <w:t>1570</w:t>
                                  </w:r>
                                </w:p>
                              </w:tc>
                            </w:tr>
                            <w:tr w:rsidR="001973A2" w14:paraId="29068C73" w14:textId="77777777" w:rsidTr="00A2260B">
                              <w:trPr>
                                <w:trHeight w:val="379"/>
                                <w:jc w:val="right"/>
                              </w:trPr>
                              <w:tc>
                                <w:tcPr>
                                  <w:tcW w:w="810" w:type="dxa"/>
                                  <w:vMerge/>
                                </w:tcPr>
                                <w:p w14:paraId="7E76D253" w14:textId="77777777" w:rsidR="001973A2" w:rsidRDefault="001973A2" w:rsidP="00911316">
                                  <w:pPr>
                                    <w:pStyle w:val="Nidungvnbn"/>
                                    <w:ind w:firstLine="0"/>
                                    <w:jc w:val="left"/>
                                    <w:rPr>
                                      <w:b/>
                                    </w:rPr>
                                  </w:pPr>
                                </w:p>
                              </w:tc>
                              <w:tc>
                                <w:tcPr>
                                  <w:tcW w:w="3150" w:type="dxa"/>
                                  <w:vAlign w:val="bottom"/>
                                </w:tcPr>
                                <w:p w14:paraId="2F6FB749" w14:textId="3DA05293" w:rsidR="001973A2" w:rsidRDefault="001973A2" w:rsidP="00911316">
                                  <w:pPr>
                                    <w:pStyle w:val="Nidungvnbn"/>
                                    <w:ind w:firstLine="0"/>
                                    <w:jc w:val="left"/>
                                    <w:rPr>
                                      <w:b/>
                                    </w:rPr>
                                  </w:pPr>
                                  <w:r>
                                    <w:rPr>
                                      <w:color w:val="000000"/>
                                      <w:sz w:val="22"/>
                                      <w:szCs w:val="22"/>
                                    </w:rPr>
                                    <w:t>InsectWingbeatSound</w:t>
                                  </w:r>
                                </w:p>
                              </w:tc>
                              <w:tc>
                                <w:tcPr>
                                  <w:tcW w:w="894" w:type="dxa"/>
                                  <w:vAlign w:val="bottom"/>
                                </w:tcPr>
                                <w:p w14:paraId="6BD72C2E" w14:textId="0F7E7320" w:rsidR="001973A2" w:rsidRDefault="001973A2" w:rsidP="00911316">
                                  <w:pPr>
                                    <w:pStyle w:val="Nidungvnbn"/>
                                    <w:ind w:firstLine="0"/>
                                    <w:jc w:val="right"/>
                                  </w:pPr>
                                  <w:r>
                                    <w:rPr>
                                      <w:color w:val="000000"/>
                                      <w:sz w:val="22"/>
                                      <w:szCs w:val="22"/>
                                    </w:rPr>
                                    <w:t>0.6147</w:t>
                                  </w:r>
                                </w:p>
                              </w:tc>
                              <w:tc>
                                <w:tcPr>
                                  <w:tcW w:w="912" w:type="dxa"/>
                                  <w:vAlign w:val="bottom"/>
                                </w:tcPr>
                                <w:p w14:paraId="38C6D78C" w14:textId="5AA90E4C" w:rsidR="001973A2" w:rsidRDefault="001973A2" w:rsidP="00911316">
                                  <w:pPr>
                                    <w:pStyle w:val="Nidungvnbn"/>
                                    <w:ind w:firstLine="0"/>
                                    <w:jc w:val="right"/>
                                  </w:pPr>
                                  <w:r>
                                    <w:rPr>
                                      <w:color w:val="000000"/>
                                      <w:sz w:val="22"/>
                                      <w:szCs w:val="22"/>
                                    </w:rPr>
                                    <w:t>0.6116</w:t>
                                  </w:r>
                                </w:p>
                              </w:tc>
                              <w:tc>
                                <w:tcPr>
                                  <w:tcW w:w="912" w:type="dxa"/>
                                  <w:vAlign w:val="bottom"/>
                                </w:tcPr>
                                <w:p w14:paraId="3F47F2FF" w14:textId="7F95B72C" w:rsidR="001973A2" w:rsidRDefault="001973A2" w:rsidP="00911316">
                                  <w:pPr>
                                    <w:pStyle w:val="Nidungvnbn"/>
                                    <w:ind w:firstLine="0"/>
                                    <w:jc w:val="right"/>
                                  </w:pPr>
                                  <w:r>
                                    <w:rPr>
                                      <w:color w:val="000000"/>
                                      <w:sz w:val="22"/>
                                      <w:szCs w:val="22"/>
                                    </w:rPr>
                                    <w:t>0.6116</w:t>
                                  </w:r>
                                </w:p>
                              </w:tc>
                              <w:tc>
                                <w:tcPr>
                                  <w:tcW w:w="1077" w:type="dxa"/>
                                  <w:vAlign w:val="bottom"/>
                                </w:tcPr>
                                <w:p w14:paraId="4641F202" w14:textId="1713AE11" w:rsidR="001973A2" w:rsidRDefault="001973A2" w:rsidP="00911316">
                                  <w:pPr>
                                    <w:pStyle w:val="Nidungvnbn"/>
                                    <w:ind w:firstLine="0"/>
                                    <w:jc w:val="right"/>
                                  </w:pPr>
                                  <w:r>
                                    <w:rPr>
                                      <w:color w:val="000000"/>
                                      <w:sz w:val="22"/>
                                      <w:szCs w:val="22"/>
                                    </w:rPr>
                                    <w:t>932.2</w:t>
                                  </w:r>
                                </w:p>
                              </w:tc>
                              <w:tc>
                                <w:tcPr>
                                  <w:tcW w:w="994" w:type="dxa"/>
                                  <w:vAlign w:val="bottom"/>
                                </w:tcPr>
                                <w:p w14:paraId="6AEE1A9B" w14:textId="0775E4CB" w:rsidR="001973A2" w:rsidRDefault="001973A2" w:rsidP="00F32EDB">
                                  <w:pPr>
                                    <w:pStyle w:val="Nidungvnbn"/>
                                    <w:ind w:firstLine="0"/>
                                    <w:jc w:val="right"/>
                                  </w:pPr>
                                  <w:r>
                                    <w:rPr>
                                      <w:color w:val="000000"/>
                                      <w:sz w:val="22"/>
                                      <w:szCs w:val="22"/>
                                    </w:rPr>
                                    <w:t>0.6519</w:t>
                                  </w:r>
                                </w:p>
                              </w:tc>
                              <w:tc>
                                <w:tcPr>
                                  <w:tcW w:w="994" w:type="dxa"/>
                                  <w:vAlign w:val="bottom"/>
                                </w:tcPr>
                                <w:p w14:paraId="4B7F8B05" w14:textId="50D6FA0A" w:rsidR="001973A2" w:rsidRDefault="001973A2" w:rsidP="00F32EDB">
                                  <w:pPr>
                                    <w:pStyle w:val="Nidungvnbn"/>
                                    <w:ind w:firstLine="0"/>
                                    <w:jc w:val="right"/>
                                  </w:pPr>
                                  <w:r>
                                    <w:rPr>
                                      <w:color w:val="000000"/>
                                      <w:sz w:val="22"/>
                                      <w:szCs w:val="22"/>
                                    </w:rPr>
                                    <w:t>0.6414</w:t>
                                  </w:r>
                                </w:p>
                              </w:tc>
                              <w:tc>
                                <w:tcPr>
                                  <w:tcW w:w="994" w:type="dxa"/>
                                  <w:vAlign w:val="bottom"/>
                                </w:tcPr>
                                <w:p w14:paraId="77050911" w14:textId="6243379C" w:rsidR="001973A2" w:rsidRDefault="001973A2" w:rsidP="00F32EDB">
                                  <w:pPr>
                                    <w:pStyle w:val="Nidungvnbn"/>
                                    <w:ind w:firstLine="0"/>
                                    <w:jc w:val="right"/>
                                  </w:pPr>
                                  <w:r>
                                    <w:rPr>
                                      <w:color w:val="000000"/>
                                      <w:sz w:val="22"/>
                                      <w:szCs w:val="22"/>
                                    </w:rPr>
                                    <w:t>0.6414</w:t>
                                  </w:r>
                                </w:p>
                              </w:tc>
                              <w:tc>
                                <w:tcPr>
                                  <w:tcW w:w="1143" w:type="dxa"/>
                                  <w:vAlign w:val="bottom"/>
                                </w:tcPr>
                                <w:p w14:paraId="1739D19B" w14:textId="47B93DAE" w:rsidR="001973A2" w:rsidRDefault="001973A2" w:rsidP="00F32EDB">
                                  <w:pPr>
                                    <w:pStyle w:val="Nidungvnbn"/>
                                    <w:ind w:firstLine="0"/>
                                    <w:jc w:val="right"/>
                                  </w:pPr>
                                  <w:r>
                                    <w:rPr>
                                      <w:color w:val="000000"/>
                                      <w:sz w:val="22"/>
                                      <w:szCs w:val="22"/>
                                    </w:rPr>
                                    <w:t>1105.9</w:t>
                                  </w:r>
                                </w:p>
                              </w:tc>
                            </w:tr>
                            <w:tr w:rsidR="001973A2" w14:paraId="61C040D7" w14:textId="77777777" w:rsidTr="00A2260B">
                              <w:trPr>
                                <w:trHeight w:val="379"/>
                                <w:jc w:val="right"/>
                              </w:trPr>
                              <w:tc>
                                <w:tcPr>
                                  <w:tcW w:w="810" w:type="dxa"/>
                                  <w:vMerge/>
                                </w:tcPr>
                                <w:p w14:paraId="7B46DEE2" w14:textId="77777777" w:rsidR="001973A2" w:rsidRDefault="001973A2" w:rsidP="00911316">
                                  <w:pPr>
                                    <w:pStyle w:val="Nidungvnbn"/>
                                    <w:ind w:firstLine="0"/>
                                    <w:jc w:val="left"/>
                                    <w:rPr>
                                      <w:b/>
                                    </w:rPr>
                                  </w:pPr>
                                </w:p>
                              </w:tc>
                              <w:tc>
                                <w:tcPr>
                                  <w:tcW w:w="3150" w:type="dxa"/>
                                  <w:vAlign w:val="bottom"/>
                                </w:tcPr>
                                <w:p w14:paraId="68E16C66" w14:textId="2D351F59" w:rsidR="001973A2" w:rsidRDefault="001973A2" w:rsidP="00911316">
                                  <w:pPr>
                                    <w:pStyle w:val="Nidungvnbn"/>
                                    <w:ind w:firstLine="0"/>
                                    <w:jc w:val="left"/>
                                    <w:rPr>
                                      <w:b/>
                                    </w:rPr>
                                  </w:pPr>
                                  <w:r>
                                    <w:rPr>
                                      <w:color w:val="000000"/>
                                      <w:sz w:val="22"/>
                                      <w:szCs w:val="22"/>
                                    </w:rPr>
                                    <w:t>ItalyPowerDemand</w:t>
                                  </w:r>
                                </w:p>
                              </w:tc>
                              <w:tc>
                                <w:tcPr>
                                  <w:tcW w:w="894" w:type="dxa"/>
                                  <w:vAlign w:val="bottom"/>
                                </w:tcPr>
                                <w:p w14:paraId="2B087F44" w14:textId="2AD6F89F" w:rsidR="001973A2" w:rsidRDefault="001973A2" w:rsidP="00911316">
                                  <w:pPr>
                                    <w:pStyle w:val="Nidungvnbn"/>
                                    <w:ind w:firstLine="0"/>
                                    <w:jc w:val="right"/>
                                  </w:pPr>
                                  <w:r>
                                    <w:rPr>
                                      <w:color w:val="000000"/>
                                      <w:sz w:val="22"/>
                                      <w:szCs w:val="22"/>
                                    </w:rPr>
                                    <w:t>0.9511</w:t>
                                  </w:r>
                                </w:p>
                              </w:tc>
                              <w:tc>
                                <w:tcPr>
                                  <w:tcW w:w="912" w:type="dxa"/>
                                  <w:vAlign w:val="bottom"/>
                                </w:tcPr>
                                <w:p w14:paraId="00071100" w14:textId="44510CCE" w:rsidR="001973A2" w:rsidRDefault="001973A2" w:rsidP="00911316">
                                  <w:pPr>
                                    <w:pStyle w:val="Nidungvnbn"/>
                                    <w:ind w:firstLine="0"/>
                                    <w:jc w:val="right"/>
                                  </w:pPr>
                                  <w:r>
                                    <w:rPr>
                                      <w:color w:val="000000"/>
                                      <w:sz w:val="22"/>
                                      <w:szCs w:val="22"/>
                                    </w:rPr>
                                    <w:t>0.9504</w:t>
                                  </w:r>
                                </w:p>
                              </w:tc>
                              <w:tc>
                                <w:tcPr>
                                  <w:tcW w:w="912" w:type="dxa"/>
                                  <w:vAlign w:val="bottom"/>
                                </w:tcPr>
                                <w:p w14:paraId="2A23D071" w14:textId="64D422A6" w:rsidR="001973A2" w:rsidRDefault="001973A2" w:rsidP="00911316">
                                  <w:pPr>
                                    <w:pStyle w:val="Nidungvnbn"/>
                                    <w:ind w:firstLine="0"/>
                                    <w:jc w:val="right"/>
                                  </w:pPr>
                                  <w:r>
                                    <w:rPr>
                                      <w:color w:val="000000"/>
                                      <w:sz w:val="22"/>
                                      <w:szCs w:val="22"/>
                                    </w:rPr>
                                    <w:t>0.9505</w:t>
                                  </w:r>
                                </w:p>
                              </w:tc>
                              <w:tc>
                                <w:tcPr>
                                  <w:tcW w:w="1077" w:type="dxa"/>
                                  <w:vAlign w:val="bottom"/>
                                </w:tcPr>
                                <w:p w14:paraId="3B0055AB" w14:textId="379B5AA6" w:rsidR="001973A2" w:rsidRDefault="001973A2" w:rsidP="00911316">
                                  <w:pPr>
                                    <w:pStyle w:val="Nidungvnbn"/>
                                    <w:ind w:firstLine="0"/>
                                    <w:jc w:val="right"/>
                                  </w:pPr>
                                  <w:r>
                                    <w:rPr>
                                      <w:color w:val="000000"/>
                                      <w:sz w:val="22"/>
                                      <w:szCs w:val="22"/>
                                    </w:rPr>
                                    <w:t>1069.5</w:t>
                                  </w:r>
                                </w:p>
                              </w:tc>
                              <w:tc>
                                <w:tcPr>
                                  <w:tcW w:w="994" w:type="dxa"/>
                                  <w:vAlign w:val="bottom"/>
                                </w:tcPr>
                                <w:p w14:paraId="16E367B3" w14:textId="2880062B" w:rsidR="001973A2" w:rsidRDefault="001973A2" w:rsidP="00F32EDB">
                                  <w:pPr>
                                    <w:pStyle w:val="Nidungvnbn"/>
                                    <w:ind w:firstLine="0"/>
                                    <w:jc w:val="right"/>
                                  </w:pPr>
                                  <w:r>
                                    <w:rPr>
                                      <w:color w:val="000000"/>
                                      <w:sz w:val="22"/>
                                      <w:szCs w:val="22"/>
                                    </w:rPr>
                                    <w:t>0.9614</w:t>
                                  </w:r>
                                </w:p>
                              </w:tc>
                              <w:tc>
                                <w:tcPr>
                                  <w:tcW w:w="994" w:type="dxa"/>
                                  <w:vAlign w:val="bottom"/>
                                </w:tcPr>
                                <w:p w14:paraId="2D0E0B0E" w14:textId="52795DD0" w:rsidR="001973A2" w:rsidRDefault="001973A2" w:rsidP="00F32EDB">
                                  <w:pPr>
                                    <w:pStyle w:val="Nidungvnbn"/>
                                    <w:ind w:firstLine="0"/>
                                    <w:jc w:val="right"/>
                                  </w:pPr>
                                  <w:r>
                                    <w:rPr>
                                      <w:color w:val="000000"/>
                                      <w:sz w:val="22"/>
                                      <w:szCs w:val="22"/>
                                    </w:rPr>
                                    <w:t>0.9611</w:t>
                                  </w:r>
                                </w:p>
                              </w:tc>
                              <w:tc>
                                <w:tcPr>
                                  <w:tcW w:w="994" w:type="dxa"/>
                                  <w:vAlign w:val="bottom"/>
                                </w:tcPr>
                                <w:p w14:paraId="0ECAE770" w14:textId="1510C543" w:rsidR="001973A2" w:rsidRDefault="001973A2" w:rsidP="00F32EDB">
                                  <w:pPr>
                                    <w:pStyle w:val="Nidungvnbn"/>
                                    <w:ind w:firstLine="0"/>
                                    <w:jc w:val="right"/>
                                  </w:pPr>
                                  <w:r>
                                    <w:rPr>
                                      <w:color w:val="000000"/>
                                      <w:sz w:val="22"/>
                                      <w:szCs w:val="22"/>
                                    </w:rPr>
                                    <w:t>0.9612</w:t>
                                  </w:r>
                                </w:p>
                              </w:tc>
                              <w:tc>
                                <w:tcPr>
                                  <w:tcW w:w="1143" w:type="dxa"/>
                                  <w:vAlign w:val="bottom"/>
                                </w:tcPr>
                                <w:p w14:paraId="191D74E1" w14:textId="3F6C66DE" w:rsidR="001973A2" w:rsidRDefault="001973A2" w:rsidP="00F32EDB">
                                  <w:pPr>
                                    <w:pStyle w:val="Nidungvnbn"/>
                                    <w:ind w:firstLine="0"/>
                                    <w:jc w:val="right"/>
                                  </w:pPr>
                                  <w:r>
                                    <w:rPr>
                                      <w:color w:val="000000"/>
                                      <w:sz w:val="22"/>
                                      <w:szCs w:val="22"/>
                                    </w:rPr>
                                    <w:t>1372.2</w:t>
                                  </w:r>
                                </w:p>
                              </w:tc>
                            </w:tr>
                            <w:tr w:rsidR="001973A2" w14:paraId="3045CDD3" w14:textId="77777777" w:rsidTr="00A2260B">
                              <w:trPr>
                                <w:trHeight w:val="379"/>
                                <w:jc w:val="right"/>
                              </w:trPr>
                              <w:tc>
                                <w:tcPr>
                                  <w:tcW w:w="810" w:type="dxa"/>
                                  <w:vMerge/>
                                </w:tcPr>
                                <w:p w14:paraId="27846487" w14:textId="77777777" w:rsidR="001973A2" w:rsidRDefault="001973A2" w:rsidP="00911316">
                                  <w:pPr>
                                    <w:pStyle w:val="Nidungvnbn"/>
                                    <w:ind w:firstLine="0"/>
                                    <w:jc w:val="left"/>
                                    <w:rPr>
                                      <w:b/>
                                    </w:rPr>
                                  </w:pPr>
                                </w:p>
                              </w:tc>
                              <w:tc>
                                <w:tcPr>
                                  <w:tcW w:w="3150" w:type="dxa"/>
                                  <w:vAlign w:val="bottom"/>
                                </w:tcPr>
                                <w:p w14:paraId="1D116284" w14:textId="0F9B3277" w:rsidR="001973A2" w:rsidRDefault="001973A2" w:rsidP="00911316">
                                  <w:pPr>
                                    <w:pStyle w:val="Nidungvnbn"/>
                                    <w:ind w:firstLine="0"/>
                                    <w:jc w:val="left"/>
                                    <w:rPr>
                                      <w:b/>
                                    </w:rPr>
                                  </w:pPr>
                                  <w:r>
                                    <w:rPr>
                                      <w:color w:val="000000"/>
                                      <w:sz w:val="22"/>
                                      <w:szCs w:val="22"/>
                                    </w:rPr>
                                    <w:t>LargeKitchenAppliances</w:t>
                                  </w:r>
                                </w:p>
                              </w:tc>
                              <w:tc>
                                <w:tcPr>
                                  <w:tcW w:w="894" w:type="dxa"/>
                                  <w:vAlign w:val="bottom"/>
                                </w:tcPr>
                                <w:p w14:paraId="3EFD22C4" w14:textId="2072D895" w:rsidR="001973A2" w:rsidRDefault="001973A2" w:rsidP="00911316">
                                  <w:pPr>
                                    <w:pStyle w:val="Nidungvnbn"/>
                                    <w:ind w:firstLine="0"/>
                                    <w:jc w:val="right"/>
                                  </w:pPr>
                                  <w:r>
                                    <w:rPr>
                                      <w:color w:val="000000"/>
                                      <w:sz w:val="22"/>
                                      <w:szCs w:val="22"/>
                                    </w:rPr>
                                    <w:t>0.4569</w:t>
                                  </w:r>
                                </w:p>
                              </w:tc>
                              <w:tc>
                                <w:tcPr>
                                  <w:tcW w:w="912" w:type="dxa"/>
                                  <w:vAlign w:val="bottom"/>
                                </w:tcPr>
                                <w:p w14:paraId="102B979E" w14:textId="19230599" w:rsidR="001973A2" w:rsidRDefault="001973A2" w:rsidP="00911316">
                                  <w:pPr>
                                    <w:pStyle w:val="Nidungvnbn"/>
                                    <w:ind w:firstLine="0"/>
                                    <w:jc w:val="right"/>
                                  </w:pPr>
                                  <w:r>
                                    <w:rPr>
                                      <w:color w:val="000000"/>
                                      <w:sz w:val="22"/>
                                      <w:szCs w:val="22"/>
                                    </w:rPr>
                                    <w:t>0.4613</w:t>
                                  </w:r>
                                </w:p>
                              </w:tc>
                              <w:tc>
                                <w:tcPr>
                                  <w:tcW w:w="912" w:type="dxa"/>
                                  <w:vAlign w:val="bottom"/>
                                </w:tcPr>
                                <w:p w14:paraId="736436C7" w14:textId="16A2D242" w:rsidR="001973A2" w:rsidRDefault="001973A2" w:rsidP="00911316">
                                  <w:pPr>
                                    <w:pStyle w:val="Nidungvnbn"/>
                                    <w:ind w:firstLine="0"/>
                                    <w:jc w:val="right"/>
                                  </w:pPr>
                                  <w:r>
                                    <w:rPr>
                                      <w:color w:val="000000"/>
                                      <w:sz w:val="22"/>
                                      <w:szCs w:val="22"/>
                                    </w:rPr>
                                    <w:t>0.4613</w:t>
                                  </w:r>
                                </w:p>
                              </w:tc>
                              <w:tc>
                                <w:tcPr>
                                  <w:tcW w:w="1077" w:type="dxa"/>
                                  <w:vAlign w:val="bottom"/>
                                </w:tcPr>
                                <w:p w14:paraId="66965AD7" w14:textId="75E2EDB5" w:rsidR="001973A2" w:rsidRDefault="001973A2" w:rsidP="00911316">
                                  <w:pPr>
                                    <w:pStyle w:val="Nidungvnbn"/>
                                    <w:ind w:firstLine="0"/>
                                    <w:jc w:val="right"/>
                                  </w:pPr>
                                  <w:r>
                                    <w:rPr>
                                      <w:color w:val="000000"/>
                                      <w:sz w:val="22"/>
                                      <w:szCs w:val="22"/>
                                    </w:rPr>
                                    <w:t>1075.2</w:t>
                                  </w:r>
                                </w:p>
                              </w:tc>
                              <w:tc>
                                <w:tcPr>
                                  <w:tcW w:w="994" w:type="dxa"/>
                                  <w:vAlign w:val="bottom"/>
                                </w:tcPr>
                                <w:p w14:paraId="3127CF56" w14:textId="3CB33016" w:rsidR="001973A2" w:rsidRDefault="001973A2" w:rsidP="00F32EDB">
                                  <w:pPr>
                                    <w:pStyle w:val="Nidungvnbn"/>
                                    <w:ind w:firstLine="0"/>
                                    <w:jc w:val="right"/>
                                  </w:pPr>
                                  <w:r>
                                    <w:rPr>
                                      <w:color w:val="000000"/>
                                      <w:sz w:val="22"/>
                                      <w:szCs w:val="22"/>
                                    </w:rPr>
                                    <w:t>0.4924</w:t>
                                  </w:r>
                                </w:p>
                              </w:tc>
                              <w:tc>
                                <w:tcPr>
                                  <w:tcW w:w="994" w:type="dxa"/>
                                  <w:vAlign w:val="bottom"/>
                                </w:tcPr>
                                <w:p w14:paraId="5F49D8ED" w14:textId="414882E0" w:rsidR="001973A2" w:rsidRDefault="001973A2" w:rsidP="00F32EDB">
                                  <w:pPr>
                                    <w:pStyle w:val="Nidungvnbn"/>
                                    <w:ind w:firstLine="0"/>
                                    <w:jc w:val="right"/>
                                  </w:pPr>
                                  <w:r>
                                    <w:rPr>
                                      <w:color w:val="000000"/>
                                      <w:sz w:val="22"/>
                                      <w:szCs w:val="22"/>
                                    </w:rPr>
                                    <w:t>0.496</w:t>
                                  </w:r>
                                </w:p>
                              </w:tc>
                              <w:tc>
                                <w:tcPr>
                                  <w:tcW w:w="994" w:type="dxa"/>
                                  <w:vAlign w:val="bottom"/>
                                </w:tcPr>
                                <w:p w14:paraId="2F13EF44" w14:textId="15D19EC6" w:rsidR="001973A2" w:rsidRDefault="001973A2" w:rsidP="00F32EDB">
                                  <w:pPr>
                                    <w:pStyle w:val="Nidungvnbn"/>
                                    <w:ind w:firstLine="0"/>
                                    <w:jc w:val="right"/>
                                  </w:pPr>
                                  <w:r>
                                    <w:rPr>
                                      <w:color w:val="000000"/>
                                      <w:sz w:val="22"/>
                                      <w:szCs w:val="22"/>
                                    </w:rPr>
                                    <w:t>0.496</w:t>
                                  </w:r>
                                </w:p>
                              </w:tc>
                              <w:tc>
                                <w:tcPr>
                                  <w:tcW w:w="1143" w:type="dxa"/>
                                  <w:vAlign w:val="bottom"/>
                                </w:tcPr>
                                <w:p w14:paraId="2ACEBE26" w14:textId="25C4CBC7" w:rsidR="001973A2" w:rsidRDefault="001973A2" w:rsidP="00F32EDB">
                                  <w:pPr>
                                    <w:pStyle w:val="Nidungvnbn"/>
                                    <w:ind w:firstLine="0"/>
                                    <w:jc w:val="right"/>
                                  </w:pPr>
                                  <w:r>
                                    <w:rPr>
                                      <w:color w:val="000000"/>
                                      <w:sz w:val="22"/>
                                      <w:szCs w:val="22"/>
                                    </w:rPr>
                                    <w:t>542.2</w:t>
                                  </w:r>
                                </w:p>
                              </w:tc>
                            </w:tr>
                            <w:tr w:rsidR="001973A2" w14:paraId="1BE1AD4A" w14:textId="77777777" w:rsidTr="00A2260B">
                              <w:trPr>
                                <w:trHeight w:val="379"/>
                                <w:jc w:val="right"/>
                              </w:trPr>
                              <w:tc>
                                <w:tcPr>
                                  <w:tcW w:w="810" w:type="dxa"/>
                                  <w:vMerge/>
                                </w:tcPr>
                                <w:p w14:paraId="00F5E25C" w14:textId="77777777" w:rsidR="001973A2" w:rsidRDefault="001973A2" w:rsidP="00911316">
                                  <w:pPr>
                                    <w:pStyle w:val="Nidungvnbn"/>
                                    <w:ind w:firstLine="0"/>
                                    <w:jc w:val="left"/>
                                    <w:rPr>
                                      <w:b/>
                                    </w:rPr>
                                  </w:pPr>
                                </w:p>
                              </w:tc>
                              <w:tc>
                                <w:tcPr>
                                  <w:tcW w:w="3150" w:type="dxa"/>
                                  <w:vAlign w:val="bottom"/>
                                </w:tcPr>
                                <w:p w14:paraId="73F99A91" w14:textId="5525878C" w:rsidR="001973A2" w:rsidRDefault="001973A2" w:rsidP="00911316">
                                  <w:pPr>
                                    <w:pStyle w:val="Nidungvnbn"/>
                                    <w:ind w:firstLine="0"/>
                                    <w:jc w:val="left"/>
                                    <w:rPr>
                                      <w:b/>
                                    </w:rPr>
                                  </w:pPr>
                                  <w:r>
                                    <w:rPr>
                                      <w:color w:val="000000"/>
                                      <w:sz w:val="22"/>
                                      <w:szCs w:val="22"/>
                                    </w:rPr>
                                    <w:t>Lightning2</w:t>
                                  </w:r>
                                </w:p>
                              </w:tc>
                              <w:tc>
                                <w:tcPr>
                                  <w:tcW w:w="894" w:type="dxa"/>
                                  <w:vAlign w:val="bottom"/>
                                </w:tcPr>
                                <w:p w14:paraId="49ABA0E4" w14:textId="46532D72" w:rsidR="001973A2" w:rsidRDefault="001973A2" w:rsidP="00911316">
                                  <w:pPr>
                                    <w:pStyle w:val="Nidungvnbn"/>
                                    <w:ind w:firstLine="0"/>
                                    <w:jc w:val="right"/>
                                  </w:pPr>
                                  <w:r>
                                    <w:rPr>
                                      <w:color w:val="000000"/>
                                      <w:sz w:val="22"/>
                                      <w:szCs w:val="22"/>
                                    </w:rPr>
                                    <w:t>0.6872</w:t>
                                  </w:r>
                                </w:p>
                              </w:tc>
                              <w:tc>
                                <w:tcPr>
                                  <w:tcW w:w="912" w:type="dxa"/>
                                  <w:vAlign w:val="bottom"/>
                                </w:tcPr>
                                <w:p w14:paraId="584825B7" w14:textId="1A030B43" w:rsidR="001973A2" w:rsidRDefault="001973A2" w:rsidP="00911316">
                                  <w:pPr>
                                    <w:pStyle w:val="Nidungvnbn"/>
                                    <w:ind w:firstLine="0"/>
                                    <w:jc w:val="right"/>
                                  </w:pPr>
                                  <w:r>
                                    <w:rPr>
                                      <w:color w:val="000000"/>
                                      <w:sz w:val="22"/>
                                      <w:szCs w:val="22"/>
                                    </w:rPr>
                                    <w:t>0.6885</w:t>
                                  </w:r>
                                </w:p>
                              </w:tc>
                              <w:tc>
                                <w:tcPr>
                                  <w:tcW w:w="912" w:type="dxa"/>
                                  <w:vAlign w:val="bottom"/>
                                </w:tcPr>
                                <w:p w14:paraId="62DBC3FB" w14:textId="32FC9D8D" w:rsidR="001973A2" w:rsidRDefault="001973A2" w:rsidP="00911316">
                                  <w:pPr>
                                    <w:pStyle w:val="Nidungvnbn"/>
                                    <w:ind w:firstLine="0"/>
                                    <w:jc w:val="right"/>
                                  </w:pPr>
                                  <w:r>
                                    <w:rPr>
                                      <w:color w:val="000000"/>
                                      <w:sz w:val="22"/>
                                      <w:szCs w:val="22"/>
                                    </w:rPr>
                                    <w:t>0.6824</w:t>
                                  </w:r>
                                </w:p>
                              </w:tc>
                              <w:tc>
                                <w:tcPr>
                                  <w:tcW w:w="1077" w:type="dxa"/>
                                  <w:vAlign w:val="bottom"/>
                                </w:tcPr>
                                <w:p w14:paraId="23FA609B" w14:textId="2D894B50" w:rsidR="001973A2" w:rsidRDefault="001973A2" w:rsidP="00911316">
                                  <w:pPr>
                                    <w:pStyle w:val="Nidungvnbn"/>
                                    <w:ind w:firstLine="0"/>
                                    <w:jc w:val="right"/>
                                  </w:pPr>
                                  <w:r>
                                    <w:rPr>
                                      <w:color w:val="000000"/>
                                      <w:sz w:val="22"/>
                                      <w:szCs w:val="22"/>
                                    </w:rPr>
                                    <w:t>486.2</w:t>
                                  </w:r>
                                </w:p>
                              </w:tc>
                              <w:tc>
                                <w:tcPr>
                                  <w:tcW w:w="994" w:type="dxa"/>
                                  <w:vAlign w:val="bottom"/>
                                </w:tcPr>
                                <w:p w14:paraId="5758EDC7" w14:textId="09CA4D77" w:rsidR="001973A2" w:rsidRDefault="001973A2" w:rsidP="00F32EDB">
                                  <w:pPr>
                                    <w:pStyle w:val="Nidungvnbn"/>
                                    <w:ind w:firstLine="0"/>
                                    <w:jc w:val="right"/>
                                  </w:pPr>
                                  <w:r>
                                    <w:rPr>
                                      <w:color w:val="000000"/>
                                      <w:sz w:val="22"/>
                                      <w:szCs w:val="22"/>
                                    </w:rPr>
                                    <w:t>0.7399</w:t>
                                  </w:r>
                                </w:p>
                              </w:tc>
                              <w:tc>
                                <w:tcPr>
                                  <w:tcW w:w="994" w:type="dxa"/>
                                  <w:vAlign w:val="bottom"/>
                                </w:tcPr>
                                <w:p w14:paraId="09A6D279" w14:textId="310A7C3D" w:rsidR="001973A2" w:rsidRDefault="001973A2" w:rsidP="00F32EDB">
                                  <w:pPr>
                                    <w:pStyle w:val="Nidungvnbn"/>
                                    <w:ind w:firstLine="0"/>
                                    <w:jc w:val="right"/>
                                  </w:pPr>
                                  <w:r>
                                    <w:rPr>
                                      <w:color w:val="000000"/>
                                      <w:sz w:val="22"/>
                                      <w:szCs w:val="22"/>
                                    </w:rPr>
                                    <w:t>0.7377</w:t>
                                  </w:r>
                                </w:p>
                              </w:tc>
                              <w:tc>
                                <w:tcPr>
                                  <w:tcW w:w="994" w:type="dxa"/>
                                  <w:vAlign w:val="bottom"/>
                                </w:tcPr>
                                <w:p w14:paraId="5FE52400" w14:textId="7A4CF7DD" w:rsidR="001973A2" w:rsidRDefault="001973A2" w:rsidP="00F32EDB">
                                  <w:pPr>
                                    <w:pStyle w:val="Nidungvnbn"/>
                                    <w:ind w:firstLine="0"/>
                                    <w:jc w:val="right"/>
                                  </w:pPr>
                                  <w:r>
                                    <w:rPr>
                                      <w:color w:val="000000"/>
                                      <w:sz w:val="22"/>
                                      <w:szCs w:val="22"/>
                                    </w:rPr>
                                    <w:t>0.7305</w:t>
                                  </w:r>
                                </w:p>
                              </w:tc>
                              <w:tc>
                                <w:tcPr>
                                  <w:tcW w:w="1143" w:type="dxa"/>
                                  <w:vAlign w:val="bottom"/>
                                </w:tcPr>
                                <w:p w14:paraId="74A30F1B" w14:textId="75CDD2F7" w:rsidR="001973A2" w:rsidRDefault="001973A2" w:rsidP="00F32EDB">
                                  <w:pPr>
                                    <w:pStyle w:val="Nidungvnbn"/>
                                    <w:ind w:firstLine="0"/>
                                    <w:jc w:val="right"/>
                                  </w:pPr>
                                  <w:r>
                                    <w:rPr>
                                      <w:color w:val="000000"/>
                                      <w:sz w:val="22"/>
                                      <w:szCs w:val="22"/>
                                    </w:rPr>
                                    <w:t>292.3</w:t>
                                  </w:r>
                                </w:p>
                              </w:tc>
                            </w:tr>
                            <w:tr w:rsidR="001973A2" w14:paraId="259892D6" w14:textId="77777777" w:rsidTr="00A2260B">
                              <w:trPr>
                                <w:trHeight w:val="379"/>
                                <w:jc w:val="right"/>
                              </w:trPr>
                              <w:tc>
                                <w:tcPr>
                                  <w:tcW w:w="810" w:type="dxa"/>
                                  <w:vMerge/>
                                </w:tcPr>
                                <w:p w14:paraId="3BC1B292" w14:textId="77777777" w:rsidR="001973A2" w:rsidRDefault="001973A2" w:rsidP="00911316">
                                  <w:pPr>
                                    <w:pStyle w:val="Nidungvnbn"/>
                                    <w:ind w:firstLine="0"/>
                                    <w:jc w:val="left"/>
                                    <w:rPr>
                                      <w:b/>
                                    </w:rPr>
                                  </w:pPr>
                                </w:p>
                              </w:tc>
                              <w:tc>
                                <w:tcPr>
                                  <w:tcW w:w="3150" w:type="dxa"/>
                                  <w:vAlign w:val="bottom"/>
                                </w:tcPr>
                                <w:p w14:paraId="10EC57D8" w14:textId="310F2F9A" w:rsidR="001973A2" w:rsidRDefault="001973A2" w:rsidP="00911316">
                                  <w:pPr>
                                    <w:pStyle w:val="Nidungvnbn"/>
                                    <w:ind w:firstLine="0"/>
                                    <w:jc w:val="left"/>
                                    <w:rPr>
                                      <w:b/>
                                    </w:rPr>
                                  </w:pPr>
                                  <w:r>
                                    <w:rPr>
                                      <w:color w:val="000000"/>
                                      <w:sz w:val="22"/>
                                      <w:szCs w:val="22"/>
                                    </w:rPr>
                                    <w:t>Lightning7</w:t>
                                  </w:r>
                                </w:p>
                              </w:tc>
                              <w:tc>
                                <w:tcPr>
                                  <w:tcW w:w="894" w:type="dxa"/>
                                  <w:vAlign w:val="bottom"/>
                                </w:tcPr>
                                <w:p w14:paraId="55F2B3E9" w14:textId="155A3F69" w:rsidR="001973A2" w:rsidRDefault="001973A2" w:rsidP="00911316">
                                  <w:pPr>
                                    <w:pStyle w:val="Nidungvnbn"/>
                                    <w:ind w:firstLine="0"/>
                                    <w:jc w:val="right"/>
                                  </w:pPr>
                                  <w:r>
                                    <w:rPr>
                                      <w:color w:val="000000"/>
                                      <w:sz w:val="22"/>
                                      <w:szCs w:val="22"/>
                                    </w:rPr>
                                    <w:t>0.6123</w:t>
                                  </w:r>
                                </w:p>
                              </w:tc>
                              <w:tc>
                                <w:tcPr>
                                  <w:tcW w:w="912" w:type="dxa"/>
                                  <w:vAlign w:val="bottom"/>
                                </w:tcPr>
                                <w:p w14:paraId="5AECE58F" w14:textId="1252DF5F" w:rsidR="001973A2" w:rsidRDefault="001973A2" w:rsidP="00911316">
                                  <w:pPr>
                                    <w:pStyle w:val="Nidungvnbn"/>
                                    <w:ind w:firstLine="0"/>
                                    <w:jc w:val="right"/>
                                  </w:pPr>
                                  <w:r>
                                    <w:rPr>
                                      <w:color w:val="000000"/>
                                      <w:sz w:val="22"/>
                                      <w:szCs w:val="22"/>
                                    </w:rPr>
                                    <w:t>0.6438</w:t>
                                  </w:r>
                                </w:p>
                              </w:tc>
                              <w:tc>
                                <w:tcPr>
                                  <w:tcW w:w="912" w:type="dxa"/>
                                  <w:vAlign w:val="bottom"/>
                                </w:tcPr>
                                <w:p w14:paraId="4D2F78B6" w14:textId="68AAA8BD" w:rsidR="001973A2" w:rsidRDefault="001973A2" w:rsidP="00911316">
                                  <w:pPr>
                                    <w:pStyle w:val="Nidungvnbn"/>
                                    <w:ind w:firstLine="0"/>
                                    <w:jc w:val="right"/>
                                  </w:pPr>
                                  <w:r>
                                    <w:rPr>
                                      <w:color w:val="000000"/>
                                      <w:sz w:val="22"/>
                                      <w:szCs w:val="22"/>
                                    </w:rPr>
                                    <w:t>0.6532</w:t>
                                  </w:r>
                                </w:p>
                              </w:tc>
                              <w:tc>
                                <w:tcPr>
                                  <w:tcW w:w="1077" w:type="dxa"/>
                                  <w:vAlign w:val="bottom"/>
                                </w:tcPr>
                                <w:p w14:paraId="3136CF2F" w14:textId="1F937FC3" w:rsidR="001973A2" w:rsidRDefault="001973A2" w:rsidP="00911316">
                                  <w:pPr>
                                    <w:pStyle w:val="Nidungvnbn"/>
                                    <w:ind w:firstLine="0"/>
                                    <w:jc w:val="right"/>
                                  </w:pPr>
                                  <w:r>
                                    <w:rPr>
                                      <w:color w:val="000000"/>
                                      <w:sz w:val="22"/>
                                      <w:szCs w:val="22"/>
                                    </w:rPr>
                                    <w:t>451.1</w:t>
                                  </w:r>
                                </w:p>
                              </w:tc>
                              <w:tc>
                                <w:tcPr>
                                  <w:tcW w:w="994" w:type="dxa"/>
                                  <w:vAlign w:val="bottom"/>
                                </w:tcPr>
                                <w:p w14:paraId="1EB71B96" w14:textId="74234D55" w:rsidR="001973A2" w:rsidRDefault="001973A2" w:rsidP="00F32EDB">
                                  <w:pPr>
                                    <w:pStyle w:val="Nidungvnbn"/>
                                    <w:ind w:firstLine="0"/>
                                    <w:jc w:val="right"/>
                                  </w:pPr>
                                  <w:r>
                                    <w:rPr>
                                      <w:color w:val="000000"/>
                                      <w:sz w:val="22"/>
                                      <w:szCs w:val="22"/>
                                    </w:rPr>
                                    <w:t>0.6117</w:t>
                                  </w:r>
                                </w:p>
                              </w:tc>
                              <w:tc>
                                <w:tcPr>
                                  <w:tcW w:w="994" w:type="dxa"/>
                                  <w:vAlign w:val="bottom"/>
                                </w:tcPr>
                                <w:p w14:paraId="71AA1757" w14:textId="095A9C9C" w:rsidR="001973A2" w:rsidRDefault="001973A2" w:rsidP="00F32EDB">
                                  <w:pPr>
                                    <w:pStyle w:val="Nidungvnbn"/>
                                    <w:ind w:firstLine="0"/>
                                    <w:jc w:val="right"/>
                                  </w:pPr>
                                  <w:r>
                                    <w:rPr>
                                      <w:color w:val="000000"/>
                                      <w:sz w:val="22"/>
                                      <w:szCs w:val="22"/>
                                    </w:rPr>
                                    <w:t>0.6712</w:t>
                                  </w:r>
                                </w:p>
                              </w:tc>
                              <w:tc>
                                <w:tcPr>
                                  <w:tcW w:w="994" w:type="dxa"/>
                                  <w:vAlign w:val="bottom"/>
                                </w:tcPr>
                                <w:p w14:paraId="254E5A3F" w14:textId="7436C158" w:rsidR="001973A2" w:rsidRDefault="001973A2" w:rsidP="00F32EDB">
                                  <w:pPr>
                                    <w:pStyle w:val="Nidungvnbn"/>
                                    <w:ind w:firstLine="0"/>
                                    <w:jc w:val="right"/>
                                  </w:pPr>
                                  <w:r>
                                    <w:rPr>
                                      <w:color w:val="000000"/>
                                      <w:sz w:val="22"/>
                                      <w:szCs w:val="22"/>
                                    </w:rPr>
                                    <w:t>0.6531</w:t>
                                  </w:r>
                                </w:p>
                              </w:tc>
                              <w:tc>
                                <w:tcPr>
                                  <w:tcW w:w="1143" w:type="dxa"/>
                                  <w:vAlign w:val="bottom"/>
                                </w:tcPr>
                                <w:p w14:paraId="49E8DD41" w14:textId="73A44168" w:rsidR="001973A2" w:rsidRDefault="001973A2" w:rsidP="00F32EDB">
                                  <w:pPr>
                                    <w:pStyle w:val="Nidungvnbn"/>
                                    <w:ind w:firstLine="0"/>
                                    <w:jc w:val="right"/>
                                  </w:pPr>
                                  <w:r>
                                    <w:rPr>
                                      <w:color w:val="000000"/>
                                      <w:sz w:val="22"/>
                                      <w:szCs w:val="22"/>
                                    </w:rPr>
                                    <w:t>296.1</w:t>
                                  </w:r>
                                </w:p>
                              </w:tc>
                            </w:tr>
                            <w:tr w:rsidR="001973A2" w14:paraId="10E99037" w14:textId="77777777" w:rsidTr="00A2260B">
                              <w:trPr>
                                <w:trHeight w:val="379"/>
                                <w:jc w:val="right"/>
                              </w:trPr>
                              <w:tc>
                                <w:tcPr>
                                  <w:tcW w:w="810" w:type="dxa"/>
                                  <w:vMerge/>
                                </w:tcPr>
                                <w:p w14:paraId="6945E612" w14:textId="77777777" w:rsidR="001973A2" w:rsidRDefault="001973A2" w:rsidP="00911316">
                                  <w:pPr>
                                    <w:pStyle w:val="Nidungvnbn"/>
                                    <w:ind w:firstLine="0"/>
                                    <w:jc w:val="left"/>
                                    <w:rPr>
                                      <w:b/>
                                    </w:rPr>
                                  </w:pPr>
                                </w:p>
                              </w:tc>
                              <w:tc>
                                <w:tcPr>
                                  <w:tcW w:w="3150" w:type="dxa"/>
                                  <w:vAlign w:val="bottom"/>
                                </w:tcPr>
                                <w:p w14:paraId="39982192" w14:textId="23DEDD3C" w:rsidR="001973A2" w:rsidRDefault="001973A2" w:rsidP="00911316">
                                  <w:pPr>
                                    <w:pStyle w:val="Nidungvnbn"/>
                                    <w:ind w:firstLine="0"/>
                                    <w:jc w:val="left"/>
                                    <w:rPr>
                                      <w:b/>
                                    </w:rPr>
                                  </w:pPr>
                                  <w:r>
                                    <w:rPr>
                                      <w:color w:val="000000"/>
                                      <w:sz w:val="22"/>
                                      <w:szCs w:val="22"/>
                                    </w:rPr>
                                    <w:t>Mallat</w:t>
                                  </w:r>
                                </w:p>
                              </w:tc>
                              <w:tc>
                                <w:tcPr>
                                  <w:tcW w:w="894" w:type="dxa"/>
                                  <w:vAlign w:val="bottom"/>
                                </w:tcPr>
                                <w:p w14:paraId="1C4CC07F" w14:textId="45F4E0F5" w:rsidR="001973A2" w:rsidRDefault="001973A2" w:rsidP="00911316">
                                  <w:pPr>
                                    <w:pStyle w:val="Nidungvnbn"/>
                                    <w:ind w:firstLine="0"/>
                                    <w:jc w:val="right"/>
                                  </w:pPr>
                                  <w:r>
                                    <w:rPr>
                                      <w:color w:val="000000"/>
                                      <w:sz w:val="22"/>
                                      <w:szCs w:val="22"/>
                                    </w:rPr>
                                    <w:t>0.9337</w:t>
                                  </w:r>
                                </w:p>
                              </w:tc>
                              <w:tc>
                                <w:tcPr>
                                  <w:tcW w:w="912" w:type="dxa"/>
                                  <w:vAlign w:val="bottom"/>
                                </w:tcPr>
                                <w:p w14:paraId="4781958A" w14:textId="2C83338A" w:rsidR="001973A2" w:rsidRDefault="001973A2" w:rsidP="00911316">
                                  <w:pPr>
                                    <w:pStyle w:val="Nidungvnbn"/>
                                    <w:ind w:firstLine="0"/>
                                    <w:jc w:val="right"/>
                                  </w:pPr>
                                  <w:r>
                                    <w:rPr>
                                      <w:color w:val="000000"/>
                                      <w:sz w:val="22"/>
                                      <w:szCs w:val="22"/>
                                    </w:rPr>
                                    <w:t>0.9164</w:t>
                                  </w:r>
                                </w:p>
                              </w:tc>
                              <w:tc>
                                <w:tcPr>
                                  <w:tcW w:w="912" w:type="dxa"/>
                                  <w:vAlign w:val="bottom"/>
                                </w:tcPr>
                                <w:p w14:paraId="51529AF6" w14:textId="4DA9B167" w:rsidR="001973A2" w:rsidRDefault="001973A2" w:rsidP="00911316">
                                  <w:pPr>
                                    <w:pStyle w:val="Nidungvnbn"/>
                                    <w:ind w:firstLine="0"/>
                                    <w:jc w:val="right"/>
                                  </w:pPr>
                                  <w:r>
                                    <w:rPr>
                                      <w:color w:val="000000"/>
                                      <w:sz w:val="22"/>
                                      <w:szCs w:val="22"/>
                                    </w:rPr>
                                    <w:t>0.917</w:t>
                                  </w:r>
                                </w:p>
                              </w:tc>
                              <w:tc>
                                <w:tcPr>
                                  <w:tcW w:w="1077" w:type="dxa"/>
                                  <w:vAlign w:val="bottom"/>
                                </w:tcPr>
                                <w:p w14:paraId="690FA250" w14:textId="7A6C5901" w:rsidR="001973A2" w:rsidRDefault="001973A2" w:rsidP="00911316">
                                  <w:pPr>
                                    <w:pStyle w:val="Nidungvnbn"/>
                                    <w:ind w:firstLine="0"/>
                                    <w:jc w:val="right"/>
                                  </w:pPr>
                                  <w:r>
                                    <w:rPr>
                                      <w:color w:val="000000"/>
                                      <w:sz w:val="22"/>
                                      <w:szCs w:val="22"/>
                                    </w:rPr>
                                    <w:t>4231.8</w:t>
                                  </w:r>
                                </w:p>
                              </w:tc>
                              <w:tc>
                                <w:tcPr>
                                  <w:tcW w:w="994" w:type="dxa"/>
                                  <w:vAlign w:val="bottom"/>
                                </w:tcPr>
                                <w:p w14:paraId="17D2B3D4" w14:textId="7F6E171B" w:rsidR="001973A2" w:rsidRDefault="001973A2" w:rsidP="00F32EDB">
                                  <w:pPr>
                                    <w:pStyle w:val="Nidungvnbn"/>
                                    <w:ind w:firstLine="0"/>
                                    <w:jc w:val="right"/>
                                  </w:pPr>
                                  <w:r>
                                    <w:rPr>
                                      <w:color w:val="000000"/>
                                      <w:sz w:val="22"/>
                                      <w:szCs w:val="22"/>
                                    </w:rPr>
                                    <w:t>0.9332</w:t>
                                  </w:r>
                                </w:p>
                              </w:tc>
                              <w:tc>
                                <w:tcPr>
                                  <w:tcW w:w="994" w:type="dxa"/>
                                  <w:vAlign w:val="bottom"/>
                                </w:tcPr>
                                <w:p w14:paraId="09497A8D" w14:textId="3D796F67" w:rsidR="001973A2" w:rsidRDefault="001973A2" w:rsidP="00F32EDB">
                                  <w:pPr>
                                    <w:pStyle w:val="Nidungvnbn"/>
                                    <w:ind w:firstLine="0"/>
                                    <w:jc w:val="right"/>
                                  </w:pPr>
                                  <w:r>
                                    <w:rPr>
                                      <w:color w:val="000000"/>
                                      <w:sz w:val="22"/>
                                      <w:szCs w:val="22"/>
                                    </w:rPr>
                                    <w:t>0.9113</w:t>
                                  </w:r>
                                </w:p>
                              </w:tc>
                              <w:tc>
                                <w:tcPr>
                                  <w:tcW w:w="994" w:type="dxa"/>
                                  <w:vAlign w:val="bottom"/>
                                </w:tcPr>
                                <w:p w14:paraId="62EF1EFB" w14:textId="76B3A159" w:rsidR="001973A2" w:rsidRDefault="001973A2" w:rsidP="00F32EDB">
                                  <w:pPr>
                                    <w:pStyle w:val="Nidungvnbn"/>
                                    <w:ind w:firstLine="0"/>
                                    <w:jc w:val="right"/>
                                  </w:pPr>
                                  <w:r>
                                    <w:rPr>
                                      <w:color w:val="000000"/>
                                      <w:sz w:val="22"/>
                                      <w:szCs w:val="22"/>
                                    </w:rPr>
                                    <w:t>0.912</w:t>
                                  </w:r>
                                </w:p>
                              </w:tc>
                              <w:tc>
                                <w:tcPr>
                                  <w:tcW w:w="1143" w:type="dxa"/>
                                  <w:vAlign w:val="bottom"/>
                                </w:tcPr>
                                <w:p w14:paraId="0A846006" w14:textId="6441D8DA" w:rsidR="001973A2" w:rsidRDefault="001973A2" w:rsidP="00F32EDB">
                                  <w:pPr>
                                    <w:pStyle w:val="Nidungvnbn"/>
                                    <w:ind w:firstLine="0"/>
                                    <w:jc w:val="right"/>
                                  </w:pPr>
                                  <w:r>
                                    <w:rPr>
                                      <w:color w:val="000000"/>
                                      <w:sz w:val="22"/>
                                      <w:szCs w:val="22"/>
                                    </w:rPr>
                                    <w:t>2768.6</w:t>
                                  </w:r>
                                </w:p>
                              </w:tc>
                            </w:tr>
                            <w:tr w:rsidR="001973A2" w14:paraId="04B70004" w14:textId="77777777" w:rsidTr="00A2260B">
                              <w:trPr>
                                <w:trHeight w:val="379"/>
                                <w:jc w:val="right"/>
                              </w:trPr>
                              <w:tc>
                                <w:tcPr>
                                  <w:tcW w:w="810" w:type="dxa"/>
                                  <w:vMerge/>
                                </w:tcPr>
                                <w:p w14:paraId="6B4E44D3" w14:textId="77777777" w:rsidR="001973A2" w:rsidRDefault="001973A2" w:rsidP="00911316">
                                  <w:pPr>
                                    <w:pStyle w:val="Nidungvnbn"/>
                                    <w:ind w:firstLine="0"/>
                                    <w:jc w:val="left"/>
                                    <w:rPr>
                                      <w:b/>
                                    </w:rPr>
                                  </w:pPr>
                                </w:p>
                              </w:tc>
                              <w:tc>
                                <w:tcPr>
                                  <w:tcW w:w="3150" w:type="dxa"/>
                                  <w:vAlign w:val="bottom"/>
                                </w:tcPr>
                                <w:p w14:paraId="34B3515B" w14:textId="65855BA9" w:rsidR="001973A2" w:rsidRDefault="001973A2" w:rsidP="00911316">
                                  <w:pPr>
                                    <w:pStyle w:val="Nidungvnbn"/>
                                    <w:ind w:firstLine="0"/>
                                    <w:jc w:val="left"/>
                                    <w:rPr>
                                      <w:b/>
                                    </w:rPr>
                                  </w:pPr>
                                  <w:r>
                                    <w:rPr>
                                      <w:color w:val="000000"/>
                                      <w:sz w:val="22"/>
                                      <w:szCs w:val="22"/>
                                    </w:rPr>
                                    <w:t>Meat</w:t>
                                  </w:r>
                                </w:p>
                              </w:tc>
                              <w:tc>
                                <w:tcPr>
                                  <w:tcW w:w="894" w:type="dxa"/>
                                  <w:vAlign w:val="bottom"/>
                                </w:tcPr>
                                <w:p w14:paraId="5E44EFE4" w14:textId="34515B45" w:rsidR="001973A2" w:rsidRDefault="001973A2" w:rsidP="00911316">
                                  <w:pPr>
                                    <w:pStyle w:val="Nidungvnbn"/>
                                    <w:ind w:firstLine="0"/>
                                    <w:jc w:val="right"/>
                                  </w:pPr>
                                  <w:r>
                                    <w:rPr>
                                      <w:color w:val="000000"/>
                                      <w:sz w:val="22"/>
                                      <w:szCs w:val="22"/>
                                    </w:rPr>
                                    <w:t>0.9231</w:t>
                                  </w:r>
                                </w:p>
                              </w:tc>
                              <w:tc>
                                <w:tcPr>
                                  <w:tcW w:w="912" w:type="dxa"/>
                                  <w:vAlign w:val="bottom"/>
                                </w:tcPr>
                                <w:p w14:paraId="15B3E3E2" w14:textId="686D4B42" w:rsidR="001973A2" w:rsidRDefault="001973A2" w:rsidP="00911316">
                                  <w:pPr>
                                    <w:pStyle w:val="Nidungvnbn"/>
                                    <w:ind w:firstLine="0"/>
                                    <w:jc w:val="right"/>
                                  </w:pPr>
                                  <w:r>
                                    <w:rPr>
                                      <w:color w:val="000000"/>
                                      <w:sz w:val="22"/>
                                      <w:szCs w:val="22"/>
                                    </w:rPr>
                                    <w:t>0.9</w:t>
                                  </w:r>
                                </w:p>
                              </w:tc>
                              <w:tc>
                                <w:tcPr>
                                  <w:tcW w:w="912" w:type="dxa"/>
                                  <w:vAlign w:val="bottom"/>
                                </w:tcPr>
                                <w:p w14:paraId="313A17B7" w14:textId="7A20DC41" w:rsidR="001973A2" w:rsidRDefault="001973A2" w:rsidP="00911316">
                                  <w:pPr>
                                    <w:pStyle w:val="Nidungvnbn"/>
                                    <w:ind w:firstLine="0"/>
                                    <w:jc w:val="right"/>
                                  </w:pPr>
                                  <w:r>
                                    <w:rPr>
                                      <w:color w:val="000000"/>
                                      <w:sz w:val="22"/>
                                      <w:szCs w:val="22"/>
                                    </w:rPr>
                                    <w:t>0.9</w:t>
                                  </w:r>
                                </w:p>
                              </w:tc>
                              <w:tc>
                                <w:tcPr>
                                  <w:tcW w:w="1077" w:type="dxa"/>
                                  <w:vAlign w:val="bottom"/>
                                </w:tcPr>
                                <w:p w14:paraId="1CAC8D51" w14:textId="18ECD455" w:rsidR="001973A2" w:rsidRDefault="001973A2" w:rsidP="00911316">
                                  <w:pPr>
                                    <w:pStyle w:val="Nidungvnbn"/>
                                    <w:ind w:firstLine="0"/>
                                    <w:jc w:val="right"/>
                                  </w:pPr>
                                  <w:r>
                                    <w:rPr>
                                      <w:color w:val="000000"/>
                                      <w:sz w:val="22"/>
                                      <w:szCs w:val="22"/>
                                    </w:rPr>
                                    <w:t>289</w:t>
                                  </w:r>
                                </w:p>
                              </w:tc>
                              <w:tc>
                                <w:tcPr>
                                  <w:tcW w:w="994" w:type="dxa"/>
                                  <w:vAlign w:val="bottom"/>
                                </w:tcPr>
                                <w:p w14:paraId="22B61AFE" w14:textId="4D291769" w:rsidR="001973A2" w:rsidRDefault="001973A2" w:rsidP="00F32EDB">
                                  <w:pPr>
                                    <w:pStyle w:val="Nidungvnbn"/>
                                    <w:ind w:firstLine="0"/>
                                    <w:jc w:val="right"/>
                                  </w:pPr>
                                  <w:r>
                                    <w:rPr>
                                      <w:color w:val="000000"/>
                                      <w:sz w:val="22"/>
                                      <w:szCs w:val="22"/>
                                    </w:rPr>
                                    <w:t>0.4921</w:t>
                                  </w:r>
                                </w:p>
                              </w:tc>
                              <w:tc>
                                <w:tcPr>
                                  <w:tcW w:w="994" w:type="dxa"/>
                                  <w:vAlign w:val="bottom"/>
                                </w:tcPr>
                                <w:p w14:paraId="3F364F73" w14:textId="3C73E66B" w:rsidR="001973A2" w:rsidRDefault="001973A2" w:rsidP="00F32EDB">
                                  <w:pPr>
                                    <w:pStyle w:val="Nidungvnbn"/>
                                    <w:ind w:firstLine="0"/>
                                    <w:jc w:val="right"/>
                                  </w:pPr>
                                  <w:r>
                                    <w:rPr>
                                      <w:color w:val="000000"/>
                                      <w:sz w:val="22"/>
                                      <w:szCs w:val="22"/>
                                    </w:rPr>
                                    <w:t>0.6333</w:t>
                                  </w:r>
                                </w:p>
                              </w:tc>
                              <w:tc>
                                <w:tcPr>
                                  <w:tcW w:w="994" w:type="dxa"/>
                                  <w:vAlign w:val="bottom"/>
                                </w:tcPr>
                                <w:p w14:paraId="2192CC11" w14:textId="455B7774" w:rsidR="001973A2" w:rsidRDefault="001973A2" w:rsidP="00F32EDB">
                                  <w:pPr>
                                    <w:pStyle w:val="Nidungvnbn"/>
                                    <w:ind w:firstLine="0"/>
                                    <w:jc w:val="right"/>
                                  </w:pPr>
                                  <w:r>
                                    <w:rPr>
                                      <w:color w:val="000000"/>
                                      <w:sz w:val="22"/>
                                      <w:szCs w:val="22"/>
                                    </w:rPr>
                                    <w:t>0.6333</w:t>
                                  </w:r>
                                </w:p>
                              </w:tc>
                              <w:tc>
                                <w:tcPr>
                                  <w:tcW w:w="1143" w:type="dxa"/>
                                  <w:vAlign w:val="bottom"/>
                                </w:tcPr>
                                <w:p w14:paraId="17AB6120" w14:textId="61027C26" w:rsidR="001973A2" w:rsidRDefault="001973A2" w:rsidP="00F32EDB">
                                  <w:pPr>
                                    <w:pStyle w:val="Nidungvnbn"/>
                                    <w:ind w:firstLine="0"/>
                                    <w:jc w:val="right"/>
                                  </w:pPr>
                                  <w:r>
                                    <w:rPr>
                                      <w:color w:val="000000"/>
                                      <w:sz w:val="22"/>
                                      <w:szCs w:val="22"/>
                                    </w:rPr>
                                    <w:t>255.7</w:t>
                                  </w:r>
                                </w:p>
                              </w:tc>
                            </w:tr>
                            <w:tr w:rsidR="001973A2" w14:paraId="7EFFFB9D" w14:textId="77777777" w:rsidTr="00A2260B">
                              <w:trPr>
                                <w:trHeight w:val="379"/>
                                <w:jc w:val="right"/>
                              </w:trPr>
                              <w:tc>
                                <w:tcPr>
                                  <w:tcW w:w="810" w:type="dxa"/>
                                  <w:vMerge/>
                                </w:tcPr>
                                <w:p w14:paraId="7B885CA9" w14:textId="77777777" w:rsidR="001973A2" w:rsidRDefault="001973A2" w:rsidP="00911316">
                                  <w:pPr>
                                    <w:pStyle w:val="Nidungvnbn"/>
                                    <w:ind w:firstLine="0"/>
                                    <w:jc w:val="left"/>
                                    <w:rPr>
                                      <w:b/>
                                    </w:rPr>
                                  </w:pPr>
                                </w:p>
                              </w:tc>
                              <w:tc>
                                <w:tcPr>
                                  <w:tcW w:w="3150" w:type="dxa"/>
                                  <w:vAlign w:val="bottom"/>
                                </w:tcPr>
                                <w:p w14:paraId="3957BCFA" w14:textId="539C1421" w:rsidR="001973A2" w:rsidRDefault="001973A2" w:rsidP="00911316">
                                  <w:pPr>
                                    <w:pStyle w:val="Nidungvnbn"/>
                                    <w:ind w:firstLine="0"/>
                                    <w:jc w:val="left"/>
                                    <w:rPr>
                                      <w:b/>
                                    </w:rPr>
                                  </w:pPr>
                                  <w:r>
                                    <w:rPr>
                                      <w:color w:val="000000"/>
                                      <w:sz w:val="22"/>
                                      <w:szCs w:val="22"/>
                                    </w:rPr>
                                    <w:t>MedicalImages</w:t>
                                  </w:r>
                                </w:p>
                              </w:tc>
                              <w:tc>
                                <w:tcPr>
                                  <w:tcW w:w="894" w:type="dxa"/>
                                  <w:vAlign w:val="bottom"/>
                                </w:tcPr>
                                <w:p w14:paraId="75F986C7" w14:textId="647642C2" w:rsidR="001973A2" w:rsidRDefault="001973A2" w:rsidP="00911316">
                                  <w:pPr>
                                    <w:pStyle w:val="Nidungvnbn"/>
                                    <w:ind w:firstLine="0"/>
                                    <w:jc w:val="right"/>
                                  </w:pPr>
                                  <w:r>
                                    <w:rPr>
                                      <w:color w:val="000000"/>
                                      <w:sz w:val="22"/>
                                      <w:szCs w:val="22"/>
                                    </w:rPr>
                                    <w:t>0.6954</w:t>
                                  </w:r>
                                </w:p>
                              </w:tc>
                              <w:tc>
                                <w:tcPr>
                                  <w:tcW w:w="912" w:type="dxa"/>
                                  <w:vAlign w:val="bottom"/>
                                </w:tcPr>
                                <w:p w14:paraId="00B476D5" w14:textId="23B277C7" w:rsidR="001973A2" w:rsidRDefault="001973A2" w:rsidP="00911316">
                                  <w:pPr>
                                    <w:pStyle w:val="Nidungvnbn"/>
                                    <w:ind w:firstLine="0"/>
                                    <w:jc w:val="right"/>
                                  </w:pPr>
                                  <w:r>
                                    <w:rPr>
                                      <w:color w:val="000000"/>
                                      <w:sz w:val="22"/>
                                      <w:szCs w:val="22"/>
                                    </w:rPr>
                                    <w:t>0.7276</w:t>
                                  </w:r>
                                </w:p>
                              </w:tc>
                              <w:tc>
                                <w:tcPr>
                                  <w:tcW w:w="912" w:type="dxa"/>
                                  <w:vAlign w:val="bottom"/>
                                </w:tcPr>
                                <w:p w14:paraId="263F8AA5" w14:textId="5B57F71C" w:rsidR="001973A2" w:rsidRDefault="001973A2" w:rsidP="00911316">
                                  <w:pPr>
                                    <w:pStyle w:val="Nidungvnbn"/>
                                    <w:ind w:firstLine="0"/>
                                    <w:jc w:val="right"/>
                                  </w:pPr>
                                  <w:r>
                                    <w:rPr>
                                      <w:color w:val="000000"/>
                                      <w:sz w:val="22"/>
                                      <w:szCs w:val="22"/>
                                    </w:rPr>
                                    <w:t>0.6867</w:t>
                                  </w:r>
                                </w:p>
                              </w:tc>
                              <w:tc>
                                <w:tcPr>
                                  <w:tcW w:w="1077" w:type="dxa"/>
                                  <w:vAlign w:val="bottom"/>
                                </w:tcPr>
                                <w:p w14:paraId="6EB6976F" w14:textId="69C337A6" w:rsidR="001973A2" w:rsidRDefault="001973A2" w:rsidP="00911316">
                                  <w:pPr>
                                    <w:pStyle w:val="Nidungvnbn"/>
                                    <w:ind w:firstLine="0"/>
                                    <w:jc w:val="right"/>
                                  </w:pPr>
                                  <w:r>
                                    <w:rPr>
                                      <w:color w:val="000000"/>
                                      <w:sz w:val="22"/>
                                      <w:szCs w:val="22"/>
                                    </w:rPr>
                                    <w:t>787.2</w:t>
                                  </w:r>
                                </w:p>
                              </w:tc>
                              <w:tc>
                                <w:tcPr>
                                  <w:tcW w:w="994" w:type="dxa"/>
                                  <w:vAlign w:val="bottom"/>
                                </w:tcPr>
                                <w:p w14:paraId="6DDC6B34" w14:textId="3761A3EF" w:rsidR="001973A2" w:rsidRDefault="001973A2" w:rsidP="00F32EDB">
                                  <w:pPr>
                                    <w:pStyle w:val="Nidungvnbn"/>
                                    <w:ind w:firstLine="0"/>
                                    <w:jc w:val="right"/>
                                  </w:pPr>
                                  <w:r>
                                    <w:rPr>
                                      <w:color w:val="000000"/>
                                      <w:sz w:val="22"/>
                                      <w:szCs w:val="22"/>
                                    </w:rPr>
                                    <w:t>0.6323</w:t>
                                  </w:r>
                                </w:p>
                              </w:tc>
                              <w:tc>
                                <w:tcPr>
                                  <w:tcW w:w="994" w:type="dxa"/>
                                  <w:vAlign w:val="bottom"/>
                                </w:tcPr>
                                <w:p w14:paraId="3C09A573" w14:textId="37DAD168" w:rsidR="001973A2" w:rsidRDefault="001973A2" w:rsidP="00F32EDB">
                                  <w:pPr>
                                    <w:pStyle w:val="Nidungvnbn"/>
                                    <w:ind w:firstLine="0"/>
                                    <w:jc w:val="right"/>
                                  </w:pPr>
                                  <w:r>
                                    <w:rPr>
                                      <w:color w:val="000000"/>
                                      <w:sz w:val="22"/>
                                      <w:szCs w:val="22"/>
                                    </w:rPr>
                                    <w:t>0.6684</w:t>
                                  </w:r>
                                </w:p>
                              </w:tc>
                              <w:tc>
                                <w:tcPr>
                                  <w:tcW w:w="994" w:type="dxa"/>
                                  <w:vAlign w:val="bottom"/>
                                </w:tcPr>
                                <w:p w14:paraId="591CF47C" w14:textId="60A0447E" w:rsidR="001973A2" w:rsidRDefault="001973A2" w:rsidP="00F32EDB">
                                  <w:pPr>
                                    <w:pStyle w:val="Nidungvnbn"/>
                                    <w:ind w:firstLine="0"/>
                                    <w:jc w:val="right"/>
                                  </w:pPr>
                                  <w:r>
                                    <w:rPr>
                                      <w:color w:val="000000"/>
                                      <w:sz w:val="22"/>
                                      <w:szCs w:val="22"/>
                                    </w:rPr>
                                    <w:t>0.6348</w:t>
                                  </w:r>
                                </w:p>
                              </w:tc>
                              <w:tc>
                                <w:tcPr>
                                  <w:tcW w:w="1143" w:type="dxa"/>
                                  <w:vAlign w:val="bottom"/>
                                </w:tcPr>
                                <w:p w14:paraId="46DC0C5E" w14:textId="7F707B13" w:rsidR="001973A2" w:rsidRDefault="001973A2" w:rsidP="00F32EDB">
                                  <w:pPr>
                                    <w:pStyle w:val="Nidungvnbn"/>
                                    <w:ind w:firstLine="0"/>
                                    <w:jc w:val="right"/>
                                  </w:pPr>
                                  <w:r>
                                    <w:rPr>
                                      <w:color w:val="000000"/>
                                      <w:sz w:val="22"/>
                                      <w:szCs w:val="22"/>
                                    </w:rPr>
                                    <w:t>713.5</w:t>
                                  </w:r>
                                </w:p>
                              </w:tc>
                            </w:tr>
                            <w:tr w:rsidR="001973A2" w14:paraId="13B7043B" w14:textId="77777777" w:rsidTr="00A2260B">
                              <w:trPr>
                                <w:trHeight w:val="379"/>
                                <w:jc w:val="right"/>
                              </w:trPr>
                              <w:tc>
                                <w:tcPr>
                                  <w:tcW w:w="810" w:type="dxa"/>
                                  <w:vMerge/>
                                </w:tcPr>
                                <w:p w14:paraId="3D64B065" w14:textId="77777777" w:rsidR="001973A2" w:rsidRDefault="001973A2" w:rsidP="00911316">
                                  <w:pPr>
                                    <w:pStyle w:val="Nidungvnbn"/>
                                    <w:ind w:firstLine="0"/>
                                    <w:jc w:val="left"/>
                                    <w:rPr>
                                      <w:b/>
                                    </w:rPr>
                                  </w:pPr>
                                </w:p>
                              </w:tc>
                              <w:tc>
                                <w:tcPr>
                                  <w:tcW w:w="3150" w:type="dxa"/>
                                  <w:vAlign w:val="bottom"/>
                                </w:tcPr>
                                <w:p w14:paraId="5ACFF4EC" w14:textId="1236AB6D" w:rsidR="001973A2" w:rsidRDefault="001973A2" w:rsidP="00911316">
                                  <w:pPr>
                                    <w:pStyle w:val="Nidungvnbn"/>
                                    <w:ind w:firstLine="0"/>
                                    <w:jc w:val="left"/>
                                    <w:rPr>
                                      <w:b/>
                                    </w:rPr>
                                  </w:pPr>
                                  <w:r>
                                    <w:rPr>
                                      <w:color w:val="000000"/>
                                      <w:sz w:val="22"/>
                                      <w:szCs w:val="22"/>
                                    </w:rPr>
                                    <w:t>MiddlePhalanxOutlineAgeGroup</w:t>
                                  </w:r>
                                </w:p>
                              </w:tc>
                              <w:tc>
                                <w:tcPr>
                                  <w:tcW w:w="894" w:type="dxa"/>
                                  <w:vAlign w:val="center"/>
                                </w:tcPr>
                                <w:p w14:paraId="76F3E097" w14:textId="54E980F4" w:rsidR="001973A2" w:rsidRDefault="001973A2" w:rsidP="00911316">
                                  <w:pPr>
                                    <w:pStyle w:val="Nidungvnbn"/>
                                    <w:ind w:firstLine="0"/>
                                    <w:jc w:val="right"/>
                                  </w:pPr>
                                  <w:r>
                                    <w:rPr>
                                      <w:color w:val="000000"/>
                                      <w:sz w:val="22"/>
                                      <w:szCs w:val="22"/>
                                    </w:rPr>
                                    <w:t>0.4489</w:t>
                                  </w:r>
                                </w:p>
                              </w:tc>
                              <w:tc>
                                <w:tcPr>
                                  <w:tcW w:w="912" w:type="dxa"/>
                                  <w:vAlign w:val="center"/>
                                </w:tcPr>
                                <w:p w14:paraId="04FBFF6A" w14:textId="609E829D" w:rsidR="001973A2" w:rsidRDefault="001973A2" w:rsidP="00911316">
                                  <w:pPr>
                                    <w:pStyle w:val="Nidungvnbn"/>
                                    <w:ind w:firstLine="0"/>
                                    <w:jc w:val="right"/>
                                  </w:pPr>
                                  <w:r>
                                    <w:rPr>
                                      <w:color w:val="000000"/>
                                      <w:sz w:val="22"/>
                                      <w:szCs w:val="22"/>
                                    </w:rPr>
                                    <w:t>0.5325</w:t>
                                  </w:r>
                                </w:p>
                              </w:tc>
                              <w:tc>
                                <w:tcPr>
                                  <w:tcW w:w="912" w:type="dxa"/>
                                  <w:vAlign w:val="center"/>
                                </w:tcPr>
                                <w:p w14:paraId="5282310A" w14:textId="3F3E4799" w:rsidR="001973A2" w:rsidRDefault="001973A2" w:rsidP="00911316">
                                  <w:pPr>
                                    <w:pStyle w:val="Nidungvnbn"/>
                                    <w:ind w:firstLine="0"/>
                                    <w:jc w:val="right"/>
                                  </w:pPr>
                                  <w:r>
                                    <w:rPr>
                                      <w:color w:val="000000"/>
                                      <w:sz w:val="22"/>
                                      <w:szCs w:val="22"/>
                                    </w:rPr>
                                    <w:t>0.422</w:t>
                                  </w:r>
                                </w:p>
                              </w:tc>
                              <w:tc>
                                <w:tcPr>
                                  <w:tcW w:w="1077" w:type="dxa"/>
                                  <w:vAlign w:val="center"/>
                                </w:tcPr>
                                <w:p w14:paraId="67A03AED" w14:textId="60E8D710" w:rsidR="001973A2" w:rsidRDefault="001973A2" w:rsidP="00911316">
                                  <w:pPr>
                                    <w:pStyle w:val="Nidungvnbn"/>
                                    <w:ind w:firstLine="0"/>
                                    <w:jc w:val="right"/>
                                  </w:pPr>
                                  <w:r>
                                    <w:rPr>
                                      <w:color w:val="000000"/>
                                      <w:sz w:val="22"/>
                                      <w:szCs w:val="22"/>
                                    </w:rPr>
                                    <w:t>1019.1</w:t>
                                  </w:r>
                                </w:p>
                              </w:tc>
                              <w:tc>
                                <w:tcPr>
                                  <w:tcW w:w="994" w:type="dxa"/>
                                  <w:vAlign w:val="bottom"/>
                                </w:tcPr>
                                <w:p w14:paraId="09017E54" w14:textId="192E77EC" w:rsidR="001973A2" w:rsidRDefault="001973A2" w:rsidP="00F32EDB">
                                  <w:pPr>
                                    <w:pStyle w:val="Nidungvnbn"/>
                                    <w:ind w:firstLine="0"/>
                                    <w:jc w:val="right"/>
                                  </w:pPr>
                                  <w:r>
                                    <w:rPr>
                                      <w:color w:val="000000"/>
                                      <w:sz w:val="22"/>
                                      <w:szCs w:val="22"/>
                                    </w:rPr>
                                    <w:t>0.5607</w:t>
                                  </w:r>
                                </w:p>
                              </w:tc>
                              <w:tc>
                                <w:tcPr>
                                  <w:tcW w:w="994" w:type="dxa"/>
                                  <w:vAlign w:val="bottom"/>
                                </w:tcPr>
                                <w:p w14:paraId="19580308" w14:textId="26BB617E" w:rsidR="001973A2" w:rsidRDefault="001973A2" w:rsidP="00F32EDB">
                                  <w:pPr>
                                    <w:pStyle w:val="Nidungvnbn"/>
                                    <w:ind w:firstLine="0"/>
                                    <w:jc w:val="right"/>
                                  </w:pPr>
                                  <w:r>
                                    <w:rPr>
                                      <w:color w:val="000000"/>
                                      <w:sz w:val="22"/>
                                      <w:szCs w:val="22"/>
                                    </w:rPr>
                                    <w:t>0.6039</w:t>
                                  </w:r>
                                </w:p>
                              </w:tc>
                              <w:tc>
                                <w:tcPr>
                                  <w:tcW w:w="994" w:type="dxa"/>
                                  <w:vAlign w:val="bottom"/>
                                </w:tcPr>
                                <w:p w14:paraId="60790B51" w14:textId="7D97E08F" w:rsidR="001973A2" w:rsidRDefault="001973A2" w:rsidP="00F32EDB">
                                  <w:pPr>
                                    <w:pStyle w:val="Nidungvnbn"/>
                                    <w:ind w:firstLine="0"/>
                                    <w:jc w:val="right"/>
                                  </w:pPr>
                                  <w:r>
                                    <w:rPr>
                                      <w:color w:val="000000"/>
                                      <w:sz w:val="22"/>
                                      <w:szCs w:val="22"/>
                                    </w:rPr>
                                    <w:t>0.4818</w:t>
                                  </w:r>
                                </w:p>
                              </w:tc>
                              <w:tc>
                                <w:tcPr>
                                  <w:tcW w:w="1143" w:type="dxa"/>
                                  <w:vAlign w:val="bottom"/>
                                </w:tcPr>
                                <w:p w14:paraId="1EB41239" w14:textId="468EBA38" w:rsidR="001973A2" w:rsidRDefault="001973A2" w:rsidP="00F32EDB">
                                  <w:pPr>
                                    <w:pStyle w:val="Nidungvnbn"/>
                                    <w:ind w:firstLine="0"/>
                                    <w:jc w:val="right"/>
                                  </w:pPr>
                                  <w:r>
                                    <w:rPr>
                                      <w:color w:val="000000"/>
                                      <w:sz w:val="22"/>
                                      <w:szCs w:val="22"/>
                                    </w:rPr>
                                    <w:t>414.1</w:t>
                                  </w:r>
                                </w:p>
                              </w:tc>
                            </w:tr>
                            <w:tr w:rsidR="001973A2" w14:paraId="79A5D432" w14:textId="77777777" w:rsidTr="00A2260B">
                              <w:trPr>
                                <w:trHeight w:val="379"/>
                                <w:jc w:val="right"/>
                              </w:trPr>
                              <w:tc>
                                <w:tcPr>
                                  <w:tcW w:w="810" w:type="dxa"/>
                                  <w:vMerge/>
                                </w:tcPr>
                                <w:p w14:paraId="6F2A147C" w14:textId="77777777" w:rsidR="001973A2" w:rsidRDefault="001973A2" w:rsidP="00911316">
                                  <w:pPr>
                                    <w:pStyle w:val="Nidungvnbn"/>
                                    <w:ind w:firstLine="0"/>
                                    <w:jc w:val="left"/>
                                    <w:rPr>
                                      <w:b/>
                                    </w:rPr>
                                  </w:pPr>
                                </w:p>
                              </w:tc>
                              <w:tc>
                                <w:tcPr>
                                  <w:tcW w:w="3150" w:type="dxa"/>
                                  <w:vAlign w:val="bottom"/>
                                </w:tcPr>
                                <w:p w14:paraId="3C60DD12" w14:textId="1A1404A7" w:rsidR="001973A2" w:rsidRDefault="001973A2" w:rsidP="00911316">
                                  <w:pPr>
                                    <w:pStyle w:val="Nidungvnbn"/>
                                    <w:ind w:firstLine="0"/>
                                    <w:jc w:val="left"/>
                                    <w:rPr>
                                      <w:b/>
                                    </w:rPr>
                                  </w:pPr>
                                  <w:r>
                                    <w:rPr>
                                      <w:color w:val="000000"/>
                                      <w:sz w:val="22"/>
                                      <w:szCs w:val="22"/>
                                    </w:rPr>
                                    <w:t>MiddlePhalanxOutlineCorrect</w:t>
                                  </w:r>
                                </w:p>
                              </w:tc>
                              <w:tc>
                                <w:tcPr>
                                  <w:tcW w:w="894" w:type="dxa"/>
                                  <w:vAlign w:val="bottom"/>
                                </w:tcPr>
                                <w:p w14:paraId="6B0DD779" w14:textId="4F8F41C8" w:rsidR="001973A2" w:rsidRDefault="001973A2" w:rsidP="00911316">
                                  <w:pPr>
                                    <w:pStyle w:val="Nidungvnbn"/>
                                    <w:ind w:firstLine="0"/>
                                    <w:jc w:val="right"/>
                                  </w:pPr>
                                  <w:r>
                                    <w:rPr>
                                      <w:color w:val="000000"/>
                                      <w:sz w:val="22"/>
                                      <w:szCs w:val="22"/>
                                    </w:rPr>
                                    <w:t>0.7661</w:t>
                                  </w:r>
                                </w:p>
                              </w:tc>
                              <w:tc>
                                <w:tcPr>
                                  <w:tcW w:w="912" w:type="dxa"/>
                                  <w:vAlign w:val="bottom"/>
                                </w:tcPr>
                                <w:p w14:paraId="0D10384B" w14:textId="11BB057F" w:rsidR="001973A2" w:rsidRDefault="001973A2" w:rsidP="00911316">
                                  <w:pPr>
                                    <w:pStyle w:val="Nidungvnbn"/>
                                    <w:ind w:firstLine="0"/>
                                    <w:jc w:val="right"/>
                                  </w:pPr>
                                  <w:r>
                                    <w:rPr>
                                      <w:color w:val="000000"/>
                                      <w:sz w:val="22"/>
                                      <w:szCs w:val="22"/>
                                    </w:rPr>
                                    <w:t>0.7663</w:t>
                                  </w:r>
                                </w:p>
                              </w:tc>
                              <w:tc>
                                <w:tcPr>
                                  <w:tcW w:w="912" w:type="dxa"/>
                                  <w:vAlign w:val="bottom"/>
                                </w:tcPr>
                                <w:p w14:paraId="424C481F" w14:textId="66DDDEB8" w:rsidR="001973A2" w:rsidRDefault="001973A2" w:rsidP="00911316">
                                  <w:pPr>
                                    <w:pStyle w:val="Nidungvnbn"/>
                                    <w:ind w:firstLine="0"/>
                                    <w:jc w:val="right"/>
                                  </w:pPr>
                                  <w:r>
                                    <w:rPr>
                                      <w:color w:val="000000"/>
                                      <w:sz w:val="22"/>
                                      <w:szCs w:val="22"/>
                                    </w:rPr>
                                    <w:t>0.7715</w:t>
                                  </w:r>
                                </w:p>
                              </w:tc>
                              <w:tc>
                                <w:tcPr>
                                  <w:tcW w:w="1077" w:type="dxa"/>
                                  <w:vAlign w:val="bottom"/>
                                </w:tcPr>
                                <w:p w14:paraId="0377B3EB" w14:textId="3024E523" w:rsidR="001973A2" w:rsidRDefault="001973A2" w:rsidP="00911316">
                                  <w:pPr>
                                    <w:pStyle w:val="Nidungvnbn"/>
                                    <w:ind w:firstLine="0"/>
                                    <w:jc w:val="right"/>
                                  </w:pPr>
                                  <w:r>
                                    <w:rPr>
                                      <w:color w:val="000000"/>
                                      <w:sz w:val="22"/>
                                      <w:szCs w:val="22"/>
                                    </w:rPr>
                                    <w:t>931.7</w:t>
                                  </w:r>
                                </w:p>
                              </w:tc>
                              <w:tc>
                                <w:tcPr>
                                  <w:tcW w:w="994" w:type="dxa"/>
                                  <w:vAlign w:val="bottom"/>
                                </w:tcPr>
                                <w:p w14:paraId="223DEC01" w14:textId="6C8AE250" w:rsidR="001973A2" w:rsidRDefault="001973A2" w:rsidP="00F32EDB">
                                  <w:pPr>
                                    <w:pStyle w:val="Nidungvnbn"/>
                                    <w:ind w:firstLine="0"/>
                                    <w:jc w:val="right"/>
                                  </w:pPr>
                                  <w:r>
                                    <w:rPr>
                                      <w:color w:val="000000"/>
                                      <w:sz w:val="22"/>
                                      <w:szCs w:val="22"/>
                                    </w:rPr>
                                    <w:t>0.76</w:t>
                                  </w:r>
                                </w:p>
                              </w:tc>
                              <w:tc>
                                <w:tcPr>
                                  <w:tcW w:w="994" w:type="dxa"/>
                                  <w:vAlign w:val="bottom"/>
                                </w:tcPr>
                                <w:p w14:paraId="3C93AD98" w14:textId="27190D73" w:rsidR="001973A2" w:rsidRDefault="001973A2" w:rsidP="00F32EDB">
                                  <w:pPr>
                                    <w:pStyle w:val="Nidungvnbn"/>
                                    <w:ind w:firstLine="0"/>
                                    <w:jc w:val="right"/>
                                  </w:pPr>
                                  <w:r>
                                    <w:rPr>
                                      <w:color w:val="000000"/>
                                      <w:sz w:val="22"/>
                                      <w:szCs w:val="22"/>
                                    </w:rPr>
                                    <w:t>0.7148</w:t>
                                  </w:r>
                                </w:p>
                              </w:tc>
                              <w:tc>
                                <w:tcPr>
                                  <w:tcW w:w="994" w:type="dxa"/>
                                  <w:vAlign w:val="bottom"/>
                                </w:tcPr>
                                <w:p w14:paraId="087761C9" w14:textId="0725CE52" w:rsidR="001973A2" w:rsidRDefault="001973A2" w:rsidP="00F32EDB">
                                  <w:pPr>
                                    <w:pStyle w:val="Nidungvnbn"/>
                                    <w:ind w:firstLine="0"/>
                                    <w:jc w:val="right"/>
                                  </w:pPr>
                                  <w:r>
                                    <w:rPr>
                                      <w:color w:val="000000"/>
                                      <w:sz w:val="22"/>
                                      <w:szCs w:val="22"/>
                                    </w:rPr>
                                    <w:t>0.6779</w:t>
                                  </w:r>
                                </w:p>
                              </w:tc>
                              <w:tc>
                                <w:tcPr>
                                  <w:tcW w:w="1143" w:type="dxa"/>
                                  <w:vAlign w:val="bottom"/>
                                </w:tcPr>
                                <w:p w14:paraId="66EF0D05" w14:textId="5068D596" w:rsidR="001973A2" w:rsidRDefault="001973A2" w:rsidP="00F32EDB">
                                  <w:pPr>
                                    <w:pStyle w:val="Nidungvnbn"/>
                                    <w:ind w:firstLine="0"/>
                                    <w:jc w:val="right"/>
                                  </w:pPr>
                                  <w:r>
                                    <w:rPr>
                                      <w:color w:val="000000"/>
                                      <w:sz w:val="22"/>
                                      <w:szCs w:val="22"/>
                                    </w:rPr>
                                    <w:t>680.5</w:t>
                                  </w:r>
                                </w:p>
                              </w:tc>
                            </w:tr>
                            <w:tr w:rsidR="001973A2" w14:paraId="1D46BB53" w14:textId="77777777" w:rsidTr="00A2260B">
                              <w:trPr>
                                <w:trHeight w:val="379"/>
                                <w:jc w:val="right"/>
                              </w:trPr>
                              <w:tc>
                                <w:tcPr>
                                  <w:tcW w:w="810" w:type="dxa"/>
                                  <w:vMerge/>
                                </w:tcPr>
                                <w:p w14:paraId="69CA6A63" w14:textId="77777777" w:rsidR="001973A2" w:rsidRDefault="001973A2" w:rsidP="00911316">
                                  <w:pPr>
                                    <w:pStyle w:val="Nidungvnbn"/>
                                    <w:ind w:firstLine="0"/>
                                    <w:jc w:val="left"/>
                                    <w:rPr>
                                      <w:b/>
                                    </w:rPr>
                                  </w:pPr>
                                </w:p>
                              </w:tc>
                              <w:tc>
                                <w:tcPr>
                                  <w:tcW w:w="3150" w:type="dxa"/>
                                  <w:vAlign w:val="bottom"/>
                                </w:tcPr>
                                <w:p w14:paraId="15604B48" w14:textId="0575DC73" w:rsidR="001973A2" w:rsidRDefault="001973A2" w:rsidP="00911316">
                                  <w:pPr>
                                    <w:pStyle w:val="Nidungvnbn"/>
                                    <w:ind w:firstLine="0"/>
                                    <w:jc w:val="left"/>
                                    <w:rPr>
                                      <w:b/>
                                    </w:rPr>
                                  </w:pPr>
                                  <w:r>
                                    <w:rPr>
                                      <w:color w:val="000000"/>
                                      <w:sz w:val="22"/>
                                      <w:szCs w:val="22"/>
                                    </w:rPr>
                                    <w:t>MiddlePhalanxTW</w:t>
                                  </w:r>
                                </w:p>
                              </w:tc>
                              <w:tc>
                                <w:tcPr>
                                  <w:tcW w:w="894" w:type="dxa"/>
                                  <w:vAlign w:val="bottom"/>
                                </w:tcPr>
                                <w:p w14:paraId="2A34D18A" w14:textId="5A2EFE36" w:rsidR="001973A2" w:rsidRDefault="001973A2" w:rsidP="00911316">
                                  <w:pPr>
                                    <w:pStyle w:val="Nidungvnbn"/>
                                    <w:ind w:firstLine="0"/>
                                    <w:jc w:val="right"/>
                                  </w:pPr>
                                  <w:r>
                                    <w:rPr>
                                      <w:color w:val="000000"/>
                                      <w:sz w:val="22"/>
                                      <w:szCs w:val="22"/>
                                    </w:rPr>
                                    <w:t>0.3727</w:t>
                                  </w:r>
                                </w:p>
                              </w:tc>
                              <w:tc>
                                <w:tcPr>
                                  <w:tcW w:w="912" w:type="dxa"/>
                                  <w:vAlign w:val="bottom"/>
                                </w:tcPr>
                                <w:p w14:paraId="47576071" w14:textId="11EAFE29" w:rsidR="001973A2" w:rsidRDefault="001973A2" w:rsidP="00911316">
                                  <w:pPr>
                                    <w:pStyle w:val="Nidungvnbn"/>
                                    <w:ind w:firstLine="0"/>
                                    <w:jc w:val="right"/>
                                  </w:pPr>
                                  <w:r>
                                    <w:rPr>
                                      <w:color w:val="000000"/>
                                      <w:sz w:val="22"/>
                                      <w:szCs w:val="22"/>
                                    </w:rPr>
                                    <w:t>0.539</w:t>
                                  </w:r>
                                </w:p>
                              </w:tc>
                              <w:tc>
                                <w:tcPr>
                                  <w:tcW w:w="912" w:type="dxa"/>
                                  <w:vAlign w:val="bottom"/>
                                </w:tcPr>
                                <w:p w14:paraId="7E1BA990" w14:textId="4D477CFA" w:rsidR="001973A2" w:rsidRDefault="001973A2" w:rsidP="00911316">
                                  <w:pPr>
                                    <w:pStyle w:val="Nidungvnbn"/>
                                    <w:ind w:firstLine="0"/>
                                    <w:jc w:val="right"/>
                                  </w:pPr>
                                  <w:r>
                                    <w:rPr>
                                      <w:color w:val="000000"/>
                                      <w:sz w:val="22"/>
                                      <w:szCs w:val="22"/>
                                    </w:rPr>
                                    <w:t>0.3771</w:t>
                                  </w:r>
                                </w:p>
                              </w:tc>
                              <w:tc>
                                <w:tcPr>
                                  <w:tcW w:w="1077" w:type="dxa"/>
                                  <w:vAlign w:val="bottom"/>
                                </w:tcPr>
                                <w:p w14:paraId="0644E357" w14:textId="6DAE7D68" w:rsidR="001973A2" w:rsidRDefault="001973A2" w:rsidP="00911316">
                                  <w:pPr>
                                    <w:pStyle w:val="Nidungvnbn"/>
                                    <w:ind w:firstLine="0"/>
                                    <w:jc w:val="right"/>
                                  </w:pPr>
                                  <w:r>
                                    <w:rPr>
                                      <w:color w:val="000000"/>
                                      <w:sz w:val="22"/>
                                      <w:szCs w:val="22"/>
                                    </w:rPr>
                                    <w:t>623.1</w:t>
                                  </w:r>
                                </w:p>
                              </w:tc>
                              <w:tc>
                                <w:tcPr>
                                  <w:tcW w:w="994" w:type="dxa"/>
                                  <w:vAlign w:val="bottom"/>
                                </w:tcPr>
                                <w:p w14:paraId="1BD234FC" w14:textId="60D6C55D" w:rsidR="001973A2" w:rsidRDefault="001973A2" w:rsidP="00F32EDB">
                                  <w:pPr>
                                    <w:pStyle w:val="Nidungvnbn"/>
                                    <w:ind w:firstLine="0"/>
                                    <w:jc w:val="right"/>
                                  </w:pPr>
                                  <w:r>
                                    <w:rPr>
                                      <w:color w:val="000000"/>
                                      <w:sz w:val="22"/>
                                      <w:szCs w:val="22"/>
                                    </w:rPr>
                                    <w:t>0.4315</w:t>
                                  </w:r>
                                </w:p>
                              </w:tc>
                              <w:tc>
                                <w:tcPr>
                                  <w:tcW w:w="994" w:type="dxa"/>
                                  <w:vAlign w:val="bottom"/>
                                </w:tcPr>
                                <w:p w14:paraId="6A4759BF" w14:textId="2A5E73E0" w:rsidR="001973A2" w:rsidRDefault="001973A2" w:rsidP="00F32EDB">
                                  <w:pPr>
                                    <w:pStyle w:val="Nidungvnbn"/>
                                    <w:ind w:firstLine="0"/>
                                    <w:jc w:val="right"/>
                                  </w:pPr>
                                  <w:r>
                                    <w:rPr>
                                      <w:color w:val="000000"/>
                                      <w:sz w:val="22"/>
                                      <w:szCs w:val="22"/>
                                    </w:rPr>
                                    <w:t>0.6169</w:t>
                                  </w:r>
                                </w:p>
                              </w:tc>
                              <w:tc>
                                <w:tcPr>
                                  <w:tcW w:w="994" w:type="dxa"/>
                                  <w:vAlign w:val="bottom"/>
                                </w:tcPr>
                                <w:p w14:paraId="4E4AE90D" w14:textId="04903238" w:rsidR="001973A2" w:rsidRDefault="001973A2" w:rsidP="00F32EDB">
                                  <w:pPr>
                                    <w:pStyle w:val="Nidungvnbn"/>
                                    <w:ind w:firstLine="0"/>
                                    <w:jc w:val="right"/>
                                  </w:pPr>
                                  <w:r>
                                    <w:rPr>
                                      <w:color w:val="000000"/>
                                      <w:sz w:val="22"/>
                                      <w:szCs w:val="22"/>
                                    </w:rPr>
                                    <w:t>0.4452</w:t>
                                  </w:r>
                                </w:p>
                              </w:tc>
                              <w:tc>
                                <w:tcPr>
                                  <w:tcW w:w="1143" w:type="dxa"/>
                                  <w:vAlign w:val="bottom"/>
                                </w:tcPr>
                                <w:p w14:paraId="2ADB6A72" w14:textId="2AE339A7" w:rsidR="001973A2" w:rsidRDefault="001973A2" w:rsidP="00F32EDB">
                                  <w:pPr>
                                    <w:pStyle w:val="Nidungvnbn"/>
                                    <w:ind w:firstLine="0"/>
                                    <w:jc w:val="right"/>
                                  </w:pPr>
                                  <w:r>
                                    <w:rPr>
                                      <w:color w:val="000000"/>
                                      <w:sz w:val="22"/>
                                      <w:szCs w:val="22"/>
                                    </w:rPr>
                                    <w:t>655.6</w:t>
                                  </w:r>
                                </w:p>
                              </w:tc>
                            </w:tr>
                            <w:tr w:rsidR="001973A2" w14:paraId="2B69D44B" w14:textId="77777777" w:rsidTr="00A2260B">
                              <w:trPr>
                                <w:trHeight w:val="379"/>
                                <w:jc w:val="right"/>
                              </w:trPr>
                              <w:tc>
                                <w:tcPr>
                                  <w:tcW w:w="810" w:type="dxa"/>
                                  <w:vMerge/>
                                </w:tcPr>
                                <w:p w14:paraId="3D8D3026" w14:textId="77777777" w:rsidR="001973A2" w:rsidRDefault="001973A2" w:rsidP="00911316">
                                  <w:pPr>
                                    <w:pStyle w:val="Nidungvnbn"/>
                                    <w:ind w:firstLine="0"/>
                                    <w:jc w:val="left"/>
                                    <w:rPr>
                                      <w:b/>
                                    </w:rPr>
                                  </w:pPr>
                                </w:p>
                              </w:tc>
                              <w:tc>
                                <w:tcPr>
                                  <w:tcW w:w="3150" w:type="dxa"/>
                                  <w:vAlign w:val="bottom"/>
                                </w:tcPr>
                                <w:p w14:paraId="6C7D0934" w14:textId="6407B1CB" w:rsidR="001973A2" w:rsidRDefault="001973A2" w:rsidP="00911316">
                                  <w:pPr>
                                    <w:pStyle w:val="Nidungvnbn"/>
                                    <w:ind w:firstLine="0"/>
                                    <w:jc w:val="left"/>
                                    <w:rPr>
                                      <w:b/>
                                    </w:rPr>
                                  </w:pPr>
                                  <w:r>
                                    <w:rPr>
                                      <w:color w:val="000000"/>
                                      <w:sz w:val="22"/>
                                      <w:szCs w:val="22"/>
                                    </w:rPr>
                                    <w:t>MixedShapesRegularTrain</w:t>
                                  </w:r>
                                </w:p>
                              </w:tc>
                              <w:tc>
                                <w:tcPr>
                                  <w:tcW w:w="894" w:type="dxa"/>
                                  <w:vAlign w:val="bottom"/>
                                </w:tcPr>
                                <w:p w14:paraId="13D70335" w14:textId="31C3FD22" w:rsidR="001973A2" w:rsidRDefault="001973A2" w:rsidP="00911316">
                                  <w:pPr>
                                    <w:pStyle w:val="Nidungvnbn"/>
                                    <w:ind w:firstLine="0"/>
                                    <w:jc w:val="right"/>
                                  </w:pPr>
                                  <w:r>
                                    <w:rPr>
                                      <w:color w:val="000000"/>
                                      <w:sz w:val="22"/>
                                      <w:szCs w:val="22"/>
                                    </w:rPr>
                                    <w:t>0.9039</w:t>
                                  </w:r>
                                </w:p>
                              </w:tc>
                              <w:tc>
                                <w:tcPr>
                                  <w:tcW w:w="912" w:type="dxa"/>
                                  <w:vAlign w:val="bottom"/>
                                </w:tcPr>
                                <w:p w14:paraId="3AA2D0B6" w14:textId="1FF971F4" w:rsidR="001973A2" w:rsidRDefault="001973A2" w:rsidP="00911316">
                                  <w:pPr>
                                    <w:pStyle w:val="Nidungvnbn"/>
                                    <w:ind w:firstLine="0"/>
                                    <w:jc w:val="right"/>
                                  </w:pPr>
                                  <w:r>
                                    <w:rPr>
                                      <w:color w:val="000000"/>
                                      <w:sz w:val="22"/>
                                      <w:szCs w:val="22"/>
                                    </w:rPr>
                                    <w:t>0.906</w:t>
                                  </w:r>
                                </w:p>
                              </w:tc>
                              <w:tc>
                                <w:tcPr>
                                  <w:tcW w:w="912" w:type="dxa"/>
                                  <w:vAlign w:val="bottom"/>
                                </w:tcPr>
                                <w:p w14:paraId="132DA266" w14:textId="5F33139C" w:rsidR="001973A2" w:rsidRDefault="001973A2" w:rsidP="00911316">
                                  <w:pPr>
                                    <w:pStyle w:val="Nidungvnbn"/>
                                    <w:ind w:firstLine="0"/>
                                    <w:jc w:val="right"/>
                                  </w:pPr>
                                  <w:r>
                                    <w:rPr>
                                      <w:color w:val="000000"/>
                                      <w:sz w:val="22"/>
                                      <w:szCs w:val="22"/>
                                    </w:rPr>
                                    <w:t>0.9114</w:t>
                                  </w:r>
                                </w:p>
                              </w:tc>
                              <w:tc>
                                <w:tcPr>
                                  <w:tcW w:w="1077" w:type="dxa"/>
                                  <w:vAlign w:val="bottom"/>
                                </w:tcPr>
                                <w:p w14:paraId="58BBD315" w14:textId="7D2560CC" w:rsidR="001973A2" w:rsidRDefault="001973A2" w:rsidP="00911316">
                                  <w:pPr>
                                    <w:pStyle w:val="Nidungvnbn"/>
                                    <w:ind w:firstLine="0"/>
                                    <w:jc w:val="right"/>
                                  </w:pPr>
                                  <w:r>
                                    <w:rPr>
                                      <w:color w:val="000000"/>
                                      <w:sz w:val="22"/>
                                      <w:szCs w:val="22"/>
                                    </w:rPr>
                                    <w:t>2477.2</w:t>
                                  </w:r>
                                </w:p>
                              </w:tc>
                              <w:tc>
                                <w:tcPr>
                                  <w:tcW w:w="994" w:type="dxa"/>
                                  <w:vAlign w:val="bottom"/>
                                </w:tcPr>
                                <w:p w14:paraId="389DB707" w14:textId="6A27950E" w:rsidR="001973A2" w:rsidRDefault="001973A2" w:rsidP="00F32EDB">
                                  <w:pPr>
                                    <w:pStyle w:val="Nidungvnbn"/>
                                    <w:ind w:firstLine="0"/>
                                    <w:jc w:val="right"/>
                                  </w:pPr>
                                  <w:r>
                                    <w:rPr>
                                      <w:color w:val="000000"/>
                                      <w:sz w:val="22"/>
                                      <w:szCs w:val="22"/>
                                    </w:rPr>
                                    <w:t>0.9062</w:t>
                                  </w:r>
                                </w:p>
                              </w:tc>
                              <w:tc>
                                <w:tcPr>
                                  <w:tcW w:w="994" w:type="dxa"/>
                                  <w:vAlign w:val="bottom"/>
                                </w:tcPr>
                                <w:p w14:paraId="15835EB0" w14:textId="0B8E2EAE" w:rsidR="001973A2" w:rsidRDefault="001973A2" w:rsidP="00F32EDB">
                                  <w:pPr>
                                    <w:pStyle w:val="Nidungvnbn"/>
                                    <w:ind w:firstLine="0"/>
                                    <w:jc w:val="right"/>
                                  </w:pPr>
                                  <w:r>
                                    <w:rPr>
                                      <w:color w:val="000000"/>
                                      <w:sz w:val="22"/>
                                      <w:szCs w:val="22"/>
                                    </w:rPr>
                                    <w:t>0.9068</w:t>
                                  </w:r>
                                </w:p>
                              </w:tc>
                              <w:tc>
                                <w:tcPr>
                                  <w:tcW w:w="994" w:type="dxa"/>
                                  <w:vAlign w:val="bottom"/>
                                </w:tcPr>
                                <w:p w14:paraId="6BD442ED" w14:textId="68A16E99" w:rsidR="001973A2" w:rsidRDefault="001973A2" w:rsidP="00F32EDB">
                                  <w:pPr>
                                    <w:pStyle w:val="Nidungvnbn"/>
                                    <w:ind w:firstLine="0"/>
                                    <w:jc w:val="right"/>
                                  </w:pPr>
                                  <w:r>
                                    <w:rPr>
                                      <w:color w:val="000000"/>
                                      <w:sz w:val="22"/>
                                      <w:szCs w:val="22"/>
                                    </w:rPr>
                                    <w:t>0.912</w:t>
                                  </w:r>
                                </w:p>
                              </w:tc>
                              <w:tc>
                                <w:tcPr>
                                  <w:tcW w:w="1143" w:type="dxa"/>
                                  <w:vAlign w:val="bottom"/>
                                </w:tcPr>
                                <w:p w14:paraId="491878C1" w14:textId="141CD5ED" w:rsidR="001973A2" w:rsidRDefault="001973A2" w:rsidP="00F32EDB">
                                  <w:pPr>
                                    <w:pStyle w:val="Nidungvnbn"/>
                                    <w:ind w:firstLine="0"/>
                                    <w:jc w:val="right"/>
                                  </w:pPr>
                                  <w:r>
                                    <w:rPr>
                                      <w:color w:val="000000"/>
                                      <w:sz w:val="22"/>
                                      <w:szCs w:val="22"/>
                                    </w:rPr>
                                    <w:t>2471.8</w:t>
                                  </w:r>
                                </w:p>
                              </w:tc>
                            </w:tr>
                            <w:tr w:rsidR="001973A2" w14:paraId="10D1CFDA" w14:textId="77777777" w:rsidTr="00A2260B">
                              <w:trPr>
                                <w:trHeight w:val="379"/>
                                <w:jc w:val="right"/>
                              </w:trPr>
                              <w:tc>
                                <w:tcPr>
                                  <w:tcW w:w="810" w:type="dxa"/>
                                  <w:vMerge/>
                                </w:tcPr>
                                <w:p w14:paraId="160215FE" w14:textId="77777777" w:rsidR="001973A2" w:rsidRDefault="001973A2" w:rsidP="00911316">
                                  <w:pPr>
                                    <w:pStyle w:val="Nidungvnbn"/>
                                    <w:ind w:firstLine="0"/>
                                    <w:jc w:val="left"/>
                                    <w:rPr>
                                      <w:b/>
                                    </w:rPr>
                                  </w:pPr>
                                </w:p>
                              </w:tc>
                              <w:tc>
                                <w:tcPr>
                                  <w:tcW w:w="3150" w:type="dxa"/>
                                  <w:vAlign w:val="bottom"/>
                                </w:tcPr>
                                <w:p w14:paraId="69127575" w14:textId="69503592" w:rsidR="001973A2" w:rsidRDefault="001973A2" w:rsidP="00911316">
                                  <w:pPr>
                                    <w:pStyle w:val="Nidungvnbn"/>
                                    <w:ind w:firstLine="0"/>
                                    <w:jc w:val="left"/>
                                    <w:rPr>
                                      <w:b/>
                                    </w:rPr>
                                  </w:pPr>
                                  <w:r>
                                    <w:rPr>
                                      <w:color w:val="000000"/>
                                      <w:sz w:val="22"/>
                                      <w:szCs w:val="22"/>
                                    </w:rPr>
                                    <w:t>MixedShapesSmallTrain</w:t>
                                  </w:r>
                                </w:p>
                              </w:tc>
                              <w:tc>
                                <w:tcPr>
                                  <w:tcW w:w="894" w:type="dxa"/>
                                  <w:vAlign w:val="bottom"/>
                                </w:tcPr>
                                <w:p w14:paraId="0430EE96" w14:textId="15EF19F3" w:rsidR="001973A2" w:rsidRDefault="001973A2" w:rsidP="00911316">
                                  <w:pPr>
                                    <w:pStyle w:val="Nidungvnbn"/>
                                    <w:ind w:firstLine="0"/>
                                    <w:jc w:val="right"/>
                                  </w:pPr>
                                  <w:r>
                                    <w:rPr>
                                      <w:color w:val="000000"/>
                                      <w:sz w:val="22"/>
                                      <w:szCs w:val="22"/>
                                    </w:rPr>
                                    <w:t>0.8449</w:t>
                                  </w:r>
                                </w:p>
                              </w:tc>
                              <w:tc>
                                <w:tcPr>
                                  <w:tcW w:w="912" w:type="dxa"/>
                                  <w:vAlign w:val="bottom"/>
                                </w:tcPr>
                                <w:p w14:paraId="643DA53D" w14:textId="2C1740EF" w:rsidR="001973A2" w:rsidRDefault="001973A2" w:rsidP="00911316">
                                  <w:pPr>
                                    <w:pStyle w:val="Nidungvnbn"/>
                                    <w:ind w:firstLine="0"/>
                                    <w:jc w:val="right"/>
                                  </w:pPr>
                                  <w:r>
                                    <w:rPr>
                                      <w:color w:val="000000"/>
                                      <w:sz w:val="22"/>
                                      <w:szCs w:val="22"/>
                                    </w:rPr>
                                    <w:t>0.8429</w:t>
                                  </w:r>
                                </w:p>
                              </w:tc>
                              <w:tc>
                                <w:tcPr>
                                  <w:tcW w:w="912" w:type="dxa"/>
                                  <w:vAlign w:val="bottom"/>
                                </w:tcPr>
                                <w:p w14:paraId="2BF91092" w14:textId="39839C1E" w:rsidR="001973A2" w:rsidRDefault="001973A2" w:rsidP="00911316">
                                  <w:pPr>
                                    <w:pStyle w:val="Nidungvnbn"/>
                                    <w:ind w:firstLine="0"/>
                                    <w:jc w:val="right"/>
                                  </w:pPr>
                                  <w:r>
                                    <w:rPr>
                                      <w:color w:val="000000"/>
                                      <w:sz w:val="22"/>
                                      <w:szCs w:val="22"/>
                                    </w:rPr>
                                    <w:t>0.8533</w:t>
                                  </w:r>
                                </w:p>
                              </w:tc>
                              <w:tc>
                                <w:tcPr>
                                  <w:tcW w:w="1077" w:type="dxa"/>
                                  <w:vAlign w:val="bottom"/>
                                </w:tcPr>
                                <w:p w14:paraId="0CFD6ABD" w14:textId="38B187B9" w:rsidR="001973A2" w:rsidRDefault="001973A2" w:rsidP="00911316">
                                  <w:pPr>
                                    <w:pStyle w:val="Nidungvnbn"/>
                                    <w:ind w:firstLine="0"/>
                                    <w:jc w:val="right"/>
                                  </w:pPr>
                                  <w:r>
                                    <w:rPr>
                                      <w:color w:val="000000"/>
                                      <w:sz w:val="22"/>
                                      <w:szCs w:val="22"/>
                                    </w:rPr>
                                    <w:t>2556.1</w:t>
                                  </w:r>
                                </w:p>
                              </w:tc>
                              <w:tc>
                                <w:tcPr>
                                  <w:tcW w:w="994" w:type="dxa"/>
                                  <w:vAlign w:val="bottom"/>
                                </w:tcPr>
                                <w:p w14:paraId="70F482E3" w14:textId="31479F9E" w:rsidR="001973A2" w:rsidRDefault="001973A2" w:rsidP="00F32EDB">
                                  <w:pPr>
                                    <w:pStyle w:val="Nidungvnbn"/>
                                    <w:ind w:firstLine="0"/>
                                    <w:jc w:val="right"/>
                                  </w:pPr>
                                  <w:r>
                                    <w:rPr>
                                      <w:color w:val="000000"/>
                                      <w:sz w:val="22"/>
                                      <w:szCs w:val="22"/>
                                    </w:rPr>
                                    <w:t>0.8365</w:t>
                                  </w:r>
                                </w:p>
                              </w:tc>
                              <w:tc>
                                <w:tcPr>
                                  <w:tcW w:w="994" w:type="dxa"/>
                                  <w:vAlign w:val="bottom"/>
                                </w:tcPr>
                                <w:p w14:paraId="6F4E4170" w14:textId="23C344EB" w:rsidR="001973A2" w:rsidRDefault="001973A2" w:rsidP="00F32EDB">
                                  <w:pPr>
                                    <w:pStyle w:val="Nidungvnbn"/>
                                    <w:ind w:firstLine="0"/>
                                    <w:jc w:val="right"/>
                                  </w:pPr>
                                  <w:r>
                                    <w:rPr>
                                      <w:color w:val="000000"/>
                                      <w:sz w:val="22"/>
                                      <w:szCs w:val="22"/>
                                    </w:rPr>
                                    <w:t>0.8297</w:t>
                                  </w:r>
                                </w:p>
                              </w:tc>
                              <w:tc>
                                <w:tcPr>
                                  <w:tcW w:w="994" w:type="dxa"/>
                                  <w:vAlign w:val="bottom"/>
                                </w:tcPr>
                                <w:p w14:paraId="28315302" w14:textId="1537C104" w:rsidR="001973A2" w:rsidRDefault="001973A2" w:rsidP="00F32EDB">
                                  <w:pPr>
                                    <w:pStyle w:val="Nidungvnbn"/>
                                    <w:ind w:firstLine="0"/>
                                    <w:jc w:val="right"/>
                                  </w:pPr>
                                  <w:r>
                                    <w:rPr>
                                      <w:color w:val="000000"/>
                                      <w:sz w:val="22"/>
                                      <w:szCs w:val="22"/>
                                    </w:rPr>
                                    <w:t>0.8425</w:t>
                                  </w:r>
                                </w:p>
                              </w:tc>
                              <w:tc>
                                <w:tcPr>
                                  <w:tcW w:w="1143" w:type="dxa"/>
                                  <w:vAlign w:val="bottom"/>
                                </w:tcPr>
                                <w:p w14:paraId="074A4E2B" w14:textId="16F48189" w:rsidR="001973A2" w:rsidRDefault="001973A2" w:rsidP="00F32EDB">
                                  <w:pPr>
                                    <w:pStyle w:val="Nidungvnbn"/>
                                    <w:ind w:firstLine="0"/>
                                    <w:jc w:val="right"/>
                                  </w:pPr>
                                  <w:r>
                                    <w:rPr>
                                      <w:color w:val="000000"/>
                                      <w:sz w:val="22"/>
                                      <w:szCs w:val="22"/>
                                    </w:rPr>
                                    <w:t>3070.4</w:t>
                                  </w:r>
                                </w:p>
                              </w:tc>
                            </w:tr>
                            <w:tr w:rsidR="001973A2" w14:paraId="0EF40ACE" w14:textId="77777777" w:rsidTr="00A2260B">
                              <w:trPr>
                                <w:trHeight w:val="379"/>
                                <w:jc w:val="right"/>
                              </w:trPr>
                              <w:tc>
                                <w:tcPr>
                                  <w:tcW w:w="810" w:type="dxa"/>
                                  <w:vMerge/>
                                </w:tcPr>
                                <w:p w14:paraId="5C1F890E" w14:textId="77777777" w:rsidR="001973A2" w:rsidRDefault="001973A2" w:rsidP="00911316">
                                  <w:pPr>
                                    <w:pStyle w:val="Nidungvnbn"/>
                                    <w:ind w:firstLine="0"/>
                                    <w:jc w:val="left"/>
                                    <w:rPr>
                                      <w:b/>
                                    </w:rPr>
                                  </w:pPr>
                                </w:p>
                              </w:tc>
                              <w:tc>
                                <w:tcPr>
                                  <w:tcW w:w="3150" w:type="dxa"/>
                                  <w:vAlign w:val="bottom"/>
                                </w:tcPr>
                                <w:p w14:paraId="40D9B407" w14:textId="4A5BB329" w:rsidR="001973A2" w:rsidRDefault="001973A2" w:rsidP="00911316">
                                  <w:pPr>
                                    <w:pStyle w:val="Nidungvnbn"/>
                                    <w:ind w:firstLine="0"/>
                                    <w:jc w:val="left"/>
                                    <w:rPr>
                                      <w:b/>
                                    </w:rPr>
                                  </w:pPr>
                                  <w:r>
                                    <w:rPr>
                                      <w:color w:val="000000"/>
                                      <w:sz w:val="22"/>
                                      <w:szCs w:val="22"/>
                                    </w:rPr>
                                    <w:t>MoteStrain</w:t>
                                  </w:r>
                                </w:p>
                              </w:tc>
                              <w:tc>
                                <w:tcPr>
                                  <w:tcW w:w="894" w:type="dxa"/>
                                  <w:vAlign w:val="bottom"/>
                                </w:tcPr>
                                <w:p w14:paraId="7ADC577E" w14:textId="681D0A1C" w:rsidR="001973A2" w:rsidRDefault="001973A2" w:rsidP="00911316">
                                  <w:pPr>
                                    <w:pStyle w:val="Nidungvnbn"/>
                                    <w:ind w:firstLine="0"/>
                                    <w:jc w:val="right"/>
                                  </w:pPr>
                                  <w:r>
                                    <w:rPr>
                                      <w:color w:val="000000"/>
                                      <w:sz w:val="22"/>
                                      <w:szCs w:val="22"/>
                                    </w:rPr>
                                    <w:t>0.856</w:t>
                                  </w:r>
                                </w:p>
                              </w:tc>
                              <w:tc>
                                <w:tcPr>
                                  <w:tcW w:w="912" w:type="dxa"/>
                                  <w:vAlign w:val="bottom"/>
                                </w:tcPr>
                                <w:p w14:paraId="72156CA3" w14:textId="1F5A8210" w:rsidR="001973A2" w:rsidRDefault="001973A2" w:rsidP="00911316">
                                  <w:pPr>
                                    <w:pStyle w:val="Nidungvnbn"/>
                                    <w:ind w:firstLine="0"/>
                                    <w:jc w:val="right"/>
                                  </w:pPr>
                                  <w:r>
                                    <w:rPr>
                                      <w:color w:val="000000"/>
                                      <w:sz w:val="22"/>
                                      <w:szCs w:val="22"/>
                                    </w:rPr>
                                    <w:t>0.857</w:t>
                                  </w:r>
                                </w:p>
                              </w:tc>
                              <w:tc>
                                <w:tcPr>
                                  <w:tcW w:w="912" w:type="dxa"/>
                                  <w:vAlign w:val="bottom"/>
                                </w:tcPr>
                                <w:p w14:paraId="3AF5B0C3" w14:textId="1E08D064" w:rsidR="001973A2" w:rsidRDefault="001973A2" w:rsidP="00911316">
                                  <w:pPr>
                                    <w:pStyle w:val="Nidungvnbn"/>
                                    <w:ind w:firstLine="0"/>
                                    <w:jc w:val="right"/>
                                  </w:pPr>
                                  <w:r>
                                    <w:rPr>
                                      <w:color w:val="000000"/>
                                      <w:sz w:val="22"/>
                                      <w:szCs w:val="22"/>
                                    </w:rPr>
                                    <w:t>0.8567</w:t>
                                  </w:r>
                                </w:p>
                              </w:tc>
                              <w:tc>
                                <w:tcPr>
                                  <w:tcW w:w="1077" w:type="dxa"/>
                                  <w:vAlign w:val="bottom"/>
                                </w:tcPr>
                                <w:p w14:paraId="7E8AF2F1" w14:textId="57450CC8" w:rsidR="001973A2" w:rsidRDefault="001973A2" w:rsidP="00911316">
                                  <w:pPr>
                                    <w:pStyle w:val="Nidungvnbn"/>
                                    <w:ind w:firstLine="0"/>
                                    <w:jc w:val="right"/>
                                  </w:pPr>
                                  <w:r>
                                    <w:rPr>
                                      <w:color w:val="000000"/>
                                      <w:sz w:val="22"/>
                                      <w:szCs w:val="22"/>
                                    </w:rPr>
                                    <w:t>5256.5</w:t>
                                  </w:r>
                                </w:p>
                              </w:tc>
                              <w:tc>
                                <w:tcPr>
                                  <w:tcW w:w="994" w:type="dxa"/>
                                  <w:vAlign w:val="bottom"/>
                                </w:tcPr>
                                <w:p w14:paraId="3396FA0B" w14:textId="3D1A1865" w:rsidR="001973A2" w:rsidRDefault="001973A2" w:rsidP="00F32EDB">
                                  <w:pPr>
                                    <w:pStyle w:val="Nidungvnbn"/>
                                    <w:ind w:firstLine="0"/>
                                    <w:jc w:val="right"/>
                                  </w:pPr>
                                  <w:r>
                                    <w:rPr>
                                      <w:color w:val="000000"/>
                                      <w:sz w:val="22"/>
                                      <w:szCs w:val="22"/>
                                    </w:rPr>
                                    <w:t>0.8688</w:t>
                                  </w:r>
                                </w:p>
                              </w:tc>
                              <w:tc>
                                <w:tcPr>
                                  <w:tcW w:w="994" w:type="dxa"/>
                                  <w:vAlign w:val="bottom"/>
                                </w:tcPr>
                                <w:p w14:paraId="42034074" w14:textId="2D26BA4D" w:rsidR="001973A2" w:rsidRDefault="001973A2" w:rsidP="00F32EDB">
                                  <w:pPr>
                                    <w:pStyle w:val="Nidungvnbn"/>
                                    <w:ind w:firstLine="0"/>
                                    <w:jc w:val="right"/>
                                  </w:pPr>
                                  <w:r>
                                    <w:rPr>
                                      <w:color w:val="000000"/>
                                      <w:sz w:val="22"/>
                                      <w:szCs w:val="22"/>
                                    </w:rPr>
                                    <w:t>0.8698</w:t>
                                  </w:r>
                                </w:p>
                              </w:tc>
                              <w:tc>
                                <w:tcPr>
                                  <w:tcW w:w="994" w:type="dxa"/>
                                  <w:vAlign w:val="bottom"/>
                                </w:tcPr>
                                <w:p w14:paraId="11CC6E6C" w14:textId="41C5ED1F" w:rsidR="001973A2" w:rsidRDefault="001973A2" w:rsidP="00F32EDB">
                                  <w:pPr>
                                    <w:pStyle w:val="Nidungvnbn"/>
                                    <w:ind w:firstLine="0"/>
                                    <w:jc w:val="right"/>
                                  </w:pPr>
                                  <w:r>
                                    <w:rPr>
                                      <w:color w:val="000000"/>
                                      <w:sz w:val="22"/>
                                      <w:szCs w:val="22"/>
                                    </w:rPr>
                                    <w:t>0.8697</w:t>
                                  </w:r>
                                </w:p>
                              </w:tc>
                              <w:tc>
                                <w:tcPr>
                                  <w:tcW w:w="1143" w:type="dxa"/>
                                  <w:vAlign w:val="bottom"/>
                                </w:tcPr>
                                <w:p w14:paraId="6AB4D543" w14:textId="61268D3C" w:rsidR="001973A2" w:rsidRDefault="001973A2" w:rsidP="00F32EDB">
                                  <w:pPr>
                                    <w:pStyle w:val="Nidungvnbn"/>
                                    <w:ind w:firstLine="0"/>
                                    <w:jc w:val="right"/>
                                  </w:pPr>
                                  <w:r>
                                    <w:rPr>
                                      <w:color w:val="000000"/>
                                      <w:sz w:val="22"/>
                                      <w:szCs w:val="22"/>
                                    </w:rPr>
                                    <w:t>4860.1</w:t>
                                  </w:r>
                                </w:p>
                              </w:tc>
                            </w:tr>
                            <w:tr w:rsidR="001973A2" w14:paraId="54F19D04" w14:textId="77777777" w:rsidTr="00A2260B">
                              <w:trPr>
                                <w:trHeight w:val="379"/>
                                <w:jc w:val="right"/>
                              </w:trPr>
                              <w:tc>
                                <w:tcPr>
                                  <w:tcW w:w="810" w:type="dxa"/>
                                  <w:vMerge/>
                                </w:tcPr>
                                <w:p w14:paraId="434F3DD4" w14:textId="77777777" w:rsidR="001973A2" w:rsidRDefault="001973A2" w:rsidP="00911316">
                                  <w:pPr>
                                    <w:pStyle w:val="Nidungvnbn"/>
                                    <w:ind w:firstLine="0"/>
                                    <w:jc w:val="left"/>
                                    <w:rPr>
                                      <w:b/>
                                    </w:rPr>
                                  </w:pPr>
                                </w:p>
                              </w:tc>
                              <w:tc>
                                <w:tcPr>
                                  <w:tcW w:w="3150" w:type="dxa"/>
                                  <w:vAlign w:val="bottom"/>
                                </w:tcPr>
                                <w:p w14:paraId="5203C24F" w14:textId="4A3CB52B" w:rsidR="001973A2" w:rsidRDefault="001973A2" w:rsidP="00911316">
                                  <w:pPr>
                                    <w:pStyle w:val="Nidungvnbn"/>
                                    <w:ind w:firstLine="0"/>
                                    <w:jc w:val="left"/>
                                    <w:rPr>
                                      <w:b/>
                                    </w:rPr>
                                  </w:pPr>
                                  <w:r>
                                    <w:rPr>
                                      <w:color w:val="000000"/>
                                      <w:sz w:val="22"/>
                                      <w:szCs w:val="22"/>
                                    </w:rPr>
                                    <w:t>NonInvasiveFetalECGThorax1</w:t>
                                  </w:r>
                                </w:p>
                              </w:tc>
                              <w:tc>
                                <w:tcPr>
                                  <w:tcW w:w="894" w:type="dxa"/>
                                  <w:vAlign w:val="bottom"/>
                                </w:tcPr>
                                <w:p w14:paraId="754237CC" w14:textId="73BEE5D9" w:rsidR="001973A2" w:rsidRDefault="001973A2" w:rsidP="00911316">
                                  <w:pPr>
                                    <w:pStyle w:val="Nidungvnbn"/>
                                    <w:ind w:firstLine="0"/>
                                    <w:jc w:val="right"/>
                                  </w:pPr>
                                  <w:r>
                                    <w:rPr>
                                      <w:color w:val="000000"/>
                                      <w:sz w:val="22"/>
                                      <w:szCs w:val="22"/>
                                    </w:rPr>
                                    <w:t>0.9127</w:t>
                                  </w:r>
                                </w:p>
                              </w:tc>
                              <w:tc>
                                <w:tcPr>
                                  <w:tcW w:w="912" w:type="dxa"/>
                                  <w:vAlign w:val="bottom"/>
                                </w:tcPr>
                                <w:p w14:paraId="08638AEB" w14:textId="65B01B61" w:rsidR="001973A2" w:rsidRDefault="001973A2" w:rsidP="00911316">
                                  <w:pPr>
                                    <w:pStyle w:val="Nidungvnbn"/>
                                    <w:ind w:firstLine="0"/>
                                    <w:jc w:val="right"/>
                                  </w:pPr>
                                  <w:r>
                                    <w:rPr>
                                      <w:color w:val="000000"/>
                                      <w:sz w:val="22"/>
                                      <w:szCs w:val="22"/>
                                    </w:rPr>
                                    <w:t>0.9125</w:t>
                                  </w:r>
                                </w:p>
                              </w:tc>
                              <w:tc>
                                <w:tcPr>
                                  <w:tcW w:w="912" w:type="dxa"/>
                                  <w:vAlign w:val="bottom"/>
                                </w:tcPr>
                                <w:p w14:paraId="6DD50BF2" w14:textId="075B9EC0" w:rsidR="001973A2" w:rsidRDefault="001973A2" w:rsidP="00911316">
                                  <w:pPr>
                                    <w:pStyle w:val="Nidungvnbn"/>
                                    <w:ind w:firstLine="0"/>
                                    <w:jc w:val="right"/>
                                  </w:pPr>
                                  <w:r>
                                    <w:rPr>
                                      <w:color w:val="000000"/>
                                      <w:sz w:val="22"/>
                                      <w:szCs w:val="22"/>
                                    </w:rPr>
                                    <w:t>0.9126</w:t>
                                  </w:r>
                                </w:p>
                              </w:tc>
                              <w:tc>
                                <w:tcPr>
                                  <w:tcW w:w="1077" w:type="dxa"/>
                                  <w:vAlign w:val="bottom"/>
                                </w:tcPr>
                                <w:p w14:paraId="2138340F" w14:textId="6B392231" w:rsidR="001973A2" w:rsidRDefault="001973A2" w:rsidP="00911316">
                                  <w:pPr>
                                    <w:pStyle w:val="Nidungvnbn"/>
                                    <w:ind w:firstLine="0"/>
                                    <w:jc w:val="right"/>
                                  </w:pPr>
                                  <w:r>
                                    <w:rPr>
                                      <w:color w:val="000000"/>
                                      <w:sz w:val="22"/>
                                      <w:szCs w:val="22"/>
                                    </w:rPr>
                                    <w:t>5022.9</w:t>
                                  </w:r>
                                </w:p>
                              </w:tc>
                              <w:tc>
                                <w:tcPr>
                                  <w:tcW w:w="994" w:type="dxa"/>
                                  <w:vAlign w:val="bottom"/>
                                </w:tcPr>
                                <w:p w14:paraId="0431E1B8" w14:textId="1F0521DF" w:rsidR="001973A2" w:rsidRDefault="001973A2" w:rsidP="00F32EDB">
                                  <w:pPr>
                                    <w:pStyle w:val="Nidungvnbn"/>
                                    <w:ind w:firstLine="0"/>
                                    <w:jc w:val="right"/>
                                  </w:pPr>
                                  <w:r>
                                    <w:rPr>
                                      <w:color w:val="000000"/>
                                      <w:sz w:val="22"/>
                                      <w:szCs w:val="22"/>
                                    </w:rPr>
                                    <w:t>0.8927</w:t>
                                  </w:r>
                                </w:p>
                              </w:tc>
                              <w:tc>
                                <w:tcPr>
                                  <w:tcW w:w="994" w:type="dxa"/>
                                  <w:vAlign w:val="bottom"/>
                                </w:tcPr>
                                <w:p w14:paraId="08AD0126" w14:textId="22F13125" w:rsidR="001973A2" w:rsidRDefault="001973A2" w:rsidP="00F32EDB">
                                  <w:pPr>
                                    <w:pStyle w:val="Nidungvnbn"/>
                                    <w:ind w:firstLine="0"/>
                                    <w:jc w:val="right"/>
                                  </w:pPr>
                                  <w:r>
                                    <w:rPr>
                                      <w:color w:val="000000"/>
                                      <w:sz w:val="22"/>
                                      <w:szCs w:val="22"/>
                                    </w:rPr>
                                    <w:t>0.888</w:t>
                                  </w:r>
                                </w:p>
                              </w:tc>
                              <w:tc>
                                <w:tcPr>
                                  <w:tcW w:w="994" w:type="dxa"/>
                                  <w:vAlign w:val="bottom"/>
                                </w:tcPr>
                                <w:p w14:paraId="7011D635" w14:textId="19F716B6" w:rsidR="001973A2" w:rsidRDefault="001973A2" w:rsidP="00F32EDB">
                                  <w:pPr>
                                    <w:pStyle w:val="Nidungvnbn"/>
                                    <w:ind w:firstLine="0"/>
                                    <w:jc w:val="right"/>
                                  </w:pPr>
                                  <w:r>
                                    <w:rPr>
                                      <w:color w:val="000000"/>
                                      <w:sz w:val="22"/>
                                      <w:szCs w:val="22"/>
                                    </w:rPr>
                                    <w:t>0.8872</w:t>
                                  </w:r>
                                </w:p>
                              </w:tc>
                              <w:tc>
                                <w:tcPr>
                                  <w:tcW w:w="1143" w:type="dxa"/>
                                  <w:vAlign w:val="bottom"/>
                                </w:tcPr>
                                <w:p w14:paraId="7753B36D" w14:textId="372EF56C" w:rsidR="001973A2" w:rsidRDefault="001973A2" w:rsidP="00F32EDB">
                                  <w:pPr>
                                    <w:pStyle w:val="Nidungvnbn"/>
                                    <w:ind w:firstLine="0"/>
                                    <w:jc w:val="right"/>
                                  </w:pPr>
                                  <w:r>
                                    <w:rPr>
                                      <w:color w:val="000000"/>
                                      <w:sz w:val="22"/>
                                      <w:szCs w:val="22"/>
                                    </w:rPr>
                                    <w:t>3513.6</w:t>
                                  </w:r>
                                </w:p>
                              </w:tc>
                            </w:tr>
                            <w:tr w:rsidR="001973A2" w14:paraId="7E9EE698" w14:textId="77777777" w:rsidTr="00A2260B">
                              <w:trPr>
                                <w:trHeight w:val="379"/>
                                <w:jc w:val="right"/>
                              </w:trPr>
                              <w:tc>
                                <w:tcPr>
                                  <w:tcW w:w="810" w:type="dxa"/>
                                  <w:vMerge/>
                                </w:tcPr>
                                <w:p w14:paraId="54218B80" w14:textId="77777777" w:rsidR="001973A2" w:rsidRDefault="001973A2" w:rsidP="00911316">
                                  <w:pPr>
                                    <w:pStyle w:val="Nidungvnbn"/>
                                    <w:ind w:firstLine="0"/>
                                    <w:jc w:val="left"/>
                                    <w:rPr>
                                      <w:b/>
                                    </w:rPr>
                                  </w:pPr>
                                </w:p>
                              </w:tc>
                              <w:tc>
                                <w:tcPr>
                                  <w:tcW w:w="3150" w:type="dxa"/>
                                  <w:vAlign w:val="bottom"/>
                                </w:tcPr>
                                <w:p w14:paraId="25F1A0AB" w14:textId="3048FB33" w:rsidR="001973A2" w:rsidRDefault="001973A2" w:rsidP="00911316">
                                  <w:pPr>
                                    <w:pStyle w:val="Nidungvnbn"/>
                                    <w:ind w:firstLine="0"/>
                                    <w:jc w:val="left"/>
                                    <w:rPr>
                                      <w:b/>
                                    </w:rPr>
                                  </w:pPr>
                                  <w:r>
                                    <w:rPr>
                                      <w:color w:val="000000"/>
                                      <w:sz w:val="22"/>
                                      <w:szCs w:val="22"/>
                                    </w:rPr>
                                    <w:t>NonInvasiveFetalECGThorax2</w:t>
                                  </w:r>
                                </w:p>
                              </w:tc>
                              <w:tc>
                                <w:tcPr>
                                  <w:tcW w:w="894" w:type="dxa"/>
                                  <w:vAlign w:val="bottom"/>
                                </w:tcPr>
                                <w:p w14:paraId="41AD7A91" w14:textId="0BEB202D" w:rsidR="001973A2" w:rsidRDefault="001973A2" w:rsidP="00911316">
                                  <w:pPr>
                                    <w:pStyle w:val="Nidungvnbn"/>
                                    <w:ind w:firstLine="0"/>
                                    <w:jc w:val="right"/>
                                  </w:pPr>
                                  <w:r>
                                    <w:rPr>
                                      <w:color w:val="000000"/>
                                      <w:sz w:val="22"/>
                                      <w:szCs w:val="22"/>
                                    </w:rPr>
                                    <w:t>0.9191</w:t>
                                  </w:r>
                                </w:p>
                              </w:tc>
                              <w:tc>
                                <w:tcPr>
                                  <w:tcW w:w="912" w:type="dxa"/>
                                  <w:vAlign w:val="bottom"/>
                                </w:tcPr>
                                <w:p w14:paraId="3743DA3A" w14:textId="28D97F53" w:rsidR="001973A2" w:rsidRDefault="001973A2" w:rsidP="00911316">
                                  <w:pPr>
                                    <w:pStyle w:val="Nidungvnbn"/>
                                    <w:ind w:firstLine="0"/>
                                    <w:jc w:val="right"/>
                                  </w:pPr>
                                  <w:r>
                                    <w:rPr>
                                      <w:color w:val="000000"/>
                                      <w:sz w:val="22"/>
                                      <w:szCs w:val="22"/>
                                    </w:rPr>
                                    <w:t>0.9196</w:t>
                                  </w:r>
                                </w:p>
                              </w:tc>
                              <w:tc>
                                <w:tcPr>
                                  <w:tcW w:w="912" w:type="dxa"/>
                                  <w:vAlign w:val="bottom"/>
                                </w:tcPr>
                                <w:p w14:paraId="4117BCD6" w14:textId="15621BC4" w:rsidR="001973A2" w:rsidRDefault="001973A2" w:rsidP="00911316">
                                  <w:pPr>
                                    <w:pStyle w:val="Nidungvnbn"/>
                                    <w:ind w:firstLine="0"/>
                                    <w:jc w:val="right"/>
                                  </w:pPr>
                                  <w:r>
                                    <w:rPr>
                                      <w:color w:val="000000"/>
                                      <w:sz w:val="22"/>
                                      <w:szCs w:val="22"/>
                                    </w:rPr>
                                    <w:t>0.9169</w:t>
                                  </w:r>
                                </w:p>
                              </w:tc>
                              <w:tc>
                                <w:tcPr>
                                  <w:tcW w:w="1077" w:type="dxa"/>
                                  <w:vAlign w:val="bottom"/>
                                </w:tcPr>
                                <w:p w14:paraId="46B42872" w14:textId="17000BA4" w:rsidR="001973A2" w:rsidRDefault="001973A2" w:rsidP="00911316">
                                  <w:pPr>
                                    <w:pStyle w:val="Nidungvnbn"/>
                                    <w:ind w:firstLine="0"/>
                                    <w:jc w:val="right"/>
                                  </w:pPr>
                                  <w:r>
                                    <w:rPr>
                                      <w:color w:val="000000"/>
                                      <w:sz w:val="22"/>
                                      <w:szCs w:val="22"/>
                                    </w:rPr>
                                    <w:t>5354.9</w:t>
                                  </w:r>
                                </w:p>
                              </w:tc>
                              <w:tc>
                                <w:tcPr>
                                  <w:tcW w:w="994" w:type="dxa"/>
                                  <w:vAlign w:val="bottom"/>
                                </w:tcPr>
                                <w:p w14:paraId="08807AEE" w14:textId="1F89F7A5" w:rsidR="001973A2" w:rsidRDefault="001973A2" w:rsidP="00F32EDB">
                                  <w:pPr>
                                    <w:pStyle w:val="Nidungvnbn"/>
                                    <w:ind w:firstLine="0"/>
                                    <w:jc w:val="right"/>
                                  </w:pPr>
                                  <w:r>
                                    <w:rPr>
                                      <w:color w:val="000000"/>
                                      <w:sz w:val="22"/>
                                      <w:szCs w:val="22"/>
                                    </w:rPr>
                                    <w:t>0.9108</w:t>
                                  </w:r>
                                </w:p>
                              </w:tc>
                              <w:tc>
                                <w:tcPr>
                                  <w:tcW w:w="994" w:type="dxa"/>
                                  <w:vAlign w:val="bottom"/>
                                </w:tcPr>
                                <w:p w14:paraId="43F8A3F3" w14:textId="0AEE2C64" w:rsidR="001973A2" w:rsidRDefault="001973A2" w:rsidP="00F32EDB">
                                  <w:pPr>
                                    <w:pStyle w:val="Nidungvnbn"/>
                                    <w:ind w:firstLine="0"/>
                                    <w:jc w:val="right"/>
                                  </w:pPr>
                                  <w:r>
                                    <w:rPr>
                                      <w:color w:val="000000"/>
                                      <w:sz w:val="22"/>
                                      <w:szCs w:val="22"/>
                                    </w:rPr>
                                    <w:t>0.9094</w:t>
                                  </w:r>
                                </w:p>
                              </w:tc>
                              <w:tc>
                                <w:tcPr>
                                  <w:tcW w:w="994" w:type="dxa"/>
                                  <w:vAlign w:val="bottom"/>
                                </w:tcPr>
                                <w:p w14:paraId="34B6708D" w14:textId="6E29BBB0" w:rsidR="001973A2" w:rsidRDefault="001973A2" w:rsidP="00F32EDB">
                                  <w:pPr>
                                    <w:pStyle w:val="Nidungvnbn"/>
                                    <w:ind w:firstLine="0"/>
                                    <w:jc w:val="right"/>
                                  </w:pPr>
                                  <w:r>
                                    <w:rPr>
                                      <w:color w:val="000000"/>
                                      <w:sz w:val="22"/>
                                      <w:szCs w:val="22"/>
                                    </w:rPr>
                                    <w:t>0.9082</w:t>
                                  </w:r>
                                </w:p>
                              </w:tc>
                              <w:tc>
                                <w:tcPr>
                                  <w:tcW w:w="1143" w:type="dxa"/>
                                  <w:vAlign w:val="bottom"/>
                                </w:tcPr>
                                <w:p w14:paraId="5608B1CE" w14:textId="52123417" w:rsidR="001973A2" w:rsidRDefault="001973A2" w:rsidP="00F32EDB">
                                  <w:pPr>
                                    <w:pStyle w:val="Nidungvnbn"/>
                                    <w:ind w:firstLine="0"/>
                                    <w:jc w:val="right"/>
                                  </w:pPr>
                                  <w:r>
                                    <w:rPr>
                                      <w:color w:val="000000"/>
                                      <w:sz w:val="22"/>
                                      <w:szCs w:val="22"/>
                                    </w:rPr>
                                    <w:t>3524.8</w:t>
                                  </w:r>
                                </w:p>
                              </w:tc>
                            </w:tr>
                          </w:tbl>
                          <w:p w14:paraId="3101452A"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0" type="#_x0000_t202" style="position:absolute;margin-left:-113.45pt;margin-top:19.9pt;width:638.25pt;height:492.85pt;rotation:9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" fillcolor="white [3212]" strokecolor="white [3212]" strokeweight="2pt">
                <v:textbox>
                  <w:txbxContent>
                    <w:tbl>
                      <w:tblPr>
                        <w:tblW w:w="118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
                        <w:gridCol w:w="3150"/>
                        <w:gridCol w:w="894"/>
                        <w:gridCol w:w="912"/>
                        <w:gridCol w:w="912"/>
                        <w:gridCol w:w="1077"/>
                        <w:gridCol w:w="994"/>
                        <w:gridCol w:w="994"/>
                        <w:gridCol w:w="994"/>
                        <w:gridCol w:w="1143"/>
                      </w:tblGrid>
                      <w:tr w:rsidR="001973A2" w14:paraId="55FF4479" w14:textId="77777777" w:rsidTr="00A2260B">
                        <w:trPr>
                          <w:trHeight w:val="379"/>
                          <w:jc w:val="right"/>
                        </w:trPr>
                        <w:tc>
                          <w:tcPr>
                            <w:tcW w:w="810" w:type="dxa"/>
                            <w:vMerge w:val="restart"/>
                            <w:vAlign w:val="center"/>
                          </w:tcPr>
                          <w:p w14:paraId="4D031948" w14:textId="77777777" w:rsidR="001973A2" w:rsidRDefault="001973A2" w:rsidP="00085D86">
                            <w:pPr>
                              <w:pStyle w:val="Nidungvnbn"/>
                              <w:ind w:firstLine="0"/>
                              <w:jc w:val="center"/>
                              <w:rPr>
                                <w:b/>
                              </w:rPr>
                            </w:pPr>
                            <w:r>
                              <w:rPr>
                                <w:b/>
                              </w:rPr>
                              <w:t>Tên phân</w:t>
                            </w:r>
                          </w:p>
                          <w:p w14:paraId="62F52AAD" w14:textId="0AEDC284" w:rsidR="001973A2" w:rsidRDefault="001973A2" w:rsidP="00085D86">
                            <w:pPr>
                              <w:pStyle w:val="Nidungvnbn"/>
                              <w:ind w:firstLine="0"/>
                              <w:jc w:val="center"/>
                              <w:rPr>
                                <w:b/>
                              </w:rPr>
                            </w:pPr>
                            <w:r>
                              <w:rPr>
                                <w:b/>
                              </w:rPr>
                              <w:t>loại</w:t>
                            </w:r>
                          </w:p>
                        </w:tc>
                        <w:tc>
                          <w:tcPr>
                            <w:tcW w:w="3150" w:type="dxa"/>
                            <w:vMerge w:val="restart"/>
                            <w:vAlign w:val="center"/>
                          </w:tcPr>
                          <w:p w14:paraId="72732D19" w14:textId="5E4BEFE2" w:rsidR="001973A2" w:rsidRDefault="001973A2" w:rsidP="00085D86">
                            <w:pPr>
                              <w:pStyle w:val="Nidungvnbn"/>
                              <w:ind w:firstLine="0"/>
                              <w:jc w:val="center"/>
                              <w:rPr>
                                <w:b/>
                              </w:rPr>
                            </w:pPr>
                            <w:r>
                              <w:rPr>
                                <w:b/>
                              </w:rPr>
                              <w:t>Tên tập dữ liệu</w:t>
                            </w:r>
                          </w:p>
                        </w:tc>
                        <w:tc>
                          <w:tcPr>
                            <w:tcW w:w="3795" w:type="dxa"/>
                            <w:gridSpan w:val="4"/>
                          </w:tcPr>
                          <w:p w14:paraId="47961AC2" w14:textId="77777777" w:rsidR="001973A2" w:rsidRDefault="001973A2" w:rsidP="00085D86">
                            <w:pPr>
                              <w:pStyle w:val="Nidungvnbn"/>
                              <w:ind w:firstLine="0"/>
                              <w:jc w:val="center"/>
                              <w:rPr>
                                <w:b/>
                              </w:rPr>
                            </w:pPr>
                            <w:r>
                              <w:rPr>
                                <w:b/>
                              </w:rPr>
                              <w:t>Nhóm tác giả</w:t>
                            </w:r>
                          </w:p>
                          <w:p w14:paraId="648D55EC" w14:textId="77777777" w:rsidR="001973A2" w:rsidRDefault="001973A2" w:rsidP="00085D86">
                            <w:pPr>
                              <w:pStyle w:val="Nidungvnbn"/>
                              <w:ind w:firstLine="0"/>
                              <w:jc w:val="center"/>
                              <w:rPr>
                                <w:b/>
                              </w:rPr>
                            </w:pPr>
                            <w:r>
                              <w:rPr>
                                <w:b/>
                              </w:rPr>
                              <w:t>tiền thực nghiệm</w:t>
                            </w:r>
                          </w:p>
                        </w:tc>
                        <w:tc>
                          <w:tcPr>
                            <w:tcW w:w="4125" w:type="dxa"/>
                            <w:gridSpan w:val="4"/>
                          </w:tcPr>
                          <w:p w14:paraId="12BE4D16" w14:textId="77777777" w:rsidR="001973A2" w:rsidRDefault="001973A2" w:rsidP="00085D86">
                            <w:pPr>
                              <w:pStyle w:val="Nidungvnbn"/>
                              <w:ind w:firstLine="0"/>
                              <w:jc w:val="center"/>
                              <w:rPr>
                                <w:b/>
                              </w:rPr>
                            </w:pPr>
                            <w:r>
                              <w:rPr>
                                <w:b/>
                              </w:rPr>
                              <w:t>Thực nghiệm</w:t>
                            </w:r>
                          </w:p>
                          <w:p w14:paraId="5203B43F" w14:textId="553A497A" w:rsidR="001973A2" w:rsidRDefault="001973A2" w:rsidP="00085D86">
                            <w:pPr>
                              <w:pStyle w:val="Nidungvnbn"/>
                              <w:ind w:firstLine="0"/>
                              <w:jc w:val="center"/>
                              <w:rPr>
                                <w:b/>
                              </w:rPr>
                            </w:pPr>
                            <w:r>
                              <w:rPr>
                                <w:b/>
                              </w:rPr>
                              <w:t>của bản thân</w:t>
                            </w:r>
                          </w:p>
                        </w:tc>
                      </w:tr>
                      <w:tr w:rsidR="001973A2" w14:paraId="3460A5E0" w14:textId="77777777" w:rsidTr="00A2260B">
                        <w:trPr>
                          <w:trHeight w:val="379"/>
                          <w:jc w:val="right"/>
                        </w:trPr>
                        <w:tc>
                          <w:tcPr>
                            <w:tcW w:w="810" w:type="dxa"/>
                            <w:vMerge/>
                          </w:tcPr>
                          <w:p w14:paraId="3CF2AC80" w14:textId="77777777" w:rsidR="001973A2" w:rsidRDefault="001973A2" w:rsidP="00C17EA6">
                            <w:pPr>
                              <w:pStyle w:val="Nidungvnbn"/>
                              <w:jc w:val="center"/>
                              <w:rPr>
                                <w:b/>
                              </w:rPr>
                            </w:pPr>
                          </w:p>
                        </w:tc>
                        <w:tc>
                          <w:tcPr>
                            <w:tcW w:w="3150" w:type="dxa"/>
                            <w:vMerge/>
                          </w:tcPr>
                          <w:p w14:paraId="44D07C79" w14:textId="77777777" w:rsidR="001973A2" w:rsidRDefault="001973A2" w:rsidP="00C17EA6">
                            <w:pPr>
                              <w:pStyle w:val="Nidungvnbn"/>
                              <w:jc w:val="center"/>
                              <w:rPr>
                                <w:b/>
                              </w:rPr>
                            </w:pPr>
                          </w:p>
                        </w:tc>
                        <w:tc>
                          <w:tcPr>
                            <w:tcW w:w="894" w:type="dxa"/>
                          </w:tcPr>
                          <w:p w14:paraId="0D43FCDC" w14:textId="77777777" w:rsidR="001973A2" w:rsidRDefault="001973A2" w:rsidP="00C17EA6">
                            <w:pPr>
                              <w:pStyle w:val="Nidungvnbn"/>
                              <w:ind w:firstLine="0"/>
                              <w:jc w:val="center"/>
                              <w:rPr>
                                <w:b/>
                                <w:sz w:val="24"/>
                                <w:szCs w:val="24"/>
                              </w:rPr>
                            </w:pPr>
                            <w:r>
                              <w:rPr>
                                <w:b/>
                              </w:rPr>
                              <w:t>Pre</w:t>
                            </w:r>
                          </w:p>
                        </w:tc>
                        <w:tc>
                          <w:tcPr>
                            <w:tcW w:w="912" w:type="dxa"/>
                          </w:tcPr>
                          <w:p w14:paraId="044841AB" w14:textId="77777777" w:rsidR="001973A2" w:rsidRDefault="001973A2" w:rsidP="00C17EA6">
                            <w:pPr>
                              <w:pStyle w:val="Nidungvnbn"/>
                              <w:ind w:firstLine="0"/>
                              <w:jc w:val="center"/>
                              <w:rPr>
                                <w:b/>
                              </w:rPr>
                            </w:pPr>
                            <w:r>
                              <w:rPr>
                                <w:b/>
                              </w:rPr>
                              <w:t>Acc</w:t>
                            </w:r>
                          </w:p>
                        </w:tc>
                        <w:tc>
                          <w:tcPr>
                            <w:tcW w:w="912" w:type="dxa"/>
                          </w:tcPr>
                          <w:p w14:paraId="630BE402" w14:textId="77777777" w:rsidR="001973A2" w:rsidRDefault="001973A2" w:rsidP="00C17EA6">
                            <w:pPr>
                              <w:pStyle w:val="Nidungvnbn"/>
                              <w:ind w:firstLine="0"/>
                              <w:jc w:val="center"/>
                              <w:rPr>
                                <w:b/>
                                <w:sz w:val="24"/>
                                <w:szCs w:val="24"/>
                              </w:rPr>
                            </w:pPr>
                            <w:r>
                              <w:rPr>
                                <w:b/>
                              </w:rPr>
                              <w:t>Rec</w:t>
                            </w:r>
                          </w:p>
                        </w:tc>
                        <w:tc>
                          <w:tcPr>
                            <w:tcW w:w="1077" w:type="dxa"/>
                          </w:tcPr>
                          <w:p w14:paraId="5A3704FB" w14:textId="77777777" w:rsidR="001973A2" w:rsidRDefault="001973A2" w:rsidP="00C17EA6">
                            <w:pPr>
                              <w:pStyle w:val="Nidungvnbn"/>
                              <w:ind w:firstLine="0"/>
                              <w:jc w:val="center"/>
                              <w:rPr>
                                <w:b/>
                              </w:rPr>
                            </w:pPr>
                            <w:r>
                              <w:rPr>
                                <w:b/>
                                <w:lang w:val="vi-VN"/>
                              </w:rPr>
                              <w:t>TrT</w:t>
                            </w:r>
                          </w:p>
                        </w:tc>
                        <w:tc>
                          <w:tcPr>
                            <w:tcW w:w="994" w:type="dxa"/>
                          </w:tcPr>
                          <w:p w14:paraId="0BC6EC60" w14:textId="77777777" w:rsidR="001973A2" w:rsidRDefault="001973A2" w:rsidP="00C17EA6">
                            <w:pPr>
                              <w:pStyle w:val="Nidungvnbn"/>
                              <w:ind w:firstLine="0"/>
                              <w:jc w:val="center"/>
                              <w:rPr>
                                <w:b/>
                                <w:sz w:val="24"/>
                                <w:szCs w:val="24"/>
                              </w:rPr>
                            </w:pPr>
                            <w:r>
                              <w:rPr>
                                <w:b/>
                              </w:rPr>
                              <w:t>Pre</w:t>
                            </w:r>
                          </w:p>
                        </w:tc>
                        <w:tc>
                          <w:tcPr>
                            <w:tcW w:w="994" w:type="dxa"/>
                          </w:tcPr>
                          <w:p w14:paraId="6966D485" w14:textId="77777777" w:rsidR="001973A2" w:rsidRDefault="001973A2" w:rsidP="00C17EA6">
                            <w:pPr>
                              <w:pStyle w:val="Nidungvnbn"/>
                              <w:ind w:firstLine="0"/>
                              <w:jc w:val="center"/>
                              <w:rPr>
                                <w:b/>
                              </w:rPr>
                            </w:pPr>
                            <w:r>
                              <w:rPr>
                                <w:b/>
                              </w:rPr>
                              <w:t>Acc</w:t>
                            </w:r>
                          </w:p>
                        </w:tc>
                        <w:tc>
                          <w:tcPr>
                            <w:tcW w:w="994" w:type="dxa"/>
                          </w:tcPr>
                          <w:p w14:paraId="28F3F49E" w14:textId="77777777" w:rsidR="001973A2" w:rsidRDefault="001973A2" w:rsidP="00C17EA6">
                            <w:pPr>
                              <w:pStyle w:val="Nidungvnbn"/>
                              <w:ind w:firstLine="0"/>
                              <w:jc w:val="center"/>
                              <w:rPr>
                                <w:b/>
                                <w:sz w:val="24"/>
                                <w:szCs w:val="24"/>
                              </w:rPr>
                            </w:pPr>
                            <w:r>
                              <w:rPr>
                                <w:b/>
                              </w:rPr>
                              <w:t>Rec</w:t>
                            </w:r>
                          </w:p>
                        </w:tc>
                        <w:tc>
                          <w:tcPr>
                            <w:tcW w:w="1143" w:type="dxa"/>
                          </w:tcPr>
                          <w:p w14:paraId="31FC265E" w14:textId="77777777" w:rsidR="001973A2" w:rsidRDefault="001973A2" w:rsidP="00C17EA6">
                            <w:pPr>
                              <w:pStyle w:val="Nidungvnbn"/>
                              <w:ind w:firstLine="0"/>
                              <w:jc w:val="center"/>
                              <w:rPr>
                                <w:b/>
                              </w:rPr>
                            </w:pPr>
                            <w:r>
                              <w:rPr>
                                <w:b/>
                              </w:rPr>
                              <w:t>TrT</w:t>
                            </w:r>
                          </w:p>
                        </w:tc>
                      </w:tr>
                      <w:tr w:rsidR="001973A2" w14:paraId="63EFB81B" w14:textId="77777777" w:rsidTr="00A2260B">
                        <w:trPr>
                          <w:trHeight w:val="379"/>
                          <w:jc w:val="right"/>
                        </w:trPr>
                        <w:tc>
                          <w:tcPr>
                            <w:tcW w:w="810" w:type="dxa"/>
                            <w:vMerge w:val="restart"/>
                            <w:vAlign w:val="center"/>
                          </w:tcPr>
                          <w:p w14:paraId="7AC85E9C" w14:textId="6002B013" w:rsidR="001973A2" w:rsidRPr="00911082" w:rsidRDefault="001973A2" w:rsidP="00911316">
                            <w:pPr>
                              <w:pStyle w:val="Nidungvnbn"/>
                              <w:ind w:firstLine="0"/>
                              <w:jc w:val="center"/>
                            </w:pPr>
                            <w:r>
                              <w:t>MLP</w:t>
                            </w:r>
                          </w:p>
                        </w:tc>
                        <w:tc>
                          <w:tcPr>
                            <w:tcW w:w="3150" w:type="dxa"/>
                            <w:vAlign w:val="bottom"/>
                          </w:tcPr>
                          <w:p w14:paraId="73E27783" w14:textId="527A9DCB" w:rsidR="001973A2" w:rsidRDefault="001973A2" w:rsidP="00911316">
                            <w:pPr>
                              <w:pStyle w:val="Nidungvnbn"/>
                              <w:ind w:firstLine="0"/>
                              <w:jc w:val="left"/>
                              <w:rPr>
                                <w:b/>
                              </w:rPr>
                            </w:pPr>
                            <w:r>
                              <w:rPr>
                                <w:color w:val="000000"/>
                                <w:sz w:val="22"/>
                                <w:szCs w:val="22"/>
                              </w:rPr>
                              <w:t>InsectEPGSmallTrain</w:t>
                            </w:r>
                          </w:p>
                        </w:tc>
                        <w:tc>
                          <w:tcPr>
                            <w:tcW w:w="894" w:type="dxa"/>
                            <w:vAlign w:val="bottom"/>
                          </w:tcPr>
                          <w:p w14:paraId="520FCBB5" w14:textId="533BE2AA" w:rsidR="001973A2" w:rsidRDefault="001973A2" w:rsidP="00911316">
                            <w:pPr>
                              <w:pStyle w:val="Nidungvnbn"/>
                              <w:ind w:firstLine="0"/>
                              <w:jc w:val="right"/>
                            </w:pPr>
                            <w:r>
                              <w:rPr>
                                <w:color w:val="000000"/>
                                <w:sz w:val="22"/>
                                <w:szCs w:val="22"/>
                              </w:rPr>
                              <w:t>0.5929</w:t>
                            </w:r>
                          </w:p>
                        </w:tc>
                        <w:tc>
                          <w:tcPr>
                            <w:tcW w:w="912" w:type="dxa"/>
                            <w:vAlign w:val="bottom"/>
                          </w:tcPr>
                          <w:p w14:paraId="4306C6FB" w14:textId="5699743E" w:rsidR="001973A2" w:rsidRDefault="001973A2" w:rsidP="00911316">
                            <w:pPr>
                              <w:pStyle w:val="Nidungvnbn"/>
                              <w:ind w:firstLine="0"/>
                              <w:jc w:val="right"/>
                            </w:pPr>
                            <w:r>
                              <w:rPr>
                                <w:color w:val="000000"/>
                                <w:sz w:val="22"/>
                                <w:szCs w:val="22"/>
                              </w:rPr>
                              <w:t>0.6426</w:t>
                            </w:r>
                          </w:p>
                        </w:tc>
                        <w:tc>
                          <w:tcPr>
                            <w:tcW w:w="912" w:type="dxa"/>
                            <w:vAlign w:val="bottom"/>
                          </w:tcPr>
                          <w:p w14:paraId="760C580F" w14:textId="14669DE1" w:rsidR="001973A2" w:rsidRDefault="001973A2" w:rsidP="00911316">
                            <w:pPr>
                              <w:pStyle w:val="Nidungvnbn"/>
                              <w:ind w:firstLine="0"/>
                              <w:jc w:val="right"/>
                            </w:pPr>
                            <w:r>
                              <w:rPr>
                                <w:color w:val="000000"/>
                                <w:sz w:val="22"/>
                                <w:szCs w:val="22"/>
                              </w:rPr>
                              <w:t>0.6004</w:t>
                            </w:r>
                          </w:p>
                        </w:tc>
                        <w:tc>
                          <w:tcPr>
                            <w:tcW w:w="1077" w:type="dxa"/>
                            <w:vAlign w:val="bottom"/>
                          </w:tcPr>
                          <w:p w14:paraId="529B1F39" w14:textId="4714E1C0" w:rsidR="001973A2" w:rsidRDefault="001973A2" w:rsidP="00911316">
                            <w:pPr>
                              <w:pStyle w:val="Nidungvnbn"/>
                              <w:ind w:firstLine="0"/>
                              <w:jc w:val="right"/>
                            </w:pPr>
                            <w:r>
                              <w:rPr>
                                <w:color w:val="000000"/>
                                <w:sz w:val="22"/>
                                <w:szCs w:val="22"/>
                              </w:rPr>
                              <w:t>2711.6</w:t>
                            </w:r>
                          </w:p>
                        </w:tc>
                        <w:tc>
                          <w:tcPr>
                            <w:tcW w:w="994" w:type="dxa"/>
                            <w:vAlign w:val="bottom"/>
                          </w:tcPr>
                          <w:p w14:paraId="2409BD94" w14:textId="31BBCB2C" w:rsidR="001973A2" w:rsidRDefault="001973A2" w:rsidP="00F32EDB">
                            <w:pPr>
                              <w:pStyle w:val="Nidungvnbn"/>
                              <w:ind w:firstLine="0"/>
                              <w:jc w:val="right"/>
                            </w:pPr>
                            <w:r>
                              <w:rPr>
                                <w:color w:val="000000"/>
                                <w:sz w:val="22"/>
                                <w:szCs w:val="22"/>
                              </w:rPr>
                              <w:t>0.6121</w:t>
                            </w:r>
                          </w:p>
                        </w:tc>
                        <w:tc>
                          <w:tcPr>
                            <w:tcW w:w="994" w:type="dxa"/>
                            <w:vAlign w:val="bottom"/>
                          </w:tcPr>
                          <w:p w14:paraId="24BA9183" w14:textId="0C6E122E" w:rsidR="001973A2" w:rsidRDefault="001973A2" w:rsidP="00F32EDB">
                            <w:pPr>
                              <w:pStyle w:val="Nidungvnbn"/>
                              <w:ind w:firstLine="0"/>
                              <w:jc w:val="right"/>
                            </w:pPr>
                            <w:r>
                              <w:rPr>
                                <w:color w:val="000000"/>
                                <w:sz w:val="22"/>
                                <w:szCs w:val="22"/>
                              </w:rPr>
                              <w:t>0.6506</w:t>
                            </w:r>
                          </w:p>
                        </w:tc>
                        <w:tc>
                          <w:tcPr>
                            <w:tcW w:w="994" w:type="dxa"/>
                            <w:vAlign w:val="bottom"/>
                          </w:tcPr>
                          <w:p w14:paraId="246D11A7" w14:textId="75BC3537" w:rsidR="001973A2" w:rsidRDefault="001973A2" w:rsidP="00F32EDB">
                            <w:pPr>
                              <w:pStyle w:val="Nidungvnbn"/>
                              <w:ind w:firstLine="0"/>
                              <w:jc w:val="right"/>
                            </w:pPr>
                            <w:r>
                              <w:rPr>
                                <w:color w:val="000000"/>
                                <w:sz w:val="22"/>
                                <w:szCs w:val="22"/>
                              </w:rPr>
                              <w:t>0.6103</w:t>
                            </w:r>
                          </w:p>
                        </w:tc>
                        <w:tc>
                          <w:tcPr>
                            <w:tcW w:w="1143" w:type="dxa"/>
                            <w:vAlign w:val="bottom"/>
                          </w:tcPr>
                          <w:p w14:paraId="074AFCF4" w14:textId="50527C43" w:rsidR="001973A2" w:rsidRDefault="001973A2" w:rsidP="00F32EDB">
                            <w:pPr>
                              <w:pStyle w:val="Nidungvnbn"/>
                              <w:ind w:firstLine="0"/>
                              <w:jc w:val="right"/>
                            </w:pPr>
                            <w:r>
                              <w:rPr>
                                <w:color w:val="000000"/>
                                <w:sz w:val="22"/>
                                <w:szCs w:val="22"/>
                              </w:rPr>
                              <w:t>1570</w:t>
                            </w:r>
                          </w:p>
                        </w:tc>
                      </w:tr>
                      <w:tr w:rsidR="001973A2" w14:paraId="29068C73" w14:textId="77777777" w:rsidTr="00A2260B">
                        <w:trPr>
                          <w:trHeight w:val="379"/>
                          <w:jc w:val="right"/>
                        </w:trPr>
                        <w:tc>
                          <w:tcPr>
                            <w:tcW w:w="810" w:type="dxa"/>
                            <w:vMerge/>
                          </w:tcPr>
                          <w:p w14:paraId="7E76D253" w14:textId="77777777" w:rsidR="001973A2" w:rsidRDefault="001973A2" w:rsidP="00911316">
                            <w:pPr>
                              <w:pStyle w:val="Nidungvnbn"/>
                              <w:ind w:firstLine="0"/>
                              <w:jc w:val="left"/>
                              <w:rPr>
                                <w:b/>
                              </w:rPr>
                            </w:pPr>
                          </w:p>
                        </w:tc>
                        <w:tc>
                          <w:tcPr>
                            <w:tcW w:w="3150" w:type="dxa"/>
                            <w:vAlign w:val="bottom"/>
                          </w:tcPr>
                          <w:p w14:paraId="2F6FB749" w14:textId="3DA05293" w:rsidR="001973A2" w:rsidRDefault="001973A2" w:rsidP="00911316">
                            <w:pPr>
                              <w:pStyle w:val="Nidungvnbn"/>
                              <w:ind w:firstLine="0"/>
                              <w:jc w:val="left"/>
                              <w:rPr>
                                <w:b/>
                              </w:rPr>
                            </w:pPr>
                            <w:r>
                              <w:rPr>
                                <w:color w:val="000000"/>
                                <w:sz w:val="22"/>
                                <w:szCs w:val="22"/>
                              </w:rPr>
                              <w:t>InsectWingbeatSound</w:t>
                            </w:r>
                          </w:p>
                        </w:tc>
                        <w:tc>
                          <w:tcPr>
                            <w:tcW w:w="894" w:type="dxa"/>
                            <w:vAlign w:val="bottom"/>
                          </w:tcPr>
                          <w:p w14:paraId="6BD72C2E" w14:textId="0F7E7320" w:rsidR="001973A2" w:rsidRDefault="001973A2" w:rsidP="00911316">
                            <w:pPr>
                              <w:pStyle w:val="Nidungvnbn"/>
                              <w:ind w:firstLine="0"/>
                              <w:jc w:val="right"/>
                            </w:pPr>
                            <w:r>
                              <w:rPr>
                                <w:color w:val="000000"/>
                                <w:sz w:val="22"/>
                                <w:szCs w:val="22"/>
                              </w:rPr>
                              <w:t>0.6147</w:t>
                            </w:r>
                          </w:p>
                        </w:tc>
                        <w:tc>
                          <w:tcPr>
                            <w:tcW w:w="912" w:type="dxa"/>
                            <w:vAlign w:val="bottom"/>
                          </w:tcPr>
                          <w:p w14:paraId="38C6D78C" w14:textId="5AA90E4C" w:rsidR="001973A2" w:rsidRDefault="001973A2" w:rsidP="00911316">
                            <w:pPr>
                              <w:pStyle w:val="Nidungvnbn"/>
                              <w:ind w:firstLine="0"/>
                              <w:jc w:val="right"/>
                            </w:pPr>
                            <w:r>
                              <w:rPr>
                                <w:color w:val="000000"/>
                                <w:sz w:val="22"/>
                                <w:szCs w:val="22"/>
                              </w:rPr>
                              <w:t>0.6116</w:t>
                            </w:r>
                          </w:p>
                        </w:tc>
                        <w:tc>
                          <w:tcPr>
                            <w:tcW w:w="912" w:type="dxa"/>
                            <w:vAlign w:val="bottom"/>
                          </w:tcPr>
                          <w:p w14:paraId="3F47F2FF" w14:textId="7F95B72C" w:rsidR="001973A2" w:rsidRDefault="001973A2" w:rsidP="00911316">
                            <w:pPr>
                              <w:pStyle w:val="Nidungvnbn"/>
                              <w:ind w:firstLine="0"/>
                              <w:jc w:val="right"/>
                            </w:pPr>
                            <w:r>
                              <w:rPr>
                                <w:color w:val="000000"/>
                                <w:sz w:val="22"/>
                                <w:szCs w:val="22"/>
                              </w:rPr>
                              <w:t>0.6116</w:t>
                            </w:r>
                          </w:p>
                        </w:tc>
                        <w:tc>
                          <w:tcPr>
                            <w:tcW w:w="1077" w:type="dxa"/>
                            <w:vAlign w:val="bottom"/>
                          </w:tcPr>
                          <w:p w14:paraId="4641F202" w14:textId="1713AE11" w:rsidR="001973A2" w:rsidRDefault="001973A2" w:rsidP="00911316">
                            <w:pPr>
                              <w:pStyle w:val="Nidungvnbn"/>
                              <w:ind w:firstLine="0"/>
                              <w:jc w:val="right"/>
                            </w:pPr>
                            <w:r>
                              <w:rPr>
                                <w:color w:val="000000"/>
                                <w:sz w:val="22"/>
                                <w:szCs w:val="22"/>
                              </w:rPr>
                              <w:t>932.2</w:t>
                            </w:r>
                          </w:p>
                        </w:tc>
                        <w:tc>
                          <w:tcPr>
                            <w:tcW w:w="994" w:type="dxa"/>
                            <w:vAlign w:val="bottom"/>
                          </w:tcPr>
                          <w:p w14:paraId="6AEE1A9B" w14:textId="0775E4CB" w:rsidR="001973A2" w:rsidRDefault="001973A2" w:rsidP="00F32EDB">
                            <w:pPr>
                              <w:pStyle w:val="Nidungvnbn"/>
                              <w:ind w:firstLine="0"/>
                              <w:jc w:val="right"/>
                            </w:pPr>
                            <w:r>
                              <w:rPr>
                                <w:color w:val="000000"/>
                                <w:sz w:val="22"/>
                                <w:szCs w:val="22"/>
                              </w:rPr>
                              <w:t>0.6519</w:t>
                            </w:r>
                          </w:p>
                        </w:tc>
                        <w:tc>
                          <w:tcPr>
                            <w:tcW w:w="994" w:type="dxa"/>
                            <w:vAlign w:val="bottom"/>
                          </w:tcPr>
                          <w:p w14:paraId="4B7F8B05" w14:textId="50D6FA0A" w:rsidR="001973A2" w:rsidRDefault="001973A2" w:rsidP="00F32EDB">
                            <w:pPr>
                              <w:pStyle w:val="Nidungvnbn"/>
                              <w:ind w:firstLine="0"/>
                              <w:jc w:val="right"/>
                            </w:pPr>
                            <w:r>
                              <w:rPr>
                                <w:color w:val="000000"/>
                                <w:sz w:val="22"/>
                                <w:szCs w:val="22"/>
                              </w:rPr>
                              <w:t>0.6414</w:t>
                            </w:r>
                          </w:p>
                        </w:tc>
                        <w:tc>
                          <w:tcPr>
                            <w:tcW w:w="994" w:type="dxa"/>
                            <w:vAlign w:val="bottom"/>
                          </w:tcPr>
                          <w:p w14:paraId="77050911" w14:textId="6243379C" w:rsidR="001973A2" w:rsidRDefault="001973A2" w:rsidP="00F32EDB">
                            <w:pPr>
                              <w:pStyle w:val="Nidungvnbn"/>
                              <w:ind w:firstLine="0"/>
                              <w:jc w:val="right"/>
                            </w:pPr>
                            <w:r>
                              <w:rPr>
                                <w:color w:val="000000"/>
                                <w:sz w:val="22"/>
                                <w:szCs w:val="22"/>
                              </w:rPr>
                              <w:t>0.6414</w:t>
                            </w:r>
                          </w:p>
                        </w:tc>
                        <w:tc>
                          <w:tcPr>
                            <w:tcW w:w="1143" w:type="dxa"/>
                            <w:vAlign w:val="bottom"/>
                          </w:tcPr>
                          <w:p w14:paraId="1739D19B" w14:textId="47B93DAE" w:rsidR="001973A2" w:rsidRDefault="001973A2" w:rsidP="00F32EDB">
                            <w:pPr>
                              <w:pStyle w:val="Nidungvnbn"/>
                              <w:ind w:firstLine="0"/>
                              <w:jc w:val="right"/>
                            </w:pPr>
                            <w:r>
                              <w:rPr>
                                <w:color w:val="000000"/>
                                <w:sz w:val="22"/>
                                <w:szCs w:val="22"/>
                              </w:rPr>
                              <w:t>1105.9</w:t>
                            </w:r>
                          </w:p>
                        </w:tc>
                      </w:tr>
                      <w:tr w:rsidR="001973A2" w14:paraId="61C040D7" w14:textId="77777777" w:rsidTr="00A2260B">
                        <w:trPr>
                          <w:trHeight w:val="379"/>
                          <w:jc w:val="right"/>
                        </w:trPr>
                        <w:tc>
                          <w:tcPr>
                            <w:tcW w:w="810" w:type="dxa"/>
                            <w:vMerge/>
                          </w:tcPr>
                          <w:p w14:paraId="7B46DEE2" w14:textId="77777777" w:rsidR="001973A2" w:rsidRDefault="001973A2" w:rsidP="00911316">
                            <w:pPr>
                              <w:pStyle w:val="Nidungvnbn"/>
                              <w:ind w:firstLine="0"/>
                              <w:jc w:val="left"/>
                              <w:rPr>
                                <w:b/>
                              </w:rPr>
                            </w:pPr>
                          </w:p>
                        </w:tc>
                        <w:tc>
                          <w:tcPr>
                            <w:tcW w:w="3150" w:type="dxa"/>
                            <w:vAlign w:val="bottom"/>
                          </w:tcPr>
                          <w:p w14:paraId="68E16C66" w14:textId="2D351F59" w:rsidR="001973A2" w:rsidRDefault="001973A2" w:rsidP="00911316">
                            <w:pPr>
                              <w:pStyle w:val="Nidungvnbn"/>
                              <w:ind w:firstLine="0"/>
                              <w:jc w:val="left"/>
                              <w:rPr>
                                <w:b/>
                              </w:rPr>
                            </w:pPr>
                            <w:r>
                              <w:rPr>
                                <w:color w:val="000000"/>
                                <w:sz w:val="22"/>
                                <w:szCs w:val="22"/>
                              </w:rPr>
                              <w:t>ItalyPowerDemand</w:t>
                            </w:r>
                          </w:p>
                        </w:tc>
                        <w:tc>
                          <w:tcPr>
                            <w:tcW w:w="894" w:type="dxa"/>
                            <w:vAlign w:val="bottom"/>
                          </w:tcPr>
                          <w:p w14:paraId="2B087F44" w14:textId="2AD6F89F" w:rsidR="001973A2" w:rsidRDefault="001973A2" w:rsidP="00911316">
                            <w:pPr>
                              <w:pStyle w:val="Nidungvnbn"/>
                              <w:ind w:firstLine="0"/>
                              <w:jc w:val="right"/>
                            </w:pPr>
                            <w:r>
                              <w:rPr>
                                <w:color w:val="000000"/>
                                <w:sz w:val="22"/>
                                <w:szCs w:val="22"/>
                              </w:rPr>
                              <w:t>0.9511</w:t>
                            </w:r>
                          </w:p>
                        </w:tc>
                        <w:tc>
                          <w:tcPr>
                            <w:tcW w:w="912" w:type="dxa"/>
                            <w:vAlign w:val="bottom"/>
                          </w:tcPr>
                          <w:p w14:paraId="00071100" w14:textId="44510CCE" w:rsidR="001973A2" w:rsidRDefault="001973A2" w:rsidP="00911316">
                            <w:pPr>
                              <w:pStyle w:val="Nidungvnbn"/>
                              <w:ind w:firstLine="0"/>
                              <w:jc w:val="right"/>
                            </w:pPr>
                            <w:r>
                              <w:rPr>
                                <w:color w:val="000000"/>
                                <w:sz w:val="22"/>
                                <w:szCs w:val="22"/>
                              </w:rPr>
                              <w:t>0.9504</w:t>
                            </w:r>
                          </w:p>
                        </w:tc>
                        <w:tc>
                          <w:tcPr>
                            <w:tcW w:w="912" w:type="dxa"/>
                            <w:vAlign w:val="bottom"/>
                          </w:tcPr>
                          <w:p w14:paraId="2A23D071" w14:textId="64D422A6" w:rsidR="001973A2" w:rsidRDefault="001973A2" w:rsidP="00911316">
                            <w:pPr>
                              <w:pStyle w:val="Nidungvnbn"/>
                              <w:ind w:firstLine="0"/>
                              <w:jc w:val="right"/>
                            </w:pPr>
                            <w:r>
                              <w:rPr>
                                <w:color w:val="000000"/>
                                <w:sz w:val="22"/>
                                <w:szCs w:val="22"/>
                              </w:rPr>
                              <w:t>0.9505</w:t>
                            </w:r>
                          </w:p>
                        </w:tc>
                        <w:tc>
                          <w:tcPr>
                            <w:tcW w:w="1077" w:type="dxa"/>
                            <w:vAlign w:val="bottom"/>
                          </w:tcPr>
                          <w:p w14:paraId="3B0055AB" w14:textId="379B5AA6" w:rsidR="001973A2" w:rsidRDefault="001973A2" w:rsidP="00911316">
                            <w:pPr>
                              <w:pStyle w:val="Nidungvnbn"/>
                              <w:ind w:firstLine="0"/>
                              <w:jc w:val="right"/>
                            </w:pPr>
                            <w:r>
                              <w:rPr>
                                <w:color w:val="000000"/>
                                <w:sz w:val="22"/>
                                <w:szCs w:val="22"/>
                              </w:rPr>
                              <w:t>1069.5</w:t>
                            </w:r>
                          </w:p>
                        </w:tc>
                        <w:tc>
                          <w:tcPr>
                            <w:tcW w:w="994" w:type="dxa"/>
                            <w:vAlign w:val="bottom"/>
                          </w:tcPr>
                          <w:p w14:paraId="16E367B3" w14:textId="2880062B" w:rsidR="001973A2" w:rsidRDefault="001973A2" w:rsidP="00F32EDB">
                            <w:pPr>
                              <w:pStyle w:val="Nidungvnbn"/>
                              <w:ind w:firstLine="0"/>
                              <w:jc w:val="right"/>
                            </w:pPr>
                            <w:r>
                              <w:rPr>
                                <w:color w:val="000000"/>
                                <w:sz w:val="22"/>
                                <w:szCs w:val="22"/>
                              </w:rPr>
                              <w:t>0.9614</w:t>
                            </w:r>
                          </w:p>
                        </w:tc>
                        <w:tc>
                          <w:tcPr>
                            <w:tcW w:w="994" w:type="dxa"/>
                            <w:vAlign w:val="bottom"/>
                          </w:tcPr>
                          <w:p w14:paraId="2D0E0B0E" w14:textId="52795DD0" w:rsidR="001973A2" w:rsidRDefault="001973A2" w:rsidP="00F32EDB">
                            <w:pPr>
                              <w:pStyle w:val="Nidungvnbn"/>
                              <w:ind w:firstLine="0"/>
                              <w:jc w:val="right"/>
                            </w:pPr>
                            <w:r>
                              <w:rPr>
                                <w:color w:val="000000"/>
                                <w:sz w:val="22"/>
                                <w:szCs w:val="22"/>
                              </w:rPr>
                              <w:t>0.9611</w:t>
                            </w:r>
                          </w:p>
                        </w:tc>
                        <w:tc>
                          <w:tcPr>
                            <w:tcW w:w="994" w:type="dxa"/>
                            <w:vAlign w:val="bottom"/>
                          </w:tcPr>
                          <w:p w14:paraId="0ECAE770" w14:textId="1510C543" w:rsidR="001973A2" w:rsidRDefault="001973A2" w:rsidP="00F32EDB">
                            <w:pPr>
                              <w:pStyle w:val="Nidungvnbn"/>
                              <w:ind w:firstLine="0"/>
                              <w:jc w:val="right"/>
                            </w:pPr>
                            <w:r>
                              <w:rPr>
                                <w:color w:val="000000"/>
                                <w:sz w:val="22"/>
                                <w:szCs w:val="22"/>
                              </w:rPr>
                              <w:t>0.9612</w:t>
                            </w:r>
                          </w:p>
                        </w:tc>
                        <w:tc>
                          <w:tcPr>
                            <w:tcW w:w="1143" w:type="dxa"/>
                            <w:vAlign w:val="bottom"/>
                          </w:tcPr>
                          <w:p w14:paraId="191D74E1" w14:textId="3F6C66DE" w:rsidR="001973A2" w:rsidRDefault="001973A2" w:rsidP="00F32EDB">
                            <w:pPr>
                              <w:pStyle w:val="Nidungvnbn"/>
                              <w:ind w:firstLine="0"/>
                              <w:jc w:val="right"/>
                            </w:pPr>
                            <w:r>
                              <w:rPr>
                                <w:color w:val="000000"/>
                                <w:sz w:val="22"/>
                                <w:szCs w:val="22"/>
                              </w:rPr>
                              <w:t>1372.2</w:t>
                            </w:r>
                          </w:p>
                        </w:tc>
                      </w:tr>
                      <w:tr w:rsidR="001973A2" w14:paraId="3045CDD3" w14:textId="77777777" w:rsidTr="00A2260B">
                        <w:trPr>
                          <w:trHeight w:val="379"/>
                          <w:jc w:val="right"/>
                        </w:trPr>
                        <w:tc>
                          <w:tcPr>
                            <w:tcW w:w="810" w:type="dxa"/>
                            <w:vMerge/>
                          </w:tcPr>
                          <w:p w14:paraId="27846487" w14:textId="77777777" w:rsidR="001973A2" w:rsidRDefault="001973A2" w:rsidP="00911316">
                            <w:pPr>
                              <w:pStyle w:val="Nidungvnbn"/>
                              <w:ind w:firstLine="0"/>
                              <w:jc w:val="left"/>
                              <w:rPr>
                                <w:b/>
                              </w:rPr>
                            </w:pPr>
                          </w:p>
                        </w:tc>
                        <w:tc>
                          <w:tcPr>
                            <w:tcW w:w="3150" w:type="dxa"/>
                            <w:vAlign w:val="bottom"/>
                          </w:tcPr>
                          <w:p w14:paraId="1D116284" w14:textId="0F9B3277" w:rsidR="001973A2" w:rsidRDefault="001973A2" w:rsidP="00911316">
                            <w:pPr>
                              <w:pStyle w:val="Nidungvnbn"/>
                              <w:ind w:firstLine="0"/>
                              <w:jc w:val="left"/>
                              <w:rPr>
                                <w:b/>
                              </w:rPr>
                            </w:pPr>
                            <w:r>
                              <w:rPr>
                                <w:color w:val="000000"/>
                                <w:sz w:val="22"/>
                                <w:szCs w:val="22"/>
                              </w:rPr>
                              <w:t>LargeKitchenAppliances</w:t>
                            </w:r>
                          </w:p>
                        </w:tc>
                        <w:tc>
                          <w:tcPr>
                            <w:tcW w:w="894" w:type="dxa"/>
                            <w:vAlign w:val="bottom"/>
                          </w:tcPr>
                          <w:p w14:paraId="3EFD22C4" w14:textId="2072D895" w:rsidR="001973A2" w:rsidRDefault="001973A2" w:rsidP="00911316">
                            <w:pPr>
                              <w:pStyle w:val="Nidungvnbn"/>
                              <w:ind w:firstLine="0"/>
                              <w:jc w:val="right"/>
                            </w:pPr>
                            <w:r>
                              <w:rPr>
                                <w:color w:val="000000"/>
                                <w:sz w:val="22"/>
                                <w:szCs w:val="22"/>
                              </w:rPr>
                              <w:t>0.4569</w:t>
                            </w:r>
                          </w:p>
                        </w:tc>
                        <w:tc>
                          <w:tcPr>
                            <w:tcW w:w="912" w:type="dxa"/>
                            <w:vAlign w:val="bottom"/>
                          </w:tcPr>
                          <w:p w14:paraId="102B979E" w14:textId="19230599" w:rsidR="001973A2" w:rsidRDefault="001973A2" w:rsidP="00911316">
                            <w:pPr>
                              <w:pStyle w:val="Nidungvnbn"/>
                              <w:ind w:firstLine="0"/>
                              <w:jc w:val="right"/>
                            </w:pPr>
                            <w:r>
                              <w:rPr>
                                <w:color w:val="000000"/>
                                <w:sz w:val="22"/>
                                <w:szCs w:val="22"/>
                              </w:rPr>
                              <w:t>0.4613</w:t>
                            </w:r>
                          </w:p>
                        </w:tc>
                        <w:tc>
                          <w:tcPr>
                            <w:tcW w:w="912" w:type="dxa"/>
                            <w:vAlign w:val="bottom"/>
                          </w:tcPr>
                          <w:p w14:paraId="736436C7" w14:textId="16A2D242" w:rsidR="001973A2" w:rsidRDefault="001973A2" w:rsidP="00911316">
                            <w:pPr>
                              <w:pStyle w:val="Nidungvnbn"/>
                              <w:ind w:firstLine="0"/>
                              <w:jc w:val="right"/>
                            </w:pPr>
                            <w:r>
                              <w:rPr>
                                <w:color w:val="000000"/>
                                <w:sz w:val="22"/>
                                <w:szCs w:val="22"/>
                              </w:rPr>
                              <w:t>0.4613</w:t>
                            </w:r>
                          </w:p>
                        </w:tc>
                        <w:tc>
                          <w:tcPr>
                            <w:tcW w:w="1077" w:type="dxa"/>
                            <w:vAlign w:val="bottom"/>
                          </w:tcPr>
                          <w:p w14:paraId="66965AD7" w14:textId="75E2EDB5" w:rsidR="001973A2" w:rsidRDefault="001973A2" w:rsidP="00911316">
                            <w:pPr>
                              <w:pStyle w:val="Nidungvnbn"/>
                              <w:ind w:firstLine="0"/>
                              <w:jc w:val="right"/>
                            </w:pPr>
                            <w:r>
                              <w:rPr>
                                <w:color w:val="000000"/>
                                <w:sz w:val="22"/>
                                <w:szCs w:val="22"/>
                              </w:rPr>
                              <w:t>1075.2</w:t>
                            </w:r>
                          </w:p>
                        </w:tc>
                        <w:tc>
                          <w:tcPr>
                            <w:tcW w:w="994" w:type="dxa"/>
                            <w:vAlign w:val="bottom"/>
                          </w:tcPr>
                          <w:p w14:paraId="3127CF56" w14:textId="3CB33016" w:rsidR="001973A2" w:rsidRDefault="001973A2" w:rsidP="00F32EDB">
                            <w:pPr>
                              <w:pStyle w:val="Nidungvnbn"/>
                              <w:ind w:firstLine="0"/>
                              <w:jc w:val="right"/>
                            </w:pPr>
                            <w:r>
                              <w:rPr>
                                <w:color w:val="000000"/>
                                <w:sz w:val="22"/>
                                <w:szCs w:val="22"/>
                              </w:rPr>
                              <w:t>0.4924</w:t>
                            </w:r>
                          </w:p>
                        </w:tc>
                        <w:tc>
                          <w:tcPr>
                            <w:tcW w:w="994" w:type="dxa"/>
                            <w:vAlign w:val="bottom"/>
                          </w:tcPr>
                          <w:p w14:paraId="5F49D8ED" w14:textId="414882E0" w:rsidR="001973A2" w:rsidRDefault="001973A2" w:rsidP="00F32EDB">
                            <w:pPr>
                              <w:pStyle w:val="Nidungvnbn"/>
                              <w:ind w:firstLine="0"/>
                              <w:jc w:val="right"/>
                            </w:pPr>
                            <w:r>
                              <w:rPr>
                                <w:color w:val="000000"/>
                                <w:sz w:val="22"/>
                                <w:szCs w:val="22"/>
                              </w:rPr>
                              <w:t>0.496</w:t>
                            </w:r>
                          </w:p>
                        </w:tc>
                        <w:tc>
                          <w:tcPr>
                            <w:tcW w:w="994" w:type="dxa"/>
                            <w:vAlign w:val="bottom"/>
                          </w:tcPr>
                          <w:p w14:paraId="2F13EF44" w14:textId="15D19EC6" w:rsidR="001973A2" w:rsidRDefault="001973A2" w:rsidP="00F32EDB">
                            <w:pPr>
                              <w:pStyle w:val="Nidungvnbn"/>
                              <w:ind w:firstLine="0"/>
                              <w:jc w:val="right"/>
                            </w:pPr>
                            <w:r>
                              <w:rPr>
                                <w:color w:val="000000"/>
                                <w:sz w:val="22"/>
                                <w:szCs w:val="22"/>
                              </w:rPr>
                              <w:t>0.496</w:t>
                            </w:r>
                          </w:p>
                        </w:tc>
                        <w:tc>
                          <w:tcPr>
                            <w:tcW w:w="1143" w:type="dxa"/>
                            <w:vAlign w:val="bottom"/>
                          </w:tcPr>
                          <w:p w14:paraId="2ACEBE26" w14:textId="25C4CBC7" w:rsidR="001973A2" w:rsidRDefault="001973A2" w:rsidP="00F32EDB">
                            <w:pPr>
                              <w:pStyle w:val="Nidungvnbn"/>
                              <w:ind w:firstLine="0"/>
                              <w:jc w:val="right"/>
                            </w:pPr>
                            <w:r>
                              <w:rPr>
                                <w:color w:val="000000"/>
                                <w:sz w:val="22"/>
                                <w:szCs w:val="22"/>
                              </w:rPr>
                              <w:t>542.2</w:t>
                            </w:r>
                          </w:p>
                        </w:tc>
                      </w:tr>
                      <w:tr w:rsidR="001973A2" w14:paraId="1BE1AD4A" w14:textId="77777777" w:rsidTr="00A2260B">
                        <w:trPr>
                          <w:trHeight w:val="379"/>
                          <w:jc w:val="right"/>
                        </w:trPr>
                        <w:tc>
                          <w:tcPr>
                            <w:tcW w:w="810" w:type="dxa"/>
                            <w:vMerge/>
                          </w:tcPr>
                          <w:p w14:paraId="00F5E25C" w14:textId="77777777" w:rsidR="001973A2" w:rsidRDefault="001973A2" w:rsidP="00911316">
                            <w:pPr>
                              <w:pStyle w:val="Nidungvnbn"/>
                              <w:ind w:firstLine="0"/>
                              <w:jc w:val="left"/>
                              <w:rPr>
                                <w:b/>
                              </w:rPr>
                            </w:pPr>
                          </w:p>
                        </w:tc>
                        <w:tc>
                          <w:tcPr>
                            <w:tcW w:w="3150" w:type="dxa"/>
                            <w:vAlign w:val="bottom"/>
                          </w:tcPr>
                          <w:p w14:paraId="73F99A91" w14:textId="5525878C" w:rsidR="001973A2" w:rsidRDefault="001973A2" w:rsidP="00911316">
                            <w:pPr>
                              <w:pStyle w:val="Nidungvnbn"/>
                              <w:ind w:firstLine="0"/>
                              <w:jc w:val="left"/>
                              <w:rPr>
                                <w:b/>
                              </w:rPr>
                            </w:pPr>
                            <w:r>
                              <w:rPr>
                                <w:color w:val="000000"/>
                                <w:sz w:val="22"/>
                                <w:szCs w:val="22"/>
                              </w:rPr>
                              <w:t>Lightning2</w:t>
                            </w:r>
                          </w:p>
                        </w:tc>
                        <w:tc>
                          <w:tcPr>
                            <w:tcW w:w="894" w:type="dxa"/>
                            <w:vAlign w:val="bottom"/>
                          </w:tcPr>
                          <w:p w14:paraId="49ABA0E4" w14:textId="46532D72" w:rsidR="001973A2" w:rsidRDefault="001973A2" w:rsidP="00911316">
                            <w:pPr>
                              <w:pStyle w:val="Nidungvnbn"/>
                              <w:ind w:firstLine="0"/>
                              <w:jc w:val="right"/>
                            </w:pPr>
                            <w:r>
                              <w:rPr>
                                <w:color w:val="000000"/>
                                <w:sz w:val="22"/>
                                <w:szCs w:val="22"/>
                              </w:rPr>
                              <w:t>0.6872</w:t>
                            </w:r>
                          </w:p>
                        </w:tc>
                        <w:tc>
                          <w:tcPr>
                            <w:tcW w:w="912" w:type="dxa"/>
                            <w:vAlign w:val="bottom"/>
                          </w:tcPr>
                          <w:p w14:paraId="584825B7" w14:textId="1A030B43" w:rsidR="001973A2" w:rsidRDefault="001973A2" w:rsidP="00911316">
                            <w:pPr>
                              <w:pStyle w:val="Nidungvnbn"/>
                              <w:ind w:firstLine="0"/>
                              <w:jc w:val="right"/>
                            </w:pPr>
                            <w:r>
                              <w:rPr>
                                <w:color w:val="000000"/>
                                <w:sz w:val="22"/>
                                <w:szCs w:val="22"/>
                              </w:rPr>
                              <w:t>0.6885</w:t>
                            </w:r>
                          </w:p>
                        </w:tc>
                        <w:tc>
                          <w:tcPr>
                            <w:tcW w:w="912" w:type="dxa"/>
                            <w:vAlign w:val="bottom"/>
                          </w:tcPr>
                          <w:p w14:paraId="62DBC3FB" w14:textId="32FC9D8D" w:rsidR="001973A2" w:rsidRDefault="001973A2" w:rsidP="00911316">
                            <w:pPr>
                              <w:pStyle w:val="Nidungvnbn"/>
                              <w:ind w:firstLine="0"/>
                              <w:jc w:val="right"/>
                            </w:pPr>
                            <w:r>
                              <w:rPr>
                                <w:color w:val="000000"/>
                                <w:sz w:val="22"/>
                                <w:szCs w:val="22"/>
                              </w:rPr>
                              <w:t>0.6824</w:t>
                            </w:r>
                          </w:p>
                        </w:tc>
                        <w:tc>
                          <w:tcPr>
                            <w:tcW w:w="1077" w:type="dxa"/>
                            <w:vAlign w:val="bottom"/>
                          </w:tcPr>
                          <w:p w14:paraId="23FA609B" w14:textId="2D894B50" w:rsidR="001973A2" w:rsidRDefault="001973A2" w:rsidP="00911316">
                            <w:pPr>
                              <w:pStyle w:val="Nidungvnbn"/>
                              <w:ind w:firstLine="0"/>
                              <w:jc w:val="right"/>
                            </w:pPr>
                            <w:r>
                              <w:rPr>
                                <w:color w:val="000000"/>
                                <w:sz w:val="22"/>
                                <w:szCs w:val="22"/>
                              </w:rPr>
                              <w:t>486.2</w:t>
                            </w:r>
                          </w:p>
                        </w:tc>
                        <w:tc>
                          <w:tcPr>
                            <w:tcW w:w="994" w:type="dxa"/>
                            <w:vAlign w:val="bottom"/>
                          </w:tcPr>
                          <w:p w14:paraId="5758EDC7" w14:textId="09CA4D77" w:rsidR="001973A2" w:rsidRDefault="001973A2" w:rsidP="00F32EDB">
                            <w:pPr>
                              <w:pStyle w:val="Nidungvnbn"/>
                              <w:ind w:firstLine="0"/>
                              <w:jc w:val="right"/>
                            </w:pPr>
                            <w:r>
                              <w:rPr>
                                <w:color w:val="000000"/>
                                <w:sz w:val="22"/>
                                <w:szCs w:val="22"/>
                              </w:rPr>
                              <w:t>0.7399</w:t>
                            </w:r>
                          </w:p>
                        </w:tc>
                        <w:tc>
                          <w:tcPr>
                            <w:tcW w:w="994" w:type="dxa"/>
                            <w:vAlign w:val="bottom"/>
                          </w:tcPr>
                          <w:p w14:paraId="09A6D279" w14:textId="310A7C3D" w:rsidR="001973A2" w:rsidRDefault="001973A2" w:rsidP="00F32EDB">
                            <w:pPr>
                              <w:pStyle w:val="Nidungvnbn"/>
                              <w:ind w:firstLine="0"/>
                              <w:jc w:val="right"/>
                            </w:pPr>
                            <w:r>
                              <w:rPr>
                                <w:color w:val="000000"/>
                                <w:sz w:val="22"/>
                                <w:szCs w:val="22"/>
                              </w:rPr>
                              <w:t>0.7377</w:t>
                            </w:r>
                          </w:p>
                        </w:tc>
                        <w:tc>
                          <w:tcPr>
                            <w:tcW w:w="994" w:type="dxa"/>
                            <w:vAlign w:val="bottom"/>
                          </w:tcPr>
                          <w:p w14:paraId="5FE52400" w14:textId="7A4CF7DD" w:rsidR="001973A2" w:rsidRDefault="001973A2" w:rsidP="00F32EDB">
                            <w:pPr>
                              <w:pStyle w:val="Nidungvnbn"/>
                              <w:ind w:firstLine="0"/>
                              <w:jc w:val="right"/>
                            </w:pPr>
                            <w:r>
                              <w:rPr>
                                <w:color w:val="000000"/>
                                <w:sz w:val="22"/>
                                <w:szCs w:val="22"/>
                              </w:rPr>
                              <w:t>0.7305</w:t>
                            </w:r>
                          </w:p>
                        </w:tc>
                        <w:tc>
                          <w:tcPr>
                            <w:tcW w:w="1143" w:type="dxa"/>
                            <w:vAlign w:val="bottom"/>
                          </w:tcPr>
                          <w:p w14:paraId="74A30F1B" w14:textId="75CDD2F7" w:rsidR="001973A2" w:rsidRDefault="001973A2" w:rsidP="00F32EDB">
                            <w:pPr>
                              <w:pStyle w:val="Nidungvnbn"/>
                              <w:ind w:firstLine="0"/>
                              <w:jc w:val="right"/>
                            </w:pPr>
                            <w:r>
                              <w:rPr>
                                <w:color w:val="000000"/>
                                <w:sz w:val="22"/>
                                <w:szCs w:val="22"/>
                              </w:rPr>
                              <w:t>292.3</w:t>
                            </w:r>
                          </w:p>
                        </w:tc>
                      </w:tr>
                      <w:tr w:rsidR="001973A2" w14:paraId="259892D6" w14:textId="77777777" w:rsidTr="00A2260B">
                        <w:trPr>
                          <w:trHeight w:val="379"/>
                          <w:jc w:val="right"/>
                        </w:trPr>
                        <w:tc>
                          <w:tcPr>
                            <w:tcW w:w="810" w:type="dxa"/>
                            <w:vMerge/>
                          </w:tcPr>
                          <w:p w14:paraId="3BC1B292" w14:textId="77777777" w:rsidR="001973A2" w:rsidRDefault="001973A2" w:rsidP="00911316">
                            <w:pPr>
                              <w:pStyle w:val="Nidungvnbn"/>
                              <w:ind w:firstLine="0"/>
                              <w:jc w:val="left"/>
                              <w:rPr>
                                <w:b/>
                              </w:rPr>
                            </w:pPr>
                          </w:p>
                        </w:tc>
                        <w:tc>
                          <w:tcPr>
                            <w:tcW w:w="3150" w:type="dxa"/>
                            <w:vAlign w:val="bottom"/>
                          </w:tcPr>
                          <w:p w14:paraId="10EC57D8" w14:textId="310F2F9A" w:rsidR="001973A2" w:rsidRDefault="001973A2" w:rsidP="00911316">
                            <w:pPr>
                              <w:pStyle w:val="Nidungvnbn"/>
                              <w:ind w:firstLine="0"/>
                              <w:jc w:val="left"/>
                              <w:rPr>
                                <w:b/>
                              </w:rPr>
                            </w:pPr>
                            <w:r>
                              <w:rPr>
                                <w:color w:val="000000"/>
                                <w:sz w:val="22"/>
                                <w:szCs w:val="22"/>
                              </w:rPr>
                              <w:t>Lightning7</w:t>
                            </w:r>
                          </w:p>
                        </w:tc>
                        <w:tc>
                          <w:tcPr>
                            <w:tcW w:w="894" w:type="dxa"/>
                            <w:vAlign w:val="bottom"/>
                          </w:tcPr>
                          <w:p w14:paraId="55F2B3E9" w14:textId="155A3F69" w:rsidR="001973A2" w:rsidRDefault="001973A2" w:rsidP="00911316">
                            <w:pPr>
                              <w:pStyle w:val="Nidungvnbn"/>
                              <w:ind w:firstLine="0"/>
                              <w:jc w:val="right"/>
                            </w:pPr>
                            <w:r>
                              <w:rPr>
                                <w:color w:val="000000"/>
                                <w:sz w:val="22"/>
                                <w:szCs w:val="22"/>
                              </w:rPr>
                              <w:t>0.6123</w:t>
                            </w:r>
                          </w:p>
                        </w:tc>
                        <w:tc>
                          <w:tcPr>
                            <w:tcW w:w="912" w:type="dxa"/>
                            <w:vAlign w:val="bottom"/>
                          </w:tcPr>
                          <w:p w14:paraId="5AECE58F" w14:textId="1252DF5F" w:rsidR="001973A2" w:rsidRDefault="001973A2" w:rsidP="00911316">
                            <w:pPr>
                              <w:pStyle w:val="Nidungvnbn"/>
                              <w:ind w:firstLine="0"/>
                              <w:jc w:val="right"/>
                            </w:pPr>
                            <w:r>
                              <w:rPr>
                                <w:color w:val="000000"/>
                                <w:sz w:val="22"/>
                                <w:szCs w:val="22"/>
                              </w:rPr>
                              <w:t>0.6438</w:t>
                            </w:r>
                          </w:p>
                        </w:tc>
                        <w:tc>
                          <w:tcPr>
                            <w:tcW w:w="912" w:type="dxa"/>
                            <w:vAlign w:val="bottom"/>
                          </w:tcPr>
                          <w:p w14:paraId="4D2F78B6" w14:textId="68AAA8BD" w:rsidR="001973A2" w:rsidRDefault="001973A2" w:rsidP="00911316">
                            <w:pPr>
                              <w:pStyle w:val="Nidungvnbn"/>
                              <w:ind w:firstLine="0"/>
                              <w:jc w:val="right"/>
                            </w:pPr>
                            <w:r>
                              <w:rPr>
                                <w:color w:val="000000"/>
                                <w:sz w:val="22"/>
                                <w:szCs w:val="22"/>
                              </w:rPr>
                              <w:t>0.6532</w:t>
                            </w:r>
                          </w:p>
                        </w:tc>
                        <w:tc>
                          <w:tcPr>
                            <w:tcW w:w="1077" w:type="dxa"/>
                            <w:vAlign w:val="bottom"/>
                          </w:tcPr>
                          <w:p w14:paraId="3136CF2F" w14:textId="1F937FC3" w:rsidR="001973A2" w:rsidRDefault="001973A2" w:rsidP="00911316">
                            <w:pPr>
                              <w:pStyle w:val="Nidungvnbn"/>
                              <w:ind w:firstLine="0"/>
                              <w:jc w:val="right"/>
                            </w:pPr>
                            <w:r>
                              <w:rPr>
                                <w:color w:val="000000"/>
                                <w:sz w:val="22"/>
                                <w:szCs w:val="22"/>
                              </w:rPr>
                              <w:t>451.1</w:t>
                            </w:r>
                          </w:p>
                        </w:tc>
                        <w:tc>
                          <w:tcPr>
                            <w:tcW w:w="994" w:type="dxa"/>
                            <w:vAlign w:val="bottom"/>
                          </w:tcPr>
                          <w:p w14:paraId="1EB71B96" w14:textId="74234D55" w:rsidR="001973A2" w:rsidRDefault="001973A2" w:rsidP="00F32EDB">
                            <w:pPr>
                              <w:pStyle w:val="Nidungvnbn"/>
                              <w:ind w:firstLine="0"/>
                              <w:jc w:val="right"/>
                            </w:pPr>
                            <w:r>
                              <w:rPr>
                                <w:color w:val="000000"/>
                                <w:sz w:val="22"/>
                                <w:szCs w:val="22"/>
                              </w:rPr>
                              <w:t>0.6117</w:t>
                            </w:r>
                          </w:p>
                        </w:tc>
                        <w:tc>
                          <w:tcPr>
                            <w:tcW w:w="994" w:type="dxa"/>
                            <w:vAlign w:val="bottom"/>
                          </w:tcPr>
                          <w:p w14:paraId="71AA1757" w14:textId="095A9C9C" w:rsidR="001973A2" w:rsidRDefault="001973A2" w:rsidP="00F32EDB">
                            <w:pPr>
                              <w:pStyle w:val="Nidungvnbn"/>
                              <w:ind w:firstLine="0"/>
                              <w:jc w:val="right"/>
                            </w:pPr>
                            <w:r>
                              <w:rPr>
                                <w:color w:val="000000"/>
                                <w:sz w:val="22"/>
                                <w:szCs w:val="22"/>
                              </w:rPr>
                              <w:t>0.6712</w:t>
                            </w:r>
                          </w:p>
                        </w:tc>
                        <w:tc>
                          <w:tcPr>
                            <w:tcW w:w="994" w:type="dxa"/>
                            <w:vAlign w:val="bottom"/>
                          </w:tcPr>
                          <w:p w14:paraId="254E5A3F" w14:textId="7436C158" w:rsidR="001973A2" w:rsidRDefault="001973A2" w:rsidP="00F32EDB">
                            <w:pPr>
                              <w:pStyle w:val="Nidungvnbn"/>
                              <w:ind w:firstLine="0"/>
                              <w:jc w:val="right"/>
                            </w:pPr>
                            <w:r>
                              <w:rPr>
                                <w:color w:val="000000"/>
                                <w:sz w:val="22"/>
                                <w:szCs w:val="22"/>
                              </w:rPr>
                              <w:t>0.6531</w:t>
                            </w:r>
                          </w:p>
                        </w:tc>
                        <w:tc>
                          <w:tcPr>
                            <w:tcW w:w="1143" w:type="dxa"/>
                            <w:vAlign w:val="bottom"/>
                          </w:tcPr>
                          <w:p w14:paraId="49E8DD41" w14:textId="73A44168" w:rsidR="001973A2" w:rsidRDefault="001973A2" w:rsidP="00F32EDB">
                            <w:pPr>
                              <w:pStyle w:val="Nidungvnbn"/>
                              <w:ind w:firstLine="0"/>
                              <w:jc w:val="right"/>
                            </w:pPr>
                            <w:r>
                              <w:rPr>
                                <w:color w:val="000000"/>
                                <w:sz w:val="22"/>
                                <w:szCs w:val="22"/>
                              </w:rPr>
                              <w:t>296.1</w:t>
                            </w:r>
                          </w:p>
                        </w:tc>
                      </w:tr>
                      <w:tr w:rsidR="001973A2" w14:paraId="10E99037" w14:textId="77777777" w:rsidTr="00A2260B">
                        <w:trPr>
                          <w:trHeight w:val="379"/>
                          <w:jc w:val="right"/>
                        </w:trPr>
                        <w:tc>
                          <w:tcPr>
                            <w:tcW w:w="810" w:type="dxa"/>
                            <w:vMerge/>
                          </w:tcPr>
                          <w:p w14:paraId="6945E612" w14:textId="77777777" w:rsidR="001973A2" w:rsidRDefault="001973A2" w:rsidP="00911316">
                            <w:pPr>
                              <w:pStyle w:val="Nidungvnbn"/>
                              <w:ind w:firstLine="0"/>
                              <w:jc w:val="left"/>
                              <w:rPr>
                                <w:b/>
                              </w:rPr>
                            </w:pPr>
                          </w:p>
                        </w:tc>
                        <w:tc>
                          <w:tcPr>
                            <w:tcW w:w="3150" w:type="dxa"/>
                            <w:vAlign w:val="bottom"/>
                          </w:tcPr>
                          <w:p w14:paraId="39982192" w14:textId="23DEDD3C" w:rsidR="001973A2" w:rsidRDefault="001973A2" w:rsidP="00911316">
                            <w:pPr>
                              <w:pStyle w:val="Nidungvnbn"/>
                              <w:ind w:firstLine="0"/>
                              <w:jc w:val="left"/>
                              <w:rPr>
                                <w:b/>
                              </w:rPr>
                            </w:pPr>
                            <w:r>
                              <w:rPr>
                                <w:color w:val="000000"/>
                                <w:sz w:val="22"/>
                                <w:szCs w:val="22"/>
                              </w:rPr>
                              <w:t>Mallat</w:t>
                            </w:r>
                          </w:p>
                        </w:tc>
                        <w:tc>
                          <w:tcPr>
                            <w:tcW w:w="894" w:type="dxa"/>
                            <w:vAlign w:val="bottom"/>
                          </w:tcPr>
                          <w:p w14:paraId="1C4CC07F" w14:textId="45F4E0F5" w:rsidR="001973A2" w:rsidRDefault="001973A2" w:rsidP="00911316">
                            <w:pPr>
                              <w:pStyle w:val="Nidungvnbn"/>
                              <w:ind w:firstLine="0"/>
                              <w:jc w:val="right"/>
                            </w:pPr>
                            <w:r>
                              <w:rPr>
                                <w:color w:val="000000"/>
                                <w:sz w:val="22"/>
                                <w:szCs w:val="22"/>
                              </w:rPr>
                              <w:t>0.9337</w:t>
                            </w:r>
                          </w:p>
                        </w:tc>
                        <w:tc>
                          <w:tcPr>
                            <w:tcW w:w="912" w:type="dxa"/>
                            <w:vAlign w:val="bottom"/>
                          </w:tcPr>
                          <w:p w14:paraId="4781958A" w14:textId="2C83338A" w:rsidR="001973A2" w:rsidRDefault="001973A2" w:rsidP="00911316">
                            <w:pPr>
                              <w:pStyle w:val="Nidungvnbn"/>
                              <w:ind w:firstLine="0"/>
                              <w:jc w:val="right"/>
                            </w:pPr>
                            <w:r>
                              <w:rPr>
                                <w:color w:val="000000"/>
                                <w:sz w:val="22"/>
                                <w:szCs w:val="22"/>
                              </w:rPr>
                              <w:t>0.9164</w:t>
                            </w:r>
                          </w:p>
                        </w:tc>
                        <w:tc>
                          <w:tcPr>
                            <w:tcW w:w="912" w:type="dxa"/>
                            <w:vAlign w:val="bottom"/>
                          </w:tcPr>
                          <w:p w14:paraId="51529AF6" w14:textId="4DA9B167" w:rsidR="001973A2" w:rsidRDefault="001973A2" w:rsidP="00911316">
                            <w:pPr>
                              <w:pStyle w:val="Nidungvnbn"/>
                              <w:ind w:firstLine="0"/>
                              <w:jc w:val="right"/>
                            </w:pPr>
                            <w:r>
                              <w:rPr>
                                <w:color w:val="000000"/>
                                <w:sz w:val="22"/>
                                <w:szCs w:val="22"/>
                              </w:rPr>
                              <w:t>0.917</w:t>
                            </w:r>
                          </w:p>
                        </w:tc>
                        <w:tc>
                          <w:tcPr>
                            <w:tcW w:w="1077" w:type="dxa"/>
                            <w:vAlign w:val="bottom"/>
                          </w:tcPr>
                          <w:p w14:paraId="690FA250" w14:textId="7A6C5901" w:rsidR="001973A2" w:rsidRDefault="001973A2" w:rsidP="00911316">
                            <w:pPr>
                              <w:pStyle w:val="Nidungvnbn"/>
                              <w:ind w:firstLine="0"/>
                              <w:jc w:val="right"/>
                            </w:pPr>
                            <w:r>
                              <w:rPr>
                                <w:color w:val="000000"/>
                                <w:sz w:val="22"/>
                                <w:szCs w:val="22"/>
                              </w:rPr>
                              <w:t>4231.8</w:t>
                            </w:r>
                          </w:p>
                        </w:tc>
                        <w:tc>
                          <w:tcPr>
                            <w:tcW w:w="994" w:type="dxa"/>
                            <w:vAlign w:val="bottom"/>
                          </w:tcPr>
                          <w:p w14:paraId="17D2B3D4" w14:textId="7F6E171B" w:rsidR="001973A2" w:rsidRDefault="001973A2" w:rsidP="00F32EDB">
                            <w:pPr>
                              <w:pStyle w:val="Nidungvnbn"/>
                              <w:ind w:firstLine="0"/>
                              <w:jc w:val="right"/>
                            </w:pPr>
                            <w:r>
                              <w:rPr>
                                <w:color w:val="000000"/>
                                <w:sz w:val="22"/>
                                <w:szCs w:val="22"/>
                              </w:rPr>
                              <w:t>0.9332</w:t>
                            </w:r>
                          </w:p>
                        </w:tc>
                        <w:tc>
                          <w:tcPr>
                            <w:tcW w:w="994" w:type="dxa"/>
                            <w:vAlign w:val="bottom"/>
                          </w:tcPr>
                          <w:p w14:paraId="09497A8D" w14:textId="3D796F67" w:rsidR="001973A2" w:rsidRDefault="001973A2" w:rsidP="00F32EDB">
                            <w:pPr>
                              <w:pStyle w:val="Nidungvnbn"/>
                              <w:ind w:firstLine="0"/>
                              <w:jc w:val="right"/>
                            </w:pPr>
                            <w:r>
                              <w:rPr>
                                <w:color w:val="000000"/>
                                <w:sz w:val="22"/>
                                <w:szCs w:val="22"/>
                              </w:rPr>
                              <w:t>0.9113</w:t>
                            </w:r>
                          </w:p>
                        </w:tc>
                        <w:tc>
                          <w:tcPr>
                            <w:tcW w:w="994" w:type="dxa"/>
                            <w:vAlign w:val="bottom"/>
                          </w:tcPr>
                          <w:p w14:paraId="62EF1EFB" w14:textId="76B3A159" w:rsidR="001973A2" w:rsidRDefault="001973A2" w:rsidP="00F32EDB">
                            <w:pPr>
                              <w:pStyle w:val="Nidungvnbn"/>
                              <w:ind w:firstLine="0"/>
                              <w:jc w:val="right"/>
                            </w:pPr>
                            <w:r>
                              <w:rPr>
                                <w:color w:val="000000"/>
                                <w:sz w:val="22"/>
                                <w:szCs w:val="22"/>
                              </w:rPr>
                              <w:t>0.912</w:t>
                            </w:r>
                          </w:p>
                        </w:tc>
                        <w:tc>
                          <w:tcPr>
                            <w:tcW w:w="1143" w:type="dxa"/>
                            <w:vAlign w:val="bottom"/>
                          </w:tcPr>
                          <w:p w14:paraId="0A846006" w14:textId="6441D8DA" w:rsidR="001973A2" w:rsidRDefault="001973A2" w:rsidP="00F32EDB">
                            <w:pPr>
                              <w:pStyle w:val="Nidungvnbn"/>
                              <w:ind w:firstLine="0"/>
                              <w:jc w:val="right"/>
                            </w:pPr>
                            <w:r>
                              <w:rPr>
                                <w:color w:val="000000"/>
                                <w:sz w:val="22"/>
                                <w:szCs w:val="22"/>
                              </w:rPr>
                              <w:t>2768.6</w:t>
                            </w:r>
                          </w:p>
                        </w:tc>
                      </w:tr>
                      <w:tr w:rsidR="001973A2" w14:paraId="04B70004" w14:textId="77777777" w:rsidTr="00A2260B">
                        <w:trPr>
                          <w:trHeight w:val="379"/>
                          <w:jc w:val="right"/>
                        </w:trPr>
                        <w:tc>
                          <w:tcPr>
                            <w:tcW w:w="810" w:type="dxa"/>
                            <w:vMerge/>
                          </w:tcPr>
                          <w:p w14:paraId="6B4E44D3" w14:textId="77777777" w:rsidR="001973A2" w:rsidRDefault="001973A2" w:rsidP="00911316">
                            <w:pPr>
                              <w:pStyle w:val="Nidungvnbn"/>
                              <w:ind w:firstLine="0"/>
                              <w:jc w:val="left"/>
                              <w:rPr>
                                <w:b/>
                              </w:rPr>
                            </w:pPr>
                          </w:p>
                        </w:tc>
                        <w:tc>
                          <w:tcPr>
                            <w:tcW w:w="3150" w:type="dxa"/>
                            <w:vAlign w:val="bottom"/>
                          </w:tcPr>
                          <w:p w14:paraId="34B3515B" w14:textId="65855BA9" w:rsidR="001973A2" w:rsidRDefault="001973A2" w:rsidP="00911316">
                            <w:pPr>
                              <w:pStyle w:val="Nidungvnbn"/>
                              <w:ind w:firstLine="0"/>
                              <w:jc w:val="left"/>
                              <w:rPr>
                                <w:b/>
                              </w:rPr>
                            </w:pPr>
                            <w:r>
                              <w:rPr>
                                <w:color w:val="000000"/>
                                <w:sz w:val="22"/>
                                <w:szCs w:val="22"/>
                              </w:rPr>
                              <w:t>Meat</w:t>
                            </w:r>
                          </w:p>
                        </w:tc>
                        <w:tc>
                          <w:tcPr>
                            <w:tcW w:w="894" w:type="dxa"/>
                            <w:vAlign w:val="bottom"/>
                          </w:tcPr>
                          <w:p w14:paraId="5E44EFE4" w14:textId="34515B45" w:rsidR="001973A2" w:rsidRDefault="001973A2" w:rsidP="00911316">
                            <w:pPr>
                              <w:pStyle w:val="Nidungvnbn"/>
                              <w:ind w:firstLine="0"/>
                              <w:jc w:val="right"/>
                            </w:pPr>
                            <w:r>
                              <w:rPr>
                                <w:color w:val="000000"/>
                                <w:sz w:val="22"/>
                                <w:szCs w:val="22"/>
                              </w:rPr>
                              <w:t>0.9231</w:t>
                            </w:r>
                          </w:p>
                        </w:tc>
                        <w:tc>
                          <w:tcPr>
                            <w:tcW w:w="912" w:type="dxa"/>
                            <w:vAlign w:val="bottom"/>
                          </w:tcPr>
                          <w:p w14:paraId="15B3E3E2" w14:textId="686D4B42" w:rsidR="001973A2" w:rsidRDefault="001973A2" w:rsidP="00911316">
                            <w:pPr>
                              <w:pStyle w:val="Nidungvnbn"/>
                              <w:ind w:firstLine="0"/>
                              <w:jc w:val="right"/>
                            </w:pPr>
                            <w:r>
                              <w:rPr>
                                <w:color w:val="000000"/>
                                <w:sz w:val="22"/>
                                <w:szCs w:val="22"/>
                              </w:rPr>
                              <w:t>0.9</w:t>
                            </w:r>
                          </w:p>
                        </w:tc>
                        <w:tc>
                          <w:tcPr>
                            <w:tcW w:w="912" w:type="dxa"/>
                            <w:vAlign w:val="bottom"/>
                          </w:tcPr>
                          <w:p w14:paraId="313A17B7" w14:textId="7A20DC41" w:rsidR="001973A2" w:rsidRDefault="001973A2" w:rsidP="00911316">
                            <w:pPr>
                              <w:pStyle w:val="Nidungvnbn"/>
                              <w:ind w:firstLine="0"/>
                              <w:jc w:val="right"/>
                            </w:pPr>
                            <w:r>
                              <w:rPr>
                                <w:color w:val="000000"/>
                                <w:sz w:val="22"/>
                                <w:szCs w:val="22"/>
                              </w:rPr>
                              <w:t>0.9</w:t>
                            </w:r>
                          </w:p>
                        </w:tc>
                        <w:tc>
                          <w:tcPr>
                            <w:tcW w:w="1077" w:type="dxa"/>
                            <w:vAlign w:val="bottom"/>
                          </w:tcPr>
                          <w:p w14:paraId="1CAC8D51" w14:textId="18ECD455" w:rsidR="001973A2" w:rsidRDefault="001973A2" w:rsidP="00911316">
                            <w:pPr>
                              <w:pStyle w:val="Nidungvnbn"/>
                              <w:ind w:firstLine="0"/>
                              <w:jc w:val="right"/>
                            </w:pPr>
                            <w:r>
                              <w:rPr>
                                <w:color w:val="000000"/>
                                <w:sz w:val="22"/>
                                <w:szCs w:val="22"/>
                              </w:rPr>
                              <w:t>289</w:t>
                            </w:r>
                          </w:p>
                        </w:tc>
                        <w:tc>
                          <w:tcPr>
                            <w:tcW w:w="994" w:type="dxa"/>
                            <w:vAlign w:val="bottom"/>
                          </w:tcPr>
                          <w:p w14:paraId="22B61AFE" w14:textId="4D291769" w:rsidR="001973A2" w:rsidRDefault="001973A2" w:rsidP="00F32EDB">
                            <w:pPr>
                              <w:pStyle w:val="Nidungvnbn"/>
                              <w:ind w:firstLine="0"/>
                              <w:jc w:val="right"/>
                            </w:pPr>
                            <w:r>
                              <w:rPr>
                                <w:color w:val="000000"/>
                                <w:sz w:val="22"/>
                                <w:szCs w:val="22"/>
                              </w:rPr>
                              <w:t>0.4921</w:t>
                            </w:r>
                          </w:p>
                        </w:tc>
                        <w:tc>
                          <w:tcPr>
                            <w:tcW w:w="994" w:type="dxa"/>
                            <w:vAlign w:val="bottom"/>
                          </w:tcPr>
                          <w:p w14:paraId="3F364F73" w14:textId="3C73E66B" w:rsidR="001973A2" w:rsidRDefault="001973A2" w:rsidP="00F32EDB">
                            <w:pPr>
                              <w:pStyle w:val="Nidungvnbn"/>
                              <w:ind w:firstLine="0"/>
                              <w:jc w:val="right"/>
                            </w:pPr>
                            <w:r>
                              <w:rPr>
                                <w:color w:val="000000"/>
                                <w:sz w:val="22"/>
                                <w:szCs w:val="22"/>
                              </w:rPr>
                              <w:t>0.6333</w:t>
                            </w:r>
                          </w:p>
                        </w:tc>
                        <w:tc>
                          <w:tcPr>
                            <w:tcW w:w="994" w:type="dxa"/>
                            <w:vAlign w:val="bottom"/>
                          </w:tcPr>
                          <w:p w14:paraId="2192CC11" w14:textId="455B7774" w:rsidR="001973A2" w:rsidRDefault="001973A2" w:rsidP="00F32EDB">
                            <w:pPr>
                              <w:pStyle w:val="Nidungvnbn"/>
                              <w:ind w:firstLine="0"/>
                              <w:jc w:val="right"/>
                            </w:pPr>
                            <w:r>
                              <w:rPr>
                                <w:color w:val="000000"/>
                                <w:sz w:val="22"/>
                                <w:szCs w:val="22"/>
                              </w:rPr>
                              <w:t>0.6333</w:t>
                            </w:r>
                          </w:p>
                        </w:tc>
                        <w:tc>
                          <w:tcPr>
                            <w:tcW w:w="1143" w:type="dxa"/>
                            <w:vAlign w:val="bottom"/>
                          </w:tcPr>
                          <w:p w14:paraId="17AB6120" w14:textId="61027C26" w:rsidR="001973A2" w:rsidRDefault="001973A2" w:rsidP="00F32EDB">
                            <w:pPr>
                              <w:pStyle w:val="Nidungvnbn"/>
                              <w:ind w:firstLine="0"/>
                              <w:jc w:val="right"/>
                            </w:pPr>
                            <w:r>
                              <w:rPr>
                                <w:color w:val="000000"/>
                                <w:sz w:val="22"/>
                                <w:szCs w:val="22"/>
                              </w:rPr>
                              <w:t>255.7</w:t>
                            </w:r>
                          </w:p>
                        </w:tc>
                      </w:tr>
                      <w:tr w:rsidR="001973A2" w14:paraId="7EFFFB9D" w14:textId="77777777" w:rsidTr="00A2260B">
                        <w:trPr>
                          <w:trHeight w:val="379"/>
                          <w:jc w:val="right"/>
                        </w:trPr>
                        <w:tc>
                          <w:tcPr>
                            <w:tcW w:w="810" w:type="dxa"/>
                            <w:vMerge/>
                          </w:tcPr>
                          <w:p w14:paraId="7B885CA9" w14:textId="77777777" w:rsidR="001973A2" w:rsidRDefault="001973A2" w:rsidP="00911316">
                            <w:pPr>
                              <w:pStyle w:val="Nidungvnbn"/>
                              <w:ind w:firstLine="0"/>
                              <w:jc w:val="left"/>
                              <w:rPr>
                                <w:b/>
                              </w:rPr>
                            </w:pPr>
                          </w:p>
                        </w:tc>
                        <w:tc>
                          <w:tcPr>
                            <w:tcW w:w="3150" w:type="dxa"/>
                            <w:vAlign w:val="bottom"/>
                          </w:tcPr>
                          <w:p w14:paraId="3957BCFA" w14:textId="539C1421" w:rsidR="001973A2" w:rsidRDefault="001973A2" w:rsidP="00911316">
                            <w:pPr>
                              <w:pStyle w:val="Nidungvnbn"/>
                              <w:ind w:firstLine="0"/>
                              <w:jc w:val="left"/>
                              <w:rPr>
                                <w:b/>
                              </w:rPr>
                            </w:pPr>
                            <w:r>
                              <w:rPr>
                                <w:color w:val="000000"/>
                                <w:sz w:val="22"/>
                                <w:szCs w:val="22"/>
                              </w:rPr>
                              <w:t>MedicalImages</w:t>
                            </w:r>
                          </w:p>
                        </w:tc>
                        <w:tc>
                          <w:tcPr>
                            <w:tcW w:w="894" w:type="dxa"/>
                            <w:vAlign w:val="bottom"/>
                          </w:tcPr>
                          <w:p w14:paraId="75F986C7" w14:textId="647642C2" w:rsidR="001973A2" w:rsidRDefault="001973A2" w:rsidP="00911316">
                            <w:pPr>
                              <w:pStyle w:val="Nidungvnbn"/>
                              <w:ind w:firstLine="0"/>
                              <w:jc w:val="right"/>
                            </w:pPr>
                            <w:r>
                              <w:rPr>
                                <w:color w:val="000000"/>
                                <w:sz w:val="22"/>
                                <w:szCs w:val="22"/>
                              </w:rPr>
                              <w:t>0.6954</w:t>
                            </w:r>
                          </w:p>
                        </w:tc>
                        <w:tc>
                          <w:tcPr>
                            <w:tcW w:w="912" w:type="dxa"/>
                            <w:vAlign w:val="bottom"/>
                          </w:tcPr>
                          <w:p w14:paraId="00B476D5" w14:textId="23B277C7" w:rsidR="001973A2" w:rsidRDefault="001973A2" w:rsidP="00911316">
                            <w:pPr>
                              <w:pStyle w:val="Nidungvnbn"/>
                              <w:ind w:firstLine="0"/>
                              <w:jc w:val="right"/>
                            </w:pPr>
                            <w:r>
                              <w:rPr>
                                <w:color w:val="000000"/>
                                <w:sz w:val="22"/>
                                <w:szCs w:val="22"/>
                              </w:rPr>
                              <w:t>0.7276</w:t>
                            </w:r>
                          </w:p>
                        </w:tc>
                        <w:tc>
                          <w:tcPr>
                            <w:tcW w:w="912" w:type="dxa"/>
                            <w:vAlign w:val="bottom"/>
                          </w:tcPr>
                          <w:p w14:paraId="263F8AA5" w14:textId="5B57F71C" w:rsidR="001973A2" w:rsidRDefault="001973A2" w:rsidP="00911316">
                            <w:pPr>
                              <w:pStyle w:val="Nidungvnbn"/>
                              <w:ind w:firstLine="0"/>
                              <w:jc w:val="right"/>
                            </w:pPr>
                            <w:r>
                              <w:rPr>
                                <w:color w:val="000000"/>
                                <w:sz w:val="22"/>
                                <w:szCs w:val="22"/>
                              </w:rPr>
                              <w:t>0.6867</w:t>
                            </w:r>
                          </w:p>
                        </w:tc>
                        <w:tc>
                          <w:tcPr>
                            <w:tcW w:w="1077" w:type="dxa"/>
                            <w:vAlign w:val="bottom"/>
                          </w:tcPr>
                          <w:p w14:paraId="6EB6976F" w14:textId="69C337A6" w:rsidR="001973A2" w:rsidRDefault="001973A2" w:rsidP="00911316">
                            <w:pPr>
                              <w:pStyle w:val="Nidungvnbn"/>
                              <w:ind w:firstLine="0"/>
                              <w:jc w:val="right"/>
                            </w:pPr>
                            <w:r>
                              <w:rPr>
                                <w:color w:val="000000"/>
                                <w:sz w:val="22"/>
                                <w:szCs w:val="22"/>
                              </w:rPr>
                              <w:t>787.2</w:t>
                            </w:r>
                          </w:p>
                        </w:tc>
                        <w:tc>
                          <w:tcPr>
                            <w:tcW w:w="994" w:type="dxa"/>
                            <w:vAlign w:val="bottom"/>
                          </w:tcPr>
                          <w:p w14:paraId="6DDC6B34" w14:textId="3761A3EF" w:rsidR="001973A2" w:rsidRDefault="001973A2" w:rsidP="00F32EDB">
                            <w:pPr>
                              <w:pStyle w:val="Nidungvnbn"/>
                              <w:ind w:firstLine="0"/>
                              <w:jc w:val="right"/>
                            </w:pPr>
                            <w:r>
                              <w:rPr>
                                <w:color w:val="000000"/>
                                <w:sz w:val="22"/>
                                <w:szCs w:val="22"/>
                              </w:rPr>
                              <w:t>0.6323</w:t>
                            </w:r>
                          </w:p>
                        </w:tc>
                        <w:tc>
                          <w:tcPr>
                            <w:tcW w:w="994" w:type="dxa"/>
                            <w:vAlign w:val="bottom"/>
                          </w:tcPr>
                          <w:p w14:paraId="3C09A573" w14:textId="37DAD168" w:rsidR="001973A2" w:rsidRDefault="001973A2" w:rsidP="00F32EDB">
                            <w:pPr>
                              <w:pStyle w:val="Nidungvnbn"/>
                              <w:ind w:firstLine="0"/>
                              <w:jc w:val="right"/>
                            </w:pPr>
                            <w:r>
                              <w:rPr>
                                <w:color w:val="000000"/>
                                <w:sz w:val="22"/>
                                <w:szCs w:val="22"/>
                              </w:rPr>
                              <w:t>0.6684</w:t>
                            </w:r>
                          </w:p>
                        </w:tc>
                        <w:tc>
                          <w:tcPr>
                            <w:tcW w:w="994" w:type="dxa"/>
                            <w:vAlign w:val="bottom"/>
                          </w:tcPr>
                          <w:p w14:paraId="591CF47C" w14:textId="60A0447E" w:rsidR="001973A2" w:rsidRDefault="001973A2" w:rsidP="00F32EDB">
                            <w:pPr>
                              <w:pStyle w:val="Nidungvnbn"/>
                              <w:ind w:firstLine="0"/>
                              <w:jc w:val="right"/>
                            </w:pPr>
                            <w:r>
                              <w:rPr>
                                <w:color w:val="000000"/>
                                <w:sz w:val="22"/>
                                <w:szCs w:val="22"/>
                              </w:rPr>
                              <w:t>0.6348</w:t>
                            </w:r>
                          </w:p>
                        </w:tc>
                        <w:tc>
                          <w:tcPr>
                            <w:tcW w:w="1143" w:type="dxa"/>
                            <w:vAlign w:val="bottom"/>
                          </w:tcPr>
                          <w:p w14:paraId="46DC0C5E" w14:textId="7F707B13" w:rsidR="001973A2" w:rsidRDefault="001973A2" w:rsidP="00F32EDB">
                            <w:pPr>
                              <w:pStyle w:val="Nidungvnbn"/>
                              <w:ind w:firstLine="0"/>
                              <w:jc w:val="right"/>
                            </w:pPr>
                            <w:r>
                              <w:rPr>
                                <w:color w:val="000000"/>
                                <w:sz w:val="22"/>
                                <w:szCs w:val="22"/>
                              </w:rPr>
                              <w:t>713.5</w:t>
                            </w:r>
                          </w:p>
                        </w:tc>
                      </w:tr>
                      <w:tr w:rsidR="001973A2" w14:paraId="13B7043B" w14:textId="77777777" w:rsidTr="00A2260B">
                        <w:trPr>
                          <w:trHeight w:val="379"/>
                          <w:jc w:val="right"/>
                        </w:trPr>
                        <w:tc>
                          <w:tcPr>
                            <w:tcW w:w="810" w:type="dxa"/>
                            <w:vMerge/>
                          </w:tcPr>
                          <w:p w14:paraId="3D64B065" w14:textId="77777777" w:rsidR="001973A2" w:rsidRDefault="001973A2" w:rsidP="00911316">
                            <w:pPr>
                              <w:pStyle w:val="Nidungvnbn"/>
                              <w:ind w:firstLine="0"/>
                              <w:jc w:val="left"/>
                              <w:rPr>
                                <w:b/>
                              </w:rPr>
                            </w:pPr>
                          </w:p>
                        </w:tc>
                        <w:tc>
                          <w:tcPr>
                            <w:tcW w:w="3150" w:type="dxa"/>
                            <w:vAlign w:val="bottom"/>
                          </w:tcPr>
                          <w:p w14:paraId="5ACFF4EC" w14:textId="1236AB6D" w:rsidR="001973A2" w:rsidRDefault="001973A2" w:rsidP="00911316">
                            <w:pPr>
                              <w:pStyle w:val="Nidungvnbn"/>
                              <w:ind w:firstLine="0"/>
                              <w:jc w:val="left"/>
                              <w:rPr>
                                <w:b/>
                              </w:rPr>
                            </w:pPr>
                            <w:r>
                              <w:rPr>
                                <w:color w:val="000000"/>
                                <w:sz w:val="22"/>
                                <w:szCs w:val="22"/>
                              </w:rPr>
                              <w:t>MiddlePhalanxOutlineAgeGroup</w:t>
                            </w:r>
                          </w:p>
                        </w:tc>
                        <w:tc>
                          <w:tcPr>
                            <w:tcW w:w="894" w:type="dxa"/>
                            <w:vAlign w:val="center"/>
                          </w:tcPr>
                          <w:p w14:paraId="76F3E097" w14:textId="54E980F4" w:rsidR="001973A2" w:rsidRDefault="001973A2" w:rsidP="00911316">
                            <w:pPr>
                              <w:pStyle w:val="Nidungvnbn"/>
                              <w:ind w:firstLine="0"/>
                              <w:jc w:val="right"/>
                            </w:pPr>
                            <w:r>
                              <w:rPr>
                                <w:color w:val="000000"/>
                                <w:sz w:val="22"/>
                                <w:szCs w:val="22"/>
                              </w:rPr>
                              <w:t>0.4489</w:t>
                            </w:r>
                          </w:p>
                        </w:tc>
                        <w:tc>
                          <w:tcPr>
                            <w:tcW w:w="912" w:type="dxa"/>
                            <w:vAlign w:val="center"/>
                          </w:tcPr>
                          <w:p w14:paraId="04FBFF6A" w14:textId="609E829D" w:rsidR="001973A2" w:rsidRDefault="001973A2" w:rsidP="00911316">
                            <w:pPr>
                              <w:pStyle w:val="Nidungvnbn"/>
                              <w:ind w:firstLine="0"/>
                              <w:jc w:val="right"/>
                            </w:pPr>
                            <w:r>
                              <w:rPr>
                                <w:color w:val="000000"/>
                                <w:sz w:val="22"/>
                                <w:szCs w:val="22"/>
                              </w:rPr>
                              <w:t>0.5325</w:t>
                            </w:r>
                          </w:p>
                        </w:tc>
                        <w:tc>
                          <w:tcPr>
                            <w:tcW w:w="912" w:type="dxa"/>
                            <w:vAlign w:val="center"/>
                          </w:tcPr>
                          <w:p w14:paraId="5282310A" w14:textId="3F3E4799" w:rsidR="001973A2" w:rsidRDefault="001973A2" w:rsidP="00911316">
                            <w:pPr>
                              <w:pStyle w:val="Nidungvnbn"/>
                              <w:ind w:firstLine="0"/>
                              <w:jc w:val="right"/>
                            </w:pPr>
                            <w:r>
                              <w:rPr>
                                <w:color w:val="000000"/>
                                <w:sz w:val="22"/>
                                <w:szCs w:val="22"/>
                              </w:rPr>
                              <w:t>0.422</w:t>
                            </w:r>
                          </w:p>
                        </w:tc>
                        <w:tc>
                          <w:tcPr>
                            <w:tcW w:w="1077" w:type="dxa"/>
                            <w:vAlign w:val="center"/>
                          </w:tcPr>
                          <w:p w14:paraId="67A03AED" w14:textId="60E8D710" w:rsidR="001973A2" w:rsidRDefault="001973A2" w:rsidP="00911316">
                            <w:pPr>
                              <w:pStyle w:val="Nidungvnbn"/>
                              <w:ind w:firstLine="0"/>
                              <w:jc w:val="right"/>
                            </w:pPr>
                            <w:r>
                              <w:rPr>
                                <w:color w:val="000000"/>
                                <w:sz w:val="22"/>
                                <w:szCs w:val="22"/>
                              </w:rPr>
                              <w:t>1019.1</w:t>
                            </w:r>
                          </w:p>
                        </w:tc>
                        <w:tc>
                          <w:tcPr>
                            <w:tcW w:w="994" w:type="dxa"/>
                            <w:vAlign w:val="bottom"/>
                          </w:tcPr>
                          <w:p w14:paraId="09017E54" w14:textId="192E77EC" w:rsidR="001973A2" w:rsidRDefault="001973A2" w:rsidP="00F32EDB">
                            <w:pPr>
                              <w:pStyle w:val="Nidungvnbn"/>
                              <w:ind w:firstLine="0"/>
                              <w:jc w:val="right"/>
                            </w:pPr>
                            <w:r>
                              <w:rPr>
                                <w:color w:val="000000"/>
                                <w:sz w:val="22"/>
                                <w:szCs w:val="22"/>
                              </w:rPr>
                              <w:t>0.5607</w:t>
                            </w:r>
                          </w:p>
                        </w:tc>
                        <w:tc>
                          <w:tcPr>
                            <w:tcW w:w="994" w:type="dxa"/>
                            <w:vAlign w:val="bottom"/>
                          </w:tcPr>
                          <w:p w14:paraId="19580308" w14:textId="26BB617E" w:rsidR="001973A2" w:rsidRDefault="001973A2" w:rsidP="00F32EDB">
                            <w:pPr>
                              <w:pStyle w:val="Nidungvnbn"/>
                              <w:ind w:firstLine="0"/>
                              <w:jc w:val="right"/>
                            </w:pPr>
                            <w:r>
                              <w:rPr>
                                <w:color w:val="000000"/>
                                <w:sz w:val="22"/>
                                <w:szCs w:val="22"/>
                              </w:rPr>
                              <w:t>0.6039</w:t>
                            </w:r>
                          </w:p>
                        </w:tc>
                        <w:tc>
                          <w:tcPr>
                            <w:tcW w:w="994" w:type="dxa"/>
                            <w:vAlign w:val="bottom"/>
                          </w:tcPr>
                          <w:p w14:paraId="60790B51" w14:textId="7D97E08F" w:rsidR="001973A2" w:rsidRDefault="001973A2" w:rsidP="00F32EDB">
                            <w:pPr>
                              <w:pStyle w:val="Nidungvnbn"/>
                              <w:ind w:firstLine="0"/>
                              <w:jc w:val="right"/>
                            </w:pPr>
                            <w:r>
                              <w:rPr>
                                <w:color w:val="000000"/>
                                <w:sz w:val="22"/>
                                <w:szCs w:val="22"/>
                              </w:rPr>
                              <w:t>0.4818</w:t>
                            </w:r>
                          </w:p>
                        </w:tc>
                        <w:tc>
                          <w:tcPr>
                            <w:tcW w:w="1143" w:type="dxa"/>
                            <w:vAlign w:val="bottom"/>
                          </w:tcPr>
                          <w:p w14:paraId="1EB41239" w14:textId="468EBA38" w:rsidR="001973A2" w:rsidRDefault="001973A2" w:rsidP="00F32EDB">
                            <w:pPr>
                              <w:pStyle w:val="Nidungvnbn"/>
                              <w:ind w:firstLine="0"/>
                              <w:jc w:val="right"/>
                            </w:pPr>
                            <w:r>
                              <w:rPr>
                                <w:color w:val="000000"/>
                                <w:sz w:val="22"/>
                                <w:szCs w:val="22"/>
                              </w:rPr>
                              <w:t>414.1</w:t>
                            </w:r>
                          </w:p>
                        </w:tc>
                      </w:tr>
                      <w:tr w:rsidR="001973A2" w14:paraId="79A5D432" w14:textId="77777777" w:rsidTr="00A2260B">
                        <w:trPr>
                          <w:trHeight w:val="379"/>
                          <w:jc w:val="right"/>
                        </w:trPr>
                        <w:tc>
                          <w:tcPr>
                            <w:tcW w:w="810" w:type="dxa"/>
                            <w:vMerge/>
                          </w:tcPr>
                          <w:p w14:paraId="6F2A147C" w14:textId="77777777" w:rsidR="001973A2" w:rsidRDefault="001973A2" w:rsidP="00911316">
                            <w:pPr>
                              <w:pStyle w:val="Nidungvnbn"/>
                              <w:ind w:firstLine="0"/>
                              <w:jc w:val="left"/>
                              <w:rPr>
                                <w:b/>
                              </w:rPr>
                            </w:pPr>
                          </w:p>
                        </w:tc>
                        <w:tc>
                          <w:tcPr>
                            <w:tcW w:w="3150" w:type="dxa"/>
                            <w:vAlign w:val="bottom"/>
                          </w:tcPr>
                          <w:p w14:paraId="3C60DD12" w14:textId="1A1404A7" w:rsidR="001973A2" w:rsidRDefault="001973A2" w:rsidP="00911316">
                            <w:pPr>
                              <w:pStyle w:val="Nidungvnbn"/>
                              <w:ind w:firstLine="0"/>
                              <w:jc w:val="left"/>
                              <w:rPr>
                                <w:b/>
                              </w:rPr>
                            </w:pPr>
                            <w:r>
                              <w:rPr>
                                <w:color w:val="000000"/>
                                <w:sz w:val="22"/>
                                <w:szCs w:val="22"/>
                              </w:rPr>
                              <w:t>MiddlePhalanxOutlineCorrect</w:t>
                            </w:r>
                          </w:p>
                        </w:tc>
                        <w:tc>
                          <w:tcPr>
                            <w:tcW w:w="894" w:type="dxa"/>
                            <w:vAlign w:val="bottom"/>
                          </w:tcPr>
                          <w:p w14:paraId="6B0DD779" w14:textId="4F8F41C8" w:rsidR="001973A2" w:rsidRDefault="001973A2" w:rsidP="00911316">
                            <w:pPr>
                              <w:pStyle w:val="Nidungvnbn"/>
                              <w:ind w:firstLine="0"/>
                              <w:jc w:val="right"/>
                            </w:pPr>
                            <w:r>
                              <w:rPr>
                                <w:color w:val="000000"/>
                                <w:sz w:val="22"/>
                                <w:szCs w:val="22"/>
                              </w:rPr>
                              <w:t>0.7661</w:t>
                            </w:r>
                          </w:p>
                        </w:tc>
                        <w:tc>
                          <w:tcPr>
                            <w:tcW w:w="912" w:type="dxa"/>
                            <w:vAlign w:val="bottom"/>
                          </w:tcPr>
                          <w:p w14:paraId="0D10384B" w14:textId="11BB057F" w:rsidR="001973A2" w:rsidRDefault="001973A2" w:rsidP="00911316">
                            <w:pPr>
                              <w:pStyle w:val="Nidungvnbn"/>
                              <w:ind w:firstLine="0"/>
                              <w:jc w:val="right"/>
                            </w:pPr>
                            <w:r>
                              <w:rPr>
                                <w:color w:val="000000"/>
                                <w:sz w:val="22"/>
                                <w:szCs w:val="22"/>
                              </w:rPr>
                              <w:t>0.7663</w:t>
                            </w:r>
                          </w:p>
                        </w:tc>
                        <w:tc>
                          <w:tcPr>
                            <w:tcW w:w="912" w:type="dxa"/>
                            <w:vAlign w:val="bottom"/>
                          </w:tcPr>
                          <w:p w14:paraId="424C481F" w14:textId="66DDDEB8" w:rsidR="001973A2" w:rsidRDefault="001973A2" w:rsidP="00911316">
                            <w:pPr>
                              <w:pStyle w:val="Nidungvnbn"/>
                              <w:ind w:firstLine="0"/>
                              <w:jc w:val="right"/>
                            </w:pPr>
                            <w:r>
                              <w:rPr>
                                <w:color w:val="000000"/>
                                <w:sz w:val="22"/>
                                <w:szCs w:val="22"/>
                              </w:rPr>
                              <w:t>0.7715</w:t>
                            </w:r>
                          </w:p>
                        </w:tc>
                        <w:tc>
                          <w:tcPr>
                            <w:tcW w:w="1077" w:type="dxa"/>
                            <w:vAlign w:val="bottom"/>
                          </w:tcPr>
                          <w:p w14:paraId="0377B3EB" w14:textId="3024E523" w:rsidR="001973A2" w:rsidRDefault="001973A2" w:rsidP="00911316">
                            <w:pPr>
                              <w:pStyle w:val="Nidungvnbn"/>
                              <w:ind w:firstLine="0"/>
                              <w:jc w:val="right"/>
                            </w:pPr>
                            <w:r>
                              <w:rPr>
                                <w:color w:val="000000"/>
                                <w:sz w:val="22"/>
                                <w:szCs w:val="22"/>
                              </w:rPr>
                              <w:t>931.7</w:t>
                            </w:r>
                          </w:p>
                        </w:tc>
                        <w:tc>
                          <w:tcPr>
                            <w:tcW w:w="994" w:type="dxa"/>
                            <w:vAlign w:val="bottom"/>
                          </w:tcPr>
                          <w:p w14:paraId="223DEC01" w14:textId="6C8AE250" w:rsidR="001973A2" w:rsidRDefault="001973A2" w:rsidP="00F32EDB">
                            <w:pPr>
                              <w:pStyle w:val="Nidungvnbn"/>
                              <w:ind w:firstLine="0"/>
                              <w:jc w:val="right"/>
                            </w:pPr>
                            <w:r>
                              <w:rPr>
                                <w:color w:val="000000"/>
                                <w:sz w:val="22"/>
                                <w:szCs w:val="22"/>
                              </w:rPr>
                              <w:t>0.76</w:t>
                            </w:r>
                          </w:p>
                        </w:tc>
                        <w:tc>
                          <w:tcPr>
                            <w:tcW w:w="994" w:type="dxa"/>
                            <w:vAlign w:val="bottom"/>
                          </w:tcPr>
                          <w:p w14:paraId="3C93AD98" w14:textId="27190D73" w:rsidR="001973A2" w:rsidRDefault="001973A2" w:rsidP="00F32EDB">
                            <w:pPr>
                              <w:pStyle w:val="Nidungvnbn"/>
                              <w:ind w:firstLine="0"/>
                              <w:jc w:val="right"/>
                            </w:pPr>
                            <w:r>
                              <w:rPr>
                                <w:color w:val="000000"/>
                                <w:sz w:val="22"/>
                                <w:szCs w:val="22"/>
                              </w:rPr>
                              <w:t>0.7148</w:t>
                            </w:r>
                          </w:p>
                        </w:tc>
                        <w:tc>
                          <w:tcPr>
                            <w:tcW w:w="994" w:type="dxa"/>
                            <w:vAlign w:val="bottom"/>
                          </w:tcPr>
                          <w:p w14:paraId="087761C9" w14:textId="0725CE52" w:rsidR="001973A2" w:rsidRDefault="001973A2" w:rsidP="00F32EDB">
                            <w:pPr>
                              <w:pStyle w:val="Nidungvnbn"/>
                              <w:ind w:firstLine="0"/>
                              <w:jc w:val="right"/>
                            </w:pPr>
                            <w:r>
                              <w:rPr>
                                <w:color w:val="000000"/>
                                <w:sz w:val="22"/>
                                <w:szCs w:val="22"/>
                              </w:rPr>
                              <w:t>0.6779</w:t>
                            </w:r>
                          </w:p>
                        </w:tc>
                        <w:tc>
                          <w:tcPr>
                            <w:tcW w:w="1143" w:type="dxa"/>
                            <w:vAlign w:val="bottom"/>
                          </w:tcPr>
                          <w:p w14:paraId="66EF0D05" w14:textId="5068D596" w:rsidR="001973A2" w:rsidRDefault="001973A2" w:rsidP="00F32EDB">
                            <w:pPr>
                              <w:pStyle w:val="Nidungvnbn"/>
                              <w:ind w:firstLine="0"/>
                              <w:jc w:val="right"/>
                            </w:pPr>
                            <w:r>
                              <w:rPr>
                                <w:color w:val="000000"/>
                                <w:sz w:val="22"/>
                                <w:szCs w:val="22"/>
                              </w:rPr>
                              <w:t>680.5</w:t>
                            </w:r>
                          </w:p>
                        </w:tc>
                      </w:tr>
                      <w:tr w:rsidR="001973A2" w14:paraId="1D46BB53" w14:textId="77777777" w:rsidTr="00A2260B">
                        <w:trPr>
                          <w:trHeight w:val="379"/>
                          <w:jc w:val="right"/>
                        </w:trPr>
                        <w:tc>
                          <w:tcPr>
                            <w:tcW w:w="810" w:type="dxa"/>
                            <w:vMerge/>
                          </w:tcPr>
                          <w:p w14:paraId="69CA6A63" w14:textId="77777777" w:rsidR="001973A2" w:rsidRDefault="001973A2" w:rsidP="00911316">
                            <w:pPr>
                              <w:pStyle w:val="Nidungvnbn"/>
                              <w:ind w:firstLine="0"/>
                              <w:jc w:val="left"/>
                              <w:rPr>
                                <w:b/>
                              </w:rPr>
                            </w:pPr>
                          </w:p>
                        </w:tc>
                        <w:tc>
                          <w:tcPr>
                            <w:tcW w:w="3150" w:type="dxa"/>
                            <w:vAlign w:val="bottom"/>
                          </w:tcPr>
                          <w:p w14:paraId="15604B48" w14:textId="0575DC73" w:rsidR="001973A2" w:rsidRDefault="001973A2" w:rsidP="00911316">
                            <w:pPr>
                              <w:pStyle w:val="Nidungvnbn"/>
                              <w:ind w:firstLine="0"/>
                              <w:jc w:val="left"/>
                              <w:rPr>
                                <w:b/>
                              </w:rPr>
                            </w:pPr>
                            <w:r>
                              <w:rPr>
                                <w:color w:val="000000"/>
                                <w:sz w:val="22"/>
                                <w:szCs w:val="22"/>
                              </w:rPr>
                              <w:t>MiddlePhalanxTW</w:t>
                            </w:r>
                          </w:p>
                        </w:tc>
                        <w:tc>
                          <w:tcPr>
                            <w:tcW w:w="894" w:type="dxa"/>
                            <w:vAlign w:val="bottom"/>
                          </w:tcPr>
                          <w:p w14:paraId="2A34D18A" w14:textId="5A2EFE36" w:rsidR="001973A2" w:rsidRDefault="001973A2" w:rsidP="00911316">
                            <w:pPr>
                              <w:pStyle w:val="Nidungvnbn"/>
                              <w:ind w:firstLine="0"/>
                              <w:jc w:val="right"/>
                            </w:pPr>
                            <w:r>
                              <w:rPr>
                                <w:color w:val="000000"/>
                                <w:sz w:val="22"/>
                                <w:szCs w:val="22"/>
                              </w:rPr>
                              <w:t>0.3727</w:t>
                            </w:r>
                          </w:p>
                        </w:tc>
                        <w:tc>
                          <w:tcPr>
                            <w:tcW w:w="912" w:type="dxa"/>
                            <w:vAlign w:val="bottom"/>
                          </w:tcPr>
                          <w:p w14:paraId="47576071" w14:textId="11EAFE29" w:rsidR="001973A2" w:rsidRDefault="001973A2" w:rsidP="00911316">
                            <w:pPr>
                              <w:pStyle w:val="Nidungvnbn"/>
                              <w:ind w:firstLine="0"/>
                              <w:jc w:val="right"/>
                            </w:pPr>
                            <w:r>
                              <w:rPr>
                                <w:color w:val="000000"/>
                                <w:sz w:val="22"/>
                                <w:szCs w:val="22"/>
                              </w:rPr>
                              <w:t>0.539</w:t>
                            </w:r>
                          </w:p>
                        </w:tc>
                        <w:tc>
                          <w:tcPr>
                            <w:tcW w:w="912" w:type="dxa"/>
                            <w:vAlign w:val="bottom"/>
                          </w:tcPr>
                          <w:p w14:paraId="7E1BA990" w14:textId="4D477CFA" w:rsidR="001973A2" w:rsidRDefault="001973A2" w:rsidP="00911316">
                            <w:pPr>
                              <w:pStyle w:val="Nidungvnbn"/>
                              <w:ind w:firstLine="0"/>
                              <w:jc w:val="right"/>
                            </w:pPr>
                            <w:r>
                              <w:rPr>
                                <w:color w:val="000000"/>
                                <w:sz w:val="22"/>
                                <w:szCs w:val="22"/>
                              </w:rPr>
                              <w:t>0.3771</w:t>
                            </w:r>
                          </w:p>
                        </w:tc>
                        <w:tc>
                          <w:tcPr>
                            <w:tcW w:w="1077" w:type="dxa"/>
                            <w:vAlign w:val="bottom"/>
                          </w:tcPr>
                          <w:p w14:paraId="0644E357" w14:textId="6DAE7D68" w:rsidR="001973A2" w:rsidRDefault="001973A2" w:rsidP="00911316">
                            <w:pPr>
                              <w:pStyle w:val="Nidungvnbn"/>
                              <w:ind w:firstLine="0"/>
                              <w:jc w:val="right"/>
                            </w:pPr>
                            <w:r>
                              <w:rPr>
                                <w:color w:val="000000"/>
                                <w:sz w:val="22"/>
                                <w:szCs w:val="22"/>
                              </w:rPr>
                              <w:t>623.1</w:t>
                            </w:r>
                          </w:p>
                        </w:tc>
                        <w:tc>
                          <w:tcPr>
                            <w:tcW w:w="994" w:type="dxa"/>
                            <w:vAlign w:val="bottom"/>
                          </w:tcPr>
                          <w:p w14:paraId="1BD234FC" w14:textId="60D6C55D" w:rsidR="001973A2" w:rsidRDefault="001973A2" w:rsidP="00F32EDB">
                            <w:pPr>
                              <w:pStyle w:val="Nidungvnbn"/>
                              <w:ind w:firstLine="0"/>
                              <w:jc w:val="right"/>
                            </w:pPr>
                            <w:r>
                              <w:rPr>
                                <w:color w:val="000000"/>
                                <w:sz w:val="22"/>
                                <w:szCs w:val="22"/>
                              </w:rPr>
                              <w:t>0.4315</w:t>
                            </w:r>
                          </w:p>
                        </w:tc>
                        <w:tc>
                          <w:tcPr>
                            <w:tcW w:w="994" w:type="dxa"/>
                            <w:vAlign w:val="bottom"/>
                          </w:tcPr>
                          <w:p w14:paraId="6A4759BF" w14:textId="2A5E73E0" w:rsidR="001973A2" w:rsidRDefault="001973A2" w:rsidP="00F32EDB">
                            <w:pPr>
                              <w:pStyle w:val="Nidungvnbn"/>
                              <w:ind w:firstLine="0"/>
                              <w:jc w:val="right"/>
                            </w:pPr>
                            <w:r>
                              <w:rPr>
                                <w:color w:val="000000"/>
                                <w:sz w:val="22"/>
                                <w:szCs w:val="22"/>
                              </w:rPr>
                              <w:t>0.6169</w:t>
                            </w:r>
                          </w:p>
                        </w:tc>
                        <w:tc>
                          <w:tcPr>
                            <w:tcW w:w="994" w:type="dxa"/>
                            <w:vAlign w:val="bottom"/>
                          </w:tcPr>
                          <w:p w14:paraId="4E4AE90D" w14:textId="04903238" w:rsidR="001973A2" w:rsidRDefault="001973A2" w:rsidP="00F32EDB">
                            <w:pPr>
                              <w:pStyle w:val="Nidungvnbn"/>
                              <w:ind w:firstLine="0"/>
                              <w:jc w:val="right"/>
                            </w:pPr>
                            <w:r>
                              <w:rPr>
                                <w:color w:val="000000"/>
                                <w:sz w:val="22"/>
                                <w:szCs w:val="22"/>
                              </w:rPr>
                              <w:t>0.4452</w:t>
                            </w:r>
                          </w:p>
                        </w:tc>
                        <w:tc>
                          <w:tcPr>
                            <w:tcW w:w="1143" w:type="dxa"/>
                            <w:vAlign w:val="bottom"/>
                          </w:tcPr>
                          <w:p w14:paraId="2ADB6A72" w14:textId="2AE339A7" w:rsidR="001973A2" w:rsidRDefault="001973A2" w:rsidP="00F32EDB">
                            <w:pPr>
                              <w:pStyle w:val="Nidungvnbn"/>
                              <w:ind w:firstLine="0"/>
                              <w:jc w:val="right"/>
                            </w:pPr>
                            <w:r>
                              <w:rPr>
                                <w:color w:val="000000"/>
                                <w:sz w:val="22"/>
                                <w:szCs w:val="22"/>
                              </w:rPr>
                              <w:t>655.6</w:t>
                            </w:r>
                          </w:p>
                        </w:tc>
                      </w:tr>
                      <w:tr w:rsidR="001973A2" w14:paraId="2B69D44B" w14:textId="77777777" w:rsidTr="00A2260B">
                        <w:trPr>
                          <w:trHeight w:val="379"/>
                          <w:jc w:val="right"/>
                        </w:trPr>
                        <w:tc>
                          <w:tcPr>
                            <w:tcW w:w="810" w:type="dxa"/>
                            <w:vMerge/>
                          </w:tcPr>
                          <w:p w14:paraId="3D8D3026" w14:textId="77777777" w:rsidR="001973A2" w:rsidRDefault="001973A2" w:rsidP="00911316">
                            <w:pPr>
                              <w:pStyle w:val="Nidungvnbn"/>
                              <w:ind w:firstLine="0"/>
                              <w:jc w:val="left"/>
                              <w:rPr>
                                <w:b/>
                              </w:rPr>
                            </w:pPr>
                          </w:p>
                        </w:tc>
                        <w:tc>
                          <w:tcPr>
                            <w:tcW w:w="3150" w:type="dxa"/>
                            <w:vAlign w:val="bottom"/>
                          </w:tcPr>
                          <w:p w14:paraId="6C7D0934" w14:textId="6407B1CB" w:rsidR="001973A2" w:rsidRDefault="001973A2" w:rsidP="00911316">
                            <w:pPr>
                              <w:pStyle w:val="Nidungvnbn"/>
                              <w:ind w:firstLine="0"/>
                              <w:jc w:val="left"/>
                              <w:rPr>
                                <w:b/>
                              </w:rPr>
                            </w:pPr>
                            <w:r>
                              <w:rPr>
                                <w:color w:val="000000"/>
                                <w:sz w:val="22"/>
                                <w:szCs w:val="22"/>
                              </w:rPr>
                              <w:t>MixedShapesRegularTrain</w:t>
                            </w:r>
                          </w:p>
                        </w:tc>
                        <w:tc>
                          <w:tcPr>
                            <w:tcW w:w="894" w:type="dxa"/>
                            <w:vAlign w:val="bottom"/>
                          </w:tcPr>
                          <w:p w14:paraId="13D70335" w14:textId="31C3FD22" w:rsidR="001973A2" w:rsidRDefault="001973A2" w:rsidP="00911316">
                            <w:pPr>
                              <w:pStyle w:val="Nidungvnbn"/>
                              <w:ind w:firstLine="0"/>
                              <w:jc w:val="right"/>
                            </w:pPr>
                            <w:r>
                              <w:rPr>
                                <w:color w:val="000000"/>
                                <w:sz w:val="22"/>
                                <w:szCs w:val="22"/>
                              </w:rPr>
                              <w:t>0.9039</w:t>
                            </w:r>
                          </w:p>
                        </w:tc>
                        <w:tc>
                          <w:tcPr>
                            <w:tcW w:w="912" w:type="dxa"/>
                            <w:vAlign w:val="bottom"/>
                          </w:tcPr>
                          <w:p w14:paraId="3AA2D0B6" w14:textId="1FF971F4" w:rsidR="001973A2" w:rsidRDefault="001973A2" w:rsidP="00911316">
                            <w:pPr>
                              <w:pStyle w:val="Nidungvnbn"/>
                              <w:ind w:firstLine="0"/>
                              <w:jc w:val="right"/>
                            </w:pPr>
                            <w:r>
                              <w:rPr>
                                <w:color w:val="000000"/>
                                <w:sz w:val="22"/>
                                <w:szCs w:val="22"/>
                              </w:rPr>
                              <w:t>0.906</w:t>
                            </w:r>
                          </w:p>
                        </w:tc>
                        <w:tc>
                          <w:tcPr>
                            <w:tcW w:w="912" w:type="dxa"/>
                            <w:vAlign w:val="bottom"/>
                          </w:tcPr>
                          <w:p w14:paraId="132DA266" w14:textId="5F33139C" w:rsidR="001973A2" w:rsidRDefault="001973A2" w:rsidP="00911316">
                            <w:pPr>
                              <w:pStyle w:val="Nidungvnbn"/>
                              <w:ind w:firstLine="0"/>
                              <w:jc w:val="right"/>
                            </w:pPr>
                            <w:r>
                              <w:rPr>
                                <w:color w:val="000000"/>
                                <w:sz w:val="22"/>
                                <w:szCs w:val="22"/>
                              </w:rPr>
                              <w:t>0.9114</w:t>
                            </w:r>
                          </w:p>
                        </w:tc>
                        <w:tc>
                          <w:tcPr>
                            <w:tcW w:w="1077" w:type="dxa"/>
                            <w:vAlign w:val="bottom"/>
                          </w:tcPr>
                          <w:p w14:paraId="58BBD315" w14:textId="7D2560CC" w:rsidR="001973A2" w:rsidRDefault="001973A2" w:rsidP="00911316">
                            <w:pPr>
                              <w:pStyle w:val="Nidungvnbn"/>
                              <w:ind w:firstLine="0"/>
                              <w:jc w:val="right"/>
                            </w:pPr>
                            <w:r>
                              <w:rPr>
                                <w:color w:val="000000"/>
                                <w:sz w:val="22"/>
                                <w:szCs w:val="22"/>
                              </w:rPr>
                              <w:t>2477.2</w:t>
                            </w:r>
                          </w:p>
                        </w:tc>
                        <w:tc>
                          <w:tcPr>
                            <w:tcW w:w="994" w:type="dxa"/>
                            <w:vAlign w:val="bottom"/>
                          </w:tcPr>
                          <w:p w14:paraId="389DB707" w14:textId="6A27950E" w:rsidR="001973A2" w:rsidRDefault="001973A2" w:rsidP="00F32EDB">
                            <w:pPr>
                              <w:pStyle w:val="Nidungvnbn"/>
                              <w:ind w:firstLine="0"/>
                              <w:jc w:val="right"/>
                            </w:pPr>
                            <w:r>
                              <w:rPr>
                                <w:color w:val="000000"/>
                                <w:sz w:val="22"/>
                                <w:szCs w:val="22"/>
                              </w:rPr>
                              <w:t>0.9062</w:t>
                            </w:r>
                          </w:p>
                        </w:tc>
                        <w:tc>
                          <w:tcPr>
                            <w:tcW w:w="994" w:type="dxa"/>
                            <w:vAlign w:val="bottom"/>
                          </w:tcPr>
                          <w:p w14:paraId="15835EB0" w14:textId="0B8E2EAE" w:rsidR="001973A2" w:rsidRDefault="001973A2" w:rsidP="00F32EDB">
                            <w:pPr>
                              <w:pStyle w:val="Nidungvnbn"/>
                              <w:ind w:firstLine="0"/>
                              <w:jc w:val="right"/>
                            </w:pPr>
                            <w:r>
                              <w:rPr>
                                <w:color w:val="000000"/>
                                <w:sz w:val="22"/>
                                <w:szCs w:val="22"/>
                              </w:rPr>
                              <w:t>0.9068</w:t>
                            </w:r>
                          </w:p>
                        </w:tc>
                        <w:tc>
                          <w:tcPr>
                            <w:tcW w:w="994" w:type="dxa"/>
                            <w:vAlign w:val="bottom"/>
                          </w:tcPr>
                          <w:p w14:paraId="6BD442ED" w14:textId="68A16E99" w:rsidR="001973A2" w:rsidRDefault="001973A2" w:rsidP="00F32EDB">
                            <w:pPr>
                              <w:pStyle w:val="Nidungvnbn"/>
                              <w:ind w:firstLine="0"/>
                              <w:jc w:val="right"/>
                            </w:pPr>
                            <w:r>
                              <w:rPr>
                                <w:color w:val="000000"/>
                                <w:sz w:val="22"/>
                                <w:szCs w:val="22"/>
                              </w:rPr>
                              <w:t>0.912</w:t>
                            </w:r>
                          </w:p>
                        </w:tc>
                        <w:tc>
                          <w:tcPr>
                            <w:tcW w:w="1143" w:type="dxa"/>
                            <w:vAlign w:val="bottom"/>
                          </w:tcPr>
                          <w:p w14:paraId="491878C1" w14:textId="141CD5ED" w:rsidR="001973A2" w:rsidRDefault="001973A2" w:rsidP="00F32EDB">
                            <w:pPr>
                              <w:pStyle w:val="Nidungvnbn"/>
                              <w:ind w:firstLine="0"/>
                              <w:jc w:val="right"/>
                            </w:pPr>
                            <w:r>
                              <w:rPr>
                                <w:color w:val="000000"/>
                                <w:sz w:val="22"/>
                                <w:szCs w:val="22"/>
                              </w:rPr>
                              <w:t>2471.8</w:t>
                            </w:r>
                          </w:p>
                        </w:tc>
                      </w:tr>
                      <w:tr w:rsidR="001973A2" w14:paraId="10D1CFDA" w14:textId="77777777" w:rsidTr="00A2260B">
                        <w:trPr>
                          <w:trHeight w:val="379"/>
                          <w:jc w:val="right"/>
                        </w:trPr>
                        <w:tc>
                          <w:tcPr>
                            <w:tcW w:w="810" w:type="dxa"/>
                            <w:vMerge/>
                          </w:tcPr>
                          <w:p w14:paraId="160215FE" w14:textId="77777777" w:rsidR="001973A2" w:rsidRDefault="001973A2" w:rsidP="00911316">
                            <w:pPr>
                              <w:pStyle w:val="Nidungvnbn"/>
                              <w:ind w:firstLine="0"/>
                              <w:jc w:val="left"/>
                              <w:rPr>
                                <w:b/>
                              </w:rPr>
                            </w:pPr>
                          </w:p>
                        </w:tc>
                        <w:tc>
                          <w:tcPr>
                            <w:tcW w:w="3150" w:type="dxa"/>
                            <w:vAlign w:val="bottom"/>
                          </w:tcPr>
                          <w:p w14:paraId="69127575" w14:textId="69503592" w:rsidR="001973A2" w:rsidRDefault="001973A2" w:rsidP="00911316">
                            <w:pPr>
                              <w:pStyle w:val="Nidungvnbn"/>
                              <w:ind w:firstLine="0"/>
                              <w:jc w:val="left"/>
                              <w:rPr>
                                <w:b/>
                              </w:rPr>
                            </w:pPr>
                            <w:r>
                              <w:rPr>
                                <w:color w:val="000000"/>
                                <w:sz w:val="22"/>
                                <w:szCs w:val="22"/>
                              </w:rPr>
                              <w:t>MixedShapesSmallTrain</w:t>
                            </w:r>
                          </w:p>
                        </w:tc>
                        <w:tc>
                          <w:tcPr>
                            <w:tcW w:w="894" w:type="dxa"/>
                            <w:vAlign w:val="bottom"/>
                          </w:tcPr>
                          <w:p w14:paraId="0430EE96" w14:textId="15EF19F3" w:rsidR="001973A2" w:rsidRDefault="001973A2" w:rsidP="00911316">
                            <w:pPr>
                              <w:pStyle w:val="Nidungvnbn"/>
                              <w:ind w:firstLine="0"/>
                              <w:jc w:val="right"/>
                            </w:pPr>
                            <w:r>
                              <w:rPr>
                                <w:color w:val="000000"/>
                                <w:sz w:val="22"/>
                                <w:szCs w:val="22"/>
                              </w:rPr>
                              <w:t>0.8449</w:t>
                            </w:r>
                          </w:p>
                        </w:tc>
                        <w:tc>
                          <w:tcPr>
                            <w:tcW w:w="912" w:type="dxa"/>
                            <w:vAlign w:val="bottom"/>
                          </w:tcPr>
                          <w:p w14:paraId="643DA53D" w14:textId="2C1740EF" w:rsidR="001973A2" w:rsidRDefault="001973A2" w:rsidP="00911316">
                            <w:pPr>
                              <w:pStyle w:val="Nidungvnbn"/>
                              <w:ind w:firstLine="0"/>
                              <w:jc w:val="right"/>
                            </w:pPr>
                            <w:r>
                              <w:rPr>
                                <w:color w:val="000000"/>
                                <w:sz w:val="22"/>
                                <w:szCs w:val="22"/>
                              </w:rPr>
                              <w:t>0.8429</w:t>
                            </w:r>
                          </w:p>
                        </w:tc>
                        <w:tc>
                          <w:tcPr>
                            <w:tcW w:w="912" w:type="dxa"/>
                            <w:vAlign w:val="bottom"/>
                          </w:tcPr>
                          <w:p w14:paraId="2BF91092" w14:textId="39839C1E" w:rsidR="001973A2" w:rsidRDefault="001973A2" w:rsidP="00911316">
                            <w:pPr>
                              <w:pStyle w:val="Nidungvnbn"/>
                              <w:ind w:firstLine="0"/>
                              <w:jc w:val="right"/>
                            </w:pPr>
                            <w:r>
                              <w:rPr>
                                <w:color w:val="000000"/>
                                <w:sz w:val="22"/>
                                <w:szCs w:val="22"/>
                              </w:rPr>
                              <w:t>0.8533</w:t>
                            </w:r>
                          </w:p>
                        </w:tc>
                        <w:tc>
                          <w:tcPr>
                            <w:tcW w:w="1077" w:type="dxa"/>
                            <w:vAlign w:val="bottom"/>
                          </w:tcPr>
                          <w:p w14:paraId="0CFD6ABD" w14:textId="38B187B9" w:rsidR="001973A2" w:rsidRDefault="001973A2" w:rsidP="00911316">
                            <w:pPr>
                              <w:pStyle w:val="Nidungvnbn"/>
                              <w:ind w:firstLine="0"/>
                              <w:jc w:val="right"/>
                            </w:pPr>
                            <w:r>
                              <w:rPr>
                                <w:color w:val="000000"/>
                                <w:sz w:val="22"/>
                                <w:szCs w:val="22"/>
                              </w:rPr>
                              <w:t>2556.1</w:t>
                            </w:r>
                          </w:p>
                        </w:tc>
                        <w:tc>
                          <w:tcPr>
                            <w:tcW w:w="994" w:type="dxa"/>
                            <w:vAlign w:val="bottom"/>
                          </w:tcPr>
                          <w:p w14:paraId="70F482E3" w14:textId="31479F9E" w:rsidR="001973A2" w:rsidRDefault="001973A2" w:rsidP="00F32EDB">
                            <w:pPr>
                              <w:pStyle w:val="Nidungvnbn"/>
                              <w:ind w:firstLine="0"/>
                              <w:jc w:val="right"/>
                            </w:pPr>
                            <w:r>
                              <w:rPr>
                                <w:color w:val="000000"/>
                                <w:sz w:val="22"/>
                                <w:szCs w:val="22"/>
                              </w:rPr>
                              <w:t>0.8365</w:t>
                            </w:r>
                          </w:p>
                        </w:tc>
                        <w:tc>
                          <w:tcPr>
                            <w:tcW w:w="994" w:type="dxa"/>
                            <w:vAlign w:val="bottom"/>
                          </w:tcPr>
                          <w:p w14:paraId="6F4E4170" w14:textId="23C344EB" w:rsidR="001973A2" w:rsidRDefault="001973A2" w:rsidP="00F32EDB">
                            <w:pPr>
                              <w:pStyle w:val="Nidungvnbn"/>
                              <w:ind w:firstLine="0"/>
                              <w:jc w:val="right"/>
                            </w:pPr>
                            <w:r>
                              <w:rPr>
                                <w:color w:val="000000"/>
                                <w:sz w:val="22"/>
                                <w:szCs w:val="22"/>
                              </w:rPr>
                              <w:t>0.8297</w:t>
                            </w:r>
                          </w:p>
                        </w:tc>
                        <w:tc>
                          <w:tcPr>
                            <w:tcW w:w="994" w:type="dxa"/>
                            <w:vAlign w:val="bottom"/>
                          </w:tcPr>
                          <w:p w14:paraId="28315302" w14:textId="1537C104" w:rsidR="001973A2" w:rsidRDefault="001973A2" w:rsidP="00F32EDB">
                            <w:pPr>
                              <w:pStyle w:val="Nidungvnbn"/>
                              <w:ind w:firstLine="0"/>
                              <w:jc w:val="right"/>
                            </w:pPr>
                            <w:r>
                              <w:rPr>
                                <w:color w:val="000000"/>
                                <w:sz w:val="22"/>
                                <w:szCs w:val="22"/>
                              </w:rPr>
                              <w:t>0.8425</w:t>
                            </w:r>
                          </w:p>
                        </w:tc>
                        <w:tc>
                          <w:tcPr>
                            <w:tcW w:w="1143" w:type="dxa"/>
                            <w:vAlign w:val="bottom"/>
                          </w:tcPr>
                          <w:p w14:paraId="074A4E2B" w14:textId="16F48189" w:rsidR="001973A2" w:rsidRDefault="001973A2" w:rsidP="00F32EDB">
                            <w:pPr>
                              <w:pStyle w:val="Nidungvnbn"/>
                              <w:ind w:firstLine="0"/>
                              <w:jc w:val="right"/>
                            </w:pPr>
                            <w:r>
                              <w:rPr>
                                <w:color w:val="000000"/>
                                <w:sz w:val="22"/>
                                <w:szCs w:val="22"/>
                              </w:rPr>
                              <w:t>3070.4</w:t>
                            </w:r>
                          </w:p>
                        </w:tc>
                      </w:tr>
                      <w:tr w:rsidR="001973A2" w14:paraId="0EF40ACE" w14:textId="77777777" w:rsidTr="00A2260B">
                        <w:trPr>
                          <w:trHeight w:val="379"/>
                          <w:jc w:val="right"/>
                        </w:trPr>
                        <w:tc>
                          <w:tcPr>
                            <w:tcW w:w="810" w:type="dxa"/>
                            <w:vMerge/>
                          </w:tcPr>
                          <w:p w14:paraId="5C1F890E" w14:textId="77777777" w:rsidR="001973A2" w:rsidRDefault="001973A2" w:rsidP="00911316">
                            <w:pPr>
                              <w:pStyle w:val="Nidungvnbn"/>
                              <w:ind w:firstLine="0"/>
                              <w:jc w:val="left"/>
                              <w:rPr>
                                <w:b/>
                              </w:rPr>
                            </w:pPr>
                          </w:p>
                        </w:tc>
                        <w:tc>
                          <w:tcPr>
                            <w:tcW w:w="3150" w:type="dxa"/>
                            <w:vAlign w:val="bottom"/>
                          </w:tcPr>
                          <w:p w14:paraId="40D9B407" w14:textId="4A5BB329" w:rsidR="001973A2" w:rsidRDefault="001973A2" w:rsidP="00911316">
                            <w:pPr>
                              <w:pStyle w:val="Nidungvnbn"/>
                              <w:ind w:firstLine="0"/>
                              <w:jc w:val="left"/>
                              <w:rPr>
                                <w:b/>
                              </w:rPr>
                            </w:pPr>
                            <w:r>
                              <w:rPr>
                                <w:color w:val="000000"/>
                                <w:sz w:val="22"/>
                                <w:szCs w:val="22"/>
                              </w:rPr>
                              <w:t>MoteStrain</w:t>
                            </w:r>
                          </w:p>
                        </w:tc>
                        <w:tc>
                          <w:tcPr>
                            <w:tcW w:w="894" w:type="dxa"/>
                            <w:vAlign w:val="bottom"/>
                          </w:tcPr>
                          <w:p w14:paraId="7ADC577E" w14:textId="681D0A1C" w:rsidR="001973A2" w:rsidRDefault="001973A2" w:rsidP="00911316">
                            <w:pPr>
                              <w:pStyle w:val="Nidungvnbn"/>
                              <w:ind w:firstLine="0"/>
                              <w:jc w:val="right"/>
                            </w:pPr>
                            <w:r>
                              <w:rPr>
                                <w:color w:val="000000"/>
                                <w:sz w:val="22"/>
                                <w:szCs w:val="22"/>
                              </w:rPr>
                              <w:t>0.856</w:t>
                            </w:r>
                          </w:p>
                        </w:tc>
                        <w:tc>
                          <w:tcPr>
                            <w:tcW w:w="912" w:type="dxa"/>
                            <w:vAlign w:val="bottom"/>
                          </w:tcPr>
                          <w:p w14:paraId="72156CA3" w14:textId="1F5A8210" w:rsidR="001973A2" w:rsidRDefault="001973A2" w:rsidP="00911316">
                            <w:pPr>
                              <w:pStyle w:val="Nidungvnbn"/>
                              <w:ind w:firstLine="0"/>
                              <w:jc w:val="right"/>
                            </w:pPr>
                            <w:r>
                              <w:rPr>
                                <w:color w:val="000000"/>
                                <w:sz w:val="22"/>
                                <w:szCs w:val="22"/>
                              </w:rPr>
                              <w:t>0.857</w:t>
                            </w:r>
                          </w:p>
                        </w:tc>
                        <w:tc>
                          <w:tcPr>
                            <w:tcW w:w="912" w:type="dxa"/>
                            <w:vAlign w:val="bottom"/>
                          </w:tcPr>
                          <w:p w14:paraId="3AF5B0C3" w14:textId="1E08D064" w:rsidR="001973A2" w:rsidRDefault="001973A2" w:rsidP="00911316">
                            <w:pPr>
                              <w:pStyle w:val="Nidungvnbn"/>
                              <w:ind w:firstLine="0"/>
                              <w:jc w:val="right"/>
                            </w:pPr>
                            <w:r>
                              <w:rPr>
                                <w:color w:val="000000"/>
                                <w:sz w:val="22"/>
                                <w:szCs w:val="22"/>
                              </w:rPr>
                              <w:t>0.8567</w:t>
                            </w:r>
                          </w:p>
                        </w:tc>
                        <w:tc>
                          <w:tcPr>
                            <w:tcW w:w="1077" w:type="dxa"/>
                            <w:vAlign w:val="bottom"/>
                          </w:tcPr>
                          <w:p w14:paraId="7E8AF2F1" w14:textId="57450CC8" w:rsidR="001973A2" w:rsidRDefault="001973A2" w:rsidP="00911316">
                            <w:pPr>
                              <w:pStyle w:val="Nidungvnbn"/>
                              <w:ind w:firstLine="0"/>
                              <w:jc w:val="right"/>
                            </w:pPr>
                            <w:r>
                              <w:rPr>
                                <w:color w:val="000000"/>
                                <w:sz w:val="22"/>
                                <w:szCs w:val="22"/>
                              </w:rPr>
                              <w:t>5256.5</w:t>
                            </w:r>
                          </w:p>
                        </w:tc>
                        <w:tc>
                          <w:tcPr>
                            <w:tcW w:w="994" w:type="dxa"/>
                            <w:vAlign w:val="bottom"/>
                          </w:tcPr>
                          <w:p w14:paraId="3396FA0B" w14:textId="3D1A1865" w:rsidR="001973A2" w:rsidRDefault="001973A2" w:rsidP="00F32EDB">
                            <w:pPr>
                              <w:pStyle w:val="Nidungvnbn"/>
                              <w:ind w:firstLine="0"/>
                              <w:jc w:val="right"/>
                            </w:pPr>
                            <w:r>
                              <w:rPr>
                                <w:color w:val="000000"/>
                                <w:sz w:val="22"/>
                                <w:szCs w:val="22"/>
                              </w:rPr>
                              <w:t>0.8688</w:t>
                            </w:r>
                          </w:p>
                        </w:tc>
                        <w:tc>
                          <w:tcPr>
                            <w:tcW w:w="994" w:type="dxa"/>
                            <w:vAlign w:val="bottom"/>
                          </w:tcPr>
                          <w:p w14:paraId="42034074" w14:textId="2D26BA4D" w:rsidR="001973A2" w:rsidRDefault="001973A2" w:rsidP="00F32EDB">
                            <w:pPr>
                              <w:pStyle w:val="Nidungvnbn"/>
                              <w:ind w:firstLine="0"/>
                              <w:jc w:val="right"/>
                            </w:pPr>
                            <w:r>
                              <w:rPr>
                                <w:color w:val="000000"/>
                                <w:sz w:val="22"/>
                                <w:szCs w:val="22"/>
                              </w:rPr>
                              <w:t>0.8698</w:t>
                            </w:r>
                          </w:p>
                        </w:tc>
                        <w:tc>
                          <w:tcPr>
                            <w:tcW w:w="994" w:type="dxa"/>
                            <w:vAlign w:val="bottom"/>
                          </w:tcPr>
                          <w:p w14:paraId="11CC6E6C" w14:textId="41C5ED1F" w:rsidR="001973A2" w:rsidRDefault="001973A2" w:rsidP="00F32EDB">
                            <w:pPr>
                              <w:pStyle w:val="Nidungvnbn"/>
                              <w:ind w:firstLine="0"/>
                              <w:jc w:val="right"/>
                            </w:pPr>
                            <w:r>
                              <w:rPr>
                                <w:color w:val="000000"/>
                                <w:sz w:val="22"/>
                                <w:szCs w:val="22"/>
                              </w:rPr>
                              <w:t>0.8697</w:t>
                            </w:r>
                          </w:p>
                        </w:tc>
                        <w:tc>
                          <w:tcPr>
                            <w:tcW w:w="1143" w:type="dxa"/>
                            <w:vAlign w:val="bottom"/>
                          </w:tcPr>
                          <w:p w14:paraId="6AB4D543" w14:textId="61268D3C" w:rsidR="001973A2" w:rsidRDefault="001973A2" w:rsidP="00F32EDB">
                            <w:pPr>
                              <w:pStyle w:val="Nidungvnbn"/>
                              <w:ind w:firstLine="0"/>
                              <w:jc w:val="right"/>
                            </w:pPr>
                            <w:r>
                              <w:rPr>
                                <w:color w:val="000000"/>
                                <w:sz w:val="22"/>
                                <w:szCs w:val="22"/>
                              </w:rPr>
                              <w:t>4860.1</w:t>
                            </w:r>
                          </w:p>
                        </w:tc>
                      </w:tr>
                      <w:tr w:rsidR="001973A2" w14:paraId="54F19D04" w14:textId="77777777" w:rsidTr="00A2260B">
                        <w:trPr>
                          <w:trHeight w:val="379"/>
                          <w:jc w:val="right"/>
                        </w:trPr>
                        <w:tc>
                          <w:tcPr>
                            <w:tcW w:w="810" w:type="dxa"/>
                            <w:vMerge/>
                          </w:tcPr>
                          <w:p w14:paraId="434F3DD4" w14:textId="77777777" w:rsidR="001973A2" w:rsidRDefault="001973A2" w:rsidP="00911316">
                            <w:pPr>
                              <w:pStyle w:val="Nidungvnbn"/>
                              <w:ind w:firstLine="0"/>
                              <w:jc w:val="left"/>
                              <w:rPr>
                                <w:b/>
                              </w:rPr>
                            </w:pPr>
                          </w:p>
                        </w:tc>
                        <w:tc>
                          <w:tcPr>
                            <w:tcW w:w="3150" w:type="dxa"/>
                            <w:vAlign w:val="bottom"/>
                          </w:tcPr>
                          <w:p w14:paraId="5203C24F" w14:textId="4A3CB52B" w:rsidR="001973A2" w:rsidRDefault="001973A2" w:rsidP="00911316">
                            <w:pPr>
                              <w:pStyle w:val="Nidungvnbn"/>
                              <w:ind w:firstLine="0"/>
                              <w:jc w:val="left"/>
                              <w:rPr>
                                <w:b/>
                              </w:rPr>
                            </w:pPr>
                            <w:r>
                              <w:rPr>
                                <w:color w:val="000000"/>
                                <w:sz w:val="22"/>
                                <w:szCs w:val="22"/>
                              </w:rPr>
                              <w:t>NonInvasiveFetalECGThorax1</w:t>
                            </w:r>
                          </w:p>
                        </w:tc>
                        <w:tc>
                          <w:tcPr>
                            <w:tcW w:w="894" w:type="dxa"/>
                            <w:vAlign w:val="bottom"/>
                          </w:tcPr>
                          <w:p w14:paraId="754237CC" w14:textId="73BEE5D9" w:rsidR="001973A2" w:rsidRDefault="001973A2" w:rsidP="00911316">
                            <w:pPr>
                              <w:pStyle w:val="Nidungvnbn"/>
                              <w:ind w:firstLine="0"/>
                              <w:jc w:val="right"/>
                            </w:pPr>
                            <w:r>
                              <w:rPr>
                                <w:color w:val="000000"/>
                                <w:sz w:val="22"/>
                                <w:szCs w:val="22"/>
                              </w:rPr>
                              <w:t>0.9127</w:t>
                            </w:r>
                          </w:p>
                        </w:tc>
                        <w:tc>
                          <w:tcPr>
                            <w:tcW w:w="912" w:type="dxa"/>
                            <w:vAlign w:val="bottom"/>
                          </w:tcPr>
                          <w:p w14:paraId="08638AEB" w14:textId="65B01B61" w:rsidR="001973A2" w:rsidRDefault="001973A2" w:rsidP="00911316">
                            <w:pPr>
                              <w:pStyle w:val="Nidungvnbn"/>
                              <w:ind w:firstLine="0"/>
                              <w:jc w:val="right"/>
                            </w:pPr>
                            <w:r>
                              <w:rPr>
                                <w:color w:val="000000"/>
                                <w:sz w:val="22"/>
                                <w:szCs w:val="22"/>
                              </w:rPr>
                              <w:t>0.9125</w:t>
                            </w:r>
                          </w:p>
                        </w:tc>
                        <w:tc>
                          <w:tcPr>
                            <w:tcW w:w="912" w:type="dxa"/>
                            <w:vAlign w:val="bottom"/>
                          </w:tcPr>
                          <w:p w14:paraId="6DD50BF2" w14:textId="075B9EC0" w:rsidR="001973A2" w:rsidRDefault="001973A2" w:rsidP="00911316">
                            <w:pPr>
                              <w:pStyle w:val="Nidungvnbn"/>
                              <w:ind w:firstLine="0"/>
                              <w:jc w:val="right"/>
                            </w:pPr>
                            <w:r>
                              <w:rPr>
                                <w:color w:val="000000"/>
                                <w:sz w:val="22"/>
                                <w:szCs w:val="22"/>
                              </w:rPr>
                              <w:t>0.9126</w:t>
                            </w:r>
                          </w:p>
                        </w:tc>
                        <w:tc>
                          <w:tcPr>
                            <w:tcW w:w="1077" w:type="dxa"/>
                            <w:vAlign w:val="bottom"/>
                          </w:tcPr>
                          <w:p w14:paraId="2138340F" w14:textId="6B392231" w:rsidR="001973A2" w:rsidRDefault="001973A2" w:rsidP="00911316">
                            <w:pPr>
                              <w:pStyle w:val="Nidungvnbn"/>
                              <w:ind w:firstLine="0"/>
                              <w:jc w:val="right"/>
                            </w:pPr>
                            <w:r>
                              <w:rPr>
                                <w:color w:val="000000"/>
                                <w:sz w:val="22"/>
                                <w:szCs w:val="22"/>
                              </w:rPr>
                              <w:t>5022.9</w:t>
                            </w:r>
                          </w:p>
                        </w:tc>
                        <w:tc>
                          <w:tcPr>
                            <w:tcW w:w="994" w:type="dxa"/>
                            <w:vAlign w:val="bottom"/>
                          </w:tcPr>
                          <w:p w14:paraId="0431E1B8" w14:textId="1F0521DF" w:rsidR="001973A2" w:rsidRDefault="001973A2" w:rsidP="00F32EDB">
                            <w:pPr>
                              <w:pStyle w:val="Nidungvnbn"/>
                              <w:ind w:firstLine="0"/>
                              <w:jc w:val="right"/>
                            </w:pPr>
                            <w:r>
                              <w:rPr>
                                <w:color w:val="000000"/>
                                <w:sz w:val="22"/>
                                <w:szCs w:val="22"/>
                              </w:rPr>
                              <w:t>0.8927</w:t>
                            </w:r>
                          </w:p>
                        </w:tc>
                        <w:tc>
                          <w:tcPr>
                            <w:tcW w:w="994" w:type="dxa"/>
                            <w:vAlign w:val="bottom"/>
                          </w:tcPr>
                          <w:p w14:paraId="08AD0126" w14:textId="22F13125" w:rsidR="001973A2" w:rsidRDefault="001973A2" w:rsidP="00F32EDB">
                            <w:pPr>
                              <w:pStyle w:val="Nidungvnbn"/>
                              <w:ind w:firstLine="0"/>
                              <w:jc w:val="right"/>
                            </w:pPr>
                            <w:r>
                              <w:rPr>
                                <w:color w:val="000000"/>
                                <w:sz w:val="22"/>
                                <w:szCs w:val="22"/>
                              </w:rPr>
                              <w:t>0.888</w:t>
                            </w:r>
                          </w:p>
                        </w:tc>
                        <w:tc>
                          <w:tcPr>
                            <w:tcW w:w="994" w:type="dxa"/>
                            <w:vAlign w:val="bottom"/>
                          </w:tcPr>
                          <w:p w14:paraId="7011D635" w14:textId="19F716B6" w:rsidR="001973A2" w:rsidRDefault="001973A2" w:rsidP="00F32EDB">
                            <w:pPr>
                              <w:pStyle w:val="Nidungvnbn"/>
                              <w:ind w:firstLine="0"/>
                              <w:jc w:val="right"/>
                            </w:pPr>
                            <w:r>
                              <w:rPr>
                                <w:color w:val="000000"/>
                                <w:sz w:val="22"/>
                                <w:szCs w:val="22"/>
                              </w:rPr>
                              <w:t>0.8872</w:t>
                            </w:r>
                          </w:p>
                        </w:tc>
                        <w:tc>
                          <w:tcPr>
                            <w:tcW w:w="1143" w:type="dxa"/>
                            <w:vAlign w:val="bottom"/>
                          </w:tcPr>
                          <w:p w14:paraId="7753B36D" w14:textId="372EF56C" w:rsidR="001973A2" w:rsidRDefault="001973A2" w:rsidP="00F32EDB">
                            <w:pPr>
                              <w:pStyle w:val="Nidungvnbn"/>
                              <w:ind w:firstLine="0"/>
                              <w:jc w:val="right"/>
                            </w:pPr>
                            <w:r>
                              <w:rPr>
                                <w:color w:val="000000"/>
                                <w:sz w:val="22"/>
                                <w:szCs w:val="22"/>
                              </w:rPr>
                              <w:t>3513.6</w:t>
                            </w:r>
                          </w:p>
                        </w:tc>
                      </w:tr>
                      <w:tr w:rsidR="001973A2" w14:paraId="7E9EE698" w14:textId="77777777" w:rsidTr="00A2260B">
                        <w:trPr>
                          <w:trHeight w:val="379"/>
                          <w:jc w:val="right"/>
                        </w:trPr>
                        <w:tc>
                          <w:tcPr>
                            <w:tcW w:w="810" w:type="dxa"/>
                            <w:vMerge/>
                          </w:tcPr>
                          <w:p w14:paraId="54218B80" w14:textId="77777777" w:rsidR="001973A2" w:rsidRDefault="001973A2" w:rsidP="00911316">
                            <w:pPr>
                              <w:pStyle w:val="Nidungvnbn"/>
                              <w:ind w:firstLine="0"/>
                              <w:jc w:val="left"/>
                              <w:rPr>
                                <w:b/>
                              </w:rPr>
                            </w:pPr>
                          </w:p>
                        </w:tc>
                        <w:tc>
                          <w:tcPr>
                            <w:tcW w:w="3150" w:type="dxa"/>
                            <w:vAlign w:val="bottom"/>
                          </w:tcPr>
                          <w:p w14:paraId="25F1A0AB" w14:textId="3048FB33" w:rsidR="001973A2" w:rsidRDefault="001973A2" w:rsidP="00911316">
                            <w:pPr>
                              <w:pStyle w:val="Nidungvnbn"/>
                              <w:ind w:firstLine="0"/>
                              <w:jc w:val="left"/>
                              <w:rPr>
                                <w:b/>
                              </w:rPr>
                            </w:pPr>
                            <w:r>
                              <w:rPr>
                                <w:color w:val="000000"/>
                                <w:sz w:val="22"/>
                                <w:szCs w:val="22"/>
                              </w:rPr>
                              <w:t>NonInvasiveFetalECGThorax2</w:t>
                            </w:r>
                          </w:p>
                        </w:tc>
                        <w:tc>
                          <w:tcPr>
                            <w:tcW w:w="894" w:type="dxa"/>
                            <w:vAlign w:val="bottom"/>
                          </w:tcPr>
                          <w:p w14:paraId="41AD7A91" w14:textId="0BEB202D" w:rsidR="001973A2" w:rsidRDefault="001973A2" w:rsidP="00911316">
                            <w:pPr>
                              <w:pStyle w:val="Nidungvnbn"/>
                              <w:ind w:firstLine="0"/>
                              <w:jc w:val="right"/>
                            </w:pPr>
                            <w:r>
                              <w:rPr>
                                <w:color w:val="000000"/>
                                <w:sz w:val="22"/>
                                <w:szCs w:val="22"/>
                              </w:rPr>
                              <w:t>0.9191</w:t>
                            </w:r>
                          </w:p>
                        </w:tc>
                        <w:tc>
                          <w:tcPr>
                            <w:tcW w:w="912" w:type="dxa"/>
                            <w:vAlign w:val="bottom"/>
                          </w:tcPr>
                          <w:p w14:paraId="3743DA3A" w14:textId="28D97F53" w:rsidR="001973A2" w:rsidRDefault="001973A2" w:rsidP="00911316">
                            <w:pPr>
                              <w:pStyle w:val="Nidungvnbn"/>
                              <w:ind w:firstLine="0"/>
                              <w:jc w:val="right"/>
                            </w:pPr>
                            <w:r>
                              <w:rPr>
                                <w:color w:val="000000"/>
                                <w:sz w:val="22"/>
                                <w:szCs w:val="22"/>
                              </w:rPr>
                              <w:t>0.9196</w:t>
                            </w:r>
                          </w:p>
                        </w:tc>
                        <w:tc>
                          <w:tcPr>
                            <w:tcW w:w="912" w:type="dxa"/>
                            <w:vAlign w:val="bottom"/>
                          </w:tcPr>
                          <w:p w14:paraId="4117BCD6" w14:textId="15621BC4" w:rsidR="001973A2" w:rsidRDefault="001973A2" w:rsidP="00911316">
                            <w:pPr>
                              <w:pStyle w:val="Nidungvnbn"/>
                              <w:ind w:firstLine="0"/>
                              <w:jc w:val="right"/>
                            </w:pPr>
                            <w:r>
                              <w:rPr>
                                <w:color w:val="000000"/>
                                <w:sz w:val="22"/>
                                <w:szCs w:val="22"/>
                              </w:rPr>
                              <w:t>0.9169</w:t>
                            </w:r>
                          </w:p>
                        </w:tc>
                        <w:tc>
                          <w:tcPr>
                            <w:tcW w:w="1077" w:type="dxa"/>
                            <w:vAlign w:val="bottom"/>
                          </w:tcPr>
                          <w:p w14:paraId="46B42872" w14:textId="17000BA4" w:rsidR="001973A2" w:rsidRDefault="001973A2" w:rsidP="00911316">
                            <w:pPr>
                              <w:pStyle w:val="Nidungvnbn"/>
                              <w:ind w:firstLine="0"/>
                              <w:jc w:val="right"/>
                            </w:pPr>
                            <w:r>
                              <w:rPr>
                                <w:color w:val="000000"/>
                                <w:sz w:val="22"/>
                                <w:szCs w:val="22"/>
                              </w:rPr>
                              <w:t>5354.9</w:t>
                            </w:r>
                          </w:p>
                        </w:tc>
                        <w:tc>
                          <w:tcPr>
                            <w:tcW w:w="994" w:type="dxa"/>
                            <w:vAlign w:val="bottom"/>
                          </w:tcPr>
                          <w:p w14:paraId="08807AEE" w14:textId="1F89F7A5" w:rsidR="001973A2" w:rsidRDefault="001973A2" w:rsidP="00F32EDB">
                            <w:pPr>
                              <w:pStyle w:val="Nidungvnbn"/>
                              <w:ind w:firstLine="0"/>
                              <w:jc w:val="right"/>
                            </w:pPr>
                            <w:r>
                              <w:rPr>
                                <w:color w:val="000000"/>
                                <w:sz w:val="22"/>
                                <w:szCs w:val="22"/>
                              </w:rPr>
                              <w:t>0.9108</w:t>
                            </w:r>
                          </w:p>
                        </w:tc>
                        <w:tc>
                          <w:tcPr>
                            <w:tcW w:w="994" w:type="dxa"/>
                            <w:vAlign w:val="bottom"/>
                          </w:tcPr>
                          <w:p w14:paraId="43F8A3F3" w14:textId="0AEE2C64" w:rsidR="001973A2" w:rsidRDefault="001973A2" w:rsidP="00F32EDB">
                            <w:pPr>
                              <w:pStyle w:val="Nidungvnbn"/>
                              <w:ind w:firstLine="0"/>
                              <w:jc w:val="right"/>
                            </w:pPr>
                            <w:r>
                              <w:rPr>
                                <w:color w:val="000000"/>
                                <w:sz w:val="22"/>
                                <w:szCs w:val="22"/>
                              </w:rPr>
                              <w:t>0.9094</w:t>
                            </w:r>
                          </w:p>
                        </w:tc>
                        <w:tc>
                          <w:tcPr>
                            <w:tcW w:w="994" w:type="dxa"/>
                            <w:vAlign w:val="bottom"/>
                          </w:tcPr>
                          <w:p w14:paraId="34B6708D" w14:textId="6E29BBB0" w:rsidR="001973A2" w:rsidRDefault="001973A2" w:rsidP="00F32EDB">
                            <w:pPr>
                              <w:pStyle w:val="Nidungvnbn"/>
                              <w:ind w:firstLine="0"/>
                              <w:jc w:val="right"/>
                            </w:pPr>
                            <w:r>
                              <w:rPr>
                                <w:color w:val="000000"/>
                                <w:sz w:val="22"/>
                                <w:szCs w:val="22"/>
                              </w:rPr>
                              <w:t>0.9082</w:t>
                            </w:r>
                          </w:p>
                        </w:tc>
                        <w:tc>
                          <w:tcPr>
                            <w:tcW w:w="1143" w:type="dxa"/>
                            <w:vAlign w:val="bottom"/>
                          </w:tcPr>
                          <w:p w14:paraId="5608B1CE" w14:textId="52123417" w:rsidR="001973A2" w:rsidRDefault="001973A2" w:rsidP="00F32EDB">
                            <w:pPr>
                              <w:pStyle w:val="Nidungvnbn"/>
                              <w:ind w:firstLine="0"/>
                              <w:jc w:val="right"/>
                            </w:pPr>
                            <w:r>
                              <w:rPr>
                                <w:color w:val="000000"/>
                                <w:sz w:val="22"/>
                                <w:szCs w:val="22"/>
                              </w:rPr>
                              <w:t>3524.8</w:t>
                            </w:r>
                          </w:p>
                        </w:tc>
                      </w:tr>
                    </w:tbl>
                    <w:p w14:paraId="3101452A" w14:textId="77777777" w:rsidR="001973A2" w:rsidRDefault="001973A2" w:rsidP="00E9639D">
                      <w:pPr>
                        <w:jc w:val="right"/>
                      </w:pPr>
                    </w:p>
                  </w:txbxContent>
                </v:textbox>
              </v:shape>
            </w:pict>
          </mc:Fallback>
        </mc:AlternateContent>
      </w:r>
      <w:bookmarkEnd w:id="202"/>
      <w:bookmarkEnd w:id="203"/>
      <w:bookmarkEnd w:id="204"/>
      <w:bookmarkEnd w:id="205"/>
    </w:p>
    <w:p w14:paraId="1AD7D4F7" w14:textId="1E2C8298" w:rsidR="00073413" w:rsidRDefault="00073413" w:rsidP="00F705E6">
      <w:pPr>
        <w:pStyle w:val="Tiumccp1"/>
        <w:rPr>
          <w:lang w:val="vi-VN"/>
        </w:rPr>
      </w:pPr>
    </w:p>
    <w:p w14:paraId="4703DC89" w14:textId="44D372E6" w:rsidR="00073413" w:rsidRDefault="00073413" w:rsidP="00F705E6">
      <w:pPr>
        <w:pStyle w:val="Tiumccp1"/>
        <w:rPr>
          <w:lang w:val="vi-VN"/>
        </w:rPr>
      </w:pPr>
    </w:p>
    <w:p w14:paraId="0C63589E" w14:textId="77777777" w:rsidR="00073413" w:rsidRDefault="00073413" w:rsidP="00F705E6">
      <w:pPr>
        <w:pStyle w:val="Tiumccp1"/>
        <w:rPr>
          <w:lang w:val="vi-VN"/>
        </w:rPr>
      </w:pPr>
    </w:p>
    <w:p w14:paraId="7FAA4D75" w14:textId="4A7C4C00" w:rsidR="00073413" w:rsidRDefault="00073413" w:rsidP="00F705E6">
      <w:pPr>
        <w:pStyle w:val="Tiumccp1"/>
        <w:rPr>
          <w:lang w:val="vi-VN"/>
        </w:rPr>
      </w:pPr>
    </w:p>
    <w:p w14:paraId="2A3D3993" w14:textId="77777777" w:rsidR="00073413" w:rsidRDefault="00073413" w:rsidP="00F705E6">
      <w:pPr>
        <w:pStyle w:val="Tiumccp1"/>
        <w:rPr>
          <w:lang w:val="vi-VN"/>
        </w:rPr>
      </w:pPr>
    </w:p>
    <w:p w14:paraId="0CAF51E8" w14:textId="5F911772" w:rsidR="00073413" w:rsidRDefault="00073413" w:rsidP="00F705E6">
      <w:pPr>
        <w:pStyle w:val="Tiumccp1"/>
        <w:rPr>
          <w:lang w:val="vi-VN"/>
        </w:rPr>
      </w:pPr>
    </w:p>
    <w:p w14:paraId="7B49E34B" w14:textId="77777777" w:rsidR="00073413" w:rsidRDefault="00073413" w:rsidP="00F705E6">
      <w:pPr>
        <w:pStyle w:val="Tiumccp1"/>
        <w:rPr>
          <w:lang w:val="vi-VN"/>
        </w:rPr>
      </w:pPr>
    </w:p>
    <w:p w14:paraId="38A75825" w14:textId="77777777" w:rsidR="00073413" w:rsidRDefault="00073413" w:rsidP="00F705E6">
      <w:pPr>
        <w:pStyle w:val="Tiumccp1"/>
        <w:rPr>
          <w:lang w:val="vi-VN"/>
        </w:rPr>
      </w:pPr>
    </w:p>
    <w:p w14:paraId="7A917E19" w14:textId="77777777" w:rsidR="00073413" w:rsidRDefault="00073413" w:rsidP="00F705E6">
      <w:pPr>
        <w:pStyle w:val="Tiumccp1"/>
        <w:rPr>
          <w:lang w:val="vi-VN"/>
        </w:rPr>
      </w:pPr>
    </w:p>
    <w:p w14:paraId="62113F44" w14:textId="77777777" w:rsidR="00073413" w:rsidRDefault="00073413" w:rsidP="00F705E6">
      <w:pPr>
        <w:pStyle w:val="Tiumccp1"/>
        <w:rPr>
          <w:lang w:val="vi-VN"/>
        </w:rPr>
      </w:pPr>
    </w:p>
    <w:p w14:paraId="26463035" w14:textId="77777777" w:rsidR="00073413" w:rsidRDefault="00073413" w:rsidP="00F705E6">
      <w:pPr>
        <w:pStyle w:val="Tiumccp1"/>
        <w:rPr>
          <w:lang w:val="vi-VN"/>
        </w:rPr>
      </w:pPr>
    </w:p>
    <w:p w14:paraId="38F7270C" w14:textId="77777777" w:rsidR="00073413" w:rsidRDefault="00073413" w:rsidP="00F705E6">
      <w:pPr>
        <w:pStyle w:val="Tiumccp1"/>
        <w:rPr>
          <w:lang w:val="vi-VN"/>
        </w:rPr>
      </w:pPr>
    </w:p>
    <w:p w14:paraId="566FD967" w14:textId="77777777" w:rsidR="00073413" w:rsidRDefault="00073413" w:rsidP="00F705E6">
      <w:pPr>
        <w:pStyle w:val="Tiumccp1"/>
        <w:rPr>
          <w:lang w:val="vi-VN"/>
        </w:rPr>
      </w:pPr>
    </w:p>
    <w:p w14:paraId="4F941808" w14:textId="77777777" w:rsidR="00073413" w:rsidRDefault="00073413" w:rsidP="00F705E6">
      <w:pPr>
        <w:pStyle w:val="Tiumccp1"/>
        <w:rPr>
          <w:lang w:val="vi-VN"/>
        </w:rPr>
      </w:pPr>
    </w:p>
    <w:p w14:paraId="42A395A2" w14:textId="77777777" w:rsidR="00073413" w:rsidRDefault="00073413" w:rsidP="00F705E6">
      <w:pPr>
        <w:pStyle w:val="Tiumccp1"/>
        <w:rPr>
          <w:lang w:val="vi-VN"/>
        </w:rPr>
      </w:pPr>
    </w:p>
    <w:p w14:paraId="16124FBB" w14:textId="77777777" w:rsidR="00073413" w:rsidRDefault="00073413" w:rsidP="00F705E6">
      <w:pPr>
        <w:pStyle w:val="Tiumccp1"/>
        <w:rPr>
          <w:lang w:val="vi-VN"/>
        </w:rPr>
      </w:pPr>
    </w:p>
    <w:p w14:paraId="751EA1E1" w14:textId="77777777" w:rsidR="00073413" w:rsidRDefault="00073413" w:rsidP="00F705E6">
      <w:pPr>
        <w:pStyle w:val="Tiumccp1"/>
        <w:rPr>
          <w:lang w:val="vi-VN"/>
        </w:rPr>
      </w:pPr>
    </w:p>
    <w:p w14:paraId="47CA3A12" w14:textId="77777777" w:rsidR="00073413" w:rsidRDefault="00073413" w:rsidP="00F705E6">
      <w:pPr>
        <w:pStyle w:val="Tiumccp1"/>
        <w:rPr>
          <w:lang w:val="vi-VN"/>
        </w:rPr>
      </w:pPr>
    </w:p>
    <w:p w14:paraId="41FE1F08" w14:textId="77777777" w:rsidR="00073413" w:rsidRDefault="00073413" w:rsidP="00F705E6">
      <w:pPr>
        <w:pStyle w:val="Tiumccp1"/>
        <w:rPr>
          <w:lang w:val="vi-VN"/>
        </w:rPr>
      </w:pPr>
    </w:p>
    <w:p w14:paraId="383E993C" w14:textId="77777777" w:rsidR="00073413" w:rsidRDefault="00073413" w:rsidP="00F705E6">
      <w:pPr>
        <w:pStyle w:val="Tiumccp1"/>
        <w:rPr>
          <w:lang w:val="vi-VN"/>
        </w:rPr>
      </w:pPr>
    </w:p>
    <w:p w14:paraId="258A0DD4" w14:textId="77777777" w:rsidR="00073413" w:rsidRDefault="00073413" w:rsidP="00F705E6">
      <w:pPr>
        <w:pStyle w:val="Tiumccp1"/>
        <w:rPr>
          <w:lang w:val="vi-VN"/>
        </w:rPr>
      </w:pPr>
    </w:p>
    <w:p w14:paraId="66F8079D" w14:textId="77777777" w:rsidR="00073413" w:rsidRDefault="00073413" w:rsidP="00F705E6">
      <w:pPr>
        <w:pStyle w:val="Tiumccp1"/>
        <w:rPr>
          <w:lang w:val="vi-VN"/>
        </w:rPr>
      </w:pPr>
    </w:p>
    <w:p w14:paraId="79A05D08" w14:textId="420396BF" w:rsidR="00143C60" w:rsidRDefault="00143C60">
      <w:pPr>
        <w:spacing w:after="200" w:line="276" w:lineRule="auto"/>
        <w:rPr>
          <w:b/>
          <w:sz w:val="28"/>
          <w:szCs w:val="28"/>
          <w:lang w:val="vi-VN"/>
        </w:rPr>
      </w:pPr>
      <w:r>
        <w:rPr>
          <w:lang w:val="vi-VN"/>
        </w:rPr>
        <w:br w:type="page"/>
      </w:r>
    </w:p>
    <w:p w14:paraId="1EBAEA91" w14:textId="74296E19" w:rsidR="00073413" w:rsidRDefault="00073413" w:rsidP="00F705E6">
      <w:pPr>
        <w:pStyle w:val="Tiumccp1"/>
        <w:rPr>
          <w:lang w:val="vi-VN"/>
        </w:rPr>
      </w:pPr>
    </w:p>
    <w:p w14:paraId="7471B1C3" w14:textId="77777777" w:rsidR="00143C60" w:rsidRDefault="00143C60" w:rsidP="00F705E6">
      <w:pPr>
        <w:pStyle w:val="Tiumccp1"/>
        <w:rPr>
          <w:lang w:val="vi-VN"/>
        </w:rPr>
      </w:pPr>
    </w:p>
    <w:p w14:paraId="1053E7FC" w14:textId="1CAACC69" w:rsidR="00073413" w:rsidRDefault="00073413" w:rsidP="00F705E6">
      <w:pPr>
        <w:pStyle w:val="Tiumccp1"/>
        <w:rPr>
          <w:lang w:val="vi-VN"/>
        </w:rPr>
      </w:pPr>
    </w:p>
    <w:p w14:paraId="12F26F68" w14:textId="3FEA96EB" w:rsidR="00073413" w:rsidRDefault="00597F6D" w:rsidP="00F705E6">
      <w:pPr>
        <w:pStyle w:val="Tiumccp1"/>
        <w:rPr>
          <w:lang w:val="vi-VN"/>
        </w:rPr>
      </w:pPr>
      <w:bookmarkStart w:id="206" w:name="_Toc44339220"/>
      <w:bookmarkStart w:id="207" w:name="_Toc44580984"/>
      <w:bookmarkStart w:id="208" w:name="_Toc44595641"/>
      <w:bookmarkStart w:id="209" w:name="_Toc44596624"/>
      <w:r>
        <w:rPr>
          <w:noProof/>
          <w:lang w:val="vi-VN" w:eastAsia="vi-VN"/>
        </w:rPr>
        <mc:AlternateContent>
          <mc:Choice Requires="wps">
            <w:drawing>
              <wp:anchor distT="0" distB="0" distL="114300" distR="114300" simplePos="0" relativeHeight="251669504" behindDoc="0" locked="0" layoutInCell="1" allowOverlap="1" wp14:anchorId="07CEEC61" wp14:editId="326E838B">
                <wp:simplePos x="0" y="0"/>
                <wp:positionH relativeFrom="column">
                  <wp:posOffset>-715010</wp:posOffset>
                </wp:positionH>
                <wp:positionV relativeFrom="paragraph">
                  <wp:posOffset>317500</wp:posOffset>
                </wp:positionV>
                <wp:extent cx="7749540" cy="5210810"/>
                <wp:effectExtent l="0" t="6985" r="15875" b="15875"/>
                <wp:wrapNone/>
                <wp:docPr id="39" name="Text Box 39"/>
                <wp:cNvGraphicFramePr/>
                <a:graphic xmlns:a="http://schemas.openxmlformats.org/drawingml/2006/main">
                  <a:graphicData uri="http://schemas.microsoft.com/office/word/2010/wordprocessingShape">
                    <wps:wsp>
                      <wps:cNvSpPr txBox="1"/>
                      <wps:spPr>
                        <a:xfrm rot="5400000">
                          <a:off x="0" y="0"/>
                          <a:ext cx="7749540" cy="521081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0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
                              <w:gridCol w:w="3330"/>
                              <w:gridCol w:w="900"/>
                              <w:gridCol w:w="900"/>
                              <w:gridCol w:w="900"/>
                              <w:gridCol w:w="915"/>
                              <w:gridCol w:w="994"/>
                              <w:gridCol w:w="994"/>
                              <w:gridCol w:w="994"/>
                              <w:gridCol w:w="963"/>
                            </w:tblGrid>
                            <w:tr w:rsidR="001973A2" w14:paraId="48BDC6A2" w14:textId="77777777" w:rsidTr="00597F6D">
                              <w:trPr>
                                <w:trHeight w:val="379"/>
                                <w:jc w:val="right"/>
                              </w:trPr>
                              <w:tc>
                                <w:tcPr>
                                  <w:tcW w:w="810" w:type="dxa"/>
                                  <w:vMerge w:val="restart"/>
                                  <w:vAlign w:val="center"/>
                                </w:tcPr>
                                <w:p w14:paraId="246D24E9" w14:textId="77777777" w:rsidR="001973A2" w:rsidRDefault="001973A2" w:rsidP="00683B42">
                                  <w:pPr>
                                    <w:pStyle w:val="Nidungvnbn"/>
                                    <w:ind w:firstLine="0"/>
                                    <w:jc w:val="center"/>
                                    <w:rPr>
                                      <w:b/>
                                    </w:rPr>
                                  </w:pPr>
                                  <w:r>
                                    <w:rPr>
                                      <w:b/>
                                    </w:rPr>
                                    <w:t>Tên phân</w:t>
                                  </w:r>
                                </w:p>
                                <w:p w14:paraId="4C4C3E1F" w14:textId="792891C5" w:rsidR="001973A2" w:rsidRDefault="001973A2" w:rsidP="00683B42">
                                  <w:pPr>
                                    <w:pStyle w:val="Nidungvnbn"/>
                                    <w:ind w:firstLine="0"/>
                                    <w:jc w:val="center"/>
                                    <w:rPr>
                                      <w:b/>
                                    </w:rPr>
                                  </w:pPr>
                                  <w:r>
                                    <w:rPr>
                                      <w:b/>
                                    </w:rPr>
                                    <w:t>loại</w:t>
                                  </w:r>
                                </w:p>
                              </w:tc>
                              <w:tc>
                                <w:tcPr>
                                  <w:tcW w:w="3330" w:type="dxa"/>
                                  <w:vMerge w:val="restart"/>
                                  <w:vAlign w:val="center"/>
                                </w:tcPr>
                                <w:p w14:paraId="23F81630" w14:textId="24AF5CF5" w:rsidR="001973A2" w:rsidRDefault="001973A2" w:rsidP="00FB7B93">
                                  <w:pPr>
                                    <w:pStyle w:val="Nidungvnbn"/>
                                    <w:ind w:firstLine="0"/>
                                    <w:jc w:val="center"/>
                                    <w:rPr>
                                      <w:b/>
                                    </w:rPr>
                                  </w:pPr>
                                  <w:r>
                                    <w:rPr>
                                      <w:b/>
                                    </w:rPr>
                                    <w:t>Tên tập dữ liệu</w:t>
                                  </w:r>
                                </w:p>
                              </w:tc>
                              <w:tc>
                                <w:tcPr>
                                  <w:tcW w:w="3615" w:type="dxa"/>
                                  <w:gridSpan w:val="4"/>
                                </w:tcPr>
                                <w:p w14:paraId="7F77EAA1" w14:textId="77777777" w:rsidR="001973A2" w:rsidRDefault="001973A2" w:rsidP="00683B42">
                                  <w:pPr>
                                    <w:pStyle w:val="Nidungvnbn"/>
                                    <w:ind w:firstLine="0"/>
                                    <w:jc w:val="center"/>
                                    <w:rPr>
                                      <w:b/>
                                    </w:rPr>
                                  </w:pPr>
                                  <w:r>
                                    <w:rPr>
                                      <w:b/>
                                    </w:rPr>
                                    <w:t>Nhóm tác giả</w:t>
                                  </w:r>
                                </w:p>
                                <w:p w14:paraId="36710F5C" w14:textId="77777777" w:rsidR="001973A2" w:rsidRDefault="001973A2" w:rsidP="00683B42">
                                  <w:pPr>
                                    <w:pStyle w:val="Nidungvnbn"/>
                                    <w:ind w:firstLine="0"/>
                                    <w:jc w:val="center"/>
                                    <w:rPr>
                                      <w:b/>
                                    </w:rPr>
                                  </w:pPr>
                                  <w:r>
                                    <w:rPr>
                                      <w:b/>
                                    </w:rPr>
                                    <w:t>tiền thực nghiệm</w:t>
                                  </w:r>
                                </w:p>
                              </w:tc>
                              <w:tc>
                                <w:tcPr>
                                  <w:tcW w:w="3945" w:type="dxa"/>
                                  <w:gridSpan w:val="4"/>
                                </w:tcPr>
                                <w:p w14:paraId="1BAC13BB" w14:textId="77777777" w:rsidR="001973A2" w:rsidRDefault="001973A2" w:rsidP="00683B42">
                                  <w:pPr>
                                    <w:pStyle w:val="Nidungvnbn"/>
                                    <w:ind w:firstLine="0"/>
                                    <w:jc w:val="center"/>
                                    <w:rPr>
                                      <w:b/>
                                    </w:rPr>
                                  </w:pPr>
                                  <w:r>
                                    <w:rPr>
                                      <w:b/>
                                    </w:rPr>
                                    <w:t>Thực nghiệm</w:t>
                                  </w:r>
                                </w:p>
                                <w:p w14:paraId="65A40CB0" w14:textId="466B6CC5" w:rsidR="001973A2" w:rsidRDefault="001973A2" w:rsidP="00683B42">
                                  <w:pPr>
                                    <w:pStyle w:val="Nidungvnbn"/>
                                    <w:ind w:firstLine="0"/>
                                    <w:jc w:val="center"/>
                                    <w:rPr>
                                      <w:b/>
                                    </w:rPr>
                                  </w:pPr>
                                  <w:r>
                                    <w:rPr>
                                      <w:b/>
                                    </w:rPr>
                                    <w:t>của bản thân</w:t>
                                  </w:r>
                                </w:p>
                              </w:tc>
                            </w:tr>
                            <w:tr w:rsidR="001973A2" w14:paraId="2FE6D1EB" w14:textId="77777777" w:rsidTr="00597F6D">
                              <w:trPr>
                                <w:trHeight w:val="379"/>
                                <w:jc w:val="right"/>
                              </w:trPr>
                              <w:tc>
                                <w:tcPr>
                                  <w:tcW w:w="810" w:type="dxa"/>
                                  <w:vMerge/>
                                </w:tcPr>
                                <w:p w14:paraId="337A1B34" w14:textId="77777777" w:rsidR="001973A2" w:rsidRDefault="001973A2" w:rsidP="00C17EA6">
                                  <w:pPr>
                                    <w:pStyle w:val="Nidungvnbn"/>
                                    <w:jc w:val="center"/>
                                    <w:rPr>
                                      <w:b/>
                                    </w:rPr>
                                  </w:pPr>
                                </w:p>
                              </w:tc>
                              <w:tc>
                                <w:tcPr>
                                  <w:tcW w:w="3330" w:type="dxa"/>
                                  <w:vMerge/>
                                </w:tcPr>
                                <w:p w14:paraId="6E72785F" w14:textId="77777777" w:rsidR="001973A2" w:rsidRDefault="001973A2" w:rsidP="00C17EA6">
                                  <w:pPr>
                                    <w:pStyle w:val="Nidungvnbn"/>
                                    <w:jc w:val="center"/>
                                    <w:rPr>
                                      <w:b/>
                                    </w:rPr>
                                  </w:pPr>
                                </w:p>
                              </w:tc>
                              <w:tc>
                                <w:tcPr>
                                  <w:tcW w:w="900" w:type="dxa"/>
                                </w:tcPr>
                                <w:p w14:paraId="3880D697" w14:textId="77777777" w:rsidR="001973A2" w:rsidRDefault="001973A2" w:rsidP="00C17EA6">
                                  <w:pPr>
                                    <w:pStyle w:val="Nidungvnbn"/>
                                    <w:ind w:firstLine="0"/>
                                    <w:jc w:val="center"/>
                                    <w:rPr>
                                      <w:b/>
                                      <w:sz w:val="24"/>
                                      <w:szCs w:val="24"/>
                                    </w:rPr>
                                  </w:pPr>
                                  <w:r>
                                    <w:rPr>
                                      <w:b/>
                                    </w:rPr>
                                    <w:t>Pre</w:t>
                                  </w:r>
                                </w:p>
                              </w:tc>
                              <w:tc>
                                <w:tcPr>
                                  <w:tcW w:w="900" w:type="dxa"/>
                                </w:tcPr>
                                <w:p w14:paraId="41B51EEB" w14:textId="77777777" w:rsidR="001973A2" w:rsidRDefault="001973A2" w:rsidP="00C17EA6">
                                  <w:pPr>
                                    <w:pStyle w:val="Nidungvnbn"/>
                                    <w:ind w:firstLine="0"/>
                                    <w:jc w:val="center"/>
                                    <w:rPr>
                                      <w:b/>
                                    </w:rPr>
                                  </w:pPr>
                                  <w:r>
                                    <w:rPr>
                                      <w:b/>
                                    </w:rPr>
                                    <w:t>Acc</w:t>
                                  </w:r>
                                </w:p>
                              </w:tc>
                              <w:tc>
                                <w:tcPr>
                                  <w:tcW w:w="900" w:type="dxa"/>
                                </w:tcPr>
                                <w:p w14:paraId="5C7002D3" w14:textId="77777777" w:rsidR="001973A2" w:rsidRDefault="001973A2" w:rsidP="00C17EA6">
                                  <w:pPr>
                                    <w:pStyle w:val="Nidungvnbn"/>
                                    <w:ind w:firstLine="0"/>
                                    <w:jc w:val="center"/>
                                    <w:rPr>
                                      <w:b/>
                                      <w:sz w:val="24"/>
                                      <w:szCs w:val="24"/>
                                    </w:rPr>
                                  </w:pPr>
                                  <w:r>
                                    <w:rPr>
                                      <w:b/>
                                    </w:rPr>
                                    <w:t>Rec</w:t>
                                  </w:r>
                                </w:p>
                              </w:tc>
                              <w:tc>
                                <w:tcPr>
                                  <w:tcW w:w="915" w:type="dxa"/>
                                </w:tcPr>
                                <w:p w14:paraId="5029303E" w14:textId="77777777" w:rsidR="001973A2" w:rsidRDefault="001973A2" w:rsidP="00C17EA6">
                                  <w:pPr>
                                    <w:pStyle w:val="Nidungvnbn"/>
                                    <w:ind w:firstLine="0"/>
                                    <w:jc w:val="center"/>
                                    <w:rPr>
                                      <w:b/>
                                    </w:rPr>
                                  </w:pPr>
                                  <w:r>
                                    <w:rPr>
                                      <w:b/>
                                      <w:lang w:val="vi-VN"/>
                                    </w:rPr>
                                    <w:t>TrT</w:t>
                                  </w:r>
                                </w:p>
                              </w:tc>
                              <w:tc>
                                <w:tcPr>
                                  <w:tcW w:w="994" w:type="dxa"/>
                                </w:tcPr>
                                <w:p w14:paraId="572CA153" w14:textId="77777777" w:rsidR="001973A2" w:rsidRDefault="001973A2" w:rsidP="00C17EA6">
                                  <w:pPr>
                                    <w:pStyle w:val="Nidungvnbn"/>
                                    <w:ind w:firstLine="0"/>
                                    <w:jc w:val="center"/>
                                    <w:rPr>
                                      <w:b/>
                                      <w:sz w:val="24"/>
                                      <w:szCs w:val="24"/>
                                    </w:rPr>
                                  </w:pPr>
                                  <w:r>
                                    <w:rPr>
                                      <w:b/>
                                    </w:rPr>
                                    <w:t>Pre</w:t>
                                  </w:r>
                                </w:p>
                              </w:tc>
                              <w:tc>
                                <w:tcPr>
                                  <w:tcW w:w="994" w:type="dxa"/>
                                </w:tcPr>
                                <w:p w14:paraId="6635CF15" w14:textId="77777777" w:rsidR="001973A2" w:rsidRDefault="001973A2" w:rsidP="00C17EA6">
                                  <w:pPr>
                                    <w:pStyle w:val="Nidungvnbn"/>
                                    <w:ind w:firstLine="0"/>
                                    <w:jc w:val="center"/>
                                    <w:rPr>
                                      <w:b/>
                                    </w:rPr>
                                  </w:pPr>
                                  <w:r>
                                    <w:rPr>
                                      <w:b/>
                                    </w:rPr>
                                    <w:t>Acc</w:t>
                                  </w:r>
                                </w:p>
                              </w:tc>
                              <w:tc>
                                <w:tcPr>
                                  <w:tcW w:w="994" w:type="dxa"/>
                                </w:tcPr>
                                <w:p w14:paraId="395641FB" w14:textId="77777777" w:rsidR="001973A2" w:rsidRDefault="001973A2" w:rsidP="00C17EA6">
                                  <w:pPr>
                                    <w:pStyle w:val="Nidungvnbn"/>
                                    <w:ind w:firstLine="0"/>
                                    <w:jc w:val="center"/>
                                    <w:rPr>
                                      <w:b/>
                                      <w:sz w:val="24"/>
                                      <w:szCs w:val="24"/>
                                    </w:rPr>
                                  </w:pPr>
                                  <w:r>
                                    <w:rPr>
                                      <w:b/>
                                    </w:rPr>
                                    <w:t>Rec</w:t>
                                  </w:r>
                                </w:p>
                              </w:tc>
                              <w:tc>
                                <w:tcPr>
                                  <w:tcW w:w="963" w:type="dxa"/>
                                </w:tcPr>
                                <w:p w14:paraId="3D2DFC7F" w14:textId="77777777" w:rsidR="001973A2" w:rsidRDefault="001973A2" w:rsidP="00C17EA6">
                                  <w:pPr>
                                    <w:pStyle w:val="Nidungvnbn"/>
                                    <w:ind w:firstLine="0"/>
                                    <w:jc w:val="center"/>
                                    <w:rPr>
                                      <w:b/>
                                    </w:rPr>
                                  </w:pPr>
                                  <w:r>
                                    <w:rPr>
                                      <w:b/>
                                    </w:rPr>
                                    <w:t>TrT</w:t>
                                  </w:r>
                                </w:p>
                              </w:tc>
                            </w:tr>
                            <w:tr w:rsidR="001973A2" w14:paraId="29232D1A" w14:textId="77777777" w:rsidTr="00597F6D">
                              <w:trPr>
                                <w:trHeight w:val="379"/>
                                <w:jc w:val="right"/>
                              </w:trPr>
                              <w:tc>
                                <w:tcPr>
                                  <w:tcW w:w="810" w:type="dxa"/>
                                  <w:vMerge w:val="restart"/>
                                  <w:vAlign w:val="center"/>
                                </w:tcPr>
                                <w:p w14:paraId="450FF00C" w14:textId="1EBD18DA" w:rsidR="001973A2" w:rsidRPr="00683B42" w:rsidRDefault="001973A2" w:rsidP="004D456D">
                                  <w:pPr>
                                    <w:pStyle w:val="Nidungvnbn"/>
                                    <w:ind w:firstLine="0"/>
                                    <w:jc w:val="center"/>
                                  </w:pPr>
                                  <w:r>
                                    <w:t>MLP</w:t>
                                  </w:r>
                                </w:p>
                              </w:tc>
                              <w:tc>
                                <w:tcPr>
                                  <w:tcW w:w="3330" w:type="dxa"/>
                                  <w:vAlign w:val="bottom"/>
                                </w:tcPr>
                                <w:p w14:paraId="0F78E7BC" w14:textId="3EA8ECF2" w:rsidR="001973A2" w:rsidRDefault="001973A2" w:rsidP="004D456D">
                                  <w:pPr>
                                    <w:pStyle w:val="Nidungvnbn"/>
                                    <w:ind w:firstLine="0"/>
                                    <w:jc w:val="left"/>
                                    <w:rPr>
                                      <w:b/>
                                    </w:rPr>
                                  </w:pPr>
                                  <w:r>
                                    <w:rPr>
                                      <w:color w:val="000000"/>
                                      <w:sz w:val="22"/>
                                      <w:szCs w:val="22"/>
                                    </w:rPr>
                                    <w:t>OliveOil</w:t>
                                  </w:r>
                                </w:p>
                              </w:tc>
                              <w:tc>
                                <w:tcPr>
                                  <w:tcW w:w="900" w:type="dxa"/>
                                  <w:vAlign w:val="bottom"/>
                                </w:tcPr>
                                <w:p w14:paraId="2C5ED5F0" w14:textId="42F3155F" w:rsidR="001973A2" w:rsidRDefault="001973A2" w:rsidP="004D456D">
                                  <w:pPr>
                                    <w:pStyle w:val="Nidungvnbn"/>
                                    <w:ind w:firstLine="0"/>
                                    <w:jc w:val="right"/>
                                  </w:pPr>
                                  <w:r>
                                    <w:rPr>
                                      <w:color w:val="000000"/>
                                      <w:sz w:val="22"/>
                                      <w:szCs w:val="22"/>
                                    </w:rPr>
                                    <w:t>0.7375</w:t>
                                  </w:r>
                                </w:p>
                              </w:tc>
                              <w:tc>
                                <w:tcPr>
                                  <w:tcW w:w="900" w:type="dxa"/>
                                  <w:vAlign w:val="bottom"/>
                                </w:tcPr>
                                <w:p w14:paraId="4D422C55" w14:textId="2C60C00F" w:rsidR="001973A2" w:rsidRDefault="001973A2" w:rsidP="004D456D">
                                  <w:pPr>
                                    <w:pStyle w:val="Nidungvnbn"/>
                                    <w:ind w:firstLine="0"/>
                                    <w:jc w:val="right"/>
                                  </w:pPr>
                                  <w:r>
                                    <w:rPr>
                                      <w:color w:val="000000"/>
                                      <w:sz w:val="22"/>
                                      <w:szCs w:val="22"/>
                                    </w:rPr>
                                    <w:t>0.7</w:t>
                                  </w:r>
                                </w:p>
                              </w:tc>
                              <w:tc>
                                <w:tcPr>
                                  <w:tcW w:w="900" w:type="dxa"/>
                                  <w:vAlign w:val="bottom"/>
                                </w:tcPr>
                                <w:p w14:paraId="7EAB920A" w14:textId="2EB6C5F6" w:rsidR="001973A2" w:rsidRDefault="001973A2" w:rsidP="004D456D">
                                  <w:pPr>
                                    <w:pStyle w:val="Nidungvnbn"/>
                                    <w:ind w:firstLine="0"/>
                                    <w:jc w:val="right"/>
                                  </w:pPr>
                                  <w:r>
                                    <w:rPr>
                                      <w:color w:val="000000"/>
                                      <w:sz w:val="22"/>
                                      <w:szCs w:val="22"/>
                                    </w:rPr>
                                    <w:t>0.5639</w:t>
                                  </w:r>
                                </w:p>
                              </w:tc>
                              <w:tc>
                                <w:tcPr>
                                  <w:tcW w:w="915" w:type="dxa"/>
                                  <w:vAlign w:val="bottom"/>
                                </w:tcPr>
                                <w:p w14:paraId="170E8FAF" w14:textId="74069905" w:rsidR="001973A2" w:rsidRDefault="001973A2" w:rsidP="004D456D">
                                  <w:pPr>
                                    <w:pStyle w:val="Nidungvnbn"/>
                                    <w:ind w:firstLine="0"/>
                                    <w:jc w:val="right"/>
                                  </w:pPr>
                                  <w:r>
                                    <w:rPr>
                                      <w:color w:val="000000"/>
                                      <w:sz w:val="22"/>
                                      <w:szCs w:val="22"/>
                                    </w:rPr>
                                    <w:t>290.4</w:t>
                                  </w:r>
                                </w:p>
                              </w:tc>
                              <w:tc>
                                <w:tcPr>
                                  <w:tcW w:w="994" w:type="dxa"/>
                                  <w:vAlign w:val="bottom"/>
                                </w:tcPr>
                                <w:p w14:paraId="24AADE67" w14:textId="6E1AA144" w:rsidR="001973A2" w:rsidRDefault="001973A2" w:rsidP="00F71475">
                                  <w:pPr>
                                    <w:pStyle w:val="Nidungvnbn"/>
                                    <w:ind w:firstLine="0"/>
                                    <w:jc w:val="right"/>
                                  </w:pPr>
                                  <w:r>
                                    <w:rPr>
                                      <w:color w:val="000000"/>
                                      <w:sz w:val="22"/>
                                      <w:szCs w:val="22"/>
                                    </w:rPr>
                                    <w:t>0.1</w:t>
                                  </w:r>
                                </w:p>
                              </w:tc>
                              <w:tc>
                                <w:tcPr>
                                  <w:tcW w:w="994" w:type="dxa"/>
                                  <w:vAlign w:val="bottom"/>
                                </w:tcPr>
                                <w:p w14:paraId="4A22E73D" w14:textId="0EA9AEBC" w:rsidR="001973A2" w:rsidRDefault="001973A2" w:rsidP="00F71475">
                                  <w:pPr>
                                    <w:pStyle w:val="Nidungvnbn"/>
                                    <w:ind w:firstLine="0"/>
                                    <w:jc w:val="right"/>
                                  </w:pPr>
                                  <w:r>
                                    <w:rPr>
                                      <w:color w:val="000000"/>
                                      <w:sz w:val="22"/>
                                      <w:szCs w:val="22"/>
                                    </w:rPr>
                                    <w:t>0.4</w:t>
                                  </w:r>
                                </w:p>
                              </w:tc>
                              <w:tc>
                                <w:tcPr>
                                  <w:tcW w:w="994" w:type="dxa"/>
                                  <w:vAlign w:val="bottom"/>
                                </w:tcPr>
                                <w:p w14:paraId="380DF67D" w14:textId="1EA10DAF" w:rsidR="001973A2" w:rsidRDefault="001973A2" w:rsidP="00F71475">
                                  <w:pPr>
                                    <w:pStyle w:val="Nidungvnbn"/>
                                    <w:ind w:firstLine="0"/>
                                    <w:jc w:val="right"/>
                                  </w:pPr>
                                  <w:r>
                                    <w:rPr>
                                      <w:color w:val="000000"/>
                                      <w:sz w:val="22"/>
                                      <w:szCs w:val="22"/>
                                    </w:rPr>
                                    <w:t>0.25</w:t>
                                  </w:r>
                                </w:p>
                              </w:tc>
                              <w:tc>
                                <w:tcPr>
                                  <w:tcW w:w="963" w:type="dxa"/>
                                  <w:vAlign w:val="bottom"/>
                                </w:tcPr>
                                <w:p w14:paraId="0AB5DF66" w14:textId="2396AC92" w:rsidR="001973A2" w:rsidRDefault="001973A2" w:rsidP="00F71475">
                                  <w:pPr>
                                    <w:pStyle w:val="Nidungvnbn"/>
                                    <w:ind w:firstLine="0"/>
                                    <w:jc w:val="right"/>
                                  </w:pPr>
                                  <w:r>
                                    <w:rPr>
                                      <w:color w:val="000000"/>
                                      <w:sz w:val="22"/>
                                      <w:szCs w:val="22"/>
                                    </w:rPr>
                                    <w:t>371.2</w:t>
                                  </w:r>
                                </w:p>
                              </w:tc>
                            </w:tr>
                            <w:tr w:rsidR="001973A2" w14:paraId="2C3C583B" w14:textId="77777777" w:rsidTr="00597F6D">
                              <w:trPr>
                                <w:trHeight w:val="379"/>
                                <w:jc w:val="right"/>
                              </w:trPr>
                              <w:tc>
                                <w:tcPr>
                                  <w:tcW w:w="810" w:type="dxa"/>
                                  <w:vMerge/>
                                </w:tcPr>
                                <w:p w14:paraId="4585F61E" w14:textId="77777777" w:rsidR="001973A2" w:rsidRDefault="001973A2" w:rsidP="004D456D">
                                  <w:pPr>
                                    <w:pStyle w:val="Nidungvnbn"/>
                                    <w:ind w:firstLine="0"/>
                                    <w:jc w:val="left"/>
                                    <w:rPr>
                                      <w:b/>
                                    </w:rPr>
                                  </w:pPr>
                                </w:p>
                              </w:tc>
                              <w:tc>
                                <w:tcPr>
                                  <w:tcW w:w="3330" w:type="dxa"/>
                                  <w:vAlign w:val="bottom"/>
                                </w:tcPr>
                                <w:p w14:paraId="3F3FB52A" w14:textId="16F1E689" w:rsidR="001973A2" w:rsidRDefault="001973A2" w:rsidP="004D456D">
                                  <w:pPr>
                                    <w:pStyle w:val="Nidungvnbn"/>
                                    <w:ind w:firstLine="0"/>
                                    <w:jc w:val="left"/>
                                    <w:rPr>
                                      <w:b/>
                                    </w:rPr>
                                  </w:pPr>
                                  <w:r>
                                    <w:rPr>
                                      <w:color w:val="000000"/>
                                      <w:sz w:val="22"/>
                                      <w:szCs w:val="22"/>
                                    </w:rPr>
                                    <w:t>OSULeaf</w:t>
                                  </w:r>
                                </w:p>
                              </w:tc>
                              <w:tc>
                                <w:tcPr>
                                  <w:tcW w:w="900" w:type="dxa"/>
                                  <w:vAlign w:val="bottom"/>
                                </w:tcPr>
                                <w:p w14:paraId="0A15E50D" w14:textId="1D523D45" w:rsidR="001973A2" w:rsidRDefault="001973A2" w:rsidP="004D456D">
                                  <w:pPr>
                                    <w:pStyle w:val="Nidungvnbn"/>
                                    <w:ind w:firstLine="0"/>
                                    <w:jc w:val="right"/>
                                  </w:pPr>
                                  <w:r>
                                    <w:rPr>
                                      <w:color w:val="000000"/>
                                      <w:sz w:val="22"/>
                                      <w:szCs w:val="22"/>
                                    </w:rPr>
                                    <w:t>0.5642</w:t>
                                  </w:r>
                                </w:p>
                              </w:tc>
                              <w:tc>
                                <w:tcPr>
                                  <w:tcW w:w="900" w:type="dxa"/>
                                  <w:vAlign w:val="bottom"/>
                                </w:tcPr>
                                <w:p w14:paraId="0500E091" w14:textId="228AD423" w:rsidR="001973A2" w:rsidRDefault="001973A2" w:rsidP="004D456D">
                                  <w:pPr>
                                    <w:pStyle w:val="Nidungvnbn"/>
                                    <w:ind w:firstLine="0"/>
                                    <w:jc w:val="right"/>
                                  </w:pPr>
                                  <w:r>
                                    <w:rPr>
                                      <w:color w:val="000000"/>
                                      <w:sz w:val="22"/>
                                      <w:szCs w:val="22"/>
                                    </w:rPr>
                                    <w:t>0.5537</w:t>
                                  </w:r>
                                </w:p>
                              </w:tc>
                              <w:tc>
                                <w:tcPr>
                                  <w:tcW w:w="900" w:type="dxa"/>
                                  <w:vAlign w:val="bottom"/>
                                </w:tcPr>
                                <w:p w14:paraId="0DB3E109" w14:textId="6795DE9B" w:rsidR="001973A2" w:rsidRDefault="001973A2" w:rsidP="004D456D">
                                  <w:pPr>
                                    <w:pStyle w:val="Nidungvnbn"/>
                                    <w:ind w:firstLine="0"/>
                                    <w:jc w:val="right"/>
                                  </w:pPr>
                                  <w:r>
                                    <w:rPr>
                                      <w:color w:val="000000"/>
                                      <w:sz w:val="22"/>
                                      <w:szCs w:val="22"/>
                                    </w:rPr>
                                    <w:t>0.5554</w:t>
                                  </w:r>
                                </w:p>
                              </w:tc>
                              <w:tc>
                                <w:tcPr>
                                  <w:tcW w:w="915" w:type="dxa"/>
                                  <w:vAlign w:val="bottom"/>
                                </w:tcPr>
                                <w:p w14:paraId="48CCDF40" w14:textId="6DF652A1" w:rsidR="001973A2" w:rsidRDefault="001973A2" w:rsidP="004D456D">
                                  <w:pPr>
                                    <w:pStyle w:val="Nidungvnbn"/>
                                    <w:ind w:firstLine="0"/>
                                    <w:jc w:val="right"/>
                                  </w:pPr>
                                  <w:r>
                                    <w:rPr>
                                      <w:color w:val="000000"/>
                                      <w:sz w:val="22"/>
                                      <w:szCs w:val="22"/>
                                    </w:rPr>
                                    <w:t>387.8</w:t>
                                  </w:r>
                                </w:p>
                              </w:tc>
                              <w:tc>
                                <w:tcPr>
                                  <w:tcW w:w="994" w:type="dxa"/>
                                  <w:vAlign w:val="bottom"/>
                                </w:tcPr>
                                <w:p w14:paraId="769D70F0" w14:textId="66672724" w:rsidR="001973A2" w:rsidRDefault="001973A2" w:rsidP="00F71475">
                                  <w:pPr>
                                    <w:pStyle w:val="Nidungvnbn"/>
                                    <w:ind w:firstLine="0"/>
                                    <w:jc w:val="right"/>
                                  </w:pPr>
                                  <w:r>
                                    <w:rPr>
                                      <w:color w:val="000000"/>
                                      <w:sz w:val="22"/>
                                      <w:szCs w:val="22"/>
                                    </w:rPr>
                                    <w:t>0.5626</w:t>
                                  </w:r>
                                </w:p>
                              </w:tc>
                              <w:tc>
                                <w:tcPr>
                                  <w:tcW w:w="994" w:type="dxa"/>
                                  <w:vAlign w:val="bottom"/>
                                </w:tcPr>
                                <w:p w14:paraId="1102AD76" w14:textId="1E558292" w:rsidR="001973A2" w:rsidRDefault="001973A2" w:rsidP="00F71475">
                                  <w:pPr>
                                    <w:pStyle w:val="Nidungvnbn"/>
                                    <w:ind w:firstLine="0"/>
                                    <w:jc w:val="right"/>
                                  </w:pPr>
                                  <w:r>
                                    <w:rPr>
                                      <w:color w:val="000000"/>
                                      <w:sz w:val="22"/>
                                      <w:szCs w:val="22"/>
                                    </w:rPr>
                                    <w:t>0.5455</w:t>
                                  </w:r>
                                </w:p>
                              </w:tc>
                              <w:tc>
                                <w:tcPr>
                                  <w:tcW w:w="994" w:type="dxa"/>
                                  <w:vAlign w:val="bottom"/>
                                </w:tcPr>
                                <w:p w14:paraId="2EC54E87" w14:textId="517EE37E" w:rsidR="001973A2" w:rsidRDefault="001973A2" w:rsidP="00F71475">
                                  <w:pPr>
                                    <w:pStyle w:val="Nidungvnbn"/>
                                    <w:ind w:firstLine="0"/>
                                    <w:jc w:val="right"/>
                                  </w:pPr>
                                  <w:r>
                                    <w:rPr>
                                      <w:color w:val="000000"/>
                                      <w:sz w:val="22"/>
                                      <w:szCs w:val="22"/>
                                    </w:rPr>
                                    <w:t>0.5544</w:t>
                                  </w:r>
                                </w:p>
                              </w:tc>
                              <w:tc>
                                <w:tcPr>
                                  <w:tcW w:w="963" w:type="dxa"/>
                                  <w:vAlign w:val="bottom"/>
                                </w:tcPr>
                                <w:p w14:paraId="62624F88" w14:textId="0BEA4B6B" w:rsidR="001973A2" w:rsidRDefault="001973A2" w:rsidP="00F71475">
                                  <w:pPr>
                                    <w:pStyle w:val="Nidungvnbn"/>
                                    <w:ind w:firstLine="0"/>
                                    <w:jc w:val="right"/>
                                  </w:pPr>
                                  <w:r>
                                    <w:rPr>
                                      <w:color w:val="000000"/>
                                      <w:sz w:val="22"/>
                                      <w:szCs w:val="22"/>
                                    </w:rPr>
                                    <w:t>572.7</w:t>
                                  </w:r>
                                </w:p>
                              </w:tc>
                            </w:tr>
                            <w:tr w:rsidR="001973A2" w14:paraId="276813AD" w14:textId="77777777" w:rsidTr="00597F6D">
                              <w:trPr>
                                <w:trHeight w:val="379"/>
                                <w:jc w:val="right"/>
                              </w:trPr>
                              <w:tc>
                                <w:tcPr>
                                  <w:tcW w:w="810" w:type="dxa"/>
                                  <w:vMerge/>
                                </w:tcPr>
                                <w:p w14:paraId="22118802" w14:textId="77777777" w:rsidR="001973A2" w:rsidRDefault="001973A2" w:rsidP="004D456D">
                                  <w:pPr>
                                    <w:pStyle w:val="Nidungvnbn"/>
                                    <w:ind w:firstLine="0"/>
                                    <w:jc w:val="left"/>
                                    <w:rPr>
                                      <w:b/>
                                    </w:rPr>
                                  </w:pPr>
                                </w:p>
                              </w:tc>
                              <w:tc>
                                <w:tcPr>
                                  <w:tcW w:w="3330" w:type="dxa"/>
                                  <w:vAlign w:val="bottom"/>
                                </w:tcPr>
                                <w:p w14:paraId="159B6D86" w14:textId="572C72E1" w:rsidR="001973A2" w:rsidRDefault="001973A2" w:rsidP="004D456D">
                                  <w:pPr>
                                    <w:pStyle w:val="Nidungvnbn"/>
                                    <w:ind w:firstLine="0"/>
                                    <w:jc w:val="left"/>
                                    <w:rPr>
                                      <w:b/>
                                    </w:rPr>
                                  </w:pPr>
                                  <w:r>
                                    <w:rPr>
                                      <w:color w:val="000000"/>
                                      <w:sz w:val="22"/>
                                      <w:szCs w:val="22"/>
                                    </w:rPr>
                                    <w:t>PhalangesOutlinesCorrect</w:t>
                                  </w:r>
                                </w:p>
                              </w:tc>
                              <w:tc>
                                <w:tcPr>
                                  <w:tcW w:w="900" w:type="dxa"/>
                                  <w:vAlign w:val="bottom"/>
                                </w:tcPr>
                                <w:p w14:paraId="06C57B62" w14:textId="33755C05" w:rsidR="001973A2" w:rsidRDefault="001973A2" w:rsidP="004D456D">
                                  <w:pPr>
                                    <w:pStyle w:val="Nidungvnbn"/>
                                    <w:ind w:firstLine="0"/>
                                    <w:jc w:val="right"/>
                                  </w:pPr>
                                  <w:r>
                                    <w:rPr>
                                      <w:color w:val="000000"/>
                                      <w:sz w:val="22"/>
                                      <w:szCs w:val="22"/>
                                    </w:rPr>
                                    <w:t>0.7283</w:t>
                                  </w:r>
                                </w:p>
                              </w:tc>
                              <w:tc>
                                <w:tcPr>
                                  <w:tcW w:w="900" w:type="dxa"/>
                                  <w:vAlign w:val="bottom"/>
                                </w:tcPr>
                                <w:p w14:paraId="611B1FF0" w14:textId="1FA7E034" w:rsidR="001973A2" w:rsidRDefault="001973A2" w:rsidP="004D456D">
                                  <w:pPr>
                                    <w:pStyle w:val="Nidungvnbn"/>
                                    <w:ind w:firstLine="0"/>
                                    <w:jc w:val="right"/>
                                  </w:pPr>
                                  <w:r>
                                    <w:rPr>
                                      <w:color w:val="000000"/>
                                      <w:sz w:val="22"/>
                                      <w:szCs w:val="22"/>
                                    </w:rPr>
                                    <w:t>0.7413</w:t>
                                  </w:r>
                                </w:p>
                              </w:tc>
                              <w:tc>
                                <w:tcPr>
                                  <w:tcW w:w="900" w:type="dxa"/>
                                  <w:vAlign w:val="bottom"/>
                                </w:tcPr>
                                <w:p w14:paraId="68A52303" w14:textId="68FF1BD8" w:rsidR="001973A2" w:rsidRDefault="001973A2" w:rsidP="004D456D">
                                  <w:pPr>
                                    <w:pStyle w:val="Nidungvnbn"/>
                                    <w:ind w:firstLine="0"/>
                                    <w:jc w:val="right"/>
                                  </w:pPr>
                                  <w:r>
                                    <w:rPr>
                                      <w:color w:val="000000"/>
                                      <w:sz w:val="22"/>
                                      <w:szCs w:val="22"/>
                                    </w:rPr>
                                    <w:t>0.7329</w:t>
                                  </w:r>
                                </w:p>
                              </w:tc>
                              <w:tc>
                                <w:tcPr>
                                  <w:tcW w:w="915" w:type="dxa"/>
                                  <w:vAlign w:val="bottom"/>
                                </w:tcPr>
                                <w:p w14:paraId="223D085A" w14:textId="1D648F9F" w:rsidR="001973A2" w:rsidRDefault="001973A2" w:rsidP="004D456D">
                                  <w:pPr>
                                    <w:pStyle w:val="Nidungvnbn"/>
                                    <w:ind w:firstLine="0"/>
                                    <w:jc w:val="right"/>
                                  </w:pPr>
                                  <w:r>
                                    <w:rPr>
                                      <w:color w:val="000000"/>
                                      <w:sz w:val="22"/>
                                      <w:szCs w:val="22"/>
                                    </w:rPr>
                                    <w:t>4393</w:t>
                                  </w:r>
                                </w:p>
                              </w:tc>
                              <w:tc>
                                <w:tcPr>
                                  <w:tcW w:w="994" w:type="dxa"/>
                                  <w:vAlign w:val="bottom"/>
                                </w:tcPr>
                                <w:p w14:paraId="1A762B81" w14:textId="365BF7E7" w:rsidR="001973A2" w:rsidRDefault="001973A2" w:rsidP="00F71475">
                                  <w:pPr>
                                    <w:pStyle w:val="Nidungvnbn"/>
                                    <w:ind w:firstLine="0"/>
                                    <w:jc w:val="right"/>
                                  </w:pPr>
                                  <w:r>
                                    <w:rPr>
                                      <w:color w:val="000000"/>
                                      <w:sz w:val="22"/>
                                      <w:szCs w:val="22"/>
                                    </w:rPr>
                                    <w:t>0.7294</w:t>
                                  </w:r>
                                </w:p>
                              </w:tc>
                              <w:tc>
                                <w:tcPr>
                                  <w:tcW w:w="994" w:type="dxa"/>
                                  <w:vAlign w:val="bottom"/>
                                </w:tcPr>
                                <w:p w14:paraId="426FC04A" w14:textId="01421CF5" w:rsidR="001973A2" w:rsidRDefault="001973A2" w:rsidP="00F71475">
                                  <w:pPr>
                                    <w:pStyle w:val="Nidungvnbn"/>
                                    <w:ind w:firstLine="0"/>
                                    <w:jc w:val="right"/>
                                  </w:pPr>
                                  <w:r>
                                    <w:rPr>
                                      <w:color w:val="000000"/>
                                      <w:sz w:val="22"/>
                                      <w:szCs w:val="22"/>
                                    </w:rPr>
                                    <w:t>0.7145</w:t>
                                  </w:r>
                                </w:p>
                              </w:tc>
                              <w:tc>
                                <w:tcPr>
                                  <w:tcW w:w="994" w:type="dxa"/>
                                  <w:vAlign w:val="bottom"/>
                                </w:tcPr>
                                <w:p w14:paraId="5430BB36" w14:textId="605D93C8" w:rsidR="001973A2" w:rsidRDefault="001973A2" w:rsidP="00F71475">
                                  <w:pPr>
                                    <w:pStyle w:val="Nidungvnbn"/>
                                    <w:ind w:firstLine="0"/>
                                    <w:jc w:val="right"/>
                                  </w:pPr>
                                  <w:r>
                                    <w:rPr>
                                      <w:color w:val="000000"/>
                                      <w:sz w:val="22"/>
                                      <w:szCs w:val="22"/>
                                    </w:rPr>
                                    <w:t>0.6544</w:t>
                                  </w:r>
                                </w:p>
                              </w:tc>
                              <w:tc>
                                <w:tcPr>
                                  <w:tcW w:w="963" w:type="dxa"/>
                                  <w:vAlign w:val="bottom"/>
                                </w:tcPr>
                                <w:p w14:paraId="6C8AE8C5" w14:textId="00FB4304" w:rsidR="001973A2" w:rsidRDefault="001973A2" w:rsidP="00F71475">
                                  <w:pPr>
                                    <w:pStyle w:val="Nidungvnbn"/>
                                    <w:ind w:firstLine="0"/>
                                    <w:jc w:val="right"/>
                                  </w:pPr>
                                  <w:r>
                                    <w:rPr>
                                      <w:color w:val="000000"/>
                                      <w:sz w:val="22"/>
                                      <w:szCs w:val="22"/>
                                    </w:rPr>
                                    <w:t>2385</w:t>
                                  </w:r>
                                </w:p>
                              </w:tc>
                            </w:tr>
                            <w:tr w:rsidR="001973A2" w14:paraId="11770E12" w14:textId="77777777" w:rsidTr="00597F6D">
                              <w:trPr>
                                <w:trHeight w:val="379"/>
                                <w:jc w:val="right"/>
                              </w:trPr>
                              <w:tc>
                                <w:tcPr>
                                  <w:tcW w:w="810" w:type="dxa"/>
                                  <w:vMerge/>
                                </w:tcPr>
                                <w:p w14:paraId="5EC7AC43" w14:textId="77777777" w:rsidR="001973A2" w:rsidRDefault="001973A2" w:rsidP="004D456D">
                                  <w:pPr>
                                    <w:pStyle w:val="Nidungvnbn"/>
                                    <w:ind w:firstLine="0"/>
                                    <w:jc w:val="left"/>
                                    <w:rPr>
                                      <w:b/>
                                    </w:rPr>
                                  </w:pPr>
                                </w:p>
                              </w:tc>
                              <w:tc>
                                <w:tcPr>
                                  <w:tcW w:w="3330" w:type="dxa"/>
                                  <w:vAlign w:val="bottom"/>
                                </w:tcPr>
                                <w:p w14:paraId="2D286D11" w14:textId="6AF12E05" w:rsidR="001973A2" w:rsidRDefault="001973A2" w:rsidP="004D456D">
                                  <w:pPr>
                                    <w:pStyle w:val="Nidungvnbn"/>
                                    <w:ind w:firstLine="0"/>
                                    <w:jc w:val="left"/>
                                    <w:rPr>
                                      <w:b/>
                                    </w:rPr>
                                  </w:pPr>
                                  <w:r>
                                    <w:rPr>
                                      <w:color w:val="000000"/>
                                      <w:sz w:val="22"/>
                                      <w:szCs w:val="22"/>
                                    </w:rPr>
                                    <w:t>Phoneme</w:t>
                                  </w:r>
                                </w:p>
                              </w:tc>
                              <w:tc>
                                <w:tcPr>
                                  <w:tcW w:w="900" w:type="dxa"/>
                                  <w:vAlign w:val="bottom"/>
                                </w:tcPr>
                                <w:p w14:paraId="02ED0025" w14:textId="51B4516D" w:rsidR="001973A2" w:rsidRDefault="001973A2" w:rsidP="004D456D">
                                  <w:pPr>
                                    <w:pStyle w:val="Nidungvnbn"/>
                                    <w:ind w:firstLine="0"/>
                                    <w:jc w:val="right"/>
                                  </w:pPr>
                                  <w:r>
                                    <w:rPr>
                                      <w:color w:val="000000"/>
                                      <w:sz w:val="22"/>
                                      <w:szCs w:val="22"/>
                                    </w:rPr>
                                    <w:t>0.048</w:t>
                                  </w:r>
                                </w:p>
                              </w:tc>
                              <w:tc>
                                <w:tcPr>
                                  <w:tcW w:w="900" w:type="dxa"/>
                                  <w:vAlign w:val="bottom"/>
                                </w:tcPr>
                                <w:p w14:paraId="592B2C2F" w14:textId="0284BEA9" w:rsidR="001973A2" w:rsidRDefault="001973A2" w:rsidP="004D456D">
                                  <w:pPr>
                                    <w:pStyle w:val="Nidungvnbn"/>
                                    <w:ind w:firstLine="0"/>
                                    <w:jc w:val="right"/>
                                  </w:pPr>
                                  <w:r>
                                    <w:rPr>
                                      <w:color w:val="000000"/>
                                      <w:sz w:val="22"/>
                                      <w:szCs w:val="22"/>
                                    </w:rPr>
                                    <w:t>0.0997</w:t>
                                  </w:r>
                                </w:p>
                              </w:tc>
                              <w:tc>
                                <w:tcPr>
                                  <w:tcW w:w="900" w:type="dxa"/>
                                  <w:vAlign w:val="bottom"/>
                                </w:tcPr>
                                <w:p w14:paraId="684AEF60" w14:textId="596FF80A" w:rsidR="001973A2" w:rsidRDefault="001973A2" w:rsidP="004D456D">
                                  <w:pPr>
                                    <w:pStyle w:val="Nidungvnbn"/>
                                    <w:ind w:firstLine="0"/>
                                    <w:jc w:val="right"/>
                                  </w:pPr>
                                  <w:r>
                                    <w:rPr>
                                      <w:color w:val="000000"/>
                                      <w:sz w:val="22"/>
                                      <w:szCs w:val="22"/>
                                    </w:rPr>
                                    <w:t>0.0446</w:t>
                                  </w:r>
                                </w:p>
                              </w:tc>
                              <w:tc>
                                <w:tcPr>
                                  <w:tcW w:w="915" w:type="dxa"/>
                                  <w:vAlign w:val="bottom"/>
                                </w:tcPr>
                                <w:p w14:paraId="1DCE20BA" w14:textId="7BD7BD43" w:rsidR="001973A2" w:rsidRDefault="001973A2" w:rsidP="004D456D">
                                  <w:pPr>
                                    <w:pStyle w:val="Nidungvnbn"/>
                                    <w:ind w:firstLine="0"/>
                                    <w:jc w:val="right"/>
                                  </w:pPr>
                                  <w:r>
                                    <w:rPr>
                                      <w:color w:val="000000"/>
                                      <w:sz w:val="22"/>
                                      <w:szCs w:val="22"/>
                                    </w:rPr>
                                    <w:t>1539.1</w:t>
                                  </w:r>
                                </w:p>
                              </w:tc>
                              <w:tc>
                                <w:tcPr>
                                  <w:tcW w:w="994" w:type="dxa"/>
                                  <w:vAlign w:val="bottom"/>
                                </w:tcPr>
                                <w:p w14:paraId="07CA33CD" w14:textId="4246A9D9" w:rsidR="001973A2" w:rsidRDefault="001973A2" w:rsidP="00F71475">
                                  <w:pPr>
                                    <w:pStyle w:val="Nidungvnbn"/>
                                    <w:ind w:firstLine="0"/>
                                    <w:jc w:val="right"/>
                                  </w:pPr>
                                  <w:r>
                                    <w:rPr>
                                      <w:color w:val="000000"/>
                                      <w:sz w:val="22"/>
                                      <w:szCs w:val="22"/>
                                    </w:rPr>
                                    <w:t>0.0473</w:t>
                                  </w:r>
                                </w:p>
                              </w:tc>
                              <w:tc>
                                <w:tcPr>
                                  <w:tcW w:w="994" w:type="dxa"/>
                                  <w:vAlign w:val="bottom"/>
                                </w:tcPr>
                                <w:p w14:paraId="7331E3BC" w14:textId="2BEEC8EB" w:rsidR="001973A2" w:rsidRDefault="001973A2" w:rsidP="00F71475">
                                  <w:pPr>
                                    <w:pStyle w:val="Nidungvnbn"/>
                                    <w:ind w:firstLine="0"/>
                                    <w:jc w:val="right"/>
                                  </w:pPr>
                                  <w:r>
                                    <w:rPr>
                                      <w:color w:val="000000"/>
                                      <w:sz w:val="22"/>
                                      <w:szCs w:val="22"/>
                                    </w:rPr>
                                    <w:t>0.0934</w:t>
                                  </w:r>
                                </w:p>
                              </w:tc>
                              <w:tc>
                                <w:tcPr>
                                  <w:tcW w:w="994" w:type="dxa"/>
                                  <w:vAlign w:val="bottom"/>
                                </w:tcPr>
                                <w:p w14:paraId="5BFAA033" w14:textId="029EB192" w:rsidR="001973A2" w:rsidRDefault="001973A2" w:rsidP="00F71475">
                                  <w:pPr>
                                    <w:pStyle w:val="Nidungvnbn"/>
                                    <w:ind w:firstLine="0"/>
                                    <w:jc w:val="right"/>
                                  </w:pPr>
                                  <w:r>
                                    <w:rPr>
                                      <w:color w:val="000000"/>
                                      <w:sz w:val="22"/>
                                      <w:szCs w:val="22"/>
                                    </w:rPr>
                                    <w:t>0.0397</w:t>
                                  </w:r>
                                </w:p>
                              </w:tc>
                              <w:tc>
                                <w:tcPr>
                                  <w:tcW w:w="963" w:type="dxa"/>
                                  <w:vAlign w:val="bottom"/>
                                </w:tcPr>
                                <w:p w14:paraId="38E0BCF0" w14:textId="1D0EEB7C" w:rsidR="001973A2" w:rsidRDefault="001973A2" w:rsidP="00F71475">
                                  <w:pPr>
                                    <w:pStyle w:val="Nidungvnbn"/>
                                    <w:ind w:firstLine="0"/>
                                    <w:jc w:val="right"/>
                                  </w:pPr>
                                  <w:r>
                                    <w:rPr>
                                      <w:color w:val="000000"/>
                                      <w:sz w:val="22"/>
                                      <w:szCs w:val="22"/>
                                    </w:rPr>
                                    <w:t>1859.2</w:t>
                                  </w:r>
                                </w:p>
                              </w:tc>
                            </w:tr>
                            <w:tr w:rsidR="001973A2" w14:paraId="30BAA657" w14:textId="77777777" w:rsidTr="00597F6D">
                              <w:trPr>
                                <w:trHeight w:val="379"/>
                                <w:jc w:val="right"/>
                              </w:trPr>
                              <w:tc>
                                <w:tcPr>
                                  <w:tcW w:w="810" w:type="dxa"/>
                                  <w:vMerge/>
                                </w:tcPr>
                                <w:p w14:paraId="1F63962B" w14:textId="77777777" w:rsidR="001973A2" w:rsidRDefault="001973A2" w:rsidP="004D456D">
                                  <w:pPr>
                                    <w:pStyle w:val="Nidungvnbn"/>
                                    <w:ind w:firstLine="0"/>
                                    <w:jc w:val="left"/>
                                    <w:rPr>
                                      <w:b/>
                                    </w:rPr>
                                  </w:pPr>
                                </w:p>
                              </w:tc>
                              <w:tc>
                                <w:tcPr>
                                  <w:tcW w:w="3330" w:type="dxa"/>
                                  <w:vAlign w:val="bottom"/>
                                </w:tcPr>
                                <w:p w14:paraId="4A84A9FD" w14:textId="6508204F" w:rsidR="001973A2" w:rsidRDefault="001973A2" w:rsidP="004D456D">
                                  <w:pPr>
                                    <w:pStyle w:val="Nidungvnbn"/>
                                    <w:ind w:firstLine="0"/>
                                    <w:jc w:val="left"/>
                                    <w:rPr>
                                      <w:b/>
                                    </w:rPr>
                                  </w:pPr>
                                  <w:r>
                                    <w:rPr>
                                      <w:color w:val="000000"/>
                                      <w:sz w:val="22"/>
                                      <w:szCs w:val="22"/>
                                    </w:rPr>
                                    <w:t>PigAirwayPressure</w:t>
                                  </w:r>
                                </w:p>
                              </w:tc>
                              <w:tc>
                                <w:tcPr>
                                  <w:tcW w:w="900" w:type="dxa"/>
                                  <w:vAlign w:val="bottom"/>
                                </w:tcPr>
                                <w:p w14:paraId="5E7A3BDB" w14:textId="52B0137B" w:rsidR="001973A2" w:rsidRDefault="001973A2" w:rsidP="004D456D">
                                  <w:pPr>
                                    <w:pStyle w:val="Nidungvnbn"/>
                                    <w:ind w:firstLine="0"/>
                                    <w:jc w:val="right"/>
                                  </w:pPr>
                                  <w:r>
                                    <w:rPr>
                                      <w:color w:val="000000"/>
                                      <w:sz w:val="22"/>
                                      <w:szCs w:val="22"/>
                                    </w:rPr>
                                    <w:t>0.0673</w:t>
                                  </w:r>
                                </w:p>
                              </w:tc>
                              <w:tc>
                                <w:tcPr>
                                  <w:tcW w:w="900" w:type="dxa"/>
                                  <w:vAlign w:val="bottom"/>
                                </w:tcPr>
                                <w:p w14:paraId="12571E72" w14:textId="341D3AB4" w:rsidR="001973A2" w:rsidRDefault="001973A2" w:rsidP="004D456D">
                                  <w:pPr>
                                    <w:pStyle w:val="Nidungvnbn"/>
                                    <w:ind w:firstLine="0"/>
                                    <w:jc w:val="right"/>
                                  </w:pPr>
                                  <w:r>
                                    <w:rPr>
                                      <w:color w:val="000000"/>
                                      <w:sz w:val="22"/>
                                      <w:szCs w:val="22"/>
                                    </w:rPr>
                                    <w:t>0.0673</w:t>
                                  </w:r>
                                </w:p>
                              </w:tc>
                              <w:tc>
                                <w:tcPr>
                                  <w:tcW w:w="900" w:type="dxa"/>
                                  <w:vAlign w:val="bottom"/>
                                </w:tcPr>
                                <w:p w14:paraId="3337C5BE" w14:textId="23EF1946" w:rsidR="001973A2" w:rsidRDefault="001973A2" w:rsidP="004D456D">
                                  <w:pPr>
                                    <w:pStyle w:val="Nidungvnbn"/>
                                    <w:ind w:firstLine="0"/>
                                    <w:jc w:val="right"/>
                                  </w:pPr>
                                  <w:r>
                                    <w:rPr>
                                      <w:color w:val="000000"/>
                                      <w:sz w:val="22"/>
                                      <w:szCs w:val="22"/>
                                    </w:rPr>
                                    <w:t>0.0673</w:t>
                                  </w:r>
                                </w:p>
                              </w:tc>
                              <w:tc>
                                <w:tcPr>
                                  <w:tcW w:w="915" w:type="dxa"/>
                                  <w:vAlign w:val="bottom"/>
                                </w:tcPr>
                                <w:p w14:paraId="7DA9EB0D" w14:textId="4BF64CE3" w:rsidR="001973A2" w:rsidRDefault="001973A2" w:rsidP="004D456D">
                                  <w:pPr>
                                    <w:pStyle w:val="Nidungvnbn"/>
                                    <w:ind w:firstLine="0"/>
                                    <w:jc w:val="right"/>
                                  </w:pPr>
                                  <w:r>
                                    <w:rPr>
                                      <w:color w:val="000000"/>
                                      <w:sz w:val="22"/>
                                      <w:szCs w:val="22"/>
                                    </w:rPr>
                                    <w:t>586.7</w:t>
                                  </w:r>
                                </w:p>
                              </w:tc>
                              <w:tc>
                                <w:tcPr>
                                  <w:tcW w:w="994" w:type="dxa"/>
                                  <w:vAlign w:val="bottom"/>
                                </w:tcPr>
                                <w:p w14:paraId="7AAB5A8A" w14:textId="606CA56D" w:rsidR="001973A2" w:rsidRDefault="001973A2" w:rsidP="00F71475">
                                  <w:pPr>
                                    <w:pStyle w:val="Nidungvnbn"/>
                                    <w:ind w:firstLine="0"/>
                                    <w:jc w:val="right"/>
                                  </w:pPr>
                                  <w:r>
                                    <w:rPr>
                                      <w:color w:val="000000"/>
                                      <w:sz w:val="22"/>
                                      <w:szCs w:val="22"/>
                                    </w:rPr>
                                    <w:t>0.0432</w:t>
                                  </w:r>
                                </w:p>
                              </w:tc>
                              <w:tc>
                                <w:tcPr>
                                  <w:tcW w:w="994" w:type="dxa"/>
                                  <w:vAlign w:val="bottom"/>
                                </w:tcPr>
                                <w:p w14:paraId="1ABD540D" w14:textId="43132BFA" w:rsidR="001973A2" w:rsidRDefault="001973A2" w:rsidP="00F71475">
                                  <w:pPr>
                                    <w:pStyle w:val="Nidungvnbn"/>
                                    <w:ind w:firstLine="0"/>
                                    <w:jc w:val="right"/>
                                  </w:pPr>
                                  <w:r>
                                    <w:rPr>
                                      <w:color w:val="000000"/>
                                      <w:sz w:val="22"/>
                                      <w:szCs w:val="22"/>
                                    </w:rPr>
                                    <w:t>0.0481</w:t>
                                  </w:r>
                                </w:p>
                              </w:tc>
                              <w:tc>
                                <w:tcPr>
                                  <w:tcW w:w="994" w:type="dxa"/>
                                  <w:vAlign w:val="bottom"/>
                                </w:tcPr>
                                <w:p w14:paraId="6C4E2A32" w14:textId="518AE671" w:rsidR="001973A2" w:rsidRDefault="001973A2" w:rsidP="00F71475">
                                  <w:pPr>
                                    <w:pStyle w:val="Nidungvnbn"/>
                                    <w:ind w:firstLine="0"/>
                                    <w:jc w:val="right"/>
                                  </w:pPr>
                                  <w:r>
                                    <w:rPr>
                                      <w:color w:val="000000"/>
                                      <w:sz w:val="22"/>
                                      <w:szCs w:val="22"/>
                                    </w:rPr>
                                    <w:t>0.0481</w:t>
                                  </w:r>
                                </w:p>
                              </w:tc>
                              <w:tc>
                                <w:tcPr>
                                  <w:tcW w:w="963" w:type="dxa"/>
                                  <w:vAlign w:val="bottom"/>
                                </w:tcPr>
                                <w:p w14:paraId="0DB5B834" w14:textId="58B767F9" w:rsidR="001973A2" w:rsidRDefault="001973A2" w:rsidP="00F71475">
                                  <w:pPr>
                                    <w:pStyle w:val="Nidungvnbn"/>
                                    <w:ind w:firstLine="0"/>
                                    <w:jc w:val="right"/>
                                  </w:pPr>
                                  <w:r>
                                    <w:rPr>
                                      <w:color w:val="000000"/>
                                      <w:sz w:val="22"/>
                                      <w:szCs w:val="22"/>
                                    </w:rPr>
                                    <w:t>650.1</w:t>
                                  </w:r>
                                </w:p>
                              </w:tc>
                            </w:tr>
                            <w:tr w:rsidR="001973A2" w14:paraId="5E1D9E94" w14:textId="77777777" w:rsidTr="00597F6D">
                              <w:trPr>
                                <w:trHeight w:val="379"/>
                                <w:jc w:val="right"/>
                              </w:trPr>
                              <w:tc>
                                <w:tcPr>
                                  <w:tcW w:w="810" w:type="dxa"/>
                                  <w:vMerge/>
                                </w:tcPr>
                                <w:p w14:paraId="038C1B1F" w14:textId="77777777" w:rsidR="001973A2" w:rsidRDefault="001973A2" w:rsidP="004D456D">
                                  <w:pPr>
                                    <w:pStyle w:val="Nidungvnbn"/>
                                    <w:ind w:firstLine="0"/>
                                    <w:jc w:val="left"/>
                                    <w:rPr>
                                      <w:b/>
                                    </w:rPr>
                                  </w:pPr>
                                </w:p>
                              </w:tc>
                              <w:tc>
                                <w:tcPr>
                                  <w:tcW w:w="3330" w:type="dxa"/>
                                  <w:vAlign w:val="bottom"/>
                                </w:tcPr>
                                <w:p w14:paraId="30F91AA0" w14:textId="1D29842D" w:rsidR="001973A2" w:rsidRDefault="001973A2" w:rsidP="004D456D">
                                  <w:pPr>
                                    <w:pStyle w:val="Nidungvnbn"/>
                                    <w:ind w:firstLine="0"/>
                                    <w:jc w:val="left"/>
                                    <w:rPr>
                                      <w:b/>
                                    </w:rPr>
                                  </w:pPr>
                                  <w:r>
                                    <w:rPr>
                                      <w:color w:val="000000"/>
                                      <w:sz w:val="22"/>
                                      <w:szCs w:val="22"/>
                                    </w:rPr>
                                    <w:t>PigArtPressure</w:t>
                                  </w:r>
                                </w:p>
                              </w:tc>
                              <w:tc>
                                <w:tcPr>
                                  <w:tcW w:w="900" w:type="dxa"/>
                                  <w:vAlign w:val="bottom"/>
                                </w:tcPr>
                                <w:p w14:paraId="5F7F45F6" w14:textId="5E7365C7" w:rsidR="001973A2" w:rsidRDefault="001973A2" w:rsidP="004D456D">
                                  <w:pPr>
                                    <w:pStyle w:val="Nidungvnbn"/>
                                    <w:ind w:firstLine="0"/>
                                    <w:jc w:val="right"/>
                                  </w:pPr>
                                  <w:r>
                                    <w:rPr>
                                      <w:color w:val="000000"/>
                                      <w:sz w:val="22"/>
                                      <w:szCs w:val="22"/>
                                    </w:rPr>
                                    <w:t>0.1161</w:t>
                                  </w:r>
                                </w:p>
                              </w:tc>
                              <w:tc>
                                <w:tcPr>
                                  <w:tcW w:w="900" w:type="dxa"/>
                                  <w:vAlign w:val="bottom"/>
                                </w:tcPr>
                                <w:p w14:paraId="30ABE667" w14:textId="04E3CBEA" w:rsidR="001973A2" w:rsidRDefault="001973A2" w:rsidP="004D456D">
                                  <w:pPr>
                                    <w:pStyle w:val="Nidungvnbn"/>
                                    <w:ind w:firstLine="0"/>
                                    <w:jc w:val="right"/>
                                  </w:pPr>
                                  <w:r>
                                    <w:rPr>
                                      <w:color w:val="000000"/>
                                      <w:sz w:val="22"/>
                                      <w:szCs w:val="22"/>
                                    </w:rPr>
                                    <w:t>0.101</w:t>
                                  </w:r>
                                </w:p>
                              </w:tc>
                              <w:tc>
                                <w:tcPr>
                                  <w:tcW w:w="900" w:type="dxa"/>
                                  <w:vAlign w:val="bottom"/>
                                </w:tcPr>
                                <w:p w14:paraId="4DB2D6CF" w14:textId="0BC0D86B" w:rsidR="001973A2" w:rsidRDefault="001973A2" w:rsidP="004D456D">
                                  <w:pPr>
                                    <w:pStyle w:val="Nidungvnbn"/>
                                    <w:ind w:firstLine="0"/>
                                    <w:jc w:val="right"/>
                                  </w:pPr>
                                  <w:r>
                                    <w:rPr>
                                      <w:color w:val="000000"/>
                                      <w:sz w:val="22"/>
                                      <w:szCs w:val="22"/>
                                    </w:rPr>
                                    <w:t>0.101</w:t>
                                  </w:r>
                                </w:p>
                              </w:tc>
                              <w:tc>
                                <w:tcPr>
                                  <w:tcW w:w="915" w:type="dxa"/>
                                  <w:vAlign w:val="bottom"/>
                                </w:tcPr>
                                <w:p w14:paraId="60E7916C" w14:textId="7DAF8555" w:rsidR="001973A2" w:rsidRDefault="001973A2" w:rsidP="004D456D">
                                  <w:pPr>
                                    <w:pStyle w:val="Nidungvnbn"/>
                                    <w:ind w:firstLine="0"/>
                                    <w:jc w:val="right"/>
                                  </w:pPr>
                                  <w:r>
                                    <w:rPr>
                                      <w:color w:val="000000"/>
                                      <w:sz w:val="22"/>
                                      <w:szCs w:val="22"/>
                                    </w:rPr>
                                    <w:t>585.4</w:t>
                                  </w:r>
                                </w:p>
                              </w:tc>
                              <w:tc>
                                <w:tcPr>
                                  <w:tcW w:w="994" w:type="dxa"/>
                                  <w:vAlign w:val="bottom"/>
                                </w:tcPr>
                                <w:p w14:paraId="2EC2CE5A" w14:textId="0F1C9D04" w:rsidR="001973A2" w:rsidRDefault="001973A2" w:rsidP="00F71475">
                                  <w:pPr>
                                    <w:pStyle w:val="Nidungvnbn"/>
                                    <w:ind w:firstLine="0"/>
                                    <w:jc w:val="right"/>
                                  </w:pPr>
                                  <w:r>
                                    <w:rPr>
                                      <w:color w:val="000000"/>
                                      <w:sz w:val="22"/>
                                      <w:szCs w:val="22"/>
                                    </w:rPr>
                                    <w:t>0.0955</w:t>
                                  </w:r>
                                </w:p>
                              </w:tc>
                              <w:tc>
                                <w:tcPr>
                                  <w:tcW w:w="994" w:type="dxa"/>
                                  <w:vAlign w:val="bottom"/>
                                </w:tcPr>
                                <w:p w14:paraId="02731EAD" w14:textId="57C068F6" w:rsidR="001973A2" w:rsidRDefault="001973A2" w:rsidP="00F71475">
                                  <w:pPr>
                                    <w:pStyle w:val="Nidungvnbn"/>
                                    <w:ind w:firstLine="0"/>
                                    <w:jc w:val="right"/>
                                  </w:pPr>
                                  <w:r>
                                    <w:rPr>
                                      <w:color w:val="000000"/>
                                      <w:sz w:val="22"/>
                                      <w:szCs w:val="22"/>
                                    </w:rPr>
                                    <w:t>0.1058</w:t>
                                  </w:r>
                                </w:p>
                              </w:tc>
                              <w:tc>
                                <w:tcPr>
                                  <w:tcW w:w="994" w:type="dxa"/>
                                  <w:vAlign w:val="bottom"/>
                                </w:tcPr>
                                <w:p w14:paraId="156C8D5F" w14:textId="0B877C4A" w:rsidR="001973A2" w:rsidRDefault="001973A2" w:rsidP="00F71475">
                                  <w:pPr>
                                    <w:pStyle w:val="Nidungvnbn"/>
                                    <w:ind w:firstLine="0"/>
                                    <w:jc w:val="right"/>
                                  </w:pPr>
                                  <w:r>
                                    <w:rPr>
                                      <w:color w:val="000000"/>
                                      <w:sz w:val="22"/>
                                      <w:szCs w:val="22"/>
                                    </w:rPr>
                                    <w:t>0.1058</w:t>
                                  </w:r>
                                </w:p>
                              </w:tc>
                              <w:tc>
                                <w:tcPr>
                                  <w:tcW w:w="963" w:type="dxa"/>
                                  <w:vAlign w:val="bottom"/>
                                </w:tcPr>
                                <w:p w14:paraId="007823AD" w14:textId="67B7CAF8" w:rsidR="001973A2" w:rsidRDefault="001973A2" w:rsidP="00F71475">
                                  <w:pPr>
                                    <w:pStyle w:val="Nidungvnbn"/>
                                    <w:ind w:firstLine="0"/>
                                    <w:jc w:val="right"/>
                                  </w:pPr>
                                  <w:r>
                                    <w:rPr>
                                      <w:color w:val="000000"/>
                                      <w:sz w:val="22"/>
                                      <w:szCs w:val="22"/>
                                    </w:rPr>
                                    <w:t>652.1</w:t>
                                  </w:r>
                                </w:p>
                              </w:tc>
                            </w:tr>
                            <w:tr w:rsidR="001973A2" w14:paraId="7B72D5A2" w14:textId="77777777" w:rsidTr="00597F6D">
                              <w:trPr>
                                <w:trHeight w:val="379"/>
                                <w:jc w:val="right"/>
                              </w:trPr>
                              <w:tc>
                                <w:tcPr>
                                  <w:tcW w:w="810" w:type="dxa"/>
                                  <w:vMerge/>
                                </w:tcPr>
                                <w:p w14:paraId="31597A15" w14:textId="77777777" w:rsidR="001973A2" w:rsidRDefault="001973A2" w:rsidP="004D456D">
                                  <w:pPr>
                                    <w:pStyle w:val="Nidungvnbn"/>
                                    <w:ind w:firstLine="0"/>
                                    <w:jc w:val="left"/>
                                    <w:rPr>
                                      <w:b/>
                                    </w:rPr>
                                  </w:pPr>
                                </w:p>
                              </w:tc>
                              <w:tc>
                                <w:tcPr>
                                  <w:tcW w:w="3330" w:type="dxa"/>
                                  <w:vAlign w:val="bottom"/>
                                </w:tcPr>
                                <w:p w14:paraId="50AD3F69" w14:textId="43B7845A" w:rsidR="001973A2" w:rsidRDefault="001973A2" w:rsidP="004D456D">
                                  <w:pPr>
                                    <w:pStyle w:val="Nidungvnbn"/>
                                    <w:ind w:firstLine="0"/>
                                    <w:jc w:val="left"/>
                                    <w:rPr>
                                      <w:b/>
                                    </w:rPr>
                                  </w:pPr>
                                  <w:r>
                                    <w:rPr>
                                      <w:color w:val="000000"/>
                                      <w:sz w:val="22"/>
                                      <w:szCs w:val="22"/>
                                    </w:rPr>
                                    <w:t>PigCVP</w:t>
                                  </w:r>
                                </w:p>
                              </w:tc>
                              <w:tc>
                                <w:tcPr>
                                  <w:tcW w:w="900" w:type="dxa"/>
                                  <w:vAlign w:val="bottom"/>
                                </w:tcPr>
                                <w:p w14:paraId="2166796F" w14:textId="005A5770" w:rsidR="001973A2" w:rsidRDefault="001973A2" w:rsidP="004D456D">
                                  <w:pPr>
                                    <w:pStyle w:val="Nidungvnbn"/>
                                    <w:ind w:firstLine="0"/>
                                    <w:jc w:val="right"/>
                                  </w:pPr>
                                  <w:r>
                                    <w:rPr>
                                      <w:color w:val="000000"/>
                                      <w:sz w:val="22"/>
                                      <w:szCs w:val="22"/>
                                    </w:rPr>
                                    <w:t>0.0805</w:t>
                                  </w:r>
                                </w:p>
                              </w:tc>
                              <w:tc>
                                <w:tcPr>
                                  <w:tcW w:w="900" w:type="dxa"/>
                                  <w:vAlign w:val="bottom"/>
                                </w:tcPr>
                                <w:p w14:paraId="734D6C71" w14:textId="35664E6F" w:rsidR="001973A2" w:rsidRDefault="001973A2" w:rsidP="004D456D">
                                  <w:pPr>
                                    <w:pStyle w:val="Nidungvnbn"/>
                                    <w:ind w:firstLine="0"/>
                                    <w:jc w:val="right"/>
                                  </w:pPr>
                                  <w:r>
                                    <w:rPr>
                                      <w:color w:val="000000"/>
                                      <w:sz w:val="22"/>
                                      <w:szCs w:val="22"/>
                                    </w:rPr>
                                    <w:t>0.0721</w:t>
                                  </w:r>
                                </w:p>
                              </w:tc>
                              <w:tc>
                                <w:tcPr>
                                  <w:tcW w:w="900" w:type="dxa"/>
                                  <w:vAlign w:val="bottom"/>
                                </w:tcPr>
                                <w:p w14:paraId="7C461213" w14:textId="7C6AE34E" w:rsidR="001973A2" w:rsidRDefault="001973A2" w:rsidP="004D456D">
                                  <w:pPr>
                                    <w:pStyle w:val="Nidungvnbn"/>
                                    <w:ind w:firstLine="0"/>
                                    <w:jc w:val="right"/>
                                  </w:pPr>
                                  <w:r>
                                    <w:rPr>
                                      <w:color w:val="000000"/>
                                      <w:sz w:val="22"/>
                                      <w:szCs w:val="22"/>
                                    </w:rPr>
                                    <w:t>0.0721</w:t>
                                  </w:r>
                                </w:p>
                              </w:tc>
                              <w:tc>
                                <w:tcPr>
                                  <w:tcW w:w="915" w:type="dxa"/>
                                  <w:vAlign w:val="bottom"/>
                                </w:tcPr>
                                <w:p w14:paraId="273059D1" w14:textId="139FEC2D" w:rsidR="001973A2" w:rsidRDefault="001973A2" w:rsidP="004D456D">
                                  <w:pPr>
                                    <w:pStyle w:val="Nidungvnbn"/>
                                    <w:ind w:firstLine="0"/>
                                    <w:jc w:val="right"/>
                                  </w:pPr>
                                  <w:r>
                                    <w:rPr>
                                      <w:color w:val="000000"/>
                                      <w:sz w:val="22"/>
                                      <w:szCs w:val="22"/>
                                    </w:rPr>
                                    <w:t>590.2</w:t>
                                  </w:r>
                                </w:p>
                              </w:tc>
                              <w:tc>
                                <w:tcPr>
                                  <w:tcW w:w="994" w:type="dxa"/>
                                  <w:vAlign w:val="bottom"/>
                                </w:tcPr>
                                <w:p w14:paraId="04F26498" w14:textId="10F26CC1" w:rsidR="001973A2" w:rsidRDefault="001973A2" w:rsidP="00F71475">
                                  <w:pPr>
                                    <w:pStyle w:val="Nidungvnbn"/>
                                    <w:ind w:firstLine="0"/>
                                    <w:jc w:val="right"/>
                                  </w:pPr>
                                  <w:r>
                                    <w:rPr>
                                      <w:color w:val="000000"/>
                                      <w:sz w:val="22"/>
                                      <w:szCs w:val="22"/>
                                    </w:rPr>
                                    <w:t>0.1047</w:t>
                                  </w:r>
                                </w:p>
                              </w:tc>
                              <w:tc>
                                <w:tcPr>
                                  <w:tcW w:w="994" w:type="dxa"/>
                                  <w:vAlign w:val="bottom"/>
                                </w:tcPr>
                                <w:p w14:paraId="6209E180" w14:textId="3F42E7BA" w:rsidR="001973A2" w:rsidRDefault="001973A2" w:rsidP="00F71475">
                                  <w:pPr>
                                    <w:pStyle w:val="Nidungvnbn"/>
                                    <w:ind w:firstLine="0"/>
                                    <w:jc w:val="right"/>
                                  </w:pPr>
                                  <w:r>
                                    <w:rPr>
                                      <w:color w:val="000000"/>
                                      <w:sz w:val="22"/>
                                      <w:szCs w:val="22"/>
                                    </w:rPr>
                                    <w:t>0.0865</w:t>
                                  </w:r>
                                </w:p>
                              </w:tc>
                              <w:tc>
                                <w:tcPr>
                                  <w:tcW w:w="994" w:type="dxa"/>
                                  <w:vAlign w:val="bottom"/>
                                </w:tcPr>
                                <w:p w14:paraId="301CD3E0" w14:textId="04C0AC95" w:rsidR="001973A2" w:rsidRDefault="001973A2" w:rsidP="00F71475">
                                  <w:pPr>
                                    <w:pStyle w:val="Nidungvnbn"/>
                                    <w:ind w:firstLine="0"/>
                                    <w:jc w:val="right"/>
                                  </w:pPr>
                                  <w:r>
                                    <w:rPr>
                                      <w:color w:val="000000"/>
                                      <w:sz w:val="22"/>
                                      <w:szCs w:val="22"/>
                                    </w:rPr>
                                    <w:t>0.0865</w:t>
                                  </w:r>
                                </w:p>
                              </w:tc>
                              <w:tc>
                                <w:tcPr>
                                  <w:tcW w:w="963" w:type="dxa"/>
                                  <w:vAlign w:val="bottom"/>
                                </w:tcPr>
                                <w:p w14:paraId="5CF91330" w14:textId="6EA973B8" w:rsidR="001973A2" w:rsidRDefault="001973A2" w:rsidP="00F71475">
                                  <w:pPr>
                                    <w:pStyle w:val="Nidungvnbn"/>
                                    <w:ind w:firstLine="0"/>
                                    <w:jc w:val="right"/>
                                  </w:pPr>
                                  <w:r>
                                    <w:rPr>
                                      <w:color w:val="000000"/>
                                      <w:sz w:val="22"/>
                                      <w:szCs w:val="22"/>
                                    </w:rPr>
                                    <w:t>656.5</w:t>
                                  </w:r>
                                </w:p>
                              </w:tc>
                            </w:tr>
                            <w:tr w:rsidR="001973A2" w14:paraId="61F87C74" w14:textId="77777777" w:rsidTr="00597F6D">
                              <w:trPr>
                                <w:trHeight w:val="379"/>
                                <w:jc w:val="right"/>
                              </w:trPr>
                              <w:tc>
                                <w:tcPr>
                                  <w:tcW w:w="810" w:type="dxa"/>
                                  <w:vMerge/>
                                </w:tcPr>
                                <w:p w14:paraId="7F7AA14F" w14:textId="77777777" w:rsidR="001973A2" w:rsidRDefault="001973A2" w:rsidP="004D456D">
                                  <w:pPr>
                                    <w:pStyle w:val="Nidungvnbn"/>
                                    <w:ind w:firstLine="0"/>
                                    <w:jc w:val="left"/>
                                    <w:rPr>
                                      <w:b/>
                                    </w:rPr>
                                  </w:pPr>
                                </w:p>
                              </w:tc>
                              <w:tc>
                                <w:tcPr>
                                  <w:tcW w:w="3330" w:type="dxa"/>
                                  <w:vAlign w:val="bottom"/>
                                </w:tcPr>
                                <w:p w14:paraId="1E8B3E79" w14:textId="63361928" w:rsidR="001973A2" w:rsidRDefault="001973A2" w:rsidP="004D456D">
                                  <w:pPr>
                                    <w:pStyle w:val="Nidungvnbn"/>
                                    <w:ind w:firstLine="0"/>
                                    <w:jc w:val="left"/>
                                    <w:rPr>
                                      <w:b/>
                                    </w:rPr>
                                  </w:pPr>
                                  <w:r>
                                    <w:rPr>
                                      <w:color w:val="000000"/>
                                      <w:sz w:val="22"/>
                                      <w:szCs w:val="22"/>
                                    </w:rPr>
                                    <w:t>Plane</w:t>
                                  </w:r>
                                </w:p>
                              </w:tc>
                              <w:tc>
                                <w:tcPr>
                                  <w:tcW w:w="900" w:type="dxa"/>
                                  <w:vAlign w:val="bottom"/>
                                </w:tcPr>
                                <w:p w14:paraId="5EE87BA6" w14:textId="3D2E01F0" w:rsidR="001973A2" w:rsidRDefault="001973A2" w:rsidP="004D456D">
                                  <w:pPr>
                                    <w:pStyle w:val="Nidungvnbn"/>
                                    <w:ind w:firstLine="0"/>
                                    <w:jc w:val="right"/>
                                  </w:pPr>
                                  <w:r>
                                    <w:rPr>
                                      <w:color w:val="000000"/>
                                      <w:sz w:val="22"/>
                                      <w:szCs w:val="22"/>
                                    </w:rPr>
                                    <w:t>0.9832</w:t>
                                  </w:r>
                                </w:p>
                              </w:tc>
                              <w:tc>
                                <w:tcPr>
                                  <w:tcW w:w="900" w:type="dxa"/>
                                  <w:vAlign w:val="bottom"/>
                                </w:tcPr>
                                <w:p w14:paraId="17DC8B64" w14:textId="79F650D9" w:rsidR="001973A2" w:rsidRDefault="001973A2" w:rsidP="004D456D">
                                  <w:pPr>
                                    <w:pStyle w:val="Nidungvnbn"/>
                                    <w:ind w:firstLine="0"/>
                                    <w:jc w:val="right"/>
                                  </w:pPr>
                                  <w:r>
                                    <w:rPr>
                                      <w:color w:val="000000"/>
                                      <w:sz w:val="22"/>
                                      <w:szCs w:val="22"/>
                                    </w:rPr>
                                    <w:t>0.981</w:t>
                                  </w:r>
                                </w:p>
                              </w:tc>
                              <w:tc>
                                <w:tcPr>
                                  <w:tcW w:w="900" w:type="dxa"/>
                                  <w:vAlign w:val="bottom"/>
                                </w:tcPr>
                                <w:p w14:paraId="02DC2704" w14:textId="08E9BF16" w:rsidR="001973A2" w:rsidRDefault="001973A2" w:rsidP="004D456D">
                                  <w:pPr>
                                    <w:pStyle w:val="Nidungvnbn"/>
                                    <w:ind w:firstLine="0"/>
                                    <w:jc w:val="right"/>
                                  </w:pPr>
                                  <w:r>
                                    <w:rPr>
                                      <w:color w:val="000000"/>
                                      <w:sz w:val="22"/>
                                      <w:szCs w:val="22"/>
                                    </w:rPr>
                                    <w:t>0.9821</w:t>
                                  </w:r>
                                </w:p>
                              </w:tc>
                              <w:tc>
                                <w:tcPr>
                                  <w:tcW w:w="915" w:type="dxa"/>
                                  <w:vAlign w:val="bottom"/>
                                </w:tcPr>
                                <w:p w14:paraId="52D173F5" w14:textId="64CACAD0" w:rsidR="001973A2" w:rsidRDefault="001973A2" w:rsidP="004D456D">
                                  <w:pPr>
                                    <w:pStyle w:val="Nidungvnbn"/>
                                    <w:ind w:firstLine="0"/>
                                    <w:jc w:val="right"/>
                                  </w:pPr>
                                  <w:r>
                                    <w:rPr>
                                      <w:color w:val="000000"/>
                                      <w:sz w:val="22"/>
                                      <w:szCs w:val="22"/>
                                    </w:rPr>
                                    <w:t>300.6</w:t>
                                  </w:r>
                                </w:p>
                              </w:tc>
                              <w:tc>
                                <w:tcPr>
                                  <w:tcW w:w="994" w:type="dxa"/>
                                  <w:vAlign w:val="bottom"/>
                                </w:tcPr>
                                <w:p w14:paraId="485A5DFD" w14:textId="75C93E65" w:rsidR="001973A2" w:rsidRDefault="001973A2" w:rsidP="00F71475">
                                  <w:pPr>
                                    <w:pStyle w:val="Nidungvnbn"/>
                                    <w:ind w:firstLine="0"/>
                                    <w:jc w:val="right"/>
                                  </w:pPr>
                                  <w:r>
                                    <w:rPr>
                                      <w:color w:val="000000"/>
                                      <w:sz w:val="22"/>
                                      <w:szCs w:val="22"/>
                                    </w:rPr>
                                    <w:t>0.9609</w:t>
                                  </w:r>
                                </w:p>
                              </w:tc>
                              <w:tc>
                                <w:tcPr>
                                  <w:tcW w:w="994" w:type="dxa"/>
                                  <w:vAlign w:val="bottom"/>
                                </w:tcPr>
                                <w:p w14:paraId="4DD4978A" w14:textId="446B9FE7" w:rsidR="001973A2" w:rsidRDefault="001973A2" w:rsidP="00F71475">
                                  <w:pPr>
                                    <w:pStyle w:val="Nidungvnbn"/>
                                    <w:ind w:firstLine="0"/>
                                    <w:jc w:val="right"/>
                                  </w:pPr>
                                  <w:r>
                                    <w:rPr>
                                      <w:color w:val="000000"/>
                                      <w:sz w:val="22"/>
                                      <w:szCs w:val="22"/>
                                    </w:rPr>
                                    <w:t>0.9619</w:t>
                                  </w:r>
                                </w:p>
                              </w:tc>
                              <w:tc>
                                <w:tcPr>
                                  <w:tcW w:w="994" w:type="dxa"/>
                                  <w:vAlign w:val="bottom"/>
                                </w:tcPr>
                                <w:p w14:paraId="6FC660CC" w14:textId="6FE23A74" w:rsidR="001973A2" w:rsidRDefault="001973A2" w:rsidP="00F71475">
                                  <w:pPr>
                                    <w:pStyle w:val="Nidungvnbn"/>
                                    <w:ind w:firstLine="0"/>
                                    <w:jc w:val="right"/>
                                  </w:pPr>
                                  <w:r>
                                    <w:rPr>
                                      <w:color w:val="000000"/>
                                      <w:sz w:val="22"/>
                                      <w:szCs w:val="22"/>
                                    </w:rPr>
                                    <w:t>0.9637</w:t>
                                  </w:r>
                                </w:p>
                              </w:tc>
                              <w:tc>
                                <w:tcPr>
                                  <w:tcW w:w="963" w:type="dxa"/>
                                  <w:vAlign w:val="bottom"/>
                                </w:tcPr>
                                <w:p w14:paraId="287C5FE2" w14:textId="54E976AA" w:rsidR="001973A2" w:rsidRDefault="001973A2" w:rsidP="00F71475">
                                  <w:pPr>
                                    <w:pStyle w:val="Nidungvnbn"/>
                                    <w:ind w:firstLine="0"/>
                                    <w:jc w:val="right"/>
                                  </w:pPr>
                                  <w:r>
                                    <w:rPr>
                                      <w:color w:val="000000"/>
                                      <w:sz w:val="22"/>
                                      <w:szCs w:val="22"/>
                                    </w:rPr>
                                    <w:t>463.9</w:t>
                                  </w:r>
                                </w:p>
                              </w:tc>
                            </w:tr>
                            <w:tr w:rsidR="001973A2" w14:paraId="4450AA29" w14:textId="77777777" w:rsidTr="00597F6D">
                              <w:trPr>
                                <w:trHeight w:val="379"/>
                                <w:jc w:val="right"/>
                              </w:trPr>
                              <w:tc>
                                <w:tcPr>
                                  <w:tcW w:w="810" w:type="dxa"/>
                                  <w:vMerge/>
                                </w:tcPr>
                                <w:p w14:paraId="14CB4F2D" w14:textId="77777777" w:rsidR="001973A2" w:rsidRDefault="001973A2" w:rsidP="004D456D">
                                  <w:pPr>
                                    <w:pStyle w:val="Nidungvnbn"/>
                                    <w:ind w:firstLine="0"/>
                                    <w:jc w:val="left"/>
                                    <w:rPr>
                                      <w:b/>
                                    </w:rPr>
                                  </w:pPr>
                                </w:p>
                              </w:tc>
                              <w:tc>
                                <w:tcPr>
                                  <w:tcW w:w="3330" w:type="dxa"/>
                                  <w:vAlign w:val="bottom"/>
                                </w:tcPr>
                                <w:p w14:paraId="56A92D70" w14:textId="153DD48E" w:rsidR="001973A2" w:rsidRDefault="001973A2" w:rsidP="004D456D">
                                  <w:pPr>
                                    <w:pStyle w:val="Nidungvnbn"/>
                                    <w:ind w:firstLine="0"/>
                                    <w:jc w:val="left"/>
                                    <w:rPr>
                                      <w:b/>
                                    </w:rPr>
                                  </w:pPr>
                                  <w:r>
                                    <w:rPr>
                                      <w:color w:val="000000"/>
                                      <w:sz w:val="22"/>
                                      <w:szCs w:val="22"/>
                                    </w:rPr>
                                    <w:t>PowerCons</w:t>
                                  </w:r>
                                </w:p>
                              </w:tc>
                              <w:tc>
                                <w:tcPr>
                                  <w:tcW w:w="900" w:type="dxa"/>
                                  <w:vAlign w:val="bottom"/>
                                </w:tcPr>
                                <w:p w14:paraId="33411574" w14:textId="033CBD85" w:rsidR="001973A2" w:rsidRDefault="001973A2" w:rsidP="004D456D">
                                  <w:pPr>
                                    <w:pStyle w:val="Nidungvnbn"/>
                                    <w:ind w:firstLine="0"/>
                                    <w:jc w:val="right"/>
                                  </w:pPr>
                                  <w:r>
                                    <w:rPr>
                                      <w:color w:val="000000"/>
                                      <w:sz w:val="22"/>
                                      <w:szCs w:val="22"/>
                                    </w:rPr>
                                    <w:t>0.9787</w:t>
                                  </w:r>
                                </w:p>
                              </w:tc>
                              <w:tc>
                                <w:tcPr>
                                  <w:tcW w:w="900" w:type="dxa"/>
                                  <w:vAlign w:val="bottom"/>
                                </w:tcPr>
                                <w:p w14:paraId="62E0CEF7" w14:textId="32B7F1FD" w:rsidR="001973A2" w:rsidRDefault="001973A2" w:rsidP="004D456D">
                                  <w:pPr>
                                    <w:pStyle w:val="Nidungvnbn"/>
                                    <w:ind w:firstLine="0"/>
                                    <w:jc w:val="right"/>
                                  </w:pPr>
                                  <w:r>
                                    <w:rPr>
                                      <w:color w:val="000000"/>
                                      <w:sz w:val="22"/>
                                      <w:szCs w:val="22"/>
                                    </w:rPr>
                                    <w:t>0.9778</w:t>
                                  </w:r>
                                </w:p>
                              </w:tc>
                              <w:tc>
                                <w:tcPr>
                                  <w:tcW w:w="900" w:type="dxa"/>
                                  <w:vAlign w:val="bottom"/>
                                </w:tcPr>
                                <w:p w14:paraId="6570D30A" w14:textId="73758C76" w:rsidR="001973A2" w:rsidRDefault="001973A2" w:rsidP="004D456D">
                                  <w:pPr>
                                    <w:pStyle w:val="Nidungvnbn"/>
                                    <w:ind w:firstLine="0"/>
                                    <w:jc w:val="right"/>
                                  </w:pPr>
                                  <w:r>
                                    <w:rPr>
                                      <w:color w:val="000000"/>
                                      <w:sz w:val="22"/>
                                      <w:szCs w:val="22"/>
                                    </w:rPr>
                                    <w:t>0.9778</w:t>
                                  </w:r>
                                </w:p>
                              </w:tc>
                              <w:tc>
                                <w:tcPr>
                                  <w:tcW w:w="915" w:type="dxa"/>
                                  <w:vAlign w:val="bottom"/>
                                </w:tcPr>
                                <w:p w14:paraId="345D0365" w14:textId="67DB9797" w:rsidR="001973A2" w:rsidRDefault="001973A2" w:rsidP="004D456D">
                                  <w:pPr>
                                    <w:pStyle w:val="Nidungvnbn"/>
                                    <w:ind w:firstLine="0"/>
                                    <w:jc w:val="right"/>
                                  </w:pPr>
                                  <w:r>
                                    <w:rPr>
                                      <w:color w:val="000000"/>
                                      <w:sz w:val="22"/>
                                      <w:szCs w:val="22"/>
                                    </w:rPr>
                                    <w:t>532.2</w:t>
                                  </w:r>
                                </w:p>
                              </w:tc>
                              <w:tc>
                                <w:tcPr>
                                  <w:tcW w:w="994" w:type="dxa"/>
                                  <w:vAlign w:val="bottom"/>
                                </w:tcPr>
                                <w:p w14:paraId="6F580E95" w14:textId="1B7A41C9" w:rsidR="001973A2" w:rsidRDefault="001973A2" w:rsidP="00F71475">
                                  <w:pPr>
                                    <w:pStyle w:val="Nidungvnbn"/>
                                    <w:ind w:firstLine="0"/>
                                    <w:jc w:val="right"/>
                                  </w:pPr>
                                  <w:r>
                                    <w:rPr>
                                      <w:color w:val="000000"/>
                                      <w:sz w:val="22"/>
                                      <w:szCs w:val="22"/>
                                    </w:rPr>
                                    <w:t>0.9737</w:t>
                                  </w:r>
                                </w:p>
                              </w:tc>
                              <w:tc>
                                <w:tcPr>
                                  <w:tcW w:w="994" w:type="dxa"/>
                                  <w:vAlign w:val="bottom"/>
                                </w:tcPr>
                                <w:p w14:paraId="2034629E" w14:textId="3C3A7052" w:rsidR="001973A2" w:rsidRDefault="001973A2" w:rsidP="00F71475">
                                  <w:pPr>
                                    <w:pStyle w:val="Nidungvnbn"/>
                                    <w:ind w:firstLine="0"/>
                                    <w:jc w:val="right"/>
                                  </w:pPr>
                                  <w:r>
                                    <w:rPr>
                                      <w:color w:val="000000"/>
                                      <w:sz w:val="22"/>
                                      <w:szCs w:val="22"/>
                                    </w:rPr>
                                    <w:t>0.9722</w:t>
                                  </w:r>
                                </w:p>
                              </w:tc>
                              <w:tc>
                                <w:tcPr>
                                  <w:tcW w:w="994" w:type="dxa"/>
                                  <w:vAlign w:val="bottom"/>
                                </w:tcPr>
                                <w:p w14:paraId="14B7FDE0" w14:textId="28F3CB63" w:rsidR="001973A2" w:rsidRDefault="001973A2" w:rsidP="00F71475">
                                  <w:pPr>
                                    <w:pStyle w:val="Nidungvnbn"/>
                                    <w:ind w:firstLine="0"/>
                                    <w:jc w:val="right"/>
                                  </w:pPr>
                                  <w:r>
                                    <w:rPr>
                                      <w:color w:val="000000"/>
                                      <w:sz w:val="22"/>
                                      <w:szCs w:val="22"/>
                                    </w:rPr>
                                    <w:t>0.9722</w:t>
                                  </w:r>
                                </w:p>
                              </w:tc>
                              <w:tc>
                                <w:tcPr>
                                  <w:tcW w:w="963" w:type="dxa"/>
                                  <w:vAlign w:val="bottom"/>
                                </w:tcPr>
                                <w:p w14:paraId="71932FDF" w14:textId="2BCE6763" w:rsidR="001973A2" w:rsidRDefault="001973A2" w:rsidP="00F71475">
                                  <w:pPr>
                                    <w:pStyle w:val="Nidungvnbn"/>
                                    <w:ind w:firstLine="0"/>
                                    <w:jc w:val="right"/>
                                  </w:pPr>
                                  <w:r>
                                    <w:rPr>
                                      <w:color w:val="000000"/>
                                      <w:sz w:val="22"/>
                                      <w:szCs w:val="22"/>
                                    </w:rPr>
                                    <w:t>490.1</w:t>
                                  </w:r>
                                </w:p>
                              </w:tc>
                            </w:tr>
                            <w:tr w:rsidR="001973A2" w14:paraId="6A1FBB83" w14:textId="77777777" w:rsidTr="00597F6D">
                              <w:trPr>
                                <w:trHeight w:val="379"/>
                                <w:jc w:val="right"/>
                              </w:trPr>
                              <w:tc>
                                <w:tcPr>
                                  <w:tcW w:w="810" w:type="dxa"/>
                                  <w:vMerge/>
                                </w:tcPr>
                                <w:p w14:paraId="659CC634" w14:textId="77777777" w:rsidR="001973A2" w:rsidRDefault="001973A2" w:rsidP="004D456D">
                                  <w:pPr>
                                    <w:pStyle w:val="Nidungvnbn"/>
                                    <w:ind w:firstLine="0"/>
                                    <w:jc w:val="left"/>
                                    <w:rPr>
                                      <w:b/>
                                    </w:rPr>
                                  </w:pPr>
                                </w:p>
                              </w:tc>
                              <w:tc>
                                <w:tcPr>
                                  <w:tcW w:w="3330" w:type="dxa"/>
                                  <w:vAlign w:val="bottom"/>
                                </w:tcPr>
                                <w:p w14:paraId="4A6C9487" w14:textId="214B475C" w:rsidR="001973A2" w:rsidRDefault="001973A2" w:rsidP="004D456D">
                                  <w:pPr>
                                    <w:pStyle w:val="Nidungvnbn"/>
                                    <w:ind w:firstLine="0"/>
                                    <w:jc w:val="left"/>
                                    <w:rPr>
                                      <w:b/>
                                    </w:rPr>
                                  </w:pPr>
                                  <w:r>
                                    <w:rPr>
                                      <w:color w:val="000000"/>
                                      <w:sz w:val="22"/>
                                      <w:szCs w:val="22"/>
                                    </w:rPr>
                                    <w:t>ProximalPhalanxOutlineAgeGroup</w:t>
                                  </w:r>
                                </w:p>
                              </w:tc>
                              <w:tc>
                                <w:tcPr>
                                  <w:tcW w:w="900" w:type="dxa"/>
                                  <w:vAlign w:val="center"/>
                                </w:tcPr>
                                <w:p w14:paraId="428ADE80" w14:textId="62B973D6" w:rsidR="001973A2" w:rsidRDefault="001973A2" w:rsidP="004D456D">
                                  <w:pPr>
                                    <w:pStyle w:val="Nidungvnbn"/>
                                    <w:ind w:firstLine="0"/>
                                    <w:jc w:val="right"/>
                                  </w:pPr>
                                  <w:r>
                                    <w:rPr>
                                      <w:color w:val="000000"/>
                                      <w:sz w:val="22"/>
                                      <w:szCs w:val="22"/>
                                    </w:rPr>
                                    <w:t>0.7764</w:t>
                                  </w:r>
                                </w:p>
                              </w:tc>
                              <w:tc>
                                <w:tcPr>
                                  <w:tcW w:w="900" w:type="dxa"/>
                                  <w:vAlign w:val="center"/>
                                </w:tcPr>
                                <w:p w14:paraId="6486BE12" w14:textId="6142FF81" w:rsidR="001973A2" w:rsidRDefault="001973A2" w:rsidP="004D456D">
                                  <w:pPr>
                                    <w:pStyle w:val="Nidungvnbn"/>
                                    <w:ind w:firstLine="0"/>
                                    <w:jc w:val="right"/>
                                  </w:pPr>
                                  <w:r>
                                    <w:rPr>
                                      <w:color w:val="000000"/>
                                      <w:sz w:val="22"/>
                                      <w:szCs w:val="22"/>
                                    </w:rPr>
                                    <w:t>0.8585</w:t>
                                  </w:r>
                                </w:p>
                              </w:tc>
                              <w:tc>
                                <w:tcPr>
                                  <w:tcW w:w="900" w:type="dxa"/>
                                  <w:vAlign w:val="center"/>
                                </w:tcPr>
                                <w:p w14:paraId="2036B61F" w14:textId="54249A0F" w:rsidR="001973A2" w:rsidRDefault="001973A2" w:rsidP="004D456D">
                                  <w:pPr>
                                    <w:pStyle w:val="Nidungvnbn"/>
                                    <w:ind w:firstLine="0"/>
                                    <w:jc w:val="right"/>
                                  </w:pPr>
                                  <w:r>
                                    <w:rPr>
                                      <w:color w:val="000000"/>
                                      <w:sz w:val="22"/>
                                      <w:szCs w:val="22"/>
                                    </w:rPr>
                                    <w:t>0.7347</w:t>
                                  </w:r>
                                </w:p>
                              </w:tc>
                              <w:tc>
                                <w:tcPr>
                                  <w:tcW w:w="915" w:type="dxa"/>
                                  <w:vAlign w:val="center"/>
                                </w:tcPr>
                                <w:p w14:paraId="6DF58738" w14:textId="2A1AA329" w:rsidR="001973A2" w:rsidRDefault="001973A2" w:rsidP="004D456D">
                                  <w:pPr>
                                    <w:pStyle w:val="Nidungvnbn"/>
                                    <w:ind w:firstLine="0"/>
                                    <w:jc w:val="right"/>
                                  </w:pPr>
                                  <w:r>
                                    <w:rPr>
                                      <w:color w:val="000000"/>
                                      <w:sz w:val="22"/>
                                      <w:szCs w:val="22"/>
                                    </w:rPr>
                                    <w:t>625.2</w:t>
                                  </w:r>
                                </w:p>
                              </w:tc>
                              <w:tc>
                                <w:tcPr>
                                  <w:tcW w:w="994" w:type="dxa"/>
                                  <w:vAlign w:val="bottom"/>
                                </w:tcPr>
                                <w:p w14:paraId="7F5165E0" w14:textId="28611350" w:rsidR="001973A2" w:rsidRDefault="001973A2" w:rsidP="00F71475">
                                  <w:pPr>
                                    <w:pStyle w:val="Nidungvnbn"/>
                                    <w:ind w:firstLine="0"/>
                                    <w:jc w:val="right"/>
                                  </w:pPr>
                                  <w:r>
                                    <w:rPr>
                                      <w:color w:val="000000"/>
                                      <w:sz w:val="22"/>
                                      <w:szCs w:val="22"/>
                                    </w:rPr>
                                    <w:t>0.7807</w:t>
                                  </w:r>
                                </w:p>
                              </w:tc>
                              <w:tc>
                                <w:tcPr>
                                  <w:tcW w:w="994" w:type="dxa"/>
                                  <w:vAlign w:val="bottom"/>
                                </w:tcPr>
                                <w:p w14:paraId="70BE505D" w14:textId="2F2EAF71" w:rsidR="001973A2" w:rsidRDefault="001973A2" w:rsidP="00F71475">
                                  <w:pPr>
                                    <w:pStyle w:val="Nidungvnbn"/>
                                    <w:ind w:firstLine="0"/>
                                    <w:jc w:val="right"/>
                                  </w:pPr>
                                  <w:r>
                                    <w:rPr>
                                      <w:color w:val="000000"/>
                                      <w:sz w:val="22"/>
                                      <w:szCs w:val="22"/>
                                    </w:rPr>
                                    <w:t>0.8634</w:t>
                                  </w:r>
                                </w:p>
                              </w:tc>
                              <w:tc>
                                <w:tcPr>
                                  <w:tcW w:w="994" w:type="dxa"/>
                                  <w:vAlign w:val="bottom"/>
                                </w:tcPr>
                                <w:p w14:paraId="501DE1B7" w14:textId="2D0D518D" w:rsidR="001973A2" w:rsidRDefault="001973A2" w:rsidP="00F71475">
                                  <w:pPr>
                                    <w:pStyle w:val="Nidungvnbn"/>
                                    <w:ind w:firstLine="0"/>
                                    <w:jc w:val="right"/>
                                  </w:pPr>
                                  <w:r>
                                    <w:rPr>
                                      <w:color w:val="000000"/>
                                      <w:sz w:val="22"/>
                                      <w:szCs w:val="22"/>
                                    </w:rPr>
                                    <w:t>0.818</w:t>
                                  </w:r>
                                </w:p>
                              </w:tc>
                              <w:tc>
                                <w:tcPr>
                                  <w:tcW w:w="963" w:type="dxa"/>
                                  <w:vAlign w:val="bottom"/>
                                </w:tcPr>
                                <w:p w14:paraId="256912E8" w14:textId="72FE5D58" w:rsidR="001973A2" w:rsidRDefault="001973A2" w:rsidP="00F71475">
                                  <w:pPr>
                                    <w:pStyle w:val="Nidungvnbn"/>
                                    <w:ind w:firstLine="0"/>
                                    <w:jc w:val="right"/>
                                  </w:pPr>
                                  <w:r>
                                    <w:rPr>
                                      <w:color w:val="000000"/>
                                      <w:sz w:val="22"/>
                                      <w:szCs w:val="22"/>
                                    </w:rPr>
                                    <w:t>644</w:t>
                                  </w:r>
                                </w:p>
                              </w:tc>
                            </w:tr>
                            <w:tr w:rsidR="001973A2" w14:paraId="1188E955" w14:textId="77777777" w:rsidTr="00597F6D">
                              <w:trPr>
                                <w:trHeight w:val="379"/>
                                <w:jc w:val="right"/>
                              </w:trPr>
                              <w:tc>
                                <w:tcPr>
                                  <w:tcW w:w="810" w:type="dxa"/>
                                  <w:vMerge/>
                                </w:tcPr>
                                <w:p w14:paraId="5E698660" w14:textId="77777777" w:rsidR="001973A2" w:rsidRDefault="001973A2" w:rsidP="004D456D">
                                  <w:pPr>
                                    <w:pStyle w:val="Nidungvnbn"/>
                                    <w:ind w:firstLine="0"/>
                                    <w:jc w:val="left"/>
                                    <w:rPr>
                                      <w:b/>
                                    </w:rPr>
                                  </w:pPr>
                                </w:p>
                              </w:tc>
                              <w:tc>
                                <w:tcPr>
                                  <w:tcW w:w="3330" w:type="dxa"/>
                                  <w:vAlign w:val="bottom"/>
                                </w:tcPr>
                                <w:p w14:paraId="1154FF66" w14:textId="540DC878" w:rsidR="001973A2" w:rsidRDefault="001973A2" w:rsidP="004D456D">
                                  <w:pPr>
                                    <w:pStyle w:val="Nidungvnbn"/>
                                    <w:ind w:firstLine="0"/>
                                    <w:jc w:val="left"/>
                                    <w:rPr>
                                      <w:b/>
                                    </w:rPr>
                                  </w:pPr>
                                  <w:r>
                                    <w:rPr>
                                      <w:color w:val="000000"/>
                                      <w:sz w:val="22"/>
                                      <w:szCs w:val="22"/>
                                    </w:rPr>
                                    <w:t>ProximalPhalanxOutlineCorrect</w:t>
                                  </w:r>
                                </w:p>
                              </w:tc>
                              <w:tc>
                                <w:tcPr>
                                  <w:tcW w:w="900" w:type="dxa"/>
                                  <w:vAlign w:val="bottom"/>
                                </w:tcPr>
                                <w:p w14:paraId="04D69C76" w14:textId="0F7CA356" w:rsidR="001973A2" w:rsidRDefault="001973A2" w:rsidP="004D456D">
                                  <w:pPr>
                                    <w:pStyle w:val="Nidungvnbn"/>
                                    <w:ind w:firstLine="0"/>
                                    <w:jc w:val="right"/>
                                  </w:pPr>
                                  <w:r>
                                    <w:rPr>
                                      <w:color w:val="000000"/>
                                      <w:sz w:val="22"/>
                                      <w:szCs w:val="22"/>
                                    </w:rPr>
                                    <w:t>0.6302</w:t>
                                  </w:r>
                                </w:p>
                              </w:tc>
                              <w:tc>
                                <w:tcPr>
                                  <w:tcW w:w="900" w:type="dxa"/>
                                  <w:vAlign w:val="bottom"/>
                                </w:tcPr>
                                <w:p w14:paraId="383D1B62" w14:textId="0904E7DE" w:rsidR="001973A2" w:rsidRDefault="001973A2" w:rsidP="004D456D">
                                  <w:pPr>
                                    <w:pStyle w:val="Nidungvnbn"/>
                                    <w:ind w:firstLine="0"/>
                                    <w:jc w:val="right"/>
                                  </w:pPr>
                                  <w:r>
                                    <w:rPr>
                                      <w:color w:val="000000"/>
                                      <w:sz w:val="22"/>
                                      <w:szCs w:val="22"/>
                                    </w:rPr>
                                    <w:t>0.6942</w:t>
                                  </w:r>
                                </w:p>
                              </w:tc>
                              <w:tc>
                                <w:tcPr>
                                  <w:tcW w:w="900" w:type="dxa"/>
                                  <w:vAlign w:val="bottom"/>
                                </w:tcPr>
                                <w:p w14:paraId="1B504124" w14:textId="5791EFF9" w:rsidR="001973A2" w:rsidRDefault="001973A2" w:rsidP="004D456D">
                                  <w:pPr>
                                    <w:pStyle w:val="Nidungvnbn"/>
                                    <w:ind w:firstLine="0"/>
                                    <w:jc w:val="right"/>
                                  </w:pPr>
                                  <w:r>
                                    <w:rPr>
                                      <w:color w:val="000000"/>
                                      <w:sz w:val="22"/>
                                      <w:szCs w:val="22"/>
                                    </w:rPr>
                                    <w:t>0.5923</w:t>
                                  </w:r>
                                </w:p>
                              </w:tc>
                              <w:tc>
                                <w:tcPr>
                                  <w:tcW w:w="915" w:type="dxa"/>
                                  <w:vAlign w:val="bottom"/>
                                </w:tcPr>
                                <w:p w14:paraId="70DFC0F1" w14:textId="3E729FD5" w:rsidR="001973A2" w:rsidRDefault="001973A2" w:rsidP="004D456D">
                                  <w:pPr>
                                    <w:pStyle w:val="Nidungvnbn"/>
                                    <w:ind w:firstLine="0"/>
                                    <w:jc w:val="right"/>
                                  </w:pPr>
                                  <w:r>
                                    <w:rPr>
                                      <w:color w:val="000000"/>
                                      <w:sz w:val="22"/>
                                      <w:szCs w:val="22"/>
                                    </w:rPr>
                                    <w:t>932.8</w:t>
                                  </w:r>
                                </w:p>
                              </w:tc>
                              <w:tc>
                                <w:tcPr>
                                  <w:tcW w:w="994" w:type="dxa"/>
                                  <w:vAlign w:val="bottom"/>
                                </w:tcPr>
                                <w:p w14:paraId="52F9C699" w14:textId="234FF1FB" w:rsidR="001973A2" w:rsidRDefault="001973A2" w:rsidP="00F71475">
                                  <w:pPr>
                                    <w:pStyle w:val="Nidungvnbn"/>
                                    <w:ind w:firstLine="0"/>
                                    <w:jc w:val="right"/>
                                  </w:pPr>
                                  <w:r>
                                    <w:rPr>
                                      <w:color w:val="000000"/>
                                      <w:sz w:val="22"/>
                                      <w:szCs w:val="22"/>
                                    </w:rPr>
                                    <w:t>0.7394</w:t>
                                  </w:r>
                                </w:p>
                              </w:tc>
                              <w:tc>
                                <w:tcPr>
                                  <w:tcW w:w="994" w:type="dxa"/>
                                  <w:vAlign w:val="bottom"/>
                                </w:tcPr>
                                <w:p w14:paraId="5344CEE5" w14:textId="4D02EB25" w:rsidR="001973A2" w:rsidRDefault="001973A2" w:rsidP="00F71475">
                                  <w:pPr>
                                    <w:pStyle w:val="Nidungvnbn"/>
                                    <w:ind w:firstLine="0"/>
                                    <w:jc w:val="right"/>
                                  </w:pPr>
                                  <w:r>
                                    <w:rPr>
                                      <w:color w:val="000000"/>
                                      <w:sz w:val="22"/>
                                      <w:szCs w:val="22"/>
                                    </w:rPr>
                                    <w:t>0.756</w:t>
                                  </w:r>
                                </w:p>
                              </w:tc>
                              <w:tc>
                                <w:tcPr>
                                  <w:tcW w:w="994" w:type="dxa"/>
                                  <w:vAlign w:val="bottom"/>
                                </w:tcPr>
                                <w:p w14:paraId="11C215F0" w14:textId="0403D6CB" w:rsidR="001973A2" w:rsidRDefault="001973A2" w:rsidP="00F71475">
                                  <w:pPr>
                                    <w:pStyle w:val="Nidungvnbn"/>
                                    <w:ind w:firstLine="0"/>
                                    <w:jc w:val="right"/>
                                  </w:pPr>
                                  <w:r>
                                    <w:rPr>
                                      <w:color w:val="000000"/>
                                      <w:sz w:val="22"/>
                                      <w:szCs w:val="22"/>
                                    </w:rPr>
                                    <w:t>0.655</w:t>
                                  </w:r>
                                </w:p>
                              </w:tc>
                              <w:tc>
                                <w:tcPr>
                                  <w:tcW w:w="963" w:type="dxa"/>
                                  <w:vAlign w:val="bottom"/>
                                </w:tcPr>
                                <w:p w14:paraId="5DD05D7F" w14:textId="2253CFE3" w:rsidR="001973A2" w:rsidRDefault="001973A2" w:rsidP="00F71475">
                                  <w:pPr>
                                    <w:pStyle w:val="Nidungvnbn"/>
                                    <w:ind w:firstLine="0"/>
                                    <w:jc w:val="right"/>
                                  </w:pPr>
                                  <w:r>
                                    <w:rPr>
                                      <w:color w:val="000000"/>
                                      <w:sz w:val="22"/>
                                      <w:szCs w:val="22"/>
                                    </w:rPr>
                                    <w:t>935.3</w:t>
                                  </w:r>
                                </w:p>
                              </w:tc>
                            </w:tr>
                            <w:tr w:rsidR="001973A2" w14:paraId="44B20CC6" w14:textId="77777777" w:rsidTr="00597F6D">
                              <w:trPr>
                                <w:trHeight w:val="379"/>
                                <w:jc w:val="right"/>
                              </w:trPr>
                              <w:tc>
                                <w:tcPr>
                                  <w:tcW w:w="810" w:type="dxa"/>
                                  <w:vMerge/>
                                </w:tcPr>
                                <w:p w14:paraId="4C6C162E" w14:textId="77777777" w:rsidR="001973A2" w:rsidRDefault="001973A2" w:rsidP="004D456D">
                                  <w:pPr>
                                    <w:pStyle w:val="Nidungvnbn"/>
                                    <w:ind w:firstLine="0"/>
                                    <w:jc w:val="left"/>
                                    <w:rPr>
                                      <w:b/>
                                    </w:rPr>
                                  </w:pPr>
                                </w:p>
                              </w:tc>
                              <w:tc>
                                <w:tcPr>
                                  <w:tcW w:w="3330" w:type="dxa"/>
                                  <w:vAlign w:val="bottom"/>
                                </w:tcPr>
                                <w:p w14:paraId="699BB44E" w14:textId="6990CBA6" w:rsidR="001973A2" w:rsidRDefault="001973A2" w:rsidP="004D456D">
                                  <w:pPr>
                                    <w:pStyle w:val="Nidungvnbn"/>
                                    <w:ind w:firstLine="0"/>
                                    <w:jc w:val="left"/>
                                    <w:rPr>
                                      <w:b/>
                                    </w:rPr>
                                  </w:pPr>
                                  <w:r>
                                    <w:rPr>
                                      <w:color w:val="000000"/>
                                      <w:sz w:val="22"/>
                                      <w:szCs w:val="22"/>
                                    </w:rPr>
                                    <w:t>ProximalPhalanxTW</w:t>
                                  </w:r>
                                </w:p>
                              </w:tc>
                              <w:tc>
                                <w:tcPr>
                                  <w:tcW w:w="900" w:type="dxa"/>
                                  <w:vAlign w:val="bottom"/>
                                </w:tcPr>
                                <w:p w14:paraId="15610D20" w14:textId="532A217C" w:rsidR="001973A2" w:rsidRDefault="001973A2" w:rsidP="004D456D">
                                  <w:pPr>
                                    <w:pStyle w:val="Nidungvnbn"/>
                                    <w:ind w:firstLine="0"/>
                                    <w:jc w:val="right"/>
                                  </w:pPr>
                                  <w:r>
                                    <w:rPr>
                                      <w:color w:val="000000"/>
                                      <w:sz w:val="22"/>
                                      <w:szCs w:val="22"/>
                                    </w:rPr>
                                    <w:t>0.4615</w:t>
                                  </w:r>
                                </w:p>
                              </w:tc>
                              <w:tc>
                                <w:tcPr>
                                  <w:tcW w:w="900" w:type="dxa"/>
                                  <w:vAlign w:val="bottom"/>
                                </w:tcPr>
                                <w:p w14:paraId="4741309C" w14:textId="28D40D4E" w:rsidR="001973A2" w:rsidRDefault="001973A2" w:rsidP="004D456D">
                                  <w:pPr>
                                    <w:pStyle w:val="Nidungvnbn"/>
                                    <w:ind w:firstLine="0"/>
                                    <w:jc w:val="right"/>
                                  </w:pPr>
                                  <w:r>
                                    <w:rPr>
                                      <w:color w:val="000000"/>
                                      <w:sz w:val="22"/>
                                      <w:szCs w:val="22"/>
                                    </w:rPr>
                                    <w:t>0.7756</w:t>
                                  </w:r>
                                </w:p>
                              </w:tc>
                              <w:tc>
                                <w:tcPr>
                                  <w:tcW w:w="900" w:type="dxa"/>
                                  <w:vAlign w:val="bottom"/>
                                </w:tcPr>
                                <w:p w14:paraId="2AF29C0D" w14:textId="66012D7C" w:rsidR="001973A2" w:rsidRDefault="001973A2" w:rsidP="004D456D">
                                  <w:pPr>
                                    <w:pStyle w:val="Nidungvnbn"/>
                                    <w:ind w:firstLine="0"/>
                                    <w:jc w:val="right"/>
                                  </w:pPr>
                                  <w:r>
                                    <w:rPr>
                                      <w:color w:val="000000"/>
                                      <w:sz w:val="22"/>
                                      <w:szCs w:val="22"/>
                                    </w:rPr>
                                    <w:t>0.4669</w:t>
                                  </w:r>
                                </w:p>
                              </w:tc>
                              <w:tc>
                                <w:tcPr>
                                  <w:tcW w:w="915" w:type="dxa"/>
                                  <w:vAlign w:val="bottom"/>
                                </w:tcPr>
                                <w:p w14:paraId="38596E39" w14:textId="2A240958" w:rsidR="001973A2" w:rsidRDefault="001973A2" w:rsidP="004D456D">
                                  <w:pPr>
                                    <w:pStyle w:val="Nidungvnbn"/>
                                    <w:ind w:firstLine="0"/>
                                    <w:jc w:val="right"/>
                                  </w:pPr>
                                  <w:r>
                                    <w:rPr>
                                      <w:color w:val="000000"/>
                                      <w:sz w:val="22"/>
                                      <w:szCs w:val="22"/>
                                    </w:rPr>
                                    <w:t>602.1</w:t>
                                  </w:r>
                                </w:p>
                              </w:tc>
                              <w:tc>
                                <w:tcPr>
                                  <w:tcW w:w="994" w:type="dxa"/>
                                  <w:vAlign w:val="bottom"/>
                                </w:tcPr>
                                <w:p w14:paraId="59E64FD4" w14:textId="045AFC67" w:rsidR="001973A2" w:rsidRDefault="001973A2" w:rsidP="00F71475">
                                  <w:pPr>
                                    <w:pStyle w:val="Nidungvnbn"/>
                                    <w:ind w:firstLine="0"/>
                                    <w:jc w:val="right"/>
                                  </w:pPr>
                                  <w:r>
                                    <w:rPr>
                                      <w:color w:val="000000"/>
                                      <w:sz w:val="22"/>
                                      <w:szCs w:val="22"/>
                                    </w:rPr>
                                    <w:t>0.3876</w:t>
                                  </w:r>
                                </w:p>
                              </w:tc>
                              <w:tc>
                                <w:tcPr>
                                  <w:tcW w:w="994" w:type="dxa"/>
                                  <w:vAlign w:val="bottom"/>
                                </w:tcPr>
                                <w:p w14:paraId="73917106" w14:textId="3191B317" w:rsidR="001973A2" w:rsidRDefault="001973A2" w:rsidP="00F71475">
                                  <w:pPr>
                                    <w:pStyle w:val="Nidungvnbn"/>
                                    <w:ind w:firstLine="0"/>
                                    <w:jc w:val="right"/>
                                  </w:pPr>
                                  <w:r>
                                    <w:rPr>
                                      <w:color w:val="000000"/>
                                      <w:sz w:val="22"/>
                                      <w:szCs w:val="22"/>
                                    </w:rPr>
                                    <w:t>0.7951</w:t>
                                  </w:r>
                                </w:p>
                              </w:tc>
                              <w:tc>
                                <w:tcPr>
                                  <w:tcW w:w="994" w:type="dxa"/>
                                  <w:vAlign w:val="bottom"/>
                                </w:tcPr>
                                <w:p w14:paraId="2DA9DA6F" w14:textId="3D90519F" w:rsidR="001973A2" w:rsidRDefault="001973A2" w:rsidP="00F71475">
                                  <w:pPr>
                                    <w:pStyle w:val="Nidungvnbn"/>
                                    <w:ind w:firstLine="0"/>
                                    <w:jc w:val="right"/>
                                  </w:pPr>
                                  <w:r>
                                    <w:rPr>
                                      <w:color w:val="000000"/>
                                      <w:sz w:val="22"/>
                                      <w:szCs w:val="22"/>
                                    </w:rPr>
                                    <w:t>0.4468</w:t>
                                  </w:r>
                                </w:p>
                              </w:tc>
                              <w:tc>
                                <w:tcPr>
                                  <w:tcW w:w="963" w:type="dxa"/>
                                  <w:vAlign w:val="bottom"/>
                                </w:tcPr>
                                <w:p w14:paraId="682D937D" w14:textId="6498198D" w:rsidR="001973A2" w:rsidRDefault="001973A2" w:rsidP="00F71475">
                                  <w:pPr>
                                    <w:pStyle w:val="Nidungvnbn"/>
                                    <w:ind w:firstLine="0"/>
                                    <w:jc w:val="right"/>
                                  </w:pPr>
                                  <w:r>
                                    <w:rPr>
                                      <w:color w:val="000000"/>
                                      <w:sz w:val="22"/>
                                      <w:szCs w:val="22"/>
                                    </w:rPr>
                                    <w:t>643.9</w:t>
                                  </w:r>
                                </w:p>
                              </w:tc>
                            </w:tr>
                            <w:tr w:rsidR="001973A2" w14:paraId="2503B527" w14:textId="77777777" w:rsidTr="00597F6D">
                              <w:trPr>
                                <w:trHeight w:val="379"/>
                                <w:jc w:val="right"/>
                              </w:trPr>
                              <w:tc>
                                <w:tcPr>
                                  <w:tcW w:w="810" w:type="dxa"/>
                                  <w:vMerge/>
                                </w:tcPr>
                                <w:p w14:paraId="7DA0EA3B" w14:textId="77777777" w:rsidR="001973A2" w:rsidRDefault="001973A2" w:rsidP="004D456D">
                                  <w:pPr>
                                    <w:pStyle w:val="Nidungvnbn"/>
                                    <w:ind w:firstLine="0"/>
                                    <w:jc w:val="left"/>
                                    <w:rPr>
                                      <w:b/>
                                    </w:rPr>
                                  </w:pPr>
                                </w:p>
                              </w:tc>
                              <w:tc>
                                <w:tcPr>
                                  <w:tcW w:w="3330" w:type="dxa"/>
                                  <w:vAlign w:val="bottom"/>
                                </w:tcPr>
                                <w:p w14:paraId="2146E5A0" w14:textId="346F2058" w:rsidR="001973A2" w:rsidRDefault="001973A2" w:rsidP="004D456D">
                                  <w:pPr>
                                    <w:pStyle w:val="Nidungvnbn"/>
                                    <w:ind w:firstLine="0"/>
                                    <w:jc w:val="left"/>
                                    <w:rPr>
                                      <w:b/>
                                    </w:rPr>
                                  </w:pPr>
                                  <w:r>
                                    <w:rPr>
                                      <w:color w:val="000000"/>
                                      <w:sz w:val="22"/>
                                      <w:szCs w:val="22"/>
                                    </w:rPr>
                                    <w:t>RefrigerationDevices</w:t>
                                  </w:r>
                                </w:p>
                              </w:tc>
                              <w:tc>
                                <w:tcPr>
                                  <w:tcW w:w="900" w:type="dxa"/>
                                  <w:vAlign w:val="bottom"/>
                                </w:tcPr>
                                <w:p w14:paraId="37E3FF45" w14:textId="655BCCF1" w:rsidR="001973A2" w:rsidRDefault="001973A2" w:rsidP="004D456D">
                                  <w:pPr>
                                    <w:pStyle w:val="Nidungvnbn"/>
                                    <w:ind w:firstLine="0"/>
                                    <w:jc w:val="right"/>
                                  </w:pPr>
                                  <w:r>
                                    <w:rPr>
                                      <w:color w:val="000000"/>
                                      <w:sz w:val="22"/>
                                      <w:szCs w:val="22"/>
                                    </w:rPr>
                                    <w:t>0.3926</w:t>
                                  </w:r>
                                </w:p>
                              </w:tc>
                              <w:tc>
                                <w:tcPr>
                                  <w:tcW w:w="900" w:type="dxa"/>
                                  <w:vAlign w:val="bottom"/>
                                </w:tcPr>
                                <w:p w14:paraId="40C4D33B" w14:textId="5035E9E1" w:rsidR="001973A2" w:rsidRDefault="001973A2" w:rsidP="004D456D">
                                  <w:pPr>
                                    <w:pStyle w:val="Nidungvnbn"/>
                                    <w:ind w:firstLine="0"/>
                                    <w:jc w:val="right"/>
                                  </w:pPr>
                                  <w:r>
                                    <w:rPr>
                                      <w:color w:val="000000"/>
                                      <w:sz w:val="22"/>
                                      <w:szCs w:val="22"/>
                                    </w:rPr>
                                    <w:t>0.3893</w:t>
                                  </w:r>
                                </w:p>
                              </w:tc>
                              <w:tc>
                                <w:tcPr>
                                  <w:tcW w:w="900" w:type="dxa"/>
                                  <w:vAlign w:val="bottom"/>
                                </w:tcPr>
                                <w:p w14:paraId="59E85E1E" w14:textId="017CADFF" w:rsidR="001973A2" w:rsidRDefault="001973A2" w:rsidP="004D456D">
                                  <w:pPr>
                                    <w:pStyle w:val="Nidungvnbn"/>
                                    <w:ind w:firstLine="0"/>
                                    <w:jc w:val="right"/>
                                  </w:pPr>
                                  <w:r>
                                    <w:rPr>
                                      <w:color w:val="000000"/>
                                      <w:sz w:val="22"/>
                                      <w:szCs w:val="22"/>
                                    </w:rPr>
                                    <w:t>0.3893</w:t>
                                  </w:r>
                                </w:p>
                              </w:tc>
                              <w:tc>
                                <w:tcPr>
                                  <w:tcW w:w="915" w:type="dxa"/>
                                  <w:vAlign w:val="bottom"/>
                                </w:tcPr>
                                <w:p w14:paraId="426F7D04" w14:textId="5367D289" w:rsidR="001973A2" w:rsidRDefault="001973A2" w:rsidP="004D456D">
                                  <w:pPr>
                                    <w:pStyle w:val="Nidungvnbn"/>
                                    <w:ind w:firstLine="0"/>
                                    <w:jc w:val="right"/>
                                  </w:pPr>
                                  <w:r>
                                    <w:rPr>
                                      <w:color w:val="000000"/>
                                      <w:sz w:val="22"/>
                                      <w:szCs w:val="22"/>
                                    </w:rPr>
                                    <w:t>1102.9</w:t>
                                  </w:r>
                                </w:p>
                              </w:tc>
                              <w:tc>
                                <w:tcPr>
                                  <w:tcW w:w="994" w:type="dxa"/>
                                  <w:vAlign w:val="bottom"/>
                                </w:tcPr>
                                <w:p w14:paraId="4A1BCD4E" w14:textId="3A19196E" w:rsidR="001973A2" w:rsidRDefault="001973A2" w:rsidP="00F71475">
                                  <w:pPr>
                                    <w:pStyle w:val="Nidungvnbn"/>
                                    <w:ind w:firstLine="0"/>
                                    <w:jc w:val="right"/>
                                  </w:pPr>
                                  <w:r>
                                    <w:rPr>
                                      <w:color w:val="000000"/>
                                      <w:sz w:val="22"/>
                                      <w:szCs w:val="22"/>
                                    </w:rPr>
                                    <w:t>0.3612</w:t>
                                  </w:r>
                                </w:p>
                              </w:tc>
                              <w:tc>
                                <w:tcPr>
                                  <w:tcW w:w="994" w:type="dxa"/>
                                  <w:vAlign w:val="bottom"/>
                                </w:tcPr>
                                <w:p w14:paraId="27A014C9" w14:textId="6FF15751" w:rsidR="001973A2" w:rsidRDefault="001973A2" w:rsidP="00F71475">
                                  <w:pPr>
                                    <w:pStyle w:val="Nidungvnbn"/>
                                    <w:ind w:firstLine="0"/>
                                    <w:jc w:val="right"/>
                                  </w:pPr>
                                  <w:r>
                                    <w:rPr>
                                      <w:color w:val="000000"/>
                                      <w:sz w:val="22"/>
                                      <w:szCs w:val="22"/>
                                    </w:rPr>
                                    <w:t>0.36</w:t>
                                  </w:r>
                                </w:p>
                              </w:tc>
                              <w:tc>
                                <w:tcPr>
                                  <w:tcW w:w="994" w:type="dxa"/>
                                  <w:vAlign w:val="bottom"/>
                                </w:tcPr>
                                <w:p w14:paraId="434A28A1" w14:textId="18AFADC6" w:rsidR="001973A2" w:rsidRDefault="001973A2" w:rsidP="00F71475">
                                  <w:pPr>
                                    <w:pStyle w:val="Nidungvnbn"/>
                                    <w:ind w:firstLine="0"/>
                                    <w:jc w:val="right"/>
                                  </w:pPr>
                                  <w:r>
                                    <w:rPr>
                                      <w:color w:val="000000"/>
                                      <w:sz w:val="22"/>
                                      <w:szCs w:val="22"/>
                                    </w:rPr>
                                    <w:t>0.36</w:t>
                                  </w:r>
                                </w:p>
                              </w:tc>
                              <w:tc>
                                <w:tcPr>
                                  <w:tcW w:w="963" w:type="dxa"/>
                                  <w:vAlign w:val="bottom"/>
                                </w:tcPr>
                                <w:p w14:paraId="0F057884" w14:textId="26AA3569" w:rsidR="001973A2" w:rsidRDefault="001973A2" w:rsidP="00F71475">
                                  <w:pPr>
                                    <w:pStyle w:val="Nidungvnbn"/>
                                    <w:ind w:firstLine="0"/>
                                    <w:jc w:val="right"/>
                                  </w:pPr>
                                  <w:r>
                                    <w:rPr>
                                      <w:color w:val="000000"/>
                                      <w:sz w:val="22"/>
                                      <w:szCs w:val="22"/>
                                    </w:rPr>
                                    <w:t>863.3</w:t>
                                  </w:r>
                                </w:p>
                              </w:tc>
                            </w:tr>
                            <w:tr w:rsidR="001973A2" w14:paraId="5882F080" w14:textId="77777777" w:rsidTr="00597F6D">
                              <w:trPr>
                                <w:trHeight w:val="379"/>
                                <w:jc w:val="right"/>
                              </w:trPr>
                              <w:tc>
                                <w:tcPr>
                                  <w:tcW w:w="810" w:type="dxa"/>
                                  <w:vMerge/>
                                </w:tcPr>
                                <w:p w14:paraId="1A495CAE" w14:textId="77777777" w:rsidR="001973A2" w:rsidRDefault="001973A2" w:rsidP="004D456D">
                                  <w:pPr>
                                    <w:pStyle w:val="Nidungvnbn"/>
                                    <w:ind w:firstLine="0"/>
                                    <w:jc w:val="left"/>
                                    <w:rPr>
                                      <w:b/>
                                    </w:rPr>
                                  </w:pPr>
                                </w:p>
                              </w:tc>
                              <w:tc>
                                <w:tcPr>
                                  <w:tcW w:w="3330" w:type="dxa"/>
                                  <w:vAlign w:val="bottom"/>
                                </w:tcPr>
                                <w:p w14:paraId="0B754BF1" w14:textId="3F24F42F" w:rsidR="001973A2" w:rsidRDefault="001973A2" w:rsidP="004D456D">
                                  <w:pPr>
                                    <w:pStyle w:val="Nidungvnbn"/>
                                    <w:ind w:firstLine="0"/>
                                    <w:jc w:val="left"/>
                                    <w:rPr>
                                      <w:b/>
                                    </w:rPr>
                                  </w:pPr>
                                  <w:r>
                                    <w:rPr>
                                      <w:color w:val="000000"/>
                                      <w:sz w:val="22"/>
                                      <w:szCs w:val="22"/>
                                    </w:rPr>
                                    <w:t>Rock</w:t>
                                  </w:r>
                                </w:p>
                              </w:tc>
                              <w:tc>
                                <w:tcPr>
                                  <w:tcW w:w="900" w:type="dxa"/>
                                  <w:vAlign w:val="bottom"/>
                                </w:tcPr>
                                <w:p w14:paraId="2DEF1007" w14:textId="4ABD2975" w:rsidR="001973A2" w:rsidRDefault="001973A2" w:rsidP="004D456D">
                                  <w:pPr>
                                    <w:pStyle w:val="Nidungvnbn"/>
                                    <w:ind w:firstLine="0"/>
                                    <w:jc w:val="right"/>
                                  </w:pPr>
                                  <w:r>
                                    <w:rPr>
                                      <w:color w:val="000000"/>
                                      <w:sz w:val="22"/>
                                      <w:szCs w:val="22"/>
                                    </w:rPr>
                                    <w:t>0.9149</w:t>
                                  </w:r>
                                </w:p>
                              </w:tc>
                              <w:tc>
                                <w:tcPr>
                                  <w:tcW w:w="900" w:type="dxa"/>
                                  <w:vAlign w:val="bottom"/>
                                </w:tcPr>
                                <w:p w14:paraId="4746AE37" w14:textId="67AA27E9" w:rsidR="001973A2" w:rsidRDefault="001973A2" w:rsidP="004D456D">
                                  <w:pPr>
                                    <w:pStyle w:val="Nidungvnbn"/>
                                    <w:ind w:firstLine="0"/>
                                    <w:jc w:val="right"/>
                                  </w:pPr>
                                  <w:r>
                                    <w:rPr>
                                      <w:color w:val="000000"/>
                                      <w:sz w:val="22"/>
                                      <w:szCs w:val="22"/>
                                    </w:rPr>
                                    <w:t>0.88</w:t>
                                  </w:r>
                                </w:p>
                              </w:tc>
                              <w:tc>
                                <w:tcPr>
                                  <w:tcW w:w="900" w:type="dxa"/>
                                  <w:vAlign w:val="bottom"/>
                                </w:tcPr>
                                <w:p w14:paraId="7D964D5E" w14:textId="31B859E8" w:rsidR="001973A2" w:rsidRDefault="001973A2" w:rsidP="004D456D">
                                  <w:pPr>
                                    <w:pStyle w:val="Nidungvnbn"/>
                                    <w:ind w:firstLine="0"/>
                                    <w:jc w:val="right"/>
                                  </w:pPr>
                                  <w:r>
                                    <w:rPr>
                                      <w:color w:val="000000"/>
                                      <w:sz w:val="22"/>
                                      <w:szCs w:val="22"/>
                                    </w:rPr>
                                    <w:t>0.9048</w:t>
                                  </w:r>
                                </w:p>
                              </w:tc>
                              <w:tc>
                                <w:tcPr>
                                  <w:tcW w:w="915" w:type="dxa"/>
                                  <w:vAlign w:val="bottom"/>
                                </w:tcPr>
                                <w:p w14:paraId="0A2303BE" w14:textId="14C0DAE8" w:rsidR="001973A2" w:rsidRDefault="001973A2" w:rsidP="004D456D">
                                  <w:pPr>
                                    <w:pStyle w:val="Nidungvnbn"/>
                                    <w:ind w:firstLine="0"/>
                                    <w:jc w:val="right"/>
                                  </w:pPr>
                                  <w:r>
                                    <w:rPr>
                                      <w:color w:val="000000"/>
                                      <w:sz w:val="22"/>
                                      <w:szCs w:val="22"/>
                                    </w:rPr>
                                    <w:t>581.9</w:t>
                                  </w:r>
                                </w:p>
                              </w:tc>
                              <w:tc>
                                <w:tcPr>
                                  <w:tcW w:w="994" w:type="dxa"/>
                                  <w:vAlign w:val="bottom"/>
                                </w:tcPr>
                                <w:p w14:paraId="7C533569" w14:textId="6ACFC4A0" w:rsidR="001973A2" w:rsidRDefault="001973A2" w:rsidP="00F71475">
                                  <w:pPr>
                                    <w:pStyle w:val="Nidungvnbn"/>
                                    <w:ind w:firstLine="0"/>
                                    <w:jc w:val="right"/>
                                  </w:pPr>
                                  <w:r>
                                    <w:rPr>
                                      <w:color w:val="000000"/>
                                      <w:sz w:val="22"/>
                                      <w:szCs w:val="22"/>
                                    </w:rPr>
                                    <w:t>0.9197</w:t>
                                  </w:r>
                                </w:p>
                              </w:tc>
                              <w:tc>
                                <w:tcPr>
                                  <w:tcW w:w="994" w:type="dxa"/>
                                  <w:vAlign w:val="bottom"/>
                                </w:tcPr>
                                <w:p w14:paraId="1F34EF7D" w14:textId="3FB712E7" w:rsidR="001973A2" w:rsidRDefault="001973A2" w:rsidP="00F71475">
                                  <w:pPr>
                                    <w:pStyle w:val="Nidungvnbn"/>
                                    <w:ind w:firstLine="0"/>
                                    <w:jc w:val="right"/>
                                  </w:pPr>
                                  <w:r>
                                    <w:rPr>
                                      <w:color w:val="000000"/>
                                      <w:sz w:val="22"/>
                                      <w:szCs w:val="22"/>
                                    </w:rPr>
                                    <w:t>0.9</w:t>
                                  </w:r>
                                </w:p>
                              </w:tc>
                              <w:tc>
                                <w:tcPr>
                                  <w:tcW w:w="994" w:type="dxa"/>
                                  <w:vAlign w:val="bottom"/>
                                </w:tcPr>
                                <w:p w14:paraId="4CD44914" w14:textId="6D5D0D98" w:rsidR="001973A2" w:rsidRDefault="001973A2" w:rsidP="00F71475">
                                  <w:pPr>
                                    <w:pStyle w:val="Nidungvnbn"/>
                                    <w:ind w:firstLine="0"/>
                                    <w:jc w:val="right"/>
                                  </w:pPr>
                                  <w:r>
                                    <w:rPr>
                                      <w:color w:val="000000"/>
                                      <w:sz w:val="22"/>
                                      <w:szCs w:val="22"/>
                                    </w:rPr>
                                    <w:t>0.9167</w:t>
                                  </w:r>
                                </w:p>
                              </w:tc>
                              <w:tc>
                                <w:tcPr>
                                  <w:tcW w:w="963" w:type="dxa"/>
                                  <w:vAlign w:val="bottom"/>
                                </w:tcPr>
                                <w:p w14:paraId="070466BA" w14:textId="25DF6CB8" w:rsidR="001973A2" w:rsidRDefault="001973A2" w:rsidP="00F71475">
                                  <w:pPr>
                                    <w:pStyle w:val="Nidungvnbn"/>
                                    <w:ind w:firstLine="0"/>
                                    <w:jc w:val="right"/>
                                  </w:pPr>
                                  <w:r>
                                    <w:rPr>
                                      <w:color w:val="000000"/>
                                      <w:sz w:val="22"/>
                                      <w:szCs w:val="22"/>
                                    </w:rPr>
                                    <w:t>561.9</w:t>
                                  </w:r>
                                </w:p>
                              </w:tc>
                            </w:tr>
                            <w:tr w:rsidR="001973A2" w14:paraId="4B67F9BD" w14:textId="77777777" w:rsidTr="00597F6D">
                              <w:trPr>
                                <w:trHeight w:val="379"/>
                                <w:jc w:val="right"/>
                              </w:trPr>
                              <w:tc>
                                <w:tcPr>
                                  <w:tcW w:w="810" w:type="dxa"/>
                                  <w:vMerge/>
                                </w:tcPr>
                                <w:p w14:paraId="32513172" w14:textId="77777777" w:rsidR="001973A2" w:rsidRDefault="001973A2" w:rsidP="004D456D">
                                  <w:pPr>
                                    <w:pStyle w:val="Nidungvnbn"/>
                                    <w:ind w:firstLine="0"/>
                                    <w:jc w:val="left"/>
                                    <w:rPr>
                                      <w:b/>
                                    </w:rPr>
                                  </w:pPr>
                                </w:p>
                              </w:tc>
                              <w:tc>
                                <w:tcPr>
                                  <w:tcW w:w="3330" w:type="dxa"/>
                                  <w:vAlign w:val="bottom"/>
                                </w:tcPr>
                                <w:p w14:paraId="6FE2BF2C" w14:textId="59BA05C9" w:rsidR="001973A2" w:rsidRDefault="001973A2" w:rsidP="004D456D">
                                  <w:pPr>
                                    <w:pStyle w:val="Nidungvnbn"/>
                                    <w:ind w:firstLine="0"/>
                                    <w:jc w:val="left"/>
                                    <w:rPr>
                                      <w:b/>
                                    </w:rPr>
                                  </w:pPr>
                                  <w:r>
                                    <w:rPr>
                                      <w:color w:val="000000"/>
                                      <w:sz w:val="22"/>
                                      <w:szCs w:val="22"/>
                                    </w:rPr>
                                    <w:t>ScreenType</w:t>
                                  </w:r>
                                </w:p>
                              </w:tc>
                              <w:tc>
                                <w:tcPr>
                                  <w:tcW w:w="900" w:type="dxa"/>
                                  <w:vAlign w:val="bottom"/>
                                </w:tcPr>
                                <w:p w14:paraId="68CCF63D" w14:textId="5F7841A9" w:rsidR="001973A2" w:rsidRDefault="001973A2" w:rsidP="004D456D">
                                  <w:pPr>
                                    <w:pStyle w:val="Nidungvnbn"/>
                                    <w:ind w:firstLine="0"/>
                                    <w:jc w:val="right"/>
                                  </w:pPr>
                                  <w:r>
                                    <w:rPr>
                                      <w:color w:val="000000"/>
                                      <w:sz w:val="22"/>
                                      <w:szCs w:val="22"/>
                                    </w:rPr>
                                    <w:t>0.4095</w:t>
                                  </w:r>
                                </w:p>
                              </w:tc>
                              <w:tc>
                                <w:tcPr>
                                  <w:tcW w:w="900" w:type="dxa"/>
                                  <w:vAlign w:val="bottom"/>
                                </w:tcPr>
                                <w:p w14:paraId="1A0F7AB9" w14:textId="6074612C" w:rsidR="001973A2" w:rsidRDefault="001973A2" w:rsidP="004D456D">
                                  <w:pPr>
                                    <w:pStyle w:val="Nidungvnbn"/>
                                    <w:ind w:firstLine="0"/>
                                    <w:jc w:val="right"/>
                                  </w:pPr>
                                  <w:r>
                                    <w:rPr>
                                      <w:color w:val="000000"/>
                                      <w:sz w:val="22"/>
                                      <w:szCs w:val="22"/>
                                    </w:rPr>
                                    <w:t>0.4053</w:t>
                                  </w:r>
                                </w:p>
                              </w:tc>
                              <w:tc>
                                <w:tcPr>
                                  <w:tcW w:w="900" w:type="dxa"/>
                                  <w:vAlign w:val="bottom"/>
                                </w:tcPr>
                                <w:p w14:paraId="5EE3C8A6" w14:textId="5C9A8852" w:rsidR="001973A2" w:rsidRDefault="001973A2" w:rsidP="004D456D">
                                  <w:pPr>
                                    <w:pStyle w:val="Nidungvnbn"/>
                                    <w:ind w:firstLine="0"/>
                                    <w:jc w:val="right"/>
                                  </w:pPr>
                                  <w:r>
                                    <w:rPr>
                                      <w:color w:val="000000"/>
                                      <w:sz w:val="22"/>
                                      <w:szCs w:val="22"/>
                                    </w:rPr>
                                    <w:t>0.4053</w:t>
                                  </w:r>
                                </w:p>
                              </w:tc>
                              <w:tc>
                                <w:tcPr>
                                  <w:tcW w:w="915" w:type="dxa"/>
                                  <w:vAlign w:val="bottom"/>
                                </w:tcPr>
                                <w:p w14:paraId="6395600B" w14:textId="729CEC80" w:rsidR="001973A2" w:rsidRDefault="001973A2" w:rsidP="004D456D">
                                  <w:pPr>
                                    <w:pStyle w:val="Nidungvnbn"/>
                                    <w:ind w:firstLine="0"/>
                                    <w:jc w:val="right"/>
                                  </w:pPr>
                                  <w:r>
                                    <w:rPr>
                                      <w:color w:val="000000"/>
                                      <w:sz w:val="22"/>
                                      <w:szCs w:val="22"/>
                                    </w:rPr>
                                    <w:t>1055.8</w:t>
                                  </w:r>
                                </w:p>
                              </w:tc>
                              <w:tc>
                                <w:tcPr>
                                  <w:tcW w:w="994" w:type="dxa"/>
                                  <w:vAlign w:val="bottom"/>
                                </w:tcPr>
                                <w:p w14:paraId="74927ABB" w14:textId="075A82EC" w:rsidR="001973A2" w:rsidRDefault="001973A2" w:rsidP="00F71475">
                                  <w:pPr>
                                    <w:pStyle w:val="Nidungvnbn"/>
                                    <w:ind w:firstLine="0"/>
                                    <w:jc w:val="right"/>
                                  </w:pPr>
                                  <w:r>
                                    <w:rPr>
                                      <w:color w:val="000000"/>
                                      <w:sz w:val="22"/>
                                      <w:szCs w:val="22"/>
                                    </w:rPr>
                                    <w:t>0.3991</w:t>
                                  </w:r>
                                </w:p>
                              </w:tc>
                              <w:tc>
                                <w:tcPr>
                                  <w:tcW w:w="994" w:type="dxa"/>
                                  <w:vAlign w:val="bottom"/>
                                </w:tcPr>
                                <w:p w14:paraId="327B57FD" w14:textId="365D546D" w:rsidR="001973A2" w:rsidRDefault="001973A2" w:rsidP="00F71475">
                                  <w:pPr>
                                    <w:pStyle w:val="Nidungvnbn"/>
                                    <w:ind w:firstLine="0"/>
                                    <w:jc w:val="right"/>
                                  </w:pPr>
                                  <w:r>
                                    <w:rPr>
                                      <w:color w:val="000000"/>
                                      <w:sz w:val="22"/>
                                      <w:szCs w:val="22"/>
                                    </w:rPr>
                                    <w:t>0.3947</w:t>
                                  </w:r>
                                </w:p>
                              </w:tc>
                              <w:tc>
                                <w:tcPr>
                                  <w:tcW w:w="994" w:type="dxa"/>
                                  <w:vAlign w:val="bottom"/>
                                </w:tcPr>
                                <w:p w14:paraId="40EB48B8" w14:textId="357CB862" w:rsidR="001973A2" w:rsidRDefault="001973A2" w:rsidP="00F71475">
                                  <w:pPr>
                                    <w:pStyle w:val="Nidungvnbn"/>
                                    <w:ind w:firstLine="0"/>
                                    <w:jc w:val="right"/>
                                  </w:pPr>
                                  <w:r>
                                    <w:rPr>
                                      <w:color w:val="000000"/>
                                      <w:sz w:val="22"/>
                                      <w:szCs w:val="22"/>
                                    </w:rPr>
                                    <w:t>0.3947</w:t>
                                  </w:r>
                                </w:p>
                              </w:tc>
                              <w:tc>
                                <w:tcPr>
                                  <w:tcW w:w="963" w:type="dxa"/>
                                  <w:vAlign w:val="bottom"/>
                                </w:tcPr>
                                <w:p w14:paraId="1D51A372" w14:textId="0CBA58D4" w:rsidR="001973A2" w:rsidRDefault="001973A2" w:rsidP="00F71475">
                                  <w:pPr>
                                    <w:pStyle w:val="Nidungvnbn"/>
                                    <w:ind w:firstLine="0"/>
                                    <w:jc w:val="right"/>
                                  </w:pPr>
                                  <w:r>
                                    <w:rPr>
                                      <w:color w:val="000000"/>
                                      <w:sz w:val="22"/>
                                      <w:szCs w:val="22"/>
                                    </w:rPr>
                                    <w:t>861.8</w:t>
                                  </w:r>
                                </w:p>
                              </w:tc>
                            </w:tr>
                            <w:tr w:rsidR="001973A2" w14:paraId="1F828B61" w14:textId="77777777" w:rsidTr="00597F6D">
                              <w:trPr>
                                <w:trHeight w:val="379"/>
                                <w:jc w:val="right"/>
                              </w:trPr>
                              <w:tc>
                                <w:tcPr>
                                  <w:tcW w:w="810" w:type="dxa"/>
                                  <w:vMerge/>
                                </w:tcPr>
                                <w:p w14:paraId="6EE492F6" w14:textId="77777777" w:rsidR="001973A2" w:rsidRDefault="001973A2" w:rsidP="004D456D">
                                  <w:pPr>
                                    <w:pStyle w:val="Nidungvnbn"/>
                                    <w:ind w:firstLine="0"/>
                                    <w:jc w:val="left"/>
                                    <w:rPr>
                                      <w:b/>
                                    </w:rPr>
                                  </w:pPr>
                                </w:p>
                              </w:tc>
                              <w:tc>
                                <w:tcPr>
                                  <w:tcW w:w="3330" w:type="dxa"/>
                                  <w:vAlign w:val="bottom"/>
                                </w:tcPr>
                                <w:p w14:paraId="51E6D643" w14:textId="28D0051F" w:rsidR="001973A2" w:rsidRDefault="001973A2" w:rsidP="004D456D">
                                  <w:pPr>
                                    <w:pStyle w:val="Nidungvnbn"/>
                                    <w:ind w:firstLine="0"/>
                                    <w:jc w:val="left"/>
                                    <w:rPr>
                                      <w:b/>
                                    </w:rPr>
                                  </w:pPr>
                                  <w:r>
                                    <w:rPr>
                                      <w:color w:val="000000"/>
                                      <w:sz w:val="22"/>
                                      <w:szCs w:val="22"/>
                                    </w:rPr>
                                    <w:t>SemgHandGenderCh2</w:t>
                                  </w:r>
                                </w:p>
                              </w:tc>
                              <w:tc>
                                <w:tcPr>
                                  <w:tcW w:w="900" w:type="dxa"/>
                                  <w:vAlign w:val="bottom"/>
                                </w:tcPr>
                                <w:p w14:paraId="1FB69B96" w14:textId="60794794" w:rsidR="001973A2" w:rsidRDefault="001973A2" w:rsidP="004D456D">
                                  <w:pPr>
                                    <w:pStyle w:val="Nidungvnbn"/>
                                    <w:ind w:firstLine="0"/>
                                    <w:jc w:val="right"/>
                                  </w:pPr>
                                  <w:r>
                                    <w:rPr>
                                      <w:color w:val="000000"/>
                                      <w:sz w:val="22"/>
                                      <w:szCs w:val="22"/>
                                    </w:rPr>
                                    <w:t>0.8144</w:t>
                                  </w:r>
                                </w:p>
                              </w:tc>
                              <w:tc>
                                <w:tcPr>
                                  <w:tcW w:w="900" w:type="dxa"/>
                                  <w:vAlign w:val="bottom"/>
                                </w:tcPr>
                                <w:p w14:paraId="3B7B9BC4" w14:textId="6B437936" w:rsidR="001973A2" w:rsidRDefault="001973A2" w:rsidP="004D456D">
                                  <w:pPr>
                                    <w:pStyle w:val="Nidungvnbn"/>
                                    <w:ind w:firstLine="0"/>
                                    <w:jc w:val="right"/>
                                  </w:pPr>
                                  <w:r>
                                    <w:rPr>
                                      <w:color w:val="000000"/>
                                      <w:sz w:val="22"/>
                                      <w:szCs w:val="22"/>
                                    </w:rPr>
                                    <w:t>0.83</w:t>
                                  </w:r>
                                </w:p>
                              </w:tc>
                              <w:tc>
                                <w:tcPr>
                                  <w:tcW w:w="900" w:type="dxa"/>
                                  <w:vAlign w:val="bottom"/>
                                </w:tcPr>
                                <w:p w14:paraId="1013729E" w14:textId="60AE9B8F" w:rsidR="001973A2" w:rsidRDefault="001973A2" w:rsidP="004D456D">
                                  <w:pPr>
                                    <w:pStyle w:val="Nidungvnbn"/>
                                    <w:ind w:firstLine="0"/>
                                    <w:jc w:val="right"/>
                                  </w:pPr>
                                  <w:r>
                                    <w:rPr>
                                      <w:color w:val="000000"/>
                                      <w:sz w:val="22"/>
                                      <w:szCs w:val="22"/>
                                    </w:rPr>
                                    <w:t>0.8374</w:t>
                                  </w:r>
                                </w:p>
                              </w:tc>
                              <w:tc>
                                <w:tcPr>
                                  <w:tcW w:w="915" w:type="dxa"/>
                                  <w:vAlign w:val="bottom"/>
                                </w:tcPr>
                                <w:p w14:paraId="5520C4A7" w14:textId="034539D8" w:rsidR="001973A2" w:rsidRDefault="001973A2" w:rsidP="004D456D">
                                  <w:pPr>
                                    <w:pStyle w:val="Nidungvnbn"/>
                                    <w:ind w:firstLine="0"/>
                                    <w:jc w:val="right"/>
                                  </w:pPr>
                                  <w:r>
                                    <w:rPr>
                                      <w:color w:val="000000"/>
                                      <w:sz w:val="22"/>
                                      <w:szCs w:val="22"/>
                                    </w:rPr>
                                    <w:t>1033.4</w:t>
                                  </w:r>
                                </w:p>
                              </w:tc>
                              <w:tc>
                                <w:tcPr>
                                  <w:tcW w:w="994" w:type="dxa"/>
                                  <w:vAlign w:val="bottom"/>
                                </w:tcPr>
                                <w:p w14:paraId="65252FC7" w14:textId="63EE6C98" w:rsidR="001973A2" w:rsidRDefault="001973A2" w:rsidP="00F71475">
                                  <w:pPr>
                                    <w:pStyle w:val="Nidungvnbn"/>
                                    <w:ind w:firstLine="0"/>
                                    <w:jc w:val="right"/>
                                  </w:pPr>
                                  <w:r>
                                    <w:rPr>
                                      <w:color w:val="000000"/>
                                      <w:sz w:val="22"/>
                                      <w:szCs w:val="22"/>
                                    </w:rPr>
                                    <w:t>0.81</w:t>
                                  </w:r>
                                </w:p>
                              </w:tc>
                              <w:tc>
                                <w:tcPr>
                                  <w:tcW w:w="994" w:type="dxa"/>
                                  <w:vAlign w:val="bottom"/>
                                </w:tcPr>
                                <w:p w14:paraId="5EA6E1D2" w14:textId="4CC8EA2B" w:rsidR="001973A2" w:rsidRDefault="001973A2" w:rsidP="00F71475">
                                  <w:pPr>
                                    <w:pStyle w:val="Nidungvnbn"/>
                                    <w:ind w:firstLine="0"/>
                                    <w:jc w:val="right"/>
                                  </w:pPr>
                                  <w:r>
                                    <w:rPr>
                                      <w:color w:val="000000"/>
                                      <w:sz w:val="22"/>
                                      <w:szCs w:val="22"/>
                                    </w:rPr>
                                    <w:t>0.82</w:t>
                                  </w:r>
                                </w:p>
                              </w:tc>
                              <w:tc>
                                <w:tcPr>
                                  <w:tcW w:w="994" w:type="dxa"/>
                                  <w:vAlign w:val="bottom"/>
                                </w:tcPr>
                                <w:p w14:paraId="43323125" w14:textId="52CC637D" w:rsidR="001973A2" w:rsidRDefault="001973A2" w:rsidP="00F71475">
                                  <w:pPr>
                                    <w:pStyle w:val="Nidungvnbn"/>
                                    <w:ind w:firstLine="0"/>
                                    <w:jc w:val="right"/>
                                  </w:pPr>
                                  <w:r>
                                    <w:rPr>
                                      <w:color w:val="000000"/>
                                      <w:sz w:val="22"/>
                                      <w:szCs w:val="22"/>
                                    </w:rPr>
                                    <w:t>0.8385</w:t>
                                  </w:r>
                                </w:p>
                              </w:tc>
                              <w:tc>
                                <w:tcPr>
                                  <w:tcW w:w="963" w:type="dxa"/>
                                  <w:vAlign w:val="bottom"/>
                                </w:tcPr>
                                <w:p w14:paraId="77943BF1" w14:textId="06119385" w:rsidR="001973A2" w:rsidRDefault="001973A2" w:rsidP="00F71475">
                                  <w:pPr>
                                    <w:pStyle w:val="Nidungvnbn"/>
                                    <w:ind w:firstLine="0"/>
                                    <w:jc w:val="right"/>
                                  </w:pPr>
                                  <w:r>
                                    <w:rPr>
                                      <w:color w:val="000000"/>
                                      <w:sz w:val="22"/>
                                      <w:szCs w:val="22"/>
                                    </w:rPr>
                                    <w:t>974.6</w:t>
                                  </w:r>
                                </w:p>
                              </w:tc>
                            </w:tr>
                            <w:tr w:rsidR="001973A2" w14:paraId="3D4333CD" w14:textId="77777777" w:rsidTr="00597F6D">
                              <w:trPr>
                                <w:trHeight w:val="379"/>
                                <w:jc w:val="right"/>
                              </w:trPr>
                              <w:tc>
                                <w:tcPr>
                                  <w:tcW w:w="810" w:type="dxa"/>
                                  <w:vMerge/>
                                </w:tcPr>
                                <w:p w14:paraId="6E29C108" w14:textId="77777777" w:rsidR="001973A2" w:rsidRDefault="001973A2" w:rsidP="004D456D">
                                  <w:pPr>
                                    <w:pStyle w:val="Nidungvnbn"/>
                                    <w:ind w:firstLine="0"/>
                                    <w:jc w:val="left"/>
                                    <w:rPr>
                                      <w:b/>
                                    </w:rPr>
                                  </w:pPr>
                                </w:p>
                              </w:tc>
                              <w:tc>
                                <w:tcPr>
                                  <w:tcW w:w="3330" w:type="dxa"/>
                                  <w:vAlign w:val="bottom"/>
                                </w:tcPr>
                                <w:p w14:paraId="52DF43F8" w14:textId="5E4E660B" w:rsidR="001973A2" w:rsidRDefault="001973A2" w:rsidP="004D456D">
                                  <w:pPr>
                                    <w:pStyle w:val="Nidungvnbn"/>
                                    <w:ind w:firstLine="0"/>
                                    <w:jc w:val="left"/>
                                    <w:rPr>
                                      <w:b/>
                                    </w:rPr>
                                  </w:pPr>
                                  <w:r>
                                    <w:rPr>
                                      <w:color w:val="000000"/>
                                      <w:sz w:val="22"/>
                                      <w:szCs w:val="22"/>
                                    </w:rPr>
                                    <w:t>SemgHandMovementCh2</w:t>
                                  </w:r>
                                </w:p>
                              </w:tc>
                              <w:tc>
                                <w:tcPr>
                                  <w:tcW w:w="900" w:type="dxa"/>
                                  <w:vAlign w:val="bottom"/>
                                </w:tcPr>
                                <w:p w14:paraId="5A3F68DE" w14:textId="20C4B2C6" w:rsidR="001973A2" w:rsidRDefault="001973A2" w:rsidP="004D456D">
                                  <w:pPr>
                                    <w:pStyle w:val="Nidungvnbn"/>
                                    <w:ind w:firstLine="0"/>
                                    <w:jc w:val="right"/>
                                  </w:pPr>
                                  <w:r>
                                    <w:rPr>
                                      <w:color w:val="000000"/>
                                      <w:sz w:val="22"/>
                                      <w:szCs w:val="22"/>
                                    </w:rPr>
                                    <w:t>0.4615</w:t>
                                  </w:r>
                                </w:p>
                              </w:tc>
                              <w:tc>
                                <w:tcPr>
                                  <w:tcW w:w="900" w:type="dxa"/>
                                  <w:vAlign w:val="bottom"/>
                                </w:tcPr>
                                <w:p w14:paraId="4DA6FC71" w14:textId="05BF1D93" w:rsidR="001973A2" w:rsidRDefault="001973A2" w:rsidP="004D456D">
                                  <w:pPr>
                                    <w:pStyle w:val="Nidungvnbn"/>
                                    <w:ind w:firstLine="0"/>
                                    <w:jc w:val="right"/>
                                  </w:pPr>
                                  <w:r>
                                    <w:rPr>
                                      <w:color w:val="000000"/>
                                      <w:sz w:val="22"/>
                                      <w:szCs w:val="22"/>
                                    </w:rPr>
                                    <w:t>0.4156</w:t>
                                  </w:r>
                                </w:p>
                              </w:tc>
                              <w:tc>
                                <w:tcPr>
                                  <w:tcW w:w="900" w:type="dxa"/>
                                  <w:vAlign w:val="bottom"/>
                                </w:tcPr>
                                <w:p w14:paraId="1A2F5531" w14:textId="5F7E1236" w:rsidR="001973A2" w:rsidRDefault="001973A2" w:rsidP="004D456D">
                                  <w:pPr>
                                    <w:pStyle w:val="Nidungvnbn"/>
                                    <w:ind w:firstLine="0"/>
                                    <w:jc w:val="right"/>
                                  </w:pPr>
                                  <w:r>
                                    <w:rPr>
                                      <w:color w:val="000000"/>
                                      <w:sz w:val="22"/>
                                      <w:szCs w:val="22"/>
                                    </w:rPr>
                                    <w:t>0.4156</w:t>
                                  </w:r>
                                </w:p>
                              </w:tc>
                              <w:tc>
                                <w:tcPr>
                                  <w:tcW w:w="915" w:type="dxa"/>
                                  <w:vAlign w:val="bottom"/>
                                </w:tcPr>
                                <w:p w14:paraId="24E3FFFC" w14:textId="0B1A7E62" w:rsidR="001973A2" w:rsidRDefault="001973A2" w:rsidP="004D456D">
                                  <w:pPr>
                                    <w:pStyle w:val="Nidungvnbn"/>
                                    <w:ind w:firstLine="0"/>
                                    <w:jc w:val="right"/>
                                  </w:pPr>
                                  <w:r>
                                    <w:rPr>
                                      <w:color w:val="000000"/>
                                      <w:sz w:val="22"/>
                                      <w:szCs w:val="22"/>
                                    </w:rPr>
                                    <w:t>1379.2</w:t>
                                  </w:r>
                                </w:p>
                              </w:tc>
                              <w:tc>
                                <w:tcPr>
                                  <w:tcW w:w="994" w:type="dxa"/>
                                  <w:vAlign w:val="bottom"/>
                                </w:tcPr>
                                <w:p w14:paraId="59E02F73" w14:textId="6B551860" w:rsidR="001973A2" w:rsidRDefault="001973A2" w:rsidP="00F71475">
                                  <w:pPr>
                                    <w:pStyle w:val="Nidungvnbn"/>
                                    <w:ind w:firstLine="0"/>
                                    <w:jc w:val="right"/>
                                  </w:pPr>
                                  <w:r>
                                    <w:rPr>
                                      <w:color w:val="000000"/>
                                      <w:sz w:val="22"/>
                                      <w:szCs w:val="22"/>
                                    </w:rPr>
                                    <w:t>0.4591</w:t>
                                  </w:r>
                                </w:p>
                              </w:tc>
                              <w:tc>
                                <w:tcPr>
                                  <w:tcW w:w="994" w:type="dxa"/>
                                  <w:vAlign w:val="bottom"/>
                                </w:tcPr>
                                <w:p w14:paraId="088944DE" w14:textId="3A950A85" w:rsidR="001973A2" w:rsidRDefault="001973A2" w:rsidP="00F71475">
                                  <w:pPr>
                                    <w:pStyle w:val="Nidungvnbn"/>
                                    <w:ind w:firstLine="0"/>
                                    <w:jc w:val="right"/>
                                  </w:pPr>
                                  <w:r>
                                    <w:rPr>
                                      <w:color w:val="000000"/>
                                      <w:sz w:val="22"/>
                                      <w:szCs w:val="22"/>
                                    </w:rPr>
                                    <w:t>0.4333</w:t>
                                  </w:r>
                                </w:p>
                              </w:tc>
                              <w:tc>
                                <w:tcPr>
                                  <w:tcW w:w="994" w:type="dxa"/>
                                  <w:vAlign w:val="bottom"/>
                                </w:tcPr>
                                <w:p w14:paraId="1523B651" w14:textId="02C15CAC" w:rsidR="001973A2" w:rsidRDefault="001973A2" w:rsidP="00F71475">
                                  <w:pPr>
                                    <w:pStyle w:val="Nidungvnbn"/>
                                    <w:ind w:firstLine="0"/>
                                    <w:jc w:val="right"/>
                                  </w:pPr>
                                  <w:r>
                                    <w:rPr>
                                      <w:color w:val="000000"/>
                                      <w:sz w:val="22"/>
                                      <w:szCs w:val="22"/>
                                    </w:rPr>
                                    <w:t>0.4333</w:t>
                                  </w:r>
                                </w:p>
                              </w:tc>
                              <w:tc>
                                <w:tcPr>
                                  <w:tcW w:w="963" w:type="dxa"/>
                                  <w:vAlign w:val="bottom"/>
                                </w:tcPr>
                                <w:p w14:paraId="161607B6" w14:textId="4F0CE97B" w:rsidR="001973A2" w:rsidRDefault="001973A2" w:rsidP="00F71475">
                                  <w:pPr>
                                    <w:pStyle w:val="Nidungvnbn"/>
                                    <w:ind w:firstLine="0"/>
                                    <w:jc w:val="right"/>
                                  </w:pPr>
                                  <w:r>
                                    <w:rPr>
                                      <w:color w:val="000000"/>
                                      <w:sz w:val="22"/>
                                      <w:szCs w:val="22"/>
                                    </w:rPr>
                                    <w:t>1062.9</w:t>
                                  </w:r>
                                </w:p>
                              </w:tc>
                            </w:tr>
                          </w:tbl>
                          <w:p w14:paraId="56271F01"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1" type="#_x0000_t202" style="position:absolute;margin-left:-56.3pt;margin-top:25pt;width:610.2pt;height:410.3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" fillcolor="white [3212]" strokecolor="white [3212]" strokeweight="2pt">
                <v:textbox>
                  <w:txbxContent>
                    <w:tbl>
                      <w:tblPr>
                        <w:tblW w:w="1170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
                        <w:gridCol w:w="3330"/>
                        <w:gridCol w:w="900"/>
                        <w:gridCol w:w="900"/>
                        <w:gridCol w:w="900"/>
                        <w:gridCol w:w="915"/>
                        <w:gridCol w:w="994"/>
                        <w:gridCol w:w="994"/>
                        <w:gridCol w:w="994"/>
                        <w:gridCol w:w="963"/>
                      </w:tblGrid>
                      <w:tr w:rsidR="001973A2" w14:paraId="48BDC6A2" w14:textId="77777777" w:rsidTr="00597F6D">
                        <w:trPr>
                          <w:trHeight w:val="379"/>
                          <w:jc w:val="right"/>
                        </w:trPr>
                        <w:tc>
                          <w:tcPr>
                            <w:tcW w:w="810" w:type="dxa"/>
                            <w:vMerge w:val="restart"/>
                            <w:vAlign w:val="center"/>
                          </w:tcPr>
                          <w:p w14:paraId="246D24E9" w14:textId="77777777" w:rsidR="001973A2" w:rsidRDefault="001973A2" w:rsidP="00683B42">
                            <w:pPr>
                              <w:pStyle w:val="Nidungvnbn"/>
                              <w:ind w:firstLine="0"/>
                              <w:jc w:val="center"/>
                              <w:rPr>
                                <w:b/>
                              </w:rPr>
                            </w:pPr>
                            <w:r>
                              <w:rPr>
                                <w:b/>
                              </w:rPr>
                              <w:t>Tên phân</w:t>
                            </w:r>
                          </w:p>
                          <w:p w14:paraId="4C4C3E1F" w14:textId="792891C5" w:rsidR="001973A2" w:rsidRDefault="001973A2" w:rsidP="00683B42">
                            <w:pPr>
                              <w:pStyle w:val="Nidungvnbn"/>
                              <w:ind w:firstLine="0"/>
                              <w:jc w:val="center"/>
                              <w:rPr>
                                <w:b/>
                              </w:rPr>
                            </w:pPr>
                            <w:r>
                              <w:rPr>
                                <w:b/>
                              </w:rPr>
                              <w:t>loại</w:t>
                            </w:r>
                          </w:p>
                        </w:tc>
                        <w:tc>
                          <w:tcPr>
                            <w:tcW w:w="3330" w:type="dxa"/>
                            <w:vMerge w:val="restart"/>
                            <w:vAlign w:val="center"/>
                          </w:tcPr>
                          <w:p w14:paraId="23F81630" w14:textId="24AF5CF5" w:rsidR="001973A2" w:rsidRDefault="001973A2" w:rsidP="00FB7B93">
                            <w:pPr>
                              <w:pStyle w:val="Nidungvnbn"/>
                              <w:ind w:firstLine="0"/>
                              <w:jc w:val="center"/>
                              <w:rPr>
                                <w:b/>
                              </w:rPr>
                            </w:pPr>
                            <w:r>
                              <w:rPr>
                                <w:b/>
                              </w:rPr>
                              <w:t>Tên tập dữ liệu</w:t>
                            </w:r>
                          </w:p>
                        </w:tc>
                        <w:tc>
                          <w:tcPr>
                            <w:tcW w:w="3615" w:type="dxa"/>
                            <w:gridSpan w:val="4"/>
                          </w:tcPr>
                          <w:p w14:paraId="7F77EAA1" w14:textId="77777777" w:rsidR="001973A2" w:rsidRDefault="001973A2" w:rsidP="00683B42">
                            <w:pPr>
                              <w:pStyle w:val="Nidungvnbn"/>
                              <w:ind w:firstLine="0"/>
                              <w:jc w:val="center"/>
                              <w:rPr>
                                <w:b/>
                              </w:rPr>
                            </w:pPr>
                            <w:r>
                              <w:rPr>
                                <w:b/>
                              </w:rPr>
                              <w:t>Nhóm tác giả</w:t>
                            </w:r>
                          </w:p>
                          <w:p w14:paraId="36710F5C" w14:textId="77777777" w:rsidR="001973A2" w:rsidRDefault="001973A2" w:rsidP="00683B42">
                            <w:pPr>
                              <w:pStyle w:val="Nidungvnbn"/>
                              <w:ind w:firstLine="0"/>
                              <w:jc w:val="center"/>
                              <w:rPr>
                                <w:b/>
                              </w:rPr>
                            </w:pPr>
                            <w:r>
                              <w:rPr>
                                <w:b/>
                              </w:rPr>
                              <w:t>tiền thực nghiệm</w:t>
                            </w:r>
                          </w:p>
                        </w:tc>
                        <w:tc>
                          <w:tcPr>
                            <w:tcW w:w="3945" w:type="dxa"/>
                            <w:gridSpan w:val="4"/>
                          </w:tcPr>
                          <w:p w14:paraId="1BAC13BB" w14:textId="77777777" w:rsidR="001973A2" w:rsidRDefault="001973A2" w:rsidP="00683B42">
                            <w:pPr>
                              <w:pStyle w:val="Nidungvnbn"/>
                              <w:ind w:firstLine="0"/>
                              <w:jc w:val="center"/>
                              <w:rPr>
                                <w:b/>
                              </w:rPr>
                            </w:pPr>
                            <w:r>
                              <w:rPr>
                                <w:b/>
                              </w:rPr>
                              <w:t>Thực nghiệm</w:t>
                            </w:r>
                          </w:p>
                          <w:p w14:paraId="65A40CB0" w14:textId="466B6CC5" w:rsidR="001973A2" w:rsidRDefault="001973A2" w:rsidP="00683B42">
                            <w:pPr>
                              <w:pStyle w:val="Nidungvnbn"/>
                              <w:ind w:firstLine="0"/>
                              <w:jc w:val="center"/>
                              <w:rPr>
                                <w:b/>
                              </w:rPr>
                            </w:pPr>
                            <w:r>
                              <w:rPr>
                                <w:b/>
                              </w:rPr>
                              <w:t>của bản thân</w:t>
                            </w:r>
                          </w:p>
                        </w:tc>
                      </w:tr>
                      <w:tr w:rsidR="001973A2" w14:paraId="2FE6D1EB" w14:textId="77777777" w:rsidTr="00597F6D">
                        <w:trPr>
                          <w:trHeight w:val="379"/>
                          <w:jc w:val="right"/>
                        </w:trPr>
                        <w:tc>
                          <w:tcPr>
                            <w:tcW w:w="810" w:type="dxa"/>
                            <w:vMerge/>
                          </w:tcPr>
                          <w:p w14:paraId="337A1B34" w14:textId="77777777" w:rsidR="001973A2" w:rsidRDefault="001973A2" w:rsidP="00C17EA6">
                            <w:pPr>
                              <w:pStyle w:val="Nidungvnbn"/>
                              <w:jc w:val="center"/>
                              <w:rPr>
                                <w:b/>
                              </w:rPr>
                            </w:pPr>
                          </w:p>
                        </w:tc>
                        <w:tc>
                          <w:tcPr>
                            <w:tcW w:w="3330" w:type="dxa"/>
                            <w:vMerge/>
                          </w:tcPr>
                          <w:p w14:paraId="6E72785F" w14:textId="77777777" w:rsidR="001973A2" w:rsidRDefault="001973A2" w:rsidP="00C17EA6">
                            <w:pPr>
                              <w:pStyle w:val="Nidungvnbn"/>
                              <w:jc w:val="center"/>
                              <w:rPr>
                                <w:b/>
                              </w:rPr>
                            </w:pPr>
                          </w:p>
                        </w:tc>
                        <w:tc>
                          <w:tcPr>
                            <w:tcW w:w="900" w:type="dxa"/>
                          </w:tcPr>
                          <w:p w14:paraId="3880D697" w14:textId="77777777" w:rsidR="001973A2" w:rsidRDefault="001973A2" w:rsidP="00C17EA6">
                            <w:pPr>
                              <w:pStyle w:val="Nidungvnbn"/>
                              <w:ind w:firstLine="0"/>
                              <w:jc w:val="center"/>
                              <w:rPr>
                                <w:b/>
                                <w:sz w:val="24"/>
                                <w:szCs w:val="24"/>
                              </w:rPr>
                            </w:pPr>
                            <w:r>
                              <w:rPr>
                                <w:b/>
                              </w:rPr>
                              <w:t>Pre</w:t>
                            </w:r>
                          </w:p>
                        </w:tc>
                        <w:tc>
                          <w:tcPr>
                            <w:tcW w:w="900" w:type="dxa"/>
                          </w:tcPr>
                          <w:p w14:paraId="41B51EEB" w14:textId="77777777" w:rsidR="001973A2" w:rsidRDefault="001973A2" w:rsidP="00C17EA6">
                            <w:pPr>
                              <w:pStyle w:val="Nidungvnbn"/>
                              <w:ind w:firstLine="0"/>
                              <w:jc w:val="center"/>
                              <w:rPr>
                                <w:b/>
                              </w:rPr>
                            </w:pPr>
                            <w:r>
                              <w:rPr>
                                <w:b/>
                              </w:rPr>
                              <w:t>Acc</w:t>
                            </w:r>
                          </w:p>
                        </w:tc>
                        <w:tc>
                          <w:tcPr>
                            <w:tcW w:w="900" w:type="dxa"/>
                          </w:tcPr>
                          <w:p w14:paraId="5C7002D3" w14:textId="77777777" w:rsidR="001973A2" w:rsidRDefault="001973A2" w:rsidP="00C17EA6">
                            <w:pPr>
                              <w:pStyle w:val="Nidungvnbn"/>
                              <w:ind w:firstLine="0"/>
                              <w:jc w:val="center"/>
                              <w:rPr>
                                <w:b/>
                                <w:sz w:val="24"/>
                                <w:szCs w:val="24"/>
                              </w:rPr>
                            </w:pPr>
                            <w:r>
                              <w:rPr>
                                <w:b/>
                              </w:rPr>
                              <w:t>Rec</w:t>
                            </w:r>
                          </w:p>
                        </w:tc>
                        <w:tc>
                          <w:tcPr>
                            <w:tcW w:w="915" w:type="dxa"/>
                          </w:tcPr>
                          <w:p w14:paraId="5029303E" w14:textId="77777777" w:rsidR="001973A2" w:rsidRDefault="001973A2" w:rsidP="00C17EA6">
                            <w:pPr>
                              <w:pStyle w:val="Nidungvnbn"/>
                              <w:ind w:firstLine="0"/>
                              <w:jc w:val="center"/>
                              <w:rPr>
                                <w:b/>
                              </w:rPr>
                            </w:pPr>
                            <w:r>
                              <w:rPr>
                                <w:b/>
                                <w:lang w:val="vi-VN"/>
                              </w:rPr>
                              <w:t>TrT</w:t>
                            </w:r>
                          </w:p>
                        </w:tc>
                        <w:tc>
                          <w:tcPr>
                            <w:tcW w:w="994" w:type="dxa"/>
                          </w:tcPr>
                          <w:p w14:paraId="572CA153" w14:textId="77777777" w:rsidR="001973A2" w:rsidRDefault="001973A2" w:rsidP="00C17EA6">
                            <w:pPr>
                              <w:pStyle w:val="Nidungvnbn"/>
                              <w:ind w:firstLine="0"/>
                              <w:jc w:val="center"/>
                              <w:rPr>
                                <w:b/>
                                <w:sz w:val="24"/>
                                <w:szCs w:val="24"/>
                              </w:rPr>
                            </w:pPr>
                            <w:r>
                              <w:rPr>
                                <w:b/>
                              </w:rPr>
                              <w:t>Pre</w:t>
                            </w:r>
                          </w:p>
                        </w:tc>
                        <w:tc>
                          <w:tcPr>
                            <w:tcW w:w="994" w:type="dxa"/>
                          </w:tcPr>
                          <w:p w14:paraId="6635CF15" w14:textId="77777777" w:rsidR="001973A2" w:rsidRDefault="001973A2" w:rsidP="00C17EA6">
                            <w:pPr>
                              <w:pStyle w:val="Nidungvnbn"/>
                              <w:ind w:firstLine="0"/>
                              <w:jc w:val="center"/>
                              <w:rPr>
                                <w:b/>
                              </w:rPr>
                            </w:pPr>
                            <w:r>
                              <w:rPr>
                                <w:b/>
                              </w:rPr>
                              <w:t>Acc</w:t>
                            </w:r>
                          </w:p>
                        </w:tc>
                        <w:tc>
                          <w:tcPr>
                            <w:tcW w:w="994" w:type="dxa"/>
                          </w:tcPr>
                          <w:p w14:paraId="395641FB" w14:textId="77777777" w:rsidR="001973A2" w:rsidRDefault="001973A2" w:rsidP="00C17EA6">
                            <w:pPr>
                              <w:pStyle w:val="Nidungvnbn"/>
                              <w:ind w:firstLine="0"/>
                              <w:jc w:val="center"/>
                              <w:rPr>
                                <w:b/>
                                <w:sz w:val="24"/>
                                <w:szCs w:val="24"/>
                              </w:rPr>
                            </w:pPr>
                            <w:r>
                              <w:rPr>
                                <w:b/>
                              </w:rPr>
                              <w:t>Rec</w:t>
                            </w:r>
                          </w:p>
                        </w:tc>
                        <w:tc>
                          <w:tcPr>
                            <w:tcW w:w="963" w:type="dxa"/>
                          </w:tcPr>
                          <w:p w14:paraId="3D2DFC7F" w14:textId="77777777" w:rsidR="001973A2" w:rsidRDefault="001973A2" w:rsidP="00C17EA6">
                            <w:pPr>
                              <w:pStyle w:val="Nidungvnbn"/>
                              <w:ind w:firstLine="0"/>
                              <w:jc w:val="center"/>
                              <w:rPr>
                                <w:b/>
                              </w:rPr>
                            </w:pPr>
                            <w:r>
                              <w:rPr>
                                <w:b/>
                              </w:rPr>
                              <w:t>TrT</w:t>
                            </w:r>
                          </w:p>
                        </w:tc>
                      </w:tr>
                      <w:tr w:rsidR="001973A2" w14:paraId="29232D1A" w14:textId="77777777" w:rsidTr="00597F6D">
                        <w:trPr>
                          <w:trHeight w:val="379"/>
                          <w:jc w:val="right"/>
                        </w:trPr>
                        <w:tc>
                          <w:tcPr>
                            <w:tcW w:w="810" w:type="dxa"/>
                            <w:vMerge w:val="restart"/>
                            <w:vAlign w:val="center"/>
                          </w:tcPr>
                          <w:p w14:paraId="450FF00C" w14:textId="1EBD18DA" w:rsidR="001973A2" w:rsidRPr="00683B42" w:rsidRDefault="001973A2" w:rsidP="004D456D">
                            <w:pPr>
                              <w:pStyle w:val="Nidungvnbn"/>
                              <w:ind w:firstLine="0"/>
                              <w:jc w:val="center"/>
                            </w:pPr>
                            <w:r>
                              <w:t>MLP</w:t>
                            </w:r>
                          </w:p>
                        </w:tc>
                        <w:tc>
                          <w:tcPr>
                            <w:tcW w:w="3330" w:type="dxa"/>
                            <w:vAlign w:val="bottom"/>
                          </w:tcPr>
                          <w:p w14:paraId="0F78E7BC" w14:textId="3EA8ECF2" w:rsidR="001973A2" w:rsidRDefault="001973A2" w:rsidP="004D456D">
                            <w:pPr>
                              <w:pStyle w:val="Nidungvnbn"/>
                              <w:ind w:firstLine="0"/>
                              <w:jc w:val="left"/>
                              <w:rPr>
                                <w:b/>
                              </w:rPr>
                            </w:pPr>
                            <w:r>
                              <w:rPr>
                                <w:color w:val="000000"/>
                                <w:sz w:val="22"/>
                                <w:szCs w:val="22"/>
                              </w:rPr>
                              <w:t>OliveOil</w:t>
                            </w:r>
                          </w:p>
                        </w:tc>
                        <w:tc>
                          <w:tcPr>
                            <w:tcW w:w="900" w:type="dxa"/>
                            <w:vAlign w:val="bottom"/>
                          </w:tcPr>
                          <w:p w14:paraId="2C5ED5F0" w14:textId="42F3155F" w:rsidR="001973A2" w:rsidRDefault="001973A2" w:rsidP="004D456D">
                            <w:pPr>
                              <w:pStyle w:val="Nidungvnbn"/>
                              <w:ind w:firstLine="0"/>
                              <w:jc w:val="right"/>
                            </w:pPr>
                            <w:r>
                              <w:rPr>
                                <w:color w:val="000000"/>
                                <w:sz w:val="22"/>
                                <w:szCs w:val="22"/>
                              </w:rPr>
                              <w:t>0.7375</w:t>
                            </w:r>
                          </w:p>
                        </w:tc>
                        <w:tc>
                          <w:tcPr>
                            <w:tcW w:w="900" w:type="dxa"/>
                            <w:vAlign w:val="bottom"/>
                          </w:tcPr>
                          <w:p w14:paraId="4D422C55" w14:textId="2C60C00F" w:rsidR="001973A2" w:rsidRDefault="001973A2" w:rsidP="004D456D">
                            <w:pPr>
                              <w:pStyle w:val="Nidungvnbn"/>
                              <w:ind w:firstLine="0"/>
                              <w:jc w:val="right"/>
                            </w:pPr>
                            <w:r>
                              <w:rPr>
                                <w:color w:val="000000"/>
                                <w:sz w:val="22"/>
                                <w:szCs w:val="22"/>
                              </w:rPr>
                              <w:t>0.7</w:t>
                            </w:r>
                          </w:p>
                        </w:tc>
                        <w:tc>
                          <w:tcPr>
                            <w:tcW w:w="900" w:type="dxa"/>
                            <w:vAlign w:val="bottom"/>
                          </w:tcPr>
                          <w:p w14:paraId="7EAB920A" w14:textId="2EB6C5F6" w:rsidR="001973A2" w:rsidRDefault="001973A2" w:rsidP="004D456D">
                            <w:pPr>
                              <w:pStyle w:val="Nidungvnbn"/>
                              <w:ind w:firstLine="0"/>
                              <w:jc w:val="right"/>
                            </w:pPr>
                            <w:r>
                              <w:rPr>
                                <w:color w:val="000000"/>
                                <w:sz w:val="22"/>
                                <w:szCs w:val="22"/>
                              </w:rPr>
                              <w:t>0.5639</w:t>
                            </w:r>
                          </w:p>
                        </w:tc>
                        <w:tc>
                          <w:tcPr>
                            <w:tcW w:w="915" w:type="dxa"/>
                            <w:vAlign w:val="bottom"/>
                          </w:tcPr>
                          <w:p w14:paraId="170E8FAF" w14:textId="74069905" w:rsidR="001973A2" w:rsidRDefault="001973A2" w:rsidP="004D456D">
                            <w:pPr>
                              <w:pStyle w:val="Nidungvnbn"/>
                              <w:ind w:firstLine="0"/>
                              <w:jc w:val="right"/>
                            </w:pPr>
                            <w:r>
                              <w:rPr>
                                <w:color w:val="000000"/>
                                <w:sz w:val="22"/>
                                <w:szCs w:val="22"/>
                              </w:rPr>
                              <w:t>290.4</w:t>
                            </w:r>
                          </w:p>
                        </w:tc>
                        <w:tc>
                          <w:tcPr>
                            <w:tcW w:w="994" w:type="dxa"/>
                            <w:vAlign w:val="bottom"/>
                          </w:tcPr>
                          <w:p w14:paraId="24AADE67" w14:textId="6E1AA144" w:rsidR="001973A2" w:rsidRDefault="001973A2" w:rsidP="00F71475">
                            <w:pPr>
                              <w:pStyle w:val="Nidungvnbn"/>
                              <w:ind w:firstLine="0"/>
                              <w:jc w:val="right"/>
                            </w:pPr>
                            <w:r>
                              <w:rPr>
                                <w:color w:val="000000"/>
                                <w:sz w:val="22"/>
                                <w:szCs w:val="22"/>
                              </w:rPr>
                              <w:t>0.1</w:t>
                            </w:r>
                          </w:p>
                        </w:tc>
                        <w:tc>
                          <w:tcPr>
                            <w:tcW w:w="994" w:type="dxa"/>
                            <w:vAlign w:val="bottom"/>
                          </w:tcPr>
                          <w:p w14:paraId="4A22E73D" w14:textId="0EA9AEBC" w:rsidR="001973A2" w:rsidRDefault="001973A2" w:rsidP="00F71475">
                            <w:pPr>
                              <w:pStyle w:val="Nidungvnbn"/>
                              <w:ind w:firstLine="0"/>
                              <w:jc w:val="right"/>
                            </w:pPr>
                            <w:r>
                              <w:rPr>
                                <w:color w:val="000000"/>
                                <w:sz w:val="22"/>
                                <w:szCs w:val="22"/>
                              </w:rPr>
                              <w:t>0.4</w:t>
                            </w:r>
                          </w:p>
                        </w:tc>
                        <w:tc>
                          <w:tcPr>
                            <w:tcW w:w="994" w:type="dxa"/>
                            <w:vAlign w:val="bottom"/>
                          </w:tcPr>
                          <w:p w14:paraId="380DF67D" w14:textId="1EA10DAF" w:rsidR="001973A2" w:rsidRDefault="001973A2" w:rsidP="00F71475">
                            <w:pPr>
                              <w:pStyle w:val="Nidungvnbn"/>
                              <w:ind w:firstLine="0"/>
                              <w:jc w:val="right"/>
                            </w:pPr>
                            <w:r>
                              <w:rPr>
                                <w:color w:val="000000"/>
                                <w:sz w:val="22"/>
                                <w:szCs w:val="22"/>
                              </w:rPr>
                              <w:t>0.25</w:t>
                            </w:r>
                          </w:p>
                        </w:tc>
                        <w:tc>
                          <w:tcPr>
                            <w:tcW w:w="963" w:type="dxa"/>
                            <w:vAlign w:val="bottom"/>
                          </w:tcPr>
                          <w:p w14:paraId="0AB5DF66" w14:textId="2396AC92" w:rsidR="001973A2" w:rsidRDefault="001973A2" w:rsidP="00F71475">
                            <w:pPr>
                              <w:pStyle w:val="Nidungvnbn"/>
                              <w:ind w:firstLine="0"/>
                              <w:jc w:val="right"/>
                            </w:pPr>
                            <w:r>
                              <w:rPr>
                                <w:color w:val="000000"/>
                                <w:sz w:val="22"/>
                                <w:szCs w:val="22"/>
                              </w:rPr>
                              <w:t>371.2</w:t>
                            </w:r>
                          </w:p>
                        </w:tc>
                      </w:tr>
                      <w:tr w:rsidR="001973A2" w14:paraId="2C3C583B" w14:textId="77777777" w:rsidTr="00597F6D">
                        <w:trPr>
                          <w:trHeight w:val="379"/>
                          <w:jc w:val="right"/>
                        </w:trPr>
                        <w:tc>
                          <w:tcPr>
                            <w:tcW w:w="810" w:type="dxa"/>
                            <w:vMerge/>
                          </w:tcPr>
                          <w:p w14:paraId="4585F61E" w14:textId="77777777" w:rsidR="001973A2" w:rsidRDefault="001973A2" w:rsidP="004D456D">
                            <w:pPr>
                              <w:pStyle w:val="Nidungvnbn"/>
                              <w:ind w:firstLine="0"/>
                              <w:jc w:val="left"/>
                              <w:rPr>
                                <w:b/>
                              </w:rPr>
                            </w:pPr>
                          </w:p>
                        </w:tc>
                        <w:tc>
                          <w:tcPr>
                            <w:tcW w:w="3330" w:type="dxa"/>
                            <w:vAlign w:val="bottom"/>
                          </w:tcPr>
                          <w:p w14:paraId="3F3FB52A" w14:textId="16F1E689" w:rsidR="001973A2" w:rsidRDefault="001973A2" w:rsidP="004D456D">
                            <w:pPr>
                              <w:pStyle w:val="Nidungvnbn"/>
                              <w:ind w:firstLine="0"/>
                              <w:jc w:val="left"/>
                              <w:rPr>
                                <w:b/>
                              </w:rPr>
                            </w:pPr>
                            <w:r>
                              <w:rPr>
                                <w:color w:val="000000"/>
                                <w:sz w:val="22"/>
                                <w:szCs w:val="22"/>
                              </w:rPr>
                              <w:t>OSULeaf</w:t>
                            </w:r>
                          </w:p>
                        </w:tc>
                        <w:tc>
                          <w:tcPr>
                            <w:tcW w:w="900" w:type="dxa"/>
                            <w:vAlign w:val="bottom"/>
                          </w:tcPr>
                          <w:p w14:paraId="0A15E50D" w14:textId="1D523D45" w:rsidR="001973A2" w:rsidRDefault="001973A2" w:rsidP="004D456D">
                            <w:pPr>
                              <w:pStyle w:val="Nidungvnbn"/>
                              <w:ind w:firstLine="0"/>
                              <w:jc w:val="right"/>
                            </w:pPr>
                            <w:r>
                              <w:rPr>
                                <w:color w:val="000000"/>
                                <w:sz w:val="22"/>
                                <w:szCs w:val="22"/>
                              </w:rPr>
                              <w:t>0.5642</w:t>
                            </w:r>
                          </w:p>
                        </w:tc>
                        <w:tc>
                          <w:tcPr>
                            <w:tcW w:w="900" w:type="dxa"/>
                            <w:vAlign w:val="bottom"/>
                          </w:tcPr>
                          <w:p w14:paraId="0500E091" w14:textId="228AD423" w:rsidR="001973A2" w:rsidRDefault="001973A2" w:rsidP="004D456D">
                            <w:pPr>
                              <w:pStyle w:val="Nidungvnbn"/>
                              <w:ind w:firstLine="0"/>
                              <w:jc w:val="right"/>
                            </w:pPr>
                            <w:r>
                              <w:rPr>
                                <w:color w:val="000000"/>
                                <w:sz w:val="22"/>
                                <w:szCs w:val="22"/>
                              </w:rPr>
                              <w:t>0.5537</w:t>
                            </w:r>
                          </w:p>
                        </w:tc>
                        <w:tc>
                          <w:tcPr>
                            <w:tcW w:w="900" w:type="dxa"/>
                            <w:vAlign w:val="bottom"/>
                          </w:tcPr>
                          <w:p w14:paraId="0DB3E109" w14:textId="6795DE9B" w:rsidR="001973A2" w:rsidRDefault="001973A2" w:rsidP="004D456D">
                            <w:pPr>
                              <w:pStyle w:val="Nidungvnbn"/>
                              <w:ind w:firstLine="0"/>
                              <w:jc w:val="right"/>
                            </w:pPr>
                            <w:r>
                              <w:rPr>
                                <w:color w:val="000000"/>
                                <w:sz w:val="22"/>
                                <w:szCs w:val="22"/>
                              </w:rPr>
                              <w:t>0.5554</w:t>
                            </w:r>
                          </w:p>
                        </w:tc>
                        <w:tc>
                          <w:tcPr>
                            <w:tcW w:w="915" w:type="dxa"/>
                            <w:vAlign w:val="bottom"/>
                          </w:tcPr>
                          <w:p w14:paraId="48CCDF40" w14:textId="6DF652A1" w:rsidR="001973A2" w:rsidRDefault="001973A2" w:rsidP="004D456D">
                            <w:pPr>
                              <w:pStyle w:val="Nidungvnbn"/>
                              <w:ind w:firstLine="0"/>
                              <w:jc w:val="right"/>
                            </w:pPr>
                            <w:r>
                              <w:rPr>
                                <w:color w:val="000000"/>
                                <w:sz w:val="22"/>
                                <w:szCs w:val="22"/>
                              </w:rPr>
                              <w:t>387.8</w:t>
                            </w:r>
                          </w:p>
                        </w:tc>
                        <w:tc>
                          <w:tcPr>
                            <w:tcW w:w="994" w:type="dxa"/>
                            <w:vAlign w:val="bottom"/>
                          </w:tcPr>
                          <w:p w14:paraId="769D70F0" w14:textId="66672724" w:rsidR="001973A2" w:rsidRDefault="001973A2" w:rsidP="00F71475">
                            <w:pPr>
                              <w:pStyle w:val="Nidungvnbn"/>
                              <w:ind w:firstLine="0"/>
                              <w:jc w:val="right"/>
                            </w:pPr>
                            <w:r>
                              <w:rPr>
                                <w:color w:val="000000"/>
                                <w:sz w:val="22"/>
                                <w:szCs w:val="22"/>
                              </w:rPr>
                              <w:t>0.5626</w:t>
                            </w:r>
                          </w:p>
                        </w:tc>
                        <w:tc>
                          <w:tcPr>
                            <w:tcW w:w="994" w:type="dxa"/>
                            <w:vAlign w:val="bottom"/>
                          </w:tcPr>
                          <w:p w14:paraId="1102AD76" w14:textId="1E558292" w:rsidR="001973A2" w:rsidRDefault="001973A2" w:rsidP="00F71475">
                            <w:pPr>
                              <w:pStyle w:val="Nidungvnbn"/>
                              <w:ind w:firstLine="0"/>
                              <w:jc w:val="right"/>
                            </w:pPr>
                            <w:r>
                              <w:rPr>
                                <w:color w:val="000000"/>
                                <w:sz w:val="22"/>
                                <w:szCs w:val="22"/>
                              </w:rPr>
                              <w:t>0.5455</w:t>
                            </w:r>
                          </w:p>
                        </w:tc>
                        <w:tc>
                          <w:tcPr>
                            <w:tcW w:w="994" w:type="dxa"/>
                            <w:vAlign w:val="bottom"/>
                          </w:tcPr>
                          <w:p w14:paraId="2EC54E87" w14:textId="517EE37E" w:rsidR="001973A2" w:rsidRDefault="001973A2" w:rsidP="00F71475">
                            <w:pPr>
                              <w:pStyle w:val="Nidungvnbn"/>
                              <w:ind w:firstLine="0"/>
                              <w:jc w:val="right"/>
                            </w:pPr>
                            <w:r>
                              <w:rPr>
                                <w:color w:val="000000"/>
                                <w:sz w:val="22"/>
                                <w:szCs w:val="22"/>
                              </w:rPr>
                              <w:t>0.5544</w:t>
                            </w:r>
                          </w:p>
                        </w:tc>
                        <w:tc>
                          <w:tcPr>
                            <w:tcW w:w="963" w:type="dxa"/>
                            <w:vAlign w:val="bottom"/>
                          </w:tcPr>
                          <w:p w14:paraId="62624F88" w14:textId="0BEA4B6B" w:rsidR="001973A2" w:rsidRDefault="001973A2" w:rsidP="00F71475">
                            <w:pPr>
                              <w:pStyle w:val="Nidungvnbn"/>
                              <w:ind w:firstLine="0"/>
                              <w:jc w:val="right"/>
                            </w:pPr>
                            <w:r>
                              <w:rPr>
                                <w:color w:val="000000"/>
                                <w:sz w:val="22"/>
                                <w:szCs w:val="22"/>
                              </w:rPr>
                              <w:t>572.7</w:t>
                            </w:r>
                          </w:p>
                        </w:tc>
                      </w:tr>
                      <w:tr w:rsidR="001973A2" w14:paraId="276813AD" w14:textId="77777777" w:rsidTr="00597F6D">
                        <w:trPr>
                          <w:trHeight w:val="379"/>
                          <w:jc w:val="right"/>
                        </w:trPr>
                        <w:tc>
                          <w:tcPr>
                            <w:tcW w:w="810" w:type="dxa"/>
                            <w:vMerge/>
                          </w:tcPr>
                          <w:p w14:paraId="22118802" w14:textId="77777777" w:rsidR="001973A2" w:rsidRDefault="001973A2" w:rsidP="004D456D">
                            <w:pPr>
                              <w:pStyle w:val="Nidungvnbn"/>
                              <w:ind w:firstLine="0"/>
                              <w:jc w:val="left"/>
                              <w:rPr>
                                <w:b/>
                              </w:rPr>
                            </w:pPr>
                          </w:p>
                        </w:tc>
                        <w:tc>
                          <w:tcPr>
                            <w:tcW w:w="3330" w:type="dxa"/>
                            <w:vAlign w:val="bottom"/>
                          </w:tcPr>
                          <w:p w14:paraId="159B6D86" w14:textId="572C72E1" w:rsidR="001973A2" w:rsidRDefault="001973A2" w:rsidP="004D456D">
                            <w:pPr>
                              <w:pStyle w:val="Nidungvnbn"/>
                              <w:ind w:firstLine="0"/>
                              <w:jc w:val="left"/>
                              <w:rPr>
                                <w:b/>
                              </w:rPr>
                            </w:pPr>
                            <w:r>
                              <w:rPr>
                                <w:color w:val="000000"/>
                                <w:sz w:val="22"/>
                                <w:szCs w:val="22"/>
                              </w:rPr>
                              <w:t>PhalangesOutlinesCorrect</w:t>
                            </w:r>
                          </w:p>
                        </w:tc>
                        <w:tc>
                          <w:tcPr>
                            <w:tcW w:w="900" w:type="dxa"/>
                            <w:vAlign w:val="bottom"/>
                          </w:tcPr>
                          <w:p w14:paraId="06C57B62" w14:textId="33755C05" w:rsidR="001973A2" w:rsidRDefault="001973A2" w:rsidP="004D456D">
                            <w:pPr>
                              <w:pStyle w:val="Nidungvnbn"/>
                              <w:ind w:firstLine="0"/>
                              <w:jc w:val="right"/>
                            </w:pPr>
                            <w:r>
                              <w:rPr>
                                <w:color w:val="000000"/>
                                <w:sz w:val="22"/>
                                <w:szCs w:val="22"/>
                              </w:rPr>
                              <w:t>0.7283</w:t>
                            </w:r>
                          </w:p>
                        </w:tc>
                        <w:tc>
                          <w:tcPr>
                            <w:tcW w:w="900" w:type="dxa"/>
                            <w:vAlign w:val="bottom"/>
                          </w:tcPr>
                          <w:p w14:paraId="611B1FF0" w14:textId="1FA7E034" w:rsidR="001973A2" w:rsidRDefault="001973A2" w:rsidP="004D456D">
                            <w:pPr>
                              <w:pStyle w:val="Nidungvnbn"/>
                              <w:ind w:firstLine="0"/>
                              <w:jc w:val="right"/>
                            </w:pPr>
                            <w:r>
                              <w:rPr>
                                <w:color w:val="000000"/>
                                <w:sz w:val="22"/>
                                <w:szCs w:val="22"/>
                              </w:rPr>
                              <w:t>0.7413</w:t>
                            </w:r>
                          </w:p>
                        </w:tc>
                        <w:tc>
                          <w:tcPr>
                            <w:tcW w:w="900" w:type="dxa"/>
                            <w:vAlign w:val="bottom"/>
                          </w:tcPr>
                          <w:p w14:paraId="68A52303" w14:textId="68FF1BD8" w:rsidR="001973A2" w:rsidRDefault="001973A2" w:rsidP="004D456D">
                            <w:pPr>
                              <w:pStyle w:val="Nidungvnbn"/>
                              <w:ind w:firstLine="0"/>
                              <w:jc w:val="right"/>
                            </w:pPr>
                            <w:r>
                              <w:rPr>
                                <w:color w:val="000000"/>
                                <w:sz w:val="22"/>
                                <w:szCs w:val="22"/>
                              </w:rPr>
                              <w:t>0.7329</w:t>
                            </w:r>
                          </w:p>
                        </w:tc>
                        <w:tc>
                          <w:tcPr>
                            <w:tcW w:w="915" w:type="dxa"/>
                            <w:vAlign w:val="bottom"/>
                          </w:tcPr>
                          <w:p w14:paraId="223D085A" w14:textId="1D648F9F" w:rsidR="001973A2" w:rsidRDefault="001973A2" w:rsidP="004D456D">
                            <w:pPr>
                              <w:pStyle w:val="Nidungvnbn"/>
                              <w:ind w:firstLine="0"/>
                              <w:jc w:val="right"/>
                            </w:pPr>
                            <w:r>
                              <w:rPr>
                                <w:color w:val="000000"/>
                                <w:sz w:val="22"/>
                                <w:szCs w:val="22"/>
                              </w:rPr>
                              <w:t>4393</w:t>
                            </w:r>
                          </w:p>
                        </w:tc>
                        <w:tc>
                          <w:tcPr>
                            <w:tcW w:w="994" w:type="dxa"/>
                            <w:vAlign w:val="bottom"/>
                          </w:tcPr>
                          <w:p w14:paraId="1A762B81" w14:textId="365BF7E7" w:rsidR="001973A2" w:rsidRDefault="001973A2" w:rsidP="00F71475">
                            <w:pPr>
                              <w:pStyle w:val="Nidungvnbn"/>
                              <w:ind w:firstLine="0"/>
                              <w:jc w:val="right"/>
                            </w:pPr>
                            <w:r>
                              <w:rPr>
                                <w:color w:val="000000"/>
                                <w:sz w:val="22"/>
                                <w:szCs w:val="22"/>
                              </w:rPr>
                              <w:t>0.7294</w:t>
                            </w:r>
                          </w:p>
                        </w:tc>
                        <w:tc>
                          <w:tcPr>
                            <w:tcW w:w="994" w:type="dxa"/>
                            <w:vAlign w:val="bottom"/>
                          </w:tcPr>
                          <w:p w14:paraId="426FC04A" w14:textId="01421CF5" w:rsidR="001973A2" w:rsidRDefault="001973A2" w:rsidP="00F71475">
                            <w:pPr>
                              <w:pStyle w:val="Nidungvnbn"/>
                              <w:ind w:firstLine="0"/>
                              <w:jc w:val="right"/>
                            </w:pPr>
                            <w:r>
                              <w:rPr>
                                <w:color w:val="000000"/>
                                <w:sz w:val="22"/>
                                <w:szCs w:val="22"/>
                              </w:rPr>
                              <w:t>0.7145</w:t>
                            </w:r>
                          </w:p>
                        </w:tc>
                        <w:tc>
                          <w:tcPr>
                            <w:tcW w:w="994" w:type="dxa"/>
                            <w:vAlign w:val="bottom"/>
                          </w:tcPr>
                          <w:p w14:paraId="5430BB36" w14:textId="605D93C8" w:rsidR="001973A2" w:rsidRDefault="001973A2" w:rsidP="00F71475">
                            <w:pPr>
                              <w:pStyle w:val="Nidungvnbn"/>
                              <w:ind w:firstLine="0"/>
                              <w:jc w:val="right"/>
                            </w:pPr>
                            <w:r>
                              <w:rPr>
                                <w:color w:val="000000"/>
                                <w:sz w:val="22"/>
                                <w:szCs w:val="22"/>
                              </w:rPr>
                              <w:t>0.6544</w:t>
                            </w:r>
                          </w:p>
                        </w:tc>
                        <w:tc>
                          <w:tcPr>
                            <w:tcW w:w="963" w:type="dxa"/>
                            <w:vAlign w:val="bottom"/>
                          </w:tcPr>
                          <w:p w14:paraId="6C8AE8C5" w14:textId="00FB4304" w:rsidR="001973A2" w:rsidRDefault="001973A2" w:rsidP="00F71475">
                            <w:pPr>
                              <w:pStyle w:val="Nidungvnbn"/>
                              <w:ind w:firstLine="0"/>
                              <w:jc w:val="right"/>
                            </w:pPr>
                            <w:r>
                              <w:rPr>
                                <w:color w:val="000000"/>
                                <w:sz w:val="22"/>
                                <w:szCs w:val="22"/>
                              </w:rPr>
                              <w:t>2385</w:t>
                            </w:r>
                          </w:p>
                        </w:tc>
                      </w:tr>
                      <w:tr w:rsidR="001973A2" w14:paraId="11770E12" w14:textId="77777777" w:rsidTr="00597F6D">
                        <w:trPr>
                          <w:trHeight w:val="379"/>
                          <w:jc w:val="right"/>
                        </w:trPr>
                        <w:tc>
                          <w:tcPr>
                            <w:tcW w:w="810" w:type="dxa"/>
                            <w:vMerge/>
                          </w:tcPr>
                          <w:p w14:paraId="5EC7AC43" w14:textId="77777777" w:rsidR="001973A2" w:rsidRDefault="001973A2" w:rsidP="004D456D">
                            <w:pPr>
                              <w:pStyle w:val="Nidungvnbn"/>
                              <w:ind w:firstLine="0"/>
                              <w:jc w:val="left"/>
                              <w:rPr>
                                <w:b/>
                              </w:rPr>
                            </w:pPr>
                          </w:p>
                        </w:tc>
                        <w:tc>
                          <w:tcPr>
                            <w:tcW w:w="3330" w:type="dxa"/>
                            <w:vAlign w:val="bottom"/>
                          </w:tcPr>
                          <w:p w14:paraId="2D286D11" w14:textId="6AF12E05" w:rsidR="001973A2" w:rsidRDefault="001973A2" w:rsidP="004D456D">
                            <w:pPr>
                              <w:pStyle w:val="Nidungvnbn"/>
                              <w:ind w:firstLine="0"/>
                              <w:jc w:val="left"/>
                              <w:rPr>
                                <w:b/>
                              </w:rPr>
                            </w:pPr>
                            <w:r>
                              <w:rPr>
                                <w:color w:val="000000"/>
                                <w:sz w:val="22"/>
                                <w:szCs w:val="22"/>
                              </w:rPr>
                              <w:t>Phoneme</w:t>
                            </w:r>
                          </w:p>
                        </w:tc>
                        <w:tc>
                          <w:tcPr>
                            <w:tcW w:w="900" w:type="dxa"/>
                            <w:vAlign w:val="bottom"/>
                          </w:tcPr>
                          <w:p w14:paraId="02ED0025" w14:textId="51B4516D" w:rsidR="001973A2" w:rsidRDefault="001973A2" w:rsidP="004D456D">
                            <w:pPr>
                              <w:pStyle w:val="Nidungvnbn"/>
                              <w:ind w:firstLine="0"/>
                              <w:jc w:val="right"/>
                            </w:pPr>
                            <w:r>
                              <w:rPr>
                                <w:color w:val="000000"/>
                                <w:sz w:val="22"/>
                                <w:szCs w:val="22"/>
                              </w:rPr>
                              <w:t>0.048</w:t>
                            </w:r>
                          </w:p>
                        </w:tc>
                        <w:tc>
                          <w:tcPr>
                            <w:tcW w:w="900" w:type="dxa"/>
                            <w:vAlign w:val="bottom"/>
                          </w:tcPr>
                          <w:p w14:paraId="592B2C2F" w14:textId="0284BEA9" w:rsidR="001973A2" w:rsidRDefault="001973A2" w:rsidP="004D456D">
                            <w:pPr>
                              <w:pStyle w:val="Nidungvnbn"/>
                              <w:ind w:firstLine="0"/>
                              <w:jc w:val="right"/>
                            </w:pPr>
                            <w:r>
                              <w:rPr>
                                <w:color w:val="000000"/>
                                <w:sz w:val="22"/>
                                <w:szCs w:val="22"/>
                              </w:rPr>
                              <w:t>0.0997</w:t>
                            </w:r>
                          </w:p>
                        </w:tc>
                        <w:tc>
                          <w:tcPr>
                            <w:tcW w:w="900" w:type="dxa"/>
                            <w:vAlign w:val="bottom"/>
                          </w:tcPr>
                          <w:p w14:paraId="684AEF60" w14:textId="596FF80A" w:rsidR="001973A2" w:rsidRDefault="001973A2" w:rsidP="004D456D">
                            <w:pPr>
                              <w:pStyle w:val="Nidungvnbn"/>
                              <w:ind w:firstLine="0"/>
                              <w:jc w:val="right"/>
                            </w:pPr>
                            <w:r>
                              <w:rPr>
                                <w:color w:val="000000"/>
                                <w:sz w:val="22"/>
                                <w:szCs w:val="22"/>
                              </w:rPr>
                              <w:t>0.0446</w:t>
                            </w:r>
                          </w:p>
                        </w:tc>
                        <w:tc>
                          <w:tcPr>
                            <w:tcW w:w="915" w:type="dxa"/>
                            <w:vAlign w:val="bottom"/>
                          </w:tcPr>
                          <w:p w14:paraId="1DCE20BA" w14:textId="7BD7BD43" w:rsidR="001973A2" w:rsidRDefault="001973A2" w:rsidP="004D456D">
                            <w:pPr>
                              <w:pStyle w:val="Nidungvnbn"/>
                              <w:ind w:firstLine="0"/>
                              <w:jc w:val="right"/>
                            </w:pPr>
                            <w:r>
                              <w:rPr>
                                <w:color w:val="000000"/>
                                <w:sz w:val="22"/>
                                <w:szCs w:val="22"/>
                              </w:rPr>
                              <w:t>1539.1</w:t>
                            </w:r>
                          </w:p>
                        </w:tc>
                        <w:tc>
                          <w:tcPr>
                            <w:tcW w:w="994" w:type="dxa"/>
                            <w:vAlign w:val="bottom"/>
                          </w:tcPr>
                          <w:p w14:paraId="07CA33CD" w14:textId="4246A9D9" w:rsidR="001973A2" w:rsidRDefault="001973A2" w:rsidP="00F71475">
                            <w:pPr>
                              <w:pStyle w:val="Nidungvnbn"/>
                              <w:ind w:firstLine="0"/>
                              <w:jc w:val="right"/>
                            </w:pPr>
                            <w:r>
                              <w:rPr>
                                <w:color w:val="000000"/>
                                <w:sz w:val="22"/>
                                <w:szCs w:val="22"/>
                              </w:rPr>
                              <w:t>0.0473</w:t>
                            </w:r>
                          </w:p>
                        </w:tc>
                        <w:tc>
                          <w:tcPr>
                            <w:tcW w:w="994" w:type="dxa"/>
                            <w:vAlign w:val="bottom"/>
                          </w:tcPr>
                          <w:p w14:paraId="7331E3BC" w14:textId="2BEEC8EB" w:rsidR="001973A2" w:rsidRDefault="001973A2" w:rsidP="00F71475">
                            <w:pPr>
                              <w:pStyle w:val="Nidungvnbn"/>
                              <w:ind w:firstLine="0"/>
                              <w:jc w:val="right"/>
                            </w:pPr>
                            <w:r>
                              <w:rPr>
                                <w:color w:val="000000"/>
                                <w:sz w:val="22"/>
                                <w:szCs w:val="22"/>
                              </w:rPr>
                              <w:t>0.0934</w:t>
                            </w:r>
                          </w:p>
                        </w:tc>
                        <w:tc>
                          <w:tcPr>
                            <w:tcW w:w="994" w:type="dxa"/>
                            <w:vAlign w:val="bottom"/>
                          </w:tcPr>
                          <w:p w14:paraId="5BFAA033" w14:textId="029EB192" w:rsidR="001973A2" w:rsidRDefault="001973A2" w:rsidP="00F71475">
                            <w:pPr>
                              <w:pStyle w:val="Nidungvnbn"/>
                              <w:ind w:firstLine="0"/>
                              <w:jc w:val="right"/>
                            </w:pPr>
                            <w:r>
                              <w:rPr>
                                <w:color w:val="000000"/>
                                <w:sz w:val="22"/>
                                <w:szCs w:val="22"/>
                              </w:rPr>
                              <w:t>0.0397</w:t>
                            </w:r>
                          </w:p>
                        </w:tc>
                        <w:tc>
                          <w:tcPr>
                            <w:tcW w:w="963" w:type="dxa"/>
                            <w:vAlign w:val="bottom"/>
                          </w:tcPr>
                          <w:p w14:paraId="38E0BCF0" w14:textId="1D0EEB7C" w:rsidR="001973A2" w:rsidRDefault="001973A2" w:rsidP="00F71475">
                            <w:pPr>
                              <w:pStyle w:val="Nidungvnbn"/>
                              <w:ind w:firstLine="0"/>
                              <w:jc w:val="right"/>
                            </w:pPr>
                            <w:r>
                              <w:rPr>
                                <w:color w:val="000000"/>
                                <w:sz w:val="22"/>
                                <w:szCs w:val="22"/>
                              </w:rPr>
                              <w:t>1859.2</w:t>
                            </w:r>
                          </w:p>
                        </w:tc>
                      </w:tr>
                      <w:tr w:rsidR="001973A2" w14:paraId="30BAA657" w14:textId="77777777" w:rsidTr="00597F6D">
                        <w:trPr>
                          <w:trHeight w:val="379"/>
                          <w:jc w:val="right"/>
                        </w:trPr>
                        <w:tc>
                          <w:tcPr>
                            <w:tcW w:w="810" w:type="dxa"/>
                            <w:vMerge/>
                          </w:tcPr>
                          <w:p w14:paraId="1F63962B" w14:textId="77777777" w:rsidR="001973A2" w:rsidRDefault="001973A2" w:rsidP="004D456D">
                            <w:pPr>
                              <w:pStyle w:val="Nidungvnbn"/>
                              <w:ind w:firstLine="0"/>
                              <w:jc w:val="left"/>
                              <w:rPr>
                                <w:b/>
                              </w:rPr>
                            </w:pPr>
                          </w:p>
                        </w:tc>
                        <w:tc>
                          <w:tcPr>
                            <w:tcW w:w="3330" w:type="dxa"/>
                            <w:vAlign w:val="bottom"/>
                          </w:tcPr>
                          <w:p w14:paraId="4A84A9FD" w14:textId="6508204F" w:rsidR="001973A2" w:rsidRDefault="001973A2" w:rsidP="004D456D">
                            <w:pPr>
                              <w:pStyle w:val="Nidungvnbn"/>
                              <w:ind w:firstLine="0"/>
                              <w:jc w:val="left"/>
                              <w:rPr>
                                <w:b/>
                              </w:rPr>
                            </w:pPr>
                            <w:r>
                              <w:rPr>
                                <w:color w:val="000000"/>
                                <w:sz w:val="22"/>
                                <w:szCs w:val="22"/>
                              </w:rPr>
                              <w:t>PigAirwayPressure</w:t>
                            </w:r>
                          </w:p>
                        </w:tc>
                        <w:tc>
                          <w:tcPr>
                            <w:tcW w:w="900" w:type="dxa"/>
                            <w:vAlign w:val="bottom"/>
                          </w:tcPr>
                          <w:p w14:paraId="5E7A3BDB" w14:textId="52B0137B" w:rsidR="001973A2" w:rsidRDefault="001973A2" w:rsidP="004D456D">
                            <w:pPr>
                              <w:pStyle w:val="Nidungvnbn"/>
                              <w:ind w:firstLine="0"/>
                              <w:jc w:val="right"/>
                            </w:pPr>
                            <w:r>
                              <w:rPr>
                                <w:color w:val="000000"/>
                                <w:sz w:val="22"/>
                                <w:szCs w:val="22"/>
                              </w:rPr>
                              <w:t>0.0673</w:t>
                            </w:r>
                          </w:p>
                        </w:tc>
                        <w:tc>
                          <w:tcPr>
                            <w:tcW w:w="900" w:type="dxa"/>
                            <w:vAlign w:val="bottom"/>
                          </w:tcPr>
                          <w:p w14:paraId="12571E72" w14:textId="341D3AB4" w:rsidR="001973A2" w:rsidRDefault="001973A2" w:rsidP="004D456D">
                            <w:pPr>
                              <w:pStyle w:val="Nidungvnbn"/>
                              <w:ind w:firstLine="0"/>
                              <w:jc w:val="right"/>
                            </w:pPr>
                            <w:r>
                              <w:rPr>
                                <w:color w:val="000000"/>
                                <w:sz w:val="22"/>
                                <w:szCs w:val="22"/>
                              </w:rPr>
                              <w:t>0.0673</w:t>
                            </w:r>
                          </w:p>
                        </w:tc>
                        <w:tc>
                          <w:tcPr>
                            <w:tcW w:w="900" w:type="dxa"/>
                            <w:vAlign w:val="bottom"/>
                          </w:tcPr>
                          <w:p w14:paraId="3337C5BE" w14:textId="23EF1946" w:rsidR="001973A2" w:rsidRDefault="001973A2" w:rsidP="004D456D">
                            <w:pPr>
                              <w:pStyle w:val="Nidungvnbn"/>
                              <w:ind w:firstLine="0"/>
                              <w:jc w:val="right"/>
                            </w:pPr>
                            <w:r>
                              <w:rPr>
                                <w:color w:val="000000"/>
                                <w:sz w:val="22"/>
                                <w:szCs w:val="22"/>
                              </w:rPr>
                              <w:t>0.0673</w:t>
                            </w:r>
                          </w:p>
                        </w:tc>
                        <w:tc>
                          <w:tcPr>
                            <w:tcW w:w="915" w:type="dxa"/>
                            <w:vAlign w:val="bottom"/>
                          </w:tcPr>
                          <w:p w14:paraId="7DA9EB0D" w14:textId="4BF64CE3" w:rsidR="001973A2" w:rsidRDefault="001973A2" w:rsidP="004D456D">
                            <w:pPr>
                              <w:pStyle w:val="Nidungvnbn"/>
                              <w:ind w:firstLine="0"/>
                              <w:jc w:val="right"/>
                            </w:pPr>
                            <w:r>
                              <w:rPr>
                                <w:color w:val="000000"/>
                                <w:sz w:val="22"/>
                                <w:szCs w:val="22"/>
                              </w:rPr>
                              <w:t>586.7</w:t>
                            </w:r>
                          </w:p>
                        </w:tc>
                        <w:tc>
                          <w:tcPr>
                            <w:tcW w:w="994" w:type="dxa"/>
                            <w:vAlign w:val="bottom"/>
                          </w:tcPr>
                          <w:p w14:paraId="7AAB5A8A" w14:textId="606CA56D" w:rsidR="001973A2" w:rsidRDefault="001973A2" w:rsidP="00F71475">
                            <w:pPr>
                              <w:pStyle w:val="Nidungvnbn"/>
                              <w:ind w:firstLine="0"/>
                              <w:jc w:val="right"/>
                            </w:pPr>
                            <w:r>
                              <w:rPr>
                                <w:color w:val="000000"/>
                                <w:sz w:val="22"/>
                                <w:szCs w:val="22"/>
                              </w:rPr>
                              <w:t>0.0432</w:t>
                            </w:r>
                          </w:p>
                        </w:tc>
                        <w:tc>
                          <w:tcPr>
                            <w:tcW w:w="994" w:type="dxa"/>
                            <w:vAlign w:val="bottom"/>
                          </w:tcPr>
                          <w:p w14:paraId="1ABD540D" w14:textId="43132BFA" w:rsidR="001973A2" w:rsidRDefault="001973A2" w:rsidP="00F71475">
                            <w:pPr>
                              <w:pStyle w:val="Nidungvnbn"/>
                              <w:ind w:firstLine="0"/>
                              <w:jc w:val="right"/>
                            </w:pPr>
                            <w:r>
                              <w:rPr>
                                <w:color w:val="000000"/>
                                <w:sz w:val="22"/>
                                <w:szCs w:val="22"/>
                              </w:rPr>
                              <w:t>0.0481</w:t>
                            </w:r>
                          </w:p>
                        </w:tc>
                        <w:tc>
                          <w:tcPr>
                            <w:tcW w:w="994" w:type="dxa"/>
                            <w:vAlign w:val="bottom"/>
                          </w:tcPr>
                          <w:p w14:paraId="6C4E2A32" w14:textId="518AE671" w:rsidR="001973A2" w:rsidRDefault="001973A2" w:rsidP="00F71475">
                            <w:pPr>
                              <w:pStyle w:val="Nidungvnbn"/>
                              <w:ind w:firstLine="0"/>
                              <w:jc w:val="right"/>
                            </w:pPr>
                            <w:r>
                              <w:rPr>
                                <w:color w:val="000000"/>
                                <w:sz w:val="22"/>
                                <w:szCs w:val="22"/>
                              </w:rPr>
                              <w:t>0.0481</w:t>
                            </w:r>
                          </w:p>
                        </w:tc>
                        <w:tc>
                          <w:tcPr>
                            <w:tcW w:w="963" w:type="dxa"/>
                            <w:vAlign w:val="bottom"/>
                          </w:tcPr>
                          <w:p w14:paraId="0DB5B834" w14:textId="58B767F9" w:rsidR="001973A2" w:rsidRDefault="001973A2" w:rsidP="00F71475">
                            <w:pPr>
                              <w:pStyle w:val="Nidungvnbn"/>
                              <w:ind w:firstLine="0"/>
                              <w:jc w:val="right"/>
                            </w:pPr>
                            <w:r>
                              <w:rPr>
                                <w:color w:val="000000"/>
                                <w:sz w:val="22"/>
                                <w:szCs w:val="22"/>
                              </w:rPr>
                              <w:t>650.1</w:t>
                            </w:r>
                          </w:p>
                        </w:tc>
                      </w:tr>
                      <w:tr w:rsidR="001973A2" w14:paraId="5E1D9E94" w14:textId="77777777" w:rsidTr="00597F6D">
                        <w:trPr>
                          <w:trHeight w:val="379"/>
                          <w:jc w:val="right"/>
                        </w:trPr>
                        <w:tc>
                          <w:tcPr>
                            <w:tcW w:w="810" w:type="dxa"/>
                            <w:vMerge/>
                          </w:tcPr>
                          <w:p w14:paraId="038C1B1F" w14:textId="77777777" w:rsidR="001973A2" w:rsidRDefault="001973A2" w:rsidP="004D456D">
                            <w:pPr>
                              <w:pStyle w:val="Nidungvnbn"/>
                              <w:ind w:firstLine="0"/>
                              <w:jc w:val="left"/>
                              <w:rPr>
                                <w:b/>
                              </w:rPr>
                            </w:pPr>
                          </w:p>
                        </w:tc>
                        <w:tc>
                          <w:tcPr>
                            <w:tcW w:w="3330" w:type="dxa"/>
                            <w:vAlign w:val="bottom"/>
                          </w:tcPr>
                          <w:p w14:paraId="30F91AA0" w14:textId="1D29842D" w:rsidR="001973A2" w:rsidRDefault="001973A2" w:rsidP="004D456D">
                            <w:pPr>
                              <w:pStyle w:val="Nidungvnbn"/>
                              <w:ind w:firstLine="0"/>
                              <w:jc w:val="left"/>
                              <w:rPr>
                                <w:b/>
                              </w:rPr>
                            </w:pPr>
                            <w:r>
                              <w:rPr>
                                <w:color w:val="000000"/>
                                <w:sz w:val="22"/>
                                <w:szCs w:val="22"/>
                              </w:rPr>
                              <w:t>PigArtPressure</w:t>
                            </w:r>
                          </w:p>
                        </w:tc>
                        <w:tc>
                          <w:tcPr>
                            <w:tcW w:w="900" w:type="dxa"/>
                            <w:vAlign w:val="bottom"/>
                          </w:tcPr>
                          <w:p w14:paraId="5F7F45F6" w14:textId="5E7365C7" w:rsidR="001973A2" w:rsidRDefault="001973A2" w:rsidP="004D456D">
                            <w:pPr>
                              <w:pStyle w:val="Nidungvnbn"/>
                              <w:ind w:firstLine="0"/>
                              <w:jc w:val="right"/>
                            </w:pPr>
                            <w:r>
                              <w:rPr>
                                <w:color w:val="000000"/>
                                <w:sz w:val="22"/>
                                <w:szCs w:val="22"/>
                              </w:rPr>
                              <w:t>0.1161</w:t>
                            </w:r>
                          </w:p>
                        </w:tc>
                        <w:tc>
                          <w:tcPr>
                            <w:tcW w:w="900" w:type="dxa"/>
                            <w:vAlign w:val="bottom"/>
                          </w:tcPr>
                          <w:p w14:paraId="30ABE667" w14:textId="04E3CBEA" w:rsidR="001973A2" w:rsidRDefault="001973A2" w:rsidP="004D456D">
                            <w:pPr>
                              <w:pStyle w:val="Nidungvnbn"/>
                              <w:ind w:firstLine="0"/>
                              <w:jc w:val="right"/>
                            </w:pPr>
                            <w:r>
                              <w:rPr>
                                <w:color w:val="000000"/>
                                <w:sz w:val="22"/>
                                <w:szCs w:val="22"/>
                              </w:rPr>
                              <w:t>0.101</w:t>
                            </w:r>
                          </w:p>
                        </w:tc>
                        <w:tc>
                          <w:tcPr>
                            <w:tcW w:w="900" w:type="dxa"/>
                            <w:vAlign w:val="bottom"/>
                          </w:tcPr>
                          <w:p w14:paraId="4DB2D6CF" w14:textId="0BC0D86B" w:rsidR="001973A2" w:rsidRDefault="001973A2" w:rsidP="004D456D">
                            <w:pPr>
                              <w:pStyle w:val="Nidungvnbn"/>
                              <w:ind w:firstLine="0"/>
                              <w:jc w:val="right"/>
                            </w:pPr>
                            <w:r>
                              <w:rPr>
                                <w:color w:val="000000"/>
                                <w:sz w:val="22"/>
                                <w:szCs w:val="22"/>
                              </w:rPr>
                              <w:t>0.101</w:t>
                            </w:r>
                          </w:p>
                        </w:tc>
                        <w:tc>
                          <w:tcPr>
                            <w:tcW w:w="915" w:type="dxa"/>
                            <w:vAlign w:val="bottom"/>
                          </w:tcPr>
                          <w:p w14:paraId="60E7916C" w14:textId="7DAF8555" w:rsidR="001973A2" w:rsidRDefault="001973A2" w:rsidP="004D456D">
                            <w:pPr>
                              <w:pStyle w:val="Nidungvnbn"/>
                              <w:ind w:firstLine="0"/>
                              <w:jc w:val="right"/>
                            </w:pPr>
                            <w:r>
                              <w:rPr>
                                <w:color w:val="000000"/>
                                <w:sz w:val="22"/>
                                <w:szCs w:val="22"/>
                              </w:rPr>
                              <w:t>585.4</w:t>
                            </w:r>
                          </w:p>
                        </w:tc>
                        <w:tc>
                          <w:tcPr>
                            <w:tcW w:w="994" w:type="dxa"/>
                            <w:vAlign w:val="bottom"/>
                          </w:tcPr>
                          <w:p w14:paraId="2EC2CE5A" w14:textId="0F1C9D04" w:rsidR="001973A2" w:rsidRDefault="001973A2" w:rsidP="00F71475">
                            <w:pPr>
                              <w:pStyle w:val="Nidungvnbn"/>
                              <w:ind w:firstLine="0"/>
                              <w:jc w:val="right"/>
                            </w:pPr>
                            <w:r>
                              <w:rPr>
                                <w:color w:val="000000"/>
                                <w:sz w:val="22"/>
                                <w:szCs w:val="22"/>
                              </w:rPr>
                              <w:t>0.0955</w:t>
                            </w:r>
                          </w:p>
                        </w:tc>
                        <w:tc>
                          <w:tcPr>
                            <w:tcW w:w="994" w:type="dxa"/>
                            <w:vAlign w:val="bottom"/>
                          </w:tcPr>
                          <w:p w14:paraId="02731EAD" w14:textId="57C068F6" w:rsidR="001973A2" w:rsidRDefault="001973A2" w:rsidP="00F71475">
                            <w:pPr>
                              <w:pStyle w:val="Nidungvnbn"/>
                              <w:ind w:firstLine="0"/>
                              <w:jc w:val="right"/>
                            </w:pPr>
                            <w:r>
                              <w:rPr>
                                <w:color w:val="000000"/>
                                <w:sz w:val="22"/>
                                <w:szCs w:val="22"/>
                              </w:rPr>
                              <w:t>0.1058</w:t>
                            </w:r>
                          </w:p>
                        </w:tc>
                        <w:tc>
                          <w:tcPr>
                            <w:tcW w:w="994" w:type="dxa"/>
                            <w:vAlign w:val="bottom"/>
                          </w:tcPr>
                          <w:p w14:paraId="156C8D5F" w14:textId="0B877C4A" w:rsidR="001973A2" w:rsidRDefault="001973A2" w:rsidP="00F71475">
                            <w:pPr>
                              <w:pStyle w:val="Nidungvnbn"/>
                              <w:ind w:firstLine="0"/>
                              <w:jc w:val="right"/>
                            </w:pPr>
                            <w:r>
                              <w:rPr>
                                <w:color w:val="000000"/>
                                <w:sz w:val="22"/>
                                <w:szCs w:val="22"/>
                              </w:rPr>
                              <w:t>0.1058</w:t>
                            </w:r>
                          </w:p>
                        </w:tc>
                        <w:tc>
                          <w:tcPr>
                            <w:tcW w:w="963" w:type="dxa"/>
                            <w:vAlign w:val="bottom"/>
                          </w:tcPr>
                          <w:p w14:paraId="007823AD" w14:textId="67B7CAF8" w:rsidR="001973A2" w:rsidRDefault="001973A2" w:rsidP="00F71475">
                            <w:pPr>
                              <w:pStyle w:val="Nidungvnbn"/>
                              <w:ind w:firstLine="0"/>
                              <w:jc w:val="right"/>
                            </w:pPr>
                            <w:r>
                              <w:rPr>
                                <w:color w:val="000000"/>
                                <w:sz w:val="22"/>
                                <w:szCs w:val="22"/>
                              </w:rPr>
                              <w:t>652.1</w:t>
                            </w:r>
                          </w:p>
                        </w:tc>
                      </w:tr>
                      <w:tr w:rsidR="001973A2" w14:paraId="7B72D5A2" w14:textId="77777777" w:rsidTr="00597F6D">
                        <w:trPr>
                          <w:trHeight w:val="379"/>
                          <w:jc w:val="right"/>
                        </w:trPr>
                        <w:tc>
                          <w:tcPr>
                            <w:tcW w:w="810" w:type="dxa"/>
                            <w:vMerge/>
                          </w:tcPr>
                          <w:p w14:paraId="31597A15" w14:textId="77777777" w:rsidR="001973A2" w:rsidRDefault="001973A2" w:rsidP="004D456D">
                            <w:pPr>
                              <w:pStyle w:val="Nidungvnbn"/>
                              <w:ind w:firstLine="0"/>
                              <w:jc w:val="left"/>
                              <w:rPr>
                                <w:b/>
                              </w:rPr>
                            </w:pPr>
                          </w:p>
                        </w:tc>
                        <w:tc>
                          <w:tcPr>
                            <w:tcW w:w="3330" w:type="dxa"/>
                            <w:vAlign w:val="bottom"/>
                          </w:tcPr>
                          <w:p w14:paraId="50AD3F69" w14:textId="43B7845A" w:rsidR="001973A2" w:rsidRDefault="001973A2" w:rsidP="004D456D">
                            <w:pPr>
                              <w:pStyle w:val="Nidungvnbn"/>
                              <w:ind w:firstLine="0"/>
                              <w:jc w:val="left"/>
                              <w:rPr>
                                <w:b/>
                              </w:rPr>
                            </w:pPr>
                            <w:r>
                              <w:rPr>
                                <w:color w:val="000000"/>
                                <w:sz w:val="22"/>
                                <w:szCs w:val="22"/>
                              </w:rPr>
                              <w:t>PigCVP</w:t>
                            </w:r>
                          </w:p>
                        </w:tc>
                        <w:tc>
                          <w:tcPr>
                            <w:tcW w:w="900" w:type="dxa"/>
                            <w:vAlign w:val="bottom"/>
                          </w:tcPr>
                          <w:p w14:paraId="2166796F" w14:textId="005A5770" w:rsidR="001973A2" w:rsidRDefault="001973A2" w:rsidP="004D456D">
                            <w:pPr>
                              <w:pStyle w:val="Nidungvnbn"/>
                              <w:ind w:firstLine="0"/>
                              <w:jc w:val="right"/>
                            </w:pPr>
                            <w:r>
                              <w:rPr>
                                <w:color w:val="000000"/>
                                <w:sz w:val="22"/>
                                <w:szCs w:val="22"/>
                              </w:rPr>
                              <w:t>0.0805</w:t>
                            </w:r>
                          </w:p>
                        </w:tc>
                        <w:tc>
                          <w:tcPr>
                            <w:tcW w:w="900" w:type="dxa"/>
                            <w:vAlign w:val="bottom"/>
                          </w:tcPr>
                          <w:p w14:paraId="734D6C71" w14:textId="35664E6F" w:rsidR="001973A2" w:rsidRDefault="001973A2" w:rsidP="004D456D">
                            <w:pPr>
                              <w:pStyle w:val="Nidungvnbn"/>
                              <w:ind w:firstLine="0"/>
                              <w:jc w:val="right"/>
                            </w:pPr>
                            <w:r>
                              <w:rPr>
                                <w:color w:val="000000"/>
                                <w:sz w:val="22"/>
                                <w:szCs w:val="22"/>
                              </w:rPr>
                              <w:t>0.0721</w:t>
                            </w:r>
                          </w:p>
                        </w:tc>
                        <w:tc>
                          <w:tcPr>
                            <w:tcW w:w="900" w:type="dxa"/>
                            <w:vAlign w:val="bottom"/>
                          </w:tcPr>
                          <w:p w14:paraId="7C461213" w14:textId="7C6AE34E" w:rsidR="001973A2" w:rsidRDefault="001973A2" w:rsidP="004D456D">
                            <w:pPr>
                              <w:pStyle w:val="Nidungvnbn"/>
                              <w:ind w:firstLine="0"/>
                              <w:jc w:val="right"/>
                            </w:pPr>
                            <w:r>
                              <w:rPr>
                                <w:color w:val="000000"/>
                                <w:sz w:val="22"/>
                                <w:szCs w:val="22"/>
                              </w:rPr>
                              <w:t>0.0721</w:t>
                            </w:r>
                          </w:p>
                        </w:tc>
                        <w:tc>
                          <w:tcPr>
                            <w:tcW w:w="915" w:type="dxa"/>
                            <w:vAlign w:val="bottom"/>
                          </w:tcPr>
                          <w:p w14:paraId="273059D1" w14:textId="139FEC2D" w:rsidR="001973A2" w:rsidRDefault="001973A2" w:rsidP="004D456D">
                            <w:pPr>
                              <w:pStyle w:val="Nidungvnbn"/>
                              <w:ind w:firstLine="0"/>
                              <w:jc w:val="right"/>
                            </w:pPr>
                            <w:r>
                              <w:rPr>
                                <w:color w:val="000000"/>
                                <w:sz w:val="22"/>
                                <w:szCs w:val="22"/>
                              </w:rPr>
                              <w:t>590.2</w:t>
                            </w:r>
                          </w:p>
                        </w:tc>
                        <w:tc>
                          <w:tcPr>
                            <w:tcW w:w="994" w:type="dxa"/>
                            <w:vAlign w:val="bottom"/>
                          </w:tcPr>
                          <w:p w14:paraId="04F26498" w14:textId="10F26CC1" w:rsidR="001973A2" w:rsidRDefault="001973A2" w:rsidP="00F71475">
                            <w:pPr>
                              <w:pStyle w:val="Nidungvnbn"/>
                              <w:ind w:firstLine="0"/>
                              <w:jc w:val="right"/>
                            </w:pPr>
                            <w:r>
                              <w:rPr>
                                <w:color w:val="000000"/>
                                <w:sz w:val="22"/>
                                <w:szCs w:val="22"/>
                              </w:rPr>
                              <w:t>0.1047</w:t>
                            </w:r>
                          </w:p>
                        </w:tc>
                        <w:tc>
                          <w:tcPr>
                            <w:tcW w:w="994" w:type="dxa"/>
                            <w:vAlign w:val="bottom"/>
                          </w:tcPr>
                          <w:p w14:paraId="6209E180" w14:textId="3F42E7BA" w:rsidR="001973A2" w:rsidRDefault="001973A2" w:rsidP="00F71475">
                            <w:pPr>
                              <w:pStyle w:val="Nidungvnbn"/>
                              <w:ind w:firstLine="0"/>
                              <w:jc w:val="right"/>
                            </w:pPr>
                            <w:r>
                              <w:rPr>
                                <w:color w:val="000000"/>
                                <w:sz w:val="22"/>
                                <w:szCs w:val="22"/>
                              </w:rPr>
                              <w:t>0.0865</w:t>
                            </w:r>
                          </w:p>
                        </w:tc>
                        <w:tc>
                          <w:tcPr>
                            <w:tcW w:w="994" w:type="dxa"/>
                            <w:vAlign w:val="bottom"/>
                          </w:tcPr>
                          <w:p w14:paraId="301CD3E0" w14:textId="04C0AC95" w:rsidR="001973A2" w:rsidRDefault="001973A2" w:rsidP="00F71475">
                            <w:pPr>
                              <w:pStyle w:val="Nidungvnbn"/>
                              <w:ind w:firstLine="0"/>
                              <w:jc w:val="right"/>
                            </w:pPr>
                            <w:r>
                              <w:rPr>
                                <w:color w:val="000000"/>
                                <w:sz w:val="22"/>
                                <w:szCs w:val="22"/>
                              </w:rPr>
                              <w:t>0.0865</w:t>
                            </w:r>
                          </w:p>
                        </w:tc>
                        <w:tc>
                          <w:tcPr>
                            <w:tcW w:w="963" w:type="dxa"/>
                            <w:vAlign w:val="bottom"/>
                          </w:tcPr>
                          <w:p w14:paraId="5CF91330" w14:textId="6EA973B8" w:rsidR="001973A2" w:rsidRDefault="001973A2" w:rsidP="00F71475">
                            <w:pPr>
                              <w:pStyle w:val="Nidungvnbn"/>
                              <w:ind w:firstLine="0"/>
                              <w:jc w:val="right"/>
                            </w:pPr>
                            <w:r>
                              <w:rPr>
                                <w:color w:val="000000"/>
                                <w:sz w:val="22"/>
                                <w:szCs w:val="22"/>
                              </w:rPr>
                              <w:t>656.5</w:t>
                            </w:r>
                          </w:p>
                        </w:tc>
                      </w:tr>
                      <w:tr w:rsidR="001973A2" w14:paraId="61F87C74" w14:textId="77777777" w:rsidTr="00597F6D">
                        <w:trPr>
                          <w:trHeight w:val="379"/>
                          <w:jc w:val="right"/>
                        </w:trPr>
                        <w:tc>
                          <w:tcPr>
                            <w:tcW w:w="810" w:type="dxa"/>
                            <w:vMerge/>
                          </w:tcPr>
                          <w:p w14:paraId="7F7AA14F" w14:textId="77777777" w:rsidR="001973A2" w:rsidRDefault="001973A2" w:rsidP="004D456D">
                            <w:pPr>
                              <w:pStyle w:val="Nidungvnbn"/>
                              <w:ind w:firstLine="0"/>
                              <w:jc w:val="left"/>
                              <w:rPr>
                                <w:b/>
                              </w:rPr>
                            </w:pPr>
                          </w:p>
                        </w:tc>
                        <w:tc>
                          <w:tcPr>
                            <w:tcW w:w="3330" w:type="dxa"/>
                            <w:vAlign w:val="bottom"/>
                          </w:tcPr>
                          <w:p w14:paraId="1E8B3E79" w14:textId="63361928" w:rsidR="001973A2" w:rsidRDefault="001973A2" w:rsidP="004D456D">
                            <w:pPr>
                              <w:pStyle w:val="Nidungvnbn"/>
                              <w:ind w:firstLine="0"/>
                              <w:jc w:val="left"/>
                              <w:rPr>
                                <w:b/>
                              </w:rPr>
                            </w:pPr>
                            <w:r>
                              <w:rPr>
                                <w:color w:val="000000"/>
                                <w:sz w:val="22"/>
                                <w:szCs w:val="22"/>
                              </w:rPr>
                              <w:t>Plane</w:t>
                            </w:r>
                          </w:p>
                        </w:tc>
                        <w:tc>
                          <w:tcPr>
                            <w:tcW w:w="900" w:type="dxa"/>
                            <w:vAlign w:val="bottom"/>
                          </w:tcPr>
                          <w:p w14:paraId="5EE87BA6" w14:textId="3D2E01F0" w:rsidR="001973A2" w:rsidRDefault="001973A2" w:rsidP="004D456D">
                            <w:pPr>
                              <w:pStyle w:val="Nidungvnbn"/>
                              <w:ind w:firstLine="0"/>
                              <w:jc w:val="right"/>
                            </w:pPr>
                            <w:r>
                              <w:rPr>
                                <w:color w:val="000000"/>
                                <w:sz w:val="22"/>
                                <w:szCs w:val="22"/>
                              </w:rPr>
                              <w:t>0.9832</w:t>
                            </w:r>
                          </w:p>
                        </w:tc>
                        <w:tc>
                          <w:tcPr>
                            <w:tcW w:w="900" w:type="dxa"/>
                            <w:vAlign w:val="bottom"/>
                          </w:tcPr>
                          <w:p w14:paraId="17DC8B64" w14:textId="79F650D9" w:rsidR="001973A2" w:rsidRDefault="001973A2" w:rsidP="004D456D">
                            <w:pPr>
                              <w:pStyle w:val="Nidungvnbn"/>
                              <w:ind w:firstLine="0"/>
                              <w:jc w:val="right"/>
                            </w:pPr>
                            <w:r>
                              <w:rPr>
                                <w:color w:val="000000"/>
                                <w:sz w:val="22"/>
                                <w:szCs w:val="22"/>
                              </w:rPr>
                              <w:t>0.981</w:t>
                            </w:r>
                          </w:p>
                        </w:tc>
                        <w:tc>
                          <w:tcPr>
                            <w:tcW w:w="900" w:type="dxa"/>
                            <w:vAlign w:val="bottom"/>
                          </w:tcPr>
                          <w:p w14:paraId="02DC2704" w14:textId="08E9BF16" w:rsidR="001973A2" w:rsidRDefault="001973A2" w:rsidP="004D456D">
                            <w:pPr>
                              <w:pStyle w:val="Nidungvnbn"/>
                              <w:ind w:firstLine="0"/>
                              <w:jc w:val="right"/>
                            </w:pPr>
                            <w:r>
                              <w:rPr>
                                <w:color w:val="000000"/>
                                <w:sz w:val="22"/>
                                <w:szCs w:val="22"/>
                              </w:rPr>
                              <w:t>0.9821</w:t>
                            </w:r>
                          </w:p>
                        </w:tc>
                        <w:tc>
                          <w:tcPr>
                            <w:tcW w:w="915" w:type="dxa"/>
                            <w:vAlign w:val="bottom"/>
                          </w:tcPr>
                          <w:p w14:paraId="52D173F5" w14:textId="64CACAD0" w:rsidR="001973A2" w:rsidRDefault="001973A2" w:rsidP="004D456D">
                            <w:pPr>
                              <w:pStyle w:val="Nidungvnbn"/>
                              <w:ind w:firstLine="0"/>
                              <w:jc w:val="right"/>
                            </w:pPr>
                            <w:r>
                              <w:rPr>
                                <w:color w:val="000000"/>
                                <w:sz w:val="22"/>
                                <w:szCs w:val="22"/>
                              </w:rPr>
                              <w:t>300.6</w:t>
                            </w:r>
                          </w:p>
                        </w:tc>
                        <w:tc>
                          <w:tcPr>
                            <w:tcW w:w="994" w:type="dxa"/>
                            <w:vAlign w:val="bottom"/>
                          </w:tcPr>
                          <w:p w14:paraId="485A5DFD" w14:textId="75C93E65" w:rsidR="001973A2" w:rsidRDefault="001973A2" w:rsidP="00F71475">
                            <w:pPr>
                              <w:pStyle w:val="Nidungvnbn"/>
                              <w:ind w:firstLine="0"/>
                              <w:jc w:val="right"/>
                            </w:pPr>
                            <w:r>
                              <w:rPr>
                                <w:color w:val="000000"/>
                                <w:sz w:val="22"/>
                                <w:szCs w:val="22"/>
                              </w:rPr>
                              <w:t>0.9609</w:t>
                            </w:r>
                          </w:p>
                        </w:tc>
                        <w:tc>
                          <w:tcPr>
                            <w:tcW w:w="994" w:type="dxa"/>
                            <w:vAlign w:val="bottom"/>
                          </w:tcPr>
                          <w:p w14:paraId="4DD4978A" w14:textId="446B9FE7" w:rsidR="001973A2" w:rsidRDefault="001973A2" w:rsidP="00F71475">
                            <w:pPr>
                              <w:pStyle w:val="Nidungvnbn"/>
                              <w:ind w:firstLine="0"/>
                              <w:jc w:val="right"/>
                            </w:pPr>
                            <w:r>
                              <w:rPr>
                                <w:color w:val="000000"/>
                                <w:sz w:val="22"/>
                                <w:szCs w:val="22"/>
                              </w:rPr>
                              <w:t>0.9619</w:t>
                            </w:r>
                          </w:p>
                        </w:tc>
                        <w:tc>
                          <w:tcPr>
                            <w:tcW w:w="994" w:type="dxa"/>
                            <w:vAlign w:val="bottom"/>
                          </w:tcPr>
                          <w:p w14:paraId="6FC660CC" w14:textId="6FE23A74" w:rsidR="001973A2" w:rsidRDefault="001973A2" w:rsidP="00F71475">
                            <w:pPr>
                              <w:pStyle w:val="Nidungvnbn"/>
                              <w:ind w:firstLine="0"/>
                              <w:jc w:val="right"/>
                            </w:pPr>
                            <w:r>
                              <w:rPr>
                                <w:color w:val="000000"/>
                                <w:sz w:val="22"/>
                                <w:szCs w:val="22"/>
                              </w:rPr>
                              <w:t>0.9637</w:t>
                            </w:r>
                          </w:p>
                        </w:tc>
                        <w:tc>
                          <w:tcPr>
                            <w:tcW w:w="963" w:type="dxa"/>
                            <w:vAlign w:val="bottom"/>
                          </w:tcPr>
                          <w:p w14:paraId="287C5FE2" w14:textId="54E976AA" w:rsidR="001973A2" w:rsidRDefault="001973A2" w:rsidP="00F71475">
                            <w:pPr>
                              <w:pStyle w:val="Nidungvnbn"/>
                              <w:ind w:firstLine="0"/>
                              <w:jc w:val="right"/>
                            </w:pPr>
                            <w:r>
                              <w:rPr>
                                <w:color w:val="000000"/>
                                <w:sz w:val="22"/>
                                <w:szCs w:val="22"/>
                              </w:rPr>
                              <w:t>463.9</w:t>
                            </w:r>
                          </w:p>
                        </w:tc>
                      </w:tr>
                      <w:tr w:rsidR="001973A2" w14:paraId="4450AA29" w14:textId="77777777" w:rsidTr="00597F6D">
                        <w:trPr>
                          <w:trHeight w:val="379"/>
                          <w:jc w:val="right"/>
                        </w:trPr>
                        <w:tc>
                          <w:tcPr>
                            <w:tcW w:w="810" w:type="dxa"/>
                            <w:vMerge/>
                          </w:tcPr>
                          <w:p w14:paraId="14CB4F2D" w14:textId="77777777" w:rsidR="001973A2" w:rsidRDefault="001973A2" w:rsidP="004D456D">
                            <w:pPr>
                              <w:pStyle w:val="Nidungvnbn"/>
                              <w:ind w:firstLine="0"/>
                              <w:jc w:val="left"/>
                              <w:rPr>
                                <w:b/>
                              </w:rPr>
                            </w:pPr>
                          </w:p>
                        </w:tc>
                        <w:tc>
                          <w:tcPr>
                            <w:tcW w:w="3330" w:type="dxa"/>
                            <w:vAlign w:val="bottom"/>
                          </w:tcPr>
                          <w:p w14:paraId="56A92D70" w14:textId="153DD48E" w:rsidR="001973A2" w:rsidRDefault="001973A2" w:rsidP="004D456D">
                            <w:pPr>
                              <w:pStyle w:val="Nidungvnbn"/>
                              <w:ind w:firstLine="0"/>
                              <w:jc w:val="left"/>
                              <w:rPr>
                                <w:b/>
                              </w:rPr>
                            </w:pPr>
                            <w:r>
                              <w:rPr>
                                <w:color w:val="000000"/>
                                <w:sz w:val="22"/>
                                <w:szCs w:val="22"/>
                              </w:rPr>
                              <w:t>PowerCons</w:t>
                            </w:r>
                          </w:p>
                        </w:tc>
                        <w:tc>
                          <w:tcPr>
                            <w:tcW w:w="900" w:type="dxa"/>
                            <w:vAlign w:val="bottom"/>
                          </w:tcPr>
                          <w:p w14:paraId="33411574" w14:textId="033CBD85" w:rsidR="001973A2" w:rsidRDefault="001973A2" w:rsidP="004D456D">
                            <w:pPr>
                              <w:pStyle w:val="Nidungvnbn"/>
                              <w:ind w:firstLine="0"/>
                              <w:jc w:val="right"/>
                            </w:pPr>
                            <w:r>
                              <w:rPr>
                                <w:color w:val="000000"/>
                                <w:sz w:val="22"/>
                                <w:szCs w:val="22"/>
                              </w:rPr>
                              <w:t>0.9787</w:t>
                            </w:r>
                          </w:p>
                        </w:tc>
                        <w:tc>
                          <w:tcPr>
                            <w:tcW w:w="900" w:type="dxa"/>
                            <w:vAlign w:val="bottom"/>
                          </w:tcPr>
                          <w:p w14:paraId="62E0CEF7" w14:textId="32B7F1FD" w:rsidR="001973A2" w:rsidRDefault="001973A2" w:rsidP="004D456D">
                            <w:pPr>
                              <w:pStyle w:val="Nidungvnbn"/>
                              <w:ind w:firstLine="0"/>
                              <w:jc w:val="right"/>
                            </w:pPr>
                            <w:r>
                              <w:rPr>
                                <w:color w:val="000000"/>
                                <w:sz w:val="22"/>
                                <w:szCs w:val="22"/>
                              </w:rPr>
                              <w:t>0.9778</w:t>
                            </w:r>
                          </w:p>
                        </w:tc>
                        <w:tc>
                          <w:tcPr>
                            <w:tcW w:w="900" w:type="dxa"/>
                            <w:vAlign w:val="bottom"/>
                          </w:tcPr>
                          <w:p w14:paraId="6570D30A" w14:textId="73758C76" w:rsidR="001973A2" w:rsidRDefault="001973A2" w:rsidP="004D456D">
                            <w:pPr>
                              <w:pStyle w:val="Nidungvnbn"/>
                              <w:ind w:firstLine="0"/>
                              <w:jc w:val="right"/>
                            </w:pPr>
                            <w:r>
                              <w:rPr>
                                <w:color w:val="000000"/>
                                <w:sz w:val="22"/>
                                <w:szCs w:val="22"/>
                              </w:rPr>
                              <w:t>0.9778</w:t>
                            </w:r>
                          </w:p>
                        </w:tc>
                        <w:tc>
                          <w:tcPr>
                            <w:tcW w:w="915" w:type="dxa"/>
                            <w:vAlign w:val="bottom"/>
                          </w:tcPr>
                          <w:p w14:paraId="345D0365" w14:textId="67DB9797" w:rsidR="001973A2" w:rsidRDefault="001973A2" w:rsidP="004D456D">
                            <w:pPr>
                              <w:pStyle w:val="Nidungvnbn"/>
                              <w:ind w:firstLine="0"/>
                              <w:jc w:val="right"/>
                            </w:pPr>
                            <w:r>
                              <w:rPr>
                                <w:color w:val="000000"/>
                                <w:sz w:val="22"/>
                                <w:szCs w:val="22"/>
                              </w:rPr>
                              <w:t>532.2</w:t>
                            </w:r>
                          </w:p>
                        </w:tc>
                        <w:tc>
                          <w:tcPr>
                            <w:tcW w:w="994" w:type="dxa"/>
                            <w:vAlign w:val="bottom"/>
                          </w:tcPr>
                          <w:p w14:paraId="6F580E95" w14:textId="1B7A41C9" w:rsidR="001973A2" w:rsidRDefault="001973A2" w:rsidP="00F71475">
                            <w:pPr>
                              <w:pStyle w:val="Nidungvnbn"/>
                              <w:ind w:firstLine="0"/>
                              <w:jc w:val="right"/>
                            </w:pPr>
                            <w:r>
                              <w:rPr>
                                <w:color w:val="000000"/>
                                <w:sz w:val="22"/>
                                <w:szCs w:val="22"/>
                              </w:rPr>
                              <w:t>0.9737</w:t>
                            </w:r>
                          </w:p>
                        </w:tc>
                        <w:tc>
                          <w:tcPr>
                            <w:tcW w:w="994" w:type="dxa"/>
                            <w:vAlign w:val="bottom"/>
                          </w:tcPr>
                          <w:p w14:paraId="2034629E" w14:textId="3C3A7052" w:rsidR="001973A2" w:rsidRDefault="001973A2" w:rsidP="00F71475">
                            <w:pPr>
                              <w:pStyle w:val="Nidungvnbn"/>
                              <w:ind w:firstLine="0"/>
                              <w:jc w:val="right"/>
                            </w:pPr>
                            <w:r>
                              <w:rPr>
                                <w:color w:val="000000"/>
                                <w:sz w:val="22"/>
                                <w:szCs w:val="22"/>
                              </w:rPr>
                              <w:t>0.9722</w:t>
                            </w:r>
                          </w:p>
                        </w:tc>
                        <w:tc>
                          <w:tcPr>
                            <w:tcW w:w="994" w:type="dxa"/>
                            <w:vAlign w:val="bottom"/>
                          </w:tcPr>
                          <w:p w14:paraId="14B7FDE0" w14:textId="28F3CB63" w:rsidR="001973A2" w:rsidRDefault="001973A2" w:rsidP="00F71475">
                            <w:pPr>
                              <w:pStyle w:val="Nidungvnbn"/>
                              <w:ind w:firstLine="0"/>
                              <w:jc w:val="right"/>
                            </w:pPr>
                            <w:r>
                              <w:rPr>
                                <w:color w:val="000000"/>
                                <w:sz w:val="22"/>
                                <w:szCs w:val="22"/>
                              </w:rPr>
                              <w:t>0.9722</w:t>
                            </w:r>
                          </w:p>
                        </w:tc>
                        <w:tc>
                          <w:tcPr>
                            <w:tcW w:w="963" w:type="dxa"/>
                            <w:vAlign w:val="bottom"/>
                          </w:tcPr>
                          <w:p w14:paraId="71932FDF" w14:textId="2BCE6763" w:rsidR="001973A2" w:rsidRDefault="001973A2" w:rsidP="00F71475">
                            <w:pPr>
                              <w:pStyle w:val="Nidungvnbn"/>
                              <w:ind w:firstLine="0"/>
                              <w:jc w:val="right"/>
                            </w:pPr>
                            <w:r>
                              <w:rPr>
                                <w:color w:val="000000"/>
                                <w:sz w:val="22"/>
                                <w:szCs w:val="22"/>
                              </w:rPr>
                              <w:t>490.1</w:t>
                            </w:r>
                          </w:p>
                        </w:tc>
                      </w:tr>
                      <w:tr w:rsidR="001973A2" w14:paraId="6A1FBB83" w14:textId="77777777" w:rsidTr="00597F6D">
                        <w:trPr>
                          <w:trHeight w:val="379"/>
                          <w:jc w:val="right"/>
                        </w:trPr>
                        <w:tc>
                          <w:tcPr>
                            <w:tcW w:w="810" w:type="dxa"/>
                            <w:vMerge/>
                          </w:tcPr>
                          <w:p w14:paraId="659CC634" w14:textId="77777777" w:rsidR="001973A2" w:rsidRDefault="001973A2" w:rsidP="004D456D">
                            <w:pPr>
                              <w:pStyle w:val="Nidungvnbn"/>
                              <w:ind w:firstLine="0"/>
                              <w:jc w:val="left"/>
                              <w:rPr>
                                <w:b/>
                              </w:rPr>
                            </w:pPr>
                          </w:p>
                        </w:tc>
                        <w:tc>
                          <w:tcPr>
                            <w:tcW w:w="3330" w:type="dxa"/>
                            <w:vAlign w:val="bottom"/>
                          </w:tcPr>
                          <w:p w14:paraId="4A6C9487" w14:textId="214B475C" w:rsidR="001973A2" w:rsidRDefault="001973A2" w:rsidP="004D456D">
                            <w:pPr>
                              <w:pStyle w:val="Nidungvnbn"/>
                              <w:ind w:firstLine="0"/>
                              <w:jc w:val="left"/>
                              <w:rPr>
                                <w:b/>
                              </w:rPr>
                            </w:pPr>
                            <w:r>
                              <w:rPr>
                                <w:color w:val="000000"/>
                                <w:sz w:val="22"/>
                                <w:szCs w:val="22"/>
                              </w:rPr>
                              <w:t>ProximalPhalanxOutlineAgeGroup</w:t>
                            </w:r>
                          </w:p>
                        </w:tc>
                        <w:tc>
                          <w:tcPr>
                            <w:tcW w:w="900" w:type="dxa"/>
                            <w:vAlign w:val="center"/>
                          </w:tcPr>
                          <w:p w14:paraId="428ADE80" w14:textId="62B973D6" w:rsidR="001973A2" w:rsidRDefault="001973A2" w:rsidP="004D456D">
                            <w:pPr>
                              <w:pStyle w:val="Nidungvnbn"/>
                              <w:ind w:firstLine="0"/>
                              <w:jc w:val="right"/>
                            </w:pPr>
                            <w:r>
                              <w:rPr>
                                <w:color w:val="000000"/>
                                <w:sz w:val="22"/>
                                <w:szCs w:val="22"/>
                              </w:rPr>
                              <w:t>0.7764</w:t>
                            </w:r>
                          </w:p>
                        </w:tc>
                        <w:tc>
                          <w:tcPr>
                            <w:tcW w:w="900" w:type="dxa"/>
                            <w:vAlign w:val="center"/>
                          </w:tcPr>
                          <w:p w14:paraId="6486BE12" w14:textId="6142FF81" w:rsidR="001973A2" w:rsidRDefault="001973A2" w:rsidP="004D456D">
                            <w:pPr>
                              <w:pStyle w:val="Nidungvnbn"/>
                              <w:ind w:firstLine="0"/>
                              <w:jc w:val="right"/>
                            </w:pPr>
                            <w:r>
                              <w:rPr>
                                <w:color w:val="000000"/>
                                <w:sz w:val="22"/>
                                <w:szCs w:val="22"/>
                              </w:rPr>
                              <w:t>0.8585</w:t>
                            </w:r>
                          </w:p>
                        </w:tc>
                        <w:tc>
                          <w:tcPr>
                            <w:tcW w:w="900" w:type="dxa"/>
                            <w:vAlign w:val="center"/>
                          </w:tcPr>
                          <w:p w14:paraId="2036B61F" w14:textId="54249A0F" w:rsidR="001973A2" w:rsidRDefault="001973A2" w:rsidP="004D456D">
                            <w:pPr>
                              <w:pStyle w:val="Nidungvnbn"/>
                              <w:ind w:firstLine="0"/>
                              <w:jc w:val="right"/>
                            </w:pPr>
                            <w:r>
                              <w:rPr>
                                <w:color w:val="000000"/>
                                <w:sz w:val="22"/>
                                <w:szCs w:val="22"/>
                              </w:rPr>
                              <w:t>0.7347</w:t>
                            </w:r>
                          </w:p>
                        </w:tc>
                        <w:tc>
                          <w:tcPr>
                            <w:tcW w:w="915" w:type="dxa"/>
                            <w:vAlign w:val="center"/>
                          </w:tcPr>
                          <w:p w14:paraId="6DF58738" w14:textId="2A1AA329" w:rsidR="001973A2" w:rsidRDefault="001973A2" w:rsidP="004D456D">
                            <w:pPr>
                              <w:pStyle w:val="Nidungvnbn"/>
                              <w:ind w:firstLine="0"/>
                              <w:jc w:val="right"/>
                            </w:pPr>
                            <w:r>
                              <w:rPr>
                                <w:color w:val="000000"/>
                                <w:sz w:val="22"/>
                                <w:szCs w:val="22"/>
                              </w:rPr>
                              <w:t>625.2</w:t>
                            </w:r>
                          </w:p>
                        </w:tc>
                        <w:tc>
                          <w:tcPr>
                            <w:tcW w:w="994" w:type="dxa"/>
                            <w:vAlign w:val="bottom"/>
                          </w:tcPr>
                          <w:p w14:paraId="7F5165E0" w14:textId="28611350" w:rsidR="001973A2" w:rsidRDefault="001973A2" w:rsidP="00F71475">
                            <w:pPr>
                              <w:pStyle w:val="Nidungvnbn"/>
                              <w:ind w:firstLine="0"/>
                              <w:jc w:val="right"/>
                            </w:pPr>
                            <w:r>
                              <w:rPr>
                                <w:color w:val="000000"/>
                                <w:sz w:val="22"/>
                                <w:szCs w:val="22"/>
                              </w:rPr>
                              <w:t>0.7807</w:t>
                            </w:r>
                          </w:p>
                        </w:tc>
                        <w:tc>
                          <w:tcPr>
                            <w:tcW w:w="994" w:type="dxa"/>
                            <w:vAlign w:val="bottom"/>
                          </w:tcPr>
                          <w:p w14:paraId="70BE505D" w14:textId="2F2EAF71" w:rsidR="001973A2" w:rsidRDefault="001973A2" w:rsidP="00F71475">
                            <w:pPr>
                              <w:pStyle w:val="Nidungvnbn"/>
                              <w:ind w:firstLine="0"/>
                              <w:jc w:val="right"/>
                            </w:pPr>
                            <w:r>
                              <w:rPr>
                                <w:color w:val="000000"/>
                                <w:sz w:val="22"/>
                                <w:szCs w:val="22"/>
                              </w:rPr>
                              <w:t>0.8634</w:t>
                            </w:r>
                          </w:p>
                        </w:tc>
                        <w:tc>
                          <w:tcPr>
                            <w:tcW w:w="994" w:type="dxa"/>
                            <w:vAlign w:val="bottom"/>
                          </w:tcPr>
                          <w:p w14:paraId="501DE1B7" w14:textId="2D0D518D" w:rsidR="001973A2" w:rsidRDefault="001973A2" w:rsidP="00F71475">
                            <w:pPr>
                              <w:pStyle w:val="Nidungvnbn"/>
                              <w:ind w:firstLine="0"/>
                              <w:jc w:val="right"/>
                            </w:pPr>
                            <w:r>
                              <w:rPr>
                                <w:color w:val="000000"/>
                                <w:sz w:val="22"/>
                                <w:szCs w:val="22"/>
                              </w:rPr>
                              <w:t>0.818</w:t>
                            </w:r>
                          </w:p>
                        </w:tc>
                        <w:tc>
                          <w:tcPr>
                            <w:tcW w:w="963" w:type="dxa"/>
                            <w:vAlign w:val="bottom"/>
                          </w:tcPr>
                          <w:p w14:paraId="256912E8" w14:textId="72FE5D58" w:rsidR="001973A2" w:rsidRDefault="001973A2" w:rsidP="00F71475">
                            <w:pPr>
                              <w:pStyle w:val="Nidungvnbn"/>
                              <w:ind w:firstLine="0"/>
                              <w:jc w:val="right"/>
                            </w:pPr>
                            <w:r>
                              <w:rPr>
                                <w:color w:val="000000"/>
                                <w:sz w:val="22"/>
                                <w:szCs w:val="22"/>
                              </w:rPr>
                              <w:t>644</w:t>
                            </w:r>
                          </w:p>
                        </w:tc>
                      </w:tr>
                      <w:tr w:rsidR="001973A2" w14:paraId="1188E955" w14:textId="77777777" w:rsidTr="00597F6D">
                        <w:trPr>
                          <w:trHeight w:val="379"/>
                          <w:jc w:val="right"/>
                        </w:trPr>
                        <w:tc>
                          <w:tcPr>
                            <w:tcW w:w="810" w:type="dxa"/>
                            <w:vMerge/>
                          </w:tcPr>
                          <w:p w14:paraId="5E698660" w14:textId="77777777" w:rsidR="001973A2" w:rsidRDefault="001973A2" w:rsidP="004D456D">
                            <w:pPr>
                              <w:pStyle w:val="Nidungvnbn"/>
                              <w:ind w:firstLine="0"/>
                              <w:jc w:val="left"/>
                              <w:rPr>
                                <w:b/>
                              </w:rPr>
                            </w:pPr>
                          </w:p>
                        </w:tc>
                        <w:tc>
                          <w:tcPr>
                            <w:tcW w:w="3330" w:type="dxa"/>
                            <w:vAlign w:val="bottom"/>
                          </w:tcPr>
                          <w:p w14:paraId="1154FF66" w14:textId="540DC878" w:rsidR="001973A2" w:rsidRDefault="001973A2" w:rsidP="004D456D">
                            <w:pPr>
                              <w:pStyle w:val="Nidungvnbn"/>
                              <w:ind w:firstLine="0"/>
                              <w:jc w:val="left"/>
                              <w:rPr>
                                <w:b/>
                              </w:rPr>
                            </w:pPr>
                            <w:r>
                              <w:rPr>
                                <w:color w:val="000000"/>
                                <w:sz w:val="22"/>
                                <w:szCs w:val="22"/>
                              </w:rPr>
                              <w:t>ProximalPhalanxOutlineCorrect</w:t>
                            </w:r>
                          </w:p>
                        </w:tc>
                        <w:tc>
                          <w:tcPr>
                            <w:tcW w:w="900" w:type="dxa"/>
                            <w:vAlign w:val="bottom"/>
                          </w:tcPr>
                          <w:p w14:paraId="04D69C76" w14:textId="0F7CA356" w:rsidR="001973A2" w:rsidRDefault="001973A2" w:rsidP="004D456D">
                            <w:pPr>
                              <w:pStyle w:val="Nidungvnbn"/>
                              <w:ind w:firstLine="0"/>
                              <w:jc w:val="right"/>
                            </w:pPr>
                            <w:r>
                              <w:rPr>
                                <w:color w:val="000000"/>
                                <w:sz w:val="22"/>
                                <w:szCs w:val="22"/>
                              </w:rPr>
                              <w:t>0.6302</w:t>
                            </w:r>
                          </w:p>
                        </w:tc>
                        <w:tc>
                          <w:tcPr>
                            <w:tcW w:w="900" w:type="dxa"/>
                            <w:vAlign w:val="bottom"/>
                          </w:tcPr>
                          <w:p w14:paraId="383D1B62" w14:textId="0904E7DE" w:rsidR="001973A2" w:rsidRDefault="001973A2" w:rsidP="004D456D">
                            <w:pPr>
                              <w:pStyle w:val="Nidungvnbn"/>
                              <w:ind w:firstLine="0"/>
                              <w:jc w:val="right"/>
                            </w:pPr>
                            <w:r>
                              <w:rPr>
                                <w:color w:val="000000"/>
                                <w:sz w:val="22"/>
                                <w:szCs w:val="22"/>
                              </w:rPr>
                              <w:t>0.6942</w:t>
                            </w:r>
                          </w:p>
                        </w:tc>
                        <w:tc>
                          <w:tcPr>
                            <w:tcW w:w="900" w:type="dxa"/>
                            <w:vAlign w:val="bottom"/>
                          </w:tcPr>
                          <w:p w14:paraId="1B504124" w14:textId="5791EFF9" w:rsidR="001973A2" w:rsidRDefault="001973A2" w:rsidP="004D456D">
                            <w:pPr>
                              <w:pStyle w:val="Nidungvnbn"/>
                              <w:ind w:firstLine="0"/>
                              <w:jc w:val="right"/>
                            </w:pPr>
                            <w:r>
                              <w:rPr>
                                <w:color w:val="000000"/>
                                <w:sz w:val="22"/>
                                <w:szCs w:val="22"/>
                              </w:rPr>
                              <w:t>0.5923</w:t>
                            </w:r>
                          </w:p>
                        </w:tc>
                        <w:tc>
                          <w:tcPr>
                            <w:tcW w:w="915" w:type="dxa"/>
                            <w:vAlign w:val="bottom"/>
                          </w:tcPr>
                          <w:p w14:paraId="70DFC0F1" w14:textId="3E729FD5" w:rsidR="001973A2" w:rsidRDefault="001973A2" w:rsidP="004D456D">
                            <w:pPr>
                              <w:pStyle w:val="Nidungvnbn"/>
                              <w:ind w:firstLine="0"/>
                              <w:jc w:val="right"/>
                            </w:pPr>
                            <w:r>
                              <w:rPr>
                                <w:color w:val="000000"/>
                                <w:sz w:val="22"/>
                                <w:szCs w:val="22"/>
                              </w:rPr>
                              <w:t>932.8</w:t>
                            </w:r>
                          </w:p>
                        </w:tc>
                        <w:tc>
                          <w:tcPr>
                            <w:tcW w:w="994" w:type="dxa"/>
                            <w:vAlign w:val="bottom"/>
                          </w:tcPr>
                          <w:p w14:paraId="52F9C699" w14:textId="234FF1FB" w:rsidR="001973A2" w:rsidRDefault="001973A2" w:rsidP="00F71475">
                            <w:pPr>
                              <w:pStyle w:val="Nidungvnbn"/>
                              <w:ind w:firstLine="0"/>
                              <w:jc w:val="right"/>
                            </w:pPr>
                            <w:r>
                              <w:rPr>
                                <w:color w:val="000000"/>
                                <w:sz w:val="22"/>
                                <w:szCs w:val="22"/>
                              </w:rPr>
                              <w:t>0.7394</w:t>
                            </w:r>
                          </w:p>
                        </w:tc>
                        <w:tc>
                          <w:tcPr>
                            <w:tcW w:w="994" w:type="dxa"/>
                            <w:vAlign w:val="bottom"/>
                          </w:tcPr>
                          <w:p w14:paraId="5344CEE5" w14:textId="4D02EB25" w:rsidR="001973A2" w:rsidRDefault="001973A2" w:rsidP="00F71475">
                            <w:pPr>
                              <w:pStyle w:val="Nidungvnbn"/>
                              <w:ind w:firstLine="0"/>
                              <w:jc w:val="right"/>
                            </w:pPr>
                            <w:r>
                              <w:rPr>
                                <w:color w:val="000000"/>
                                <w:sz w:val="22"/>
                                <w:szCs w:val="22"/>
                              </w:rPr>
                              <w:t>0.756</w:t>
                            </w:r>
                          </w:p>
                        </w:tc>
                        <w:tc>
                          <w:tcPr>
                            <w:tcW w:w="994" w:type="dxa"/>
                            <w:vAlign w:val="bottom"/>
                          </w:tcPr>
                          <w:p w14:paraId="11C215F0" w14:textId="0403D6CB" w:rsidR="001973A2" w:rsidRDefault="001973A2" w:rsidP="00F71475">
                            <w:pPr>
                              <w:pStyle w:val="Nidungvnbn"/>
                              <w:ind w:firstLine="0"/>
                              <w:jc w:val="right"/>
                            </w:pPr>
                            <w:r>
                              <w:rPr>
                                <w:color w:val="000000"/>
                                <w:sz w:val="22"/>
                                <w:szCs w:val="22"/>
                              </w:rPr>
                              <w:t>0.655</w:t>
                            </w:r>
                          </w:p>
                        </w:tc>
                        <w:tc>
                          <w:tcPr>
                            <w:tcW w:w="963" w:type="dxa"/>
                            <w:vAlign w:val="bottom"/>
                          </w:tcPr>
                          <w:p w14:paraId="5DD05D7F" w14:textId="2253CFE3" w:rsidR="001973A2" w:rsidRDefault="001973A2" w:rsidP="00F71475">
                            <w:pPr>
                              <w:pStyle w:val="Nidungvnbn"/>
                              <w:ind w:firstLine="0"/>
                              <w:jc w:val="right"/>
                            </w:pPr>
                            <w:r>
                              <w:rPr>
                                <w:color w:val="000000"/>
                                <w:sz w:val="22"/>
                                <w:szCs w:val="22"/>
                              </w:rPr>
                              <w:t>935.3</w:t>
                            </w:r>
                          </w:p>
                        </w:tc>
                      </w:tr>
                      <w:tr w:rsidR="001973A2" w14:paraId="44B20CC6" w14:textId="77777777" w:rsidTr="00597F6D">
                        <w:trPr>
                          <w:trHeight w:val="379"/>
                          <w:jc w:val="right"/>
                        </w:trPr>
                        <w:tc>
                          <w:tcPr>
                            <w:tcW w:w="810" w:type="dxa"/>
                            <w:vMerge/>
                          </w:tcPr>
                          <w:p w14:paraId="4C6C162E" w14:textId="77777777" w:rsidR="001973A2" w:rsidRDefault="001973A2" w:rsidP="004D456D">
                            <w:pPr>
                              <w:pStyle w:val="Nidungvnbn"/>
                              <w:ind w:firstLine="0"/>
                              <w:jc w:val="left"/>
                              <w:rPr>
                                <w:b/>
                              </w:rPr>
                            </w:pPr>
                          </w:p>
                        </w:tc>
                        <w:tc>
                          <w:tcPr>
                            <w:tcW w:w="3330" w:type="dxa"/>
                            <w:vAlign w:val="bottom"/>
                          </w:tcPr>
                          <w:p w14:paraId="699BB44E" w14:textId="6990CBA6" w:rsidR="001973A2" w:rsidRDefault="001973A2" w:rsidP="004D456D">
                            <w:pPr>
                              <w:pStyle w:val="Nidungvnbn"/>
                              <w:ind w:firstLine="0"/>
                              <w:jc w:val="left"/>
                              <w:rPr>
                                <w:b/>
                              </w:rPr>
                            </w:pPr>
                            <w:r>
                              <w:rPr>
                                <w:color w:val="000000"/>
                                <w:sz w:val="22"/>
                                <w:szCs w:val="22"/>
                              </w:rPr>
                              <w:t>ProximalPhalanxTW</w:t>
                            </w:r>
                          </w:p>
                        </w:tc>
                        <w:tc>
                          <w:tcPr>
                            <w:tcW w:w="900" w:type="dxa"/>
                            <w:vAlign w:val="bottom"/>
                          </w:tcPr>
                          <w:p w14:paraId="15610D20" w14:textId="532A217C" w:rsidR="001973A2" w:rsidRDefault="001973A2" w:rsidP="004D456D">
                            <w:pPr>
                              <w:pStyle w:val="Nidungvnbn"/>
                              <w:ind w:firstLine="0"/>
                              <w:jc w:val="right"/>
                            </w:pPr>
                            <w:r>
                              <w:rPr>
                                <w:color w:val="000000"/>
                                <w:sz w:val="22"/>
                                <w:szCs w:val="22"/>
                              </w:rPr>
                              <w:t>0.4615</w:t>
                            </w:r>
                          </w:p>
                        </w:tc>
                        <w:tc>
                          <w:tcPr>
                            <w:tcW w:w="900" w:type="dxa"/>
                            <w:vAlign w:val="bottom"/>
                          </w:tcPr>
                          <w:p w14:paraId="4741309C" w14:textId="28D40D4E" w:rsidR="001973A2" w:rsidRDefault="001973A2" w:rsidP="004D456D">
                            <w:pPr>
                              <w:pStyle w:val="Nidungvnbn"/>
                              <w:ind w:firstLine="0"/>
                              <w:jc w:val="right"/>
                            </w:pPr>
                            <w:r>
                              <w:rPr>
                                <w:color w:val="000000"/>
                                <w:sz w:val="22"/>
                                <w:szCs w:val="22"/>
                              </w:rPr>
                              <w:t>0.7756</w:t>
                            </w:r>
                          </w:p>
                        </w:tc>
                        <w:tc>
                          <w:tcPr>
                            <w:tcW w:w="900" w:type="dxa"/>
                            <w:vAlign w:val="bottom"/>
                          </w:tcPr>
                          <w:p w14:paraId="2AF29C0D" w14:textId="66012D7C" w:rsidR="001973A2" w:rsidRDefault="001973A2" w:rsidP="004D456D">
                            <w:pPr>
                              <w:pStyle w:val="Nidungvnbn"/>
                              <w:ind w:firstLine="0"/>
                              <w:jc w:val="right"/>
                            </w:pPr>
                            <w:r>
                              <w:rPr>
                                <w:color w:val="000000"/>
                                <w:sz w:val="22"/>
                                <w:szCs w:val="22"/>
                              </w:rPr>
                              <w:t>0.4669</w:t>
                            </w:r>
                          </w:p>
                        </w:tc>
                        <w:tc>
                          <w:tcPr>
                            <w:tcW w:w="915" w:type="dxa"/>
                            <w:vAlign w:val="bottom"/>
                          </w:tcPr>
                          <w:p w14:paraId="38596E39" w14:textId="2A240958" w:rsidR="001973A2" w:rsidRDefault="001973A2" w:rsidP="004D456D">
                            <w:pPr>
                              <w:pStyle w:val="Nidungvnbn"/>
                              <w:ind w:firstLine="0"/>
                              <w:jc w:val="right"/>
                            </w:pPr>
                            <w:r>
                              <w:rPr>
                                <w:color w:val="000000"/>
                                <w:sz w:val="22"/>
                                <w:szCs w:val="22"/>
                              </w:rPr>
                              <w:t>602.1</w:t>
                            </w:r>
                          </w:p>
                        </w:tc>
                        <w:tc>
                          <w:tcPr>
                            <w:tcW w:w="994" w:type="dxa"/>
                            <w:vAlign w:val="bottom"/>
                          </w:tcPr>
                          <w:p w14:paraId="59E64FD4" w14:textId="045AFC67" w:rsidR="001973A2" w:rsidRDefault="001973A2" w:rsidP="00F71475">
                            <w:pPr>
                              <w:pStyle w:val="Nidungvnbn"/>
                              <w:ind w:firstLine="0"/>
                              <w:jc w:val="right"/>
                            </w:pPr>
                            <w:r>
                              <w:rPr>
                                <w:color w:val="000000"/>
                                <w:sz w:val="22"/>
                                <w:szCs w:val="22"/>
                              </w:rPr>
                              <w:t>0.3876</w:t>
                            </w:r>
                          </w:p>
                        </w:tc>
                        <w:tc>
                          <w:tcPr>
                            <w:tcW w:w="994" w:type="dxa"/>
                            <w:vAlign w:val="bottom"/>
                          </w:tcPr>
                          <w:p w14:paraId="73917106" w14:textId="3191B317" w:rsidR="001973A2" w:rsidRDefault="001973A2" w:rsidP="00F71475">
                            <w:pPr>
                              <w:pStyle w:val="Nidungvnbn"/>
                              <w:ind w:firstLine="0"/>
                              <w:jc w:val="right"/>
                            </w:pPr>
                            <w:r>
                              <w:rPr>
                                <w:color w:val="000000"/>
                                <w:sz w:val="22"/>
                                <w:szCs w:val="22"/>
                              </w:rPr>
                              <w:t>0.7951</w:t>
                            </w:r>
                          </w:p>
                        </w:tc>
                        <w:tc>
                          <w:tcPr>
                            <w:tcW w:w="994" w:type="dxa"/>
                            <w:vAlign w:val="bottom"/>
                          </w:tcPr>
                          <w:p w14:paraId="2DA9DA6F" w14:textId="3D90519F" w:rsidR="001973A2" w:rsidRDefault="001973A2" w:rsidP="00F71475">
                            <w:pPr>
                              <w:pStyle w:val="Nidungvnbn"/>
                              <w:ind w:firstLine="0"/>
                              <w:jc w:val="right"/>
                            </w:pPr>
                            <w:r>
                              <w:rPr>
                                <w:color w:val="000000"/>
                                <w:sz w:val="22"/>
                                <w:szCs w:val="22"/>
                              </w:rPr>
                              <w:t>0.4468</w:t>
                            </w:r>
                          </w:p>
                        </w:tc>
                        <w:tc>
                          <w:tcPr>
                            <w:tcW w:w="963" w:type="dxa"/>
                            <w:vAlign w:val="bottom"/>
                          </w:tcPr>
                          <w:p w14:paraId="682D937D" w14:textId="6498198D" w:rsidR="001973A2" w:rsidRDefault="001973A2" w:rsidP="00F71475">
                            <w:pPr>
                              <w:pStyle w:val="Nidungvnbn"/>
                              <w:ind w:firstLine="0"/>
                              <w:jc w:val="right"/>
                            </w:pPr>
                            <w:r>
                              <w:rPr>
                                <w:color w:val="000000"/>
                                <w:sz w:val="22"/>
                                <w:szCs w:val="22"/>
                              </w:rPr>
                              <w:t>643.9</w:t>
                            </w:r>
                          </w:p>
                        </w:tc>
                      </w:tr>
                      <w:tr w:rsidR="001973A2" w14:paraId="2503B527" w14:textId="77777777" w:rsidTr="00597F6D">
                        <w:trPr>
                          <w:trHeight w:val="379"/>
                          <w:jc w:val="right"/>
                        </w:trPr>
                        <w:tc>
                          <w:tcPr>
                            <w:tcW w:w="810" w:type="dxa"/>
                            <w:vMerge/>
                          </w:tcPr>
                          <w:p w14:paraId="7DA0EA3B" w14:textId="77777777" w:rsidR="001973A2" w:rsidRDefault="001973A2" w:rsidP="004D456D">
                            <w:pPr>
                              <w:pStyle w:val="Nidungvnbn"/>
                              <w:ind w:firstLine="0"/>
                              <w:jc w:val="left"/>
                              <w:rPr>
                                <w:b/>
                              </w:rPr>
                            </w:pPr>
                          </w:p>
                        </w:tc>
                        <w:tc>
                          <w:tcPr>
                            <w:tcW w:w="3330" w:type="dxa"/>
                            <w:vAlign w:val="bottom"/>
                          </w:tcPr>
                          <w:p w14:paraId="2146E5A0" w14:textId="346F2058" w:rsidR="001973A2" w:rsidRDefault="001973A2" w:rsidP="004D456D">
                            <w:pPr>
                              <w:pStyle w:val="Nidungvnbn"/>
                              <w:ind w:firstLine="0"/>
                              <w:jc w:val="left"/>
                              <w:rPr>
                                <w:b/>
                              </w:rPr>
                            </w:pPr>
                            <w:r>
                              <w:rPr>
                                <w:color w:val="000000"/>
                                <w:sz w:val="22"/>
                                <w:szCs w:val="22"/>
                              </w:rPr>
                              <w:t>RefrigerationDevices</w:t>
                            </w:r>
                          </w:p>
                        </w:tc>
                        <w:tc>
                          <w:tcPr>
                            <w:tcW w:w="900" w:type="dxa"/>
                            <w:vAlign w:val="bottom"/>
                          </w:tcPr>
                          <w:p w14:paraId="37E3FF45" w14:textId="655BCCF1" w:rsidR="001973A2" w:rsidRDefault="001973A2" w:rsidP="004D456D">
                            <w:pPr>
                              <w:pStyle w:val="Nidungvnbn"/>
                              <w:ind w:firstLine="0"/>
                              <w:jc w:val="right"/>
                            </w:pPr>
                            <w:r>
                              <w:rPr>
                                <w:color w:val="000000"/>
                                <w:sz w:val="22"/>
                                <w:szCs w:val="22"/>
                              </w:rPr>
                              <w:t>0.3926</w:t>
                            </w:r>
                          </w:p>
                        </w:tc>
                        <w:tc>
                          <w:tcPr>
                            <w:tcW w:w="900" w:type="dxa"/>
                            <w:vAlign w:val="bottom"/>
                          </w:tcPr>
                          <w:p w14:paraId="40C4D33B" w14:textId="5035E9E1" w:rsidR="001973A2" w:rsidRDefault="001973A2" w:rsidP="004D456D">
                            <w:pPr>
                              <w:pStyle w:val="Nidungvnbn"/>
                              <w:ind w:firstLine="0"/>
                              <w:jc w:val="right"/>
                            </w:pPr>
                            <w:r>
                              <w:rPr>
                                <w:color w:val="000000"/>
                                <w:sz w:val="22"/>
                                <w:szCs w:val="22"/>
                              </w:rPr>
                              <w:t>0.3893</w:t>
                            </w:r>
                          </w:p>
                        </w:tc>
                        <w:tc>
                          <w:tcPr>
                            <w:tcW w:w="900" w:type="dxa"/>
                            <w:vAlign w:val="bottom"/>
                          </w:tcPr>
                          <w:p w14:paraId="59E85E1E" w14:textId="017CADFF" w:rsidR="001973A2" w:rsidRDefault="001973A2" w:rsidP="004D456D">
                            <w:pPr>
                              <w:pStyle w:val="Nidungvnbn"/>
                              <w:ind w:firstLine="0"/>
                              <w:jc w:val="right"/>
                            </w:pPr>
                            <w:r>
                              <w:rPr>
                                <w:color w:val="000000"/>
                                <w:sz w:val="22"/>
                                <w:szCs w:val="22"/>
                              </w:rPr>
                              <w:t>0.3893</w:t>
                            </w:r>
                          </w:p>
                        </w:tc>
                        <w:tc>
                          <w:tcPr>
                            <w:tcW w:w="915" w:type="dxa"/>
                            <w:vAlign w:val="bottom"/>
                          </w:tcPr>
                          <w:p w14:paraId="426F7D04" w14:textId="5367D289" w:rsidR="001973A2" w:rsidRDefault="001973A2" w:rsidP="004D456D">
                            <w:pPr>
                              <w:pStyle w:val="Nidungvnbn"/>
                              <w:ind w:firstLine="0"/>
                              <w:jc w:val="right"/>
                            </w:pPr>
                            <w:r>
                              <w:rPr>
                                <w:color w:val="000000"/>
                                <w:sz w:val="22"/>
                                <w:szCs w:val="22"/>
                              </w:rPr>
                              <w:t>1102.9</w:t>
                            </w:r>
                          </w:p>
                        </w:tc>
                        <w:tc>
                          <w:tcPr>
                            <w:tcW w:w="994" w:type="dxa"/>
                            <w:vAlign w:val="bottom"/>
                          </w:tcPr>
                          <w:p w14:paraId="4A1BCD4E" w14:textId="3A19196E" w:rsidR="001973A2" w:rsidRDefault="001973A2" w:rsidP="00F71475">
                            <w:pPr>
                              <w:pStyle w:val="Nidungvnbn"/>
                              <w:ind w:firstLine="0"/>
                              <w:jc w:val="right"/>
                            </w:pPr>
                            <w:r>
                              <w:rPr>
                                <w:color w:val="000000"/>
                                <w:sz w:val="22"/>
                                <w:szCs w:val="22"/>
                              </w:rPr>
                              <w:t>0.3612</w:t>
                            </w:r>
                          </w:p>
                        </w:tc>
                        <w:tc>
                          <w:tcPr>
                            <w:tcW w:w="994" w:type="dxa"/>
                            <w:vAlign w:val="bottom"/>
                          </w:tcPr>
                          <w:p w14:paraId="27A014C9" w14:textId="6FF15751" w:rsidR="001973A2" w:rsidRDefault="001973A2" w:rsidP="00F71475">
                            <w:pPr>
                              <w:pStyle w:val="Nidungvnbn"/>
                              <w:ind w:firstLine="0"/>
                              <w:jc w:val="right"/>
                            </w:pPr>
                            <w:r>
                              <w:rPr>
                                <w:color w:val="000000"/>
                                <w:sz w:val="22"/>
                                <w:szCs w:val="22"/>
                              </w:rPr>
                              <w:t>0.36</w:t>
                            </w:r>
                          </w:p>
                        </w:tc>
                        <w:tc>
                          <w:tcPr>
                            <w:tcW w:w="994" w:type="dxa"/>
                            <w:vAlign w:val="bottom"/>
                          </w:tcPr>
                          <w:p w14:paraId="434A28A1" w14:textId="18AFADC6" w:rsidR="001973A2" w:rsidRDefault="001973A2" w:rsidP="00F71475">
                            <w:pPr>
                              <w:pStyle w:val="Nidungvnbn"/>
                              <w:ind w:firstLine="0"/>
                              <w:jc w:val="right"/>
                            </w:pPr>
                            <w:r>
                              <w:rPr>
                                <w:color w:val="000000"/>
                                <w:sz w:val="22"/>
                                <w:szCs w:val="22"/>
                              </w:rPr>
                              <w:t>0.36</w:t>
                            </w:r>
                          </w:p>
                        </w:tc>
                        <w:tc>
                          <w:tcPr>
                            <w:tcW w:w="963" w:type="dxa"/>
                            <w:vAlign w:val="bottom"/>
                          </w:tcPr>
                          <w:p w14:paraId="0F057884" w14:textId="26AA3569" w:rsidR="001973A2" w:rsidRDefault="001973A2" w:rsidP="00F71475">
                            <w:pPr>
                              <w:pStyle w:val="Nidungvnbn"/>
                              <w:ind w:firstLine="0"/>
                              <w:jc w:val="right"/>
                            </w:pPr>
                            <w:r>
                              <w:rPr>
                                <w:color w:val="000000"/>
                                <w:sz w:val="22"/>
                                <w:szCs w:val="22"/>
                              </w:rPr>
                              <w:t>863.3</w:t>
                            </w:r>
                          </w:p>
                        </w:tc>
                      </w:tr>
                      <w:tr w:rsidR="001973A2" w14:paraId="5882F080" w14:textId="77777777" w:rsidTr="00597F6D">
                        <w:trPr>
                          <w:trHeight w:val="379"/>
                          <w:jc w:val="right"/>
                        </w:trPr>
                        <w:tc>
                          <w:tcPr>
                            <w:tcW w:w="810" w:type="dxa"/>
                            <w:vMerge/>
                          </w:tcPr>
                          <w:p w14:paraId="1A495CAE" w14:textId="77777777" w:rsidR="001973A2" w:rsidRDefault="001973A2" w:rsidP="004D456D">
                            <w:pPr>
                              <w:pStyle w:val="Nidungvnbn"/>
                              <w:ind w:firstLine="0"/>
                              <w:jc w:val="left"/>
                              <w:rPr>
                                <w:b/>
                              </w:rPr>
                            </w:pPr>
                          </w:p>
                        </w:tc>
                        <w:tc>
                          <w:tcPr>
                            <w:tcW w:w="3330" w:type="dxa"/>
                            <w:vAlign w:val="bottom"/>
                          </w:tcPr>
                          <w:p w14:paraId="0B754BF1" w14:textId="3F24F42F" w:rsidR="001973A2" w:rsidRDefault="001973A2" w:rsidP="004D456D">
                            <w:pPr>
                              <w:pStyle w:val="Nidungvnbn"/>
                              <w:ind w:firstLine="0"/>
                              <w:jc w:val="left"/>
                              <w:rPr>
                                <w:b/>
                              </w:rPr>
                            </w:pPr>
                            <w:r>
                              <w:rPr>
                                <w:color w:val="000000"/>
                                <w:sz w:val="22"/>
                                <w:szCs w:val="22"/>
                              </w:rPr>
                              <w:t>Rock</w:t>
                            </w:r>
                          </w:p>
                        </w:tc>
                        <w:tc>
                          <w:tcPr>
                            <w:tcW w:w="900" w:type="dxa"/>
                            <w:vAlign w:val="bottom"/>
                          </w:tcPr>
                          <w:p w14:paraId="2DEF1007" w14:textId="4ABD2975" w:rsidR="001973A2" w:rsidRDefault="001973A2" w:rsidP="004D456D">
                            <w:pPr>
                              <w:pStyle w:val="Nidungvnbn"/>
                              <w:ind w:firstLine="0"/>
                              <w:jc w:val="right"/>
                            </w:pPr>
                            <w:r>
                              <w:rPr>
                                <w:color w:val="000000"/>
                                <w:sz w:val="22"/>
                                <w:szCs w:val="22"/>
                              </w:rPr>
                              <w:t>0.9149</w:t>
                            </w:r>
                          </w:p>
                        </w:tc>
                        <w:tc>
                          <w:tcPr>
                            <w:tcW w:w="900" w:type="dxa"/>
                            <w:vAlign w:val="bottom"/>
                          </w:tcPr>
                          <w:p w14:paraId="4746AE37" w14:textId="67AA27E9" w:rsidR="001973A2" w:rsidRDefault="001973A2" w:rsidP="004D456D">
                            <w:pPr>
                              <w:pStyle w:val="Nidungvnbn"/>
                              <w:ind w:firstLine="0"/>
                              <w:jc w:val="right"/>
                            </w:pPr>
                            <w:r>
                              <w:rPr>
                                <w:color w:val="000000"/>
                                <w:sz w:val="22"/>
                                <w:szCs w:val="22"/>
                              </w:rPr>
                              <w:t>0.88</w:t>
                            </w:r>
                          </w:p>
                        </w:tc>
                        <w:tc>
                          <w:tcPr>
                            <w:tcW w:w="900" w:type="dxa"/>
                            <w:vAlign w:val="bottom"/>
                          </w:tcPr>
                          <w:p w14:paraId="7D964D5E" w14:textId="31B859E8" w:rsidR="001973A2" w:rsidRDefault="001973A2" w:rsidP="004D456D">
                            <w:pPr>
                              <w:pStyle w:val="Nidungvnbn"/>
                              <w:ind w:firstLine="0"/>
                              <w:jc w:val="right"/>
                            </w:pPr>
                            <w:r>
                              <w:rPr>
                                <w:color w:val="000000"/>
                                <w:sz w:val="22"/>
                                <w:szCs w:val="22"/>
                              </w:rPr>
                              <w:t>0.9048</w:t>
                            </w:r>
                          </w:p>
                        </w:tc>
                        <w:tc>
                          <w:tcPr>
                            <w:tcW w:w="915" w:type="dxa"/>
                            <w:vAlign w:val="bottom"/>
                          </w:tcPr>
                          <w:p w14:paraId="0A2303BE" w14:textId="14C0DAE8" w:rsidR="001973A2" w:rsidRDefault="001973A2" w:rsidP="004D456D">
                            <w:pPr>
                              <w:pStyle w:val="Nidungvnbn"/>
                              <w:ind w:firstLine="0"/>
                              <w:jc w:val="right"/>
                            </w:pPr>
                            <w:r>
                              <w:rPr>
                                <w:color w:val="000000"/>
                                <w:sz w:val="22"/>
                                <w:szCs w:val="22"/>
                              </w:rPr>
                              <w:t>581.9</w:t>
                            </w:r>
                          </w:p>
                        </w:tc>
                        <w:tc>
                          <w:tcPr>
                            <w:tcW w:w="994" w:type="dxa"/>
                            <w:vAlign w:val="bottom"/>
                          </w:tcPr>
                          <w:p w14:paraId="7C533569" w14:textId="6ACFC4A0" w:rsidR="001973A2" w:rsidRDefault="001973A2" w:rsidP="00F71475">
                            <w:pPr>
                              <w:pStyle w:val="Nidungvnbn"/>
                              <w:ind w:firstLine="0"/>
                              <w:jc w:val="right"/>
                            </w:pPr>
                            <w:r>
                              <w:rPr>
                                <w:color w:val="000000"/>
                                <w:sz w:val="22"/>
                                <w:szCs w:val="22"/>
                              </w:rPr>
                              <w:t>0.9197</w:t>
                            </w:r>
                          </w:p>
                        </w:tc>
                        <w:tc>
                          <w:tcPr>
                            <w:tcW w:w="994" w:type="dxa"/>
                            <w:vAlign w:val="bottom"/>
                          </w:tcPr>
                          <w:p w14:paraId="1F34EF7D" w14:textId="3FB712E7" w:rsidR="001973A2" w:rsidRDefault="001973A2" w:rsidP="00F71475">
                            <w:pPr>
                              <w:pStyle w:val="Nidungvnbn"/>
                              <w:ind w:firstLine="0"/>
                              <w:jc w:val="right"/>
                            </w:pPr>
                            <w:r>
                              <w:rPr>
                                <w:color w:val="000000"/>
                                <w:sz w:val="22"/>
                                <w:szCs w:val="22"/>
                              </w:rPr>
                              <w:t>0.9</w:t>
                            </w:r>
                          </w:p>
                        </w:tc>
                        <w:tc>
                          <w:tcPr>
                            <w:tcW w:w="994" w:type="dxa"/>
                            <w:vAlign w:val="bottom"/>
                          </w:tcPr>
                          <w:p w14:paraId="4CD44914" w14:textId="6D5D0D98" w:rsidR="001973A2" w:rsidRDefault="001973A2" w:rsidP="00F71475">
                            <w:pPr>
                              <w:pStyle w:val="Nidungvnbn"/>
                              <w:ind w:firstLine="0"/>
                              <w:jc w:val="right"/>
                            </w:pPr>
                            <w:r>
                              <w:rPr>
                                <w:color w:val="000000"/>
                                <w:sz w:val="22"/>
                                <w:szCs w:val="22"/>
                              </w:rPr>
                              <w:t>0.9167</w:t>
                            </w:r>
                          </w:p>
                        </w:tc>
                        <w:tc>
                          <w:tcPr>
                            <w:tcW w:w="963" w:type="dxa"/>
                            <w:vAlign w:val="bottom"/>
                          </w:tcPr>
                          <w:p w14:paraId="070466BA" w14:textId="25DF6CB8" w:rsidR="001973A2" w:rsidRDefault="001973A2" w:rsidP="00F71475">
                            <w:pPr>
                              <w:pStyle w:val="Nidungvnbn"/>
                              <w:ind w:firstLine="0"/>
                              <w:jc w:val="right"/>
                            </w:pPr>
                            <w:r>
                              <w:rPr>
                                <w:color w:val="000000"/>
                                <w:sz w:val="22"/>
                                <w:szCs w:val="22"/>
                              </w:rPr>
                              <w:t>561.9</w:t>
                            </w:r>
                          </w:p>
                        </w:tc>
                      </w:tr>
                      <w:tr w:rsidR="001973A2" w14:paraId="4B67F9BD" w14:textId="77777777" w:rsidTr="00597F6D">
                        <w:trPr>
                          <w:trHeight w:val="379"/>
                          <w:jc w:val="right"/>
                        </w:trPr>
                        <w:tc>
                          <w:tcPr>
                            <w:tcW w:w="810" w:type="dxa"/>
                            <w:vMerge/>
                          </w:tcPr>
                          <w:p w14:paraId="32513172" w14:textId="77777777" w:rsidR="001973A2" w:rsidRDefault="001973A2" w:rsidP="004D456D">
                            <w:pPr>
                              <w:pStyle w:val="Nidungvnbn"/>
                              <w:ind w:firstLine="0"/>
                              <w:jc w:val="left"/>
                              <w:rPr>
                                <w:b/>
                              </w:rPr>
                            </w:pPr>
                          </w:p>
                        </w:tc>
                        <w:tc>
                          <w:tcPr>
                            <w:tcW w:w="3330" w:type="dxa"/>
                            <w:vAlign w:val="bottom"/>
                          </w:tcPr>
                          <w:p w14:paraId="6FE2BF2C" w14:textId="59BA05C9" w:rsidR="001973A2" w:rsidRDefault="001973A2" w:rsidP="004D456D">
                            <w:pPr>
                              <w:pStyle w:val="Nidungvnbn"/>
                              <w:ind w:firstLine="0"/>
                              <w:jc w:val="left"/>
                              <w:rPr>
                                <w:b/>
                              </w:rPr>
                            </w:pPr>
                            <w:r>
                              <w:rPr>
                                <w:color w:val="000000"/>
                                <w:sz w:val="22"/>
                                <w:szCs w:val="22"/>
                              </w:rPr>
                              <w:t>ScreenType</w:t>
                            </w:r>
                          </w:p>
                        </w:tc>
                        <w:tc>
                          <w:tcPr>
                            <w:tcW w:w="900" w:type="dxa"/>
                            <w:vAlign w:val="bottom"/>
                          </w:tcPr>
                          <w:p w14:paraId="68CCF63D" w14:textId="5F7841A9" w:rsidR="001973A2" w:rsidRDefault="001973A2" w:rsidP="004D456D">
                            <w:pPr>
                              <w:pStyle w:val="Nidungvnbn"/>
                              <w:ind w:firstLine="0"/>
                              <w:jc w:val="right"/>
                            </w:pPr>
                            <w:r>
                              <w:rPr>
                                <w:color w:val="000000"/>
                                <w:sz w:val="22"/>
                                <w:szCs w:val="22"/>
                              </w:rPr>
                              <w:t>0.4095</w:t>
                            </w:r>
                          </w:p>
                        </w:tc>
                        <w:tc>
                          <w:tcPr>
                            <w:tcW w:w="900" w:type="dxa"/>
                            <w:vAlign w:val="bottom"/>
                          </w:tcPr>
                          <w:p w14:paraId="1A0F7AB9" w14:textId="6074612C" w:rsidR="001973A2" w:rsidRDefault="001973A2" w:rsidP="004D456D">
                            <w:pPr>
                              <w:pStyle w:val="Nidungvnbn"/>
                              <w:ind w:firstLine="0"/>
                              <w:jc w:val="right"/>
                            </w:pPr>
                            <w:r>
                              <w:rPr>
                                <w:color w:val="000000"/>
                                <w:sz w:val="22"/>
                                <w:szCs w:val="22"/>
                              </w:rPr>
                              <w:t>0.4053</w:t>
                            </w:r>
                          </w:p>
                        </w:tc>
                        <w:tc>
                          <w:tcPr>
                            <w:tcW w:w="900" w:type="dxa"/>
                            <w:vAlign w:val="bottom"/>
                          </w:tcPr>
                          <w:p w14:paraId="5EE3C8A6" w14:textId="5C9A8852" w:rsidR="001973A2" w:rsidRDefault="001973A2" w:rsidP="004D456D">
                            <w:pPr>
                              <w:pStyle w:val="Nidungvnbn"/>
                              <w:ind w:firstLine="0"/>
                              <w:jc w:val="right"/>
                            </w:pPr>
                            <w:r>
                              <w:rPr>
                                <w:color w:val="000000"/>
                                <w:sz w:val="22"/>
                                <w:szCs w:val="22"/>
                              </w:rPr>
                              <w:t>0.4053</w:t>
                            </w:r>
                          </w:p>
                        </w:tc>
                        <w:tc>
                          <w:tcPr>
                            <w:tcW w:w="915" w:type="dxa"/>
                            <w:vAlign w:val="bottom"/>
                          </w:tcPr>
                          <w:p w14:paraId="6395600B" w14:textId="729CEC80" w:rsidR="001973A2" w:rsidRDefault="001973A2" w:rsidP="004D456D">
                            <w:pPr>
                              <w:pStyle w:val="Nidungvnbn"/>
                              <w:ind w:firstLine="0"/>
                              <w:jc w:val="right"/>
                            </w:pPr>
                            <w:r>
                              <w:rPr>
                                <w:color w:val="000000"/>
                                <w:sz w:val="22"/>
                                <w:szCs w:val="22"/>
                              </w:rPr>
                              <w:t>1055.8</w:t>
                            </w:r>
                          </w:p>
                        </w:tc>
                        <w:tc>
                          <w:tcPr>
                            <w:tcW w:w="994" w:type="dxa"/>
                            <w:vAlign w:val="bottom"/>
                          </w:tcPr>
                          <w:p w14:paraId="74927ABB" w14:textId="075A82EC" w:rsidR="001973A2" w:rsidRDefault="001973A2" w:rsidP="00F71475">
                            <w:pPr>
                              <w:pStyle w:val="Nidungvnbn"/>
                              <w:ind w:firstLine="0"/>
                              <w:jc w:val="right"/>
                            </w:pPr>
                            <w:r>
                              <w:rPr>
                                <w:color w:val="000000"/>
                                <w:sz w:val="22"/>
                                <w:szCs w:val="22"/>
                              </w:rPr>
                              <w:t>0.3991</w:t>
                            </w:r>
                          </w:p>
                        </w:tc>
                        <w:tc>
                          <w:tcPr>
                            <w:tcW w:w="994" w:type="dxa"/>
                            <w:vAlign w:val="bottom"/>
                          </w:tcPr>
                          <w:p w14:paraId="327B57FD" w14:textId="365D546D" w:rsidR="001973A2" w:rsidRDefault="001973A2" w:rsidP="00F71475">
                            <w:pPr>
                              <w:pStyle w:val="Nidungvnbn"/>
                              <w:ind w:firstLine="0"/>
                              <w:jc w:val="right"/>
                            </w:pPr>
                            <w:r>
                              <w:rPr>
                                <w:color w:val="000000"/>
                                <w:sz w:val="22"/>
                                <w:szCs w:val="22"/>
                              </w:rPr>
                              <w:t>0.3947</w:t>
                            </w:r>
                          </w:p>
                        </w:tc>
                        <w:tc>
                          <w:tcPr>
                            <w:tcW w:w="994" w:type="dxa"/>
                            <w:vAlign w:val="bottom"/>
                          </w:tcPr>
                          <w:p w14:paraId="40EB48B8" w14:textId="357CB862" w:rsidR="001973A2" w:rsidRDefault="001973A2" w:rsidP="00F71475">
                            <w:pPr>
                              <w:pStyle w:val="Nidungvnbn"/>
                              <w:ind w:firstLine="0"/>
                              <w:jc w:val="right"/>
                            </w:pPr>
                            <w:r>
                              <w:rPr>
                                <w:color w:val="000000"/>
                                <w:sz w:val="22"/>
                                <w:szCs w:val="22"/>
                              </w:rPr>
                              <w:t>0.3947</w:t>
                            </w:r>
                          </w:p>
                        </w:tc>
                        <w:tc>
                          <w:tcPr>
                            <w:tcW w:w="963" w:type="dxa"/>
                            <w:vAlign w:val="bottom"/>
                          </w:tcPr>
                          <w:p w14:paraId="1D51A372" w14:textId="0CBA58D4" w:rsidR="001973A2" w:rsidRDefault="001973A2" w:rsidP="00F71475">
                            <w:pPr>
                              <w:pStyle w:val="Nidungvnbn"/>
                              <w:ind w:firstLine="0"/>
                              <w:jc w:val="right"/>
                            </w:pPr>
                            <w:r>
                              <w:rPr>
                                <w:color w:val="000000"/>
                                <w:sz w:val="22"/>
                                <w:szCs w:val="22"/>
                              </w:rPr>
                              <w:t>861.8</w:t>
                            </w:r>
                          </w:p>
                        </w:tc>
                      </w:tr>
                      <w:tr w:rsidR="001973A2" w14:paraId="1F828B61" w14:textId="77777777" w:rsidTr="00597F6D">
                        <w:trPr>
                          <w:trHeight w:val="379"/>
                          <w:jc w:val="right"/>
                        </w:trPr>
                        <w:tc>
                          <w:tcPr>
                            <w:tcW w:w="810" w:type="dxa"/>
                            <w:vMerge/>
                          </w:tcPr>
                          <w:p w14:paraId="6EE492F6" w14:textId="77777777" w:rsidR="001973A2" w:rsidRDefault="001973A2" w:rsidP="004D456D">
                            <w:pPr>
                              <w:pStyle w:val="Nidungvnbn"/>
                              <w:ind w:firstLine="0"/>
                              <w:jc w:val="left"/>
                              <w:rPr>
                                <w:b/>
                              </w:rPr>
                            </w:pPr>
                          </w:p>
                        </w:tc>
                        <w:tc>
                          <w:tcPr>
                            <w:tcW w:w="3330" w:type="dxa"/>
                            <w:vAlign w:val="bottom"/>
                          </w:tcPr>
                          <w:p w14:paraId="51E6D643" w14:textId="28D0051F" w:rsidR="001973A2" w:rsidRDefault="001973A2" w:rsidP="004D456D">
                            <w:pPr>
                              <w:pStyle w:val="Nidungvnbn"/>
                              <w:ind w:firstLine="0"/>
                              <w:jc w:val="left"/>
                              <w:rPr>
                                <w:b/>
                              </w:rPr>
                            </w:pPr>
                            <w:r>
                              <w:rPr>
                                <w:color w:val="000000"/>
                                <w:sz w:val="22"/>
                                <w:szCs w:val="22"/>
                              </w:rPr>
                              <w:t>SemgHandGenderCh2</w:t>
                            </w:r>
                          </w:p>
                        </w:tc>
                        <w:tc>
                          <w:tcPr>
                            <w:tcW w:w="900" w:type="dxa"/>
                            <w:vAlign w:val="bottom"/>
                          </w:tcPr>
                          <w:p w14:paraId="1FB69B96" w14:textId="60794794" w:rsidR="001973A2" w:rsidRDefault="001973A2" w:rsidP="004D456D">
                            <w:pPr>
                              <w:pStyle w:val="Nidungvnbn"/>
                              <w:ind w:firstLine="0"/>
                              <w:jc w:val="right"/>
                            </w:pPr>
                            <w:r>
                              <w:rPr>
                                <w:color w:val="000000"/>
                                <w:sz w:val="22"/>
                                <w:szCs w:val="22"/>
                              </w:rPr>
                              <w:t>0.8144</w:t>
                            </w:r>
                          </w:p>
                        </w:tc>
                        <w:tc>
                          <w:tcPr>
                            <w:tcW w:w="900" w:type="dxa"/>
                            <w:vAlign w:val="bottom"/>
                          </w:tcPr>
                          <w:p w14:paraId="3B7B9BC4" w14:textId="6B437936" w:rsidR="001973A2" w:rsidRDefault="001973A2" w:rsidP="004D456D">
                            <w:pPr>
                              <w:pStyle w:val="Nidungvnbn"/>
                              <w:ind w:firstLine="0"/>
                              <w:jc w:val="right"/>
                            </w:pPr>
                            <w:r>
                              <w:rPr>
                                <w:color w:val="000000"/>
                                <w:sz w:val="22"/>
                                <w:szCs w:val="22"/>
                              </w:rPr>
                              <w:t>0.83</w:t>
                            </w:r>
                          </w:p>
                        </w:tc>
                        <w:tc>
                          <w:tcPr>
                            <w:tcW w:w="900" w:type="dxa"/>
                            <w:vAlign w:val="bottom"/>
                          </w:tcPr>
                          <w:p w14:paraId="1013729E" w14:textId="60AE9B8F" w:rsidR="001973A2" w:rsidRDefault="001973A2" w:rsidP="004D456D">
                            <w:pPr>
                              <w:pStyle w:val="Nidungvnbn"/>
                              <w:ind w:firstLine="0"/>
                              <w:jc w:val="right"/>
                            </w:pPr>
                            <w:r>
                              <w:rPr>
                                <w:color w:val="000000"/>
                                <w:sz w:val="22"/>
                                <w:szCs w:val="22"/>
                              </w:rPr>
                              <w:t>0.8374</w:t>
                            </w:r>
                          </w:p>
                        </w:tc>
                        <w:tc>
                          <w:tcPr>
                            <w:tcW w:w="915" w:type="dxa"/>
                            <w:vAlign w:val="bottom"/>
                          </w:tcPr>
                          <w:p w14:paraId="5520C4A7" w14:textId="034539D8" w:rsidR="001973A2" w:rsidRDefault="001973A2" w:rsidP="004D456D">
                            <w:pPr>
                              <w:pStyle w:val="Nidungvnbn"/>
                              <w:ind w:firstLine="0"/>
                              <w:jc w:val="right"/>
                            </w:pPr>
                            <w:r>
                              <w:rPr>
                                <w:color w:val="000000"/>
                                <w:sz w:val="22"/>
                                <w:szCs w:val="22"/>
                              </w:rPr>
                              <w:t>1033.4</w:t>
                            </w:r>
                          </w:p>
                        </w:tc>
                        <w:tc>
                          <w:tcPr>
                            <w:tcW w:w="994" w:type="dxa"/>
                            <w:vAlign w:val="bottom"/>
                          </w:tcPr>
                          <w:p w14:paraId="65252FC7" w14:textId="63EE6C98" w:rsidR="001973A2" w:rsidRDefault="001973A2" w:rsidP="00F71475">
                            <w:pPr>
                              <w:pStyle w:val="Nidungvnbn"/>
                              <w:ind w:firstLine="0"/>
                              <w:jc w:val="right"/>
                            </w:pPr>
                            <w:r>
                              <w:rPr>
                                <w:color w:val="000000"/>
                                <w:sz w:val="22"/>
                                <w:szCs w:val="22"/>
                              </w:rPr>
                              <w:t>0.81</w:t>
                            </w:r>
                          </w:p>
                        </w:tc>
                        <w:tc>
                          <w:tcPr>
                            <w:tcW w:w="994" w:type="dxa"/>
                            <w:vAlign w:val="bottom"/>
                          </w:tcPr>
                          <w:p w14:paraId="5EA6E1D2" w14:textId="4CC8EA2B" w:rsidR="001973A2" w:rsidRDefault="001973A2" w:rsidP="00F71475">
                            <w:pPr>
                              <w:pStyle w:val="Nidungvnbn"/>
                              <w:ind w:firstLine="0"/>
                              <w:jc w:val="right"/>
                            </w:pPr>
                            <w:r>
                              <w:rPr>
                                <w:color w:val="000000"/>
                                <w:sz w:val="22"/>
                                <w:szCs w:val="22"/>
                              </w:rPr>
                              <w:t>0.82</w:t>
                            </w:r>
                          </w:p>
                        </w:tc>
                        <w:tc>
                          <w:tcPr>
                            <w:tcW w:w="994" w:type="dxa"/>
                            <w:vAlign w:val="bottom"/>
                          </w:tcPr>
                          <w:p w14:paraId="43323125" w14:textId="52CC637D" w:rsidR="001973A2" w:rsidRDefault="001973A2" w:rsidP="00F71475">
                            <w:pPr>
                              <w:pStyle w:val="Nidungvnbn"/>
                              <w:ind w:firstLine="0"/>
                              <w:jc w:val="right"/>
                            </w:pPr>
                            <w:r>
                              <w:rPr>
                                <w:color w:val="000000"/>
                                <w:sz w:val="22"/>
                                <w:szCs w:val="22"/>
                              </w:rPr>
                              <w:t>0.8385</w:t>
                            </w:r>
                          </w:p>
                        </w:tc>
                        <w:tc>
                          <w:tcPr>
                            <w:tcW w:w="963" w:type="dxa"/>
                            <w:vAlign w:val="bottom"/>
                          </w:tcPr>
                          <w:p w14:paraId="77943BF1" w14:textId="06119385" w:rsidR="001973A2" w:rsidRDefault="001973A2" w:rsidP="00F71475">
                            <w:pPr>
                              <w:pStyle w:val="Nidungvnbn"/>
                              <w:ind w:firstLine="0"/>
                              <w:jc w:val="right"/>
                            </w:pPr>
                            <w:r>
                              <w:rPr>
                                <w:color w:val="000000"/>
                                <w:sz w:val="22"/>
                                <w:szCs w:val="22"/>
                              </w:rPr>
                              <w:t>974.6</w:t>
                            </w:r>
                          </w:p>
                        </w:tc>
                      </w:tr>
                      <w:tr w:rsidR="001973A2" w14:paraId="3D4333CD" w14:textId="77777777" w:rsidTr="00597F6D">
                        <w:trPr>
                          <w:trHeight w:val="379"/>
                          <w:jc w:val="right"/>
                        </w:trPr>
                        <w:tc>
                          <w:tcPr>
                            <w:tcW w:w="810" w:type="dxa"/>
                            <w:vMerge/>
                          </w:tcPr>
                          <w:p w14:paraId="6E29C108" w14:textId="77777777" w:rsidR="001973A2" w:rsidRDefault="001973A2" w:rsidP="004D456D">
                            <w:pPr>
                              <w:pStyle w:val="Nidungvnbn"/>
                              <w:ind w:firstLine="0"/>
                              <w:jc w:val="left"/>
                              <w:rPr>
                                <w:b/>
                              </w:rPr>
                            </w:pPr>
                          </w:p>
                        </w:tc>
                        <w:tc>
                          <w:tcPr>
                            <w:tcW w:w="3330" w:type="dxa"/>
                            <w:vAlign w:val="bottom"/>
                          </w:tcPr>
                          <w:p w14:paraId="52DF43F8" w14:textId="5E4E660B" w:rsidR="001973A2" w:rsidRDefault="001973A2" w:rsidP="004D456D">
                            <w:pPr>
                              <w:pStyle w:val="Nidungvnbn"/>
                              <w:ind w:firstLine="0"/>
                              <w:jc w:val="left"/>
                              <w:rPr>
                                <w:b/>
                              </w:rPr>
                            </w:pPr>
                            <w:r>
                              <w:rPr>
                                <w:color w:val="000000"/>
                                <w:sz w:val="22"/>
                                <w:szCs w:val="22"/>
                              </w:rPr>
                              <w:t>SemgHandMovementCh2</w:t>
                            </w:r>
                          </w:p>
                        </w:tc>
                        <w:tc>
                          <w:tcPr>
                            <w:tcW w:w="900" w:type="dxa"/>
                            <w:vAlign w:val="bottom"/>
                          </w:tcPr>
                          <w:p w14:paraId="5A3F68DE" w14:textId="20C4B2C6" w:rsidR="001973A2" w:rsidRDefault="001973A2" w:rsidP="004D456D">
                            <w:pPr>
                              <w:pStyle w:val="Nidungvnbn"/>
                              <w:ind w:firstLine="0"/>
                              <w:jc w:val="right"/>
                            </w:pPr>
                            <w:r>
                              <w:rPr>
                                <w:color w:val="000000"/>
                                <w:sz w:val="22"/>
                                <w:szCs w:val="22"/>
                              </w:rPr>
                              <w:t>0.4615</w:t>
                            </w:r>
                          </w:p>
                        </w:tc>
                        <w:tc>
                          <w:tcPr>
                            <w:tcW w:w="900" w:type="dxa"/>
                            <w:vAlign w:val="bottom"/>
                          </w:tcPr>
                          <w:p w14:paraId="4DA6FC71" w14:textId="05BF1D93" w:rsidR="001973A2" w:rsidRDefault="001973A2" w:rsidP="004D456D">
                            <w:pPr>
                              <w:pStyle w:val="Nidungvnbn"/>
                              <w:ind w:firstLine="0"/>
                              <w:jc w:val="right"/>
                            </w:pPr>
                            <w:r>
                              <w:rPr>
                                <w:color w:val="000000"/>
                                <w:sz w:val="22"/>
                                <w:szCs w:val="22"/>
                              </w:rPr>
                              <w:t>0.4156</w:t>
                            </w:r>
                          </w:p>
                        </w:tc>
                        <w:tc>
                          <w:tcPr>
                            <w:tcW w:w="900" w:type="dxa"/>
                            <w:vAlign w:val="bottom"/>
                          </w:tcPr>
                          <w:p w14:paraId="1A2F5531" w14:textId="5F7E1236" w:rsidR="001973A2" w:rsidRDefault="001973A2" w:rsidP="004D456D">
                            <w:pPr>
                              <w:pStyle w:val="Nidungvnbn"/>
                              <w:ind w:firstLine="0"/>
                              <w:jc w:val="right"/>
                            </w:pPr>
                            <w:r>
                              <w:rPr>
                                <w:color w:val="000000"/>
                                <w:sz w:val="22"/>
                                <w:szCs w:val="22"/>
                              </w:rPr>
                              <w:t>0.4156</w:t>
                            </w:r>
                          </w:p>
                        </w:tc>
                        <w:tc>
                          <w:tcPr>
                            <w:tcW w:w="915" w:type="dxa"/>
                            <w:vAlign w:val="bottom"/>
                          </w:tcPr>
                          <w:p w14:paraId="24E3FFFC" w14:textId="0B1A7E62" w:rsidR="001973A2" w:rsidRDefault="001973A2" w:rsidP="004D456D">
                            <w:pPr>
                              <w:pStyle w:val="Nidungvnbn"/>
                              <w:ind w:firstLine="0"/>
                              <w:jc w:val="right"/>
                            </w:pPr>
                            <w:r>
                              <w:rPr>
                                <w:color w:val="000000"/>
                                <w:sz w:val="22"/>
                                <w:szCs w:val="22"/>
                              </w:rPr>
                              <w:t>1379.2</w:t>
                            </w:r>
                          </w:p>
                        </w:tc>
                        <w:tc>
                          <w:tcPr>
                            <w:tcW w:w="994" w:type="dxa"/>
                            <w:vAlign w:val="bottom"/>
                          </w:tcPr>
                          <w:p w14:paraId="59E02F73" w14:textId="6B551860" w:rsidR="001973A2" w:rsidRDefault="001973A2" w:rsidP="00F71475">
                            <w:pPr>
                              <w:pStyle w:val="Nidungvnbn"/>
                              <w:ind w:firstLine="0"/>
                              <w:jc w:val="right"/>
                            </w:pPr>
                            <w:r>
                              <w:rPr>
                                <w:color w:val="000000"/>
                                <w:sz w:val="22"/>
                                <w:szCs w:val="22"/>
                              </w:rPr>
                              <w:t>0.4591</w:t>
                            </w:r>
                          </w:p>
                        </w:tc>
                        <w:tc>
                          <w:tcPr>
                            <w:tcW w:w="994" w:type="dxa"/>
                            <w:vAlign w:val="bottom"/>
                          </w:tcPr>
                          <w:p w14:paraId="088944DE" w14:textId="3A950A85" w:rsidR="001973A2" w:rsidRDefault="001973A2" w:rsidP="00F71475">
                            <w:pPr>
                              <w:pStyle w:val="Nidungvnbn"/>
                              <w:ind w:firstLine="0"/>
                              <w:jc w:val="right"/>
                            </w:pPr>
                            <w:r>
                              <w:rPr>
                                <w:color w:val="000000"/>
                                <w:sz w:val="22"/>
                                <w:szCs w:val="22"/>
                              </w:rPr>
                              <w:t>0.4333</w:t>
                            </w:r>
                          </w:p>
                        </w:tc>
                        <w:tc>
                          <w:tcPr>
                            <w:tcW w:w="994" w:type="dxa"/>
                            <w:vAlign w:val="bottom"/>
                          </w:tcPr>
                          <w:p w14:paraId="1523B651" w14:textId="02C15CAC" w:rsidR="001973A2" w:rsidRDefault="001973A2" w:rsidP="00F71475">
                            <w:pPr>
                              <w:pStyle w:val="Nidungvnbn"/>
                              <w:ind w:firstLine="0"/>
                              <w:jc w:val="right"/>
                            </w:pPr>
                            <w:r>
                              <w:rPr>
                                <w:color w:val="000000"/>
                                <w:sz w:val="22"/>
                                <w:szCs w:val="22"/>
                              </w:rPr>
                              <w:t>0.4333</w:t>
                            </w:r>
                          </w:p>
                        </w:tc>
                        <w:tc>
                          <w:tcPr>
                            <w:tcW w:w="963" w:type="dxa"/>
                            <w:vAlign w:val="bottom"/>
                          </w:tcPr>
                          <w:p w14:paraId="161607B6" w14:textId="4F0CE97B" w:rsidR="001973A2" w:rsidRDefault="001973A2" w:rsidP="00F71475">
                            <w:pPr>
                              <w:pStyle w:val="Nidungvnbn"/>
                              <w:ind w:firstLine="0"/>
                              <w:jc w:val="right"/>
                            </w:pPr>
                            <w:r>
                              <w:rPr>
                                <w:color w:val="000000"/>
                                <w:sz w:val="22"/>
                                <w:szCs w:val="22"/>
                              </w:rPr>
                              <w:t>1062.9</w:t>
                            </w:r>
                          </w:p>
                        </w:tc>
                      </w:tr>
                    </w:tbl>
                    <w:p w14:paraId="56271F01" w14:textId="77777777" w:rsidR="001973A2" w:rsidRDefault="001973A2" w:rsidP="00E9639D">
                      <w:pPr>
                        <w:jc w:val="right"/>
                      </w:pPr>
                    </w:p>
                  </w:txbxContent>
                </v:textbox>
              </v:shape>
            </w:pict>
          </mc:Fallback>
        </mc:AlternateContent>
      </w:r>
      <w:bookmarkEnd w:id="206"/>
      <w:bookmarkEnd w:id="207"/>
      <w:bookmarkEnd w:id="208"/>
      <w:bookmarkEnd w:id="209"/>
    </w:p>
    <w:p w14:paraId="66305EFD" w14:textId="1BE5576A" w:rsidR="00073413" w:rsidRDefault="00073413" w:rsidP="00F705E6">
      <w:pPr>
        <w:pStyle w:val="Tiumccp1"/>
        <w:rPr>
          <w:lang w:val="vi-VN"/>
        </w:rPr>
      </w:pPr>
    </w:p>
    <w:p w14:paraId="2436FCC5" w14:textId="57F728F1" w:rsidR="00073413" w:rsidRDefault="00073413" w:rsidP="00F705E6">
      <w:pPr>
        <w:pStyle w:val="Tiumccp1"/>
        <w:rPr>
          <w:lang w:val="vi-VN"/>
        </w:rPr>
      </w:pPr>
    </w:p>
    <w:p w14:paraId="0EAD9E46" w14:textId="424A6452" w:rsidR="00073413" w:rsidRDefault="00073413" w:rsidP="00F705E6">
      <w:pPr>
        <w:pStyle w:val="Tiumccp1"/>
        <w:rPr>
          <w:lang w:val="vi-VN"/>
        </w:rPr>
      </w:pPr>
    </w:p>
    <w:p w14:paraId="0DF73BFB" w14:textId="73C9E7EC" w:rsidR="00073413" w:rsidRDefault="00073413" w:rsidP="00F705E6">
      <w:pPr>
        <w:pStyle w:val="Tiumccp1"/>
        <w:rPr>
          <w:lang w:val="vi-VN"/>
        </w:rPr>
      </w:pPr>
    </w:p>
    <w:p w14:paraId="3BEDF402" w14:textId="6EB75108" w:rsidR="00073413" w:rsidRDefault="00073413" w:rsidP="00F705E6">
      <w:pPr>
        <w:pStyle w:val="Tiumccp1"/>
        <w:rPr>
          <w:lang w:val="vi-VN"/>
        </w:rPr>
      </w:pPr>
    </w:p>
    <w:p w14:paraId="05D09817" w14:textId="0545B70F" w:rsidR="00073413" w:rsidRDefault="00073413" w:rsidP="00F705E6">
      <w:pPr>
        <w:pStyle w:val="Tiumccp1"/>
        <w:rPr>
          <w:lang w:val="vi-VN"/>
        </w:rPr>
      </w:pPr>
    </w:p>
    <w:p w14:paraId="2D7F3BCF" w14:textId="77B4D77B" w:rsidR="00073413" w:rsidRDefault="00073413" w:rsidP="00F705E6">
      <w:pPr>
        <w:pStyle w:val="Tiumccp1"/>
        <w:rPr>
          <w:lang w:val="vi-VN"/>
        </w:rPr>
      </w:pPr>
    </w:p>
    <w:p w14:paraId="1CDAE9CA" w14:textId="75317169" w:rsidR="00073413" w:rsidRDefault="00073413" w:rsidP="00F705E6">
      <w:pPr>
        <w:pStyle w:val="Tiumccp1"/>
        <w:rPr>
          <w:lang w:val="vi-VN"/>
        </w:rPr>
      </w:pPr>
    </w:p>
    <w:p w14:paraId="48C79347" w14:textId="77777777" w:rsidR="00073413" w:rsidRDefault="00073413" w:rsidP="00F705E6">
      <w:pPr>
        <w:pStyle w:val="Tiumccp1"/>
        <w:rPr>
          <w:lang w:val="vi-VN"/>
        </w:rPr>
      </w:pPr>
    </w:p>
    <w:p w14:paraId="02858B7E" w14:textId="77777777" w:rsidR="00073413" w:rsidRDefault="00073413" w:rsidP="00F705E6">
      <w:pPr>
        <w:pStyle w:val="Tiumccp1"/>
        <w:rPr>
          <w:lang w:val="vi-VN"/>
        </w:rPr>
      </w:pPr>
    </w:p>
    <w:p w14:paraId="1AD02441" w14:textId="77777777" w:rsidR="00073413" w:rsidRDefault="00073413" w:rsidP="00F705E6">
      <w:pPr>
        <w:pStyle w:val="Tiumccp1"/>
        <w:rPr>
          <w:lang w:val="vi-VN"/>
        </w:rPr>
      </w:pPr>
    </w:p>
    <w:p w14:paraId="589917FB" w14:textId="77777777" w:rsidR="00073413" w:rsidRDefault="00073413" w:rsidP="00F705E6">
      <w:pPr>
        <w:pStyle w:val="Tiumccp1"/>
        <w:rPr>
          <w:lang w:val="vi-VN"/>
        </w:rPr>
      </w:pPr>
    </w:p>
    <w:p w14:paraId="371FD7D6" w14:textId="77777777" w:rsidR="00073413" w:rsidRDefault="00073413" w:rsidP="00F705E6">
      <w:pPr>
        <w:pStyle w:val="Tiumccp1"/>
        <w:rPr>
          <w:lang w:val="vi-VN"/>
        </w:rPr>
      </w:pPr>
    </w:p>
    <w:p w14:paraId="74CA1A6F" w14:textId="77777777" w:rsidR="00073413" w:rsidRDefault="00073413" w:rsidP="00F705E6">
      <w:pPr>
        <w:pStyle w:val="Tiumccp1"/>
        <w:rPr>
          <w:lang w:val="vi-VN"/>
        </w:rPr>
      </w:pPr>
    </w:p>
    <w:p w14:paraId="7A203CBF" w14:textId="77777777" w:rsidR="00073413" w:rsidRDefault="00073413" w:rsidP="00F705E6">
      <w:pPr>
        <w:pStyle w:val="Tiumccp1"/>
        <w:rPr>
          <w:lang w:val="vi-VN"/>
        </w:rPr>
      </w:pPr>
    </w:p>
    <w:p w14:paraId="28699F35" w14:textId="77777777" w:rsidR="00073413" w:rsidRDefault="00073413" w:rsidP="00F705E6">
      <w:pPr>
        <w:pStyle w:val="Tiumccp1"/>
        <w:rPr>
          <w:lang w:val="vi-VN"/>
        </w:rPr>
      </w:pPr>
    </w:p>
    <w:p w14:paraId="42499362" w14:textId="77777777" w:rsidR="00073413" w:rsidRDefault="00073413" w:rsidP="00F705E6">
      <w:pPr>
        <w:pStyle w:val="Tiumccp1"/>
        <w:rPr>
          <w:lang w:val="vi-VN"/>
        </w:rPr>
      </w:pPr>
    </w:p>
    <w:p w14:paraId="5334A5F4" w14:textId="77777777" w:rsidR="00073413" w:rsidRDefault="00073413" w:rsidP="00F705E6">
      <w:pPr>
        <w:pStyle w:val="Tiumccp1"/>
        <w:rPr>
          <w:lang w:val="vi-VN"/>
        </w:rPr>
      </w:pPr>
    </w:p>
    <w:p w14:paraId="1B96887F" w14:textId="77777777" w:rsidR="00073413" w:rsidRDefault="00073413" w:rsidP="00F705E6">
      <w:pPr>
        <w:pStyle w:val="Tiumccp1"/>
        <w:rPr>
          <w:lang w:val="vi-VN"/>
        </w:rPr>
      </w:pPr>
    </w:p>
    <w:p w14:paraId="6CEAD68D" w14:textId="77777777" w:rsidR="00073413" w:rsidRDefault="00073413" w:rsidP="00F705E6">
      <w:pPr>
        <w:pStyle w:val="Tiumccp1"/>
        <w:rPr>
          <w:lang w:val="vi-VN"/>
        </w:rPr>
      </w:pPr>
    </w:p>
    <w:p w14:paraId="313D41C1" w14:textId="7665FA26" w:rsidR="0064359C" w:rsidRDefault="0064359C">
      <w:pPr>
        <w:spacing w:after="200" w:line="276" w:lineRule="auto"/>
        <w:rPr>
          <w:b/>
          <w:sz w:val="28"/>
          <w:szCs w:val="28"/>
          <w:lang w:val="vi-VN"/>
        </w:rPr>
      </w:pPr>
      <w:r>
        <w:rPr>
          <w:lang w:val="vi-VN"/>
        </w:rPr>
        <w:br w:type="page"/>
      </w:r>
    </w:p>
    <w:p w14:paraId="413A8CB3" w14:textId="77777777" w:rsidR="00073413" w:rsidRDefault="00073413" w:rsidP="00F705E6">
      <w:pPr>
        <w:pStyle w:val="Tiumccp1"/>
        <w:rPr>
          <w:lang w:val="vi-VN"/>
        </w:rPr>
      </w:pPr>
    </w:p>
    <w:p w14:paraId="68B038F6" w14:textId="2CB5CB26" w:rsidR="00073413" w:rsidRDefault="00073413" w:rsidP="00F705E6">
      <w:pPr>
        <w:pStyle w:val="Tiumccp1"/>
        <w:rPr>
          <w:lang w:val="vi-VN"/>
        </w:rPr>
      </w:pPr>
    </w:p>
    <w:p w14:paraId="464E8AE9" w14:textId="553F44E0" w:rsidR="00073413" w:rsidRDefault="00E9639D" w:rsidP="00F705E6">
      <w:pPr>
        <w:pStyle w:val="Tiumccp1"/>
        <w:rPr>
          <w:lang w:val="vi-VN"/>
        </w:rPr>
      </w:pPr>
      <w:bookmarkStart w:id="210" w:name="_Toc44339221"/>
      <w:bookmarkStart w:id="211" w:name="_Toc44580985"/>
      <w:bookmarkStart w:id="212" w:name="_Toc44595642"/>
      <w:bookmarkStart w:id="213" w:name="_Toc44596625"/>
      <w:r>
        <w:rPr>
          <w:noProof/>
          <w:lang w:val="vi-VN" w:eastAsia="vi-VN"/>
        </w:rPr>
        <mc:AlternateContent>
          <mc:Choice Requires="wps">
            <w:drawing>
              <wp:anchor distT="0" distB="0" distL="114300" distR="114300" simplePos="0" relativeHeight="251671552" behindDoc="0" locked="0" layoutInCell="1" allowOverlap="1" wp14:anchorId="34A49195" wp14:editId="6ACC51F0">
                <wp:simplePos x="0" y="0"/>
                <wp:positionH relativeFrom="column">
                  <wp:posOffset>-1204595</wp:posOffset>
                </wp:positionH>
                <wp:positionV relativeFrom="paragraph">
                  <wp:posOffset>320040</wp:posOffset>
                </wp:positionV>
                <wp:extent cx="8105775" cy="5994082"/>
                <wp:effectExtent l="8255" t="0" r="17780" b="17780"/>
                <wp:wrapNone/>
                <wp:docPr id="40" name="Text Box 40"/>
                <wp:cNvGraphicFramePr/>
                <a:graphic xmlns:a="http://schemas.openxmlformats.org/drawingml/2006/main">
                  <a:graphicData uri="http://schemas.microsoft.com/office/word/2010/wordprocessingShape">
                    <wps:wsp>
                      <wps:cNvSpPr txBox="1"/>
                      <wps:spPr>
                        <a:xfrm rot="5400000">
                          <a:off x="0" y="0"/>
                          <a:ext cx="8105775" cy="599408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24DD008B" w14:textId="77777777" w:rsidTr="00756C35">
                              <w:trPr>
                                <w:trHeight w:val="379"/>
                              </w:trPr>
                              <w:tc>
                                <w:tcPr>
                                  <w:tcW w:w="805" w:type="dxa"/>
                                  <w:vMerge w:val="restart"/>
                                  <w:vAlign w:val="center"/>
                                </w:tcPr>
                                <w:p w14:paraId="327994FC" w14:textId="77777777" w:rsidR="001973A2" w:rsidRDefault="001973A2" w:rsidP="00B4243A">
                                  <w:pPr>
                                    <w:pStyle w:val="Nidungvnbn"/>
                                    <w:ind w:firstLine="0"/>
                                    <w:jc w:val="center"/>
                                    <w:rPr>
                                      <w:b/>
                                    </w:rPr>
                                  </w:pPr>
                                  <w:r>
                                    <w:rPr>
                                      <w:b/>
                                    </w:rPr>
                                    <w:t>Tên phân</w:t>
                                  </w:r>
                                </w:p>
                                <w:p w14:paraId="3B6EA0F4" w14:textId="7D554FB3" w:rsidR="001973A2" w:rsidRDefault="001973A2" w:rsidP="00B4243A">
                                  <w:pPr>
                                    <w:pStyle w:val="Nidungvnbn"/>
                                    <w:ind w:firstLine="0"/>
                                    <w:jc w:val="center"/>
                                    <w:rPr>
                                      <w:b/>
                                    </w:rPr>
                                  </w:pPr>
                                  <w:r>
                                    <w:rPr>
                                      <w:b/>
                                    </w:rPr>
                                    <w:t>loại</w:t>
                                  </w:r>
                                </w:p>
                              </w:tc>
                              <w:tc>
                                <w:tcPr>
                                  <w:tcW w:w="2952" w:type="dxa"/>
                                  <w:vMerge w:val="restart"/>
                                  <w:vAlign w:val="center"/>
                                </w:tcPr>
                                <w:p w14:paraId="1E217521" w14:textId="4CDF8328" w:rsidR="001973A2" w:rsidRDefault="001973A2" w:rsidP="00B4243A">
                                  <w:pPr>
                                    <w:pStyle w:val="Nidungvnbn"/>
                                    <w:ind w:firstLine="0"/>
                                    <w:jc w:val="center"/>
                                    <w:rPr>
                                      <w:b/>
                                    </w:rPr>
                                  </w:pPr>
                                  <w:r>
                                    <w:rPr>
                                      <w:b/>
                                    </w:rPr>
                                    <w:t>Tên tập dữ liệu</w:t>
                                  </w:r>
                                </w:p>
                              </w:tc>
                              <w:tc>
                                <w:tcPr>
                                  <w:tcW w:w="3813" w:type="dxa"/>
                                  <w:gridSpan w:val="4"/>
                                </w:tcPr>
                                <w:p w14:paraId="04972738" w14:textId="77777777" w:rsidR="001973A2" w:rsidRDefault="001973A2" w:rsidP="00B4243A">
                                  <w:pPr>
                                    <w:pStyle w:val="Nidungvnbn"/>
                                    <w:ind w:firstLine="0"/>
                                    <w:jc w:val="center"/>
                                    <w:rPr>
                                      <w:b/>
                                    </w:rPr>
                                  </w:pPr>
                                  <w:r>
                                    <w:rPr>
                                      <w:b/>
                                    </w:rPr>
                                    <w:t>Nhóm tác giả</w:t>
                                  </w:r>
                                </w:p>
                                <w:p w14:paraId="35C8339C" w14:textId="77777777" w:rsidR="001973A2" w:rsidRDefault="001973A2" w:rsidP="00B4243A">
                                  <w:pPr>
                                    <w:pStyle w:val="Nidungvnbn"/>
                                    <w:ind w:firstLine="0"/>
                                    <w:jc w:val="center"/>
                                    <w:rPr>
                                      <w:b/>
                                    </w:rPr>
                                  </w:pPr>
                                  <w:r>
                                    <w:rPr>
                                      <w:b/>
                                    </w:rPr>
                                    <w:t>tiền thực nghiệm</w:t>
                                  </w:r>
                                </w:p>
                              </w:tc>
                              <w:tc>
                                <w:tcPr>
                                  <w:tcW w:w="4125" w:type="dxa"/>
                                  <w:gridSpan w:val="4"/>
                                </w:tcPr>
                                <w:p w14:paraId="401E0DE6" w14:textId="77777777" w:rsidR="001973A2" w:rsidRDefault="001973A2" w:rsidP="00B4243A">
                                  <w:pPr>
                                    <w:pStyle w:val="Nidungvnbn"/>
                                    <w:ind w:firstLine="0"/>
                                    <w:jc w:val="center"/>
                                    <w:rPr>
                                      <w:b/>
                                    </w:rPr>
                                  </w:pPr>
                                  <w:r>
                                    <w:rPr>
                                      <w:b/>
                                    </w:rPr>
                                    <w:t>Thực nghiệm</w:t>
                                  </w:r>
                                </w:p>
                                <w:p w14:paraId="4C027FA3" w14:textId="360EF73D" w:rsidR="001973A2" w:rsidRDefault="001973A2" w:rsidP="00B4243A">
                                  <w:pPr>
                                    <w:pStyle w:val="Nidungvnbn"/>
                                    <w:ind w:firstLine="0"/>
                                    <w:jc w:val="center"/>
                                    <w:rPr>
                                      <w:b/>
                                    </w:rPr>
                                  </w:pPr>
                                  <w:r>
                                    <w:rPr>
                                      <w:b/>
                                    </w:rPr>
                                    <w:t>của bản thân</w:t>
                                  </w:r>
                                </w:p>
                              </w:tc>
                            </w:tr>
                            <w:tr w:rsidR="001973A2" w14:paraId="46AB927E" w14:textId="77777777" w:rsidTr="00756C35">
                              <w:trPr>
                                <w:trHeight w:val="379"/>
                              </w:trPr>
                              <w:tc>
                                <w:tcPr>
                                  <w:tcW w:w="805" w:type="dxa"/>
                                  <w:vMerge/>
                                </w:tcPr>
                                <w:p w14:paraId="4D6A9250" w14:textId="77777777" w:rsidR="001973A2" w:rsidRDefault="001973A2" w:rsidP="00C17EA6">
                                  <w:pPr>
                                    <w:pStyle w:val="Nidungvnbn"/>
                                    <w:jc w:val="center"/>
                                    <w:rPr>
                                      <w:b/>
                                    </w:rPr>
                                  </w:pPr>
                                </w:p>
                              </w:tc>
                              <w:tc>
                                <w:tcPr>
                                  <w:tcW w:w="2952" w:type="dxa"/>
                                  <w:vMerge/>
                                </w:tcPr>
                                <w:p w14:paraId="0C7BDB49" w14:textId="77777777" w:rsidR="001973A2" w:rsidRDefault="001973A2" w:rsidP="00C17EA6">
                                  <w:pPr>
                                    <w:pStyle w:val="Nidungvnbn"/>
                                    <w:jc w:val="center"/>
                                    <w:rPr>
                                      <w:b/>
                                    </w:rPr>
                                  </w:pPr>
                                </w:p>
                              </w:tc>
                              <w:tc>
                                <w:tcPr>
                                  <w:tcW w:w="912" w:type="dxa"/>
                                </w:tcPr>
                                <w:p w14:paraId="0698394B" w14:textId="77777777" w:rsidR="001973A2" w:rsidRDefault="001973A2" w:rsidP="00C17EA6">
                                  <w:pPr>
                                    <w:pStyle w:val="Nidungvnbn"/>
                                    <w:ind w:firstLine="0"/>
                                    <w:jc w:val="center"/>
                                    <w:rPr>
                                      <w:b/>
                                      <w:sz w:val="24"/>
                                      <w:szCs w:val="24"/>
                                    </w:rPr>
                                  </w:pPr>
                                  <w:r>
                                    <w:rPr>
                                      <w:b/>
                                    </w:rPr>
                                    <w:t>Pre</w:t>
                                  </w:r>
                                </w:p>
                              </w:tc>
                              <w:tc>
                                <w:tcPr>
                                  <w:tcW w:w="912" w:type="dxa"/>
                                </w:tcPr>
                                <w:p w14:paraId="18DAA773" w14:textId="77777777" w:rsidR="001973A2" w:rsidRDefault="001973A2" w:rsidP="00C17EA6">
                                  <w:pPr>
                                    <w:pStyle w:val="Nidungvnbn"/>
                                    <w:ind w:firstLine="0"/>
                                    <w:jc w:val="center"/>
                                    <w:rPr>
                                      <w:b/>
                                    </w:rPr>
                                  </w:pPr>
                                  <w:r>
                                    <w:rPr>
                                      <w:b/>
                                    </w:rPr>
                                    <w:t>Acc</w:t>
                                  </w:r>
                                </w:p>
                              </w:tc>
                              <w:tc>
                                <w:tcPr>
                                  <w:tcW w:w="912" w:type="dxa"/>
                                </w:tcPr>
                                <w:p w14:paraId="175698E8" w14:textId="77777777" w:rsidR="001973A2" w:rsidRDefault="001973A2" w:rsidP="00C17EA6">
                                  <w:pPr>
                                    <w:pStyle w:val="Nidungvnbn"/>
                                    <w:ind w:firstLine="0"/>
                                    <w:jc w:val="center"/>
                                    <w:rPr>
                                      <w:b/>
                                      <w:sz w:val="24"/>
                                      <w:szCs w:val="24"/>
                                    </w:rPr>
                                  </w:pPr>
                                  <w:r>
                                    <w:rPr>
                                      <w:b/>
                                    </w:rPr>
                                    <w:t>Rec</w:t>
                                  </w:r>
                                </w:p>
                              </w:tc>
                              <w:tc>
                                <w:tcPr>
                                  <w:tcW w:w="1077" w:type="dxa"/>
                                </w:tcPr>
                                <w:p w14:paraId="7034C39C" w14:textId="77777777" w:rsidR="001973A2" w:rsidRDefault="001973A2" w:rsidP="00C17EA6">
                                  <w:pPr>
                                    <w:pStyle w:val="Nidungvnbn"/>
                                    <w:ind w:firstLine="0"/>
                                    <w:jc w:val="center"/>
                                    <w:rPr>
                                      <w:b/>
                                    </w:rPr>
                                  </w:pPr>
                                  <w:r>
                                    <w:rPr>
                                      <w:b/>
                                      <w:lang w:val="vi-VN"/>
                                    </w:rPr>
                                    <w:t>TrT</w:t>
                                  </w:r>
                                </w:p>
                              </w:tc>
                              <w:tc>
                                <w:tcPr>
                                  <w:tcW w:w="994" w:type="dxa"/>
                                </w:tcPr>
                                <w:p w14:paraId="334134E1" w14:textId="77777777" w:rsidR="001973A2" w:rsidRDefault="001973A2" w:rsidP="00C17EA6">
                                  <w:pPr>
                                    <w:pStyle w:val="Nidungvnbn"/>
                                    <w:ind w:firstLine="0"/>
                                    <w:jc w:val="center"/>
                                    <w:rPr>
                                      <w:b/>
                                      <w:sz w:val="24"/>
                                      <w:szCs w:val="24"/>
                                    </w:rPr>
                                  </w:pPr>
                                  <w:r>
                                    <w:rPr>
                                      <w:b/>
                                    </w:rPr>
                                    <w:t>Pre</w:t>
                                  </w:r>
                                </w:p>
                              </w:tc>
                              <w:tc>
                                <w:tcPr>
                                  <w:tcW w:w="994" w:type="dxa"/>
                                </w:tcPr>
                                <w:p w14:paraId="6796634B" w14:textId="77777777" w:rsidR="001973A2" w:rsidRDefault="001973A2" w:rsidP="00C17EA6">
                                  <w:pPr>
                                    <w:pStyle w:val="Nidungvnbn"/>
                                    <w:ind w:firstLine="0"/>
                                    <w:jc w:val="center"/>
                                    <w:rPr>
                                      <w:b/>
                                    </w:rPr>
                                  </w:pPr>
                                  <w:r>
                                    <w:rPr>
                                      <w:b/>
                                    </w:rPr>
                                    <w:t>Acc</w:t>
                                  </w:r>
                                </w:p>
                              </w:tc>
                              <w:tc>
                                <w:tcPr>
                                  <w:tcW w:w="994" w:type="dxa"/>
                                </w:tcPr>
                                <w:p w14:paraId="0F6C1FFF" w14:textId="77777777" w:rsidR="001973A2" w:rsidRDefault="001973A2" w:rsidP="00C17EA6">
                                  <w:pPr>
                                    <w:pStyle w:val="Nidungvnbn"/>
                                    <w:ind w:firstLine="0"/>
                                    <w:jc w:val="center"/>
                                    <w:rPr>
                                      <w:b/>
                                      <w:sz w:val="24"/>
                                      <w:szCs w:val="24"/>
                                    </w:rPr>
                                  </w:pPr>
                                  <w:r>
                                    <w:rPr>
                                      <w:b/>
                                    </w:rPr>
                                    <w:t>Rec</w:t>
                                  </w:r>
                                </w:p>
                              </w:tc>
                              <w:tc>
                                <w:tcPr>
                                  <w:tcW w:w="1143" w:type="dxa"/>
                                </w:tcPr>
                                <w:p w14:paraId="421434C1" w14:textId="77777777" w:rsidR="001973A2" w:rsidRDefault="001973A2" w:rsidP="00C17EA6">
                                  <w:pPr>
                                    <w:pStyle w:val="Nidungvnbn"/>
                                    <w:ind w:firstLine="0"/>
                                    <w:jc w:val="center"/>
                                    <w:rPr>
                                      <w:b/>
                                    </w:rPr>
                                  </w:pPr>
                                  <w:r>
                                    <w:rPr>
                                      <w:b/>
                                    </w:rPr>
                                    <w:t>TrT</w:t>
                                  </w:r>
                                </w:p>
                              </w:tc>
                            </w:tr>
                            <w:tr w:rsidR="001973A2" w14:paraId="02F76B70" w14:textId="77777777" w:rsidTr="00A24F79">
                              <w:trPr>
                                <w:trHeight w:val="379"/>
                              </w:trPr>
                              <w:tc>
                                <w:tcPr>
                                  <w:tcW w:w="805" w:type="dxa"/>
                                  <w:vMerge w:val="restart"/>
                                  <w:vAlign w:val="center"/>
                                </w:tcPr>
                                <w:p w14:paraId="3F1FB9D9" w14:textId="2CCDF0F7" w:rsidR="001973A2" w:rsidRPr="00481C74" w:rsidRDefault="001973A2" w:rsidP="00237B3D">
                                  <w:pPr>
                                    <w:pStyle w:val="Nidungvnbn"/>
                                    <w:ind w:firstLine="0"/>
                                    <w:jc w:val="center"/>
                                  </w:pPr>
                                  <w:r>
                                    <w:t>MLP</w:t>
                                  </w:r>
                                </w:p>
                              </w:tc>
                              <w:tc>
                                <w:tcPr>
                                  <w:tcW w:w="2952" w:type="dxa"/>
                                  <w:vAlign w:val="bottom"/>
                                </w:tcPr>
                                <w:p w14:paraId="3F299E03" w14:textId="1833BF6D" w:rsidR="001973A2" w:rsidRDefault="001973A2" w:rsidP="00237B3D">
                                  <w:pPr>
                                    <w:pStyle w:val="Nidungvnbn"/>
                                    <w:ind w:firstLine="0"/>
                                    <w:jc w:val="left"/>
                                    <w:rPr>
                                      <w:b/>
                                    </w:rPr>
                                  </w:pPr>
                                  <w:r>
                                    <w:rPr>
                                      <w:color w:val="000000"/>
                                      <w:sz w:val="22"/>
                                      <w:szCs w:val="22"/>
                                    </w:rPr>
                                    <w:t>SemgHandSubjectCh2</w:t>
                                  </w:r>
                                </w:p>
                              </w:tc>
                              <w:tc>
                                <w:tcPr>
                                  <w:tcW w:w="912" w:type="dxa"/>
                                  <w:vAlign w:val="bottom"/>
                                </w:tcPr>
                                <w:p w14:paraId="3A9FAD4F" w14:textId="78C13024" w:rsidR="001973A2" w:rsidRDefault="001973A2" w:rsidP="00237B3D">
                                  <w:pPr>
                                    <w:pStyle w:val="Nidungvnbn"/>
                                    <w:ind w:firstLine="0"/>
                                    <w:jc w:val="right"/>
                                  </w:pPr>
                                  <w:r>
                                    <w:rPr>
                                      <w:color w:val="000000"/>
                                      <w:sz w:val="22"/>
                                      <w:szCs w:val="22"/>
                                    </w:rPr>
                                    <w:t>0.8443</w:t>
                                  </w:r>
                                </w:p>
                              </w:tc>
                              <w:tc>
                                <w:tcPr>
                                  <w:tcW w:w="912" w:type="dxa"/>
                                  <w:vAlign w:val="bottom"/>
                                </w:tcPr>
                                <w:p w14:paraId="1AC88FD6" w14:textId="6B87010A" w:rsidR="001973A2" w:rsidRDefault="001973A2" w:rsidP="00237B3D">
                                  <w:pPr>
                                    <w:pStyle w:val="Nidungvnbn"/>
                                    <w:ind w:firstLine="0"/>
                                    <w:jc w:val="right"/>
                                  </w:pPr>
                                  <w:r>
                                    <w:rPr>
                                      <w:color w:val="000000"/>
                                      <w:sz w:val="22"/>
                                      <w:szCs w:val="22"/>
                                    </w:rPr>
                                    <w:t>0.8422</w:t>
                                  </w:r>
                                </w:p>
                              </w:tc>
                              <w:tc>
                                <w:tcPr>
                                  <w:tcW w:w="912" w:type="dxa"/>
                                  <w:vAlign w:val="bottom"/>
                                </w:tcPr>
                                <w:p w14:paraId="1B42B9F2" w14:textId="6BC6098E" w:rsidR="001973A2" w:rsidRDefault="001973A2" w:rsidP="00237B3D">
                                  <w:pPr>
                                    <w:pStyle w:val="Nidungvnbn"/>
                                    <w:ind w:firstLine="0"/>
                                    <w:jc w:val="right"/>
                                  </w:pPr>
                                  <w:r>
                                    <w:rPr>
                                      <w:color w:val="000000"/>
                                      <w:sz w:val="22"/>
                                      <w:szCs w:val="22"/>
                                    </w:rPr>
                                    <w:t>0.8422</w:t>
                                  </w:r>
                                </w:p>
                              </w:tc>
                              <w:tc>
                                <w:tcPr>
                                  <w:tcW w:w="1077" w:type="dxa"/>
                                  <w:vAlign w:val="bottom"/>
                                </w:tcPr>
                                <w:p w14:paraId="69E42B0A" w14:textId="16F796F5" w:rsidR="001973A2" w:rsidRDefault="001973A2" w:rsidP="00237B3D">
                                  <w:pPr>
                                    <w:pStyle w:val="Nidungvnbn"/>
                                    <w:ind w:firstLine="0"/>
                                    <w:jc w:val="right"/>
                                  </w:pPr>
                                  <w:r>
                                    <w:rPr>
                                      <w:color w:val="000000"/>
                                      <w:sz w:val="22"/>
                                      <w:szCs w:val="22"/>
                                    </w:rPr>
                                    <w:t>1335.9</w:t>
                                  </w:r>
                                </w:p>
                              </w:tc>
                              <w:tc>
                                <w:tcPr>
                                  <w:tcW w:w="994" w:type="dxa"/>
                                  <w:vAlign w:val="bottom"/>
                                </w:tcPr>
                                <w:p w14:paraId="71540C53" w14:textId="563AE229" w:rsidR="001973A2" w:rsidRDefault="001973A2" w:rsidP="007A3525">
                                  <w:pPr>
                                    <w:pStyle w:val="Nidungvnbn"/>
                                    <w:ind w:firstLine="0"/>
                                    <w:jc w:val="right"/>
                                  </w:pPr>
                                  <w:r>
                                    <w:rPr>
                                      <w:color w:val="000000"/>
                                      <w:sz w:val="22"/>
                                      <w:szCs w:val="22"/>
                                    </w:rPr>
                                    <w:t>0.8152</w:t>
                                  </w:r>
                                </w:p>
                              </w:tc>
                              <w:tc>
                                <w:tcPr>
                                  <w:tcW w:w="994" w:type="dxa"/>
                                  <w:vAlign w:val="bottom"/>
                                </w:tcPr>
                                <w:p w14:paraId="4069C95C" w14:textId="2C03148A" w:rsidR="001973A2" w:rsidRDefault="001973A2" w:rsidP="007A3525">
                                  <w:pPr>
                                    <w:pStyle w:val="Nidungvnbn"/>
                                    <w:ind w:firstLine="0"/>
                                    <w:jc w:val="right"/>
                                  </w:pPr>
                                  <w:r>
                                    <w:rPr>
                                      <w:color w:val="000000"/>
                                      <w:sz w:val="22"/>
                                      <w:szCs w:val="22"/>
                                    </w:rPr>
                                    <w:t>0.8089</w:t>
                                  </w:r>
                                </w:p>
                              </w:tc>
                              <w:tc>
                                <w:tcPr>
                                  <w:tcW w:w="994" w:type="dxa"/>
                                  <w:vAlign w:val="bottom"/>
                                </w:tcPr>
                                <w:p w14:paraId="355E95FB" w14:textId="0D37BD37" w:rsidR="001973A2" w:rsidRDefault="001973A2" w:rsidP="007A3525">
                                  <w:pPr>
                                    <w:pStyle w:val="Nidungvnbn"/>
                                    <w:ind w:firstLine="0"/>
                                    <w:jc w:val="right"/>
                                  </w:pPr>
                                  <w:r>
                                    <w:rPr>
                                      <w:color w:val="000000"/>
                                      <w:sz w:val="22"/>
                                      <w:szCs w:val="22"/>
                                    </w:rPr>
                                    <w:t>0.8089</w:t>
                                  </w:r>
                                </w:p>
                              </w:tc>
                              <w:tc>
                                <w:tcPr>
                                  <w:tcW w:w="1143" w:type="dxa"/>
                                  <w:vAlign w:val="bottom"/>
                                </w:tcPr>
                                <w:p w14:paraId="08AC8392" w14:textId="2E629A9C" w:rsidR="001973A2" w:rsidRDefault="001973A2" w:rsidP="007A3525">
                                  <w:pPr>
                                    <w:pStyle w:val="Nidungvnbn"/>
                                    <w:ind w:firstLine="0"/>
                                    <w:jc w:val="right"/>
                                  </w:pPr>
                                  <w:r>
                                    <w:rPr>
                                      <w:color w:val="000000"/>
                                      <w:sz w:val="22"/>
                                      <w:szCs w:val="22"/>
                                    </w:rPr>
                                    <w:t>1066.9</w:t>
                                  </w:r>
                                </w:p>
                              </w:tc>
                            </w:tr>
                            <w:tr w:rsidR="001973A2" w14:paraId="02280C5C" w14:textId="77777777" w:rsidTr="00A24F79">
                              <w:trPr>
                                <w:trHeight w:val="379"/>
                              </w:trPr>
                              <w:tc>
                                <w:tcPr>
                                  <w:tcW w:w="805" w:type="dxa"/>
                                  <w:vMerge/>
                                </w:tcPr>
                                <w:p w14:paraId="68E15C5C" w14:textId="77777777" w:rsidR="001973A2" w:rsidRDefault="001973A2" w:rsidP="00237B3D">
                                  <w:pPr>
                                    <w:pStyle w:val="Nidungvnbn"/>
                                    <w:ind w:firstLine="0"/>
                                    <w:jc w:val="left"/>
                                    <w:rPr>
                                      <w:b/>
                                    </w:rPr>
                                  </w:pPr>
                                </w:p>
                              </w:tc>
                              <w:tc>
                                <w:tcPr>
                                  <w:tcW w:w="2952" w:type="dxa"/>
                                  <w:vAlign w:val="bottom"/>
                                </w:tcPr>
                                <w:p w14:paraId="28A129DD" w14:textId="10A08973" w:rsidR="001973A2" w:rsidRDefault="001973A2" w:rsidP="00237B3D">
                                  <w:pPr>
                                    <w:pStyle w:val="Nidungvnbn"/>
                                    <w:ind w:firstLine="0"/>
                                    <w:jc w:val="left"/>
                                    <w:rPr>
                                      <w:b/>
                                    </w:rPr>
                                  </w:pPr>
                                  <w:r>
                                    <w:rPr>
                                      <w:color w:val="000000"/>
                                      <w:sz w:val="22"/>
                                      <w:szCs w:val="22"/>
                                    </w:rPr>
                                    <w:t>ShapeletSim</w:t>
                                  </w:r>
                                </w:p>
                              </w:tc>
                              <w:tc>
                                <w:tcPr>
                                  <w:tcW w:w="912" w:type="dxa"/>
                                  <w:vAlign w:val="bottom"/>
                                </w:tcPr>
                                <w:p w14:paraId="49CFD81B" w14:textId="326FBE77" w:rsidR="001973A2" w:rsidRDefault="001973A2" w:rsidP="00237B3D">
                                  <w:pPr>
                                    <w:pStyle w:val="Nidungvnbn"/>
                                    <w:ind w:firstLine="0"/>
                                    <w:jc w:val="right"/>
                                  </w:pPr>
                                  <w:r>
                                    <w:rPr>
                                      <w:color w:val="000000"/>
                                      <w:sz w:val="22"/>
                                      <w:szCs w:val="22"/>
                                    </w:rPr>
                                    <w:t>0.5351</w:t>
                                  </w:r>
                                </w:p>
                              </w:tc>
                              <w:tc>
                                <w:tcPr>
                                  <w:tcW w:w="912" w:type="dxa"/>
                                  <w:vAlign w:val="bottom"/>
                                </w:tcPr>
                                <w:p w14:paraId="45A24EF6" w14:textId="5C70D962" w:rsidR="001973A2" w:rsidRDefault="001973A2" w:rsidP="00237B3D">
                                  <w:pPr>
                                    <w:pStyle w:val="Nidungvnbn"/>
                                    <w:ind w:firstLine="0"/>
                                    <w:jc w:val="right"/>
                                  </w:pPr>
                                  <w:r>
                                    <w:rPr>
                                      <w:color w:val="000000"/>
                                      <w:sz w:val="22"/>
                                      <w:szCs w:val="22"/>
                                    </w:rPr>
                                    <w:t>0.5333</w:t>
                                  </w:r>
                                </w:p>
                              </w:tc>
                              <w:tc>
                                <w:tcPr>
                                  <w:tcW w:w="912" w:type="dxa"/>
                                  <w:vAlign w:val="bottom"/>
                                </w:tcPr>
                                <w:p w14:paraId="7EBC1452" w14:textId="5A8DF552" w:rsidR="001973A2" w:rsidRDefault="001973A2" w:rsidP="00237B3D">
                                  <w:pPr>
                                    <w:pStyle w:val="Nidungvnbn"/>
                                    <w:ind w:firstLine="0"/>
                                    <w:jc w:val="right"/>
                                  </w:pPr>
                                  <w:r>
                                    <w:rPr>
                                      <w:color w:val="000000"/>
                                      <w:sz w:val="22"/>
                                      <w:szCs w:val="22"/>
                                    </w:rPr>
                                    <w:t>0.5333</w:t>
                                  </w:r>
                                </w:p>
                              </w:tc>
                              <w:tc>
                                <w:tcPr>
                                  <w:tcW w:w="1077" w:type="dxa"/>
                                  <w:vAlign w:val="bottom"/>
                                </w:tcPr>
                                <w:p w14:paraId="10648FA5" w14:textId="608A0943" w:rsidR="001973A2" w:rsidRDefault="001973A2" w:rsidP="00237B3D">
                                  <w:pPr>
                                    <w:pStyle w:val="Nidungvnbn"/>
                                    <w:ind w:firstLine="0"/>
                                    <w:jc w:val="right"/>
                                  </w:pPr>
                                  <w:r>
                                    <w:rPr>
                                      <w:color w:val="000000"/>
                                      <w:sz w:val="22"/>
                                      <w:szCs w:val="22"/>
                                    </w:rPr>
                                    <w:t>677.5</w:t>
                                  </w:r>
                                </w:p>
                              </w:tc>
                              <w:tc>
                                <w:tcPr>
                                  <w:tcW w:w="994" w:type="dxa"/>
                                  <w:vAlign w:val="bottom"/>
                                </w:tcPr>
                                <w:p w14:paraId="7CE7582C" w14:textId="17D20BEB" w:rsidR="001973A2" w:rsidRDefault="001973A2" w:rsidP="007A3525">
                                  <w:pPr>
                                    <w:pStyle w:val="Nidungvnbn"/>
                                    <w:ind w:firstLine="0"/>
                                    <w:jc w:val="right"/>
                                  </w:pPr>
                                  <w:r>
                                    <w:rPr>
                                      <w:color w:val="000000"/>
                                      <w:sz w:val="22"/>
                                      <w:szCs w:val="22"/>
                                    </w:rPr>
                                    <w:t>0.5407</w:t>
                                  </w:r>
                                </w:p>
                              </w:tc>
                              <w:tc>
                                <w:tcPr>
                                  <w:tcW w:w="994" w:type="dxa"/>
                                  <w:vAlign w:val="bottom"/>
                                </w:tcPr>
                                <w:p w14:paraId="522E88C5" w14:textId="70200784" w:rsidR="001973A2" w:rsidRDefault="001973A2" w:rsidP="007A3525">
                                  <w:pPr>
                                    <w:pStyle w:val="Nidungvnbn"/>
                                    <w:ind w:firstLine="0"/>
                                    <w:jc w:val="right"/>
                                  </w:pPr>
                                  <w:r>
                                    <w:rPr>
                                      <w:color w:val="000000"/>
                                      <w:sz w:val="22"/>
                                      <w:szCs w:val="22"/>
                                    </w:rPr>
                                    <w:t>0.5389</w:t>
                                  </w:r>
                                </w:p>
                              </w:tc>
                              <w:tc>
                                <w:tcPr>
                                  <w:tcW w:w="994" w:type="dxa"/>
                                  <w:vAlign w:val="bottom"/>
                                </w:tcPr>
                                <w:p w14:paraId="5E41BFE9" w14:textId="17CD484B" w:rsidR="001973A2" w:rsidRDefault="001973A2" w:rsidP="007A3525">
                                  <w:pPr>
                                    <w:pStyle w:val="Nidungvnbn"/>
                                    <w:ind w:firstLine="0"/>
                                    <w:jc w:val="right"/>
                                  </w:pPr>
                                  <w:r>
                                    <w:rPr>
                                      <w:color w:val="000000"/>
                                      <w:sz w:val="22"/>
                                      <w:szCs w:val="22"/>
                                    </w:rPr>
                                    <w:t>0.5389</w:t>
                                  </w:r>
                                </w:p>
                              </w:tc>
                              <w:tc>
                                <w:tcPr>
                                  <w:tcW w:w="1143" w:type="dxa"/>
                                  <w:vAlign w:val="bottom"/>
                                </w:tcPr>
                                <w:p w14:paraId="1B6C3F63" w14:textId="395B2A1B" w:rsidR="001973A2" w:rsidRDefault="001973A2" w:rsidP="007A3525">
                                  <w:pPr>
                                    <w:pStyle w:val="Nidungvnbn"/>
                                    <w:ind w:firstLine="0"/>
                                    <w:jc w:val="right"/>
                                  </w:pPr>
                                  <w:r>
                                    <w:rPr>
                                      <w:color w:val="000000"/>
                                      <w:sz w:val="22"/>
                                      <w:szCs w:val="22"/>
                                    </w:rPr>
                                    <w:t>993.3</w:t>
                                  </w:r>
                                </w:p>
                              </w:tc>
                            </w:tr>
                            <w:tr w:rsidR="001973A2" w14:paraId="49E4A501" w14:textId="77777777" w:rsidTr="00A24F79">
                              <w:trPr>
                                <w:trHeight w:val="379"/>
                              </w:trPr>
                              <w:tc>
                                <w:tcPr>
                                  <w:tcW w:w="805" w:type="dxa"/>
                                  <w:vMerge/>
                                </w:tcPr>
                                <w:p w14:paraId="556ED1B4" w14:textId="77777777" w:rsidR="001973A2" w:rsidRDefault="001973A2" w:rsidP="00237B3D">
                                  <w:pPr>
                                    <w:pStyle w:val="Nidungvnbn"/>
                                    <w:ind w:firstLine="0"/>
                                    <w:jc w:val="left"/>
                                    <w:rPr>
                                      <w:b/>
                                    </w:rPr>
                                  </w:pPr>
                                </w:p>
                              </w:tc>
                              <w:tc>
                                <w:tcPr>
                                  <w:tcW w:w="2952" w:type="dxa"/>
                                  <w:vAlign w:val="bottom"/>
                                </w:tcPr>
                                <w:p w14:paraId="176FCDA6" w14:textId="478435E1" w:rsidR="001973A2" w:rsidRDefault="001973A2" w:rsidP="00237B3D">
                                  <w:pPr>
                                    <w:pStyle w:val="Nidungvnbn"/>
                                    <w:ind w:firstLine="0"/>
                                    <w:jc w:val="left"/>
                                    <w:rPr>
                                      <w:b/>
                                    </w:rPr>
                                  </w:pPr>
                                  <w:r>
                                    <w:rPr>
                                      <w:color w:val="000000"/>
                                      <w:sz w:val="22"/>
                                      <w:szCs w:val="22"/>
                                    </w:rPr>
                                    <w:t>ShapesAll</w:t>
                                  </w:r>
                                </w:p>
                              </w:tc>
                              <w:tc>
                                <w:tcPr>
                                  <w:tcW w:w="912" w:type="dxa"/>
                                  <w:vAlign w:val="bottom"/>
                                </w:tcPr>
                                <w:p w14:paraId="373108F6" w14:textId="3090D44D" w:rsidR="001973A2" w:rsidRDefault="001973A2" w:rsidP="00237B3D">
                                  <w:pPr>
                                    <w:pStyle w:val="Nidungvnbn"/>
                                    <w:ind w:firstLine="0"/>
                                    <w:jc w:val="right"/>
                                  </w:pPr>
                                  <w:r>
                                    <w:rPr>
                                      <w:color w:val="000000"/>
                                      <w:sz w:val="22"/>
                                      <w:szCs w:val="22"/>
                                    </w:rPr>
                                    <w:t>0.7861</w:t>
                                  </w:r>
                                </w:p>
                              </w:tc>
                              <w:tc>
                                <w:tcPr>
                                  <w:tcW w:w="912" w:type="dxa"/>
                                  <w:vAlign w:val="bottom"/>
                                </w:tcPr>
                                <w:p w14:paraId="6F318CEC" w14:textId="4C05A775" w:rsidR="001973A2" w:rsidRDefault="001973A2" w:rsidP="00237B3D">
                                  <w:pPr>
                                    <w:pStyle w:val="Nidungvnbn"/>
                                    <w:ind w:firstLine="0"/>
                                    <w:jc w:val="right"/>
                                  </w:pPr>
                                  <w:r>
                                    <w:rPr>
                                      <w:color w:val="000000"/>
                                      <w:sz w:val="22"/>
                                      <w:szCs w:val="22"/>
                                    </w:rPr>
                                    <w:t>0.78</w:t>
                                  </w:r>
                                </w:p>
                              </w:tc>
                              <w:tc>
                                <w:tcPr>
                                  <w:tcW w:w="912" w:type="dxa"/>
                                  <w:vAlign w:val="bottom"/>
                                </w:tcPr>
                                <w:p w14:paraId="5AF8257B" w14:textId="6F64A3E0" w:rsidR="001973A2" w:rsidRDefault="001973A2" w:rsidP="00237B3D">
                                  <w:pPr>
                                    <w:pStyle w:val="Nidungvnbn"/>
                                    <w:ind w:firstLine="0"/>
                                    <w:jc w:val="right"/>
                                  </w:pPr>
                                  <w:r>
                                    <w:rPr>
                                      <w:color w:val="000000"/>
                                      <w:sz w:val="22"/>
                                      <w:szCs w:val="22"/>
                                    </w:rPr>
                                    <w:t>0.78</w:t>
                                  </w:r>
                                </w:p>
                              </w:tc>
                              <w:tc>
                                <w:tcPr>
                                  <w:tcW w:w="1077" w:type="dxa"/>
                                  <w:vAlign w:val="bottom"/>
                                </w:tcPr>
                                <w:p w14:paraId="7CC2C150" w14:textId="44676215" w:rsidR="001973A2" w:rsidRDefault="001973A2" w:rsidP="00237B3D">
                                  <w:pPr>
                                    <w:pStyle w:val="Nidungvnbn"/>
                                    <w:ind w:firstLine="0"/>
                                    <w:jc w:val="right"/>
                                  </w:pPr>
                                  <w:r>
                                    <w:rPr>
                                      <w:color w:val="000000"/>
                                      <w:sz w:val="22"/>
                                      <w:szCs w:val="22"/>
                                    </w:rPr>
                                    <w:t>1785.4</w:t>
                                  </w:r>
                                </w:p>
                              </w:tc>
                              <w:tc>
                                <w:tcPr>
                                  <w:tcW w:w="994" w:type="dxa"/>
                                  <w:vAlign w:val="bottom"/>
                                </w:tcPr>
                                <w:p w14:paraId="567F0DE7" w14:textId="796B24DF" w:rsidR="001973A2" w:rsidRDefault="001973A2" w:rsidP="007A3525">
                                  <w:pPr>
                                    <w:pStyle w:val="Nidungvnbn"/>
                                    <w:ind w:firstLine="0"/>
                                    <w:jc w:val="right"/>
                                  </w:pPr>
                                  <w:r>
                                    <w:rPr>
                                      <w:color w:val="000000"/>
                                      <w:sz w:val="22"/>
                                      <w:szCs w:val="22"/>
                                    </w:rPr>
                                    <w:t>0.748</w:t>
                                  </w:r>
                                </w:p>
                              </w:tc>
                              <w:tc>
                                <w:tcPr>
                                  <w:tcW w:w="994" w:type="dxa"/>
                                  <w:vAlign w:val="bottom"/>
                                </w:tcPr>
                                <w:p w14:paraId="634529DD" w14:textId="1E7281C4" w:rsidR="001973A2" w:rsidRDefault="001973A2" w:rsidP="007A3525">
                                  <w:pPr>
                                    <w:pStyle w:val="Nidungvnbn"/>
                                    <w:ind w:firstLine="0"/>
                                    <w:jc w:val="right"/>
                                  </w:pPr>
                                  <w:r>
                                    <w:rPr>
                                      <w:color w:val="000000"/>
                                      <w:sz w:val="22"/>
                                      <w:szCs w:val="22"/>
                                    </w:rPr>
                                    <w:t>0.73</w:t>
                                  </w:r>
                                </w:p>
                              </w:tc>
                              <w:tc>
                                <w:tcPr>
                                  <w:tcW w:w="994" w:type="dxa"/>
                                  <w:vAlign w:val="bottom"/>
                                </w:tcPr>
                                <w:p w14:paraId="6F63E00B" w14:textId="29E8EE55" w:rsidR="001973A2" w:rsidRDefault="001973A2" w:rsidP="007A3525">
                                  <w:pPr>
                                    <w:pStyle w:val="Nidungvnbn"/>
                                    <w:ind w:firstLine="0"/>
                                    <w:jc w:val="right"/>
                                  </w:pPr>
                                  <w:r>
                                    <w:rPr>
                                      <w:color w:val="000000"/>
                                      <w:sz w:val="22"/>
                                      <w:szCs w:val="22"/>
                                    </w:rPr>
                                    <w:t>0.73</w:t>
                                  </w:r>
                                </w:p>
                              </w:tc>
                              <w:tc>
                                <w:tcPr>
                                  <w:tcW w:w="1143" w:type="dxa"/>
                                  <w:vAlign w:val="bottom"/>
                                </w:tcPr>
                                <w:p w14:paraId="65970140" w14:textId="680BFA35" w:rsidR="001973A2" w:rsidRDefault="001973A2" w:rsidP="007A3525">
                                  <w:pPr>
                                    <w:pStyle w:val="Nidungvnbn"/>
                                    <w:ind w:firstLine="0"/>
                                    <w:jc w:val="right"/>
                                  </w:pPr>
                                  <w:r>
                                    <w:rPr>
                                      <w:color w:val="000000"/>
                                      <w:sz w:val="22"/>
                                      <w:szCs w:val="22"/>
                                    </w:rPr>
                                    <w:t>1230.8</w:t>
                                  </w:r>
                                </w:p>
                              </w:tc>
                            </w:tr>
                            <w:tr w:rsidR="001973A2" w14:paraId="7B9F66FB" w14:textId="77777777" w:rsidTr="00A24F79">
                              <w:trPr>
                                <w:trHeight w:val="379"/>
                              </w:trPr>
                              <w:tc>
                                <w:tcPr>
                                  <w:tcW w:w="805" w:type="dxa"/>
                                  <w:vMerge/>
                                </w:tcPr>
                                <w:p w14:paraId="639AEF1A" w14:textId="77777777" w:rsidR="001973A2" w:rsidRDefault="001973A2" w:rsidP="00237B3D">
                                  <w:pPr>
                                    <w:pStyle w:val="Nidungvnbn"/>
                                    <w:ind w:firstLine="0"/>
                                    <w:jc w:val="left"/>
                                    <w:rPr>
                                      <w:b/>
                                    </w:rPr>
                                  </w:pPr>
                                </w:p>
                              </w:tc>
                              <w:tc>
                                <w:tcPr>
                                  <w:tcW w:w="2952" w:type="dxa"/>
                                  <w:vAlign w:val="bottom"/>
                                </w:tcPr>
                                <w:p w14:paraId="49D3AD2F" w14:textId="74576FE6" w:rsidR="001973A2" w:rsidRDefault="001973A2" w:rsidP="00237B3D">
                                  <w:pPr>
                                    <w:pStyle w:val="Nidungvnbn"/>
                                    <w:ind w:firstLine="0"/>
                                    <w:jc w:val="left"/>
                                    <w:rPr>
                                      <w:b/>
                                    </w:rPr>
                                  </w:pPr>
                                  <w:r>
                                    <w:rPr>
                                      <w:color w:val="000000"/>
                                      <w:sz w:val="22"/>
                                      <w:szCs w:val="22"/>
                                    </w:rPr>
                                    <w:t>SmallKitchenAppliances</w:t>
                                  </w:r>
                                </w:p>
                              </w:tc>
                              <w:tc>
                                <w:tcPr>
                                  <w:tcW w:w="912" w:type="dxa"/>
                                  <w:vAlign w:val="bottom"/>
                                </w:tcPr>
                                <w:p w14:paraId="58A7BDC3" w14:textId="3B1623F8" w:rsidR="001973A2" w:rsidRDefault="001973A2" w:rsidP="00237B3D">
                                  <w:pPr>
                                    <w:pStyle w:val="Nidungvnbn"/>
                                    <w:ind w:firstLine="0"/>
                                    <w:jc w:val="right"/>
                                  </w:pPr>
                                  <w:r>
                                    <w:rPr>
                                      <w:color w:val="000000"/>
                                      <w:sz w:val="22"/>
                                      <w:szCs w:val="22"/>
                                    </w:rPr>
                                    <w:t>0.3903</w:t>
                                  </w:r>
                                </w:p>
                              </w:tc>
                              <w:tc>
                                <w:tcPr>
                                  <w:tcW w:w="912" w:type="dxa"/>
                                  <w:vAlign w:val="bottom"/>
                                </w:tcPr>
                                <w:p w14:paraId="3627CBF0" w14:textId="41511CA5" w:rsidR="001973A2" w:rsidRDefault="001973A2" w:rsidP="00237B3D">
                                  <w:pPr>
                                    <w:pStyle w:val="Nidungvnbn"/>
                                    <w:ind w:firstLine="0"/>
                                    <w:jc w:val="right"/>
                                  </w:pPr>
                                  <w:r>
                                    <w:rPr>
                                      <w:color w:val="000000"/>
                                      <w:sz w:val="22"/>
                                      <w:szCs w:val="22"/>
                                    </w:rPr>
                                    <w:t>0.384</w:t>
                                  </w:r>
                                </w:p>
                              </w:tc>
                              <w:tc>
                                <w:tcPr>
                                  <w:tcW w:w="912" w:type="dxa"/>
                                  <w:vAlign w:val="bottom"/>
                                </w:tcPr>
                                <w:p w14:paraId="2FC797D2" w14:textId="1896DD7F" w:rsidR="001973A2" w:rsidRDefault="001973A2" w:rsidP="00237B3D">
                                  <w:pPr>
                                    <w:pStyle w:val="Nidungvnbn"/>
                                    <w:ind w:firstLine="0"/>
                                    <w:jc w:val="right"/>
                                  </w:pPr>
                                  <w:r>
                                    <w:rPr>
                                      <w:color w:val="000000"/>
                                      <w:sz w:val="22"/>
                                      <w:szCs w:val="22"/>
                                    </w:rPr>
                                    <w:t>0.384</w:t>
                                  </w:r>
                                </w:p>
                              </w:tc>
                              <w:tc>
                                <w:tcPr>
                                  <w:tcW w:w="1077" w:type="dxa"/>
                                  <w:vAlign w:val="bottom"/>
                                </w:tcPr>
                                <w:p w14:paraId="171820C5" w14:textId="406E1129" w:rsidR="001973A2" w:rsidRDefault="001973A2" w:rsidP="00237B3D">
                                  <w:pPr>
                                    <w:pStyle w:val="Nidungvnbn"/>
                                    <w:ind w:firstLine="0"/>
                                    <w:jc w:val="right"/>
                                  </w:pPr>
                                  <w:r>
                                    <w:rPr>
                                      <w:color w:val="000000"/>
                                      <w:sz w:val="22"/>
                                      <w:szCs w:val="22"/>
                                    </w:rPr>
                                    <w:t>1078.5</w:t>
                                  </w:r>
                                </w:p>
                              </w:tc>
                              <w:tc>
                                <w:tcPr>
                                  <w:tcW w:w="994" w:type="dxa"/>
                                  <w:vAlign w:val="bottom"/>
                                </w:tcPr>
                                <w:p w14:paraId="13ADD200" w14:textId="2E8AC076" w:rsidR="001973A2" w:rsidRDefault="001973A2" w:rsidP="007A3525">
                                  <w:pPr>
                                    <w:pStyle w:val="Nidungvnbn"/>
                                    <w:ind w:firstLine="0"/>
                                    <w:jc w:val="right"/>
                                  </w:pPr>
                                  <w:r>
                                    <w:rPr>
                                      <w:color w:val="000000"/>
                                      <w:sz w:val="22"/>
                                      <w:szCs w:val="22"/>
                                    </w:rPr>
                                    <w:t>0.432</w:t>
                                  </w:r>
                                </w:p>
                              </w:tc>
                              <w:tc>
                                <w:tcPr>
                                  <w:tcW w:w="994" w:type="dxa"/>
                                  <w:vAlign w:val="bottom"/>
                                </w:tcPr>
                                <w:p w14:paraId="0E5E18D4" w14:textId="1C06365A" w:rsidR="001973A2" w:rsidRDefault="001973A2" w:rsidP="007A3525">
                                  <w:pPr>
                                    <w:pStyle w:val="Nidungvnbn"/>
                                    <w:ind w:firstLine="0"/>
                                    <w:jc w:val="right"/>
                                  </w:pPr>
                                  <w:r>
                                    <w:rPr>
                                      <w:color w:val="000000"/>
                                      <w:sz w:val="22"/>
                                      <w:szCs w:val="22"/>
                                    </w:rPr>
                                    <w:t>0.432</w:t>
                                  </w:r>
                                </w:p>
                              </w:tc>
                              <w:tc>
                                <w:tcPr>
                                  <w:tcW w:w="994" w:type="dxa"/>
                                  <w:vAlign w:val="bottom"/>
                                </w:tcPr>
                                <w:p w14:paraId="4AEB33CA" w14:textId="355FD91D" w:rsidR="001973A2" w:rsidRDefault="001973A2" w:rsidP="007A3525">
                                  <w:pPr>
                                    <w:pStyle w:val="Nidungvnbn"/>
                                    <w:ind w:firstLine="0"/>
                                    <w:jc w:val="right"/>
                                  </w:pPr>
                                  <w:r>
                                    <w:rPr>
                                      <w:color w:val="000000"/>
                                      <w:sz w:val="22"/>
                                      <w:szCs w:val="22"/>
                                    </w:rPr>
                                    <w:t>0.432</w:t>
                                  </w:r>
                                </w:p>
                              </w:tc>
                              <w:tc>
                                <w:tcPr>
                                  <w:tcW w:w="1143" w:type="dxa"/>
                                  <w:vAlign w:val="bottom"/>
                                </w:tcPr>
                                <w:p w14:paraId="3C2E9DC1" w14:textId="3918ECC6" w:rsidR="001973A2" w:rsidRDefault="001973A2" w:rsidP="007A3525">
                                  <w:pPr>
                                    <w:pStyle w:val="Nidungvnbn"/>
                                    <w:ind w:firstLine="0"/>
                                    <w:jc w:val="right"/>
                                  </w:pPr>
                                  <w:r>
                                    <w:rPr>
                                      <w:color w:val="000000"/>
                                      <w:sz w:val="22"/>
                                      <w:szCs w:val="22"/>
                                    </w:rPr>
                                    <w:t>552.8</w:t>
                                  </w:r>
                                </w:p>
                              </w:tc>
                            </w:tr>
                            <w:tr w:rsidR="001973A2" w14:paraId="158F08AD" w14:textId="77777777" w:rsidTr="00A24F79">
                              <w:trPr>
                                <w:trHeight w:val="379"/>
                              </w:trPr>
                              <w:tc>
                                <w:tcPr>
                                  <w:tcW w:w="805" w:type="dxa"/>
                                  <w:vMerge/>
                                </w:tcPr>
                                <w:p w14:paraId="2D3E9BCD" w14:textId="77777777" w:rsidR="001973A2" w:rsidRDefault="001973A2" w:rsidP="00237B3D">
                                  <w:pPr>
                                    <w:pStyle w:val="Nidungvnbn"/>
                                    <w:ind w:firstLine="0"/>
                                    <w:jc w:val="left"/>
                                    <w:rPr>
                                      <w:b/>
                                    </w:rPr>
                                  </w:pPr>
                                </w:p>
                              </w:tc>
                              <w:tc>
                                <w:tcPr>
                                  <w:tcW w:w="2952" w:type="dxa"/>
                                  <w:vAlign w:val="bottom"/>
                                </w:tcPr>
                                <w:p w14:paraId="55EBE19C" w14:textId="4B5C95BA" w:rsidR="001973A2" w:rsidRDefault="001973A2" w:rsidP="00237B3D">
                                  <w:pPr>
                                    <w:pStyle w:val="Nidungvnbn"/>
                                    <w:ind w:firstLine="0"/>
                                    <w:jc w:val="left"/>
                                    <w:rPr>
                                      <w:b/>
                                    </w:rPr>
                                  </w:pPr>
                                  <w:r>
                                    <w:rPr>
                                      <w:color w:val="000000"/>
                                      <w:sz w:val="22"/>
                                      <w:szCs w:val="22"/>
                                    </w:rPr>
                                    <w:t>SmoothSubspace</w:t>
                                  </w:r>
                                </w:p>
                              </w:tc>
                              <w:tc>
                                <w:tcPr>
                                  <w:tcW w:w="912" w:type="dxa"/>
                                  <w:vAlign w:val="bottom"/>
                                </w:tcPr>
                                <w:p w14:paraId="553B0B37" w14:textId="34E781A1" w:rsidR="001973A2" w:rsidRDefault="001973A2" w:rsidP="00237B3D">
                                  <w:pPr>
                                    <w:pStyle w:val="Nidungvnbn"/>
                                    <w:ind w:firstLine="0"/>
                                    <w:jc w:val="right"/>
                                  </w:pPr>
                                  <w:r>
                                    <w:rPr>
                                      <w:color w:val="000000"/>
                                      <w:sz w:val="22"/>
                                      <w:szCs w:val="22"/>
                                    </w:rPr>
                                    <w:t>0.9678</w:t>
                                  </w:r>
                                </w:p>
                              </w:tc>
                              <w:tc>
                                <w:tcPr>
                                  <w:tcW w:w="912" w:type="dxa"/>
                                  <w:vAlign w:val="bottom"/>
                                </w:tcPr>
                                <w:p w14:paraId="552A2C3F" w14:textId="24BA24D0" w:rsidR="001973A2" w:rsidRDefault="001973A2" w:rsidP="00237B3D">
                                  <w:pPr>
                                    <w:pStyle w:val="Nidungvnbn"/>
                                    <w:ind w:firstLine="0"/>
                                    <w:jc w:val="right"/>
                                  </w:pPr>
                                  <w:r>
                                    <w:rPr>
                                      <w:color w:val="000000"/>
                                      <w:sz w:val="22"/>
                                      <w:szCs w:val="22"/>
                                    </w:rPr>
                                    <w:t>0.9667</w:t>
                                  </w:r>
                                </w:p>
                              </w:tc>
                              <w:tc>
                                <w:tcPr>
                                  <w:tcW w:w="912" w:type="dxa"/>
                                  <w:vAlign w:val="bottom"/>
                                </w:tcPr>
                                <w:p w14:paraId="4DF062F9" w14:textId="21199B86" w:rsidR="001973A2" w:rsidRDefault="001973A2" w:rsidP="00237B3D">
                                  <w:pPr>
                                    <w:pStyle w:val="Nidungvnbn"/>
                                    <w:ind w:firstLine="0"/>
                                    <w:jc w:val="right"/>
                                  </w:pPr>
                                  <w:r>
                                    <w:rPr>
                                      <w:color w:val="000000"/>
                                      <w:sz w:val="22"/>
                                      <w:szCs w:val="22"/>
                                    </w:rPr>
                                    <w:t>0.9667</w:t>
                                  </w:r>
                                </w:p>
                              </w:tc>
                              <w:tc>
                                <w:tcPr>
                                  <w:tcW w:w="1077" w:type="dxa"/>
                                  <w:vAlign w:val="bottom"/>
                                </w:tcPr>
                                <w:p w14:paraId="1A11CE7D" w14:textId="60150A18" w:rsidR="001973A2" w:rsidRDefault="001973A2" w:rsidP="00237B3D">
                                  <w:pPr>
                                    <w:pStyle w:val="Nidungvnbn"/>
                                    <w:ind w:firstLine="0"/>
                                    <w:jc w:val="right"/>
                                  </w:pPr>
                                  <w:r>
                                    <w:rPr>
                                      <w:color w:val="000000"/>
                                      <w:sz w:val="22"/>
                                      <w:szCs w:val="22"/>
                                    </w:rPr>
                                    <w:t>443.9</w:t>
                                  </w:r>
                                </w:p>
                              </w:tc>
                              <w:tc>
                                <w:tcPr>
                                  <w:tcW w:w="994" w:type="dxa"/>
                                  <w:vAlign w:val="bottom"/>
                                </w:tcPr>
                                <w:p w14:paraId="382B57B2" w14:textId="0C404D76" w:rsidR="001973A2" w:rsidRDefault="001973A2" w:rsidP="007A3525">
                                  <w:pPr>
                                    <w:pStyle w:val="Nidungvnbn"/>
                                    <w:ind w:firstLine="0"/>
                                    <w:jc w:val="right"/>
                                  </w:pPr>
                                  <w:r>
                                    <w:rPr>
                                      <w:color w:val="000000"/>
                                      <w:sz w:val="22"/>
                                      <w:szCs w:val="22"/>
                                    </w:rPr>
                                    <w:t>0.7723</w:t>
                                  </w:r>
                                </w:p>
                              </w:tc>
                              <w:tc>
                                <w:tcPr>
                                  <w:tcW w:w="994" w:type="dxa"/>
                                  <w:vAlign w:val="bottom"/>
                                </w:tcPr>
                                <w:p w14:paraId="71D009AC" w14:textId="19E86011" w:rsidR="001973A2" w:rsidRDefault="001973A2" w:rsidP="007A3525">
                                  <w:pPr>
                                    <w:pStyle w:val="Nidungvnbn"/>
                                    <w:ind w:firstLine="0"/>
                                    <w:jc w:val="right"/>
                                  </w:pPr>
                                  <w:r>
                                    <w:rPr>
                                      <w:color w:val="000000"/>
                                      <w:sz w:val="22"/>
                                      <w:szCs w:val="22"/>
                                    </w:rPr>
                                    <w:t>0.7733</w:t>
                                  </w:r>
                                </w:p>
                              </w:tc>
                              <w:tc>
                                <w:tcPr>
                                  <w:tcW w:w="994" w:type="dxa"/>
                                  <w:vAlign w:val="bottom"/>
                                </w:tcPr>
                                <w:p w14:paraId="55100CA9" w14:textId="02BA287F" w:rsidR="001973A2" w:rsidRDefault="001973A2" w:rsidP="007A3525">
                                  <w:pPr>
                                    <w:pStyle w:val="Nidungvnbn"/>
                                    <w:ind w:firstLine="0"/>
                                    <w:jc w:val="right"/>
                                  </w:pPr>
                                  <w:r>
                                    <w:rPr>
                                      <w:color w:val="000000"/>
                                      <w:sz w:val="22"/>
                                      <w:szCs w:val="22"/>
                                    </w:rPr>
                                    <w:t>0.7733</w:t>
                                  </w:r>
                                </w:p>
                              </w:tc>
                              <w:tc>
                                <w:tcPr>
                                  <w:tcW w:w="1143" w:type="dxa"/>
                                  <w:vAlign w:val="bottom"/>
                                </w:tcPr>
                                <w:p w14:paraId="63C28EED" w14:textId="3AB04C14" w:rsidR="001973A2" w:rsidRDefault="001973A2" w:rsidP="007A3525">
                                  <w:pPr>
                                    <w:pStyle w:val="Nidungvnbn"/>
                                    <w:ind w:firstLine="0"/>
                                    <w:jc w:val="right"/>
                                  </w:pPr>
                                  <w:r>
                                    <w:rPr>
                                      <w:color w:val="000000"/>
                                      <w:sz w:val="22"/>
                                      <w:szCs w:val="22"/>
                                    </w:rPr>
                                    <w:t>269.8</w:t>
                                  </w:r>
                                </w:p>
                              </w:tc>
                            </w:tr>
                            <w:tr w:rsidR="001973A2" w14:paraId="219638BC" w14:textId="77777777" w:rsidTr="00A24F79">
                              <w:trPr>
                                <w:trHeight w:val="379"/>
                              </w:trPr>
                              <w:tc>
                                <w:tcPr>
                                  <w:tcW w:w="805" w:type="dxa"/>
                                  <w:vMerge/>
                                </w:tcPr>
                                <w:p w14:paraId="2B4C992F" w14:textId="77777777" w:rsidR="001973A2" w:rsidRDefault="001973A2" w:rsidP="00237B3D">
                                  <w:pPr>
                                    <w:pStyle w:val="Nidungvnbn"/>
                                    <w:ind w:firstLine="0"/>
                                    <w:jc w:val="left"/>
                                    <w:rPr>
                                      <w:b/>
                                    </w:rPr>
                                  </w:pPr>
                                </w:p>
                              </w:tc>
                              <w:tc>
                                <w:tcPr>
                                  <w:tcW w:w="2952" w:type="dxa"/>
                                  <w:vAlign w:val="bottom"/>
                                </w:tcPr>
                                <w:p w14:paraId="349D6CBA" w14:textId="52C2E308" w:rsidR="001973A2" w:rsidRDefault="001973A2" w:rsidP="00237B3D">
                                  <w:pPr>
                                    <w:pStyle w:val="Nidungvnbn"/>
                                    <w:ind w:firstLine="0"/>
                                    <w:jc w:val="left"/>
                                    <w:rPr>
                                      <w:b/>
                                    </w:rPr>
                                  </w:pPr>
                                  <w:r>
                                    <w:rPr>
                                      <w:color w:val="000000"/>
                                      <w:sz w:val="22"/>
                                      <w:szCs w:val="22"/>
                                    </w:rPr>
                                    <w:t>SonyAIBORobotSurface1</w:t>
                                  </w:r>
                                </w:p>
                              </w:tc>
                              <w:tc>
                                <w:tcPr>
                                  <w:tcW w:w="912" w:type="dxa"/>
                                  <w:vAlign w:val="bottom"/>
                                </w:tcPr>
                                <w:p w14:paraId="1660EE72" w14:textId="3E2E4D7E" w:rsidR="001973A2" w:rsidRDefault="001973A2" w:rsidP="00237B3D">
                                  <w:pPr>
                                    <w:pStyle w:val="Nidungvnbn"/>
                                    <w:ind w:firstLine="0"/>
                                    <w:jc w:val="right"/>
                                  </w:pPr>
                                  <w:r>
                                    <w:rPr>
                                      <w:color w:val="000000"/>
                                      <w:sz w:val="22"/>
                                      <w:szCs w:val="22"/>
                                    </w:rPr>
                                    <w:t>0.7866</w:t>
                                  </w:r>
                                </w:p>
                              </w:tc>
                              <w:tc>
                                <w:tcPr>
                                  <w:tcW w:w="912" w:type="dxa"/>
                                  <w:vAlign w:val="bottom"/>
                                </w:tcPr>
                                <w:p w14:paraId="1FA83AD9" w14:textId="1CC0DDD1" w:rsidR="001973A2" w:rsidRDefault="001973A2" w:rsidP="00237B3D">
                                  <w:pPr>
                                    <w:pStyle w:val="Nidungvnbn"/>
                                    <w:ind w:firstLine="0"/>
                                    <w:jc w:val="right"/>
                                  </w:pPr>
                                  <w:r>
                                    <w:rPr>
                                      <w:color w:val="000000"/>
                                      <w:sz w:val="22"/>
                                      <w:szCs w:val="22"/>
                                    </w:rPr>
                                    <w:t>0.7121</w:t>
                                  </w:r>
                                </w:p>
                              </w:tc>
                              <w:tc>
                                <w:tcPr>
                                  <w:tcW w:w="912" w:type="dxa"/>
                                  <w:vAlign w:val="bottom"/>
                                </w:tcPr>
                                <w:p w14:paraId="13E6497D" w14:textId="5F3D36C2" w:rsidR="001973A2" w:rsidRDefault="001973A2" w:rsidP="00237B3D">
                                  <w:pPr>
                                    <w:pStyle w:val="Nidungvnbn"/>
                                    <w:ind w:firstLine="0"/>
                                    <w:jc w:val="right"/>
                                  </w:pPr>
                                  <w:r>
                                    <w:rPr>
                                      <w:color w:val="000000"/>
                                      <w:sz w:val="22"/>
                                      <w:szCs w:val="22"/>
                                    </w:rPr>
                                    <w:t>0.7454</w:t>
                                  </w:r>
                                </w:p>
                              </w:tc>
                              <w:tc>
                                <w:tcPr>
                                  <w:tcW w:w="1077" w:type="dxa"/>
                                  <w:vAlign w:val="bottom"/>
                                </w:tcPr>
                                <w:p w14:paraId="049DEBCC" w14:textId="750C8E4D" w:rsidR="001973A2" w:rsidRDefault="001973A2" w:rsidP="00237B3D">
                                  <w:pPr>
                                    <w:pStyle w:val="Nidungvnbn"/>
                                    <w:ind w:firstLine="0"/>
                                    <w:jc w:val="right"/>
                                  </w:pPr>
                                  <w:r>
                                    <w:rPr>
                                      <w:color w:val="000000"/>
                                      <w:sz w:val="22"/>
                                      <w:szCs w:val="22"/>
                                    </w:rPr>
                                    <w:t>2769</w:t>
                                  </w:r>
                                </w:p>
                              </w:tc>
                              <w:tc>
                                <w:tcPr>
                                  <w:tcW w:w="994" w:type="dxa"/>
                                  <w:vAlign w:val="bottom"/>
                                </w:tcPr>
                                <w:p w14:paraId="396BAB1B" w14:textId="18638119" w:rsidR="001973A2" w:rsidRDefault="001973A2" w:rsidP="007A3525">
                                  <w:pPr>
                                    <w:pStyle w:val="Nidungvnbn"/>
                                    <w:ind w:firstLine="0"/>
                                    <w:jc w:val="right"/>
                                  </w:pPr>
                                  <w:r>
                                    <w:rPr>
                                      <w:color w:val="000000"/>
                                      <w:sz w:val="22"/>
                                      <w:szCs w:val="22"/>
                                    </w:rPr>
                                    <w:t>0.7773</w:t>
                                  </w:r>
                                </w:p>
                              </w:tc>
                              <w:tc>
                                <w:tcPr>
                                  <w:tcW w:w="994" w:type="dxa"/>
                                  <w:vAlign w:val="bottom"/>
                                </w:tcPr>
                                <w:p w14:paraId="728FF4E9" w14:textId="3C5C60CB" w:rsidR="001973A2" w:rsidRDefault="001973A2" w:rsidP="007A3525">
                                  <w:pPr>
                                    <w:pStyle w:val="Nidungvnbn"/>
                                    <w:ind w:firstLine="0"/>
                                    <w:jc w:val="right"/>
                                  </w:pPr>
                                  <w:r>
                                    <w:rPr>
                                      <w:color w:val="000000"/>
                                      <w:sz w:val="22"/>
                                      <w:szCs w:val="22"/>
                                    </w:rPr>
                                    <w:t>0.6922</w:t>
                                  </w:r>
                                </w:p>
                              </w:tc>
                              <w:tc>
                                <w:tcPr>
                                  <w:tcW w:w="994" w:type="dxa"/>
                                  <w:vAlign w:val="bottom"/>
                                </w:tcPr>
                                <w:p w14:paraId="17B38123" w14:textId="3EFA14E0" w:rsidR="001973A2" w:rsidRDefault="001973A2" w:rsidP="007A3525">
                                  <w:pPr>
                                    <w:pStyle w:val="Nidungvnbn"/>
                                    <w:ind w:firstLine="0"/>
                                    <w:jc w:val="right"/>
                                  </w:pPr>
                                  <w:r>
                                    <w:rPr>
                                      <w:color w:val="000000"/>
                                      <w:sz w:val="22"/>
                                      <w:szCs w:val="22"/>
                                    </w:rPr>
                                    <w:t>0.7279</w:t>
                                  </w:r>
                                </w:p>
                              </w:tc>
                              <w:tc>
                                <w:tcPr>
                                  <w:tcW w:w="1143" w:type="dxa"/>
                                  <w:vAlign w:val="bottom"/>
                                </w:tcPr>
                                <w:p w14:paraId="5C6DE42B" w14:textId="1AFFBA02" w:rsidR="001973A2" w:rsidRDefault="001973A2" w:rsidP="007A3525">
                                  <w:pPr>
                                    <w:pStyle w:val="Nidungvnbn"/>
                                    <w:ind w:firstLine="0"/>
                                    <w:jc w:val="right"/>
                                  </w:pPr>
                                  <w:r>
                                    <w:rPr>
                                      <w:color w:val="000000"/>
                                      <w:sz w:val="22"/>
                                      <w:szCs w:val="22"/>
                                    </w:rPr>
                                    <w:t>2183.8</w:t>
                                  </w:r>
                                </w:p>
                              </w:tc>
                            </w:tr>
                            <w:tr w:rsidR="001973A2" w14:paraId="53B652FD" w14:textId="77777777" w:rsidTr="00A24F79">
                              <w:trPr>
                                <w:trHeight w:val="379"/>
                              </w:trPr>
                              <w:tc>
                                <w:tcPr>
                                  <w:tcW w:w="805" w:type="dxa"/>
                                  <w:vMerge/>
                                </w:tcPr>
                                <w:p w14:paraId="1B0B4869" w14:textId="77777777" w:rsidR="001973A2" w:rsidRDefault="001973A2" w:rsidP="00237B3D">
                                  <w:pPr>
                                    <w:pStyle w:val="Nidungvnbn"/>
                                    <w:ind w:firstLine="0"/>
                                    <w:jc w:val="left"/>
                                    <w:rPr>
                                      <w:b/>
                                    </w:rPr>
                                  </w:pPr>
                                </w:p>
                              </w:tc>
                              <w:tc>
                                <w:tcPr>
                                  <w:tcW w:w="2952" w:type="dxa"/>
                                  <w:vAlign w:val="bottom"/>
                                </w:tcPr>
                                <w:p w14:paraId="1AE59BE5" w14:textId="3359850C" w:rsidR="001973A2" w:rsidRDefault="001973A2" w:rsidP="00237B3D">
                                  <w:pPr>
                                    <w:pStyle w:val="Nidungvnbn"/>
                                    <w:ind w:firstLine="0"/>
                                    <w:jc w:val="left"/>
                                    <w:rPr>
                                      <w:b/>
                                    </w:rPr>
                                  </w:pPr>
                                  <w:r>
                                    <w:rPr>
                                      <w:color w:val="000000"/>
                                      <w:sz w:val="22"/>
                                      <w:szCs w:val="22"/>
                                    </w:rPr>
                                    <w:t>SonyAIBORobotSurface2</w:t>
                                  </w:r>
                                </w:p>
                              </w:tc>
                              <w:tc>
                                <w:tcPr>
                                  <w:tcW w:w="912" w:type="dxa"/>
                                  <w:vAlign w:val="bottom"/>
                                </w:tcPr>
                                <w:p w14:paraId="759A590F" w14:textId="3D128D65" w:rsidR="001973A2" w:rsidRDefault="001973A2" w:rsidP="00237B3D">
                                  <w:pPr>
                                    <w:pStyle w:val="Nidungvnbn"/>
                                    <w:ind w:firstLine="0"/>
                                    <w:jc w:val="right"/>
                                  </w:pPr>
                                  <w:r>
                                    <w:rPr>
                                      <w:color w:val="000000"/>
                                      <w:sz w:val="22"/>
                                      <w:szCs w:val="22"/>
                                    </w:rPr>
                                    <w:t>0.8246</w:t>
                                  </w:r>
                                </w:p>
                              </w:tc>
                              <w:tc>
                                <w:tcPr>
                                  <w:tcW w:w="912" w:type="dxa"/>
                                  <w:vAlign w:val="bottom"/>
                                </w:tcPr>
                                <w:p w14:paraId="3D578F7B" w14:textId="70F39B64" w:rsidR="001973A2" w:rsidRDefault="001973A2" w:rsidP="00237B3D">
                                  <w:pPr>
                                    <w:pStyle w:val="Nidungvnbn"/>
                                    <w:ind w:firstLine="0"/>
                                    <w:jc w:val="right"/>
                                  </w:pPr>
                                  <w:r>
                                    <w:rPr>
                                      <w:color w:val="000000"/>
                                      <w:sz w:val="22"/>
                                      <w:szCs w:val="22"/>
                                    </w:rPr>
                                    <w:t>0.8342</w:t>
                                  </w:r>
                                </w:p>
                              </w:tc>
                              <w:tc>
                                <w:tcPr>
                                  <w:tcW w:w="912" w:type="dxa"/>
                                  <w:vAlign w:val="bottom"/>
                                </w:tcPr>
                                <w:p w14:paraId="63284569" w14:textId="475C49B1" w:rsidR="001973A2" w:rsidRDefault="001973A2" w:rsidP="00237B3D">
                                  <w:pPr>
                                    <w:pStyle w:val="Nidungvnbn"/>
                                    <w:ind w:firstLine="0"/>
                                    <w:jc w:val="right"/>
                                  </w:pPr>
                                  <w:r>
                                    <w:rPr>
                                      <w:color w:val="000000"/>
                                      <w:sz w:val="22"/>
                                      <w:szCs w:val="22"/>
                                    </w:rPr>
                                    <w:t>0.8246</w:t>
                                  </w:r>
                                </w:p>
                              </w:tc>
                              <w:tc>
                                <w:tcPr>
                                  <w:tcW w:w="1077" w:type="dxa"/>
                                  <w:vAlign w:val="bottom"/>
                                </w:tcPr>
                                <w:p w14:paraId="1AFBC448" w14:textId="6F5F5A3E" w:rsidR="001973A2" w:rsidRDefault="001973A2" w:rsidP="00237B3D">
                                  <w:pPr>
                                    <w:pStyle w:val="Nidungvnbn"/>
                                    <w:ind w:firstLine="0"/>
                                    <w:jc w:val="right"/>
                                  </w:pPr>
                                  <w:r>
                                    <w:rPr>
                                      <w:color w:val="000000"/>
                                      <w:sz w:val="22"/>
                                      <w:szCs w:val="22"/>
                                    </w:rPr>
                                    <w:t>4242.3</w:t>
                                  </w:r>
                                </w:p>
                              </w:tc>
                              <w:tc>
                                <w:tcPr>
                                  <w:tcW w:w="994" w:type="dxa"/>
                                  <w:vAlign w:val="bottom"/>
                                </w:tcPr>
                                <w:p w14:paraId="47A5D0A7" w14:textId="5F8F9007" w:rsidR="001973A2" w:rsidRDefault="001973A2" w:rsidP="007A3525">
                                  <w:pPr>
                                    <w:pStyle w:val="Nidungvnbn"/>
                                    <w:ind w:firstLine="0"/>
                                    <w:jc w:val="right"/>
                                  </w:pPr>
                                  <w:r>
                                    <w:rPr>
                                      <w:color w:val="000000"/>
                                      <w:sz w:val="22"/>
                                      <w:szCs w:val="22"/>
                                    </w:rPr>
                                    <w:t>0.8383</w:t>
                                  </w:r>
                                </w:p>
                              </w:tc>
                              <w:tc>
                                <w:tcPr>
                                  <w:tcW w:w="994" w:type="dxa"/>
                                  <w:vAlign w:val="bottom"/>
                                </w:tcPr>
                                <w:p w14:paraId="3F426FFC" w14:textId="21954A51" w:rsidR="001973A2" w:rsidRDefault="001973A2" w:rsidP="007A3525">
                                  <w:pPr>
                                    <w:pStyle w:val="Nidungvnbn"/>
                                    <w:ind w:firstLine="0"/>
                                    <w:jc w:val="right"/>
                                  </w:pPr>
                                  <w:r>
                                    <w:rPr>
                                      <w:color w:val="000000"/>
                                      <w:sz w:val="22"/>
                                      <w:szCs w:val="22"/>
                                    </w:rPr>
                                    <w:t>0.8468</w:t>
                                  </w:r>
                                </w:p>
                              </w:tc>
                              <w:tc>
                                <w:tcPr>
                                  <w:tcW w:w="994" w:type="dxa"/>
                                  <w:vAlign w:val="bottom"/>
                                </w:tcPr>
                                <w:p w14:paraId="72CEDDCD" w14:textId="7750BCDF" w:rsidR="001973A2" w:rsidRDefault="001973A2" w:rsidP="007A3525">
                                  <w:pPr>
                                    <w:pStyle w:val="Nidungvnbn"/>
                                    <w:ind w:firstLine="0"/>
                                    <w:jc w:val="right"/>
                                  </w:pPr>
                                  <w:r>
                                    <w:rPr>
                                      <w:color w:val="000000"/>
                                      <w:sz w:val="22"/>
                                      <w:szCs w:val="22"/>
                                    </w:rPr>
                                    <w:t>0.8369</w:t>
                                  </w:r>
                                </w:p>
                              </w:tc>
                              <w:tc>
                                <w:tcPr>
                                  <w:tcW w:w="1143" w:type="dxa"/>
                                  <w:vAlign w:val="bottom"/>
                                </w:tcPr>
                                <w:p w14:paraId="051FF7B7" w14:textId="6F6AA0BC" w:rsidR="001973A2" w:rsidRDefault="001973A2" w:rsidP="007A3525">
                                  <w:pPr>
                                    <w:pStyle w:val="Nidungvnbn"/>
                                    <w:ind w:firstLine="0"/>
                                    <w:jc w:val="right"/>
                                  </w:pPr>
                                  <w:r>
                                    <w:rPr>
                                      <w:color w:val="000000"/>
                                      <w:sz w:val="22"/>
                                      <w:szCs w:val="22"/>
                                    </w:rPr>
                                    <w:t>3404.6</w:t>
                                  </w:r>
                                </w:p>
                              </w:tc>
                            </w:tr>
                            <w:tr w:rsidR="001973A2" w14:paraId="609C55D0" w14:textId="77777777" w:rsidTr="00A24F79">
                              <w:trPr>
                                <w:trHeight w:val="379"/>
                              </w:trPr>
                              <w:tc>
                                <w:tcPr>
                                  <w:tcW w:w="805" w:type="dxa"/>
                                  <w:vMerge/>
                                </w:tcPr>
                                <w:p w14:paraId="149A94CC" w14:textId="77777777" w:rsidR="001973A2" w:rsidRDefault="001973A2" w:rsidP="00237B3D">
                                  <w:pPr>
                                    <w:pStyle w:val="Nidungvnbn"/>
                                    <w:ind w:firstLine="0"/>
                                    <w:jc w:val="left"/>
                                    <w:rPr>
                                      <w:b/>
                                    </w:rPr>
                                  </w:pPr>
                                </w:p>
                              </w:tc>
                              <w:tc>
                                <w:tcPr>
                                  <w:tcW w:w="2952" w:type="dxa"/>
                                  <w:vAlign w:val="bottom"/>
                                </w:tcPr>
                                <w:p w14:paraId="094B0445" w14:textId="3AD00875" w:rsidR="001973A2" w:rsidRDefault="001973A2" w:rsidP="00237B3D">
                                  <w:pPr>
                                    <w:pStyle w:val="Nidungvnbn"/>
                                    <w:ind w:firstLine="0"/>
                                    <w:jc w:val="left"/>
                                    <w:rPr>
                                      <w:b/>
                                    </w:rPr>
                                  </w:pPr>
                                  <w:r>
                                    <w:rPr>
                                      <w:color w:val="000000"/>
                                      <w:sz w:val="22"/>
                                      <w:szCs w:val="22"/>
                                    </w:rPr>
                                    <w:t>StarLightCurves</w:t>
                                  </w:r>
                                </w:p>
                              </w:tc>
                              <w:tc>
                                <w:tcPr>
                                  <w:tcW w:w="912" w:type="dxa"/>
                                  <w:vAlign w:val="bottom"/>
                                </w:tcPr>
                                <w:p w14:paraId="1DEF7A59" w14:textId="33A2FB7E" w:rsidR="001973A2" w:rsidRDefault="001973A2" w:rsidP="00237B3D">
                                  <w:pPr>
                                    <w:pStyle w:val="Nidungvnbn"/>
                                    <w:ind w:firstLine="0"/>
                                    <w:jc w:val="right"/>
                                  </w:pPr>
                                  <w:r>
                                    <w:rPr>
                                      <w:color w:val="000000"/>
                                      <w:sz w:val="22"/>
                                      <w:szCs w:val="22"/>
                                    </w:rPr>
                                    <w:t>0.9335</w:t>
                                  </w:r>
                                </w:p>
                              </w:tc>
                              <w:tc>
                                <w:tcPr>
                                  <w:tcW w:w="912" w:type="dxa"/>
                                  <w:vAlign w:val="bottom"/>
                                </w:tcPr>
                                <w:p w14:paraId="0735736A" w14:textId="4FF82C18" w:rsidR="001973A2" w:rsidRDefault="001973A2" w:rsidP="00237B3D">
                                  <w:pPr>
                                    <w:pStyle w:val="Nidungvnbn"/>
                                    <w:ind w:firstLine="0"/>
                                    <w:jc w:val="right"/>
                                  </w:pPr>
                                  <w:r>
                                    <w:rPr>
                                      <w:color w:val="000000"/>
                                      <w:sz w:val="22"/>
                                      <w:szCs w:val="22"/>
                                    </w:rPr>
                                    <w:t>0.9553</w:t>
                                  </w:r>
                                </w:p>
                              </w:tc>
                              <w:tc>
                                <w:tcPr>
                                  <w:tcW w:w="912" w:type="dxa"/>
                                  <w:vAlign w:val="bottom"/>
                                </w:tcPr>
                                <w:p w14:paraId="28995D23" w14:textId="3680DF94" w:rsidR="001973A2" w:rsidRDefault="001973A2" w:rsidP="00237B3D">
                                  <w:pPr>
                                    <w:pStyle w:val="Nidungvnbn"/>
                                    <w:ind w:firstLine="0"/>
                                    <w:jc w:val="right"/>
                                  </w:pPr>
                                  <w:r>
                                    <w:rPr>
                                      <w:color w:val="000000"/>
                                      <w:sz w:val="22"/>
                                      <w:szCs w:val="22"/>
                                    </w:rPr>
                                    <w:t>0.939</w:t>
                                  </w:r>
                                </w:p>
                              </w:tc>
                              <w:tc>
                                <w:tcPr>
                                  <w:tcW w:w="1077" w:type="dxa"/>
                                  <w:vAlign w:val="bottom"/>
                                </w:tcPr>
                                <w:p w14:paraId="1E96C0F6" w14:textId="7C3ADCA6" w:rsidR="001973A2" w:rsidRDefault="001973A2" w:rsidP="00237B3D">
                                  <w:pPr>
                                    <w:pStyle w:val="Nidungvnbn"/>
                                    <w:ind w:firstLine="0"/>
                                    <w:jc w:val="right"/>
                                  </w:pPr>
                                  <w:r>
                                    <w:rPr>
                                      <w:color w:val="000000"/>
                                      <w:sz w:val="22"/>
                                      <w:szCs w:val="22"/>
                                    </w:rPr>
                                    <w:t>7081.4</w:t>
                                  </w:r>
                                </w:p>
                              </w:tc>
                              <w:tc>
                                <w:tcPr>
                                  <w:tcW w:w="994" w:type="dxa"/>
                                  <w:vAlign w:val="bottom"/>
                                </w:tcPr>
                                <w:p w14:paraId="18756E84" w14:textId="68A53186" w:rsidR="001973A2" w:rsidRDefault="001973A2" w:rsidP="007A3525">
                                  <w:pPr>
                                    <w:pStyle w:val="Nidungvnbn"/>
                                    <w:ind w:firstLine="0"/>
                                    <w:jc w:val="right"/>
                                  </w:pPr>
                                  <w:r>
                                    <w:rPr>
                                      <w:color w:val="000000"/>
                                      <w:sz w:val="22"/>
                                      <w:szCs w:val="22"/>
                                    </w:rPr>
                                    <w:t>0.8141</w:t>
                                  </w:r>
                                </w:p>
                              </w:tc>
                              <w:tc>
                                <w:tcPr>
                                  <w:tcW w:w="994" w:type="dxa"/>
                                  <w:vAlign w:val="bottom"/>
                                </w:tcPr>
                                <w:p w14:paraId="6C1D8CED" w14:textId="2469CACE" w:rsidR="001973A2" w:rsidRDefault="001973A2" w:rsidP="007A3525">
                                  <w:pPr>
                                    <w:pStyle w:val="Nidungvnbn"/>
                                    <w:ind w:firstLine="0"/>
                                    <w:jc w:val="right"/>
                                  </w:pPr>
                                  <w:r>
                                    <w:rPr>
                                      <w:color w:val="000000"/>
                                      <w:sz w:val="22"/>
                                      <w:szCs w:val="22"/>
                                    </w:rPr>
                                    <w:t>0.834</w:t>
                                  </w:r>
                                </w:p>
                              </w:tc>
                              <w:tc>
                                <w:tcPr>
                                  <w:tcW w:w="994" w:type="dxa"/>
                                  <w:vAlign w:val="bottom"/>
                                </w:tcPr>
                                <w:p w14:paraId="44B44B2C" w14:textId="0996149C" w:rsidR="001973A2" w:rsidRDefault="001973A2" w:rsidP="007A3525">
                                  <w:pPr>
                                    <w:pStyle w:val="Nidungvnbn"/>
                                    <w:ind w:firstLine="0"/>
                                    <w:jc w:val="right"/>
                                  </w:pPr>
                                  <w:r>
                                    <w:rPr>
                                      <w:color w:val="000000"/>
                                      <w:sz w:val="22"/>
                                      <w:szCs w:val="22"/>
                                    </w:rPr>
                                    <w:t>0.891</w:t>
                                  </w:r>
                                </w:p>
                              </w:tc>
                              <w:tc>
                                <w:tcPr>
                                  <w:tcW w:w="1143" w:type="dxa"/>
                                  <w:vAlign w:val="bottom"/>
                                </w:tcPr>
                                <w:p w14:paraId="53B4A030" w14:textId="5DA15AFE" w:rsidR="001973A2" w:rsidRDefault="001973A2" w:rsidP="007A3525">
                                  <w:pPr>
                                    <w:pStyle w:val="Nidungvnbn"/>
                                    <w:ind w:firstLine="0"/>
                                    <w:jc w:val="right"/>
                                  </w:pPr>
                                  <w:r>
                                    <w:rPr>
                                      <w:color w:val="000000"/>
                                      <w:sz w:val="22"/>
                                      <w:szCs w:val="22"/>
                                    </w:rPr>
                                    <w:t>4643.2</w:t>
                                  </w:r>
                                </w:p>
                              </w:tc>
                            </w:tr>
                            <w:tr w:rsidR="001973A2" w14:paraId="6E95A977" w14:textId="77777777" w:rsidTr="00A24F79">
                              <w:trPr>
                                <w:trHeight w:val="379"/>
                              </w:trPr>
                              <w:tc>
                                <w:tcPr>
                                  <w:tcW w:w="805" w:type="dxa"/>
                                  <w:vMerge/>
                                </w:tcPr>
                                <w:p w14:paraId="6894FAB4" w14:textId="77777777" w:rsidR="001973A2" w:rsidRDefault="001973A2" w:rsidP="00237B3D">
                                  <w:pPr>
                                    <w:pStyle w:val="Nidungvnbn"/>
                                    <w:ind w:firstLine="0"/>
                                    <w:jc w:val="left"/>
                                    <w:rPr>
                                      <w:b/>
                                    </w:rPr>
                                  </w:pPr>
                                </w:p>
                              </w:tc>
                              <w:tc>
                                <w:tcPr>
                                  <w:tcW w:w="2952" w:type="dxa"/>
                                  <w:vAlign w:val="bottom"/>
                                </w:tcPr>
                                <w:p w14:paraId="3662CC0B" w14:textId="376F83E0" w:rsidR="001973A2" w:rsidRDefault="001973A2" w:rsidP="00237B3D">
                                  <w:pPr>
                                    <w:pStyle w:val="Nidungvnbn"/>
                                    <w:ind w:firstLine="0"/>
                                    <w:jc w:val="left"/>
                                    <w:rPr>
                                      <w:b/>
                                    </w:rPr>
                                  </w:pPr>
                                  <w:r>
                                    <w:rPr>
                                      <w:color w:val="000000"/>
                                      <w:sz w:val="22"/>
                                      <w:szCs w:val="22"/>
                                    </w:rPr>
                                    <w:t>Strawberry</w:t>
                                  </w:r>
                                </w:p>
                              </w:tc>
                              <w:tc>
                                <w:tcPr>
                                  <w:tcW w:w="912" w:type="dxa"/>
                                  <w:vAlign w:val="bottom"/>
                                </w:tcPr>
                                <w:p w14:paraId="073A971E" w14:textId="734FE9B9" w:rsidR="001973A2" w:rsidRDefault="001973A2" w:rsidP="00237B3D">
                                  <w:pPr>
                                    <w:pStyle w:val="Nidungvnbn"/>
                                    <w:ind w:firstLine="0"/>
                                    <w:jc w:val="right"/>
                                  </w:pPr>
                                  <w:r>
                                    <w:rPr>
                                      <w:color w:val="000000"/>
                                      <w:sz w:val="22"/>
                                      <w:szCs w:val="22"/>
                                    </w:rPr>
                                    <w:t>0.9509</w:t>
                                  </w:r>
                                </w:p>
                              </w:tc>
                              <w:tc>
                                <w:tcPr>
                                  <w:tcW w:w="912" w:type="dxa"/>
                                  <w:vAlign w:val="bottom"/>
                                </w:tcPr>
                                <w:p w14:paraId="6DC41A8F" w14:textId="61FE8C76" w:rsidR="001973A2" w:rsidRDefault="001973A2" w:rsidP="00237B3D">
                                  <w:pPr>
                                    <w:pStyle w:val="Nidungvnbn"/>
                                    <w:ind w:firstLine="0"/>
                                    <w:jc w:val="right"/>
                                  </w:pPr>
                                  <w:r>
                                    <w:rPr>
                                      <w:color w:val="000000"/>
                                      <w:sz w:val="22"/>
                                      <w:szCs w:val="22"/>
                                    </w:rPr>
                                    <w:t>0.9595</w:t>
                                  </w:r>
                                </w:p>
                              </w:tc>
                              <w:tc>
                                <w:tcPr>
                                  <w:tcW w:w="912" w:type="dxa"/>
                                  <w:vAlign w:val="bottom"/>
                                </w:tcPr>
                                <w:p w14:paraId="173BD6CA" w14:textId="52FCFF04" w:rsidR="001973A2" w:rsidRDefault="001973A2" w:rsidP="00237B3D">
                                  <w:pPr>
                                    <w:pStyle w:val="Nidungvnbn"/>
                                    <w:ind w:firstLine="0"/>
                                    <w:jc w:val="right"/>
                                  </w:pPr>
                                  <w:r>
                                    <w:rPr>
                                      <w:color w:val="000000"/>
                                      <w:sz w:val="22"/>
                                      <w:szCs w:val="22"/>
                                    </w:rPr>
                                    <w:t>0.9634</w:t>
                                  </w:r>
                                </w:p>
                              </w:tc>
                              <w:tc>
                                <w:tcPr>
                                  <w:tcW w:w="1077" w:type="dxa"/>
                                  <w:vAlign w:val="bottom"/>
                                </w:tcPr>
                                <w:p w14:paraId="6DABBA27" w14:textId="2072873B" w:rsidR="001973A2" w:rsidRDefault="001973A2" w:rsidP="00237B3D">
                                  <w:pPr>
                                    <w:pStyle w:val="Nidungvnbn"/>
                                    <w:ind w:firstLine="0"/>
                                    <w:jc w:val="right"/>
                                  </w:pPr>
                                  <w:r>
                                    <w:rPr>
                                      <w:color w:val="000000"/>
                                      <w:sz w:val="22"/>
                                      <w:szCs w:val="22"/>
                                    </w:rPr>
                                    <w:t>1581.3</w:t>
                                  </w:r>
                                </w:p>
                              </w:tc>
                              <w:tc>
                                <w:tcPr>
                                  <w:tcW w:w="994" w:type="dxa"/>
                                  <w:vAlign w:val="bottom"/>
                                </w:tcPr>
                                <w:p w14:paraId="701161E7" w14:textId="122CB691" w:rsidR="001973A2" w:rsidRDefault="001973A2" w:rsidP="007A3525">
                                  <w:pPr>
                                    <w:pStyle w:val="Nidungvnbn"/>
                                    <w:ind w:firstLine="0"/>
                                    <w:jc w:val="right"/>
                                  </w:pPr>
                                  <w:r>
                                    <w:rPr>
                                      <w:color w:val="000000"/>
                                      <w:sz w:val="22"/>
                                      <w:szCs w:val="22"/>
                                    </w:rPr>
                                    <w:t>0.8008</w:t>
                                  </w:r>
                                </w:p>
                              </w:tc>
                              <w:tc>
                                <w:tcPr>
                                  <w:tcW w:w="994" w:type="dxa"/>
                                  <w:vAlign w:val="bottom"/>
                                </w:tcPr>
                                <w:p w14:paraId="65E5BEF2" w14:textId="5864888E" w:rsidR="001973A2" w:rsidRDefault="001973A2" w:rsidP="007A3525">
                                  <w:pPr>
                                    <w:pStyle w:val="Nidungvnbn"/>
                                    <w:ind w:firstLine="0"/>
                                    <w:jc w:val="right"/>
                                  </w:pPr>
                                  <w:r>
                                    <w:rPr>
                                      <w:color w:val="000000"/>
                                      <w:sz w:val="22"/>
                                      <w:szCs w:val="22"/>
                                    </w:rPr>
                                    <w:t>0.7784</w:t>
                                  </w:r>
                                </w:p>
                              </w:tc>
                              <w:tc>
                                <w:tcPr>
                                  <w:tcW w:w="994" w:type="dxa"/>
                                  <w:vAlign w:val="bottom"/>
                                </w:tcPr>
                                <w:p w14:paraId="39DB36A3" w14:textId="23D78C0D" w:rsidR="001973A2" w:rsidRDefault="001973A2" w:rsidP="007A3525">
                                  <w:pPr>
                                    <w:pStyle w:val="Nidungvnbn"/>
                                    <w:ind w:firstLine="0"/>
                                    <w:jc w:val="right"/>
                                  </w:pPr>
                                  <w:r>
                                    <w:rPr>
                                      <w:color w:val="000000"/>
                                      <w:sz w:val="22"/>
                                      <w:szCs w:val="22"/>
                                    </w:rPr>
                                    <w:t>0.8227</w:t>
                                  </w:r>
                                </w:p>
                              </w:tc>
                              <w:tc>
                                <w:tcPr>
                                  <w:tcW w:w="1143" w:type="dxa"/>
                                  <w:vAlign w:val="bottom"/>
                                </w:tcPr>
                                <w:p w14:paraId="29CBD432" w14:textId="1F2487BF" w:rsidR="001973A2" w:rsidRDefault="001973A2" w:rsidP="007A3525">
                                  <w:pPr>
                                    <w:pStyle w:val="Nidungvnbn"/>
                                    <w:ind w:firstLine="0"/>
                                    <w:jc w:val="right"/>
                                  </w:pPr>
                                  <w:r>
                                    <w:rPr>
                                      <w:color w:val="000000"/>
                                      <w:sz w:val="22"/>
                                      <w:szCs w:val="22"/>
                                    </w:rPr>
                                    <w:t>731.2</w:t>
                                  </w:r>
                                </w:p>
                              </w:tc>
                            </w:tr>
                            <w:tr w:rsidR="001973A2" w14:paraId="2DE08F6F" w14:textId="77777777" w:rsidTr="00A24F79">
                              <w:trPr>
                                <w:trHeight w:val="379"/>
                              </w:trPr>
                              <w:tc>
                                <w:tcPr>
                                  <w:tcW w:w="805" w:type="dxa"/>
                                  <w:vMerge/>
                                </w:tcPr>
                                <w:p w14:paraId="7E93273F" w14:textId="77777777" w:rsidR="001973A2" w:rsidRDefault="001973A2" w:rsidP="00237B3D">
                                  <w:pPr>
                                    <w:pStyle w:val="Nidungvnbn"/>
                                    <w:ind w:firstLine="0"/>
                                    <w:jc w:val="left"/>
                                    <w:rPr>
                                      <w:b/>
                                    </w:rPr>
                                  </w:pPr>
                                </w:p>
                              </w:tc>
                              <w:tc>
                                <w:tcPr>
                                  <w:tcW w:w="2952" w:type="dxa"/>
                                  <w:vAlign w:val="bottom"/>
                                </w:tcPr>
                                <w:p w14:paraId="6E55A72D" w14:textId="66970BFC" w:rsidR="001973A2" w:rsidRDefault="001973A2" w:rsidP="00237B3D">
                                  <w:pPr>
                                    <w:pStyle w:val="Nidungvnbn"/>
                                    <w:ind w:firstLine="0"/>
                                    <w:jc w:val="left"/>
                                    <w:rPr>
                                      <w:b/>
                                    </w:rPr>
                                  </w:pPr>
                                  <w:r>
                                    <w:rPr>
                                      <w:color w:val="000000"/>
                                      <w:sz w:val="22"/>
                                      <w:szCs w:val="22"/>
                                    </w:rPr>
                                    <w:t>SwedishLeaf</w:t>
                                  </w:r>
                                </w:p>
                              </w:tc>
                              <w:tc>
                                <w:tcPr>
                                  <w:tcW w:w="912" w:type="dxa"/>
                                  <w:vAlign w:val="bottom"/>
                                </w:tcPr>
                                <w:p w14:paraId="66FB5CF6" w14:textId="47ED2C52" w:rsidR="001973A2" w:rsidRDefault="001973A2" w:rsidP="00237B3D">
                                  <w:pPr>
                                    <w:pStyle w:val="Nidungvnbn"/>
                                    <w:ind w:firstLine="0"/>
                                    <w:jc w:val="right"/>
                                  </w:pPr>
                                  <w:r>
                                    <w:rPr>
                                      <w:color w:val="000000"/>
                                      <w:sz w:val="22"/>
                                      <w:szCs w:val="22"/>
                                    </w:rPr>
                                    <w:t>0.8513</w:t>
                                  </w:r>
                                </w:p>
                              </w:tc>
                              <w:tc>
                                <w:tcPr>
                                  <w:tcW w:w="912" w:type="dxa"/>
                                  <w:vAlign w:val="bottom"/>
                                </w:tcPr>
                                <w:p w14:paraId="542A2DB2" w14:textId="1714DF2D" w:rsidR="001973A2" w:rsidRDefault="001973A2" w:rsidP="00237B3D">
                                  <w:pPr>
                                    <w:pStyle w:val="Nidungvnbn"/>
                                    <w:ind w:firstLine="0"/>
                                    <w:jc w:val="right"/>
                                  </w:pPr>
                                  <w:r>
                                    <w:rPr>
                                      <w:color w:val="000000"/>
                                      <w:sz w:val="22"/>
                                      <w:szCs w:val="22"/>
                                    </w:rPr>
                                    <w:t>0.848</w:t>
                                  </w:r>
                                </w:p>
                              </w:tc>
                              <w:tc>
                                <w:tcPr>
                                  <w:tcW w:w="912" w:type="dxa"/>
                                  <w:vAlign w:val="bottom"/>
                                </w:tcPr>
                                <w:p w14:paraId="7127E7D1" w14:textId="4135E437" w:rsidR="001973A2" w:rsidRDefault="001973A2" w:rsidP="00237B3D">
                                  <w:pPr>
                                    <w:pStyle w:val="Nidungvnbn"/>
                                    <w:ind w:firstLine="0"/>
                                    <w:jc w:val="right"/>
                                  </w:pPr>
                                  <w:r>
                                    <w:rPr>
                                      <w:color w:val="000000"/>
                                      <w:sz w:val="22"/>
                                      <w:szCs w:val="22"/>
                                    </w:rPr>
                                    <w:t>0.851</w:t>
                                  </w:r>
                                </w:p>
                              </w:tc>
                              <w:tc>
                                <w:tcPr>
                                  <w:tcW w:w="1077" w:type="dxa"/>
                                  <w:vAlign w:val="bottom"/>
                                </w:tcPr>
                                <w:p w14:paraId="22F53B2F" w14:textId="2C0BE727" w:rsidR="001973A2" w:rsidRDefault="001973A2" w:rsidP="00237B3D">
                                  <w:pPr>
                                    <w:pStyle w:val="Nidungvnbn"/>
                                    <w:ind w:firstLine="0"/>
                                    <w:jc w:val="right"/>
                                  </w:pPr>
                                  <w:r>
                                    <w:rPr>
                                      <w:color w:val="000000"/>
                                      <w:sz w:val="22"/>
                                      <w:szCs w:val="22"/>
                                    </w:rPr>
                                    <w:t>885.1</w:t>
                                  </w:r>
                                </w:p>
                              </w:tc>
                              <w:tc>
                                <w:tcPr>
                                  <w:tcW w:w="994" w:type="dxa"/>
                                  <w:vAlign w:val="bottom"/>
                                </w:tcPr>
                                <w:p w14:paraId="34EC3019" w14:textId="577866A1" w:rsidR="001973A2" w:rsidRDefault="001973A2" w:rsidP="007A3525">
                                  <w:pPr>
                                    <w:pStyle w:val="Nidungvnbn"/>
                                    <w:ind w:firstLine="0"/>
                                    <w:jc w:val="right"/>
                                  </w:pPr>
                                  <w:r>
                                    <w:rPr>
                                      <w:color w:val="000000"/>
                                      <w:sz w:val="22"/>
                                      <w:szCs w:val="22"/>
                                    </w:rPr>
                                    <w:t>0.8046</w:t>
                                  </w:r>
                                </w:p>
                              </w:tc>
                              <w:tc>
                                <w:tcPr>
                                  <w:tcW w:w="994" w:type="dxa"/>
                                  <w:vAlign w:val="bottom"/>
                                </w:tcPr>
                                <w:p w14:paraId="63FE077F" w14:textId="410609D3" w:rsidR="001973A2" w:rsidRDefault="001973A2" w:rsidP="007A3525">
                                  <w:pPr>
                                    <w:pStyle w:val="Nidungvnbn"/>
                                    <w:ind w:firstLine="0"/>
                                    <w:jc w:val="right"/>
                                  </w:pPr>
                                  <w:r>
                                    <w:rPr>
                                      <w:color w:val="000000"/>
                                      <w:sz w:val="22"/>
                                      <w:szCs w:val="22"/>
                                    </w:rPr>
                                    <w:t>0.7856</w:t>
                                  </w:r>
                                </w:p>
                              </w:tc>
                              <w:tc>
                                <w:tcPr>
                                  <w:tcW w:w="994" w:type="dxa"/>
                                  <w:vAlign w:val="bottom"/>
                                </w:tcPr>
                                <w:p w14:paraId="237279DE" w14:textId="1FB3CD9A" w:rsidR="001973A2" w:rsidRDefault="001973A2" w:rsidP="007A3525">
                                  <w:pPr>
                                    <w:pStyle w:val="Nidungvnbn"/>
                                    <w:ind w:firstLine="0"/>
                                    <w:jc w:val="right"/>
                                  </w:pPr>
                                  <w:r>
                                    <w:rPr>
                                      <w:color w:val="000000"/>
                                      <w:sz w:val="22"/>
                                      <w:szCs w:val="22"/>
                                    </w:rPr>
                                    <w:t>0.79</w:t>
                                  </w:r>
                                </w:p>
                              </w:tc>
                              <w:tc>
                                <w:tcPr>
                                  <w:tcW w:w="1143" w:type="dxa"/>
                                  <w:vAlign w:val="bottom"/>
                                </w:tcPr>
                                <w:p w14:paraId="79B9EE3F" w14:textId="4FE360A4" w:rsidR="001973A2" w:rsidRDefault="001973A2" w:rsidP="007A3525">
                                  <w:pPr>
                                    <w:pStyle w:val="Nidungvnbn"/>
                                    <w:ind w:firstLine="0"/>
                                    <w:jc w:val="right"/>
                                  </w:pPr>
                                  <w:r>
                                    <w:rPr>
                                      <w:color w:val="000000"/>
                                      <w:sz w:val="22"/>
                                      <w:szCs w:val="22"/>
                                    </w:rPr>
                                    <w:t>781.4</w:t>
                                  </w:r>
                                </w:p>
                              </w:tc>
                            </w:tr>
                            <w:tr w:rsidR="001973A2" w14:paraId="412154DD" w14:textId="77777777" w:rsidTr="00A24F79">
                              <w:trPr>
                                <w:trHeight w:val="379"/>
                              </w:trPr>
                              <w:tc>
                                <w:tcPr>
                                  <w:tcW w:w="805" w:type="dxa"/>
                                  <w:vMerge/>
                                </w:tcPr>
                                <w:p w14:paraId="1AEB7037" w14:textId="77777777" w:rsidR="001973A2" w:rsidRDefault="001973A2" w:rsidP="00237B3D">
                                  <w:pPr>
                                    <w:pStyle w:val="Nidungvnbn"/>
                                    <w:ind w:firstLine="0"/>
                                    <w:jc w:val="left"/>
                                    <w:rPr>
                                      <w:b/>
                                    </w:rPr>
                                  </w:pPr>
                                </w:p>
                              </w:tc>
                              <w:tc>
                                <w:tcPr>
                                  <w:tcW w:w="2952" w:type="dxa"/>
                                  <w:vAlign w:val="bottom"/>
                                </w:tcPr>
                                <w:p w14:paraId="553CAE1E" w14:textId="6C30498A" w:rsidR="001973A2" w:rsidRDefault="001973A2" w:rsidP="00237B3D">
                                  <w:pPr>
                                    <w:pStyle w:val="Nidungvnbn"/>
                                    <w:ind w:firstLine="0"/>
                                    <w:jc w:val="left"/>
                                    <w:rPr>
                                      <w:b/>
                                    </w:rPr>
                                  </w:pPr>
                                  <w:r>
                                    <w:rPr>
                                      <w:color w:val="000000"/>
                                      <w:sz w:val="22"/>
                                      <w:szCs w:val="22"/>
                                    </w:rPr>
                                    <w:t>Symbols</w:t>
                                  </w:r>
                                </w:p>
                              </w:tc>
                              <w:tc>
                                <w:tcPr>
                                  <w:tcW w:w="912" w:type="dxa"/>
                                  <w:vAlign w:val="bottom"/>
                                </w:tcPr>
                                <w:p w14:paraId="13F0A153" w14:textId="01382730" w:rsidR="001973A2" w:rsidRDefault="001973A2" w:rsidP="00237B3D">
                                  <w:pPr>
                                    <w:pStyle w:val="Nidungvnbn"/>
                                    <w:ind w:firstLine="0"/>
                                    <w:jc w:val="right"/>
                                  </w:pPr>
                                  <w:r>
                                    <w:rPr>
                                      <w:color w:val="000000"/>
                                      <w:sz w:val="22"/>
                                      <w:szCs w:val="22"/>
                                    </w:rPr>
                                    <w:t>0.8547</w:t>
                                  </w:r>
                                </w:p>
                              </w:tc>
                              <w:tc>
                                <w:tcPr>
                                  <w:tcW w:w="912" w:type="dxa"/>
                                  <w:vAlign w:val="bottom"/>
                                </w:tcPr>
                                <w:p w14:paraId="11699A43" w14:textId="686B3272" w:rsidR="001973A2" w:rsidRDefault="001973A2" w:rsidP="00237B3D">
                                  <w:pPr>
                                    <w:pStyle w:val="Nidungvnbn"/>
                                    <w:ind w:firstLine="0"/>
                                    <w:jc w:val="right"/>
                                  </w:pPr>
                                  <w:r>
                                    <w:rPr>
                                      <w:color w:val="000000"/>
                                      <w:sz w:val="22"/>
                                      <w:szCs w:val="22"/>
                                    </w:rPr>
                                    <w:t>0.8462</w:t>
                                  </w:r>
                                </w:p>
                              </w:tc>
                              <w:tc>
                                <w:tcPr>
                                  <w:tcW w:w="912" w:type="dxa"/>
                                  <w:vAlign w:val="bottom"/>
                                </w:tcPr>
                                <w:p w14:paraId="1B4FBD28" w14:textId="57F9FC74" w:rsidR="001973A2" w:rsidRDefault="001973A2" w:rsidP="00237B3D">
                                  <w:pPr>
                                    <w:pStyle w:val="Nidungvnbn"/>
                                    <w:ind w:firstLine="0"/>
                                    <w:jc w:val="right"/>
                                  </w:pPr>
                                  <w:r>
                                    <w:rPr>
                                      <w:color w:val="000000"/>
                                      <w:sz w:val="22"/>
                                      <w:szCs w:val="22"/>
                                    </w:rPr>
                                    <w:t>0.8421</w:t>
                                  </w:r>
                                </w:p>
                              </w:tc>
                              <w:tc>
                                <w:tcPr>
                                  <w:tcW w:w="1077" w:type="dxa"/>
                                  <w:vAlign w:val="bottom"/>
                                </w:tcPr>
                                <w:p w14:paraId="5D185F93" w14:textId="17B8C011" w:rsidR="001973A2" w:rsidRDefault="001973A2" w:rsidP="00237B3D">
                                  <w:pPr>
                                    <w:pStyle w:val="Nidungvnbn"/>
                                    <w:ind w:firstLine="0"/>
                                    <w:jc w:val="right"/>
                                  </w:pPr>
                                  <w:r>
                                    <w:rPr>
                                      <w:color w:val="000000"/>
                                      <w:sz w:val="22"/>
                                      <w:szCs w:val="22"/>
                                    </w:rPr>
                                    <w:t>2646.5</w:t>
                                  </w:r>
                                </w:p>
                              </w:tc>
                              <w:tc>
                                <w:tcPr>
                                  <w:tcW w:w="994" w:type="dxa"/>
                                  <w:vAlign w:val="bottom"/>
                                </w:tcPr>
                                <w:p w14:paraId="0B178583" w14:textId="60FF494B" w:rsidR="001973A2" w:rsidRDefault="001973A2" w:rsidP="007A3525">
                                  <w:pPr>
                                    <w:pStyle w:val="Nidungvnbn"/>
                                    <w:ind w:firstLine="0"/>
                                    <w:jc w:val="right"/>
                                  </w:pPr>
                                  <w:r>
                                    <w:rPr>
                                      <w:color w:val="000000"/>
                                      <w:sz w:val="22"/>
                                      <w:szCs w:val="22"/>
                                    </w:rPr>
                                    <w:t>0.8818</w:t>
                                  </w:r>
                                </w:p>
                              </w:tc>
                              <w:tc>
                                <w:tcPr>
                                  <w:tcW w:w="994" w:type="dxa"/>
                                  <w:vAlign w:val="bottom"/>
                                </w:tcPr>
                                <w:p w14:paraId="2069B6C7" w14:textId="3CABBAA8" w:rsidR="001973A2" w:rsidRDefault="001973A2" w:rsidP="007A3525">
                                  <w:pPr>
                                    <w:pStyle w:val="Nidungvnbn"/>
                                    <w:ind w:firstLine="0"/>
                                    <w:jc w:val="right"/>
                                  </w:pPr>
                                  <w:r>
                                    <w:rPr>
                                      <w:color w:val="000000"/>
                                      <w:sz w:val="22"/>
                                      <w:szCs w:val="22"/>
                                    </w:rPr>
                                    <w:t>0.8663</w:t>
                                  </w:r>
                                </w:p>
                              </w:tc>
                              <w:tc>
                                <w:tcPr>
                                  <w:tcW w:w="994" w:type="dxa"/>
                                  <w:vAlign w:val="bottom"/>
                                </w:tcPr>
                                <w:p w14:paraId="1295AF03" w14:textId="232494E7" w:rsidR="001973A2" w:rsidRDefault="001973A2" w:rsidP="007A3525">
                                  <w:pPr>
                                    <w:pStyle w:val="Nidungvnbn"/>
                                    <w:ind w:firstLine="0"/>
                                    <w:jc w:val="right"/>
                                  </w:pPr>
                                  <w:r>
                                    <w:rPr>
                                      <w:color w:val="000000"/>
                                      <w:sz w:val="22"/>
                                      <w:szCs w:val="22"/>
                                    </w:rPr>
                                    <w:t>0.8619</w:t>
                                  </w:r>
                                </w:p>
                              </w:tc>
                              <w:tc>
                                <w:tcPr>
                                  <w:tcW w:w="1143" w:type="dxa"/>
                                  <w:vAlign w:val="bottom"/>
                                </w:tcPr>
                                <w:p w14:paraId="1367BAD8" w14:textId="4D711B8A" w:rsidR="001973A2" w:rsidRDefault="001973A2" w:rsidP="007A3525">
                                  <w:pPr>
                                    <w:pStyle w:val="Nidungvnbn"/>
                                    <w:ind w:firstLine="0"/>
                                    <w:jc w:val="right"/>
                                  </w:pPr>
                                  <w:r>
                                    <w:rPr>
                                      <w:color w:val="000000"/>
                                      <w:sz w:val="22"/>
                                      <w:szCs w:val="22"/>
                                    </w:rPr>
                                    <w:t>3680.7</w:t>
                                  </w:r>
                                </w:p>
                              </w:tc>
                            </w:tr>
                            <w:tr w:rsidR="001973A2" w14:paraId="1B112A92" w14:textId="77777777" w:rsidTr="00A24F79">
                              <w:trPr>
                                <w:trHeight w:val="379"/>
                              </w:trPr>
                              <w:tc>
                                <w:tcPr>
                                  <w:tcW w:w="805" w:type="dxa"/>
                                  <w:vMerge/>
                                </w:tcPr>
                                <w:p w14:paraId="36C176E1" w14:textId="77777777" w:rsidR="001973A2" w:rsidRDefault="001973A2" w:rsidP="00237B3D">
                                  <w:pPr>
                                    <w:pStyle w:val="Nidungvnbn"/>
                                    <w:ind w:firstLine="0"/>
                                    <w:jc w:val="left"/>
                                    <w:rPr>
                                      <w:b/>
                                    </w:rPr>
                                  </w:pPr>
                                </w:p>
                              </w:tc>
                              <w:tc>
                                <w:tcPr>
                                  <w:tcW w:w="2952" w:type="dxa"/>
                                  <w:vAlign w:val="bottom"/>
                                </w:tcPr>
                                <w:p w14:paraId="36FA725A" w14:textId="79AD31C4" w:rsidR="001973A2" w:rsidRDefault="001973A2" w:rsidP="00237B3D">
                                  <w:pPr>
                                    <w:pStyle w:val="Nidungvnbn"/>
                                    <w:ind w:firstLine="0"/>
                                    <w:jc w:val="left"/>
                                    <w:rPr>
                                      <w:b/>
                                    </w:rPr>
                                  </w:pPr>
                                  <w:r>
                                    <w:rPr>
                                      <w:color w:val="000000"/>
                                      <w:sz w:val="22"/>
                                      <w:szCs w:val="22"/>
                                    </w:rPr>
                                    <w:t>SyntheticControl</w:t>
                                  </w:r>
                                </w:p>
                              </w:tc>
                              <w:tc>
                                <w:tcPr>
                                  <w:tcW w:w="912" w:type="dxa"/>
                                  <w:vAlign w:val="bottom"/>
                                </w:tcPr>
                                <w:p w14:paraId="4101ADA7" w14:textId="38FCE0F1" w:rsidR="001973A2" w:rsidRDefault="001973A2" w:rsidP="00237B3D">
                                  <w:pPr>
                                    <w:pStyle w:val="Nidungvnbn"/>
                                    <w:ind w:firstLine="0"/>
                                    <w:jc w:val="right"/>
                                  </w:pPr>
                                  <w:r>
                                    <w:rPr>
                                      <w:color w:val="000000"/>
                                      <w:sz w:val="22"/>
                                      <w:szCs w:val="22"/>
                                    </w:rPr>
                                    <w:t>0.972</w:t>
                                  </w:r>
                                </w:p>
                              </w:tc>
                              <w:tc>
                                <w:tcPr>
                                  <w:tcW w:w="912" w:type="dxa"/>
                                  <w:vAlign w:val="bottom"/>
                                </w:tcPr>
                                <w:p w14:paraId="786FBA07" w14:textId="509B0794" w:rsidR="001973A2" w:rsidRDefault="001973A2" w:rsidP="00237B3D">
                                  <w:pPr>
                                    <w:pStyle w:val="Nidungvnbn"/>
                                    <w:ind w:firstLine="0"/>
                                    <w:jc w:val="right"/>
                                  </w:pPr>
                                  <w:r>
                                    <w:rPr>
                                      <w:color w:val="000000"/>
                                      <w:sz w:val="22"/>
                                      <w:szCs w:val="22"/>
                                    </w:rPr>
                                    <w:t>0.97</w:t>
                                  </w:r>
                                </w:p>
                              </w:tc>
                              <w:tc>
                                <w:tcPr>
                                  <w:tcW w:w="912" w:type="dxa"/>
                                  <w:vAlign w:val="bottom"/>
                                </w:tcPr>
                                <w:p w14:paraId="7140A0FE" w14:textId="1FAE82C9" w:rsidR="001973A2" w:rsidRDefault="001973A2" w:rsidP="00237B3D">
                                  <w:pPr>
                                    <w:pStyle w:val="Nidungvnbn"/>
                                    <w:ind w:firstLine="0"/>
                                    <w:jc w:val="right"/>
                                  </w:pPr>
                                  <w:r>
                                    <w:rPr>
                                      <w:color w:val="000000"/>
                                      <w:sz w:val="22"/>
                                      <w:szCs w:val="22"/>
                                    </w:rPr>
                                    <w:t>0.97</w:t>
                                  </w:r>
                                </w:p>
                              </w:tc>
                              <w:tc>
                                <w:tcPr>
                                  <w:tcW w:w="1077" w:type="dxa"/>
                                  <w:vAlign w:val="bottom"/>
                                </w:tcPr>
                                <w:p w14:paraId="576D1341" w14:textId="0C6D2C8F" w:rsidR="001973A2" w:rsidRDefault="001973A2" w:rsidP="00237B3D">
                                  <w:pPr>
                                    <w:pStyle w:val="Nidungvnbn"/>
                                    <w:ind w:firstLine="0"/>
                                    <w:jc w:val="right"/>
                                  </w:pPr>
                                  <w:r>
                                    <w:rPr>
                                      <w:color w:val="000000"/>
                                      <w:sz w:val="22"/>
                                      <w:szCs w:val="22"/>
                                    </w:rPr>
                                    <w:t>834.9</w:t>
                                  </w:r>
                                </w:p>
                              </w:tc>
                              <w:tc>
                                <w:tcPr>
                                  <w:tcW w:w="994" w:type="dxa"/>
                                  <w:vAlign w:val="bottom"/>
                                </w:tcPr>
                                <w:p w14:paraId="0E887C82" w14:textId="073A4AC3" w:rsidR="001973A2" w:rsidRDefault="001973A2" w:rsidP="007A3525">
                                  <w:pPr>
                                    <w:pStyle w:val="Nidungvnbn"/>
                                    <w:ind w:firstLine="0"/>
                                    <w:jc w:val="right"/>
                                  </w:pPr>
                                  <w:r>
                                    <w:rPr>
                                      <w:color w:val="000000"/>
                                      <w:sz w:val="22"/>
                                      <w:szCs w:val="22"/>
                                    </w:rPr>
                                    <w:t>0.9661</w:t>
                                  </w:r>
                                </w:p>
                              </w:tc>
                              <w:tc>
                                <w:tcPr>
                                  <w:tcW w:w="994" w:type="dxa"/>
                                  <w:vAlign w:val="bottom"/>
                                </w:tcPr>
                                <w:p w14:paraId="251D3D2D" w14:textId="6252D535" w:rsidR="001973A2" w:rsidRDefault="001973A2" w:rsidP="007A3525">
                                  <w:pPr>
                                    <w:pStyle w:val="Nidungvnbn"/>
                                    <w:ind w:firstLine="0"/>
                                    <w:jc w:val="right"/>
                                  </w:pPr>
                                  <w:r>
                                    <w:rPr>
                                      <w:color w:val="000000"/>
                                      <w:sz w:val="22"/>
                                      <w:szCs w:val="22"/>
                                    </w:rPr>
                                    <w:t>0.9633</w:t>
                                  </w:r>
                                </w:p>
                              </w:tc>
                              <w:tc>
                                <w:tcPr>
                                  <w:tcW w:w="994" w:type="dxa"/>
                                  <w:vAlign w:val="bottom"/>
                                </w:tcPr>
                                <w:p w14:paraId="6DC0B8CB" w14:textId="1ECA3F34" w:rsidR="001973A2" w:rsidRDefault="001973A2" w:rsidP="007A3525">
                                  <w:pPr>
                                    <w:pStyle w:val="Nidungvnbn"/>
                                    <w:ind w:firstLine="0"/>
                                    <w:jc w:val="right"/>
                                  </w:pPr>
                                  <w:r>
                                    <w:rPr>
                                      <w:color w:val="000000"/>
                                      <w:sz w:val="22"/>
                                      <w:szCs w:val="22"/>
                                    </w:rPr>
                                    <w:t>0.9633</w:t>
                                  </w:r>
                                </w:p>
                              </w:tc>
                              <w:tc>
                                <w:tcPr>
                                  <w:tcW w:w="1143" w:type="dxa"/>
                                  <w:vAlign w:val="bottom"/>
                                </w:tcPr>
                                <w:p w14:paraId="157E2E99" w14:textId="4FE76569" w:rsidR="001973A2" w:rsidRDefault="001973A2" w:rsidP="007A3525">
                                  <w:pPr>
                                    <w:pStyle w:val="Nidungvnbn"/>
                                    <w:ind w:firstLine="0"/>
                                    <w:jc w:val="right"/>
                                  </w:pPr>
                                  <w:r>
                                    <w:rPr>
                                      <w:color w:val="000000"/>
                                      <w:sz w:val="22"/>
                                      <w:szCs w:val="22"/>
                                    </w:rPr>
                                    <w:t>477.5</w:t>
                                  </w:r>
                                </w:p>
                              </w:tc>
                            </w:tr>
                            <w:tr w:rsidR="001973A2" w14:paraId="76A16F60" w14:textId="77777777" w:rsidTr="00A24F79">
                              <w:trPr>
                                <w:trHeight w:val="379"/>
                              </w:trPr>
                              <w:tc>
                                <w:tcPr>
                                  <w:tcW w:w="805" w:type="dxa"/>
                                  <w:vMerge/>
                                </w:tcPr>
                                <w:p w14:paraId="7C9AF156" w14:textId="77777777" w:rsidR="001973A2" w:rsidRDefault="001973A2" w:rsidP="00237B3D">
                                  <w:pPr>
                                    <w:pStyle w:val="Nidungvnbn"/>
                                    <w:ind w:firstLine="0"/>
                                    <w:jc w:val="left"/>
                                    <w:rPr>
                                      <w:b/>
                                    </w:rPr>
                                  </w:pPr>
                                </w:p>
                              </w:tc>
                              <w:tc>
                                <w:tcPr>
                                  <w:tcW w:w="2952" w:type="dxa"/>
                                  <w:vAlign w:val="bottom"/>
                                </w:tcPr>
                                <w:p w14:paraId="5F296953" w14:textId="3501A2C4" w:rsidR="001973A2" w:rsidRDefault="001973A2" w:rsidP="00237B3D">
                                  <w:pPr>
                                    <w:pStyle w:val="Nidungvnbn"/>
                                    <w:ind w:firstLine="0"/>
                                    <w:jc w:val="left"/>
                                    <w:rPr>
                                      <w:b/>
                                    </w:rPr>
                                  </w:pPr>
                                  <w:r>
                                    <w:rPr>
                                      <w:color w:val="000000"/>
                                      <w:sz w:val="22"/>
                                      <w:szCs w:val="22"/>
                                    </w:rPr>
                                    <w:t>ToeSegmentation1</w:t>
                                  </w:r>
                                </w:p>
                              </w:tc>
                              <w:tc>
                                <w:tcPr>
                                  <w:tcW w:w="912" w:type="dxa"/>
                                  <w:vAlign w:val="bottom"/>
                                </w:tcPr>
                                <w:p w14:paraId="52BA835F" w14:textId="6B0029BB" w:rsidR="001973A2" w:rsidRDefault="001973A2" w:rsidP="00237B3D">
                                  <w:pPr>
                                    <w:pStyle w:val="Nidungvnbn"/>
                                    <w:ind w:firstLine="0"/>
                                    <w:jc w:val="right"/>
                                  </w:pPr>
                                  <w:r>
                                    <w:rPr>
                                      <w:color w:val="000000"/>
                                      <w:sz w:val="22"/>
                                      <w:szCs w:val="22"/>
                                    </w:rPr>
                                    <w:t>0.5682</w:t>
                                  </w:r>
                                </w:p>
                              </w:tc>
                              <w:tc>
                                <w:tcPr>
                                  <w:tcW w:w="912" w:type="dxa"/>
                                  <w:vAlign w:val="bottom"/>
                                </w:tcPr>
                                <w:p w14:paraId="584EB4C4" w14:textId="46E0DF4B" w:rsidR="001973A2" w:rsidRDefault="001973A2" w:rsidP="00237B3D">
                                  <w:pPr>
                                    <w:pStyle w:val="Nidungvnbn"/>
                                    <w:ind w:firstLine="0"/>
                                    <w:jc w:val="right"/>
                                  </w:pPr>
                                  <w:r>
                                    <w:rPr>
                                      <w:color w:val="000000"/>
                                      <w:sz w:val="22"/>
                                      <w:szCs w:val="22"/>
                                    </w:rPr>
                                    <w:t>0.5702</w:t>
                                  </w:r>
                                </w:p>
                              </w:tc>
                              <w:tc>
                                <w:tcPr>
                                  <w:tcW w:w="912" w:type="dxa"/>
                                  <w:vAlign w:val="bottom"/>
                                </w:tcPr>
                                <w:p w14:paraId="5E79BA90" w14:textId="1394B0BC" w:rsidR="001973A2" w:rsidRDefault="001973A2" w:rsidP="00237B3D">
                                  <w:pPr>
                                    <w:pStyle w:val="Nidungvnbn"/>
                                    <w:ind w:firstLine="0"/>
                                    <w:jc w:val="right"/>
                                  </w:pPr>
                                  <w:r>
                                    <w:rPr>
                                      <w:color w:val="000000"/>
                                      <w:sz w:val="22"/>
                                      <w:szCs w:val="22"/>
                                    </w:rPr>
                                    <w:t>0.5676</w:t>
                                  </w:r>
                                </w:p>
                              </w:tc>
                              <w:tc>
                                <w:tcPr>
                                  <w:tcW w:w="1077" w:type="dxa"/>
                                  <w:vAlign w:val="bottom"/>
                                </w:tcPr>
                                <w:p w14:paraId="7EF70DB6" w14:textId="7EA39DEB" w:rsidR="001973A2" w:rsidRDefault="001973A2" w:rsidP="00237B3D">
                                  <w:pPr>
                                    <w:pStyle w:val="Nidungvnbn"/>
                                    <w:ind w:firstLine="0"/>
                                    <w:jc w:val="right"/>
                                  </w:pPr>
                                  <w:r>
                                    <w:rPr>
                                      <w:color w:val="000000"/>
                                      <w:sz w:val="22"/>
                                      <w:szCs w:val="22"/>
                                    </w:rPr>
                                    <w:t>496.1</w:t>
                                  </w:r>
                                </w:p>
                              </w:tc>
                              <w:tc>
                                <w:tcPr>
                                  <w:tcW w:w="994" w:type="dxa"/>
                                  <w:vAlign w:val="bottom"/>
                                </w:tcPr>
                                <w:p w14:paraId="66D5F26E" w14:textId="7B2A5DD5" w:rsidR="001973A2" w:rsidRDefault="001973A2" w:rsidP="007A3525">
                                  <w:pPr>
                                    <w:pStyle w:val="Nidungvnbn"/>
                                    <w:ind w:firstLine="0"/>
                                    <w:jc w:val="right"/>
                                  </w:pPr>
                                  <w:r>
                                    <w:rPr>
                                      <w:color w:val="000000"/>
                                      <w:sz w:val="22"/>
                                      <w:szCs w:val="22"/>
                                    </w:rPr>
                                    <w:t>0.5911</w:t>
                                  </w:r>
                                </w:p>
                              </w:tc>
                              <w:tc>
                                <w:tcPr>
                                  <w:tcW w:w="994" w:type="dxa"/>
                                  <w:vAlign w:val="bottom"/>
                                </w:tcPr>
                                <w:p w14:paraId="38C254C8" w14:textId="235EBBC7" w:rsidR="001973A2" w:rsidRDefault="001973A2" w:rsidP="007A3525">
                                  <w:pPr>
                                    <w:pStyle w:val="Nidungvnbn"/>
                                    <w:ind w:firstLine="0"/>
                                    <w:jc w:val="right"/>
                                  </w:pPr>
                                  <w:r>
                                    <w:rPr>
                                      <w:color w:val="000000"/>
                                      <w:sz w:val="22"/>
                                      <w:szCs w:val="22"/>
                                    </w:rPr>
                                    <w:t>0.5921</w:t>
                                  </w:r>
                                </w:p>
                              </w:tc>
                              <w:tc>
                                <w:tcPr>
                                  <w:tcW w:w="994" w:type="dxa"/>
                                  <w:vAlign w:val="bottom"/>
                                </w:tcPr>
                                <w:p w14:paraId="123B48F0" w14:textId="04567D77" w:rsidR="001973A2" w:rsidRDefault="001973A2" w:rsidP="007A3525">
                                  <w:pPr>
                                    <w:pStyle w:val="Nidungvnbn"/>
                                    <w:ind w:firstLine="0"/>
                                    <w:jc w:val="right"/>
                                  </w:pPr>
                                  <w:r>
                                    <w:rPr>
                                      <w:color w:val="000000"/>
                                      <w:sz w:val="22"/>
                                      <w:szCs w:val="22"/>
                                    </w:rPr>
                                    <w:t>0.5912</w:t>
                                  </w:r>
                                </w:p>
                              </w:tc>
                              <w:tc>
                                <w:tcPr>
                                  <w:tcW w:w="1143" w:type="dxa"/>
                                  <w:vAlign w:val="bottom"/>
                                </w:tcPr>
                                <w:p w14:paraId="0769CF38" w14:textId="0517EC3E" w:rsidR="001973A2" w:rsidRDefault="001973A2" w:rsidP="007A3525">
                                  <w:pPr>
                                    <w:pStyle w:val="Nidungvnbn"/>
                                    <w:ind w:firstLine="0"/>
                                    <w:jc w:val="right"/>
                                  </w:pPr>
                                  <w:r>
                                    <w:rPr>
                                      <w:color w:val="000000"/>
                                      <w:sz w:val="22"/>
                                      <w:szCs w:val="22"/>
                                    </w:rPr>
                                    <w:t>537.7</w:t>
                                  </w:r>
                                </w:p>
                              </w:tc>
                            </w:tr>
                            <w:tr w:rsidR="001973A2" w14:paraId="43B8A8A6" w14:textId="77777777" w:rsidTr="00A24F79">
                              <w:trPr>
                                <w:trHeight w:val="379"/>
                              </w:trPr>
                              <w:tc>
                                <w:tcPr>
                                  <w:tcW w:w="805" w:type="dxa"/>
                                  <w:vMerge/>
                                </w:tcPr>
                                <w:p w14:paraId="2A3ABF99" w14:textId="77777777" w:rsidR="001973A2" w:rsidRDefault="001973A2" w:rsidP="00237B3D">
                                  <w:pPr>
                                    <w:pStyle w:val="Nidungvnbn"/>
                                    <w:ind w:firstLine="0"/>
                                    <w:jc w:val="left"/>
                                    <w:rPr>
                                      <w:b/>
                                    </w:rPr>
                                  </w:pPr>
                                </w:p>
                              </w:tc>
                              <w:tc>
                                <w:tcPr>
                                  <w:tcW w:w="2952" w:type="dxa"/>
                                  <w:vAlign w:val="bottom"/>
                                </w:tcPr>
                                <w:p w14:paraId="2AD50A0E" w14:textId="007DB5BD" w:rsidR="001973A2" w:rsidRDefault="001973A2" w:rsidP="00237B3D">
                                  <w:pPr>
                                    <w:pStyle w:val="Nidungvnbn"/>
                                    <w:ind w:firstLine="0"/>
                                    <w:jc w:val="left"/>
                                    <w:rPr>
                                      <w:b/>
                                    </w:rPr>
                                  </w:pPr>
                                  <w:r>
                                    <w:rPr>
                                      <w:color w:val="000000"/>
                                      <w:sz w:val="22"/>
                                      <w:szCs w:val="22"/>
                                    </w:rPr>
                                    <w:t>ToeSegmentation2</w:t>
                                  </w:r>
                                </w:p>
                              </w:tc>
                              <w:tc>
                                <w:tcPr>
                                  <w:tcW w:w="912" w:type="dxa"/>
                                  <w:vAlign w:val="bottom"/>
                                </w:tcPr>
                                <w:p w14:paraId="49EF7AC6" w14:textId="49099FBA" w:rsidR="001973A2" w:rsidRDefault="001973A2" w:rsidP="00237B3D">
                                  <w:pPr>
                                    <w:pStyle w:val="Nidungvnbn"/>
                                    <w:ind w:firstLine="0"/>
                                    <w:jc w:val="right"/>
                                  </w:pPr>
                                  <w:r>
                                    <w:rPr>
                                      <w:color w:val="000000"/>
                                      <w:sz w:val="22"/>
                                      <w:szCs w:val="22"/>
                                    </w:rPr>
                                    <w:t>0.6546</w:t>
                                  </w:r>
                                </w:p>
                              </w:tc>
                              <w:tc>
                                <w:tcPr>
                                  <w:tcW w:w="912" w:type="dxa"/>
                                  <w:vAlign w:val="bottom"/>
                                </w:tcPr>
                                <w:p w14:paraId="0345E6E9" w14:textId="1B0BFA43" w:rsidR="001973A2" w:rsidRDefault="001973A2" w:rsidP="00237B3D">
                                  <w:pPr>
                                    <w:pStyle w:val="Nidungvnbn"/>
                                    <w:ind w:firstLine="0"/>
                                    <w:jc w:val="right"/>
                                  </w:pPr>
                                  <w:r>
                                    <w:rPr>
                                      <w:color w:val="000000"/>
                                      <w:sz w:val="22"/>
                                      <w:szCs w:val="22"/>
                                    </w:rPr>
                                    <w:t>0.7154</w:t>
                                  </w:r>
                                </w:p>
                              </w:tc>
                              <w:tc>
                                <w:tcPr>
                                  <w:tcW w:w="912" w:type="dxa"/>
                                  <w:vAlign w:val="bottom"/>
                                </w:tcPr>
                                <w:p w14:paraId="2BB8181E" w14:textId="70EE2320" w:rsidR="001973A2" w:rsidRDefault="001973A2" w:rsidP="00237B3D">
                                  <w:pPr>
                                    <w:pStyle w:val="Nidungvnbn"/>
                                    <w:ind w:firstLine="0"/>
                                    <w:jc w:val="right"/>
                                  </w:pPr>
                                  <w:r>
                                    <w:rPr>
                                      <w:color w:val="000000"/>
                                      <w:sz w:val="22"/>
                                      <w:szCs w:val="22"/>
                                    </w:rPr>
                                    <w:t>0.7449</w:t>
                                  </w:r>
                                </w:p>
                              </w:tc>
                              <w:tc>
                                <w:tcPr>
                                  <w:tcW w:w="1077" w:type="dxa"/>
                                  <w:vAlign w:val="bottom"/>
                                </w:tcPr>
                                <w:p w14:paraId="5081F577" w14:textId="282F0376" w:rsidR="001973A2" w:rsidRDefault="001973A2" w:rsidP="00237B3D">
                                  <w:pPr>
                                    <w:pStyle w:val="Nidungvnbn"/>
                                    <w:ind w:firstLine="0"/>
                                    <w:jc w:val="right"/>
                                  </w:pPr>
                                  <w:r>
                                    <w:rPr>
                                      <w:color w:val="000000"/>
                                      <w:sz w:val="22"/>
                                      <w:szCs w:val="22"/>
                                    </w:rPr>
                                    <w:t>488.4</w:t>
                                  </w:r>
                                </w:p>
                              </w:tc>
                              <w:tc>
                                <w:tcPr>
                                  <w:tcW w:w="994" w:type="dxa"/>
                                  <w:vAlign w:val="bottom"/>
                                </w:tcPr>
                                <w:p w14:paraId="24B2BA69" w14:textId="01CEA7DF" w:rsidR="001973A2" w:rsidRDefault="001973A2" w:rsidP="007A3525">
                                  <w:pPr>
                                    <w:pStyle w:val="Nidungvnbn"/>
                                    <w:ind w:firstLine="0"/>
                                    <w:jc w:val="right"/>
                                  </w:pPr>
                                  <w:r>
                                    <w:rPr>
                                      <w:color w:val="000000"/>
                                      <w:sz w:val="22"/>
                                      <w:szCs w:val="22"/>
                                    </w:rPr>
                                    <w:t>0.6697</w:t>
                                  </w:r>
                                </w:p>
                              </w:tc>
                              <w:tc>
                                <w:tcPr>
                                  <w:tcW w:w="994" w:type="dxa"/>
                                  <w:vAlign w:val="bottom"/>
                                </w:tcPr>
                                <w:p w14:paraId="77A6225C" w14:textId="700AC2F7" w:rsidR="001973A2" w:rsidRDefault="001973A2" w:rsidP="007A3525">
                                  <w:pPr>
                                    <w:pStyle w:val="Nidungvnbn"/>
                                    <w:ind w:firstLine="0"/>
                                    <w:jc w:val="right"/>
                                  </w:pPr>
                                  <w:r>
                                    <w:rPr>
                                      <w:color w:val="000000"/>
                                      <w:sz w:val="22"/>
                                      <w:szCs w:val="22"/>
                                    </w:rPr>
                                    <w:t>0.7538</w:t>
                                  </w:r>
                                </w:p>
                              </w:tc>
                              <w:tc>
                                <w:tcPr>
                                  <w:tcW w:w="994" w:type="dxa"/>
                                  <w:vAlign w:val="bottom"/>
                                </w:tcPr>
                                <w:p w14:paraId="3B8129EB" w14:textId="67E67D55" w:rsidR="001973A2" w:rsidRDefault="001973A2" w:rsidP="007A3525">
                                  <w:pPr>
                                    <w:pStyle w:val="Nidungvnbn"/>
                                    <w:ind w:firstLine="0"/>
                                    <w:jc w:val="right"/>
                                  </w:pPr>
                                  <w:r>
                                    <w:rPr>
                                      <w:color w:val="000000"/>
                                      <w:sz w:val="22"/>
                                      <w:szCs w:val="22"/>
                                    </w:rPr>
                                    <w:t>0.7524</w:t>
                                  </w:r>
                                </w:p>
                              </w:tc>
                              <w:tc>
                                <w:tcPr>
                                  <w:tcW w:w="1143" w:type="dxa"/>
                                  <w:vAlign w:val="bottom"/>
                                </w:tcPr>
                                <w:p w14:paraId="6531F802" w14:textId="10632389" w:rsidR="001973A2" w:rsidRDefault="001973A2" w:rsidP="007A3525">
                                  <w:pPr>
                                    <w:pStyle w:val="Nidungvnbn"/>
                                    <w:ind w:firstLine="0"/>
                                    <w:jc w:val="right"/>
                                  </w:pPr>
                                  <w:r>
                                    <w:rPr>
                                      <w:color w:val="000000"/>
                                      <w:sz w:val="22"/>
                                      <w:szCs w:val="22"/>
                                    </w:rPr>
                                    <w:t>565.1</w:t>
                                  </w:r>
                                </w:p>
                              </w:tc>
                            </w:tr>
                            <w:tr w:rsidR="001973A2" w14:paraId="655E7398" w14:textId="77777777" w:rsidTr="00A24F79">
                              <w:trPr>
                                <w:trHeight w:val="379"/>
                              </w:trPr>
                              <w:tc>
                                <w:tcPr>
                                  <w:tcW w:w="805" w:type="dxa"/>
                                  <w:vMerge/>
                                </w:tcPr>
                                <w:p w14:paraId="1E2ABF86" w14:textId="77777777" w:rsidR="001973A2" w:rsidRDefault="001973A2" w:rsidP="00237B3D">
                                  <w:pPr>
                                    <w:pStyle w:val="Nidungvnbn"/>
                                    <w:ind w:firstLine="0"/>
                                    <w:jc w:val="left"/>
                                    <w:rPr>
                                      <w:b/>
                                    </w:rPr>
                                  </w:pPr>
                                </w:p>
                              </w:tc>
                              <w:tc>
                                <w:tcPr>
                                  <w:tcW w:w="2952" w:type="dxa"/>
                                  <w:vAlign w:val="bottom"/>
                                </w:tcPr>
                                <w:p w14:paraId="69023BA3" w14:textId="786DE404" w:rsidR="001973A2" w:rsidRDefault="001973A2" w:rsidP="00237B3D">
                                  <w:pPr>
                                    <w:pStyle w:val="Nidungvnbn"/>
                                    <w:ind w:firstLine="0"/>
                                    <w:jc w:val="left"/>
                                    <w:rPr>
                                      <w:b/>
                                    </w:rPr>
                                  </w:pPr>
                                  <w:r>
                                    <w:rPr>
                                      <w:color w:val="000000"/>
                                      <w:sz w:val="22"/>
                                      <w:szCs w:val="22"/>
                                    </w:rPr>
                                    <w:t>Trace</w:t>
                                  </w:r>
                                </w:p>
                              </w:tc>
                              <w:tc>
                                <w:tcPr>
                                  <w:tcW w:w="912" w:type="dxa"/>
                                  <w:vAlign w:val="bottom"/>
                                </w:tcPr>
                                <w:p w14:paraId="15B6D2C1" w14:textId="3CA57798" w:rsidR="001973A2" w:rsidRDefault="001973A2" w:rsidP="00237B3D">
                                  <w:pPr>
                                    <w:pStyle w:val="Nidungvnbn"/>
                                    <w:ind w:firstLine="0"/>
                                    <w:jc w:val="right"/>
                                  </w:pPr>
                                  <w:r>
                                    <w:rPr>
                                      <w:color w:val="000000"/>
                                      <w:sz w:val="22"/>
                                      <w:szCs w:val="22"/>
                                    </w:rPr>
                                    <w:t>0.8087</w:t>
                                  </w:r>
                                </w:p>
                              </w:tc>
                              <w:tc>
                                <w:tcPr>
                                  <w:tcW w:w="912" w:type="dxa"/>
                                  <w:vAlign w:val="bottom"/>
                                </w:tcPr>
                                <w:p w14:paraId="21BFF73A" w14:textId="4E58F7E4" w:rsidR="001973A2" w:rsidRDefault="001973A2" w:rsidP="00237B3D">
                                  <w:pPr>
                                    <w:pStyle w:val="Nidungvnbn"/>
                                    <w:ind w:firstLine="0"/>
                                    <w:jc w:val="right"/>
                                  </w:pPr>
                                  <w:r>
                                    <w:rPr>
                                      <w:color w:val="000000"/>
                                      <w:sz w:val="22"/>
                                      <w:szCs w:val="22"/>
                                    </w:rPr>
                                    <w:t>0.8</w:t>
                                  </w:r>
                                </w:p>
                              </w:tc>
                              <w:tc>
                                <w:tcPr>
                                  <w:tcW w:w="912" w:type="dxa"/>
                                  <w:vAlign w:val="bottom"/>
                                </w:tcPr>
                                <w:p w14:paraId="5C7C3FFD" w14:textId="725265EB" w:rsidR="001973A2" w:rsidRDefault="001973A2" w:rsidP="00237B3D">
                                  <w:pPr>
                                    <w:pStyle w:val="Nidungvnbn"/>
                                    <w:ind w:firstLine="0"/>
                                    <w:jc w:val="right"/>
                                  </w:pPr>
                                  <w:r>
                                    <w:rPr>
                                      <w:color w:val="000000"/>
                                      <w:sz w:val="22"/>
                                      <w:szCs w:val="22"/>
                                    </w:rPr>
                                    <w:t>0.8097</w:t>
                                  </w:r>
                                </w:p>
                              </w:tc>
                              <w:tc>
                                <w:tcPr>
                                  <w:tcW w:w="1077" w:type="dxa"/>
                                  <w:vAlign w:val="bottom"/>
                                </w:tcPr>
                                <w:p w14:paraId="25AFB789" w14:textId="13F99943" w:rsidR="001973A2" w:rsidRDefault="001973A2" w:rsidP="00237B3D">
                                  <w:pPr>
                                    <w:pStyle w:val="Nidungvnbn"/>
                                    <w:ind w:firstLine="0"/>
                                    <w:jc w:val="right"/>
                                  </w:pPr>
                                  <w:r>
                                    <w:rPr>
                                      <w:color w:val="000000"/>
                                      <w:sz w:val="22"/>
                                      <w:szCs w:val="22"/>
                                    </w:rPr>
                                    <w:t>282</w:t>
                                  </w:r>
                                </w:p>
                              </w:tc>
                              <w:tc>
                                <w:tcPr>
                                  <w:tcW w:w="994" w:type="dxa"/>
                                  <w:vAlign w:val="bottom"/>
                                </w:tcPr>
                                <w:p w14:paraId="6120C873" w14:textId="465709B3" w:rsidR="001973A2" w:rsidRDefault="001973A2" w:rsidP="007A3525">
                                  <w:pPr>
                                    <w:pStyle w:val="Nidungvnbn"/>
                                    <w:ind w:firstLine="0"/>
                                    <w:jc w:val="right"/>
                                  </w:pPr>
                                  <w:r>
                                    <w:rPr>
                                      <w:color w:val="000000"/>
                                      <w:sz w:val="22"/>
                                      <w:szCs w:val="22"/>
                                    </w:rPr>
                                    <w:t>0.5901</w:t>
                                  </w:r>
                                </w:p>
                              </w:tc>
                              <w:tc>
                                <w:tcPr>
                                  <w:tcW w:w="994" w:type="dxa"/>
                                  <w:vAlign w:val="bottom"/>
                                </w:tcPr>
                                <w:p w14:paraId="41B6E122" w14:textId="141BE415" w:rsidR="001973A2" w:rsidRDefault="001973A2" w:rsidP="007A3525">
                                  <w:pPr>
                                    <w:pStyle w:val="Nidungvnbn"/>
                                    <w:ind w:firstLine="0"/>
                                    <w:jc w:val="right"/>
                                  </w:pPr>
                                  <w:r>
                                    <w:rPr>
                                      <w:color w:val="000000"/>
                                      <w:sz w:val="22"/>
                                      <w:szCs w:val="22"/>
                                    </w:rPr>
                                    <w:t>0.58</w:t>
                                  </w:r>
                                </w:p>
                              </w:tc>
                              <w:tc>
                                <w:tcPr>
                                  <w:tcW w:w="994" w:type="dxa"/>
                                  <w:vAlign w:val="bottom"/>
                                </w:tcPr>
                                <w:p w14:paraId="1FE7AAC6" w14:textId="0D09BB1F" w:rsidR="001973A2" w:rsidRDefault="001973A2" w:rsidP="007A3525">
                                  <w:pPr>
                                    <w:pStyle w:val="Nidungvnbn"/>
                                    <w:ind w:firstLine="0"/>
                                    <w:jc w:val="right"/>
                                  </w:pPr>
                                  <w:r>
                                    <w:rPr>
                                      <w:color w:val="000000"/>
                                      <w:sz w:val="22"/>
                                      <w:szCs w:val="22"/>
                                    </w:rPr>
                                    <w:t>0.5814</w:t>
                                  </w:r>
                                </w:p>
                              </w:tc>
                              <w:tc>
                                <w:tcPr>
                                  <w:tcW w:w="1143" w:type="dxa"/>
                                  <w:vAlign w:val="bottom"/>
                                </w:tcPr>
                                <w:p w14:paraId="158F241B" w14:textId="495C3E4C" w:rsidR="001973A2" w:rsidRDefault="001973A2" w:rsidP="007A3525">
                                  <w:pPr>
                                    <w:pStyle w:val="Nidungvnbn"/>
                                    <w:ind w:firstLine="0"/>
                                    <w:jc w:val="right"/>
                                  </w:pPr>
                                  <w:r>
                                    <w:rPr>
                                      <w:color w:val="000000"/>
                                      <w:sz w:val="22"/>
                                      <w:szCs w:val="22"/>
                                    </w:rPr>
                                    <w:t>280</w:t>
                                  </w:r>
                                </w:p>
                              </w:tc>
                            </w:tr>
                            <w:tr w:rsidR="001973A2" w14:paraId="4BE80800" w14:textId="77777777" w:rsidTr="00A24F79">
                              <w:trPr>
                                <w:trHeight w:val="379"/>
                              </w:trPr>
                              <w:tc>
                                <w:tcPr>
                                  <w:tcW w:w="805" w:type="dxa"/>
                                  <w:vMerge/>
                                </w:tcPr>
                                <w:p w14:paraId="738569EE" w14:textId="77777777" w:rsidR="001973A2" w:rsidRDefault="001973A2" w:rsidP="00237B3D">
                                  <w:pPr>
                                    <w:pStyle w:val="Nidungvnbn"/>
                                    <w:ind w:firstLine="0"/>
                                    <w:jc w:val="left"/>
                                    <w:rPr>
                                      <w:b/>
                                    </w:rPr>
                                  </w:pPr>
                                </w:p>
                              </w:tc>
                              <w:tc>
                                <w:tcPr>
                                  <w:tcW w:w="2952" w:type="dxa"/>
                                  <w:vAlign w:val="bottom"/>
                                </w:tcPr>
                                <w:p w14:paraId="603DB5E3" w14:textId="6EDB088D" w:rsidR="001973A2" w:rsidRDefault="001973A2" w:rsidP="00237B3D">
                                  <w:pPr>
                                    <w:pStyle w:val="Nidungvnbn"/>
                                    <w:ind w:firstLine="0"/>
                                    <w:jc w:val="left"/>
                                    <w:rPr>
                                      <w:b/>
                                    </w:rPr>
                                  </w:pPr>
                                  <w:r>
                                    <w:rPr>
                                      <w:color w:val="000000"/>
                                      <w:sz w:val="22"/>
                                      <w:szCs w:val="22"/>
                                    </w:rPr>
                                    <w:t>TwoLeadECG</w:t>
                                  </w:r>
                                </w:p>
                              </w:tc>
                              <w:tc>
                                <w:tcPr>
                                  <w:tcW w:w="912" w:type="dxa"/>
                                  <w:vAlign w:val="bottom"/>
                                </w:tcPr>
                                <w:p w14:paraId="3A77AAFE" w14:textId="3D225997" w:rsidR="001973A2" w:rsidRDefault="001973A2" w:rsidP="00237B3D">
                                  <w:pPr>
                                    <w:pStyle w:val="Nidungvnbn"/>
                                    <w:ind w:firstLine="0"/>
                                    <w:jc w:val="right"/>
                                  </w:pPr>
                                  <w:r>
                                    <w:rPr>
                                      <w:color w:val="000000"/>
                                      <w:sz w:val="22"/>
                                      <w:szCs w:val="22"/>
                                    </w:rPr>
                                    <w:t>0.7895</w:t>
                                  </w:r>
                                </w:p>
                              </w:tc>
                              <w:tc>
                                <w:tcPr>
                                  <w:tcW w:w="912" w:type="dxa"/>
                                  <w:vAlign w:val="bottom"/>
                                </w:tcPr>
                                <w:p w14:paraId="1BE7B0D6" w14:textId="7E214DD7" w:rsidR="001973A2" w:rsidRDefault="001973A2" w:rsidP="00237B3D">
                                  <w:pPr>
                                    <w:pStyle w:val="Nidungvnbn"/>
                                    <w:ind w:firstLine="0"/>
                                    <w:jc w:val="right"/>
                                  </w:pPr>
                                  <w:r>
                                    <w:rPr>
                                      <w:color w:val="000000"/>
                                      <w:sz w:val="22"/>
                                      <w:szCs w:val="22"/>
                                    </w:rPr>
                                    <w:t>0.7471</w:t>
                                  </w:r>
                                </w:p>
                              </w:tc>
                              <w:tc>
                                <w:tcPr>
                                  <w:tcW w:w="912" w:type="dxa"/>
                                  <w:vAlign w:val="bottom"/>
                                </w:tcPr>
                                <w:p w14:paraId="2277BE10" w14:textId="4255CF8D" w:rsidR="001973A2" w:rsidRDefault="001973A2" w:rsidP="00237B3D">
                                  <w:pPr>
                                    <w:pStyle w:val="Nidungvnbn"/>
                                    <w:ind w:firstLine="0"/>
                                    <w:jc w:val="right"/>
                                  </w:pPr>
                                  <w:r>
                                    <w:rPr>
                                      <w:color w:val="000000"/>
                                      <w:sz w:val="22"/>
                                      <w:szCs w:val="22"/>
                                    </w:rPr>
                                    <w:t>0.7473</w:t>
                                  </w:r>
                                </w:p>
                              </w:tc>
                              <w:tc>
                                <w:tcPr>
                                  <w:tcW w:w="1077" w:type="dxa"/>
                                  <w:vAlign w:val="bottom"/>
                                </w:tcPr>
                                <w:p w14:paraId="66C327C1" w14:textId="62BF0344" w:rsidR="001973A2" w:rsidRDefault="001973A2" w:rsidP="00237B3D">
                                  <w:pPr>
                                    <w:pStyle w:val="Nidungvnbn"/>
                                    <w:ind w:firstLine="0"/>
                                    <w:jc w:val="right"/>
                                  </w:pPr>
                                  <w:r>
                                    <w:rPr>
                                      <w:color w:val="000000"/>
                                      <w:sz w:val="22"/>
                                      <w:szCs w:val="22"/>
                                    </w:rPr>
                                    <w:t>3011.1</w:t>
                                  </w:r>
                                </w:p>
                              </w:tc>
                              <w:tc>
                                <w:tcPr>
                                  <w:tcW w:w="994" w:type="dxa"/>
                                  <w:vAlign w:val="bottom"/>
                                </w:tcPr>
                                <w:p w14:paraId="67D8FCF0" w14:textId="72CEBFA0" w:rsidR="001973A2" w:rsidRDefault="001973A2" w:rsidP="007A3525">
                                  <w:pPr>
                                    <w:pStyle w:val="Nidungvnbn"/>
                                    <w:ind w:firstLine="0"/>
                                    <w:jc w:val="right"/>
                                  </w:pPr>
                                  <w:r>
                                    <w:rPr>
                                      <w:color w:val="000000"/>
                                      <w:sz w:val="22"/>
                                      <w:szCs w:val="22"/>
                                    </w:rPr>
                                    <w:t>0.6858</w:t>
                                  </w:r>
                                </w:p>
                              </w:tc>
                              <w:tc>
                                <w:tcPr>
                                  <w:tcW w:w="994" w:type="dxa"/>
                                  <w:vAlign w:val="bottom"/>
                                </w:tcPr>
                                <w:p w14:paraId="0A6C7DA0" w14:textId="009A4B0D" w:rsidR="001973A2" w:rsidRDefault="001973A2" w:rsidP="007A3525">
                                  <w:pPr>
                                    <w:pStyle w:val="Nidungvnbn"/>
                                    <w:ind w:firstLine="0"/>
                                    <w:jc w:val="right"/>
                                  </w:pPr>
                                  <w:r>
                                    <w:rPr>
                                      <w:color w:val="000000"/>
                                      <w:sz w:val="22"/>
                                      <w:szCs w:val="22"/>
                                    </w:rPr>
                                    <w:t>0.6471</w:t>
                                  </w:r>
                                </w:p>
                              </w:tc>
                              <w:tc>
                                <w:tcPr>
                                  <w:tcW w:w="994" w:type="dxa"/>
                                  <w:vAlign w:val="bottom"/>
                                </w:tcPr>
                                <w:p w14:paraId="7F1C0EF4" w14:textId="3A3DD0D2" w:rsidR="001973A2" w:rsidRDefault="001973A2" w:rsidP="007A3525">
                                  <w:pPr>
                                    <w:pStyle w:val="Nidungvnbn"/>
                                    <w:ind w:firstLine="0"/>
                                    <w:jc w:val="right"/>
                                  </w:pPr>
                                  <w:r>
                                    <w:rPr>
                                      <w:color w:val="000000"/>
                                      <w:sz w:val="22"/>
                                      <w:szCs w:val="22"/>
                                    </w:rPr>
                                    <w:t>0.6473</w:t>
                                  </w:r>
                                </w:p>
                              </w:tc>
                              <w:tc>
                                <w:tcPr>
                                  <w:tcW w:w="1143" w:type="dxa"/>
                                  <w:vAlign w:val="bottom"/>
                                </w:tcPr>
                                <w:p w14:paraId="7276B0CE" w14:textId="7080CA60" w:rsidR="001973A2" w:rsidRDefault="001973A2" w:rsidP="007A3525">
                                  <w:pPr>
                                    <w:pStyle w:val="Nidungvnbn"/>
                                    <w:ind w:firstLine="0"/>
                                    <w:jc w:val="right"/>
                                  </w:pPr>
                                  <w:r>
                                    <w:rPr>
                                      <w:color w:val="000000"/>
                                      <w:sz w:val="22"/>
                                      <w:szCs w:val="22"/>
                                    </w:rPr>
                                    <w:t>6008</w:t>
                                  </w:r>
                                </w:p>
                              </w:tc>
                            </w:tr>
                            <w:tr w:rsidR="001973A2" w14:paraId="19A0044D" w14:textId="77777777" w:rsidTr="00A24F79">
                              <w:trPr>
                                <w:trHeight w:val="379"/>
                              </w:trPr>
                              <w:tc>
                                <w:tcPr>
                                  <w:tcW w:w="805" w:type="dxa"/>
                                  <w:vMerge/>
                                </w:tcPr>
                                <w:p w14:paraId="1F87C8A9" w14:textId="77777777" w:rsidR="001973A2" w:rsidRDefault="001973A2" w:rsidP="00237B3D">
                                  <w:pPr>
                                    <w:pStyle w:val="Nidungvnbn"/>
                                    <w:ind w:firstLine="0"/>
                                    <w:jc w:val="left"/>
                                    <w:rPr>
                                      <w:b/>
                                    </w:rPr>
                                  </w:pPr>
                                </w:p>
                              </w:tc>
                              <w:tc>
                                <w:tcPr>
                                  <w:tcW w:w="2952" w:type="dxa"/>
                                  <w:vAlign w:val="bottom"/>
                                </w:tcPr>
                                <w:p w14:paraId="3729BB02" w14:textId="2B1241CE" w:rsidR="001973A2" w:rsidRDefault="001973A2" w:rsidP="00237B3D">
                                  <w:pPr>
                                    <w:pStyle w:val="Nidungvnbn"/>
                                    <w:ind w:firstLine="0"/>
                                    <w:jc w:val="left"/>
                                    <w:rPr>
                                      <w:b/>
                                    </w:rPr>
                                  </w:pPr>
                                  <w:r>
                                    <w:rPr>
                                      <w:color w:val="000000"/>
                                      <w:sz w:val="22"/>
                                      <w:szCs w:val="22"/>
                                    </w:rPr>
                                    <w:t>TwoPatterns</w:t>
                                  </w:r>
                                </w:p>
                              </w:tc>
                              <w:tc>
                                <w:tcPr>
                                  <w:tcW w:w="912" w:type="dxa"/>
                                  <w:vAlign w:val="bottom"/>
                                </w:tcPr>
                                <w:p w14:paraId="56F81DBB" w14:textId="3D7D4FA1" w:rsidR="001973A2" w:rsidRDefault="001973A2" w:rsidP="00237B3D">
                                  <w:pPr>
                                    <w:pStyle w:val="Nidungvnbn"/>
                                    <w:ind w:firstLine="0"/>
                                    <w:jc w:val="right"/>
                                  </w:pPr>
                                  <w:r>
                                    <w:rPr>
                                      <w:color w:val="000000"/>
                                      <w:sz w:val="22"/>
                                      <w:szCs w:val="22"/>
                                    </w:rPr>
                                    <w:t>0.9519</w:t>
                                  </w:r>
                                </w:p>
                              </w:tc>
                              <w:tc>
                                <w:tcPr>
                                  <w:tcW w:w="912" w:type="dxa"/>
                                  <w:vAlign w:val="bottom"/>
                                </w:tcPr>
                                <w:p w14:paraId="07997F41" w14:textId="3015444B" w:rsidR="001973A2" w:rsidRDefault="001973A2" w:rsidP="00237B3D">
                                  <w:pPr>
                                    <w:pStyle w:val="Nidungvnbn"/>
                                    <w:ind w:firstLine="0"/>
                                    <w:jc w:val="right"/>
                                  </w:pPr>
                                  <w:r>
                                    <w:rPr>
                                      <w:color w:val="000000"/>
                                      <w:sz w:val="22"/>
                                      <w:szCs w:val="22"/>
                                    </w:rPr>
                                    <w:t>0.952</w:t>
                                  </w:r>
                                </w:p>
                              </w:tc>
                              <w:tc>
                                <w:tcPr>
                                  <w:tcW w:w="912" w:type="dxa"/>
                                  <w:vAlign w:val="bottom"/>
                                </w:tcPr>
                                <w:p w14:paraId="26B39ECE" w14:textId="33A2B960" w:rsidR="001973A2" w:rsidRDefault="001973A2" w:rsidP="00237B3D">
                                  <w:pPr>
                                    <w:pStyle w:val="Nidungvnbn"/>
                                    <w:ind w:firstLine="0"/>
                                    <w:jc w:val="right"/>
                                  </w:pPr>
                                  <w:r>
                                    <w:rPr>
                                      <w:color w:val="000000"/>
                                      <w:sz w:val="22"/>
                                      <w:szCs w:val="22"/>
                                    </w:rPr>
                                    <w:t>0.9522</w:t>
                                  </w:r>
                                </w:p>
                              </w:tc>
                              <w:tc>
                                <w:tcPr>
                                  <w:tcW w:w="1077" w:type="dxa"/>
                                  <w:vAlign w:val="bottom"/>
                                </w:tcPr>
                                <w:p w14:paraId="53E01588" w14:textId="325BD604" w:rsidR="001973A2" w:rsidRDefault="001973A2" w:rsidP="00237B3D">
                                  <w:pPr>
                                    <w:pStyle w:val="Nidungvnbn"/>
                                    <w:ind w:firstLine="0"/>
                                    <w:jc w:val="right"/>
                                  </w:pPr>
                                  <w:r>
                                    <w:rPr>
                                      <w:color w:val="000000"/>
                                      <w:sz w:val="22"/>
                                      <w:szCs w:val="22"/>
                                    </w:rPr>
                                    <w:t>4260.5</w:t>
                                  </w:r>
                                </w:p>
                              </w:tc>
                              <w:tc>
                                <w:tcPr>
                                  <w:tcW w:w="994" w:type="dxa"/>
                                  <w:vAlign w:val="bottom"/>
                                </w:tcPr>
                                <w:p w14:paraId="56A6F44C" w14:textId="17E0B220" w:rsidR="001973A2" w:rsidRDefault="001973A2" w:rsidP="007A3525">
                                  <w:pPr>
                                    <w:pStyle w:val="Nidungvnbn"/>
                                    <w:ind w:firstLine="0"/>
                                    <w:jc w:val="right"/>
                                  </w:pPr>
                                  <w:r>
                                    <w:rPr>
                                      <w:color w:val="000000"/>
                                      <w:sz w:val="22"/>
                                      <w:szCs w:val="22"/>
                                    </w:rPr>
                                    <w:t>0.8871</w:t>
                                  </w:r>
                                </w:p>
                              </w:tc>
                              <w:tc>
                                <w:tcPr>
                                  <w:tcW w:w="994" w:type="dxa"/>
                                  <w:vAlign w:val="bottom"/>
                                </w:tcPr>
                                <w:p w14:paraId="5DF6E50B" w14:textId="221E22CF" w:rsidR="001973A2" w:rsidRDefault="001973A2" w:rsidP="007A3525">
                                  <w:pPr>
                                    <w:pStyle w:val="Nidungvnbn"/>
                                    <w:ind w:firstLine="0"/>
                                    <w:jc w:val="right"/>
                                  </w:pPr>
                                  <w:r>
                                    <w:rPr>
                                      <w:color w:val="000000"/>
                                      <w:sz w:val="22"/>
                                      <w:szCs w:val="22"/>
                                    </w:rPr>
                                    <w:t>0.887</w:t>
                                  </w:r>
                                </w:p>
                              </w:tc>
                              <w:tc>
                                <w:tcPr>
                                  <w:tcW w:w="994" w:type="dxa"/>
                                  <w:vAlign w:val="bottom"/>
                                </w:tcPr>
                                <w:p w14:paraId="63BDC43D" w14:textId="792A26FA" w:rsidR="001973A2" w:rsidRDefault="001973A2" w:rsidP="007A3525">
                                  <w:pPr>
                                    <w:pStyle w:val="Nidungvnbn"/>
                                    <w:ind w:firstLine="0"/>
                                    <w:jc w:val="right"/>
                                  </w:pPr>
                                  <w:r>
                                    <w:rPr>
                                      <w:color w:val="000000"/>
                                      <w:sz w:val="22"/>
                                      <w:szCs w:val="22"/>
                                    </w:rPr>
                                    <w:t>0.8871</w:t>
                                  </w:r>
                                </w:p>
                              </w:tc>
                              <w:tc>
                                <w:tcPr>
                                  <w:tcW w:w="1143" w:type="dxa"/>
                                  <w:vAlign w:val="bottom"/>
                                </w:tcPr>
                                <w:p w14:paraId="021E51EC" w14:textId="61264578" w:rsidR="001973A2" w:rsidRDefault="001973A2" w:rsidP="007A3525">
                                  <w:pPr>
                                    <w:pStyle w:val="Nidungvnbn"/>
                                    <w:ind w:firstLine="0"/>
                                    <w:jc w:val="right"/>
                                  </w:pPr>
                                  <w:r>
                                    <w:rPr>
                                      <w:color w:val="000000"/>
                                      <w:sz w:val="22"/>
                                      <w:szCs w:val="22"/>
                                    </w:rPr>
                                    <w:t>2922.3</w:t>
                                  </w:r>
                                </w:p>
                              </w:tc>
                            </w:tr>
                          </w:tbl>
                          <w:p w14:paraId="2AD1C2FC"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2" type="#_x0000_t202" style="position:absolute;margin-left:-94.85pt;margin-top:25.2pt;width:638.25pt;height:471.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24DD008B" w14:textId="77777777" w:rsidTr="00756C35">
                        <w:trPr>
                          <w:trHeight w:val="379"/>
                        </w:trPr>
                        <w:tc>
                          <w:tcPr>
                            <w:tcW w:w="805" w:type="dxa"/>
                            <w:vMerge w:val="restart"/>
                            <w:vAlign w:val="center"/>
                          </w:tcPr>
                          <w:p w14:paraId="327994FC" w14:textId="77777777" w:rsidR="001973A2" w:rsidRDefault="001973A2" w:rsidP="00B4243A">
                            <w:pPr>
                              <w:pStyle w:val="Nidungvnbn"/>
                              <w:ind w:firstLine="0"/>
                              <w:jc w:val="center"/>
                              <w:rPr>
                                <w:b/>
                              </w:rPr>
                            </w:pPr>
                            <w:r>
                              <w:rPr>
                                <w:b/>
                              </w:rPr>
                              <w:t>Tên phân</w:t>
                            </w:r>
                          </w:p>
                          <w:p w14:paraId="3B6EA0F4" w14:textId="7D554FB3" w:rsidR="001973A2" w:rsidRDefault="001973A2" w:rsidP="00B4243A">
                            <w:pPr>
                              <w:pStyle w:val="Nidungvnbn"/>
                              <w:ind w:firstLine="0"/>
                              <w:jc w:val="center"/>
                              <w:rPr>
                                <w:b/>
                              </w:rPr>
                            </w:pPr>
                            <w:r>
                              <w:rPr>
                                <w:b/>
                              </w:rPr>
                              <w:t>loại</w:t>
                            </w:r>
                          </w:p>
                        </w:tc>
                        <w:tc>
                          <w:tcPr>
                            <w:tcW w:w="2952" w:type="dxa"/>
                            <w:vMerge w:val="restart"/>
                            <w:vAlign w:val="center"/>
                          </w:tcPr>
                          <w:p w14:paraId="1E217521" w14:textId="4CDF8328" w:rsidR="001973A2" w:rsidRDefault="001973A2" w:rsidP="00B4243A">
                            <w:pPr>
                              <w:pStyle w:val="Nidungvnbn"/>
                              <w:ind w:firstLine="0"/>
                              <w:jc w:val="center"/>
                              <w:rPr>
                                <w:b/>
                              </w:rPr>
                            </w:pPr>
                            <w:r>
                              <w:rPr>
                                <w:b/>
                              </w:rPr>
                              <w:t>Tên tập dữ liệu</w:t>
                            </w:r>
                          </w:p>
                        </w:tc>
                        <w:tc>
                          <w:tcPr>
                            <w:tcW w:w="3813" w:type="dxa"/>
                            <w:gridSpan w:val="4"/>
                          </w:tcPr>
                          <w:p w14:paraId="04972738" w14:textId="77777777" w:rsidR="001973A2" w:rsidRDefault="001973A2" w:rsidP="00B4243A">
                            <w:pPr>
                              <w:pStyle w:val="Nidungvnbn"/>
                              <w:ind w:firstLine="0"/>
                              <w:jc w:val="center"/>
                              <w:rPr>
                                <w:b/>
                              </w:rPr>
                            </w:pPr>
                            <w:r>
                              <w:rPr>
                                <w:b/>
                              </w:rPr>
                              <w:t>Nhóm tác giả</w:t>
                            </w:r>
                          </w:p>
                          <w:p w14:paraId="35C8339C" w14:textId="77777777" w:rsidR="001973A2" w:rsidRDefault="001973A2" w:rsidP="00B4243A">
                            <w:pPr>
                              <w:pStyle w:val="Nidungvnbn"/>
                              <w:ind w:firstLine="0"/>
                              <w:jc w:val="center"/>
                              <w:rPr>
                                <w:b/>
                              </w:rPr>
                            </w:pPr>
                            <w:r>
                              <w:rPr>
                                <w:b/>
                              </w:rPr>
                              <w:t>tiền thực nghiệm</w:t>
                            </w:r>
                          </w:p>
                        </w:tc>
                        <w:tc>
                          <w:tcPr>
                            <w:tcW w:w="4125" w:type="dxa"/>
                            <w:gridSpan w:val="4"/>
                          </w:tcPr>
                          <w:p w14:paraId="401E0DE6" w14:textId="77777777" w:rsidR="001973A2" w:rsidRDefault="001973A2" w:rsidP="00B4243A">
                            <w:pPr>
                              <w:pStyle w:val="Nidungvnbn"/>
                              <w:ind w:firstLine="0"/>
                              <w:jc w:val="center"/>
                              <w:rPr>
                                <w:b/>
                              </w:rPr>
                            </w:pPr>
                            <w:r>
                              <w:rPr>
                                <w:b/>
                              </w:rPr>
                              <w:t>Thực nghiệm</w:t>
                            </w:r>
                          </w:p>
                          <w:p w14:paraId="4C027FA3" w14:textId="360EF73D" w:rsidR="001973A2" w:rsidRDefault="001973A2" w:rsidP="00B4243A">
                            <w:pPr>
                              <w:pStyle w:val="Nidungvnbn"/>
                              <w:ind w:firstLine="0"/>
                              <w:jc w:val="center"/>
                              <w:rPr>
                                <w:b/>
                              </w:rPr>
                            </w:pPr>
                            <w:r>
                              <w:rPr>
                                <w:b/>
                              </w:rPr>
                              <w:t>của bản thân</w:t>
                            </w:r>
                          </w:p>
                        </w:tc>
                      </w:tr>
                      <w:tr w:rsidR="001973A2" w14:paraId="46AB927E" w14:textId="77777777" w:rsidTr="00756C35">
                        <w:trPr>
                          <w:trHeight w:val="379"/>
                        </w:trPr>
                        <w:tc>
                          <w:tcPr>
                            <w:tcW w:w="805" w:type="dxa"/>
                            <w:vMerge/>
                          </w:tcPr>
                          <w:p w14:paraId="4D6A9250" w14:textId="77777777" w:rsidR="001973A2" w:rsidRDefault="001973A2" w:rsidP="00C17EA6">
                            <w:pPr>
                              <w:pStyle w:val="Nidungvnbn"/>
                              <w:jc w:val="center"/>
                              <w:rPr>
                                <w:b/>
                              </w:rPr>
                            </w:pPr>
                          </w:p>
                        </w:tc>
                        <w:tc>
                          <w:tcPr>
                            <w:tcW w:w="2952" w:type="dxa"/>
                            <w:vMerge/>
                          </w:tcPr>
                          <w:p w14:paraId="0C7BDB49" w14:textId="77777777" w:rsidR="001973A2" w:rsidRDefault="001973A2" w:rsidP="00C17EA6">
                            <w:pPr>
                              <w:pStyle w:val="Nidungvnbn"/>
                              <w:jc w:val="center"/>
                              <w:rPr>
                                <w:b/>
                              </w:rPr>
                            </w:pPr>
                          </w:p>
                        </w:tc>
                        <w:tc>
                          <w:tcPr>
                            <w:tcW w:w="912" w:type="dxa"/>
                          </w:tcPr>
                          <w:p w14:paraId="0698394B" w14:textId="77777777" w:rsidR="001973A2" w:rsidRDefault="001973A2" w:rsidP="00C17EA6">
                            <w:pPr>
                              <w:pStyle w:val="Nidungvnbn"/>
                              <w:ind w:firstLine="0"/>
                              <w:jc w:val="center"/>
                              <w:rPr>
                                <w:b/>
                                <w:sz w:val="24"/>
                                <w:szCs w:val="24"/>
                              </w:rPr>
                            </w:pPr>
                            <w:r>
                              <w:rPr>
                                <w:b/>
                              </w:rPr>
                              <w:t>Pre</w:t>
                            </w:r>
                          </w:p>
                        </w:tc>
                        <w:tc>
                          <w:tcPr>
                            <w:tcW w:w="912" w:type="dxa"/>
                          </w:tcPr>
                          <w:p w14:paraId="18DAA773" w14:textId="77777777" w:rsidR="001973A2" w:rsidRDefault="001973A2" w:rsidP="00C17EA6">
                            <w:pPr>
                              <w:pStyle w:val="Nidungvnbn"/>
                              <w:ind w:firstLine="0"/>
                              <w:jc w:val="center"/>
                              <w:rPr>
                                <w:b/>
                              </w:rPr>
                            </w:pPr>
                            <w:r>
                              <w:rPr>
                                <w:b/>
                              </w:rPr>
                              <w:t>Acc</w:t>
                            </w:r>
                          </w:p>
                        </w:tc>
                        <w:tc>
                          <w:tcPr>
                            <w:tcW w:w="912" w:type="dxa"/>
                          </w:tcPr>
                          <w:p w14:paraId="175698E8" w14:textId="77777777" w:rsidR="001973A2" w:rsidRDefault="001973A2" w:rsidP="00C17EA6">
                            <w:pPr>
                              <w:pStyle w:val="Nidungvnbn"/>
                              <w:ind w:firstLine="0"/>
                              <w:jc w:val="center"/>
                              <w:rPr>
                                <w:b/>
                                <w:sz w:val="24"/>
                                <w:szCs w:val="24"/>
                              </w:rPr>
                            </w:pPr>
                            <w:r>
                              <w:rPr>
                                <w:b/>
                              </w:rPr>
                              <w:t>Rec</w:t>
                            </w:r>
                          </w:p>
                        </w:tc>
                        <w:tc>
                          <w:tcPr>
                            <w:tcW w:w="1077" w:type="dxa"/>
                          </w:tcPr>
                          <w:p w14:paraId="7034C39C" w14:textId="77777777" w:rsidR="001973A2" w:rsidRDefault="001973A2" w:rsidP="00C17EA6">
                            <w:pPr>
                              <w:pStyle w:val="Nidungvnbn"/>
                              <w:ind w:firstLine="0"/>
                              <w:jc w:val="center"/>
                              <w:rPr>
                                <w:b/>
                              </w:rPr>
                            </w:pPr>
                            <w:r>
                              <w:rPr>
                                <w:b/>
                                <w:lang w:val="vi-VN"/>
                              </w:rPr>
                              <w:t>TrT</w:t>
                            </w:r>
                          </w:p>
                        </w:tc>
                        <w:tc>
                          <w:tcPr>
                            <w:tcW w:w="994" w:type="dxa"/>
                          </w:tcPr>
                          <w:p w14:paraId="334134E1" w14:textId="77777777" w:rsidR="001973A2" w:rsidRDefault="001973A2" w:rsidP="00C17EA6">
                            <w:pPr>
                              <w:pStyle w:val="Nidungvnbn"/>
                              <w:ind w:firstLine="0"/>
                              <w:jc w:val="center"/>
                              <w:rPr>
                                <w:b/>
                                <w:sz w:val="24"/>
                                <w:szCs w:val="24"/>
                              </w:rPr>
                            </w:pPr>
                            <w:r>
                              <w:rPr>
                                <w:b/>
                              </w:rPr>
                              <w:t>Pre</w:t>
                            </w:r>
                          </w:p>
                        </w:tc>
                        <w:tc>
                          <w:tcPr>
                            <w:tcW w:w="994" w:type="dxa"/>
                          </w:tcPr>
                          <w:p w14:paraId="6796634B" w14:textId="77777777" w:rsidR="001973A2" w:rsidRDefault="001973A2" w:rsidP="00C17EA6">
                            <w:pPr>
                              <w:pStyle w:val="Nidungvnbn"/>
                              <w:ind w:firstLine="0"/>
                              <w:jc w:val="center"/>
                              <w:rPr>
                                <w:b/>
                              </w:rPr>
                            </w:pPr>
                            <w:r>
                              <w:rPr>
                                <w:b/>
                              </w:rPr>
                              <w:t>Acc</w:t>
                            </w:r>
                          </w:p>
                        </w:tc>
                        <w:tc>
                          <w:tcPr>
                            <w:tcW w:w="994" w:type="dxa"/>
                          </w:tcPr>
                          <w:p w14:paraId="0F6C1FFF" w14:textId="77777777" w:rsidR="001973A2" w:rsidRDefault="001973A2" w:rsidP="00C17EA6">
                            <w:pPr>
                              <w:pStyle w:val="Nidungvnbn"/>
                              <w:ind w:firstLine="0"/>
                              <w:jc w:val="center"/>
                              <w:rPr>
                                <w:b/>
                                <w:sz w:val="24"/>
                                <w:szCs w:val="24"/>
                              </w:rPr>
                            </w:pPr>
                            <w:r>
                              <w:rPr>
                                <w:b/>
                              </w:rPr>
                              <w:t>Rec</w:t>
                            </w:r>
                          </w:p>
                        </w:tc>
                        <w:tc>
                          <w:tcPr>
                            <w:tcW w:w="1143" w:type="dxa"/>
                          </w:tcPr>
                          <w:p w14:paraId="421434C1" w14:textId="77777777" w:rsidR="001973A2" w:rsidRDefault="001973A2" w:rsidP="00C17EA6">
                            <w:pPr>
                              <w:pStyle w:val="Nidungvnbn"/>
                              <w:ind w:firstLine="0"/>
                              <w:jc w:val="center"/>
                              <w:rPr>
                                <w:b/>
                              </w:rPr>
                            </w:pPr>
                            <w:r>
                              <w:rPr>
                                <w:b/>
                              </w:rPr>
                              <w:t>TrT</w:t>
                            </w:r>
                          </w:p>
                        </w:tc>
                      </w:tr>
                      <w:tr w:rsidR="001973A2" w14:paraId="02F76B70" w14:textId="77777777" w:rsidTr="00A24F79">
                        <w:trPr>
                          <w:trHeight w:val="379"/>
                        </w:trPr>
                        <w:tc>
                          <w:tcPr>
                            <w:tcW w:w="805" w:type="dxa"/>
                            <w:vMerge w:val="restart"/>
                            <w:vAlign w:val="center"/>
                          </w:tcPr>
                          <w:p w14:paraId="3F1FB9D9" w14:textId="2CCDF0F7" w:rsidR="001973A2" w:rsidRPr="00481C74" w:rsidRDefault="001973A2" w:rsidP="00237B3D">
                            <w:pPr>
                              <w:pStyle w:val="Nidungvnbn"/>
                              <w:ind w:firstLine="0"/>
                              <w:jc w:val="center"/>
                            </w:pPr>
                            <w:r>
                              <w:t>MLP</w:t>
                            </w:r>
                          </w:p>
                        </w:tc>
                        <w:tc>
                          <w:tcPr>
                            <w:tcW w:w="2952" w:type="dxa"/>
                            <w:vAlign w:val="bottom"/>
                          </w:tcPr>
                          <w:p w14:paraId="3F299E03" w14:textId="1833BF6D" w:rsidR="001973A2" w:rsidRDefault="001973A2" w:rsidP="00237B3D">
                            <w:pPr>
                              <w:pStyle w:val="Nidungvnbn"/>
                              <w:ind w:firstLine="0"/>
                              <w:jc w:val="left"/>
                              <w:rPr>
                                <w:b/>
                              </w:rPr>
                            </w:pPr>
                            <w:r>
                              <w:rPr>
                                <w:color w:val="000000"/>
                                <w:sz w:val="22"/>
                                <w:szCs w:val="22"/>
                              </w:rPr>
                              <w:t>SemgHandSubjectCh2</w:t>
                            </w:r>
                          </w:p>
                        </w:tc>
                        <w:tc>
                          <w:tcPr>
                            <w:tcW w:w="912" w:type="dxa"/>
                            <w:vAlign w:val="bottom"/>
                          </w:tcPr>
                          <w:p w14:paraId="3A9FAD4F" w14:textId="78C13024" w:rsidR="001973A2" w:rsidRDefault="001973A2" w:rsidP="00237B3D">
                            <w:pPr>
                              <w:pStyle w:val="Nidungvnbn"/>
                              <w:ind w:firstLine="0"/>
                              <w:jc w:val="right"/>
                            </w:pPr>
                            <w:r>
                              <w:rPr>
                                <w:color w:val="000000"/>
                                <w:sz w:val="22"/>
                                <w:szCs w:val="22"/>
                              </w:rPr>
                              <w:t>0.8443</w:t>
                            </w:r>
                          </w:p>
                        </w:tc>
                        <w:tc>
                          <w:tcPr>
                            <w:tcW w:w="912" w:type="dxa"/>
                            <w:vAlign w:val="bottom"/>
                          </w:tcPr>
                          <w:p w14:paraId="1AC88FD6" w14:textId="6B87010A" w:rsidR="001973A2" w:rsidRDefault="001973A2" w:rsidP="00237B3D">
                            <w:pPr>
                              <w:pStyle w:val="Nidungvnbn"/>
                              <w:ind w:firstLine="0"/>
                              <w:jc w:val="right"/>
                            </w:pPr>
                            <w:r>
                              <w:rPr>
                                <w:color w:val="000000"/>
                                <w:sz w:val="22"/>
                                <w:szCs w:val="22"/>
                              </w:rPr>
                              <w:t>0.8422</w:t>
                            </w:r>
                          </w:p>
                        </w:tc>
                        <w:tc>
                          <w:tcPr>
                            <w:tcW w:w="912" w:type="dxa"/>
                            <w:vAlign w:val="bottom"/>
                          </w:tcPr>
                          <w:p w14:paraId="1B42B9F2" w14:textId="6BC6098E" w:rsidR="001973A2" w:rsidRDefault="001973A2" w:rsidP="00237B3D">
                            <w:pPr>
                              <w:pStyle w:val="Nidungvnbn"/>
                              <w:ind w:firstLine="0"/>
                              <w:jc w:val="right"/>
                            </w:pPr>
                            <w:r>
                              <w:rPr>
                                <w:color w:val="000000"/>
                                <w:sz w:val="22"/>
                                <w:szCs w:val="22"/>
                              </w:rPr>
                              <w:t>0.8422</w:t>
                            </w:r>
                          </w:p>
                        </w:tc>
                        <w:tc>
                          <w:tcPr>
                            <w:tcW w:w="1077" w:type="dxa"/>
                            <w:vAlign w:val="bottom"/>
                          </w:tcPr>
                          <w:p w14:paraId="69E42B0A" w14:textId="16F796F5" w:rsidR="001973A2" w:rsidRDefault="001973A2" w:rsidP="00237B3D">
                            <w:pPr>
                              <w:pStyle w:val="Nidungvnbn"/>
                              <w:ind w:firstLine="0"/>
                              <w:jc w:val="right"/>
                            </w:pPr>
                            <w:r>
                              <w:rPr>
                                <w:color w:val="000000"/>
                                <w:sz w:val="22"/>
                                <w:szCs w:val="22"/>
                              </w:rPr>
                              <w:t>1335.9</w:t>
                            </w:r>
                          </w:p>
                        </w:tc>
                        <w:tc>
                          <w:tcPr>
                            <w:tcW w:w="994" w:type="dxa"/>
                            <w:vAlign w:val="bottom"/>
                          </w:tcPr>
                          <w:p w14:paraId="71540C53" w14:textId="563AE229" w:rsidR="001973A2" w:rsidRDefault="001973A2" w:rsidP="007A3525">
                            <w:pPr>
                              <w:pStyle w:val="Nidungvnbn"/>
                              <w:ind w:firstLine="0"/>
                              <w:jc w:val="right"/>
                            </w:pPr>
                            <w:r>
                              <w:rPr>
                                <w:color w:val="000000"/>
                                <w:sz w:val="22"/>
                                <w:szCs w:val="22"/>
                              </w:rPr>
                              <w:t>0.8152</w:t>
                            </w:r>
                          </w:p>
                        </w:tc>
                        <w:tc>
                          <w:tcPr>
                            <w:tcW w:w="994" w:type="dxa"/>
                            <w:vAlign w:val="bottom"/>
                          </w:tcPr>
                          <w:p w14:paraId="4069C95C" w14:textId="2C03148A" w:rsidR="001973A2" w:rsidRDefault="001973A2" w:rsidP="007A3525">
                            <w:pPr>
                              <w:pStyle w:val="Nidungvnbn"/>
                              <w:ind w:firstLine="0"/>
                              <w:jc w:val="right"/>
                            </w:pPr>
                            <w:r>
                              <w:rPr>
                                <w:color w:val="000000"/>
                                <w:sz w:val="22"/>
                                <w:szCs w:val="22"/>
                              </w:rPr>
                              <w:t>0.8089</w:t>
                            </w:r>
                          </w:p>
                        </w:tc>
                        <w:tc>
                          <w:tcPr>
                            <w:tcW w:w="994" w:type="dxa"/>
                            <w:vAlign w:val="bottom"/>
                          </w:tcPr>
                          <w:p w14:paraId="355E95FB" w14:textId="0D37BD37" w:rsidR="001973A2" w:rsidRDefault="001973A2" w:rsidP="007A3525">
                            <w:pPr>
                              <w:pStyle w:val="Nidungvnbn"/>
                              <w:ind w:firstLine="0"/>
                              <w:jc w:val="right"/>
                            </w:pPr>
                            <w:r>
                              <w:rPr>
                                <w:color w:val="000000"/>
                                <w:sz w:val="22"/>
                                <w:szCs w:val="22"/>
                              </w:rPr>
                              <w:t>0.8089</w:t>
                            </w:r>
                          </w:p>
                        </w:tc>
                        <w:tc>
                          <w:tcPr>
                            <w:tcW w:w="1143" w:type="dxa"/>
                            <w:vAlign w:val="bottom"/>
                          </w:tcPr>
                          <w:p w14:paraId="08AC8392" w14:textId="2E629A9C" w:rsidR="001973A2" w:rsidRDefault="001973A2" w:rsidP="007A3525">
                            <w:pPr>
                              <w:pStyle w:val="Nidungvnbn"/>
                              <w:ind w:firstLine="0"/>
                              <w:jc w:val="right"/>
                            </w:pPr>
                            <w:r>
                              <w:rPr>
                                <w:color w:val="000000"/>
                                <w:sz w:val="22"/>
                                <w:szCs w:val="22"/>
                              </w:rPr>
                              <w:t>1066.9</w:t>
                            </w:r>
                          </w:p>
                        </w:tc>
                      </w:tr>
                      <w:tr w:rsidR="001973A2" w14:paraId="02280C5C" w14:textId="77777777" w:rsidTr="00A24F79">
                        <w:trPr>
                          <w:trHeight w:val="379"/>
                        </w:trPr>
                        <w:tc>
                          <w:tcPr>
                            <w:tcW w:w="805" w:type="dxa"/>
                            <w:vMerge/>
                          </w:tcPr>
                          <w:p w14:paraId="68E15C5C" w14:textId="77777777" w:rsidR="001973A2" w:rsidRDefault="001973A2" w:rsidP="00237B3D">
                            <w:pPr>
                              <w:pStyle w:val="Nidungvnbn"/>
                              <w:ind w:firstLine="0"/>
                              <w:jc w:val="left"/>
                              <w:rPr>
                                <w:b/>
                              </w:rPr>
                            </w:pPr>
                          </w:p>
                        </w:tc>
                        <w:tc>
                          <w:tcPr>
                            <w:tcW w:w="2952" w:type="dxa"/>
                            <w:vAlign w:val="bottom"/>
                          </w:tcPr>
                          <w:p w14:paraId="28A129DD" w14:textId="10A08973" w:rsidR="001973A2" w:rsidRDefault="001973A2" w:rsidP="00237B3D">
                            <w:pPr>
                              <w:pStyle w:val="Nidungvnbn"/>
                              <w:ind w:firstLine="0"/>
                              <w:jc w:val="left"/>
                              <w:rPr>
                                <w:b/>
                              </w:rPr>
                            </w:pPr>
                            <w:r>
                              <w:rPr>
                                <w:color w:val="000000"/>
                                <w:sz w:val="22"/>
                                <w:szCs w:val="22"/>
                              </w:rPr>
                              <w:t>ShapeletSim</w:t>
                            </w:r>
                          </w:p>
                        </w:tc>
                        <w:tc>
                          <w:tcPr>
                            <w:tcW w:w="912" w:type="dxa"/>
                            <w:vAlign w:val="bottom"/>
                          </w:tcPr>
                          <w:p w14:paraId="49CFD81B" w14:textId="326FBE77" w:rsidR="001973A2" w:rsidRDefault="001973A2" w:rsidP="00237B3D">
                            <w:pPr>
                              <w:pStyle w:val="Nidungvnbn"/>
                              <w:ind w:firstLine="0"/>
                              <w:jc w:val="right"/>
                            </w:pPr>
                            <w:r>
                              <w:rPr>
                                <w:color w:val="000000"/>
                                <w:sz w:val="22"/>
                                <w:szCs w:val="22"/>
                              </w:rPr>
                              <w:t>0.5351</w:t>
                            </w:r>
                          </w:p>
                        </w:tc>
                        <w:tc>
                          <w:tcPr>
                            <w:tcW w:w="912" w:type="dxa"/>
                            <w:vAlign w:val="bottom"/>
                          </w:tcPr>
                          <w:p w14:paraId="45A24EF6" w14:textId="5C70D962" w:rsidR="001973A2" w:rsidRDefault="001973A2" w:rsidP="00237B3D">
                            <w:pPr>
                              <w:pStyle w:val="Nidungvnbn"/>
                              <w:ind w:firstLine="0"/>
                              <w:jc w:val="right"/>
                            </w:pPr>
                            <w:r>
                              <w:rPr>
                                <w:color w:val="000000"/>
                                <w:sz w:val="22"/>
                                <w:szCs w:val="22"/>
                              </w:rPr>
                              <w:t>0.5333</w:t>
                            </w:r>
                          </w:p>
                        </w:tc>
                        <w:tc>
                          <w:tcPr>
                            <w:tcW w:w="912" w:type="dxa"/>
                            <w:vAlign w:val="bottom"/>
                          </w:tcPr>
                          <w:p w14:paraId="7EBC1452" w14:textId="5A8DF552" w:rsidR="001973A2" w:rsidRDefault="001973A2" w:rsidP="00237B3D">
                            <w:pPr>
                              <w:pStyle w:val="Nidungvnbn"/>
                              <w:ind w:firstLine="0"/>
                              <w:jc w:val="right"/>
                            </w:pPr>
                            <w:r>
                              <w:rPr>
                                <w:color w:val="000000"/>
                                <w:sz w:val="22"/>
                                <w:szCs w:val="22"/>
                              </w:rPr>
                              <w:t>0.5333</w:t>
                            </w:r>
                          </w:p>
                        </w:tc>
                        <w:tc>
                          <w:tcPr>
                            <w:tcW w:w="1077" w:type="dxa"/>
                            <w:vAlign w:val="bottom"/>
                          </w:tcPr>
                          <w:p w14:paraId="10648FA5" w14:textId="608A0943" w:rsidR="001973A2" w:rsidRDefault="001973A2" w:rsidP="00237B3D">
                            <w:pPr>
                              <w:pStyle w:val="Nidungvnbn"/>
                              <w:ind w:firstLine="0"/>
                              <w:jc w:val="right"/>
                            </w:pPr>
                            <w:r>
                              <w:rPr>
                                <w:color w:val="000000"/>
                                <w:sz w:val="22"/>
                                <w:szCs w:val="22"/>
                              </w:rPr>
                              <w:t>677.5</w:t>
                            </w:r>
                          </w:p>
                        </w:tc>
                        <w:tc>
                          <w:tcPr>
                            <w:tcW w:w="994" w:type="dxa"/>
                            <w:vAlign w:val="bottom"/>
                          </w:tcPr>
                          <w:p w14:paraId="7CE7582C" w14:textId="17D20BEB" w:rsidR="001973A2" w:rsidRDefault="001973A2" w:rsidP="007A3525">
                            <w:pPr>
                              <w:pStyle w:val="Nidungvnbn"/>
                              <w:ind w:firstLine="0"/>
                              <w:jc w:val="right"/>
                            </w:pPr>
                            <w:r>
                              <w:rPr>
                                <w:color w:val="000000"/>
                                <w:sz w:val="22"/>
                                <w:szCs w:val="22"/>
                              </w:rPr>
                              <w:t>0.5407</w:t>
                            </w:r>
                          </w:p>
                        </w:tc>
                        <w:tc>
                          <w:tcPr>
                            <w:tcW w:w="994" w:type="dxa"/>
                            <w:vAlign w:val="bottom"/>
                          </w:tcPr>
                          <w:p w14:paraId="522E88C5" w14:textId="70200784" w:rsidR="001973A2" w:rsidRDefault="001973A2" w:rsidP="007A3525">
                            <w:pPr>
                              <w:pStyle w:val="Nidungvnbn"/>
                              <w:ind w:firstLine="0"/>
                              <w:jc w:val="right"/>
                            </w:pPr>
                            <w:r>
                              <w:rPr>
                                <w:color w:val="000000"/>
                                <w:sz w:val="22"/>
                                <w:szCs w:val="22"/>
                              </w:rPr>
                              <w:t>0.5389</w:t>
                            </w:r>
                          </w:p>
                        </w:tc>
                        <w:tc>
                          <w:tcPr>
                            <w:tcW w:w="994" w:type="dxa"/>
                            <w:vAlign w:val="bottom"/>
                          </w:tcPr>
                          <w:p w14:paraId="5E41BFE9" w14:textId="17CD484B" w:rsidR="001973A2" w:rsidRDefault="001973A2" w:rsidP="007A3525">
                            <w:pPr>
                              <w:pStyle w:val="Nidungvnbn"/>
                              <w:ind w:firstLine="0"/>
                              <w:jc w:val="right"/>
                            </w:pPr>
                            <w:r>
                              <w:rPr>
                                <w:color w:val="000000"/>
                                <w:sz w:val="22"/>
                                <w:szCs w:val="22"/>
                              </w:rPr>
                              <w:t>0.5389</w:t>
                            </w:r>
                          </w:p>
                        </w:tc>
                        <w:tc>
                          <w:tcPr>
                            <w:tcW w:w="1143" w:type="dxa"/>
                            <w:vAlign w:val="bottom"/>
                          </w:tcPr>
                          <w:p w14:paraId="1B6C3F63" w14:textId="395B2A1B" w:rsidR="001973A2" w:rsidRDefault="001973A2" w:rsidP="007A3525">
                            <w:pPr>
                              <w:pStyle w:val="Nidungvnbn"/>
                              <w:ind w:firstLine="0"/>
                              <w:jc w:val="right"/>
                            </w:pPr>
                            <w:r>
                              <w:rPr>
                                <w:color w:val="000000"/>
                                <w:sz w:val="22"/>
                                <w:szCs w:val="22"/>
                              </w:rPr>
                              <w:t>993.3</w:t>
                            </w:r>
                          </w:p>
                        </w:tc>
                      </w:tr>
                      <w:tr w:rsidR="001973A2" w14:paraId="49E4A501" w14:textId="77777777" w:rsidTr="00A24F79">
                        <w:trPr>
                          <w:trHeight w:val="379"/>
                        </w:trPr>
                        <w:tc>
                          <w:tcPr>
                            <w:tcW w:w="805" w:type="dxa"/>
                            <w:vMerge/>
                          </w:tcPr>
                          <w:p w14:paraId="556ED1B4" w14:textId="77777777" w:rsidR="001973A2" w:rsidRDefault="001973A2" w:rsidP="00237B3D">
                            <w:pPr>
                              <w:pStyle w:val="Nidungvnbn"/>
                              <w:ind w:firstLine="0"/>
                              <w:jc w:val="left"/>
                              <w:rPr>
                                <w:b/>
                              </w:rPr>
                            </w:pPr>
                          </w:p>
                        </w:tc>
                        <w:tc>
                          <w:tcPr>
                            <w:tcW w:w="2952" w:type="dxa"/>
                            <w:vAlign w:val="bottom"/>
                          </w:tcPr>
                          <w:p w14:paraId="176FCDA6" w14:textId="478435E1" w:rsidR="001973A2" w:rsidRDefault="001973A2" w:rsidP="00237B3D">
                            <w:pPr>
                              <w:pStyle w:val="Nidungvnbn"/>
                              <w:ind w:firstLine="0"/>
                              <w:jc w:val="left"/>
                              <w:rPr>
                                <w:b/>
                              </w:rPr>
                            </w:pPr>
                            <w:r>
                              <w:rPr>
                                <w:color w:val="000000"/>
                                <w:sz w:val="22"/>
                                <w:szCs w:val="22"/>
                              </w:rPr>
                              <w:t>ShapesAll</w:t>
                            </w:r>
                          </w:p>
                        </w:tc>
                        <w:tc>
                          <w:tcPr>
                            <w:tcW w:w="912" w:type="dxa"/>
                            <w:vAlign w:val="bottom"/>
                          </w:tcPr>
                          <w:p w14:paraId="373108F6" w14:textId="3090D44D" w:rsidR="001973A2" w:rsidRDefault="001973A2" w:rsidP="00237B3D">
                            <w:pPr>
                              <w:pStyle w:val="Nidungvnbn"/>
                              <w:ind w:firstLine="0"/>
                              <w:jc w:val="right"/>
                            </w:pPr>
                            <w:r>
                              <w:rPr>
                                <w:color w:val="000000"/>
                                <w:sz w:val="22"/>
                                <w:szCs w:val="22"/>
                              </w:rPr>
                              <w:t>0.7861</w:t>
                            </w:r>
                          </w:p>
                        </w:tc>
                        <w:tc>
                          <w:tcPr>
                            <w:tcW w:w="912" w:type="dxa"/>
                            <w:vAlign w:val="bottom"/>
                          </w:tcPr>
                          <w:p w14:paraId="6F318CEC" w14:textId="4C05A775" w:rsidR="001973A2" w:rsidRDefault="001973A2" w:rsidP="00237B3D">
                            <w:pPr>
                              <w:pStyle w:val="Nidungvnbn"/>
                              <w:ind w:firstLine="0"/>
                              <w:jc w:val="right"/>
                            </w:pPr>
                            <w:r>
                              <w:rPr>
                                <w:color w:val="000000"/>
                                <w:sz w:val="22"/>
                                <w:szCs w:val="22"/>
                              </w:rPr>
                              <w:t>0.78</w:t>
                            </w:r>
                          </w:p>
                        </w:tc>
                        <w:tc>
                          <w:tcPr>
                            <w:tcW w:w="912" w:type="dxa"/>
                            <w:vAlign w:val="bottom"/>
                          </w:tcPr>
                          <w:p w14:paraId="5AF8257B" w14:textId="6F64A3E0" w:rsidR="001973A2" w:rsidRDefault="001973A2" w:rsidP="00237B3D">
                            <w:pPr>
                              <w:pStyle w:val="Nidungvnbn"/>
                              <w:ind w:firstLine="0"/>
                              <w:jc w:val="right"/>
                            </w:pPr>
                            <w:r>
                              <w:rPr>
                                <w:color w:val="000000"/>
                                <w:sz w:val="22"/>
                                <w:szCs w:val="22"/>
                              </w:rPr>
                              <w:t>0.78</w:t>
                            </w:r>
                          </w:p>
                        </w:tc>
                        <w:tc>
                          <w:tcPr>
                            <w:tcW w:w="1077" w:type="dxa"/>
                            <w:vAlign w:val="bottom"/>
                          </w:tcPr>
                          <w:p w14:paraId="7CC2C150" w14:textId="44676215" w:rsidR="001973A2" w:rsidRDefault="001973A2" w:rsidP="00237B3D">
                            <w:pPr>
                              <w:pStyle w:val="Nidungvnbn"/>
                              <w:ind w:firstLine="0"/>
                              <w:jc w:val="right"/>
                            </w:pPr>
                            <w:r>
                              <w:rPr>
                                <w:color w:val="000000"/>
                                <w:sz w:val="22"/>
                                <w:szCs w:val="22"/>
                              </w:rPr>
                              <w:t>1785.4</w:t>
                            </w:r>
                          </w:p>
                        </w:tc>
                        <w:tc>
                          <w:tcPr>
                            <w:tcW w:w="994" w:type="dxa"/>
                            <w:vAlign w:val="bottom"/>
                          </w:tcPr>
                          <w:p w14:paraId="567F0DE7" w14:textId="796B24DF" w:rsidR="001973A2" w:rsidRDefault="001973A2" w:rsidP="007A3525">
                            <w:pPr>
                              <w:pStyle w:val="Nidungvnbn"/>
                              <w:ind w:firstLine="0"/>
                              <w:jc w:val="right"/>
                            </w:pPr>
                            <w:r>
                              <w:rPr>
                                <w:color w:val="000000"/>
                                <w:sz w:val="22"/>
                                <w:szCs w:val="22"/>
                              </w:rPr>
                              <w:t>0.748</w:t>
                            </w:r>
                          </w:p>
                        </w:tc>
                        <w:tc>
                          <w:tcPr>
                            <w:tcW w:w="994" w:type="dxa"/>
                            <w:vAlign w:val="bottom"/>
                          </w:tcPr>
                          <w:p w14:paraId="634529DD" w14:textId="1E7281C4" w:rsidR="001973A2" w:rsidRDefault="001973A2" w:rsidP="007A3525">
                            <w:pPr>
                              <w:pStyle w:val="Nidungvnbn"/>
                              <w:ind w:firstLine="0"/>
                              <w:jc w:val="right"/>
                            </w:pPr>
                            <w:r>
                              <w:rPr>
                                <w:color w:val="000000"/>
                                <w:sz w:val="22"/>
                                <w:szCs w:val="22"/>
                              </w:rPr>
                              <w:t>0.73</w:t>
                            </w:r>
                          </w:p>
                        </w:tc>
                        <w:tc>
                          <w:tcPr>
                            <w:tcW w:w="994" w:type="dxa"/>
                            <w:vAlign w:val="bottom"/>
                          </w:tcPr>
                          <w:p w14:paraId="6F63E00B" w14:textId="29E8EE55" w:rsidR="001973A2" w:rsidRDefault="001973A2" w:rsidP="007A3525">
                            <w:pPr>
                              <w:pStyle w:val="Nidungvnbn"/>
                              <w:ind w:firstLine="0"/>
                              <w:jc w:val="right"/>
                            </w:pPr>
                            <w:r>
                              <w:rPr>
                                <w:color w:val="000000"/>
                                <w:sz w:val="22"/>
                                <w:szCs w:val="22"/>
                              </w:rPr>
                              <w:t>0.73</w:t>
                            </w:r>
                          </w:p>
                        </w:tc>
                        <w:tc>
                          <w:tcPr>
                            <w:tcW w:w="1143" w:type="dxa"/>
                            <w:vAlign w:val="bottom"/>
                          </w:tcPr>
                          <w:p w14:paraId="65970140" w14:textId="680BFA35" w:rsidR="001973A2" w:rsidRDefault="001973A2" w:rsidP="007A3525">
                            <w:pPr>
                              <w:pStyle w:val="Nidungvnbn"/>
                              <w:ind w:firstLine="0"/>
                              <w:jc w:val="right"/>
                            </w:pPr>
                            <w:r>
                              <w:rPr>
                                <w:color w:val="000000"/>
                                <w:sz w:val="22"/>
                                <w:szCs w:val="22"/>
                              </w:rPr>
                              <w:t>1230.8</w:t>
                            </w:r>
                          </w:p>
                        </w:tc>
                      </w:tr>
                      <w:tr w:rsidR="001973A2" w14:paraId="7B9F66FB" w14:textId="77777777" w:rsidTr="00A24F79">
                        <w:trPr>
                          <w:trHeight w:val="379"/>
                        </w:trPr>
                        <w:tc>
                          <w:tcPr>
                            <w:tcW w:w="805" w:type="dxa"/>
                            <w:vMerge/>
                          </w:tcPr>
                          <w:p w14:paraId="639AEF1A" w14:textId="77777777" w:rsidR="001973A2" w:rsidRDefault="001973A2" w:rsidP="00237B3D">
                            <w:pPr>
                              <w:pStyle w:val="Nidungvnbn"/>
                              <w:ind w:firstLine="0"/>
                              <w:jc w:val="left"/>
                              <w:rPr>
                                <w:b/>
                              </w:rPr>
                            </w:pPr>
                          </w:p>
                        </w:tc>
                        <w:tc>
                          <w:tcPr>
                            <w:tcW w:w="2952" w:type="dxa"/>
                            <w:vAlign w:val="bottom"/>
                          </w:tcPr>
                          <w:p w14:paraId="49D3AD2F" w14:textId="74576FE6" w:rsidR="001973A2" w:rsidRDefault="001973A2" w:rsidP="00237B3D">
                            <w:pPr>
                              <w:pStyle w:val="Nidungvnbn"/>
                              <w:ind w:firstLine="0"/>
                              <w:jc w:val="left"/>
                              <w:rPr>
                                <w:b/>
                              </w:rPr>
                            </w:pPr>
                            <w:r>
                              <w:rPr>
                                <w:color w:val="000000"/>
                                <w:sz w:val="22"/>
                                <w:szCs w:val="22"/>
                              </w:rPr>
                              <w:t>SmallKitchenAppliances</w:t>
                            </w:r>
                          </w:p>
                        </w:tc>
                        <w:tc>
                          <w:tcPr>
                            <w:tcW w:w="912" w:type="dxa"/>
                            <w:vAlign w:val="bottom"/>
                          </w:tcPr>
                          <w:p w14:paraId="58A7BDC3" w14:textId="3B1623F8" w:rsidR="001973A2" w:rsidRDefault="001973A2" w:rsidP="00237B3D">
                            <w:pPr>
                              <w:pStyle w:val="Nidungvnbn"/>
                              <w:ind w:firstLine="0"/>
                              <w:jc w:val="right"/>
                            </w:pPr>
                            <w:r>
                              <w:rPr>
                                <w:color w:val="000000"/>
                                <w:sz w:val="22"/>
                                <w:szCs w:val="22"/>
                              </w:rPr>
                              <w:t>0.3903</w:t>
                            </w:r>
                          </w:p>
                        </w:tc>
                        <w:tc>
                          <w:tcPr>
                            <w:tcW w:w="912" w:type="dxa"/>
                            <w:vAlign w:val="bottom"/>
                          </w:tcPr>
                          <w:p w14:paraId="3627CBF0" w14:textId="41511CA5" w:rsidR="001973A2" w:rsidRDefault="001973A2" w:rsidP="00237B3D">
                            <w:pPr>
                              <w:pStyle w:val="Nidungvnbn"/>
                              <w:ind w:firstLine="0"/>
                              <w:jc w:val="right"/>
                            </w:pPr>
                            <w:r>
                              <w:rPr>
                                <w:color w:val="000000"/>
                                <w:sz w:val="22"/>
                                <w:szCs w:val="22"/>
                              </w:rPr>
                              <w:t>0.384</w:t>
                            </w:r>
                          </w:p>
                        </w:tc>
                        <w:tc>
                          <w:tcPr>
                            <w:tcW w:w="912" w:type="dxa"/>
                            <w:vAlign w:val="bottom"/>
                          </w:tcPr>
                          <w:p w14:paraId="2FC797D2" w14:textId="1896DD7F" w:rsidR="001973A2" w:rsidRDefault="001973A2" w:rsidP="00237B3D">
                            <w:pPr>
                              <w:pStyle w:val="Nidungvnbn"/>
                              <w:ind w:firstLine="0"/>
                              <w:jc w:val="right"/>
                            </w:pPr>
                            <w:r>
                              <w:rPr>
                                <w:color w:val="000000"/>
                                <w:sz w:val="22"/>
                                <w:szCs w:val="22"/>
                              </w:rPr>
                              <w:t>0.384</w:t>
                            </w:r>
                          </w:p>
                        </w:tc>
                        <w:tc>
                          <w:tcPr>
                            <w:tcW w:w="1077" w:type="dxa"/>
                            <w:vAlign w:val="bottom"/>
                          </w:tcPr>
                          <w:p w14:paraId="171820C5" w14:textId="406E1129" w:rsidR="001973A2" w:rsidRDefault="001973A2" w:rsidP="00237B3D">
                            <w:pPr>
                              <w:pStyle w:val="Nidungvnbn"/>
                              <w:ind w:firstLine="0"/>
                              <w:jc w:val="right"/>
                            </w:pPr>
                            <w:r>
                              <w:rPr>
                                <w:color w:val="000000"/>
                                <w:sz w:val="22"/>
                                <w:szCs w:val="22"/>
                              </w:rPr>
                              <w:t>1078.5</w:t>
                            </w:r>
                          </w:p>
                        </w:tc>
                        <w:tc>
                          <w:tcPr>
                            <w:tcW w:w="994" w:type="dxa"/>
                            <w:vAlign w:val="bottom"/>
                          </w:tcPr>
                          <w:p w14:paraId="13ADD200" w14:textId="2E8AC076" w:rsidR="001973A2" w:rsidRDefault="001973A2" w:rsidP="007A3525">
                            <w:pPr>
                              <w:pStyle w:val="Nidungvnbn"/>
                              <w:ind w:firstLine="0"/>
                              <w:jc w:val="right"/>
                            </w:pPr>
                            <w:r>
                              <w:rPr>
                                <w:color w:val="000000"/>
                                <w:sz w:val="22"/>
                                <w:szCs w:val="22"/>
                              </w:rPr>
                              <w:t>0.432</w:t>
                            </w:r>
                          </w:p>
                        </w:tc>
                        <w:tc>
                          <w:tcPr>
                            <w:tcW w:w="994" w:type="dxa"/>
                            <w:vAlign w:val="bottom"/>
                          </w:tcPr>
                          <w:p w14:paraId="0E5E18D4" w14:textId="1C06365A" w:rsidR="001973A2" w:rsidRDefault="001973A2" w:rsidP="007A3525">
                            <w:pPr>
                              <w:pStyle w:val="Nidungvnbn"/>
                              <w:ind w:firstLine="0"/>
                              <w:jc w:val="right"/>
                            </w:pPr>
                            <w:r>
                              <w:rPr>
                                <w:color w:val="000000"/>
                                <w:sz w:val="22"/>
                                <w:szCs w:val="22"/>
                              </w:rPr>
                              <w:t>0.432</w:t>
                            </w:r>
                          </w:p>
                        </w:tc>
                        <w:tc>
                          <w:tcPr>
                            <w:tcW w:w="994" w:type="dxa"/>
                            <w:vAlign w:val="bottom"/>
                          </w:tcPr>
                          <w:p w14:paraId="4AEB33CA" w14:textId="355FD91D" w:rsidR="001973A2" w:rsidRDefault="001973A2" w:rsidP="007A3525">
                            <w:pPr>
                              <w:pStyle w:val="Nidungvnbn"/>
                              <w:ind w:firstLine="0"/>
                              <w:jc w:val="right"/>
                            </w:pPr>
                            <w:r>
                              <w:rPr>
                                <w:color w:val="000000"/>
                                <w:sz w:val="22"/>
                                <w:szCs w:val="22"/>
                              </w:rPr>
                              <w:t>0.432</w:t>
                            </w:r>
                          </w:p>
                        </w:tc>
                        <w:tc>
                          <w:tcPr>
                            <w:tcW w:w="1143" w:type="dxa"/>
                            <w:vAlign w:val="bottom"/>
                          </w:tcPr>
                          <w:p w14:paraId="3C2E9DC1" w14:textId="3918ECC6" w:rsidR="001973A2" w:rsidRDefault="001973A2" w:rsidP="007A3525">
                            <w:pPr>
                              <w:pStyle w:val="Nidungvnbn"/>
                              <w:ind w:firstLine="0"/>
                              <w:jc w:val="right"/>
                            </w:pPr>
                            <w:r>
                              <w:rPr>
                                <w:color w:val="000000"/>
                                <w:sz w:val="22"/>
                                <w:szCs w:val="22"/>
                              </w:rPr>
                              <w:t>552.8</w:t>
                            </w:r>
                          </w:p>
                        </w:tc>
                      </w:tr>
                      <w:tr w:rsidR="001973A2" w14:paraId="158F08AD" w14:textId="77777777" w:rsidTr="00A24F79">
                        <w:trPr>
                          <w:trHeight w:val="379"/>
                        </w:trPr>
                        <w:tc>
                          <w:tcPr>
                            <w:tcW w:w="805" w:type="dxa"/>
                            <w:vMerge/>
                          </w:tcPr>
                          <w:p w14:paraId="2D3E9BCD" w14:textId="77777777" w:rsidR="001973A2" w:rsidRDefault="001973A2" w:rsidP="00237B3D">
                            <w:pPr>
                              <w:pStyle w:val="Nidungvnbn"/>
                              <w:ind w:firstLine="0"/>
                              <w:jc w:val="left"/>
                              <w:rPr>
                                <w:b/>
                              </w:rPr>
                            </w:pPr>
                          </w:p>
                        </w:tc>
                        <w:tc>
                          <w:tcPr>
                            <w:tcW w:w="2952" w:type="dxa"/>
                            <w:vAlign w:val="bottom"/>
                          </w:tcPr>
                          <w:p w14:paraId="55EBE19C" w14:textId="4B5C95BA" w:rsidR="001973A2" w:rsidRDefault="001973A2" w:rsidP="00237B3D">
                            <w:pPr>
                              <w:pStyle w:val="Nidungvnbn"/>
                              <w:ind w:firstLine="0"/>
                              <w:jc w:val="left"/>
                              <w:rPr>
                                <w:b/>
                              </w:rPr>
                            </w:pPr>
                            <w:r>
                              <w:rPr>
                                <w:color w:val="000000"/>
                                <w:sz w:val="22"/>
                                <w:szCs w:val="22"/>
                              </w:rPr>
                              <w:t>SmoothSubspace</w:t>
                            </w:r>
                          </w:p>
                        </w:tc>
                        <w:tc>
                          <w:tcPr>
                            <w:tcW w:w="912" w:type="dxa"/>
                            <w:vAlign w:val="bottom"/>
                          </w:tcPr>
                          <w:p w14:paraId="553B0B37" w14:textId="34E781A1" w:rsidR="001973A2" w:rsidRDefault="001973A2" w:rsidP="00237B3D">
                            <w:pPr>
                              <w:pStyle w:val="Nidungvnbn"/>
                              <w:ind w:firstLine="0"/>
                              <w:jc w:val="right"/>
                            </w:pPr>
                            <w:r>
                              <w:rPr>
                                <w:color w:val="000000"/>
                                <w:sz w:val="22"/>
                                <w:szCs w:val="22"/>
                              </w:rPr>
                              <w:t>0.9678</w:t>
                            </w:r>
                          </w:p>
                        </w:tc>
                        <w:tc>
                          <w:tcPr>
                            <w:tcW w:w="912" w:type="dxa"/>
                            <w:vAlign w:val="bottom"/>
                          </w:tcPr>
                          <w:p w14:paraId="552A2C3F" w14:textId="24BA24D0" w:rsidR="001973A2" w:rsidRDefault="001973A2" w:rsidP="00237B3D">
                            <w:pPr>
                              <w:pStyle w:val="Nidungvnbn"/>
                              <w:ind w:firstLine="0"/>
                              <w:jc w:val="right"/>
                            </w:pPr>
                            <w:r>
                              <w:rPr>
                                <w:color w:val="000000"/>
                                <w:sz w:val="22"/>
                                <w:szCs w:val="22"/>
                              </w:rPr>
                              <w:t>0.9667</w:t>
                            </w:r>
                          </w:p>
                        </w:tc>
                        <w:tc>
                          <w:tcPr>
                            <w:tcW w:w="912" w:type="dxa"/>
                            <w:vAlign w:val="bottom"/>
                          </w:tcPr>
                          <w:p w14:paraId="4DF062F9" w14:textId="21199B86" w:rsidR="001973A2" w:rsidRDefault="001973A2" w:rsidP="00237B3D">
                            <w:pPr>
                              <w:pStyle w:val="Nidungvnbn"/>
                              <w:ind w:firstLine="0"/>
                              <w:jc w:val="right"/>
                            </w:pPr>
                            <w:r>
                              <w:rPr>
                                <w:color w:val="000000"/>
                                <w:sz w:val="22"/>
                                <w:szCs w:val="22"/>
                              </w:rPr>
                              <w:t>0.9667</w:t>
                            </w:r>
                          </w:p>
                        </w:tc>
                        <w:tc>
                          <w:tcPr>
                            <w:tcW w:w="1077" w:type="dxa"/>
                            <w:vAlign w:val="bottom"/>
                          </w:tcPr>
                          <w:p w14:paraId="1A11CE7D" w14:textId="60150A18" w:rsidR="001973A2" w:rsidRDefault="001973A2" w:rsidP="00237B3D">
                            <w:pPr>
                              <w:pStyle w:val="Nidungvnbn"/>
                              <w:ind w:firstLine="0"/>
                              <w:jc w:val="right"/>
                            </w:pPr>
                            <w:r>
                              <w:rPr>
                                <w:color w:val="000000"/>
                                <w:sz w:val="22"/>
                                <w:szCs w:val="22"/>
                              </w:rPr>
                              <w:t>443.9</w:t>
                            </w:r>
                          </w:p>
                        </w:tc>
                        <w:tc>
                          <w:tcPr>
                            <w:tcW w:w="994" w:type="dxa"/>
                            <w:vAlign w:val="bottom"/>
                          </w:tcPr>
                          <w:p w14:paraId="382B57B2" w14:textId="0C404D76" w:rsidR="001973A2" w:rsidRDefault="001973A2" w:rsidP="007A3525">
                            <w:pPr>
                              <w:pStyle w:val="Nidungvnbn"/>
                              <w:ind w:firstLine="0"/>
                              <w:jc w:val="right"/>
                            </w:pPr>
                            <w:r>
                              <w:rPr>
                                <w:color w:val="000000"/>
                                <w:sz w:val="22"/>
                                <w:szCs w:val="22"/>
                              </w:rPr>
                              <w:t>0.7723</w:t>
                            </w:r>
                          </w:p>
                        </w:tc>
                        <w:tc>
                          <w:tcPr>
                            <w:tcW w:w="994" w:type="dxa"/>
                            <w:vAlign w:val="bottom"/>
                          </w:tcPr>
                          <w:p w14:paraId="71D009AC" w14:textId="19E86011" w:rsidR="001973A2" w:rsidRDefault="001973A2" w:rsidP="007A3525">
                            <w:pPr>
                              <w:pStyle w:val="Nidungvnbn"/>
                              <w:ind w:firstLine="0"/>
                              <w:jc w:val="right"/>
                            </w:pPr>
                            <w:r>
                              <w:rPr>
                                <w:color w:val="000000"/>
                                <w:sz w:val="22"/>
                                <w:szCs w:val="22"/>
                              </w:rPr>
                              <w:t>0.7733</w:t>
                            </w:r>
                          </w:p>
                        </w:tc>
                        <w:tc>
                          <w:tcPr>
                            <w:tcW w:w="994" w:type="dxa"/>
                            <w:vAlign w:val="bottom"/>
                          </w:tcPr>
                          <w:p w14:paraId="55100CA9" w14:textId="02BA287F" w:rsidR="001973A2" w:rsidRDefault="001973A2" w:rsidP="007A3525">
                            <w:pPr>
                              <w:pStyle w:val="Nidungvnbn"/>
                              <w:ind w:firstLine="0"/>
                              <w:jc w:val="right"/>
                            </w:pPr>
                            <w:r>
                              <w:rPr>
                                <w:color w:val="000000"/>
                                <w:sz w:val="22"/>
                                <w:szCs w:val="22"/>
                              </w:rPr>
                              <w:t>0.7733</w:t>
                            </w:r>
                          </w:p>
                        </w:tc>
                        <w:tc>
                          <w:tcPr>
                            <w:tcW w:w="1143" w:type="dxa"/>
                            <w:vAlign w:val="bottom"/>
                          </w:tcPr>
                          <w:p w14:paraId="63C28EED" w14:textId="3AB04C14" w:rsidR="001973A2" w:rsidRDefault="001973A2" w:rsidP="007A3525">
                            <w:pPr>
                              <w:pStyle w:val="Nidungvnbn"/>
                              <w:ind w:firstLine="0"/>
                              <w:jc w:val="right"/>
                            </w:pPr>
                            <w:r>
                              <w:rPr>
                                <w:color w:val="000000"/>
                                <w:sz w:val="22"/>
                                <w:szCs w:val="22"/>
                              </w:rPr>
                              <w:t>269.8</w:t>
                            </w:r>
                          </w:p>
                        </w:tc>
                      </w:tr>
                      <w:tr w:rsidR="001973A2" w14:paraId="219638BC" w14:textId="77777777" w:rsidTr="00A24F79">
                        <w:trPr>
                          <w:trHeight w:val="379"/>
                        </w:trPr>
                        <w:tc>
                          <w:tcPr>
                            <w:tcW w:w="805" w:type="dxa"/>
                            <w:vMerge/>
                          </w:tcPr>
                          <w:p w14:paraId="2B4C992F" w14:textId="77777777" w:rsidR="001973A2" w:rsidRDefault="001973A2" w:rsidP="00237B3D">
                            <w:pPr>
                              <w:pStyle w:val="Nidungvnbn"/>
                              <w:ind w:firstLine="0"/>
                              <w:jc w:val="left"/>
                              <w:rPr>
                                <w:b/>
                              </w:rPr>
                            </w:pPr>
                          </w:p>
                        </w:tc>
                        <w:tc>
                          <w:tcPr>
                            <w:tcW w:w="2952" w:type="dxa"/>
                            <w:vAlign w:val="bottom"/>
                          </w:tcPr>
                          <w:p w14:paraId="349D6CBA" w14:textId="52C2E308" w:rsidR="001973A2" w:rsidRDefault="001973A2" w:rsidP="00237B3D">
                            <w:pPr>
                              <w:pStyle w:val="Nidungvnbn"/>
                              <w:ind w:firstLine="0"/>
                              <w:jc w:val="left"/>
                              <w:rPr>
                                <w:b/>
                              </w:rPr>
                            </w:pPr>
                            <w:r>
                              <w:rPr>
                                <w:color w:val="000000"/>
                                <w:sz w:val="22"/>
                                <w:szCs w:val="22"/>
                              </w:rPr>
                              <w:t>SonyAIBORobotSurface1</w:t>
                            </w:r>
                          </w:p>
                        </w:tc>
                        <w:tc>
                          <w:tcPr>
                            <w:tcW w:w="912" w:type="dxa"/>
                            <w:vAlign w:val="bottom"/>
                          </w:tcPr>
                          <w:p w14:paraId="1660EE72" w14:textId="3E2E4D7E" w:rsidR="001973A2" w:rsidRDefault="001973A2" w:rsidP="00237B3D">
                            <w:pPr>
                              <w:pStyle w:val="Nidungvnbn"/>
                              <w:ind w:firstLine="0"/>
                              <w:jc w:val="right"/>
                            </w:pPr>
                            <w:r>
                              <w:rPr>
                                <w:color w:val="000000"/>
                                <w:sz w:val="22"/>
                                <w:szCs w:val="22"/>
                              </w:rPr>
                              <w:t>0.7866</w:t>
                            </w:r>
                          </w:p>
                        </w:tc>
                        <w:tc>
                          <w:tcPr>
                            <w:tcW w:w="912" w:type="dxa"/>
                            <w:vAlign w:val="bottom"/>
                          </w:tcPr>
                          <w:p w14:paraId="1FA83AD9" w14:textId="1CC0DDD1" w:rsidR="001973A2" w:rsidRDefault="001973A2" w:rsidP="00237B3D">
                            <w:pPr>
                              <w:pStyle w:val="Nidungvnbn"/>
                              <w:ind w:firstLine="0"/>
                              <w:jc w:val="right"/>
                            </w:pPr>
                            <w:r>
                              <w:rPr>
                                <w:color w:val="000000"/>
                                <w:sz w:val="22"/>
                                <w:szCs w:val="22"/>
                              </w:rPr>
                              <w:t>0.7121</w:t>
                            </w:r>
                          </w:p>
                        </w:tc>
                        <w:tc>
                          <w:tcPr>
                            <w:tcW w:w="912" w:type="dxa"/>
                            <w:vAlign w:val="bottom"/>
                          </w:tcPr>
                          <w:p w14:paraId="13E6497D" w14:textId="5F3D36C2" w:rsidR="001973A2" w:rsidRDefault="001973A2" w:rsidP="00237B3D">
                            <w:pPr>
                              <w:pStyle w:val="Nidungvnbn"/>
                              <w:ind w:firstLine="0"/>
                              <w:jc w:val="right"/>
                            </w:pPr>
                            <w:r>
                              <w:rPr>
                                <w:color w:val="000000"/>
                                <w:sz w:val="22"/>
                                <w:szCs w:val="22"/>
                              </w:rPr>
                              <w:t>0.7454</w:t>
                            </w:r>
                          </w:p>
                        </w:tc>
                        <w:tc>
                          <w:tcPr>
                            <w:tcW w:w="1077" w:type="dxa"/>
                            <w:vAlign w:val="bottom"/>
                          </w:tcPr>
                          <w:p w14:paraId="049DEBCC" w14:textId="750C8E4D" w:rsidR="001973A2" w:rsidRDefault="001973A2" w:rsidP="00237B3D">
                            <w:pPr>
                              <w:pStyle w:val="Nidungvnbn"/>
                              <w:ind w:firstLine="0"/>
                              <w:jc w:val="right"/>
                            </w:pPr>
                            <w:r>
                              <w:rPr>
                                <w:color w:val="000000"/>
                                <w:sz w:val="22"/>
                                <w:szCs w:val="22"/>
                              </w:rPr>
                              <w:t>2769</w:t>
                            </w:r>
                          </w:p>
                        </w:tc>
                        <w:tc>
                          <w:tcPr>
                            <w:tcW w:w="994" w:type="dxa"/>
                            <w:vAlign w:val="bottom"/>
                          </w:tcPr>
                          <w:p w14:paraId="396BAB1B" w14:textId="18638119" w:rsidR="001973A2" w:rsidRDefault="001973A2" w:rsidP="007A3525">
                            <w:pPr>
                              <w:pStyle w:val="Nidungvnbn"/>
                              <w:ind w:firstLine="0"/>
                              <w:jc w:val="right"/>
                            </w:pPr>
                            <w:r>
                              <w:rPr>
                                <w:color w:val="000000"/>
                                <w:sz w:val="22"/>
                                <w:szCs w:val="22"/>
                              </w:rPr>
                              <w:t>0.7773</w:t>
                            </w:r>
                          </w:p>
                        </w:tc>
                        <w:tc>
                          <w:tcPr>
                            <w:tcW w:w="994" w:type="dxa"/>
                            <w:vAlign w:val="bottom"/>
                          </w:tcPr>
                          <w:p w14:paraId="728FF4E9" w14:textId="3C5C60CB" w:rsidR="001973A2" w:rsidRDefault="001973A2" w:rsidP="007A3525">
                            <w:pPr>
                              <w:pStyle w:val="Nidungvnbn"/>
                              <w:ind w:firstLine="0"/>
                              <w:jc w:val="right"/>
                            </w:pPr>
                            <w:r>
                              <w:rPr>
                                <w:color w:val="000000"/>
                                <w:sz w:val="22"/>
                                <w:szCs w:val="22"/>
                              </w:rPr>
                              <w:t>0.6922</w:t>
                            </w:r>
                          </w:p>
                        </w:tc>
                        <w:tc>
                          <w:tcPr>
                            <w:tcW w:w="994" w:type="dxa"/>
                            <w:vAlign w:val="bottom"/>
                          </w:tcPr>
                          <w:p w14:paraId="17B38123" w14:textId="3EFA14E0" w:rsidR="001973A2" w:rsidRDefault="001973A2" w:rsidP="007A3525">
                            <w:pPr>
                              <w:pStyle w:val="Nidungvnbn"/>
                              <w:ind w:firstLine="0"/>
                              <w:jc w:val="right"/>
                            </w:pPr>
                            <w:r>
                              <w:rPr>
                                <w:color w:val="000000"/>
                                <w:sz w:val="22"/>
                                <w:szCs w:val="22"/>
                              </w:rPr>
                              <w:t>0.7279</w:t>
                            </w:r>
                          </w:p>
                        </w:tc>
                        <w:tc>
                          <w:tcPr>
                            <w:tcW w:w="1143" w:type="dxa"/>
                            <w:vAlign w:val="bottom"/>
                          </w:tcPr>
                          <w:p w14:paraId="5C6DE42B" w14:textId="1AFFBA02" w:rsidR="001973A2" w:rsidRDefault="001973A2" w:rsidP="007A3525">
                            <w:pPr>
                              <w:pStyle w:val="Nidungvnbn"/>
                              <w:ind w:firstLine="0"/>
                              <w:jc w:val="right"/>
                            </w:pPr>
                            <w:r>
                              <w:rPr>
                                <w:color w:val="000000"/>
                                <w:sz w:val="22"/>
                                <w:szCs w:val="22"/>
                              </w:rPr>
                              <w:t>2183.8</w:t>
                            </w:r>
                          </w:p>
                        </w:tc>
                      </w:tr>
                      <w:tr w:rsidR="001973A2" w14:paraId="53B652FD" w14:textId="77777777" w:rsidTr="00A24F79">
                        <w:trPr>
                          <w:trHeight w:val="379"/>
                        </w:trPr>
                        <w:tc>
                          <w:tcPr>
                            <w:tcW w:w="805" w:type="dxa"/>
                            <w:vMerge/>
                          </w:tcPr>
                          <w:p w14:paraId="1B0B4869" w14:textId="77777777" w:rsidR="001973A2" w:rsidRDefault="001973A2" w:rsidP="00237B3D">
                            <w:pPr>
                              <w:pStyle w:val="Nidungvnbn"/>
                              <w:ind w:firstLine="0"/>
                              <w:jc w:val="left"/>
                              <w:rPr>
                                <w:b/>
                              </w:rPr>
                            </w:pPr>
                          </w:p>
                        </w:tc>
                        <w:tc>
                          <w:tcPr>
                            <w:tcW w:w="2952" w:type="dxa"/>
                            <w:vAlign w:val="bottom"/>
                          </w:tcPr>
                          <w:p w14:paraId="1AE59BE5" w14:textId="3359850C" w:rsidR="001973A2" w:rsidRDefault="001973A2" w:rsidP="00237B3D">
                            <w:pPr>
                              <w:pStyle w:val="Nidungvnbn"/>
                              <w:ind w:firstLine="0"/>
                              <w:jc w:val="left"/>
                              <w:rPr>
                                <w:b/>
                              </w:rPr>
                            </w:pPr>
                            <w:r>
                              <w:rPr>
                                <w:color w:val="000000"/>
                                <w:sz w:val="22"/>
                                <w:szCs w:val="22"/>
                              </w:rPr>
                              <w:t>SonyAIBORobotSurface2</w:t>
                            </w:r>
                          </w:p>
                        </w:tc>
                        <w:tc>
                          <w:tcPr>
                            <w:tcW w:w="912" w:type="dxa"/>
                            <w:vAlign w:val="bottom"/>
                          </w:tcPr>
                          <w:p w14:paraId="759A590F" w14:textId="3D128D65" w:rsidR="001973A2" w:rsidRDefault="001973A2" w:rsidP="00237B3D">
                            <w:pPr>
                              <w:pStyle w:val="Nidungvnbn"/>
                              <w:ind w:firstLine="0"/>
                              <w:jc w:val="right"/>
                            </w:pPr>
                            <w:r>
                              <w:rPr>
                                <w:color w:val="000000"/>
                                <w:sz w:val="22"/>
                                <w:szCs w:val="22"/>
                              </w:rPr>
                              <w:t>0.8246</w:t>
                            </w:r>
                          </w:p>
                        </w:tc>
                        <w:tc>
                          <w:tcPr>
                            <w:tcW w:w="912" w:type="dxa"/>
                            <w:vAlign w:val="bottom"/>
                          </w:tcPr>
                          <w:p w14:paraId="3D578F7B" w14:textId="70F39B64" w:rsidR="001973A2" w:rsidRDefault="001973A2" w:rsidP="00237B3D">
                            <w:pPr>
                              <w:pStyle w:val="Nidungvnbn"/>
                              <w:ind w:firstLine="0"/>
                              <w:jc w:val="right"/>
                            </w:pPr>
                            <w:r>
                              <w:rPr>
                                <w:color w:val="000000"/>
                                <w:sz w:val="22"/>
                                <w:szCs w:val="22"/>
                              </w:rPr>
                              <w:t>0.8342</w:t>
                            </w:r>
                          </w:p>
                        </w:tc>
                        <w:tc>
                          <w:tcPr>
                            <w:tcW w:w="912" w:type="dxa"/>
                            <w:vAlign w:val="bottom"/>
                          </w:tcPr>
                          <w:p w14:paraId="63284569" w14:textId="475C49B1" w:rsidR="001973A2" w:rsidRDefault="001973A2" w:rsidP="00237B3D">
                            <w:pPr>
                              <w:pStyle w:val="Nidungvnbn"/>
                              <w:ind w:firstLine="0"/>
                              <w:jc w:val="right"/>
                            </w:pPr>
                            <w:r>
                              <w:rPr>
                                <w:color w:val="000000"/>
                                <w:sz w:val="22"/>
                                <w:szCs w:val="22"/>
                              </w:rPr>
                              <w:t>0.8246</w:t>
                            </w:r>
                          </w:p>
                        </w:tc>
                        <w:tc>
                          <w:tcPr>
                            <w:tcW w:w="1077" w:type="dxa"/>
                            <w:vAlign w:val="bottom"/>
                          </w:tcPr>
                          <w:p w14:paraId="1AFBC448" w14:textId="6F5F5A3E" w:rsidR="001973A2" w:rsidRDefault="001973A2" w:rsidP="00237B3D">
                            <w:pPr>
                              <w:pStyle w:val="Nidungvnbn"/>
                              <w:ind w:firstLine="0"/>
                              <w:jc w:val="right"/>
                            </w:pPr>
                            <w:r>
                              <w:rPr>
                                <w:color w:val="000000"/>
                                <w:sz w:val="22"/>
                                <w:szCs w:val="22"/>
                              </w:rPr>
                              <w:t>4242.3</w:t>
                            </w:r>
                          </w:p>
                        </w:tc>
                        <w:tc>
                          <w:tcPr>
                            <w:tcW w:w="994" w:type="dxa"/>
                            <w:vAlign w:val="bottom"/>
                          </w:tcPr>
                          <w:p w14:paraId="47A5D0A7" w14:textId="5F8F9007" w:rsidR="001973A2" w:rsidRDefault="001973A2" w:rsidP="007A3525">
                            <w:pPr>
                              <w:pStyle w:val="Nidungvnbn"/>
                              <w:ind w:firstLine="0"/>
                              <w:jc w:val="right"/>
                            </w:pPr>
                            <w:r>
                              <w:rPr>
                                <w:color w:val="000000"/>
                                <w:sz w:val="22"/>
                                <w:szCs w:val="22"/>
                              </w:rPr>
                              <w:t>0.8383</w:t>
                            </w:r>
                          </w:p>
                        </w:tc>
                        <w:tc>
                          <w:tcPr>
                            <w:tcW w:w="994" w:type="dxa"/>
                            <w:vAlign w:val="bottom"/>
                          </w:tcPr>
                          <w:p w14:paraId="3F426FFC" w14:textId="21954A51" w:rsidR="001973A2" w:rsidRDefault="001973A2" w:rsidP="007A3525">
                            <w:pPr>
                              <w:pStyle w:val="Nidungvnbn"/>
                              <w:ind w:firstLine="0"/>
                              <w:jc w:val="right"/>
                            </w:pPr>
                            <w:r>
                              <w:rPr>
                                <w:color w:val="000000"/>
                                <w:sz w:val="22"/>
                                <w:szCs w:val="22"/>
                              </w:rPr>
                              <w:t>0.8468</w:t>
                            </w:r>
                          </w:p>
                        </w:tc>
                        <w:tc>
                          <w:tcPr>
                            <w:tcW w:w="994" w:type="dxa"/>
                            <w:vAlign w:val="bottom"/>
                          </w:tcPr>
                          <w:p w14:paraId="72CEDDCD" w14:textId="7750BCDF" w:rsidR="001973A2" w:rsidRDefault="001973A2" w:rsidP="007A3525">
                            <w:pPr>
                              <w:pStyle w:val="Nidungvnbn"/>
                              <w:ind w:firstLine="0"/>
                              <w:jc w:val="right"/>
                            </w:pPr>
                            <w:r>
                              <w:rPr>
                                <w:color w:val="000000"/>
                                <w:sz w:val="22"/>
                                <w:szCs w:val="22"/>
                              </w:rPr>
                              <w:t>0.8369</w:t>
                            </w:r>
                          </w:p>
                        </w:tc>
                        <w:tc>
                          <w:tcPr>
                            <w:tcW w:w="1143" w:type="dxa"/>
                            <w:vAlign w:val="bottom"/>
                          </w:tcPr>
                          <w:p w14:paraId="051FF7B7" w14:textId="6F6AA0BC" w:rsidR="001973A2" w:rsidRDefault="001973A2" w:rsidP="007A3525">
                            <w:pPr>
                              <w:pStyle w:val="Nidungvnbn"/>
                              <w:ind w:firstLine="0"/>
                              <w:jc w:val="right"/>
                            </w:pPr>
                            <w:r>
                              <w:rPr>
                                <w:color w:val="000000"/>
                                <w:sz w:val="22"/>
                                <w:szCs w:val="22"/>
                              </w:rPr>
                              <w:t>3404.6</w:t>
                            </w:r>
                          </w:p>
                        </w:tc>
                      </w:tr>
                      <w:tr w:rsidR="001973A2" w14:paraId="609C55D0" w14:textId="77777777" w:rsidTr="00A24F79">
                        <w:trPr>
                          <w:trHeight w:val="379"/>
                        </w:trPr>
                        <w:tc>
                          <w:tcPr>
                            <w:tcW w:w="805" w:type="dxa"/>
                            <w:vMerge/>
                          </w:tcPr>
                          <w:p w14:paraId="149A94CC" w14:textId="77777777" w:rsidR="001973A2" w:rsidRDefault="001973A2" w:rsidP="00237B3D">
                            <w:pPr>
                              <w:pStyle w:val="Nidungvnbn"/>
                              <w:ind w:firstLine="0"/>
                              <w:jc w:val="left"/>
                              <w:rPr>
                                <w:b/>
                              </w:rPr>
                            </w:pPr>
                          </w:p>
                        </w:tc>
                        <w:tc>
                          <w:tcPr>
                            <w:tcW w:w="2952" w:type="dxa"/>
                            <w:vAlign w:val="bottom"/>
                          </w:tcPr>
                          <w:p w14:paraId="094B0445" w14:textId="3AD00875" w:rsidR="001973A2" w:rsidRDefault="001973A2" w:rsidP="00237B3D">
                            <w:pPr>
                              <w:pStyle w:val="Nidungvnbn"/>
                              <w:ind w:firstLine="0"/>
                              <w:jc w:val="left"/>
                              <w:rPr>
                                <w:b/>
                              </w:rPr>
                            </w:pPr>
                            <w:r>
                              <w:rPr>
                                <w:color w:val="000000"/>
                                <w:sz w:val="22"/>
                                <w:szCs w:val="22"/>
                              </w:rPr>
                              <w:t>StarLightCurves</w:t>
                            </w:r>
                          </w:p>
                        </w:tc>
                        <w:tc>
                          <w:tcPr>
                            <w:tcW w:w="912" w:type="dxa"/>
                            <w:vAlign w:val="bottom"/>
                          </w:tcPr>
                          <w:p w14:paraId="1DEF7A59" w14:textId="33A2FB7E" w:rsidR="001973A2" w:rsidRDefault="001973A2" w:rsidP="00237B3D">
                            <w:pPr>
                              <w:pStyle w:val="Nidungvnbn"/>
                              <w:ind w:firstLine="0"/>
                              <w:jc w:val="right"/>
                            </w:pPr>
                            <w:r>
                              <w:rPr>
                                <w:color w:val="000000"/>
                                <w:sz w:val="22"/>
                                <w:szCs w:val="22"/>
                              </w:rPr>
                              <w:t>0.9335</w:t>
                            </w:r>
                          </w:p>
                        </w:tc>
                        <w:tc>
                          <w:tcPr>
                            <w:tcW w:w="912" w:type="dxa"/>
                            <w:vAlign w:val="bottom"/>
                          </w:tcPr>
                          <w:p w14:paraId="0735736A" w14:textId="4FF82C18" w:rsidR="001973A2" w:rsidRDefault="001973A2" w:rsidP="00237B3D">
                            <w:pPr>
                              <w:pStyle w:val="Nidungvnbn"/>
                              <w:ind w:firstLine="0"/>
                              <w:jc w:val="right"/>
                            </w:pPr>
                            <w:r>
                              <w:rPr>
                                <w:color w:val="000000"/>
                                <w:sz w:val="22"/>
                                <w:szCs w:val="22"/>
                              </w:rPr>
                              <w:t>0.9553</w:t>
                            </w:r>
                          </w:p>
                        </w:tc>
                        <w:tc>
                          <w:tcPr>
                            <w:tcW w:w="912" w:type="dxa"/>
                            <w:vAlign w:val="bottom"/>
                          </w:tcPr>
                          <w:p w14:paraId="28995D23" w14:textId="3680DF94" w:rsidR="001973A2" w:rsidRDefault="001973A2" w:rsidP="00237B3D">
                            <w:pPr>
                              <w:pStyle w:val="Nidungvnbn"/>
                              <w:ind w:firstLine="0"/>
                              <w:jc w:val="right"/>
                            </w:pPr>
                            <w:r>
                              <w:rPr>
                                <w:color w:val="000000"/>
                                <w:sz w:val="22"/>
                                <w:szCs w:val="22"/>
                              </w:rPr>
                              <w:t>0.939</w:t>
                            </w:r>
                          </w:p>
                        </w:tc>
                        <w:tc>
                          <w:tcPr>
                            <w:tcW w:w="1077" w:type="dxa"/>
                            <w:vAlign w:val="bottom"/>
                          </w:tcPr>
                          <w:p w14:paraId="1E96C0F6" w14:textId="7C3ADCA6" w:rsidR="001973A2" w:rsidRDefault="001973A2" w:rsidP="00237B3D">
                            <w:pPr>
                              <w:pStyle w:val="Nidungvnbn"/>
                              <w:ind w:firstLine="0"/>
                              <w:jc w:val="right"/>
                            </w:pPr>
                            <w:r>
                              <w:rPr>
                                <w:color w:val="000000"/>
                                <w:sz w:val="22"/>
                                <w:szCs w:val="22"/>
                              </w:rPr>
                              <w:t>7081.4</w:t>
                            </w:r>
                          </w:p>
                        </w:tc>
                        <w:tc>
                          <w:tcPr>
                            <w:tcW w:w="994" w:type="dxa"/>
                            <w:vAlign w:val="bottom"/>
                          </w:tcPr>
                          <w:p w14:paraId="18756E84" w14:textId="68A53186" w:rsidR="001973A2" w:rsidRDefault="001973A2" w:rsidP="007A3525">
                            <w:pPr>
                              <w:pStyle w:val="Nidungvnbn"/>
                              <w:ind w:firstLine="0"/>
                              <w:jc w:val="right"/>
                            </w:pPr>
                            <w:r>
                              <w:rPr>
                                <w:color w:val="000000"/>
                                <w:sz w:val="22"/>
                                <w:szCs w:val="22"/>
                              </w:rPr>
                              <w:t>0.8141</w:t>
                            </w:r>
                          </w:p>
                        </w:tc>
                        <w:tc>
                          <w:tcPr>
                            <w:tcW w:w="994" w:type="dxa"/>
                            <w:vAlign w:val="bottom"/>
                          </w:tcPr>
                          <w:p w14:paraId="6C1D8CED" w14:textId="2469CACE" w:rsidR="001973A2" w:rsidRDefault="001973A2" w:rsidP="007A3525">
                            <w:pPr>
                              <w:pStyle w:val="Nidungvnbn"/>
                              <w:ind w:firstLine="0"/>
                              <w:jc w:val="right"/>
                            </w:pPr>
                            <w:r>
                              <w:rPr>
                                <w:color w:val="000000"/>
                                <w:sz w:val="22"/>
                                <w:szCs w:val="22"/>
                              </w:rPr>
                              <w:t>0.834</w:t>
                            </w:r>
                          </w:p>
                        </w:tc>
                        <w:tc>
                          <w:tcPr>
                            <w:tcW w:w="994" w:type="dxa"/>
                            <w:vAlign w:val="bottom"/>
                          </w:tcPr>
                          <w:p w14:paraId="44B44B2C" w14:textId="0996149C" w:rsidR="001973A2" w:rsidRDefault="001973A2" w:rsidP="007A3525">
                            <w:pPr>
                              <w:pStyle w:val="Nidungvnbn"/>
                              <w:ind w:firstLine="0"/>
                              <w:jc w:val="right"/>
                            </w:pPr>
                            <w:r>
                              <w:rPr>
                                <w:color w:val="000000"/>
                                <w:sz w:val="22"/>
                                <w:szCs w:val="22"/>
                              </w:rPr>
                              <w:t>0.891</w:t>
                            </w:r>
                          </w:p>
                        </w:tc>
                        <w:tc>
                          <w:tcPr>
                            <w:tcW w:w="1143" w:type="dxa"/>
                            <w:vAlign w:val="bottom"/>
                          </w:tcPr>
                          <w:p w14:paraId="53B4A030" w14:textId="5DA15AFE" w:rsidR="001973A2" w:rsidRDefault="001973A2" w:rsidP="007A3525">
                            <w:pPr>
                              <w:pStyle w:val="Nidungvnbn"/>
                              <w:ind w:firstLine="0"/>
                              <w:jc w:val="right"/>
                            </w:pPr>
                            <w:r>
                              <w:rPr>
                                <w:color w:val="000000"/>
                                <w:sz w:val="22"/>
                                <w:szCs w:val="22"/>
                              </w:rPr>
                              <w:t>4643.2</w:t>
                            </w:r>
                          </w:p>
                        </w:tc>
                      </w:tr>
                      <w:tr w:rsidR="001973A2" w14:paraId="6E95A977" w14:textId="77777777" w:rsidTr="00A24F79">
                        <w:trPr>
                          <w:trHeight w:val="379"/>
                        </w:trPr>
                        <w:tc>
                          <w:tcPr>
                            <w:tcW w:w="805" w:type="dxa"/>
                            <w:vMerge/>
                          </w:tcPr>
                          <w:p w14:paraId="6894FAB4" w14:textId="77777777" w:rsidR="001973A2" w:rsidRDefault="001973A2" w:rsidP="00237B3D">
                            <w:pPr>
                              <w:pStyle w:val="Nidungvnbn"/>
                              <w:ind w:firstLine="0"/>
                              <w:jc w:val="left"/>
                              <w:rPr>
                                <w:b/>
                              </w:rPr>
                            </w:pPr>
                          </w:p>
                        </w:tc>
                        <w:tc>
                          <w:tcPr>
                            <w:tcW w:w="2952" w:type="dxa"/>
                            <w:vAlign w:val="bottom"/>
                          </w:tcPr>
                          <w:p w14:paraId="3662CC0B" w14:textId="376F83E0" w:rsidR="001973A2" w:rsidRDefault="001973A2" w:rsidP="00237B3D">
                            <w:pPr>
                              <w:pStyle w:val="Nidungvnbn"/>
                              <w:ind w:firstLine="0"/>
                              <w:jc w:val="left"/>
                              <w:rPr>
                                <w:b/>
                              </w:rPr>
                            </w:pPr>
                            <w:r>
                              <w:rPr>
                                <w:color w:val="000000"/>
                                <w:sz w:val="22"/>
                                <w:szCs w:val="22"/>
                              </w:rPr>
                              <w:t>Strawberry</w:t>
                            </w:r>
                          </w:p>
                        </w:tc>
                        <w:tc>
                          <w:tcPr>
                            <w:tcW w:w="912" w:type="dxa"/>
                            <w:vAlign w:val="bottom"/>
                          </w:tcPr>
                          <w:p w14:paraId="073A971E" w14:textId="734FE9B9" w:rsidR="001973A2" w:rsidRDefault="001973A2" w:rsidP="00237B3D">
                            <w:pPr>
                              <w:pStyle w:val="Nidungvnbn"/>
                              <w:ind w:firstLine="0"/>
                              <w:jc w:val="right"/>
                            </w:pPr>
                            <w:r>
                              <w:rPr>
                                <w:color w:val="000000"/>
                                <w:sz w:val="22"/>
                                <w:szCs w:val="22"/>
                              </w:rPr>
                              <w:t>0.9509</w:t>
                            </w:r>
                          </w:p>
                        </w:tc>
                        <w:tc>
                          <w:tcPr>
                            <w:tcW w:w="912" w:type="dxa"/>
                            <w:vAlign w:val="bottom"/>
                          </w:tcPr>
                          <w:p w14:paraId="6DC41A8F" w14:textId="61FE8C76" w:rsidR="001973A2" w:rsidRDefault="001973A2" w:rsidP="00237B3D">
                            <w:pPr>
                              <w:pStyle w:val="Nidungvnbn"/>
                              <w:ind w:firstLine="0"/>
                              <w:jc w:val="right"/>
                            </w:pPr>
                            <w:r>
                              <w:rPr>
                                <w:color w:val="000000"/>
                                <w:sz w:val="22"/>
                                <w:szCs w:val="22"/>
                              </w:rPr>
                              <w:t>0.9595</w:t>
                            </w:r>
                          </w:p>
                        </w:tc>
                        <w:tc>
                          <w:tcPr>
                            <w:tcW w:w="912" w:type="dxa"/>
                            <w:vAlign w:val="bottom"/>
                          </w:tcPr>
                          <w:p w14:paraId="173BD6CA" w14:textId="52FCFF04" w:rsidR="001973A2" w:rsidRDefault="001973A2" w:rsidP="00237B3D">
                            <w:pPr>
                              <w:pStyle w:val="Nidungvnbn"/>
                              <w:ind w:firstLine="0"/>
                              <w:jc w:val="right"/>
                            </w:pPr>
                            <w:r>
                              <w:rPr>
                                <w:color w:val="000000"/>
                                <w:sz w:val="22"/>
                                <w:szCs w:val="22"/>
                              </w:rPr>
                              <w:t>0.9634</w:t>
                            </w:r>
                          </w:p>
                        </w:tc>
                        <w:tc>
                          <w:tcPr>
                            <w:tcW w:w="1077" w:type="dxa"/>
                            <w:vAlign w:val="bottom"/>
                          </w:tcPr>
                          <w:p w14:paraId="6DABBA27" w14:textId="2072873B" w:rsidR="001973A2" w:rsidRDefault="001973A2" w:rsidP="00237B3D">
                            <w:pPr>
                              <w:pStyle w:val="Nidungvnbn"/>
                              <w:ind w:firstLine="0"/>
                              <w:jc w:val="right"/>
                            </w:pPr>
                            <w:r>
                              <w:rPr>
                                <w:color w:val="000000"/>
                                <w:sz w:val="22"/>
                                <w:szCs w:val="22"/>
                              </w:rPr>
                              <w:t>1581.3</w:t>
                            </w:r>
                          </w:p>
                        </w:tc>
                        <w:tc>
                          <w:tcPr>
                            <w:tcW w:w="994" w:type="dxa"/>
                            <w:vAlign w:val="bottom"/>
                          </w:tcPr>
                          <w:p w14:paraId="701161E7" w14:textId="122CB691" w:rsidR="001973A2" w:rsidRDefault="001973A2" w:rsidP="007A3525">
                            <w:pPr>
                              <w:pStyle w:val="Nidungvnbn"/>
                              <w:ind w:firstLine="0"/>
                              <w:jc w:val="right"/>
                            </w:pPr>
                            <w:r>
                              <w:rPr>
                                <w:color w:val="000000"/>
                                <w:sz w:val="22"/>
                                <w:szCs w:val="22"/>
                              </w:rPr>
                              <w:t>0.8008</w:t>
                            </w:r>
                          </w:p>
                        </w:tc>
                        <w:tc>
                          <w:tcPr>
                            <w:tcW w:w="994" w:type="dxa"/>
                            <w:vAlign w:val="bottom"/>
                          </w:tcPr>
                          <w:p w14:paraId="65E5BEF2" w14:textId="5864888E" w:rsidR="001973A2" w:rsidRDefault="001973A2" w:rsidP="007A3525">
                            <w:pPr>
                              <w:pStyle w:val="Nidungvnbn"/>
                              <w:ind w:firstLine="0"/>
                              <w:jc w:val="right"/>
                            </w:pPr>
                            <w:r>
                              <w:rPr>
                                <w:color w:val="000000"/>
                                <w:sz w:val="22"/>
                                <w:szCs w:val="22"/>
                              </w:rPr>
                              <w:t>0.7784</w:t>
                            </w:r>
                          </w:p>
                        </w:tc>
                        <w:tc>
                          <w:tcPr>
                            <w:tcW w:w="994" w:type="dxa"/>
                            <w:vAlign w:val="bottom"/>
                          </w:tcPr>
                          <w:p w14:paraId="39DB36A3" w14:textId="23D78C0D" w:rsidR="001973A2" w:rsidRDefault="001973A2" w:rsidP="007A3525">
                            <w:pPr>
                              <w:pStyle w:val="Nidungvnbn"/>
                              <w:ind w:firstLine="0"/>
                              <w:jc w:val="right"/>
                            </w:pPr>
                            <w:r>
                              <w:rPr>
                                <w:color w:val="000000"/>
                                <w:sz w:val="22"/>
                                <w:szCs w:val="22"/>
                              </w:rPr>
                              <w:t>0.8227</w:t>
                            </w:r>
                          </w:p>
                        </w:tc>
                        <w:tc>
                          <w:tcPr>
                            <w:tcW w:w="1143" w:type="dxa"/>
                            <w:vAlign w:val="bottom"/>
                          </w:tcPr>
                          <w:p w14:paraId="29CBD432" w14:textId="1F2487BF" w:rsidR="001973A2" w:rsidRDefault="001973A2" w:rsidP="007A3525">
                            <w:pPr>
                              <w:pStyle w:val="Nidungvnbn"/>
                              <w:ind w:firstLine="0"/>
                              <w:jc w:val="right"/>
                            </w:pPr>
                            <w:r>
                              <w:rPr>
                                <w:color w:val="000000"/>
                                <w:sz w:val="22"/>
                                <w:szCs w:val="22"/>
                              </w:rPr>
                              <w:t>731.2</w:t>
                            </w:r>
                          </w:p>
                        </w:tc>
                      </w:tr>
                      <w:tr w:rsidR="001973A2" w14:paraId="2DE08F6F" w14:textId="77777777" w:rsidTr="00A24F79">
                        <w:trPr>
                          <w:trHeight w:val="379"/>
                        </w:trPr>
                        <w:tc>
                          <w:tcPr>
                            <w:tcW w:w="805" w:type="dxa"/>
                            <w:vMerge/>
                          </w:tcPr>
                          <w:p w14:paraId="7E93273F" w14:textId="77777777" w:rsidR="001973A2" w:rsidRDefault="001973A2" w:rsidP="00237B3D">
                            <w:pPr>
                              <w:pStyle w:val="Nidungvnbn"/>
                              <w:ind w:firstLine="0"/>
                              <w:jc w:val="left"/>
                              <w:rPr>
                                <w:b/>
                              </w:rPr>
                            </w:pPr>
                          </w:p>
                        </w:tc>
                        <w:tc>
                          <w:tcPr>
                            <w:tcW w:w="2952" w:type="dxa"/>
                            <w:vAlign w:val="bottom"/>
                          </w:tcPr>
                          <w:p w14:paraId="6E55A72D" w14:textId="66970BFC" w:rsidR="001973A2" w:rsidRDefault="001973A2" w:rsidP="00237B3D">
                            <w:pPr>
                              <w:pStyle w:val="Nidungvnbn"/>
                              <w:ind w:firstLine="0"/>
                              <w:jc w:val="left"/>
                              <w:rPr>
                                <w:b/>
                              </w:rPr>
                            </w:pPr>
                            <w:r>
                              <w:rPr>
                                <w:color w:val="000000"/>
                                <w:sz w:val="22"/>
                                <w:szCs w:val="22"/>
                              </w:rPr>
                              <w:t>SwedishLeaf</w:t>
                            </w:r>
                          </w:p>
                        </w:tc>
                        <w:tc>
                          <w:tcPr>
                            <w:tcW w:w="912" w:type="dxa"/>
                            <w:vAlign w:val="bottom"/>
                          </w:tcPr>
                          <w:p w14:paraId="66FB5CF6" w14:textId="47ED2C52" w:rsidR="001973A2" w:rsidRDefault="001973A2" w:rsidP="00237B3D">
                            <w:pPr>
                              <w:pStyle w:val="Nidungvnbn"/>
                              <w:ind w:firstLine="0"/>
                              <w:jc w:val="right"/>
                            </w:pPr>
                            <w:r>
                              <w:rPr>
                                <w:color w:val="000000"/>
                                <w:sz w:val="22"/>
                                <w:szCs w:val="22"/>
                              </w:rPr>
                              <w:t>0.8513</w:t>
                            </w:r>
                          </w:p>
                        </w:tc>
                        <w:tc>
                          <w:tcPr>
                            <w:tcW w:w="912" w:type="dxa"/>
                            <w:vAlign w:val="bottom"/>
                          </w:tcPr>
                          <w:p w14:paraId="542A2DB2" w14:textId="1714DF2D" w:rsidR="001973A2" w:rsidRDefault="001973A2" w:rsidP="00237B3D">
                            <w:pPr>
                              <w:pStyle w:val="Nidungvnbn"/>
                              <w:ind w:firstLine="0"/>
                              <w:jc w:val="right"/>
                            </w:pPr>
                            <w:r>
                              <w:rPr>
                                <w:color w:val="000000"/>
                                <w:sz w:val="22"/>
                                <w:szCs w:val="22"/>
                              </w:rPr>
                              <w:t>0.848</w:t>
                            </w:r>
                          </w:p>
                        </w:tc>
                        <w:tc>
                          <w:tcPr>
                            <w:tcW w:w="912" w:type="dxa"/>
                            <w:vAlign w:val="bottom"/>
                          </w:tcPr>
                          <w:p w14:paraId="7127E7D1" w14:textId="4135E437" w:rsidR="001973A2" w:rsidRDefault="001973A2" w:rsidP="00237B3D">
                            <w:pPr>
                              <w:pStyle w:val="Nidungvnbn"/>
                              <w:ind w:firstLine="0"/>
                              <w:jc w:val="right"/>
                            </w:pPr>
                            <w:r>
                              <w:rPr>
                                <w:color w:val="000000"/>
                                <w:sz w:val="22"/>
                                <w:szCs w:val="22"/>
                              </w:rPr>
                              <w:t>0.851</w:t>
                            </w:r>
                          </w:p>
                        </w:tc>
                        <w:tc>
                          <w:tcPr>
                            <w:tcW w:w="1077" w:type="dxa"/>
                            <w:vAlign w:val="bottom"/>
                          </w:tcPr>
                          <w:p w14:paraId="22F53B2F" w14:textId="2C0BE727" w:rsidR="001973A2" w:rsidRDefault="001973A2" w:rsidP="00237B3D">
                            <w:pPr>
                              <w:pStyle w:val="Nidungvnbn"/>
                              <w:ind w:firstLine="0"/>
                              <w:jc w:val="right"/>
                            </w:pPr>
                            <w:r>
                              <w:rPr>
                                <w:color w:val="000000"/>
                                <w:sz w:val="22"/>
                                <w:szCs w:val="22"/>
                              </w:rPr>
                              <w:t>885.1</w:t>
                            </w:r>
                          </w:p>
                        </w:tc>
                        <w:tc>
                          <w:tcPr>
                            <w:tcW w:w="994" w:type="dxa"/>
                            <w:vAlign w:val="bottom"/>
                          </w:tcPr>
                          <w:p w14:paraId="34EC3019" w14:textId="577866A1" w:rsidR="001973A2" w:rsidRDefault="001973A2" w:rsidP="007A3525">
                            <w:pPr>
                              <w:pStyle w:val="Nidungvnbn"/>
                              <w:ind w:firstLine="0"/>
                              <w:jc w:val="right"/>
                            </w:pPr>
                            <w:r>
                              <w:rPr>
                                <w:color w:val="000000"/>
                                <w:sz w:val="22"/>
                                <w:szCs w:val="22"/>
                              </w:rPr>
                              <w:t>0.8046</w:t>
                            </w:r>
                          </w:p>
                        </w:tc>
                        <w:tc>
                          <w:tcPr>
                            <w:tcW w:w="994" w:type="dxa"/>
                            <w:vAlign w:val="bottom"/>
                          </w:tcPr>
                          <w:p w14:paraId="63FE077F" w14:textId="410609D3" w:rsidR="001973A2" w:rsidRDefault="001973A2" w:rsidP="007A3525">
                            <w:pPr>
                              <w:pStyle w:val="Nidungvnbn"/>
                              <w:ind w:firstLine="0"/>
                              <w:jc w:val="right"/>
                            </w:pPr>
                            <w:r>
                              <w:rPr>
                                <w:color w:val="000000"/>
                                <w:sz w:val="22"/>
                                <w:szCs w:val="22"/>
                              </w:rPr>
                              <w:t>0.7856</w:t>
                            </w:r>
                          </w:p>
                        </w:tc>
                        <w:tc>
                          <w:tcPr>
                            <w:tcW w:w="994" w:type="dxa"/>
                            <w:vAlign w:val="bottom"/>
                          </w:tcPr>
                          <w:p w14:paraId="237279DE" w14:textId="1FB3CD9A" w:rsidR="001973A2" w:rsidRDefault="001973A2" w:rsidP="007A3525">
                            <w:pPr>
                              <w:pStyle w:val="Nidungvnbn"/>
                              <w:ind w:firstLine="0"/>
                              <w:jc w:val="right"/>
                            </w:pPr>
                            <w:r>
                              <w:rPr>
                                <w:color w:val="000000"/>
                                <w:sz w:val="22"/>
                                <w:szCs w:val="22"/>
                              </w:rPr>
                              <w:t>0.79</w:t>
                            </w:r>
                          </w:p>
                        </w:tc>
                        <w:tc>
                          <w:tcPr>
                            <w:tcW w:w="1143" w:type="dxa"/>
                            <w:vAlign w:val="bottom"/>
                          </w:tcPr>
                          <w:p w14:paraId="79B9EE3F" w14:textId="4FE360A4" w:rsidR="001973A2" w:rsidRDefault="001973A2" w:rsidP="007A3525">
                            <w:pPr>
                              <w:pStyle w:val="Nidungvnbn"/>
                              <w:ind w:firstLine="0"/>
                              <w:jc w:val="right"/>
                            </w:pPr>
                            <w:r>
                              <w:rPr>
                                <w:color w:val="000000"/>
                                <w:sz w:val="22"/>
                                <w:szCs w:val="22"/>
                              </w:rPr>
                              <w:t>781.4</w:t>
                            </w:r>
                          </w:p>
                        </w:tc>
                      </w:tr>
                      <w:tr w:rsidR="001973A2" w14:paraId="412154DD" w14:textId="77777777" w:rsidTr="00A24F79">
                        <w:trPr>
                          <w:trHeight w:val="379"/>
                        </w:trPr>
                        <w:tc>
                          <w:tcPr>
                            <w:tcW w:w="805" w:type="dxa"/>
                            <w:vMerge/>
                          </w:tcPr>
                          <w:p w14:paraId="1AEB7037" w14:textId="77777777" w:rsidR="001973A2" w:rsidRDefault="001973A2" w:rsidP="00237B3D">
                            <w:pPr>
                              <w:pStyle w:val="Nidungvnbn"/>
                              <w:ind w:firstLine="0"/>
                              <w:jc w:val="left"/>
                              <w:rPr>
                                <w:b/>
                              </w:rPr>
                            </w:pPr>
                          </w:p>
                        </w:tc>
                        <w:tc>
                          <w:tcPr>
                            <w:tcW w:w="2952" w:type="dxa"/>
                            <w:vAlign w:val="bottom"/>
                          </w:tcPr>
                          <w:p w14:paraId="553CAE1E" w14:textId="6C30498A" w:rsidR="001973A2" w:rsidRDefault="001973A2" w:rsidP="00237B3D">
                            <w:pPr>
                              <w:pStyle w:val="Nidungvnbn"/>
                              <w:ind w:firstLine="0"/>
                              <w:jc w:val="left"/>
                              <w:rPr>
                                <w:b/>
                              </w:rPr>
                            </w:pPr>
                            <w:r>
                              <w:rPr>
                                <w:color w:val="000000"/>
                                <w:sz w:val="22"/>
                                <w:szCs w:val="22"/>
                              </w:rPr>
                              <w:t>Symbols</w:t>
                            </w:r>
                          </w:p>
                        </w:tc>
                        <w:tc>
                          <w:tcPr>
                            <w:tcW w:w="912" w:type="dxa"/>
                            <w:vAlign w:val="bottom"/>
                          </w:tcPr>
                          <w:p w14:paraId="13F0A153" w14:textId="01382730" w:rsidR="001973A2" w:rsidRDefault="001973A2" w:rsidP="00237B3D">
                            <w:pPr>
                              <w:pStyle w:val="Nidungvnbn"/>
                              <w:ind w:firstLine="0"/>
                              <w:jc w:val="right"/>
                            </w:pPr>
                            <w:r>
                              <w:rPr>
                                <w:color w:val="000000"/>
                                <w:sz w:val="22"/>
                                <w:szCs w:val="22"/>
                              </w:rPr>
                              <w:t>0.8547</w:t>
                            </w:r>
                          </w:p>
                        </w:tc>
                        <w:tc>
                          <w:tcPr>
                            <w:tcW w:w="912" w:type="dxa"/>
                            <w:vAlign w:val="bottom"/>
                          </w:tcPr>
                          <w:p w14:paraId="11699A43" w14:textId="686B3272" w:rsidR="001973A2" w:rsidRDefault="001973A2" w:rsidP="00237B3D">
                            <w:pPr>
                              <w:pStyle w:val="Nidungvnbn"/>
                              <w:ind w:firstLine="0"/>
                              <w:jc w:val="right"/>
                            </w:pPr>
                            <w:r>
                              <w:rPr>
                                <w:color w:val="000000"/>
                                <w:sz w:val="22"/>
                                <w:szCs w:val="22"/>
                              </w:rPr>
                              <w:t>0.8462</w:t>
                            </w:r>
                          </w:p>
                        </w:tc>
                        <w:tc>
                          <w:tcPr>
                            <w:tcW w:w="912" w:type="dxa"/>
                            <w:vAlign w:val="bottom"/>
                          </w:tcPr>
                          <w:p w14:paraId="1B4FBD28" w14:textId="57F9FC74" w:rsidR="001973A2" w:rsidRDefault="001973A2" w:rsidP="00237B3D">
                            <w:pPr>
                              <w:pStyle w:val="Nidungvnbn"/>
                              <w:ind w:firstLine="0"/>
                              <w:jc w:val="right"/>
                            </w:pPr>
                            <w:r>
                              <w:rPr>
                                <w:color w:val="000000"/>
                                <w:sz w:val="22"/>
                                <w:szCs w:val="22"/>
                              </w:rPr>
                              <w:t>0.8421</w:t>
                            </w:r>
                          </w:p>
                        </w:tc>
                        <w:tc>
                          <w:tcPr>
                            <w:tcW w:w="1077" w:type="dxa"/>
                            <w:vAlign w:val="bottom"/>
                          </w:tcPr>
                          <w:p w14:paraId="5D185F93" w14:textId="17B8C011" w:rsidR="001973A2" w:rsidRDefault="001973A2" w:rsidP="00237B3D">
                            <w:pPr>
                              <w:pStyle w:val="Nidungvnbn"/>
                              <w:ind w:firstLine="0"/>
                              <w:jc w:val="right"/>
                            </w:pPr>
                            <w:r>
                              <w:rPr>
                                <w:color w:val="000000"/>
                                <w:sz w:val="22"/>
                                <w:szCs w:val="22"/>
                              </w:rPr>
                              <w:t>2646.5</w:t>
                            </w:r>
                          </w:p>
                        </w:tc>
                        <w:tc>
                          <w:tcPr>
                            <w:tcW w:w="994" w:type="dxa"/>
                            <w:vAlign w:val="bottom"/>
                          </w:tcPr>
                          <w:p w14:paraId="0B178583" w14:textId="60FF494B" w:rsidR="001973A2" w:rsidRDefault="001973A2" w:rsidP="007A3525">
                            <w:pPr>
                              <w:pStyle w:val="Nidungvnbn"/>
                              <w:ind w:firstLine="0"/>
                              <w:jc w:val="right"/>
                            </w:pPr>
                            <w:r>
                              <w:rPr>
                                <w:color w:val="000000"/>
                                <w:sz w:val="22"/>
                                <w:szCs w:val="22"/>
                              </w:rPr>
                              <w:t>0.8818</w:t>
                            </w:r>
                          </w:p>
                        </w:tc>
                        <w:tc>
                          <w:tcPr>
                            <w:tcW w:w="994" w:type="dxa"/>
                            <w:vAlign w:val="bottom"/>
                          </w:tcPr>
                          <w:p w14:paraId="2069B6C7" w14:textId="3CABBAA8" w:rsidR="001973A2" w:rsidRDefault="001973A2" w:rsidP="007A3525">
                            <w:pPr>
                              <w:pStyle w:val="Nidungvnbn"/>
                              <w:ind w:firstLine="0"/>
                              <w:jc w:val="right"/>
                            </w:pPr>
                            <w:r>
                              <w:rPr>
                                <w:color w:val="000000"/>
                                <w:sz w:val="22"/>
                                <w:szCs w:val="22"/>
                              </w:rPr>
                              <w:t>0.8663</w:t>
                            </w:r>
                          </w:p>
                        </w:tc>
                        <w:tc>
                          <w:tcPr>
                            <w:tcW w:w="994" w:type="dxa"/>
                            <w:vAlign w:val="bottom"/>
                          </w:tcPr>
                          <w:p w14:paraId="1295AF03" w14:textId="232494E7" w:rsidR="001973A2" w:rsidRDefault="001973A2" w:rsidP="007A3525">
                            <w:pPr>
                              <w:pStyle w:val="Nidungvnbn"/>
                              <w:ind w:firstLine="0"/>
                              <w:jc w:val="right"/>
                            </w:pPr>
                            <w:r>
                              <w:rPr>
                                <w:color w:val="000000"/>
                                <w:sz w:val="22"/>
                                <w:szCs w:val="22"/>
                              </w:rPr>
                              <w:t>0.8619</w:t>
                            </w:r>
                          </w:p>
                        </w:tc>
                        <w:tc>
                          <w:tcPr>
                            <w:tcW w:w="1143" w:type="dxa"/>
                            <w:vAlign w:val="bottom"/>
                          </w:tcPr>
                          <w:p w14:paraId="1367BAD8" w14:textId="4D711B8A" w:rsidR="001973A2" w:rsidRDefault="001973A2" w:rsidP="007A3525">
                            <w:pPr>
                              <w:pStyle w:val="Nidungvnbn"/>
                              <w:ind w:firstLine="0"/>
                              <w:jc w:val="right"/>
                            </w:pPr>
                            <w:r>
                              <w:rPr>
                                <w:color w:val="000000"/>
                                <w:sz w:val="22"/>
                                <w:szCs w:val="22"/>
                              </w:rPr>
                              <w:t>3680.7</w:t>
                            </w:r>
                          </w:p>
                        </w:tc>
                      </w:tr>
                      <w:tr w:rsidR="001973A2" w14:paraId="1B112A92" w14:textId="77777777" w:rsidTr="00A24F79">
                        <w:trPr>
                          <w:trHeight w:val="379"/>
                        </w:trPr>
                        <w:tc>
                          <w:tcPr>
                            <w:tcW w:w="805" w:type="dxa"/>
                            <w:vMerge/>
                          </w:tcPr>
                          <w:p w14:paraId="36C176E1" w14:textId="77777777" w:rsidR="001973A2" w:rsidRDefault="001973A2" w:rsidP="00237B3D">
                            <w:pPr>
                              <w:pStyle w:val="Nidungvnbn"/>
                              <w:ind w:firstLine="0"/>
                              <w:jc w:val="left"/>
                              <w:rPr>
                                <w:b/>
                              </w:rPr>
                            </w:pPr>
                          </w:p>
                        </w:tc>
                        <w:tc>
                          <w:tcPr>
                            <w:tcW w:w="2952" w:type="dxa"/>
                            <w:vAlign w:val="bottom"/>
                          </w:tcPr>
                          <w:p w14:paraId="36FA725A" w14:textId="79AD31C4" w:rsidR="001973A2" w:rsidRDefault="001973A2" w:rsidP="00237B3D">
                            <w:pPr>
                              <w:pStyle w:val="Nidungvnbn"/>
                              <w:ind w:firstLine="0"/>
                              <w:jc w:val="left"/>
                              <w:rPr>
                                <w:b/>
                              </w:rPr>
                            </w:pPr>
                            <w:r>
                              <w:rPr>
                                <w:color w:val="000000"/>
                                <w:sz w:val="22"/>
                                <w:szCs w:val="22"/>
                              </w:rPr>
                              <w:t>SyntheticControl</w:t>
                            </w:r>
                          </w:p>
                        </w:tc>
                        <w:tc>
                          <w:tcPr>
                            <w:tcW w:w="912" w:type="dxa"/>
                            <w:vAlign w:val="bottom"/>
                          </w:tcPr>
                          <w:p w14:paraId="4101ADA7" w14:textId="38FCE0F1" w:rsidR="001973A2" w:rsidRDefault="001973A2" w:rsidP="00237B3D">
                            <w:pPr>
                              <w:pStyle w:val="Nidungvnbn"/>
                              <w:ind w:firstLine="0"/>
                              <w:jc w:val="right"/>
                            </w:pPr>
                            <w:r>
                              <w:rPr>
                                <w:color w:val="000000"/>
                                <w:sz w:val="22"/>
                                <w:szCs w:val="22"/>
                              </w:rPr>
                              <w:t>0.972</w:t>
                            </w:r>
                          </w:p>
                        </w:tc>
                        <w:tc>
                          <w:tcPr>
                            <w:tcW w:w="912" w:type="dxa"/>
                            <w:vAlign w:val="bottom"/>
                          </w:tcPr>
                          <w:p w14:paraId="786FBA07" w14:textId="509B0794" w:rsidR="001973A2" w:rsidRDefault="001973A2" w:rsidP="00237B3D">
                            <w:pPr>
                              <w:pStyle w:val="Nidungvnbn"/>
                              <w:ind w:firstLine="0"/>
                              <w:jc w:val="right"/>
                            </w:pPr>
                            <w:r>
                              <w:rPr>
                                <w:color w:val="000000"/>
                                <w:sz w:val="22"/>
                                <w:szCs w:val="22"/>
                              </w:rPr>
                              <w:t>0.97</w:t>
                            </w:r>
                          </w:p>
                        </w:tc>
                        <w:tc>
                          <w:tcPr>
                            <w:tcW w:w="912" w:type="dxa"/>
                            <w:vAlign w:val="bottom"/>
                          </w:tcPr>
                          <w:p w14:paraId="7140A0FE" w14:textId="1FAE82C9" w:rsidR="001973A2" w:rsidRDefault="001973A2" w:rsidP="00237B3D">
                            <w:pPr>
                              <w:pStyle w:val="Nidungvnbn"/>
                              <w:ind w:firstLine="0"/>
                              <w:jc w:val="right"/>
                            </w:pPr>
                            <w:r>
                              <w:rPr>
                                <w:color w:val="000000"/>
                                <w:sz w:val="22"/>
                                <w:szCs w:val="22"/>
                              </w:rPr>
                              <w:t>0.97</w:t>
                            </w:r>
                          </w:p>
                        </w:tc>
                        <w:tc>
                          <w:tcPr>
                            <w:tcW w:w="1077" w:type="dxa"/>
                            <w:vAlign w:val="bottom"/>
                          </w:tcPr>
                          <w:p w14:paraId="576D1341" w14:textId="0C6D2C8F" w:rsidR="001973A2" w:rsidRDefault="001973A2" w:rsidP="00237B3D">
                            <w:pPr>
                              <w:pStyle w:val="Nidungvnbn"/>
                              <w:ind w:firstLine="0"/>
                              <w:jc w:val="right"/>
                            </w:pPr>
                            <w:r>
                              <w:rPr>
                                <w:color w:val="000000"/>
                                <w:sz w:val="22"/>
                                <w:szCs w:val="22"/>
                              </w:rPr>
                              <w:t>834.9</w:t>
                            </w:r>
                          </w:p>
                        </w:tc>
                        <w:tc>
                          <w:tcPr>
                            <w:tcW w:w="994" w:type="dxa"/>
                            <w:vAlign w:val="bottom"/>
                          </w:tcPr>
                          <w:p w14:paraId="0E887C82" w14:textId="073A4AC3" w:rsidR="001973A2" w:rsidRDefault="001973A2" w:rsidP="007A3525">
                            <w:pPr>
                              <w:pStyle w:val="Nidungvnbn"/>
                              <w:ind w:firstLine="0"/>
                              <w:jc w:val="right"/>
                            </w:pPr>
                            <w:r>
                              <w:rPr>
                                <w:color w:val="000000"/>
                                <w:sz w:val="22"/>
                                <w:szCs w:val="22"/>
                              </w:rPr>
                              <w:t>0.9661</w:t>
                            </w:r>
                          </w:p>
                        </w:tc>
                        <w:tc>
                          <w:tcPr>
                            <w:tcW w:w="994" w:type="dxa"/>
                            <w:vAlign w:val="bottom"/>
                          </w:tcPr>
                          <w:p w14:paraId="251D3D2D" w14:textId="6252D535" w:rsidR="001973A2" w:rsidRDefault="001973A2" w:rsidP="007A3525">
                            <w:pPr>
                              <w:pStyle w:val="Nidungvnbn"/>
                              <w:ind w:firstLine="0"/>
                              <w:jc w:val="right"/>
                            </w:pPr>
                            <w:r>
                              <w:rPr>
                                <w:color w:val="000000"/>
                                <w:sz w:val="22"/>
                                <w:szCs w:val="22"/>
                              </w:rPr>
                              <w:t>0.9633</w:t>
                            </w:r>
                          </w:p>
                        </w:tc>
                        <w:tc>
                          <w:tcPr>
                            <w:tcW w:w="994" w:type="dxa"/>
                            <w:vAlign w:val="bottom"/>
                          </w:tcPr>
                          <w:p w14:paraId="6DC0B8CB" w14:textId="1ECA3F34" w:rsidR="001973A2" w:rsidRDefault="001973A2" w:rsidP="007A3525">
                            <w:pPr>
                              <w:pStyle w:val="Nidungvnbn"/>
                              <w:ind w:firstLine="0"/>
                              <w:jc w:val="right"/>
                            </w:pPr>
                            <w:r>
                              <w:rPr>
                                <w:color w:val="000000"/>
                                <w:sz w:val="22"/>
                                <w:szCs w:val="22"/>
                              </w:rPr>
                              <w:t>0.9633</w:t>
                            </w:r>
                          </w:p>
                        </w:tc>
                        <w:tc>
                          <w:tcPr>
                            <w:tcW w:w="1143" w:type="dxa"/>
                            <w:vAlign w:val="bottom"/>
                          </w:tcPr>
                          <w:p w14:paraId="157E2E99" w14:textId="4FE76569" w:rsidR="001973A2" w:rsidRDefault="001973A2" w:rsidP="007A3525">
                            <w:pPr>
                              <w:pStyle w:val="Nidungvnbn"/>
                              <w:ind w:firstLine="0"/>
                              <w:jc w:val="right"/>
                            </w:pPr>
                            <w:r>
                              <w:rPr>
                                <w:color w:val="000000"/>
                                <w:sz w:val="22"/>
                                <w:szCs w:val="22"/>
                              </w:rPr>
                              <w:t>477.5</w:t>
                            </w:r>
                          </w:p>
                        </w:tc>
                      </w:tr>
                      <w:tr w:rsidR="001973A2" w14:paraId="76A16F60" w14:textId="77777777" w:rsidTr="00A24F79">
                        <w:trPr>
                          <w:trHeight w:val="379"/>
                        </w:trPr>
                        <w:tc>
                          <w:tcPr>
                            <w:tcW w:w="805" w:type="dxa"/>
                            <w:vMerge/>
                          </w:tcPr>
                          <w:p w14:paraId="7C9AF156" w14:textId="77777777" w:rsidR="001973A2" w:rsidRDefault="001973A2" w:rsidP="00237B3D">
                            <w:pPr>
                              <w:pStyle w:val="Nidungvnbn"/>
                              <w:ind w:firstLine="0"/>
                              <w:jc w:val="left"/>
                              <w:rPr>
                                <w:b/>
                              </w:rPr>
                            </w:pPr>
                          </w:p>
                        </w:tc>
                        <w:tc>
                          <w:tcPr>
                            <w:tcW w:w="2952" w:type="dxa"/>
                            <w:vAlign w:val="bottom"/>
                          </w:tcPr>
                          <w:p w14:paraId="5F296953" w14:textId="3501A2C4" w:rsidR="001973A2" w:rsidRDefault="001973A2" w:rsidP="00237B3D">
                            <w:pPr>
                              <w:pStyle w:val="Nidungvnbn"/>
                              <w:ind w:firstLine="0"/>
                              <w:jc w:val="left"/>
                              <w:rPr>
                                <w:b/>
                              </w:rPr>
                            </w:pPr>
                            <w:r>
                              <w:rPr>
                                <w:color w:val="000000"/>
                                <w:sz w:val="22"/>
                                <w:szCs w:val="22"/>
                              </w:rPr>
                              <w:t>ToeSegmentation1</w:t>
                            </w:r>
                          </w:p>
                        </w:tc>
                        <w:tc>
                          <w:tcPr>
                            <w:tcW w:w="912" w:type="dxa"/>
                            <w:vAlign w:val="bottom"/>
                          </w:tcPr>
                          <w:p w14:paraId="52BA835F" w14:textId="6B0029BB" w:rsidR="001973A2" w:rsidRDefault="001973A2" w:rsidP="00237B3D">
                            <w:pPr>
                              <w:pStyle w:val="Nidungvnbn"/>
                              <w:ind w:firstLine="0"/>
                              <w:jc w:val="right"/>
                            </w:pPr>
                            <w:r>
                              <w:rPr>
                                <w:color w:val="000000"/>
                                <w:sz w:val="22"/>
                                <w:szCs w:val="22"/>
                              </w:rPr>
                              <w:t>0.5682</w:t>
                            </w:r>
                          </w:p>
                        </w:tc>
                        <w:tc>
                          <w:tcPr>
                            <w:tcW w:w="912" w:type="dxa"/>
                            <w:vAlign w:val="bottom"/>
                          </w:tcPr>
                          <w:p w14:paraId="584EB4C4" w14:textId="46E0DF4B" w:rsidR="001973A2" w:rsidRDefault="001973A2" w:rsidP="00237B3D">
                            <w:pPr>
                              <w:pStyle w:val="Nidungvnbn"/>
                              <w:ind w:firstLine="0"/>
                              <w:jc w:val="right"/>
                            </w:pPr>
                            <w:r>
                              <w:rPr>
                                <w:color w:val="000000"/>
                                <w:sz w:val="22"/>
                                <w:szCs w:val="22"/>
                              </w:rPr>
                              <w:t>0.5702</w:t>
                            </w:r>
                          </w:p>
                        </w:tc>
                        <w:tc>
                          <w:tcPr>
                            <w:tcW w:w="912" w:type="dxa"/>
                            <w:vAlign w:val="bottom"/>
                          </w:tcPr>
                          <w:p w14:paraId="5E79BA90" w14:textId="1394B0BC" w:rsidR="001973A2" w:rsidRDefault="001973A2" w:rsidP="00237B3D">
                            <w:pPr>
                              <w:pStyle w:val="Nidungvnbn"/>
                              <w:ind w:firstLine="0"/>
                              <w:jc w:val="right"/>
                            </w:pPr>
                            <w:r>
                              <w:rPr>
                                <w:color w:val="000000"/>
                                <w:sz w:val="22"/>
                                <w:szCs w:val="22"/>
                              </w:rPr>
                              <w:t>0.5676</w:t>
                            </w:r>
                          </w:p>
                        </w:tc>
                        <w:tc>
                          <w:tcPr>
                            <w:tcW w:w="1077" w:type="dxa"/>
                            <w:vAlign w:val="bottom"/>
                          </w:tcPr>
                          <w:p w14:paraId="7EF70DB6" w14:textId="7EA39DEB" w:rsidR="001973A2" w:rsidRDefault="001973A2" w:rsidP="00237B3D">
                            <w:pPr>
                              <w:pStyle w:val="Nidungvnbn"/>
                              <w:ind w:firstLine="0"/>
                              <w:jc w:val="right"/>
                            </w:pPr>
                            <w:r>
                              <w:rPr>
                                <w:color w:val="000000"/>
                                <w:sz w:val="22"/>
                                <w:szCs w:val="22"/>
                              </w:rPr>
                              <w:t>496.1</w:t>
                            </w:r>
                          </w:p>
                        </w:tc>
                        <w:tc>
                          <w:tcPr>
                            <w:tcW w:w="994" w:type="dxa"/>
                            <w:vAlign w:val="bottom"/>
                          </w:tcPr>
                          <w:p w14:paraId="66D5F26E" w14:textId="7B2A5DD5" w:rsidR="001973A2" w:rsidRDefault="001973A2" w:rsidP="007A3525">
                            <w:pPr>
                              <w:pStyle w:val="Nidungvnbn"/>
                              <w:ind w:firstLine="0"/>
                              <w:jc w:val="right"/>
                            </w:pPr>
                            <w:r>
                              <w:rPr>
                                <w:color w:val="000000"/>
                                <w:sz w:val="22"/>
                                <w:szCs w:val="22"/>
                              </w:rPr>
                              <w:t>0.5911</w:t>
                            </w:r>
                          </w:p>
                        </w:tc>
                        <w:tc>
                          <w:tcPr>
                            <w:tcW w:w="994" w:type="dxa"/>
                            <w:vAlign w:val="bottom"/>
                          </w:tcPr>
                          <w:p w14:paraId="38C254C8" w14:textId="235EBBC7" w:rsidR="001973A2" w:rsidRDefault="001973A2" w:rsidP="007A3525">
                            <w:pPr>
                              <w:pStyle w:val="Nidungvnbn"/>
                              <w:ind w:firstLine="0"/>
                              <w:jc w:val="right"/>
                            </w:pPr>
                            <w:r>
                              <w:rPr>
                                <w:color w:val="000000"/>
                                <w:sz w:val="22"/>
                                <w:szCs w:val="22"/>
                              </w:rPr>
                              <w:t>0.5921</w:t>
                            </w:r>
                          </w:p>
                        </w:tc>
                        <w:tc>
                          <w:tcPr>
                            <w:tcW w:w="994" w:type="dxa"/>
                            <w:vAlign w:val="bottom"/>
                          </w:tcPr>
                          <w:p w14:paraId="123B48F0" w14:textId="04567D77" w:rsidR="001973A2" w:rsidRDefault="001973A2" w:rsidP="007A3525">
                            <w:pPr>
                              <w:pStyle w:val="Nidungvnbn"/>
                              <w:ind w:firstLine="0"/>
                              <w:jc w:val="right"/>
                            </w:pPr>
                            <w:r>
                              <w:rPr>
                                <w:color w:val="000000"/>
                                <w:sz w:val="22"/>
                                <w:szCs w:val="22"/>
                              </w:rPr>
                              <w:t>0.5912</w:t>
                            </w:r>
                          </w:p>
                        </w:tc>
                        <w:tc>
                          <w:tcPr>
                            <w:tcW w:w="1143" w:type="dxa"/>
                            <w:vAlign w:val="bottom"/>
                          </w:tcPr>
                          <w:p w14:paraId="0769CF38" w14:textId="0517EC3E" w:rsidR="001973A2" w:rsidRDefault="001973A2" w:rsidP="007A3525">
                            <w:pPr>
                              <w:pStyle w:val="Nidungvnbn"/>
                              <w:ind w:firstLine="0"/>
                              <w:jc w:val="right"/>
                            </w:pPr>
                            <w:r>
                              <w:rPr>
                                <w:color w:val="000000"/>
                                <w:sz w:val="22"/>
                                <w:szCs w:val="22"/>
                              </w:rPr>
                              <w:t>537.7</w:t>
                            </w:r>
                          </w:p>
                        </w:tc>
                      </w:tr>
                      <w:tr w:rsidR="001973A2" w14:paraId="43B8A8A6" w14:textId="77777777" w:rsidTr="00A24F79">
                        <w:trPr>
                          <w:trHeight w:val="379"/>
                        </w:trPr>
                        <w:tc>
                          <w:tcPr>
                            <w:tcW w:w="805" w:type="dxa"/>
                            <w:vMerge/>
                          </w:tcPr>
                          <w:p w14:paraId="2A3ABF99" w14:textId="77777777" w:rsidR="001973A2" w:rsidRDefault="001973A2" w:rsidP="00237B3D">
                            <w:pPr>
                              <w:pStyle w:val="Nidungvnbn"/>
                              <w:ind w:firstLine="0"/>
                              <w:jc w:val="left"/>
                              <w:rPr>
                                <w:b/>
                              </w:rPr>
                            </w:pPr>
                          </w:p>
                        </w:tc>
                        <w:tc>
                          <w:tcPr>
                            <w:tcW w:w="2952" w:type="dxa"/>
                            <w:vAlign w:val="bottom"/>
                          </w:tcPr>
                          <w:p w14:paraId="2AD50A0E" w14:textId="007DB5BD" w:rsidR="001973A2" w:rsidRDefault="001973A2" w:rsidP="00237B3D">
                            <w:pPr>
                              <w:pStyle w:val="Nidungvnbn"/>
                              <w:ind w:firstLine="0"/>
                              <w:jc w:val="left"/>
                              <w:rPr>
                                <w:b/>
                              </w:rPr>
                            </w:pPr>
                            <w:r>
                              <w:rPr>
                                <w:color w:val="000000"/>
                                <w:sz w:val="22"/>
                                <w:szCs w:val="22"/>
                              </w:rPr>
                              <w:t>ToeSegmentation2</w:t>
                            </w:r>
                          </w:p>
                        </w:tc>
                        <w:tc>
                          <w:tcPr>
                            <w:tcW w:w="912" w:type="dxa"/>
                            <w:vAlign w:val="bottom"/>
                          </w:tcPr>
                          <w:p w14:paraId="49EF7AC6" w14:textId="49099FBA" w:rsidR="001973A2" w:rsidRDefault="001973A2" w:rsidP="00237B3D">
                            <w:pPr>
                              <w:pStyle w:val="Nidungvnbn"/>
                              <w:ind w:firstLine="0"/>
                              <w:jc w:val="right"/>
                            </w:pPr>
                            <w:r>
                              <w:rPr>
                                <w:color w:val="000000"/>
                                <w:sz w:val="22"/>
                                <w:szCs w:val="22"/>
                              </w:rPr>
                              <w:t>0.6546</w:t>
                            </w:r>
                          </w:p>
                        </w:tc>
                        <w:tc>
                          <w:tcPr>
                            <w:tcW w:w="912" w:type="dxa"/>
                            <w:vAlign w:val="bottom"/>
                          </w:tcPr>
                          <w:p w14:paraId="0345E6E9" w14:textId="1B0BFA43" w:rsidR="001973A2" w:rsidRDefault="001973A2" w:rsidP="00237B3D">
                            <w:pPr>
                              <w:pStyle w:val="Nidungvnbn"/>
                              <w:ind w:firstLine="0"/>
                              <w:jc w:val="right"/>
                            </w:pPr>
                            <w:r>
                              <w:rPr>
                                <w:color w:val="000000"/>
                                <w:sz w:val="22"/>
                                <w:szCs w:val="22"/>
                              </w:rPr>
                              <w:t>0.7154</w:t>
                            </w:r>
                          </w:p>
                        </w:tc>
                        <w:tc>
                          <w:tcPr>
                            <w:tcW w:w="912" w:type="dxa"/>
                            <w:vAlign w:val="bottom"/>
                          </w:tcPr>
                          <w:p w14:paraId="2BB8181E" w14:textId="70EE2320" w:rsidR="001973A2" w:rsidRDefault="001973A2" w:rsidP="00237B3D">
                            <w:pPr>
                              <w:pStyle w:val="Nidungvnbn"/>
                              <w:ind w:firstLine="0"/>
                              <w:jc w:val="right"/>
                            </w:pPr>
                            <w:r>
                              <w:rPr>
                                <w:color w:val="000000"/>
                                <w:sz w:val="22"/>
                                <w:szCs w:val="22"/>
                              </w:rPr>
                              <w:t>0.7449</w:t>
                            </w:r>
                          </w:p>
                        </w:tc>
                        <w:tc>
                          <w:tcPr>
                            <w:tcW w:w="1077" w:type="dxa"/>
                            <w:vAlign w:val="bottom"/>
                          </w:tcPr>
                          <w:p w14:paraId="5081F577" w14:textId="282F0376" w:rsidR="001973A2" w:rsidRDefault="001973A2" w:rsidP="00237B3D">
                            <w:pPr>
                              <w:pStyle w:val="Nidungvnbn"/>
                              <w:ind w:firstLine="0"/>
                              <w:jc w:val="right"/>
                            </w:pPr>
                            <w:r>
                              <w:rPr>
                                <w:color w:val="000000"/>
                                <w:sz w:val="22"/>
                                <w:szCs w:val="22"/>
                              </w:rPr>
                              <w:t>488.4</w:t>
                            </w:r>
                          </w:p>
                        </w:tc>
                        <w:tc>
                          <w:tcPr>
                            <w:tcW w:w="994" w:type="dxa"/>
                            <w:vAlign w:val="bottom"/>
                          </w:tcPr>
                          <w:p w14:paraId="24B2BA69" w14:textId="01CEA7DF" w:rsidR="001973A2" w:rsidRDefault="001973A2" w:rsidP="007A3525">
                            <w:pPr>
                              <w:pStyle w:val="Nidungvnbn"/>
                              <w:ind w:firstLine="0"/>
                              <w:jc w:val="right"/>
                            </w:pPr>
                            <w:r>
                              <w:rPr>
                                <w:color w:val="000000"/>
                                <w:sz w:val="22"/>
                                <w:szCs w:val="22"/>
                              </w:rPr>
                              <w:t>0.6697</w:t>
                            </w:r>
                          </w:p>
                        </w:tc>
                        <w:tc>
                          <w:tcPr>
                            <w:tcW w:w="994" w:type="dxa"/>
                            <w:vAlign w:val="bottom"/>
                          </w:tcPr>
                          <w:p w14:paraId="77A6225C" w14:textId="700AC2F7" w:rsidR="001973A2" w:rsidRDefault="001973A2" w:rsidP="007A3525">
                            <w:pPr>
                              <w:pStyle w:val="Nidungvnbn"/>
                              <w:ind w:firstLine="0"/>
                              <w:jc w:val="right"/>
                            </w:pPr>
                            <w:r>
                              <w:rPr>
                                <w:color w:val="000000"/>
                                <w:sz w:val="22"/>
                                <w:szCs w:val="22"/>
                              </w:rPr>
                              <w:t>0.7538</w:t>
                            </w:r>
                          </w:p>
                        </w:tc>
                        <w:tc>
                          <w:tcPr>
                            <w:tcW w:w="994" w:type="dxa"/>
                            <w:vAlign w:val="bottom"/>
                          </w:tcPr>
                          <w:p w14:paraId="3B8129EB" w14:textId="67E67D55" w:rsidR="001973A2" w:rsidRDefault="001973A2" w:rsidP="007A3525">
                            <w:pPr>
                              <w:pStyle w:val="Nidungvnbn"/>
                              <w:ind w:firstLine="0"/>
                              <w:jc w:val="right"/>
                            </w:pPr>
                            <w:r>
                              <w:rPr>
                                <w:color w:val="000000"/>
                                <w:sz w:val="22"/>
                                <w:szCs w:val="22"/>
                              </w:rPr>
                              <w:t>0.7524</w:t>
                            </w:r>
                          </w:p>
                        </w:tc>
                        <w:tc>
                          <w:tcPr>
                            <w:tcW w:w="1143" w:type="dxa"/>
                            <w:vAlign w:val="bottom"/>
                          </w:tcPr>
                          <w:p w14:paraId="6531F802" w14:textId="10632389" w:rsidR="001973A2" w:rsidRDefault="001973A2" w:rsidP="007A3525">
                            <w:pPr>
                              <w:pStyle w:val="Nidungvnbn"/>
                              <w:ind w:firstLine="0"/>
                              <w:jc w:val="right"/>
                            </w:pPr>
                            <w:r>
                              <w:rPr>
                                <w:color w:val="000000"/>
                                <w:sz w:val="22"/>
                                <w:szCs w:val="22"/>
                              </w:rPr>
                              <w:t>565.1</w:t>
                            </w:r>
                          </w:p>
                        </w:tc>
                      </w:tr>
                      <w:tr w:rsidR="001973A2" w14:paraId="655E7398" w14:textId="77777777" w:rsidTr="00A24F79">
                        <w:trPr>
                          <w:trHeight w:val="379"/>
                        </w:trPr>
                        <w:tc>
                          <w:tcPr>
                            <w:tcW w:w="805" w:type="dxa"/>
                            <w:vMerge/>
                          </w:tcPr>
                          <w:p w14:paraId="1E2ABF86" w14:textId="77777777" w:rsidR="001973A2" w:rsidRDefault="001973A2" w:rsidP="00237B3D">
                            <w:pPr>
                              <w:pStyle w:val="Nidungvnbn"/>
                              <w:ind w:firstLine="0"/>
                              <w:jc w:val="left"/>
                              <w:rPr>
                                <w:b/>
                              </w:rPr>
                            </w:pPr>
                          </w:p>
                        </w:tc>
                        <w:tc>
                          <w:tcPr>
                            <w:tcW w:w="2952" w:type="dxa"/>
                            <w:vAlign w:val="bottom"/>
                          </w:tcPr>
                          <w:p w14:paraId="69023BA3" w14:textId="786DE404" w:rsidR="001973A2" w:rsidRDefault="001973A2" w:rsidP="00237B3D">
                            <w:pPr>
                              <w:pStyle w:val="Nidungvnbn"/>
                              <w:ind w:firstLine="0"/>
                              <w:jc w:val="left"/>
                              <w:rPr>
                                <w:b/>
                              </w:rPr>
                            </w:pPr>
                            <w:r>
                              <w:rPr>
                                <w:color w:val="000000"/>
                                <w:sz w:val="22"/>
                                <w:szCs w:val="22"/>
                              </w:rPr>
                              <w:t>Trace</w:t>
                            </w:r>
                          </w:p>
                        </w:tc>
                        <w:tc>
                          <w:tcPr>
                            <w:tcW w:w="912" w:type="dxa"/>
                            <w:vAlign w:val="bottom"/>
                          </w:tcPr>
                          <w:p w14:paraId="15B6D2C1" w14:textId="3CA57798" w:rsidR="001973A2" w:rsidRDefault="001973A2" w:rsidP="00237B3D">
                            <w:pPr>
                              <w:pStyle w:val="Nidungvnbn"/>
                              <w:ind w:firstLine="0"/>
                              <w:jc w:val="right"/>
                            </w:pPr>
                            <w:r>
                              <w:rPr>
                                <w:color w:val="000000"/>
                                <w:sz w:val="22"/>
                                <w:szCs w:val="22"/>
                              </w:rPr>
                              <w:t>0.8087</w:t>
                            </w:r>
                          </w:p>
                        </w:tc>
                        <w:tc>
                          <w:tcPr>
                            <w:tcW w:w="912" w:type="dxa"/>
                            <w:vAlign w:val="bottom"/>
                          </w:tcPr>
                          <w:p w14:paraId="21BFF73A" w14:textId="4E58F7E4" w:rsidR="001973A2" w:rsidRDefault="001973A2" w:rsidP="00237B3D">
                            <w:pPr>
                              <w:pStyle w:val="Nidungvnbn"/>
                              <w:ind w:firstLine="0"/>
                              <w:jc w:val="right"/>
                            </w:pPr>
                            <w:r>
                              <w:rPr>
                                <w:color w:val="000000"/>
                                <w:sz w:val="22"/>
                                <w:szCs w:val="22"/>
                              </w:rPr>
                              <w:t>0.8</w:t>
                            </w:r>
                          </w:p>
                        </w:tc>
                        <w:tc>
                          <w:tcPr>
                            <w:tcW w:w="912" w:type="dxa"/>
                            <w:vAlign w:val="bottom"/>
                          </w:tcPr>
                          <w:p w14:paraId="5C7C3FFD" w14:textId="725265EB" w:rsidR="001973A2" w:rsidRDefault="001973A2" w:rsidP="00237B3D">
                            <w:pPr>
                              <w:pStyle w:val="Nidungvnbn"/>
                              <w:ind w:firstLine="0"/>
                              <w:jc w:val="right"/>
                            </w:pPr>
                            <w:r>
                              <w:rPr>
                                <w:color w:val="000000"/>
                                <w:sz w:val="22"/>
                                <w:szCs w:val="22"/>
                              </w:rPr>
                              <w:t>0.8097</w:t>
                            </w:r>
                          </w:p>
                        </w:tc>
                        <w:tc>
                          <w:tcPr>
                            <w:tcW w:w="1077" w:type="dxa"/>
                            <w:vAlign w:val="bottom"/>
                          </w:tcPr>
                          <w:p w14:paraId="25AFB789" w14:textId="13F99943" w:rsidR="001973A2" w:rsidRDefault="001973A2" w:rsidP="00237B3D">
                            <w:pPr>
                              <w:pStyle w:val="Nidungvnbn"/>
                              <w:ind w:firstLine="0"/>
                              <w:jc w:val="right"/>
                            </w:pPr>
                            <w:r>
                              <w:rPr>
                                <w:color w:val="000000"/>
                                <w:sz w:val="22"/>
                                <w:szCs w:val="22"/>
                              </w:rPr>
                              <w:t>282</w:t>
                            </w:r>
                          </w:p>
                        </w:tc>
                        <w:tc>
                          <w:tcPr>
                            <w:tcW w:w="994" w:type="dxa"/>
                            <w:vAlign w:val="bottom"/>
                          </w:tcPr>
                          <w:p w14:paraId="6120C873" w14:textId="465709B3" w:rsidR="001973A2" w:rsidRDefault="001973A2" w:rsidP="007A3525">
                            <w:pPr>
                              <w:pStyle w:val="Nidungvnbn"/>
                              <w:ind w:firstLine="0"/>
                              <w:jc w:val="right"/>
                            </w:pPr>
                            <w:r>
                              <w:rPr>
                                <w:color w:val="000000"/>
                                <w:sz w:val="22"/>
                                <w:szCs w:val="22"/>
                              </w:rPr>
                              <w:t>0.5901</w:t>
                            </w:r>
                          </w:p>
                        </w:tc>
                        <w:tc>
                          <w:tcPr>
                            <w:tcW w:w="994" w:type="dxa"/>
                            <w:vAlign w:val="bottom"/>
                          </w:tcPr>
                          <w:p w14:paraId="41B6E122" w14:textId="141BE415" w:rsidR="001973A2" w:rsidRDefault="001973A2" w:rsidP="007A3525">
                            <w:pPr>
                              <w:pStyle w:val="Nidungvnbn"/>
                              <w:ind w:firstLine="0"/>
                              <w:jc w:val="right"/>
                            </w:pPr>
                            <w:r>
                              <w:rPr>
                                <w:color w:val="000000"/>
                                <w:sz w:val="22"/>
                                <w:szCs w:val="22"/>
                              </w:rPr>
                              <w:t>0.58</w:t>
                            </w:r>
                          </w:p>
                        </w:tc>
                        <w:tc>
                          <w:tcPr>
                            <w:tcW w:w="994" w:type="dxa"/>
                            <w:vAlign w:val="bottom"/>
                          </w:tcPr>
                          <w:p w14:paraId="1FE7AAC6" w14:textId="0D09BB1F" w:rsidR="001973A2" w:rsidRDefault="001973A2" w:rsidP="007A3525">
                            <w:pPr>
                              <w:pStyle w:val="Nidungvnbn"/>
                              <w:ind w:firstLine="0"/>
                              <w:jc w:val="right"/>
                            </w:pPr>
                            <w:r>
                              <w:rPr>
                                <w:color w:val="000000"/>
                                <w:sz w:val="22"/>
                                <w:szCs w:val="22"/>
                              </w:rPr>
                              <w:t>0.5814</w:t>
                            </w:r>
                          </w:p>
                        </w:tc>
                        <w:tc>
                          <w:tcPr>
                            <w:tcW w:w="1143" w:type="dxa"/>
                            <w:vAlign w:val="bottom"/>
                          </w:tcPr>
                          <w:p w14:paraId="158F241B" w14:textId="495C3E4C" w:rsidR="001973A2" w:rsidRDefault="001973A2" w:rsidP="007A3525">
                            <w:pPr>
                              <w:pStyle w:val="Nidungvnbn"/>
                              <w:ind w:firstLine="0"/>
                              <w:jc w:val="right"/>
                            </w:pPr>
                            <w:r>
                              <w:rPr>
                                <w:color w:val="000000"/>
                                <w:sz w:val="22"/>
                                <w:szCs w:val="22"/>
                              </w:rPr>
                              <w:t>280</w:t>
                            </w:r>
                          </w:p>
                        </w:tc>
                      </w:tr>
                      <w:tr w:rsidR="001973A2" w14:paraId="4BE80800" w14:textId="77777777" w:rsidTr="00A24F79">
                        <w:trPr>
                          <w:trHeight w:val="379"/>
                        </w:trPr>
                        <w:tc>
                          <w:tcPr>
                            <w:tcW w:w="805" w:type="dxa"/>
                            <w:vMerge/>
                          </w:tcPr>
                          <w:p w14:paraId="738569EE" w14:textId="77777777" w:rsidR="001973A2" w:rsidRDefault="001973A2" w:rsidP="00237B3D">
                            <w:pPr>
                              <w:pStyle w:val="Nidungvnbn"/>
                              <w:ind w:firstLine="0"/>
                              <w:jc w:val="left"/>
                              <w:rPr>
                                <w:b/>
                              </w:rPr>
                            </w:pPr>
                          </w:p>
                        </w:tc>
                        <w:tc>
                          <w:tcPr>
                            <w:tcW w:w="2952" w:type="dxa"/>
                            <w:vAlign w:val="bottom"/>
                          </w:tcPr>
                          <w:p w14:paraId="603DB5E3" w14:textId="6EDB088D" w:rsidR="001973A2" w:rsidRDefault="001973A2" w:rsidP="00237B3D">
                            <w:pPr>
                              <w:pStyle w:val="Nidungvnbn"/>
                              <w:ind w:firstLine="0"/>
                              <w:jc w:val="left"/>
                              <w:rPr>
                                <w:b/>
                              </w:rPr>
                            </w:pPr>
                            <w:r>
                              <w:rPr>
                                <w:color w:val="000000"/>
                                <w:sz w:val="22"/>
                                <w:szCs w:val="22"/>
                              </w:rPr>
                              <w:t>TwoLeadECG</w:t>
                            </w:r>
                          </w:p>
                        </w:tc>
                        <w:tc>
                          <w:tcPr>
                            <w:tcW w:w="912" w:type="dxa"/>
                            <w:vAlign w:val="bottom"/>
                          </w:tcPr>
                          <w:p w14:paraId="3A77AAFE" w14:textId="3D225997" w:rsidR="001973A2" w:rsidRDefault="001973A2" w:rsidP="00237B3D">
                            <w:pPr>
                              <w:pStyle w:val="Nidungvnbn"/>
                              <w:ind w:firstLine="0"/>
                              <w:jc w:val="right"/>
                            </w:pPr>
                            <w:r>
                              <w:rPr>
                                <w:color w:val="000000"/>
                                <w:sz w:val="22"/>
                                <w:szCs w:val="22"/>
                              </w:rPr>
                              <w:t>0.7895</w:t>
                            </w:r>
                          </w:p>
                        </w:tc>
                        <w:tc>
                          <w:tcPr>
                            <w:tcW w:w="912" w:type="dxa"/>
                            <w:vAlign w:val="bottom"/>
                          </w:tcPr>
                          <w:p w14:paraId="1BE7B0D6" w14:textId="7E214DD7" w:rsidR="001973A2" w:rsidRDefault="001973A2" w:rsidP="00237B3D">
                            <w:pPr>
                              <w:pStyle w:val="Nidungvnbn"/>
                              <w:ind w:firstLine="0"/>
                              <w:jc w:val="right"/>
                            </w:pPr>
                            <w:r>
                              <w:rPr>
                                <w:color w:val="000000"/>
                                <w:sz w:val="22"/>
                                <w:szCs w:val="22"/>
                              </w:rPr>
                              <w:t>0.7471</w:t>
                            </w:r>
                          </w:p>
                        </w:tc>
                        <w:tc>
                          <w:tcPr>
                            <w:tcW w:w="912" w:type="dxa"/>
                            <w:vAlign w:val="bottom"/>
                          </w:tcPr>
                          <w:p w14:paraId="2277BE10" w14:textId="4255CF8D" w:rsidR="001973A2" w:rsidRDefault="001973A2" w:rsidP="00237B3D">
                            <w:pPr>
                              <w:pStyle w:val="Nidungvnbn"/>
                              <w:ind w:firstLine="0"/>
                              <w:jc w:val="right"/>
                            </w:pPr>
                            <w:r>
                              <w:rPr>
                                <w:color w:val="000000"/>
                                <w:sz w:val="22"/>
                                <w:szCs w:val="22"/>
                              </w:rPr>
                              <w:t>0.7473</w:t>
                            </w:r>
                          </w:p>
                        </w:tc>
                        <w:tc>
                          <w:tcPr>
                            <w:tcW w:w="1077" w:type="dxa"/>
                            <w:vAlign w:val="bottom"/>
                          </w:tcPr>
                          <w:p w14:paraId="66C327C1" w14:textId="62BF0344" w:rsidR="001973A2" w:rsidRDefault="001973A2" w:rsidP="00237B3D">
                            <w:pPr>
                              <w:pStyle w:val="Nidungvnbn"/>
                              <w:ind w:firstLine="0"/>
                              <w:jc w:val="right"/>
                            </w:pPr>
                            <w:r>
                              <w:rPr>
                                <w:color w:val="000000"/>
                                <w:sz w:val="22"/>
                                <w:szCs w:val="22"/>
                              </w:rPr>
                              <w:t>3011.1</w:t>
                            </w:r>
                          </w:p>
                        </w:tc>
                        <w:tc>
                          <w:tcPr>
                            <w:tcW w:w="994" w:type="dxa"/>
                            <w:vAlign w:val="bottom"/>
                          </w:tcPr>
                          <w:p w14:paraId="67D8FCF0" w14:textId="72CEBFA0" w:rsidR="001973A2" w:rsidRDefault="001973A2" w:rsidP="007A3525">
                            <w:pPr>
                              <w:pStyle w:val="Nidungvnbn"/>
                              <w:ind w:firstLine="0"/>
                              <w:jc w:val="right"/>
                            </w:pPr>
                            <w:r>
                              <w:rPr>
                                <w:color w:val="000000"/>
                                <w:sz w:val="22"/>
                                <w:szCs w:val="22"/>
                              </w:rPr>
                              <w:t>0.6858</w:t>
                            </w:r>
                          </w:p>
                        </w:tc>
                        <w:tc>
                          <w:tcPr>
                            <w:tcW w:w="994" w:type="dxa"/>
                            <w:vAlign w:val="bottom"/>
                          </w:tcPr>
                          <w:p w14:paraId="0A6C7DA0" w14:textId="009A4B0D" w:rsidR="001973A2" w:rsidRDefault="001973A2" w:rsidP="007A3525">
                            <w:pPr>
                              <w:pStyle w:val="Nidungvnbn"/>
                              <w:ind w:firstLine="0"/>
                              <w:jc w:val="right"/>
                            </w:pPr>
                            <w:r>
                              <w:rPr>
                                <w:color w:val="000000"/>
                                <w:sz w:val="22"/>
                                <w:szCs w:val="22"/>
                              </w:rPr>
                              <w:t>0.6471</w:t>
                            </w:r>
                          </w:p>
                        </w:tc>
                        <w:tc>
                          <w:tcPr>
                            <w:tcW w:w="994" w:type="dxa"/>
                            <w:vAlign w:val="bottom"/>
                          </w:tcPr>
                          <w:p w14:paraId="7F1C0EF4" w14:textId="3A3DD0D2" w:rsidR="001973A2" w:rsidRDefault="001973A2" w:rsidP="007A3525">
                            <w:pPr>
                              <w:pStyle w:val="Nidungvnbn"/>
                              <w:ind w:firstLine="0"/>
                              <w:jc w:val="right"/>
                            </w:pPr>
                            <w:r>
                              <w:rPr>
                                <w:color w:val="000000"/>
                                <w:sz w:val="22"/>
                                <w:szCs w:val="22"/>
                              </w:rPr>
                              <w:t>0.6473</w:t>
                            </w:r>
                          </w:p>
                        </w:tc>
                        <w:tc>
                          <w:tcPr>
                            <w:tcW w:w="1143" w:type="dxa"/>
                            <w:vAlign w:val="bottom"/>
                          </w:tcPr>
                          <w:p w14:paraId="7276B0CE" w14:textId="7080CA60" w:rsidR="001973A2" w:rsidRDefault="001973A2" w:rsidP="007A3525">
                            <w:pPr>
                              <w:pStyle w:val="Nidungvnbn"/>
                              <w:ind w:firstLine="0"/>
                              <w:jc w:val="right"/>
                            </w:pPr>
                            <w:r>
                              <w:rPr>
                                <w:color w:val="000000"/>
                                <w:sz w:val="22"/>
                                <w:szCs w:val="22"/>
                              </w:rPr>
                              <w:t>6008</w:t>
                            </w:r>
                          </w:p>
                        </w:tc>
                      </w:tr>
                      <w:tr w:rsidR="001973A2" w14:paraId="19A0044D" w14:textId="77777777" w:rsidTr="00A24F79">
                        <w:trPr>
                          <w:trHeight w:val="379"/>
                        </w:trPr>
                        <w:tc>
                          <w:tcPr>
                            <w:tcW w:w="805" w:type="dxa"/>
                            <w:vMerge/>
                          </w:tcPr>
                          <w:p w14:paraId="1F87C8A9" w14:textId="77777777" w:rsidR="001973A2" w:rsidRDefault="001973A2" w:rsidP="00237B3D">
                            <w:pPr>
                              <w:pStyle w:val="Nidungvnbn"/>
                              <w:ind w:firstLine="0"/>
                              <w:jc w:val="left"/>
                              <w:rPr>
                                <w:b/>
                              </w:rPr>
                            </w:pPr>
                          </w:p>
                        </w:tc>
                        <w:tc>
                          <w:tcPr>
                            <w:tcW w:w="2952" w:type="dxa"/>
                            <w:vAlign w:val="bottom"/>
                          </w:tcPr>
                          <w:p w14:paraId="3729BB02" w14:textId="2B1241CE" w:rsidR="001973A2" w:rsidRDefault="001973A2" w:rsidP="00237B3D">
                            <w:pPr>
                              <w:pStyle w:val="Nidungvnbn"/>
                              <w:ind w:firstLine="0"/>
                              <w:jc w:val="left"/>
                              <w:rPr>
                                <w:b/>
                              </w:rPr>
                            </w:pPr>
                            <w:r>
                              <w:rPr>
                                <w:color w:val="000000"/>
                                <w:sz w:val="22"/>
                                <w:szCs w:val="22"/>
                              </w:rPr>
                              <w:t>TwoPatterns</w:t>
                            </w:r>
                          </w:p>
                        </w:tc>
                        <w:tc>
                          <w:tcPr>
                            <w:tcW w:w="912" w:type="dxa"/>
                            <w:vAlign w:val="bottom"/>
                          </w:tcPr>
                          <w:p w14:paraId="56F81DBB" w14:textId="3D7D4FA1" w:rsidR="001973A2" w:rsidRDefault="001973A2" w:rsidP="00237B3D">
                            <w:pPr>
                              <w:pStyle w:val="Nidungvnbn"/>
                              <w:ind w:firstLine="0"/>
                              <w:jc w:val="right"/>
                            </w:pPr>
                            <w:r>
                              <w:rPr>
                                <w:color w:val="000000"/>
                                <w:sz w:val="22"/>
                                <w:szCs w:val="22"/>
                              </w:rPr>
                              <w:t>0.9519</w:t>
                            </w:r>
                          </w:p>
                        </w:tc>
                        <w:tc>
                          <w:tcPr>
                            <w:tcW w:w="912" w:type="dxa"/>
                            <w:vAlign w:val="bottom"/>
                          </w:tcPr>
                          <w:p w14:paraId="07997F41" w14:textId="3015444B" w:rsidR="001973A2" w:rsidRDefault="001973A2" w:rsidP="00237B3D">
                            <w:pPr>
                              <w:pStyle w:val="Nidungvnbn"/>
                              <w:ind w:firstLine="0"/>
                              <w:jc w:val="right"/>
                            </w:pPr>
                            <w:r>
                              <w:rPr>
                                <w:color w:val="000000"/>
                                <w:sz w:val="22"/>
                                <w:szCs w:val="22"/>
                              </w:rPr>
                              <w:t>0.952</w:t>
                            </w:r>
                          </w:p>
                        </w:tc>
                        <w:tc>
                          <w:tcPr>
                            <w:tcW w:w="912" w:type="dxa"/>
                            <w:vAlign w:val="bottom"/>
                          </w:tcPr>
                          <w:p w14:paraId="26B39ECE" w14:textId="33A2B960" w:rsidR="001973A2" w:rsidRDefault="001973A2" w:rsidP="00237B3D">
                            <w:pPr>
                              <w:pStyle w:val="Nidungvnbn"/>
                              <w:ind w:firstLine="0"/>
                              <w:jc w:val="right"/>
                            </w:pPr>
                            <w:r>
                              <w:rPr>
                                <w:color w:val="000000"/>
                                <w:sz w:val="22"/>
                                <w:szCs w:val="22"/>
                              </w:rPr>
                              <w:t>0.9522</w:t>
                            </w:r>
                          </w:p>
                        </w:tc>
                        <w:tc>
                          <w:tcPr>
                            <w:tcW w:w="1077" w:type="dxa"/>
                            <w:vAlign w:val="bottom"/>
                          </w:tcPr>
                          <w:p w14:paraId="53E01588" w14:textId="325BD604" w:rsidR="001973A2" w:rsidRDefault="001973A2" w:rsidP="00237B3D">
                            <w:pPr>
                              <w:pStyle w:val="Nidungvnbn"/>
                              <w:ind w:firstLine="0"/>
                              <w:jc w:val="right"/>
                            </w:pPr>
                            <w:r>
                              <w:rPr>
                                <w:color w:val="000000"/>
                                <w:sz w:val="22"/>
                                <w:szCs w:val="22"/>
                              </w:rPr>
                              <w:t>4260.5</w:t>
                            </w:r>
                          </w:p>
                        </w:tc>
                        <w:tc>
                          <w:tcPr>
                            <w:tcW w:w="994" w:type="dxa"/>
                            <w:vAlign w:val="bottom"/>
                          </w:tcPr>
                          <w:p w14:paraId="56A6F44C" w14:textId="17E0B220" w:rsidR="001973A2" w:rsidRDefault="001973A2" w:rsidP="007A3525">
                            <w:pPr>
                              <w:pStyle w:val="Nidungvnbn"/>
                              <w:ind w:firstLine="0"/>
                              <w:jc w:val="right"/>
                            </w:pPr>
                            <w:r>
                              <w:rPr>
                                <w:color w:val="000000"/>
                                <w:sz w:val="22"/>
                                <w:szCs w:val="22"/>
                              </w:rPr>
                              <w:t>0.8871</w:t>
                            </w:r>
                          </w:p>
                        </w:tc>
                        <w:tc>
                          <w:tcPr>
                            <w:tcW w:w="994" w:type="dxa"/>
                            <w:vAlign w:val="bottom"/>
                          </w:tcPr>
                          <w:p w14:paraId="5DF6E50B" w14:textId="221E22CF" w:rsidR="001973A2" w:rsidRDefault="001973A2" w:rsidP="007A3525">
                            <w:pPr>
                              <w:pStyle w:val="Nidungvnbn"/>
                              <w:ind w:firstLine="0"/>
                              <w:jc w:val="right"/>
                            </w:pPr>
                            <w:r>
                              <w:rPr>
                                <w:color w:val="000000"/>
                                <w:sz w:val="22"/>
                                <w:szCs w:val="22"/>
                              </w:rPr>
                              <w:t>0.887</w:t>
                            </w:r>
                          </w:p>
                        </w:tc>
                        <w:tc>
                          <w:tcPr>
                            <w:tcW w:w="994" w:type="dxa"/>
                            <w:vAlign w:val="bottom"/>
                          </w:tcPr>
                          <w:p w14:paraId="63BDC43D" w14:textId="792A26FA" w:rsidR="001973A2" w:rsidRDefault="001973A2" w:rsidP="007A3525">
                            <w:pPr>
                              <w:pStyle w:val="Nidungvnbn"/>
                              <w:ind w:firstLine="0"/>
                              <w:jc w:val="right"/>
                            </w:pPr>
                            <w:r>
                              <w:rPr>
                                <w:color w:val="000000"/>
                                <w:sz w:val="22"/>
                                <w:szCs w:val="22"/>
                              </w:rPr>
                              <w:t>0.8871</w:t>
                            </w:r>
                          </w:p>
                        </w:tc>
                        <w:tc>
                          <w:tcPr>
                            <w:tcW w:w="1143" w:type="dxa"/>
                            <w:vAlign w:val="bottom"/>
                          </w:tcPr>
                          <w:p w14:paraId="021E51EC" w14:textId="61264578" w:rsidR="001973A2" w:rsidRDefault="001973A2" w:rsidP="007A3525">
                            <w:pPr>
                              <w:pStyle w:val="Nidungvnbn"/>
                              <w:ind w:firstLine="0"/>
                              <w:jc w:val="right"/>
                            </w:pPr>
                            <w:r>
                              <w:rPr>
                                <w:color w:val="000000"/>
                                <w:sz w:val="22"/>
                                <w:szCs w:val="22"/>
                              </w:rPr>
                              <w:t>2922.3</w:t>
                            </w:r>
                          </w:p>
                        </w:tc>
                      </w:tr>
                    </w:tbl>
                    <w:p w14:paraId="2AD1C2FC" w14:textId="77777777" w:rsidR="001973A2" w:rsidRDefault="001973A2" w:rsidP="00E9639D">
                      <w:pPr>
                        <w:jc w:val="right"/>
                      </w:pPr>
                    </w:p>
                  </w:txbxContent>
                </v:textbox>
              </v:shape>
            </w:pict>
          </mc:Fallback>
        </mc:AlternateContent>
      </w:r>
      <w:bookmarkEnd w:id="210"/>
      <w:bookmarkEnd w:id="211"/>
      <w:bookmarkEnd w:id="212"/>
      <w:bookmarkEnd w:id="213"/>
    </w:p>
    <w:p w14:paraId="4BD712C8" w14:textId="77777777" w:rsidR="00073413" w:rsidRDefault="00073413" w:rsidP="00F705E6">
      <w:pPr>
        <w:pStyle w:val="Tiumccp1"/>
        <w:rPr>
          <w:lang w:val="vi-VN"/>
        </w:rPr>
      </w:pPr>
    </w:p>
    <w:p w14:paraId="356E2348" w14:textId="77777777" w:rsidR="00073413" w:rsidRDefault="00073413" w:rsidP="00F705E6">
      <w:pPr>
        <w:pStyle w:val="Tiumccp1"/>
        <w:rPr>
          <w:lang w:val="vi-VN"/>
        </w:rPr>
      </w:pPr>
    </w:p>
    <w:p w14:paraId="518B1519" w14:textId="77777777" w:rsidR="00073413" w:rsidRDefault="00073413" w:rsidP="00F705E6">
      <w:pPr>
        <w:pStyle w:val="Tiumccp1"/>
        <w:rPr>
          <w:lang w:val="vi-VN"/>
        </w:rPr>
      </w:pPr>
    </w:p>
    <w:p w14:paraId="7CA87D55" w14:textId="77777777" w:rsidR="00073413" w:rsidRDefault="00073413" w:rsidP="00F705E6">
      <w:pPr>
        <w:pStyle w:val="Tiumccp1"/>
        <w:rPr>
          <w:lang w:val="vi-VN"/>
        </w:rPr>
      </w:pPr>
    </w:p>
    <w:p w14:paraId="60527200" w14:textId="77777777" w:rsidR="00073413" w:rsidRDefault="00073413" w:rsidP="00F705E6">
      <w:pPr>
        <w:pStyle w:val="Tiumccp1"/>
        <w:rPr>
          <w:lang w:val="vi-VN"/>
        </w:rPr>
      </w:pPr>
    </w:p>
    <w:p w14:paraId="5BB63A0A" w14:textId="77777777" w:rsidR="00073413" w:rsidRDefault="00073413" w:rsidP="00F705E6">
      <w:pPr>
        <w:pStyle w:val="Tiumccp1"/>
        <w:rPr>
          <w:lang w:val="vi-VN"/>
        </w:rPr>
      </w:pPr>
    </w:p>
    <w:p w14:paraId="4783F2B5" w14:textId="77777777" w:rsidR="00073413" w:rsidRDefault="00073413" w:rsidP="00F705E6">
      <w:pPr>
        <w:pStyle w:val="Tiumccp1"/>
        <w:rPr>
          <w:lang w:val="vi-VN"/>
        </w:rPr>
      </w:pPr>
    </w:p>
    <w:p w14:paraId="49B84695" w14:textId="77777777" w:rsidR="00073413" w:rsidRDefault="00073413" w:rsidP="00F705E6">
      <w:pPr>
        <w:pStyle w:val="Tiumccp1"/>
        <w:rPr>
          <w:lang w:val="vi-VN"/>
        </w:rPr>
      </w:pPr>
    </w:p>
    <w:p w14:paraId="7BE19E2E" w14:textId="77777777" w:rsidR="00073413" w:rsidRDefault="00073413" w:rsidP="00F705E6">
      <w:pPr>
        <w:pStyle w:val="Tiumccp1"/>
        <w:rPr>
          <w:lang w:val="vi-VN"/>
        </w:rPr>
      </w:pPr>
    </w:p>
    <w:p w14:paraId="3AEDFCA8" w14:textId="77777777" w:rsidR="00073413" w:rsidRDefault="00073413" w:rsidP="00F705E6">
      <w:pPr>
        <w:pStyle w:val="Tiumccp1"/>
        <w:rPr>
          <w:lang w:val="vi-VN"/>
        </w:rPr>
      </w:pPr>
    </w:p>
    <w:p w14:paraId="68D4C88B" w14:textId="77777777" w:rsidR="00073413" w:rsidRDefault="00073413" w:rsidP="00F705E6">
      <w:pPr>
        <w:pStyle w:val="Tiumccp1"/>
        <w:rPr>
          <w:lang w:val="vi-VN"/>
        </w:rPr>
      </w:pPr>
    </w:p>
    <w:p w14:paraId="77D34B3B" w14:textId="77777777" w:rsidR="00073413" w:rsidRDefault="00073413" w:rsidP="00F705E6">
      <w:pPr>
        <w:pStyle w:val="Tiumccp1"/>
        <w:rPr>
          <w:lang w:val="vi-VN"/>
        </w:rPr>
      </w:pPr>
    </w:p>
    <w:p w14:paraId="1B3CD3AA" w14:textId="77777777" w:rsidR="00073413" w:rsidRDefault="00073413" w:rsidP="00F705E6">
      <w:pPr>
        <w:pStyle w:val="Tiumccp1"/>
        <w:rPr>
          <w:lang w:val="vi-VN"/>
        </w:rPr>
      </w:pPr>
    </w:p>
    <w:p w14:paraId="6227FF72" w14:textId="77777777" w:rsidR="00073413" w:rsidRDefault="00073413" w:rsidP="00F705E6">
      <w:pPr>
        <w:pStyle w:val="Tiumccp1"/>
        <w:rPr>
          <w:lang w:val="vi-VN"/>
        </w:rPr>
      </w:pPr>
    </w:p>
    <w:p w14:paraId="40019D79" w14:textId="77777777" w:rsidR="00073413" w:rsidRDefault="00073413" w:rsidP="00F705E6">
      <w:pPr>
        <w:pStyle w:val="Tiumccp1"/>
        <w:rPr>
          <w:lang w:val="vi-VN"/>
        </w:rPr>
      </w:pPr>
    </w:p>
    <w:p w14:paraId="084B3DA7" w14:textId="77777777" w:rsidR="00073413" w:rsidRDefault="00073413" w:rsidP="00F705E6">
      <w:pPr>
        <w:pStyle w:val="Tiumccp1"/>
        <w:rPr>
          <w:lang w:val="vi-VN"/>
        </w:rPr>
      </w:pPr>
    </w:p>
    <w:p w14:paraId="5A6C3817" w14:textId="77777777" w:rsidR="00073413" w:rsidRDefault="00073413" w:rsidP="00F705E6">
      <w:pPr>
        <w:pStyle w:val="Tiumccp1"/>
        <w:rPr>
          <w:lang w:val="vi-VN"/>
        </w:rPr>
      </w:pPr>
    </w:p>
    <w:p w14:paraId="62041C1F" w14:textId="77777777" w:rsidR="00073413" w:rsidRDefault="00073413" w:rsidP="00F705E6">
      <w:pPr>
        <w:pStyle w:val="Tiumccp1"/>
        <w:rPr>
          <w:lang w:val="vi-VN"/>
        </w:rPr>
      </w:pPr>
    </w:p>
    <w:p w14:paraId="417BCAE7" w14:textId="77777777" w:rsidR="00073413" w:rsidRDefault="00073413" w:rsidP="00F705E6">
      <w:pPr>
        <w:pStyle w:val="Tiumccp1"/>
        <w:rPr>
          <w:lang w:val="vi-VN"/>
        </w:rPr>
      </w:pPr>
    </w:p>
    <w:p w14:paraId="2D21EE94" w14:textId="77777777" w:rsidR="00073413" w:rsidRDefault="00073413" w:rsidP="00F705E6">
      <w:pPr>
        <w:pStyle w:val="Tiumccp1"/>
        <w:rPr>
          <w:lang w:val="vi-VN"/>
        </w:rPr>
      </w:pPr>
    </w:p>
    <w:p w14:paraId="457DE867" w14:textId="77777777" w:rsidR="00073413" w:rsidRDefault="00073413" w:rsidP="00F705E6">
      <w:pPr>
        <w:pStyle w:val="Tiumccp1"/>
        <w:rPr>
          <w:lang w:val="vi-VN"/>
        </w:rPr>
      </w:pPr>
    </w:p>
    <w:p w14:paraId="6F641287" w14:textId="47954428" w:rsidR="0064359C" w:rsidRDefault="0064359C">
      <w:pPr>
        <w:spacing w:after="200" w:line="276" w:lineRule="auto"/>
        <w:rPr>
          <w:b/>
          <w:sz w:val="28"/>
          <w:szCs w:val="28"/>
          <w:lang w:val="vi-VN"/>
        </w:rPr>
      </w:pPr>
      <w:r>
        <w:rPr>
          <w:lang w:val="vi-VN"/>
        </w:rPr>
        <w:br w:type="page"/>
      </w:r>
    </w:p>
    <w:p w14:paraId="44649F7A" w14:textId="77777777" w:rsidR="00073413" w:rsidRDefault="00073413" w:rsidP="00F705E6">
      <w:pPr>
        <w:pStyle w:val="Tiumccp1"/>
        <w:rPr>
          <w:lang w:val="vi-VN"/>
        </w:rPr>
      </w:pPr>
    </w:p>
    <w:p w14:paraId="3FEFCF69" w14:textId="509F31C5" w:rsidR="00073413" w:rsidRDefault="00073413" w:rsidP="00F705E6">
      <w:pPr>
        <w:pStyle w:val="Tiumccp1"/>
        <w:rPr>
          <w:lang w:val="vi-VN"/>
        </w:rPr>
      </w:pPr>
    </w:p>
    <w:p w14:paraId="7C1ECBF8" w14:textId="06452D62" w:rsidR="00073413" w:rsidRDefault="00E9639D" w:rsidP="00F705E6">
      <w:pPr>
        <w:pStyle w:val="Tiumccp1"/>
        <w:rPr>
          <w:lang w:val="vi-VN"/>
        </w:rPr>
      </w:pPr>
      <w:bookmarkStart w:id="214" w:name="_Toc44339222"/>
      <w:bookmarkStart w:id="215" w:name="_Toc44580986"/>
      <w:bookmarkStart w:id="216" w:name="_Toc44595643"/>
      <w:bookmarkStart w:id="217" w:name="_Toc44596626"/>
      <w:r>
        <w:rPr>
          <w:noProof/>
          <w:lang w:val="vi-VN" w:eastAsia="vi-VN"/>
        </w:rPr>
        <mc:AlternateContent>
          <mc:Choice Requires="wps">
            <w:drawing>
              <wp:anchor distT="0" distB="0" distL="114300" distR="114300" simplePos="0" relativeHeight="251673600" behindDoc="0" locked="0" layoutInCell="1" allowOverlap="1" wp14:anchorId="08BF4BBF" wp14:editId="73BF20B3">
                <wp:simplePos x="0" y="0"/>
                <wp:positionH relativeFrom="column">
                  <wp:posOffset>-1214120</wp:posOffset>
                </wp:positionH>
                <wp:positionV relativeFrom="paragraph">
                  <wp:posOffset>310515</wp:posOffset>
                </wp:positionV>
                <wp:extent cx="8105775" cy="5994082"/>
                <wp:effectExtent l="8255" t="0" r="17780" b="17780"/>
                <wp:wrapNone/>
                <wp:docPr id="41" name="Text Box 41"/>
                <wp:cNvGraphicFramePr/>
                <a:graphic xmlns:a="http://schemas.openxmlformats.org/drawingml/2006/main">
                  <a:graphicData uri="http://schemas.microsoft.com/office/word/2010/wordprocessingShape">
                    <wps:wsp>
                      <wps:cNvSpPr txBox="1"/>
                      <wps:spPr>
                        <a:xfrm rot="5400000">
                          <a:off x="0" y="0"/>
                          <a:ext cx="8105775" cy="599408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233"/>
                            </w:tblGrid>
                            <w:tr w:rsidR="001973A2" w14:paraId="1E532856" w14:textId="77777777" w:rsidTr="00DA67EE">
                              <w:trPr>
                                <w:trHeight w:val="379"/>
                              </w:trPr>
                              <w:tc>
                                <w:tcPr>
                                  <w:tcW w:w="805" w:type="dxa"/>
                                  <w:vMerge w:val="restart"/>
                                  <w:vAlign w:val="center"/>
                                </w:tcPr>
                                <w:p w14:paraId="2A370D77" w14:textId="35EBBF78" w:rsidR="001973A2" w:rsidRDefault="001973A2" w:rsidP="005B2279">
                                  <w:pPr>
                                    <w:pStyle w:val="Nidungvnbn"/>
                                    <w:ind w:firstLine="0"/>
                                    <w:jc w:val="center"/>
                                    <w:rPr>
                                      <w:b/>
                                    </w:rPr>
                                  </w:pPr>
                                  <w:r>
                                    <w:rPr>
                                      <w:b/>
                                    </w:rPr>
                                    <w:t>Tên phân loại</w:t>
                                  </w:r>
                                </w:p>
                              </w:tc>
                              <w:tc>
                                <w:tcPr>
                                  <w:tcW w:w="2952" w:type="dxa"/>
                                  <w:vMerge w:val="restart"/>
                                  <w:vAlign w:val="center"/>
                                </w:tcPr>
                                <w:p w14:paraId="1D0C5E8E" w14:textId="348531AD" w:rsidR="001973A2" w:rsidRDefault="001973A2" w:rsidP="005B2279">
                                  <w:pPr>
                                    <w:pStyle w:val="Nidungvnbn"/>
                                    <w:ind w:firstLine="0"/>
                                    <w:jc w:val="center"/>
                                    <w:rPr>
                                      <w:b/>
                                    </w:rPr>
                                  </w:pPr>
                                  <w:r>
                                    <w:rPr>
                                      <w:b/>
                                    </w:rPr>
                                    <w:t>Tên tập dữ liệu</w:t>
                                  </w:r>
                                </w:p>
                              </w:tc>
                              <w:tc>
                                <w:tcPr>
                                  <w:tcW w:w="3813" w:type="dxa"/>
                                  <w:gridSpan w:val="4"/>
                                </w:tcPr>
                                <w:p w14:paraId="7E943CA2" w14:textId="77777777" w:rsidR="001973A2" w:rsidRDefault="001973A2" w:rsidP="005B2279">
                                  <w:pPr>
                                    <w:pStyle w:val="Nidungvnbn"/>
                                    <w:ind w:firstLine="0"/>
                                    <w:jc w:val="center"/>
                                    <w:rPr>
                                      <w:b/>
                                    </w:rPr>
                                  </w:pPr>
                                  <w:r>
                                    <w:rPr>
                                      <w:b/>
                                    </w:rPr>
                                    <w:t>Nhóm tác giả</w:t>
                                  </w:r>
                                </w:p>
                                <w:p w14:paraId="17E704E5" w14:textId="77777777" w:rsidR="001973A2" w:rsidRDefault="001973A2" w:rsidP="005B2279">
                                  <w:pPr>
                                    <w:pStyle w:val="Nidungvnbn"/>
                                    <w:ind w:firstLine="0"/>
                                    <w:jc w:val="center"/>
                                    <w:rPr>
                                      <w:b/>
                                    </w:rPr>
                                  </w:pPr>
                                  <w:r>
                                    <w:rPr>
                                      <w:b/>
                                    </w:rPr>
                                    <w:t>tiền thực nghiệm</w:t>
                                  </w:r>
                                </w:p>
                              </w:tc>
                              <w:tc>
                                <w:tcPr>
                                  <w:tcW w:w="4215" w:type="dxa"/>
                                  <w:gridSpan w:val="4"/>
                                </w:tcPr>
                                <w:p w14:paraId="5275F33C" w14:textId="77777777" w:rsidR="001973A2" w:rsidRDefault="001973A2" w:rsidP="005B2279">
                                  <w:pPr>
                                    <w:pStyle w:val="Nidungvnbn"/>
                                    <w:ind w:firstLine="0"/>
                                    <w:jc w:val="center"/>
                                    <w:rPr>
                                      <w:b/>
                                    </w:rPr>
                                  </w:pPr>
                                  <w:r>
                                    <w:rPr>
                                      <w:b/>
                                    </w:rPr>
                                    <w:t>Thực nghiệm</w:t>
                                  </w:r>
                                </w:p>
                                <w:p w14:paraId="0B9FDCE8" w14:textId="0364302B" w:rsidR="001973A2" w:rsidRDefault="001973A2" w:rsidP="005B2279">
                                  <w:pPr>
                                    <w:pStyle w:val="Nidungvnbn"/>
                                    <w:ind w:firstLine="0"/>
                                    <w:jc w:val="center"/>
                                    <w:rPr>
                                      <w:b/>
                                    </w:rPr>
                                  </w:pPr>
                                  <w:r>
                                    <w:rPr>
                                      <w:b/>
                                    </w:rPr>
                                    <w:t>của bản thân</w:t>
                                  </w:r>
                                </w:p>
                              </w:tc>
                            </w:tr>
                            <w:tr w:rsidR="001973A2" w14:paraId="1FB44FEE" w14:textId="77777777" w:rsidTr="00DA67EE">
                              <w:trPr>
                                <w:trHeight w:val="379"/>
                              </w:trPr>
                              <w:tc>
                                <w:tcPr>
                                  <w:tcW w:w="805" w:type="dxa"/>
                                  <w:vMerge/>
                                </w:tcPr>
                                <w:p w14:paraId="773F1ECA" w14:textId="77777777" w:rsidR="001973A2" w:rsidRDefault="001973A2" w:rsidP="00C17EA6">
                                  <w:pPr>
                                    <w:pStyle w:val="Nidungvnbn"/>
                                    <w:jc w:val="center"/>
                                    <w:rPr>
                                      <w:b/>
                                    </w:rPr>
                                  </w:pPr>
                                </w:p>
                              </w:tc>
                              <w:tc>
                                <w:tcPr>
                                  <w:tcW w:w="2952" w:type="dxa"/>
                                  <w:vMerge/>
                                </w:tcPr>
                                <w:p w14:paraId="4B8D2A63" w14:textId="77777777" w:rsidR="001973A2" w:rsidRDefault="001973A2" w:rsidP="00C17EA6">
                                  <w:pPr>
                                    <w:pStyle w:val="Nidungvnbn"/>
                                    <w:jc w:val="center"/>
                                    <w:rPr>
                                      <w:b/>
                                    </w:rPr>
                                  </w:pPr>
                                </w:p>
                              </w:tc>
                              <w:tc>
                                <w:tcPr>
                                  <w:tcW w:w="912" w:type="dxa"/>
                                </w:tcPr>
                                <w:p w14:paraId="019FED50" w14:textId="77777777" w:rsidR="001973A2" w:rsidRDefault="001973A2" w:rsidP="00C17EA6">
                                  <w:pPr>
                                    <w:pStyle w:val="Nidungvnbn"/>
                                    <w:ind w:firstLine="0"/>
                                    <w:jc w:val="center"/>
                                    <w:rPr>
                                      <w:b/>
                                      <w:sz w:val="24"/>
                                      <w:szCs w:val="24"/>
                                    </w:rPr>
                                  </w:pPr>
                                  <w:r>
                                    <w:rPr>
                                      <w:b/>
                                    </w:rPr>
                                    <w:t>Pre</w:t>
                                  </w:r>
                                </w:p>
                              </w:tc>
                              <w:tc>
                                <w:tcPr>
                                  <w:tcW w:w="912" w:type="dxa"/>
                                </w:tcPr>
                                <w:p w14:paraId="6F5FC544" w14:textId="77777777" w:rsidR="001973A2" w:rsidRDefault="001973A2" w:rsidP="00C17EA6">
                                  <w:pPr>
                                    <w:pStyle w:val="Nidungvnbn"/>
                                    <w:ind w:firstLine="0"/>
                                    <w:jc w:val="center"/>
                                    <w:rPr>
                                      <w:b/>
                                    </w:rPr>
                                  </w:pPr>
                                  <w:r>
                                    <w:rPr>
                                      <w:b/>
                                    </w:rPr>
                                    <w:t>Acc</w:t>
                                  </w:r>
                                </w:p>
                              </w:tc>
                              <w:tc>
                                <w:tcPr>
                                  <w:tcW w:w="912" w:type="dxa"/>
                                </w:tcPr>
                                <w:p w14:paraId="481FAC2D" w14:textId="77777777" w:rsidR="001973A2" w:rsidRDefault="001973A2" w:rsidP="00C17EA6">
                                  <w:pPr>
                                    <w:pStyle w:val="Nidungvnbn"/>
                                    <w:ind w:firstLine="0"/>
                                    <w:jc w:val="center"/>
                                    <w:rPr>
                                      <w:b/>
                                      <w:sz w:val="24"/>
                                      <w:szCs w:val="24"/>
                                    </w:rPr>
                                  </w:pPr>
                                  <w:r>
                                    <w:rPr>
                                      <w:b/>
                                    </w:rPr>
                                    <w:t>Rec</w:t>
                                  </w:r>
                                </w:p>
                              </w:tc>
                              <w:tc>
                                <w:tcPr>
                                  <w:tcW w:w="1077" w:type="dxa"/>
                                </w:tcPr>
                                <w:p w14:paraId="021D2413" w14:textId="77777777" w:rsidR="001973A2" w:rsidRDefault="001973A2" w:rsidP="00C17EA6">
                                  <w:pPr>
                                    <w:pStyle w:val="Nidungvnbn"/>
                                    <w:ind w:firstLine="0"/>
                                    <w:jc w:val="center"/>
                                    <w:rPr>
                                      <w:b/>
                                    </w:rPr>
                                  </w:pPr>
                                  <w:r>
                                    <w:rPr>
                                      <w:b/>
                                      <w:lang w:val="vi-VN"/>
                                    </w:rPr>
                                    <w:t>TrT</w:t>
                                  </w:r>
                                </w:p>
                              </w:tc>
                              <w:tc>
                                <w:tcPr>
                                  <w:tcW w:w="994" w:type="dxa"/>
                                </w:tcPr>
                                <w:p w14:paraId="32FDABB2" w14:textId="77777777" w:rsidR="001973A2" w:rsidRDefault="001973A2" w:rsidP="00C17EA6">
                                  <w:pPr>
                                    <w:pStyle w:val="Nidungvnbn"/>
                                    <w:ind w:firstLine="0"/>
                                    <w:jc w:val="center"/>
                                    <w:rPr>
                                      <w:b/>
                                      <w:sz w:val="24"/>
                                      <w:szCs w:val="24"/>
                                    </w:rPr>
                                  </w:pPr>
                                  <w:r>
                                    <w:rPr>
                                      <w:b/>
                                    </w:rPr>
                                    <w:t>Pre</w:t>
                                  </w:r>
                                </w:p>
                              </w:tc>
                              <w:tc>
                                <w:tcPr>
                                  <w:tcW w:w="994" w:type="dxa"/>
                                </w:tcPr>
                                <w:p w14:paraId="48B08762" w14:textId="77777777" w:rsidR="001973A2" w:rsidRDefault="001973A2" w:rsidP="00C17EA6">
                                  <w:pPr>
                                    <w:pStyle w:val="Nidungvnbn"/>
                                    <w:ind w:firstLine="0"/>
                                    <w:jc w:val="center"/>
                                    <w:rPr>
                                      <w:b/>
                                    </w:rPr>
                                  </w:pPr>
                                  <w:r>
                                    <w:rPr>
                                      <w:b/>
                                    </w:rPr>
                                    <w:t>Acc</w:t>
                                  </w:r>
                                </w:p>
                              </w:tc>
                              <w:tc>
                                <w:tcPr>
                                  <w:tcW w:w="994" w:type="dxa"/>
                                </w:tcPr>
                                <w:p w14:paraId="3746A287" w14:textId="77777777" w:rsidR="001973A2" w:rsidRDefault="001973A2" w:rsidP="00C17EA6">
                                  <w:pPr>
                                    <w:pStyle w:val="Nidungvnbn"/>
                                    <w:ind w:firstLine="0"/>
                                    <w:jc w:val="center"/>
                                    <w:rPr>
                                      <w:b/>
                                      <w:sz w:val="24"/>
                                      <w:szCs w:val="24"/>
                                    </w:rPr>
                                  </w:pPr>
                                  <w:r>
                                    <w:rPr>
                                      <w:b/>
                                    </w:rPr>
                                    <w:t>Rec</w:t>
                                  </w:r>
                                </w:p>
                              </w:tc>
                              <w:tc>
                                <w:tcPr>
                                  <w:tcW w:w="1233" w:type="dxa"/>
                                </w:tcPr>
                                <w:p w14:paraId="2BD5EC69" w14:textId="77777777" w:rsidR="001973A2" w:rsidRDefault="001973A2" w:rsidP="00C17EA6">
                                  <w:pPr>
                                    <w:pStyle w:val="Nidungvnbn"/>
                                    <w:ind w:firstLine="0"/>
                                    <w:jc w:val="center"/>
                                    <w:rPr>
                                      <w:b/>
                                    </w:rPr>
                                  </w:pPr>
                                  <w:r>
                                    <w:rPr>
                                      <w:b/>
                                    </w:rPr>
                                    <w:t>TrT</w:t>
                                  </w:r>
                                </w:p>
                              </w:tc>
                            </w:tr>
                            <w:tr w:rsidR="001973A2" w14:paraId="3D0098C4" w14:textId="77777777" w:rsidTr="00A24F79">
                              <w:trPr>
                                <w:trHeight w:val="379"/>
                              </w:trPr>
                              <w:tc>
                                <w:tcPr>
                                  <w:tcW w:w="805" w:type="dxa"/>
                                  <w:vMerge w:val="restart"/>
                                  <w:vAlign w:val="center"/>
                                </w:tcPr>
                                <w:p w14:paraId="636B1F52" w14:textId="7384E55E" w:rsidR="001973A2" w:rsidRPr="00C23765" w:rsidRDefault="001973A2" w:rsidP="00F97A4B">
                                  <w:pPr>
                                    <w:pStyle w:val="Nidungvnbn"/>
                                    <w:ind w:firstLine="0"/>
                                    <w:jc w:val="center"/>
                                  </w:pPr>
                                  <w:r>
                                    <w:t>MLP</w:t>
                                  </w:r>
                                </w:p>
                              </w:tc>
                              <w:tc>
                                <w:tcPr>
                                  <w:tcW w:w="2952" w:type="dxa"/>
                                  <w:vAlign w:val="bottom"/>
                                </w:tcPr>
                                <w:p w14:paraId="1F9D8008" w14:textId="143CC76E" w:rsidR="001973A2" w:rsidRDefault="001973A2" w:rsidP="00F97A4B">
                                  <w:pPr>
                                    <w:pStyle w:val="Nidungvnbn"/>
                                    <w:ind w:firstLine="0"/>
                                    <w:jc w:val="left"/>
                                    <w:rPr>
                                      <w:b/>
                                    </w:rPr>
                                  </w:pPr>
                                  <w:r>
                                    <w:rPr>
                                      <w:color w:val="000000"/>
                                      <w:sz w:val="22"/>
                                      <w:szCs w:val="22"/>
                                    </w:rPr>
                                    <w:t>UMD</w:t>
                                  </w:r>
                                </w:p>
                              </w:tc>
                              <w:tc>
                                <w:tcPr>
                                  <w:tcW w:w="912" w:type="dxa"/>
                                  <w:vAlign w:val="bottom"/>
                                </w:tcPr>
                                <w:p w14:paraId="78457451" w14:textId="7ABB7DF4" w:rsidR="001973A2" w:rsidRDefault="001973A2" w:rsidP="00F97A4B">
                                  <w:pPr>
                                    <w:pStyle w:val="Nidungvnbn"/>
                                    <w:ind w:firstLine="0"/>
                                    <w:jc w:val="right"/>
                                  </w:pPr>
                                  <w:r>
                                    <w:rPr>
                                      <w:color w:val="000000"/>
                                      <w:sz w:val="22"/>
                                      <w:szCs w:val="22"/>
                                    </w:rPr>
                                    <w:t>0.9379</w:t>
                                  </w:r>
                                </w:p>
                              </w:tc>
                              <w:tc>
                                <w:tcPr>
                                  <w:tcW w:w="912" w:type="dxa"/>
                                  <w:vAlign w:val="bottom"/>
                                </w:tcPr>
                                <w:p w14:paraId="1B8C3739" w14:textId="05DC0649" w:rsidR="001973A2" w:rsidRDefault="001973A2" w:rsidP="00F97A4B">
                                  <w:pPr>
                                    <w:pStyle w:val="Nidungvnbn"/>
                                    <w:ind w:firstLine="0"/>
                                    <w:jc w:val="right"/>
                                  </w:pPr>
                                  <w:r>
                                    <w:rPr>
                                      <w:color w:val="000000"/>
                                      <w:sz w:val="22"/>
                                      <w:szCs w:val="22"/>
                                    </w:rPr>
                                    <w:t>0.9375</w:t>
                                  </w:r>
                                </w:p>
                              </w:tc>
                              <w:tc>
                                <w:tcPr>
                                  <w:tcW w:w="912" w:type="dxa"/>
                                  <w:vAlign w:val="bottom"/>
                                </w:tcPr>
                                <w:p w14:paraId="6D2F397B" w14:textId="64E9CFBF" w:rsidR="001973A2" w:rsidRDefault="001973A2" w:rsidP="00F97A4B">
                                  <w:pPr>
                                    <w:pStyle w:val="Nidungvnbn"/>
                                    <w:ind w:firstLine="0"/>
                                    <w:jc w:val="right"/>
                                  </w:pPr>
                                  <w:r>
                                    <w:rPr>
                                      <w:color w:val="000000"/>
                                      <w:sz w:val="22"/>
                                      <w:szCs w:val="22"/>
                                    </w:rPr>
                                    <w:t>0.9375</w:t>
                                  </w:r>
                                </w:p>
                              </w:tc>
                              <w:tc>
                                <w:tcPr>
                                  <w:tcW w:w="1077" w:type="dxa"/>
                                  <w:vAlign w:val="bottom"/>
                                </w:tcPr>
                                <w:p w14:paraId="47BD113B" w14:textId="78D3B92F" w:rsidR="001973A2" w:rsidRDefault="001973A2" w:rsidP="00F97A4B">
                                  <w:pPr>
                                    <w:pStyle w:val="Nidungvnbn"/>
                                    <w:ind w:firstLine="0"/>
                                    <w:jc w:val="right"/>
                                  </w:pPr>
                                  <w:r>
                                    <w:rPr>
                                      <w:color w:val="000000"/>
                                      <w:sz w:val="22"/>
                                      <w:szCs w:val="22"/>
                                    </w:rPr>
                                    <w:t>822.1</w:t>
                                  </w:r>
                                </w:p>
                              </w:tc>
                              <w:tc>
                                <w:tcPr>
                                  <w:tcW w:w="994" w:type="dxa"/>
                                  <w:vAlign w:val="bottom"/>
                                </w:tcPr>
                                <w:p w14:paraId="3B4ACD7D" w14:textId="10EE3BFE" w:rsidR="001973A2" w:rsidRDefault="001973A2" w:rsidP="00F97A4B">
                                  <w:pPr>
                                    <w:pStyle w:val="Nidungvnbn"/>
                                    <w:ind w:firstLine="0"/>
                                    <w:jc w:val="right"/>
                                  </w:pPr>
                                  <w:r>
                                    <w:rPr>
                                      <w:color w:val="000000"/>
                                      <w:sz w:val="22"/>
                                      <w:szCs w:val="22"/>
                                    </w:rPr>
                                    <w:t>0.8941</w:t>
                                  </w:r>
                                </w:p>
                              </w:tc>
                              <w:tc>
                                <w:tcPr>
                                  <w:tcW w:w="994" w:type="dxa"/>
                                  <w:vAlign w:val="bottom"/>
                                </w:tcPr>
                                <w:p w14:paraId="3FBA1212" w14:textId="1E80493B" w:rsidR="001973A2" w:rsidRDefault="001973A2" w:rsidP="00F97A4B">
                                  <w:pPr>
                                    <w:pStyle w:val="Nidungvnbn"/>
                                    <w:ind w:firstLine="0"/>
                                    <w:jc w:val="right"/>
                                  </w:pPr>
                                  <w:r>
                                    <w:rPr>
                                      <w:color w:val="000000"/>
                                      <w:sz w:val="22"/>
                                      <w:szCs w:val="22"/>
                                    </w:rPr>
                                    <w:t>0.8889</w:t>
                                  </w:r>
                                </w:p>
                              </w:tc>
                              <w:tc>
                                <w:tcPr>
                                  <w:tcW w:w="994" w:type="dxa"/>
                                  <w:vAlign w:val="bottom"/>
                                </w:tcPr>
                                <w:p w14:paraId="60541853" w14:textId="3A861AA0" w:rsidR="001973A2" w:rsidRDefault="001973A2" w:rsidP="00F97A4B">
                                  <w:pPr>
                                    <w:pStyle w:val="Nidungvnbn"/>
                                    <w:ind w:firstLine="0"/>
                                    <w:jc w:val="right"/>
                                  </w:pPr>
                                  <w:r>
                                    <w:rPr>
                                      <w:color w:val="000000"/>
                                      <w:sz w:val="22"/>
                                      <w:szCs w:val="22"/>
                                    </w:rPr>
                                    <w:t>0.8889</w:t>
                                  </w:r>
                                </w:p>
                              </w:tc>
                              <w:tc>
                                <w:tcPr>
                                  <w:tcW w:w="1233" w:type="dxa"/>
                                  <w:vAlign w:val="bottom"/>
                                </w:tcPr>
                                <w:p w14:paraId="1536158D" w14:textId="45B83CD3" w:rsidR="001973A2" w:rsidRDefault="001973A2" w:rsidP="00F97A4B">
                                  <w:pPr>
                                    <w:pStyle w:val="Nidungvnbn"/>
                                    <w:ind w:firstLine="0"/>
                                    <w:jc w:val="right"/>
                                  </w:pPr>
                                  <w:r>
                                    <w:rPr>
                                      <w:color w:val="000000"/>
                                      <w:sz w:val="22"/>
                                      <w:szCs w:val="22"/>
                                    </w:rPr>
                                    <w:t>678.7</w:t>
                                  </w:r>
                                </w:p>
                              </w:tc>
                            </w:tr>
                            <w:tr w:rsidR="001973A2" w14:paraId="0A29F9A0" w14:textId="77777777" w:rsidTr="00A24F79">
                              <w:trPr>
                                <w:trHeight w:val="379"/>
                              </w:trPr>
                              <w:tc>
                                <w:tcPr>
                                  <w:tcW w:w="805" w:type="dxa"/>
                                  <w:vMerge/>
                                  <w:vAlign w:val="center"/>
                                </w:tcPr>
                                <w:p w14:paraId="5AF17A7B" w14:textId="77777777" w:rsidR="001973A2" w:rsidRDefault="001973A2" w:rsidP="00F97A4B">
                                  <w:pPr>
                                    <w:pStyle w:val="Nidungvnbn"/>
                                    <w:ind w:firstLine="0"/>
                                    <w:jc w:val="center"/>
                                    <w:rPr>
                                      <w:b/>
                                    </w:rPr>
                                  </w:pPr>
                                </w:p>
                              </w:tc>
                              <w:tc>
                                <w:tcPr>
                                  <w:tcW w:w="2952" w:type="dxa"/>
                                  <w:vAlign w:val="bottom"/>
                                </w:tcPr>
                                <w:p w14:paraId="7CF4B45F" w14:textId="6D74485E" w:rsidR="001973A2" w:rsidRDefault="001973A2" w:rsidP="00F97A4B">
                                  <w:pPr>
                                    <w:pStyle w:val="Nidungvnbn"/>
                                    <w:ind w:firstLine="0"/>
                                    <w:jc w:val="left"/>
                                    <w:rPr>
                                      <w:b/>
                                    </w:rPr>
                                  </w:pPr>
                                  <w:r>
                                    <w:rPr>
                                      <w:color w:val="000000"/>
                                      <w:sz w:val="22"/>
                                      <w:szCs w:val="22"/>
                                    </w:rPr>
                                    <w:t>UWaveGestureLibraryAll</w:t>
                                  </w:r>
                                </w:p>
                              </w:tc>
                              <w:tc>
                                <w:tcPr>
                                  <w:tcW w:w="912" w:type="dxa"/>
                                  <w:vAlign w:val="bottom"/>
                                </w:tcPr>
                                <w:p w14:paraId="52B88BBC" w14:textId="21092793" w:rsidR="001973A2" w:rsidRDefault="001973A2" w:rsidP="00F97A4B">
                                  <w:pPr>
                                    <w:pStyle w:val="Nidungvnbn"/>
                                    <w:ind w:firstLine="0"/>
                                    <w:jc w:val="right"/>
                                  </w:pPr>
                                  <w:r>
                                    <w:rPr>
                                      <w:color w:val="000000"/>
                                      <w:sz w:val="22"/>
                                      <w:szCs w:val="22"/>
                                    </w:rPr>
                                    <w:t>0.9529</w:t>
                                  </w:r>
                                </w:p>
                              </w:tc>
                              <w:tc>
                                <w:tcPr>
                                  <w:tcW w:w="912" w:type="dxa"/>
                                  <w:vAlign w:val="bottom"/>
                                </w:tcPr>
                                <w:p w14:paraId="0CD58271" w14:textId="773FFBC1" w:rsidR="001973A2" w:rsidRDefault="001973A2" w:rsidP="00F97A4B">
                                  <w:pPr>
                                    <w:pStyle w:val="Nidungvnbn"/>
                                    <w:ind w:firstLine="0"/>
                                    <w:jc w:val="right"/>
                                  </w:pPr>
                                  <w:r>
                                    <w:rPr>
                                      <w:color w:val="000000"/>
                                      <w:sz w:val="22"/>
                                      <w:szCs w:val="22"/>
                                    </w:rPr>
                                    <w:t>0.9517</w:t>
                                  </w:r>
                                </w:p>
                              </w:tc>
                              <w:tc>
                                <w:tcPr>
                                  <w:tcW w:w="912" w:type="dxa"/>
                                  <w:vAlign w:val="bottom"/>
                                </w:tcPr>
                                <w:p w14:paraId="75F9E60A" w14:textId="6CAA14A5" w:rsidR="001973A2" w:rsidRDefault="001973A2" w:rsidP="00F97A4B">
                                  <w:pPr>
                                    <w:pStyle w:val="Nidungvnbn"/>
                                    <w:ind w:firstLine="0"/>
                                    <w:jc w:val="right"/>
                                  </w:pPr>
                                  <w:r>
                                    <w:rPr>
                                      <w:color w:val="000000"/>
                                      <w:sz w:val="22"/>
                                      <w:szCs w:val="22"/>
                                    </w:rPr>
                                    <w:t>0.9518</w:t>
                                  </w:r>
                                </w:p>
                              </w:tc>
                              <w:tc>
                                <w:tcPr>
                                  <w:tcW w:w="1077" w:type="dxa"/>
                                  <w:vAlign w:val="bottom"/>
                                </w:tcPr>
                                <w:p w14:paraId="0EFB084B" w14:textId="53E6EFC2" w:rsidR="001973A2" w:rsidRDefault="001973A2" w:rsidP="00F97A4B">
                                  <w:pPr>
                                    <w:pStyle w:val="Nidungvnbn"/>
                                    <w:ind w:firstLine="0"/>
                                    <w:jc w:val="right"/>
                                  </w:pPr>
                                  <w:r>
                                    <w:rPr>
                                      <w:color w:val="000000"/>
                                      <w:sz w:val="22"/>
                                      <w:szCs w:val="22"/>
                                    </w:rPr>
                                    <w:t>3883.8</w:t>
                                  </w:r>
                                </w:p>
                              </w:tc>
                              <w:tc>
                                <w:tcPr>
                                  <w:tcW w:w="994" w:type="dxa"/>
                                  <w:vAlign w:val="bottom"/>
                                </w:tcPr>
                                <w:p w14:paraId="4F79E60F" w14:textId="4802362E" w:rsidR="001973A2" w:rsidRDefault="001973A2" w:rsidP="00F97A4B">
                                  <w:pPr>
                                    <w:pStyle w:val="Nidungvnbn"/>
                                    <w:ind w:firstLine="0"/>
                                    <w:jc w:val="right"/>
                                  </w:pPr>
                                  <w:r>
                                    <w:rPr>
                                      <w:color w:val="000000"/>
                                      <w:sz w:val="22"/>
                                      <w:szCs w:val="22"/>
                                    </w:rPr>
                                    <w:t>0.9546</w:t>
                                  </w:r>
                                </w:p>
                              </w:tc>
                              <w:tc>
                                <w:tcPr>
                                  <w:tcW w:w="994" w:type="dxa"/>
                                  <w:vAlign w:val="bottom"/>
                                </w:tcPr>
                                <w:p w14:paraId="127BABDD" w14:textId="17E56026" w:rsidR="001973A2" w:rsidRDefault="001973A2" w:rsidP="00F97A4B">
                                  <w:pPr>
                                    <w:pStyle w:val="Nidungvnbn"/>
                                    <w:ind w:firstLine="0"/>
                                    <w:jc w:val="right"/>
                                  </w:pPr>
                                  <w:r>
                                    <w:rPr>
                                      <w:color w:val="000000"/>
                                      <w:sz w:val="22"/>
                                      <w:szCs w:val="22"/>
                                    </w:rPr>
                                    <w:t>0.9534</w:t>
                                  </w:r>
                                </w:p>
                              </w:tc>
                              <w:tc>
                                <w:tcPr>
                                  <w:tcW w:w="994" w:type="dxa"/>
                                  <w:vAlign w:val="bottom"/>
                                </w:tcPr>
                                <w:p w14:paraId="2D7CEBAB" w14:textId="55A658B0" w:rsidR="001973A2" w:rsidRDefault="001973A2" w:rsidP="00F97A4B">
                                  <w:pPr>
                                    <w:pStyle w:val="Nidungvnbn"/>
                                    <w:ind w:firstLine="0"/>
                                    <w:jc w:val="right"/>
                                  </w:pPr>
                                  <w:r>
                                    <w:rPr>
                                      <w:color w:val="000000"/>
                                      <w:sz w:val="22"/>
                                      <w:szCs w:val="22"/>
                                    </w:rPr>
                                    <w:t>0.9534</w:t>
                                  </w:r>
                                </w:p>
                              </w:tc>
                              <w:tc>
                                <w:tcPr>
                                  <w:tcW w:w="1233" w:type="dxa"/>
                                  <w:vAlign w:val="bottom"/>
                                </w:tcPr>
                                <w:p w14:paraId="2C69C34F" w14:textId="69A52B55" w:rsidR="001973A2" w:rsidRDefault="001973A2" w:rsidP="00F97A4B">
                                  <w:pPr>
                                    <w:pStyle w:val="Nidungvnbn"/>
                                    <w:ind w:firstLine="0"/>
                                    <w:jc w:val="right"/>
                                  </w:pPr>
                                  <w:r>
                                    <w:rPr>
                                      <w:color w:val="000000"/>
                                      <w:sz w:val="22"/>
                                      <w:szCs w:val="22"/>
                                    </w:rPr>
                                    <w:t>3713.2</w:t>
                                  </w:r>
                                </w:p>
                              </w:tc>
                            </w:tr>
                            <w:tr w:rsidR="001973A2" w14:paraId="3FDFB732" w14:textId="77777777" w:rsidTr="00A24F79">
                              <w:trPr>
                                <w:trHeight w:val="379"/>
                              </w:trPr>
                              <w:tc>
                                <w:tcPr>
                                  <w:tcW w:w="805" w:type="dxa"/>
                                  <w:vMerge/>
                                  <w:vAlign w:val="center"/>
                                </w:tcPr>
                                <w:p w14:paraId="075A1DCF" w14:textId="77777777" w:rsidR="001973A2" w:rsidRDefault="001973A2" w:rsidP="00F97A4B">
                                  <w:pPr>
                                    <w:pStyle w:val="Nidungvnbn"/>
                                    <w:ind w:firstLine="0"/>
                                    <w:jc w:val="center"/>
                                    <w:rPr>
                                      <w:b/>
                                    </w:rPr>
                                  </w:pPr>
                                </w:p>
                              </w:tc>
                              <w:tc>
                                <w:tcPr>
                                  <w:tcW w:w="2952" w:type="dxa"/>
                                  <w:vAlign w:val="bottom"/>
                                </w:tcPr>
                                <w:p w14:paraId="273647E5" w14:textId="5D88BC04" w:rsidR="001973A2" w:rsidRDefault="001973A2" w:rsidP="00F97A4B">
                                  <w:pPr>
                                    <w:pStyle w:val="Nidungvnbn"/>
                                    <w:ind w:firstLine="0"/>
                                    <w:jc w:val="left"/>
                                    <w:rPr>
                                      <w:b/>
                                    </w:rPr>
                                  </w:pPr>
                                  <w:r>
                                    <w:rPr>
                                      <w:color w:val="000000"/>
                                      <w:sz w:val="22"/>
                                      <w:szCs w:val="22"/>
                                    </w:rPr>
                                    <w:t>UWaveGestureLibraryX</w:t>
                                  </w:r>
                                </w:p>
                              </w:tc>
                              <w:tc>
                                <w:tcPr>
                                  <w:tcW w:w="912" w:type="dxa"/>
                                  <w:vAlign w:val="bottom"/>
                                </w:tcPr>
                                <w:p w14:paraId="6870F0C9" w14:textId="61A1DDC9" w:rsidR="001973A2" w:rsidRDefault="001973A2" w:rsidP="00F97A4B">
                                  <w:pPr>
                                    <w:pStyle w:val="Nidungvnbn"/>
                                    <w:ind w:firstLine="0"/>
                                    <w:jc w:val="right"/>
                                  </w:pPr>
                                  <w:r>
                                    <w:rPr>
                                      <w:color w:val="000000"/>
                                      <w:sz w:val="22"/>
                                      <w:szCs w:val="22"/>
                                    </w:rPr>
                                    <w:t>0.7521</w:t>
                                  </w:r>
                                </w:p>
                              </w:tc>
                              <w:tc>
                                <w:tcPr>
                                  <w:tcW w:w="912" w:type="dxa"/>
                                  <w:vAlign w:val="bottom"/>
                                </w:tcPr>
                                <w:p w14:paraId="4FD22BA1" w14:textId="19C65D49" w:rsidR="001973A2" w:rsidRDefault="001973A2" w:rsidP="00F97A4B">
                                  <w:pPr>
                                    <w:pStyle w:val="Nidungvnbn"/>
                                    <w:ind w:firstLine="0"/>
                                    <w:jc w:val="right"/>
                                  </w:pPr>
                                  <w:r>
                                    <w:rPr>
                                      <w:color w:val="000000"/>
                                      <w:sz w:val="22"/>
                                      <w:szCs w:val="22"/>
                                    </w:rPr>
                                    <w:t>0.7688</w:t>
                                  </w:r>
                                </w:p>
                              </w:tc>
                              <w:tc>
                                <w:tcPr>
                                  <w:tcW w:w="912" w:type="dxa"/>
                                  <w:vAlign w:val="bottom"/>
                                </w:tcPr>
                                <w:p w14:paraId="4CE0ACCF" w14:textId="69F57742" w:rsidR="001973A2" w:rsidRDefault="001973A2" w:rsidP="00F97A4B">
                                  <w:pPr>
                                    <w:pStyle w:val="Nidungvnbn"/>
                                    <w:ind w:firstLine="0"/>
                                    <w:jc w:val="right"/>
                                  </w:pPr>
                                  <w:r>
                                    <w:rPr>
                                      <w:color w:val="000000"/>
                                      <w:sz w:val="22"/>
                                      <w:szCs w:val="22"/>
                                    </w:rPr>
                                    <w:t>0.7665</w:t>
                                  </w:r>
                                </w:p>
                              </w:tc>
                              <w:tc>
                                <w:tcPr>
                                  <w:tcW w:w="1077" w:type="dxa"/>
                                  <w:vAlign w:val="bottom"/>
                                </w:tcPr>
                                <w:p w14:paraId="62525B90" w14:textId="08ED1298" w:rsidR="001973A2" w:rsidRDefault="001973A2" w:rsidP="00F97A4B">
                                  <w:pPr>
                                    <w:pStyle w:val="Nidungvnbn"/>
                                    <w:ind w:firstLine="0"/>
                                    <w:jc w:val="right"/>
                                  </w:pPr>
                                  <w:r>
                                    <w:rPr>
                                      <w:color w:val="000000"/>
                                      <w:sz w:val="22"/>
                                      <w:szCs w:val="22"/>
                                    </w:rPr>
                                    <w:t>4040.5</w:t>
                                  </w:r>
                                </w:p>
                              </w:tc>
                              <w:tc>
                                <w:tcPr>
                                  <w:tcW w:w="994" w:type="dxa"/>
                                  <w:vAlign w:val="bottom"/>
                                </w:tcPr>
                                <w:p w14:paraId="0C8F7F67" w14:textId="007C3C17" w:rsidR="001973A2" w:rsidRDefault="001973A2" w:rsidP="00F97A4B">
                                  <w:pPr>
                                    <w:pStyle w:val="Nidungvnbn"/>
                                    <w:ind w:firstLine="0"/>
                                    <w:jc w:val="right"/>
                                  </w:pPr>
                                  <w:r>
                                    <w:rPr>
                                      <w:color w:val="000000"/>
                                      <w:sz w:val="22"/>
                                      <w:szCs w:val="22"/>
                                    </w:rPr>
                                    <w:t>0.7345</w:t>
                                  </w:r>
                                </w:p>
                              </w:tc>
                              <w:tc>
                                <w:tcPr>
                                  <w:tcW w:w="994" w:type="dxa"/>
                                  <w:vAlign w:val="bottom"/>
                                </w:tcPr>
                                <w:p w14:paraId="78174EF5" w14:textId="3919FA86" w:rsidR="001973A2" w:rsidRDefault="001973A2" w:rsidP="00F97A4B">
                                  <w:pPr>
                                    <w:pStyle w:val="Nidungvnbn"/>
                                    <w:ind w:firstLine="0"/>
                                    <w:jc w:val="right"/>
                                  </w:pPr>
                                  <w:r>
                                    <w:rPr>
                                      <w:color w:val="000000"/>
                                      <w:sz w:val="22"/>
                                      <w:szCs w:val="22"/>
                                    </w:rPr>
                                    <w:t>0.761</w:t>
                                  </w:r>
                                </w:p>
                              </w:tc>
                              <w:tc>
                                <w:tcPr>
                                  <w:tcW w:w="994" w:type="dxa"/>
                                  <w:vAlign w:val="bottom"/>
                                </w:tcPr>
                                <w:p w14:paraId="313D0437" w14:textId="34ACBB0D" w:rsidR="001973A2" w:rsidRDefault="001973A2" w:rsidP="00F97A4B">
                                  <w:pPr>
                                    <w:pStyle w:val="Nidungvnbn"/>
                                    <w:ind w:firstLine="0"/>
                                    <w:jc w:val="right"/>
                                  </w:pPr>
                                  <w:r>
                                    <w:rPr>
                                      <w:color w:val="000000"/>
                                      <w:sz w:val="22"/>
                                      <w:szCs w:val="22"/>
                                    </w:rPr>
                                    <w:t>0.7583</w:t>
                                  </w:r>
                                </w:p>
                              </w:tc>
                              <w:tc>
                                <w:tcPr>
                                  <w:tcW w:w="1233" w:type="dxa"/>
                                  <w:vAlign w:val="bottom"/>
                                </w:tcPr>
                                <w:p w14:paraId="0CD78B86" w14:textId="6190B4E4" w:rsidR="001973A2" w:rsidRDefault="001973A2" w:rsidP="00F97A4B">
                                  <w:pPr>
                                    <w:pStyle w:val="Nidungvnbn"/>
                                    <w:ind w:firstLine="0"/>
                                    <w:jc w:val="right"/>
                                  </w:pPr>
                                  <w:r>
                                    <w:rPr>
                                      <w:color w:val="000000"/>
                                      <w:sz w:val="22"/>
                                      <w:szCs w:val="22"/>
                                    </w:rPr>
                                    <w:t>3284.9</w:t>
                                  </w:r>
                                </w:p>
                              </w:tc>
                            </w:tr>
                            <w:tr w:rsidR="001973A2" w14:paraId="3B52483F" w14:textId="77777777" w:rsidTr="00A24F79">
                              <w:trPr>
                                <w:trHeight w:val="379"/>
                              </w:trPr>
                              <w:tc>
                                <w:tcPr>
                                  <w:tcW w:w="805" w:type="dxa"/>
                                  <w:vMerge/>
                                  <w:vAlign w:val="center"/>
                                </w:tcPr>
                                <w:p w14:paraId="0483C5E5" w14:textId="77777777" w:rsidR="001973A2" w:rsidRDefault="001973A2" w:rsidP="00F97A4B">
                                  <w:pPr>
                                    <w:pStyle w:val="Nidungvnbn"/>
                                    <w:ind w:firstLine="0"/>
                                    <w:jc w:val="center"/>
                                    <w:rPr>
                                      <w:b/>
                                    </w:rPr>
                                  </w:pPr>
                                </w:p>
                              </w:tc>
                              <w:tc>
                                <w:tcPr>
                                  <w:tcW w:w="2952" w:type="dxa"/>
                                  <w:vAlign w:val="bottom"/>
                                </w:tcPr>
                                <w:p w14:paraId="4E4B95AB" w14:textId="09EF0F1D" w:rsidR="001973A2" w:rsidRDefault="001973A2" w:rsidP="00F97A4B">
                                  <w:pPr>
                                    <w:pStyle w:val="Nidungvnbn"/>
                                    <w:ind w:firstLine="0"/>
                                    <w:jc w:val="left"/>
                                    <w:rPr>
                                      <w:b/>
                                    </w:rPr>
                                  </w:pPr>
                                  <w:r>
                                    <w:rPr>
                                      <w:color w:val="000000"/>
                                      <w:sz w:val="22"/>
                                      <w:szCs w:val="22"/>
                                    </w:rPr>
                                    <w:t>UWaveGestureLibraryY</w:t>
                                  </w:r>
                                </w:p>
                              </w:tc>
                              <w:tc>
                                <w:tcPr>
                                  <w:tcW w:w="912" w:type="dxa"/>
                                  <w:vAlign w:val="bottom"/>
                                </w:tcPr>
                                <w:p w14:paraId="44B992CB" w14:textId="3323805C" w:rsidR="001973A2" w:rsidRDefault="001973A2" w:rsidP="00F97A4B">
                                  <w:pPr>
                                    <w:pStyle w:val="Nidungvnbn"/>
                                    <w:ind w:firstLine="0"/>
                                    <w:jc w:val="right"/>
                                  </w:pPr>
                                  <w:r>
                                    <w:rPr>
                                      <w:color w:val="000000"/>
                                      <w:sz w:val="22"/>
                                      <w:szCs w:val="22"/>
                                    </w:rPr>
                                    <w:t>0.699</w:t>
                                  </w:r>
                                </w:p>
                              </w:tc>
                              <w:tc>
                                <w:tcPr>
                                  <w:tcW w:w="912" w:type="dxa"/>
                                  <w:vAlign w:val="bottom"/>
                                </w:tcPr>
                                <w:p w14:paraId="1E414F23" w14:textId="7400256E" w:rsidR="001973A2" w:rsidRDefault="001973A2" w:rsidP="00F97A4B">
                                  <w:pPr>
                                    <w:pStyle w:val="Nidungvnbn"/>
                                    <w:ind w:firstLine="0"/>
                                    <w:jc w:val="right"/>
                                  </w:pPr>
                                  <w:r>
                                    <w:rPr>
                                      <w:color w:val="000000"/>
                                      <w:sz w:val="22"/>
                                      <w:szCs w:val="22"/>
                                    </w:rPr>
                                    <w:t>0.7038</w:t>
                                  </w:r>
                                </w:p>
                              </w:tc>
                              <w:tc>
                                <w:tcPr>
                                  <w:tcW w:w="912" w:type="dxa"/>
                                  <w:vAlign w:val="bottom"/>
                                </w:tcPr>
                                <w:p w14:paraId="4A85BFF1" w14:textId="44A8EF43" w:rsidR="001973A2" w:rsidRDefault="001973A2" w:rsidP="00F97A4B">
                                  <w:pPr>
                                    <w:pStyle w:val="Nidungvnbn"/>
                                    <w:ind w:firstLine="0"/>
                                    <w:jc w:val="right"/>
                                  </w:pPr>
                                  <w:r>
                                    <w:rPr>
                                      <w:color w:val="000000"/>
                                      <w:sz w:val="22"/>
                                      <w:szCs w:val="22"/>
                                    </w:rPr>
                                    <w:t>0.7043</w:t>
                                  </w:r>
                                </w:p>
                              </w:tc>
                              <w:tc>
                                <w:tcPr>
                                  <w:tcW w:w="1077" w:type="dxa"/>
                                  <w:vAlign w:val="bottom"/>
                                </w:tcPr>
                                <w:p w14:paraId="08214C4F" w14:textId="1FEFB263" w:rsidR="001973A2" w:rsidRDefault="001973A2" w:rsidP="00F97A4B">
                                  <w:pPr>
                                    <w:pStyle w:val="Nidungvnbn"/>
                                    <w:ind w:firstLine="0"/>
                                    <w:jc w:val="right"/>
                                  </w:pPr>
                                  <w:r>
                                    <w:rPr>
                                      <w:color w:val="000000"/>
                                      <w:sz w:val="22"/>
                                      <w:szCs w:val="22"/>
                                    </w:rPr>
                                    <w:t>3810.4</w:t>
                                  </w:r>
                                </w:p>
                              </w:tc>
                              <w:tc>
                                <w:tcPr>
                                  <w:tcW w:w="994" w:type="dxa"/>
                                  <w:vAlign w:val="bottom"/>
                                </w:tcPr>
                                <w:p w14:paraId="00791851" w14:textId="07788080" w:rsidR="001973A2" w:rsidRDefault="001973A2" w:rsidP="00F97A4B">
                                  <w:pPr>
                                    <w:pStyle w:val="Nidungvnbn"/>
                                    <w:ind w:firstLine="0"/>
                                    <w:jc w:val="right"/>
                                  </w:pPr>
                                  <w:r>
                                    <w:rPr>
                                      <w:color w:val="000000"/>
                                      <w:sz w:val="22"/>
                                      <w:szCs w:val="22"/>
                                    </w:rPr>
                                    <w:t>0.6846</w:t>
                                  </w:r>
                                </w:p>
                              </w:tc>
                              <w:tc>
                                <w:tcPr>
                                  <w:tcW w:w="994" w:type="dxa"/>
                                  <w:vAlign w:val="bottom"/>
                                </w:tcPr>
                                <w:p w14:paraId="40A695F2" w14:textId="34E650AB" w:rsidR="001973A2" w:rsidRDefault="001973A2" w:rsidP="00F97A4B">
                                  <w:pPr>
                                    <w:pStyle w:val="Nidungvnbn"/>
                                    <w:ind w:firstLine="0"/>
                                    <w:jc w:val="right"/>
                                  </w:pPr>
                                  <w:r>
                                    <w:rPr>
                                      <w:color w:val="000000"/>
                                      <w:sz w:val="22"/>
                                      <w:szCs w:val="22"/>
                                    </w:rPr>
                                    <w:t>0.6879</w:t>
                                  </w:r>
                                </w:p>
                              </w:tc>
                              <w:tc>
                                <w:tcPr>
                                  <w:tcW w:w="994" w:type="dxa"/>
                                  <w:vAlign w:val="bottom"/>
                                </w:tcPr>
                                <w:p w14:paraId="51D3396F" w14:textId="02B1835F" w:rsidR="001973A2" w:rsidRDefault="001973A2" w:rsidP="00F97A4B">
                                  <w:pPr>
                                    <w:pStyle w:val="Nidungvnbn"/>
                                    <w:ind w:firstLine="0"/>
                                    <w:jc w:val="right"/>
                                  </w:pPr>
                                  <w:r>
                                    <w:rPr>
                                      <w:color w:val="000000"/>
                                      <w:sz w:val="22"/>
                                      <w:szCs w:val="22"/>
                                    </w:rPr>
                                    <w:t>0.6888</w:t>
                                  </w:r>
                                </w:p>
                              </w:tc>
                              <w:tc>
                                <w:tcPr>
                                  <w:tcW w:w="1233" w:type="dxa"/>
                                  <w:vAlign w:val="bottom"/>
                                </w:tcPr>
                                <w:p w14:paraId="2F4F386F" w14:textId="6F097F6B" w:rsidR="001973A2" w:rsidRDefault="001973A2" w:rsidP="00F97A4B">
                                  <w:pPr>
                                    <w:pStyle w:val="Nidungvnbn"/>
                                    <w:ind w:firstLine="0"/>
                                    <w:jc w:val="right"/>
                                  </w:pPr>
                                  <w:r>
                                    <w:rPr>
                                      <w:color w:val="000000"/>
                                      <w:sz w:val="22"/>
                                      <w:szCs w:val="22"/>
                                    </w:rPr>
                                    <w:t>3272.9</w:t>
                                  </w:r>
                                </w:p>
                              </w:tc>
                            </w:tr>
                            <w:tr w:rsidR="001973A2" w14:paraId="0AFC12B5" w14:textId="77777777" w:rsidTr="00A24F79">
                              <w:trPr>
                                <w:trHeight w:val="379"/>
                              </w:trPr>
                              <w:tc>
                                <w:tcPr>
                                  <w:tcW w:w="805" w:type="dxa"/>
                                  <w:vMerge/>
                                  <w:vAlign w:val="center"/>
                                </w:tcPr>
                                <w:p w14:paraId="5EAA6516" w14:textId="77777777" w:rsidR="001973A2" w:rsidRDefault="001973A2" w:rsidP="00F97A4B">
                                  <w:pPr>
                                    <w:pStyle w:val="Nidungvnbn"/>
                                    <w:ind w:firstLine="0"/>
                                    <w:jc w:val="center"/>
                                    <w:rPr>
                                      <w:b/>
                                    </w:rPr>
                                  </w:pPr>
                                </w:p>
                              </w:tc>
                              <w:tc>
                                <w:tcPr>
                                  <w:tcW w:w="2952" w:type="dxa"/>
                                  <w:vAlign w:val="bottom"/>
                                </w:tcPr>
                                <w:p w14:paraId="49F4F2C7" w14:textId="499B39A9" w:rsidR="001973A2" w:rsidRDefault="001973A2" w:rsidP="00F97A4B">
                                  <w:pPr>
                                    <w:pStyle w:val="Nidungvnbn"/>
                                    <w:ind w:firstLine="0"/>
                                    <w:jc w:val="left"/>
                                    <w:rPr>
                                      <w:b/>
                                    </w:rPr>
                                  </w:pPr>
                                  <w:r>
                                    <w:rPr>
                                      <w:color w:val="000000"/>
                                      <w:sz w:val="22"/>
                                      <w:szCs w:val="22"/>
                                    </w:rPr>
                                    <w:t>UWaveGestureLibraryZ</w:t>
                                  </w:r>
                                </w:p>
                              </w:tc>
                              <w:tc>
                                <w:tcPr>
                                  <w:tcW w:w="912" w:type="dxa"/>
                                  <w:vAlign w:val="bottom"/>
                                </w:tcPr>
                                <w:p w14:paraId="5512AAD0" w14:textId="62FFDCFD" w:rsidR="001973A2" w:rsidRDefault="001973A2" w:rsidP="00F97A4B">
                                  <w:pPr>
                                    <w:pStyle w:val="Nidungvnbn"/>
                                    <w:ind w:firstLine="0"/>
                                    <w:jc w:val="right"/>
                                  </w:pPr>
                                  <w:r>
                                    <w:rPr>
                                      <w:color w:val="000000"/>
                                      <w:sz w:val="22"/>
                                      <w:szCs w:val="22"/>
                                    </w:rPr>
                                    <w:t>0.6829</w:t>
                                  </w:r>
                                </w:p>
                              </w:tc>
                              <w:tc>
                                <w:tcPr>
                                  <w:tcW w:w="912" w:type="dxa"/>
                                  <w:vAlign w:val="bottom"/>
                                </w:tcPr>
                                <w:p w14:paraId="482FC454" w14:textId="0CCDB286" w:rsidR="001973A2" w:rsidRDefault="001973A2" w:rsidP="00F97A4B">
                                  <w:pPr>
                                    <w:pStyle w:val="Nidungvnbn"/>
                                    <w:ind w:firstLine="0"/>
                                    <w:jc w:val="right"/>
                                  </w:pPr>
                                  <w:r>
                                    <w:rPr>
                                      <w:color w:val="000000"/>
                                      <w:sz w:val="22"/>
                                      <w:szCs w:val="22"/>
                                    </w:rPr>
                                    <w:t>0.6985</w:t>
                                  </w:r>
                                </w:p>
                              </w:tc>
                              <w:tc>
                                <w:tcPr>
                                  <w:tcW w:w="912" w:type="dxa"/>
                                  <w:vAlign w:val="bottom"/>
                                </w:tcPr>
                                <w:p w14:paraId="6B8BB164" w14:textId="4A4685A3" w:rsidR="001973A2" w:rsidRDefault="001973A2" w:rsidP="00F97A4B">
                                  <w:pPr>
                                    <w:pStyle w:val="Nidungvnbn"/>
                                    <w:ind w:firstLine="0"/>
                                    <w:jc w:val="right"/>
                                  </w:pPr>
                                  <w:r>
                                    <w:rPr>
                                      <w:color w:val="000000"/>
                                      <w:sz w:val="22"/>
                                      <w:szCs w:val="22"/>
                                    </w:rPr>
                                    <w:t>0.7003</w:t>
                                  </w:r>
                                </w:p>
                              </w:tc>
                              <w:tc>
                                <w:tcPr>
                                  <w:tcW w:w="1077" w:type="dxa"/>
                                  <w:vAlign w:val="bottom"/>
                                </w:tcPr>
                                <w:p w14:paraId="6921323A" w14:textId="0E819895" w:rsidR="001973A2" w:rsidRDefault="001973A2" w:rsidP="00F97A4B">
                                  <w:pPr>
                                    <w:pStyle w:val="Nidungvnbn"/>
                                    <w:ind w:firstLine="0"/>
                                    <w:jc w:val="right"/>
                                  </w:pPr>
                                  <w:r>
                                    <w:rPr>
                                      <w:color w:val="000000"/>
                                      <w:sz w:val="22"/>
                                      <w:szCs w:val="22"/>
                                    </w:rPr>
                                    <w:t>3817.3</w:t>
                                  </w:r>
                                </w:p>
                              </w:tc>
                              <w:tc>
                                <w:tcPr>
                                  <w:tcW w:w="994" w:type="dxa"/>
                                  <w:vAlign w:val="bottom"/>
                                </w:tcPr>
                                <w:p w14:paraId="3990C04D" w14:textId="5A6A16A5" w:rsidR="001973A2" w:rsidRDefault="001973A2" w:rsidP="00F97A4B">
                                  <w:pPr>
                                    <w:pStyle w:val="Nidungvnbn"/>
                                    <w:ind w:firstLine="0"/>
                                    <w:jc w:val="right"/>
                                  </w:pPr>
                                  <w:r>
                                    <w:rPr>
                                      <w:color w:val="000000"/>
                                      <w:sz w:val="22"/>
                                      <w:szCs w:val="22"/>
                                    </w:rPr>
                                    <w:t>0.6914</w:t>
                                  </w:r>
                                </w:p>
                              </w:tc>
                              <w:tc>
                                <w:tcPr>
                                  <w:tcW w:w="994" w:type="dxa"/>
                                  <w:vAlign w:val="bottom"/>
                                </w:tcPr>
                                <w:p w14:paraId="012E0CAA" w14:textId="32F3A291" w:rsidR="001973A2" w:rsidRDefault="001973A2" w:rsidP="00F97A4B">
                                  <w:pPr>
                                    <w:pStyle w:val="Nidungvnbn"/>
                                    <w:ind w:firstLine="0"/>
                                    <w:jc w:val="right"/>
                                  </w:pPr>
                                  <w:r>
                                    <w:rPr>
                                      <w:color w:val="000000"/>
                                      <w:sz w:val="22"/>
                                      <w:szCs w:val="22"/>
                                    </w:rPr>
                                    <w:t>0.7063</w:t>
                                  </w:r>
                                </w:p>
                              </w:tc>
                              <w:tc>
                                <w:tcPr>
                                  <w:tcW w:w="994" w:type="dxa"/>
                                  <w:vAlign w:val="bottom"/>
                                </w:tcPr>
                                <w:p w14:paraId="5EA87C32" w14:textId="47B05A5C" w:rsidR="001973A2" w:rsidRDefault="001973A2" w:rsidP="00F97A4B">
                                  <w:pPr>
                                    <w:pStyle w:val="Nidungvnbn"/>
                                    <w:ind w:firstLine="0"/>
                                    <w:jc w:val="right"/>
                                  </w:pPr>
                                  <w:r>
                                    <w:rPr>
                                      <w:color w:val="000000"/>
                                      <w:sz w:val="22"/>
                                      <w:szCs w:val="22"/>
                                    </w:rPr>
                                    <w:t>0.7081</w:t>
                                  </w:r>
                                </w:p>
                              </w:tc>
                              <w:tc>
                                <w:tcPr>
                                  <w:tcW w:w="1233" w:type="dxa"/>
                                  <w:vAlign w:val="bottom"/>
                                </w:tcPr>
                                <w:p w14:paraId="00B16AFA" w14:textId="5387526A" w:rsidR="001973A2" w:rsidRDefault="001973A2" w:rsidP="00F97A4B">
                                  <w:pPr>
                                    <w:pStyle w:val="Nidungvnbn"/>
                                    <w:ind w:firstLine="0"/>
                                    <w:jc w:val="right"/>
                                  </w:pPr>
                                  <w:r>
                                    <w:rPr>
                                      <w:color w:val="000000"/>
                                      <w:sz w:val="22"/>
                                      <w:szCs w:val="22"/>
                                    </w:rPr>
                                    <w:t>3305.5</w:t>
                                  </w:r>
                                </w:p>
                              </w:tc>
                            </w:tr>
                            <w:tr w:rsidR="001973A2" w14:paraId="6C5F2958" w14:textId="77777777" w:rsidTr="00A24F79">
                              <w:trPr>
                                <w:trHeight w:val="379"/>
                              </w:trPr>
                              <w:tc>
                                <w:tcPr>
                                  <w:tcW w:w="805" w:type="dxa"/>
                                  <w:vMerge/>
                                  <w:vAlign w:val="center"/>
                                </w:tcPr>
                                <w:p w14:paraId="03666F41" w14:textId="77777777" w:rsidR="001973A2" w:rsidRDefault="001973A2" w:rsidP="00F97A4B">
                                  <w:pPr>
                                    <w:pStyle w:val="Nidungvnbn"/>
                                    <w:ind w:firstLine="0"/>
                                    <w:jc w:val="center"/>
                                    <w:rPr>
                                      <w:b/>
                                    </w:rPr>
                                  </w:pPr>
                                </w:p>
                              </w:tc>
                              <w:tc>
                                <w:tcPr>
                                  <w:tcW w:w="2952" w:type="dxa"/>
                                  <w:vAlign w:val="bottom"/>
                                </w:tcPr>
                                <w:p w14:paraId="0BC6C302" w14:textId="1CC741DB" w:rsidR="001973A2" w:rsidRDefault="001973A2" w:rsidP="00F97A4B">
                                  <w:pPr>
                                    <w:pStyle w:val="Nidungvnbn"/>
                                    <w:ind w:firstLine="0"/>
                                    <w:jc w:val="left"/>
                                    <w:rPr>
                                      <w:b/>
                                    </w:rPr>
                                  </w:pPr>
                                  <w:r>
                                    <w:rPr>
                                      <w:color w:val="000000"/>
                                      <w:sz w:val="22"/>
                                      <w:szCs w:val="22"/>
                                    </w:rPr>
                                    <w:t>Wafer</w:t>
                                  </w:r>
                                </w:p>
                              </w:tc>
                              <w:tc>
                                <w:tcPr>
                                  <w:tcW w:w="912" w:type="dxa"/>
                                  <w:vAlign w:val="bottom"/>
                                </w:tcPr>
                                <w:p w14:paraId="6333C9E7" w14:textId="23362B1A" w:rsidR="001973A2" w:rsidRDefault="001973A2" w:rsidP="00F97A4B">
                                  <w:pPr>
                                    <w:pStyle w:val="Nidungvnbn"/>
                                    <w:ind w:firstLine="0"/>
                                    <w:jc w:val="right"/>
                                  </w:pPr>
                                  <w:r>
                                    <w:rPr>
                                      <w:color w:val="000000"/>
                                      <w:sz w:val="22"/>
                                      <w:szCs w:val="22"/>
                                    </w:rPr>
                                    <w:t>0.9885</w:t>
                                  </w:r>
                                </w:p>
                              </w:tc>
                              <w:tc>
                                <w:tcPr>
                                  <w:tcW w:w="912" w:type="dxa"/>
                                  <w:vAlign w:val="bottom"/>
                                </w:tcPr>
                                <w:p w14:paraId="54D57E84" w14:textId="7020554A" w:rsidR="001973A2" w:rsidRDefault="001973A2" w:rsidP="00F97A4B">
                                  <w:pPr>
                                    <w:pStyle w:val="Nidungvnbn"/>
                                    <w:ind w:firstLine="0"/>
                                    <w:jc w:val="right"/>
                                  </w:pPr>
                                  <w:r>
                                    <w:rPr>
                                      <w:color w:val="000000"/>
                                      <w:sz w:val="22"/>
                                      <w:szCs w:val="22"/>
                                    </w:rPr>
                                    <w:t>0.9959</w:t>
                                  </w:r>
                                </w:p>
                              </w:tc>
                              <w:tc>
                                <w:tcPr>
                                  <w:tcW w:w="912" w:type="dxa"/>
                                  <w:vAlign w:val="bottom"/>
                                </w:tcPr>
                                <w:p w14:paraId="1D637D26" w14:textId="2374F7B6" w:rsidR="001973A2" w:rsidRDefault="001973A2" w:rsidP="00F97A4B">
                                  <w:pPr>
                                    <w:pStyle w:val="Nidungvnbn"/>
                                    <w:ind w:firstLine="0"/>
                                    <w:jc w:val="right"/>
                                  </w:pPr>
                                  <w:r>
                                    <w:rPr>
                                      <w:color w:val="000000"/>
                                      <w:sz w:val="22"/>
                                      <w:szCs w:val="22"/>
                                    </w:rPr>
                                    <w:t>0.9905</w:t>
                                  </w:r>
                                </w:p>
                              </w:tc>
                              <w:tc>
                                <w:tcPr>
                                  <w:tcW w:w="1077" w:type="dxa"/>
                                  <w:vAlign w:val="bottom"/>
                                </w:tcPr>
                                <w:p w14:paraId="0CC4E390" w14:textId="594FD676" w:rsidR="001973A2" w:rsidRDefault="001973A2" w:rsidP="00F97A4B">
                                  <w:pPr>
                                    <w:pStyle w:val="Nidungvnbn"/>
                                    <w:ind w:firstLine="0"/>
                                    <w:jc w:val="right"/>
                                  </w:pPr>
                                  <w:r>
                                    <w:rPr>
                                      <w:color w:val="000000"/>
                                      <w:sz w:val="22"/>
                                      <w:szCs w:val="22"/>
                                    </w:rPr>
                                    <w:t>5362.4</w:t>
                                  </w:r>
                                </w:p>
                              </w:tc>
                              <w:tc>
                                <w:tcPr>
                                  <w:tcW w:w="994" w:type="dxa"/>
                                  <w:vAlign w:val="bottom"/>
                                </w:tcPr>
                                <w:p w14:paraId="785ACD19" w14:textId="097181EE" w:rsidR="001973A2" w:rsidRDefault="001973A2" w:rsidP="00F97A4B">
                                  <w:pPr>
                                    <w:pStyle w:val="Nidungvnbn"/>
                                    <w:ind w:firstLine="0"/>
                                    <w:jc w:val="right"/>
                                  </w:pPr>
                                  <w:r>
                                    <w:rPr>
                                      <w:color w:val="000000"/>
                                      <w:sz w:val="22"/>
                                      <w:szCs w:val="22"/>
                                    </w:rPr>
                                    <w:t>0.9861</w:t>
                                  </w:r>
                                </w:p>
                              </w:tc>
                              <w:tc>
                                <w:tcPr>
                                  <w:tcW w:w="994" w:type="dxa"/>
                                  <w:vAlign w:val="bottom"/>
                                </w:tcPr>
                                <w:p w14:paraId="4E7B245A" w14:textId="62923DA2" w:rsidR="001973A2" w:rsidRDefault="001973A2" w:rsidP="00F97A4B">
                                  <w:pPr>
                                    <w:pStyle w:val="Nidungvnbn"/>
                                    <w:ind w:firstLine="0"/>
                                    <w:jc w:val="right"/>
                                  </w:pPr>
                                  <w:r>
                                    <w:rPr>
                                      <w:color w:val="000000"/>
                                      <w:sz w:val="22"/>
                                      <w:szCs w:val="22"/>
                                    </w:rPr>
                                    <w:t>0.9951</w:t>
                                  </w:r>
                                </w:p>
                              </w:tc>
                              <w:tc>
                                <w:tcPr>
                                  <w:tcW w:w="994" w:type="dxa"/>
                                  <w:vAlign w:val="bottom"/>
                                </w:tcPr>
                                <w:p w14:paraId="652E7CAA" w14:textId="1F535635" w:rsidR="001973A2" w:rsidRDefault="001973A2" w:rsidP="00F97A4B">
                                  <w:pPr>
                                    <w:pStyle w:val="Nidungvnbn"/>
                                    <w:ind w:firstLine="0"/>
                                    <w:jc w:val="right"/>
                                  </w:pPr>
                                  <w:r>
                                    <w:rPr>
                                      <w:color w:val="000000"/>
                                      <w:sz w:val="22"/>
                                      <w:szCs w:val="22"/>
                                    </w:rPr>
                                    <w:t>0.9887</w:t>
                                  </w:r>
                                </w:p>
                              </w:tc>
                              <w:tc>
                                <w:tcPr>
                                  <w:tcW w:w="1233" w:type="dxa"/>
                                  <w:vAlign w:val="bottom"/>
                                </w:tcPr>
                                <w:p w14:paraId="43717C25" w14:textId="5B1EE760" w:rsidR="001973A2" w:rsidRDefault="001973A2" w:rsidP="00F97A4B">
                                  <w:pPr>
                                    <w:pStyle w:val="Nidungvnbn"/>
                                    <w:ind w:firstLine="0"/>
                                    <w:jc w:val="right"/>
                                  </w:pPr>
                                  <w:r>
                                    <w:rPr>
                                      <w:color w:val="000000"/>
                                      <w:sz w:val="22"/>
                                      <w:szCs w:val="22"/>
                                    </w:rPr>
                                    <w:t>5062.1</w:t>
                                  </w:r>
                                </w:p>
                              </w:tc>
                            </w:tr>
                            <w:tr w:rsidR="001973A2" w14:paraId="517266CD" w14:textId="77777777" w:rsidTr="00A24F79">
                              <w:trPr>
                                <w:trHeight w:val="379"/>
                              </w:trPr>
                              <w:tc>
                                <w:tcPr>
                                  <w:tcW w:w="805" w:type="dxa"/>
                                  <w:vMerge/>
                                  <w:vAlign w:val="center"/>
                                </w:tcPr>
                                <w:p w14:paraId="19C1FEFF" w14:textId="77777777" w:rsidR="001973A2" w:rsidRDefault="001973A2" w:rsidP="00F97A4B">
                                  <w:pPr>
                                    <w:pStyle w:val="Nidungvnbn"/>
                                    <w:ind w:firstLine="0"/>
                                    <w:jc w:val="center"/>
                                    <w:rPr>
                                      <w:b/>
                                    </w:rPr>
                                  </w:pPr>
                                </w:p>
                              </w:tc>
                              <w:tc>
                                <w:tcPr>
                                  <w:tcW w:w="2952" w:type="dxa"/>
                                  <w:vAlign w:val="bottom"/>
                                </w:tcPr>
                                <w:p w14:paraId="42603103" w14:textId="66E3426F" w:rsidR="001973A2" w:rsidRDefault="001973A2" w:rsidP="00F97A4B">
                                  <w:pPr>
                                    <w:pStyle w:val="Nidungvnbn"/>
                                    <w:ind w:firstLine="0"/>
                                    <w:jc w:val="left"/>
                                    <w:rPr>
                                      <w:b/>
                                    </w:rPr>
                                  </w:pPr>
                                  <w:r>
                                    <w:rPr>
                                      <w:color w:val="000000"/>
                                      <w:sz w:val="22"/>
                                      <w:szCs w:val="22"/>
                                    </w:rPr>
                                    <w:t>Wine</w:t>
                                  </w:r>
                                </w:p>
                              </w:tc>
                              <w:tc>
                                <w:tcPr>
                                  <w:tcW w:w="912" w:type="dxa"/>
                                  <w:vAlign w:val="bottom"/>
                                </w:tcPr>
                                <w:p w14:paraId="7F4518A7" w14:textId="377886CC" w:rsidR="001973A2" w:rsidRDefault="001973A2" w:rsidP="00F97A4B">
                                  <w:pPr>
                                    <w:pStyle w:val="Nidungvnbn"/>
                                    <w:ind w:firstLine="0"/>
                                    <w:jc w:val="right"/>
                                  </w:pPr>
                                  <w:r>
                                    <w:rPr>
                                      <w:color w:val="000000"/>
                                      <w:sz w:val="22"/>
                                      <w:szCs w:val="22"/>
                                    </w:rPr>
                                    <w:t>0.6615</w:t>
                                  </w:r>
                                </w:p>
                              </w:tc>
                              <w:tc>
                                <w:tcPr>
                                  <w:tcW w:w="912" w:type="dxa"/>
                                  <w:vAlign w:val="bottom"/>
                                </w:tcPr>
                                <w:p w14:paraId="18CFB356" w14:textId="25D81E39" w:rsidR="001973A2" w:rsidRDefault="001973A2" w:rsidP="00F97A4B">
                                  <w:pPr>
                                    <w:pStyle w:val="Nidungvnbn"/>
                                    <w:ind w:firstLine="0"/>
                                    <w:jc w:val="right"/>
                                  </w:pPr>
                                  <w:r>
                                    <w:rPr>
                                      <w:color w:val="000000"/>
                                      <w:sz w:val="22"/>
                                      <w:szCs w:val="22"/>
                                    </w:rPr>
                                    <w:t>0.6296</w:t>
                                  </w:r>
                                </w:p>
                              </w:tc>
                              <w:tc>
                                <w:tcPr>
                                  <w:tcW w:w="912" w:type="dxa"/>
                                  <w:vAlign w:val="bottom"/>
                                </w:tcPr>
                                <w:p w14:paraId="731F96AC" w14:textId="6F0C2993" w:rsidR="001973A2" w:rsidRDefault="001973A2" w:rsidP="00F97A4B">
                                  <w:pPr>
                                    <w:pStyle w:val="Nidungvnbn"/>
                                    <w:ind w:firstLine="0"/>
                                    <w:jc w:val="right"/>
                                  </w:pPr>
                                  <w:r>
                                    <w:rPr>
                                      <w:color w:val="000000"/>
                                      <w:sz w:val="22"/>
                                      <w:szCs w:val="22"/>
                                    </w:rPr>
                                    <w:t>0.6296</w:t>
                                  </w:r>
                                </w:p>
                              </w:tc>
                              <w:tc>
                                <w:tcPr>
                                  <w:tcW w:w="1077" w:type="dxa"/>
                                  <w:vAlign w:val="bottom"/>
                                </w:tcPr>
                                <w:p w14:paraId="1DE439AD" w14:textId="40A3E76F" w:rsidR="001973A2" w:rsidRDefault="001973A2" w:rsidP="00F97A4B">
                                  <w:pPr>
                                    <w:pStyle w:val="Nidungvnbn"/>
                                    <w:ind w:firstLine="0"/>
                                    <w:jc w:val="right"/>
                                  </w:pPr>
                                  <w:r>
                                    <w:rPr>
                                      <w:color w:val="000000"/>
                                      <w:sz w:val="22"/>
                                      <w:szCs w:val="22"/>
                                    </w:rPr>
                                    <w:t>327.3</w:t>
                                  </w:r>
                                </w:p>
                              </w:tc>
                              <w:tc>
                                <w:tcPr>
                                  <w:tcW w:w="994" w:type="dxa"/>
                                  <w:vAlign w:val="bottom"/>
                                </w:tcPr>
                                <w:p w14:paraId="5785589E" w14:textId="4B9F2996" w:rsidR="001973A2" w:rsidRDefault="001973A2" w:rsidP="00F97A4B">
                                  <w:pPr>
                                    <w:pStyle w:val="Nidungvnbn"/>
                                    <w:ind w:firstLine="0"/>
                                    <w:jc w:val="right"/>
                                  </w:pPr>
                                  <w:r>
                                    <w:rPr>
                                      <w:color w:val="000000"/>
                                      <w:sz w:val="22"/>
                                      <w:szCs w:val="22"/>
                                    </w:rPr>
                                    <w:t>0.25</w:t>
                                  </w:r>
                                </w:p>
                              </w:tc>
                              <w:tc>
                                <w:tcPr>
                                  <w:tcW w:w="994" w:type="dxa"/>
                                  <w:vAlign w:val="bottom"/>
                                </w:tcPr>
                                <w:p w14:paraId="31A59D23" w14:textId="340B45EC" w:rsidR="001973A2" w:rsidRDefault="001973A2" w:rsidP="00F97A4B">
                                  <w:pPr>
                                    <w:pStyle w:val="Nidungvnbn"/>
                                    <w:ind w:firstLine="0"/>
                                    <w:jc w:val="right"/>
                                  </w:pPr>
                                  <w:r>
                                    <w:rPr>
                                      <w:color w:val="000000"/>
                                      <w:sz w:val="22"/>
                                      <w:szCs w:val="22"/>
                                    </w:rPr>
                                    <w:t>0.5</w:t>
                                  </w:r>
                                </w:p>
                              </w:tc>
                              <w:tc>
                                <w:tcPr>
                                  <w:tcW w:w="994" w:type="dxa"/>
                                  <w:vAlign w:val="bottom"/>
                                </w:tcPr>
                                <w:p w14:paraId="398A053B" w14:textId="2F862DD3" w:rsidR="001973A2" w:rsidRDefault="001973A2" w:rsidP="00F97A4B">
                                  <w:pPr>
                                    <w:pStyle w:val="Nidungvnbn"/>
                                    <w:ind w:firstLine="0"/>
                                    <w:jc w:val="right"/>
                                  </w:pPr>
                                  <w:r>
                                    <w:rPr>
                                      <w:color w:val="000000"/>
                                      <w:sz w:val="22"/>
                                      <w:szCs w:val="22"/>
                                    </w:rPr>
                                    <w:t>0.5</w:t>
                                  </w:r>
                                </w:p>
                              </w:tc>
                              <w:tc>
                                <w:tcPr>
                                  <w:tcW w:w="1233" w:type="dxa"/>
                                  <w:vAlign w:val="bottom"/>
                                </w:tcPr>
                                <w:p w14:paraId="7EF78724" w14:textId="4998CF3E" w:rsidR="001973A2" w:rsidRDefault="001973A2" w:rsidP="00F97A4B">
                                  <w:pPr>
                                    <w:pStyle w:val="Nidungvnbn"/>
                                    <w:ind w:firstLine="0"/>
                                    <w:jc w:val="right"/>
                                  </w:pPr>
                                  <w:r>
                                    <w:rPr>
                                      <w:color w:val="000000"/>
                                      <w:sz w:val="22"/>
                                      <w:szCs w:val="22"/>
                                    </w:rPr>
                                    <w:t>489.5</w:t>
                                  </w:r>
                                </w:p>
                              </w:tc>
                            </w:tr>
                            <w:tr w:rsidR="001973A2" w14:paraId="4C03B078" w14:textId="77777777" w:rsidTr="00A24F79">
                              <w:trPr>
                                <w:trHeight w:val="379"/>
                              </w:trPr>
                              <w:tc>
                                <w:tcPr>
                                  <w:tcW w:w="805" w:type="dxa"/>
                                  <w:vMerge/>
                                  <w:vAlign w:val="center"/>
                                </w:tcPr>
                                <w:p w14:paraId="2CDEB418" w14:textId="77777777" w:rsidR="001973A2" w:rsidRDefault="001973A2" w:rsidP="00F97A4B">
                                  <w:pPr>
                                    <w:pStyle w:val="Nidungvnbn"/>
                                    <w:ind w:firstLine="0"/>
                                    <w:jc w:val="center"/>
                                    <w:rPr>
                                      <w:b/>
                                    </w:rPr>
                                  </w:pPr>
                                </w:p>
                              </w:tc>
                              <w:tc>
                                <w:tcPr>
                                  <w:tcW w:w="2952" w:type="dxa"/>
                                  <w:vAlign w:val="bottom"/>
                                </w:tcPr>
                                <w:p w14:paraId="76AFCC97" w14:textId="6AF2710D" w:rsidR="001973A2" w:rsidRDefault="001973A2" w:rsidP="00F97A4B">
                                  <w:pPr>
                                    <w:pStyle w:val="Nidungvnbn"/>
                                    <w:ind w:firstLine="0"/>
                                    <w:jc w:val="left"/>
                                    <w:rPr>
                                      <w:b/>
                                    </w:rPr>
                                  </w:pPr>
                                  <w:r>
                                    <w:rPr>
                                      <w:color w:val="000000"/>
                                      <w:sz w:val="22"/>
                                      <w:szCs w:val="22"/>
                                    </w:rPr>
                                    <w:t>WordSynonyms</w:t>
                                  </w:r>
                                </w:p>
                              </w:tc>
                              <w:tc>
                                <w:tcPr>
                                  <w:tcW w:w="912" w:type="dxa"/>
                                  <w:vAlign w:val="bottom"/>
                                </w:tcPr>
                                <w:p w14:paraId="5148AED2" w14:textId="71E7F6DB" w:rsidR="001973A2" w:rsidRDefault="001973A2" w:rsidP="00F97A4B">
                                  <w:pPr>
                                    <w:pStyle w:val="Nidungvnbn"/>
                                    <w:ind w:firstLine="0"/>
                                    <w:jc w:val="right"/>
                                  </w:pPr>
                                  <w:r>
                                    <w:rPr>
                                      <w:color w:val="000000"/>
                                      <w:sz w:val="22"/>
                                      <w:szCs w:val="22"/>
                                    </w:rPr>
                                    <w:t>0.539</w:t>
                                  </w:r>
                                </w:p>
                              </w:tc>
                              <w:tc>
                                <w:tcPr>
                                  <w:tcW w:w="912" w:type="dxa"/>
                                  <w:vAlign w:val="bottom"/>
                                </w:tcPr>
                                <w:p w14:paraId="6C6792C4" w14:textId="6AF62891" w:rsidR="001973A2" w:rsidRDefault="001973A2" w:rsidP="00F97A4B">
                                  <w:pPr>
                                    <w:pStyle w:val="Nidungvnbn"/>
                                    <w:ind w:firstLine="0"/>
                                    <w:jc w:val="right"/>
                                  </w:pPr>
                                  <w:r>
                                    <w:rPr>
                                      <w:color w:val="000000"/>
                                      <w:sz w:val="22"/>
                                      <w:szCs w:val="22"/>
                                    </w:rPr>
                                    <w:t>0.5956</w:t>
                                  </w:r>
                                </w:p>
                              </w:tc>
                              <w:tc>
                                <w:tcPr>
                                  <w:tcW w:w="912" w:type="dxa"/>
                                  <w:vAlign w:val="bottom"/>
                                </w:tcPr>
                                <w:p w14:paraId="5C76594B" w14:textId="007F2A02" w:rsidR="001973A2" w:rsidRDefault="001973A2" w:rsidP="00F97A4B">
                                  <w:pPr>
                                    <w:pStyle w:val="Nidungvnbn"/>
                                    <w:ind w:firstLine="0"/>
                                    <w:jc w:val="right"/>
                                  </w:pPr>
                                  <w:r>
                                    <w:rPr>
                                      <w:color w:val="000000"/>
                                      <w:sz w:val="22"/>
                                      <w:szCs w:val="22"/>
                                    </w:rPr>
                                    <w:t>0.4498</w:t>
                                  </w:r>
                                </w:p>
                              </w:tc>
                              <w:tc>
                                <w:tcPr>
                                  <w:tcW w:w="1077" w:type="dxa"/>
                                  <w:vAlign w:val="bottom"/>
                                </w:tcPr>
                                <w:p w14:paraId="434C8842" w14:textId="297B2E6C" w:rsidR="001973A2" w:rsidRDefault="001973A2" w:rsidP="00F97A4B">
                                  <w:pPr>
                                    <w:pStyle w:val="Nidungvnbn"/>
                                    <w:ind w:firstLine="0"/>
                                    <w:jc w:val="right"/>
                                  </w:pPr>
                                  <w:r>
                                    <w:rPr>
                                      <w:color w:val="000000"/>
                                      <w:sz w:val="22"/>
                                      <w:szCs w:val="22"/>
                                    </w:rPr>
                                    <w:t>951.3</w:t>
                                  </w:r>
                                </w:p>
                              </w:tc>
                              <w:tc>
                                <w:tcPr>
                                  <w:tcW w:w="994" w:type="dxa"/>
                                  <w:vAlign w:val="bottom"/>
                                </w:tcPr>
                                <w:p w14:paraId="6A142909" w14:textId="06536454" w:rsidR="001973A2" w:rsidRDefault="001973A2" w:rsidP="00F97A4B">
                                  <w:pPr>
                                    <w:pStyle w:val="Nidungvnbn"/>
                                    <w:ind w:firstLine="0"/>
                                    <w:jc w:val="right"/>
                                  </w:pPr>
                                  <w:r>
                                    <w:rPr>
                                      <w:color w:val="000000"/>
                                      <w:sz w:val="22"/>
                                      <w:szCs w:val="22"/>
                                    </w:rPr>
                                    <w:t>0.4661</w:t>
                                  </w:r>
                                </w:p>
                              </w:tc>
                              <w:tc>
                                <w:tcPr>
                                  <w:tcW w:w="994" w:type="dxa"/>
                                  <w:vAlign w:val="bottom"/>
                                </w:tcPr>
                                <w:p w14:paraId="22772F0A" w14:textId="483CA615" w:rsidR="001973A2" w:rsidRDefault="001973A2" w:rsidP="00F97A4B">
                                  <w:pPr>
                                    <w:pStyle w:val="Nidungvnbn"/>
                                    <w:ind w:firstLine="0"/>
                                    <w:jc w:val="right"/>
                                  </w:pPr>
                                  <w:r>
                                    <w:rPr>
                                      <w:color w:val="000000"/>
                                      <w:sz w:val="22"/>
                                      <w:szCs w:val="22"/>
                                    </w:rPr>
                                    <w:t>0.5643</w:t>
                                  </w:r>
                                </w:p>
                              </w:tc>
                              <w:tc>
                                <w:tcPr>
                                  <w:tcW w:w="994" w:type="dxa"/>
                                  <w:vAlign w:val="bottom"/>
                                </w:tcPr>
                                <w:p w14:paraId="51545445" w14:textId="59BC5CFA" w:rsidR="001973A2" w:rsidRDefault="001973A2" w:rsidP="00F97A4B">
                                  <w:pPr>
                                    <w:pStyle w:val="Nidungvnbn"/>
                                    <w:ind w:firstLine="0"/>
                                    <w:jc w:val="right"/>
                                  </w:pPr>
                                  <w:r>
                                    <w:rPr>
                                      <w:color w:val="000000"/>
                                      <w:sz w:val="22"/>
                                      <w:szCs w:val="22"/>
                                    </w:rPr>
                                    <w:t>0.4161</w:t>
                                  </w:r>
                                </w:p>
                              </w:tc>
                              <w:tc>
                                <w:tcPr>
                                  <w:tcW w:w="1233" w:type="dxa"/>
                                  <w:vAlign w:val="bottom"/>
                                </w:tcPr>
                                <w:p w14:paraId="2B31B967" w14:textId="2A47CB7F" w:rsidR="001973A2" w:rsidRDefault="001973A2" w:rsidP="00F97A4B">
                                  <w:pPr>
                                    <w:pStyle w:val="Nidungvnbn"/>
                                    <w:ind w:firstLine="0"/>
                                    <w:jc w:val="right"/>
                                  </w:pPr>
                                  <w:r>
                                    <w:rPr>
                                      <w:color w:val="000000"/>
                                      <w:sz w:val="22"/>
                                      <w:szCs w:val="22"/>
                                    </w:rPr>
                                    <w:t>915.5</w:t>
                                  </w:r>
                                </w:p>
                              </w:tc>
                            </w:tr>
                            <w:tr w:rsidR="001973A2" w14:paraId="0D843B4F" w14:textId="77777777" w:rsidTr="00A24F79">
                              <w:trPr>
                                <w:trHeight w:val="379"/>
                              </w:trPr>
                              <w:tc>
                                <w:tcPr>
                                  <w:tcW w:w="805" w:type="dxa"/>
                                  <w:vMerge/>
                                  <w:vAlign w:val="center"/>
                                </w:tcPr>
                                <w:p w14:paraId="4495D04C" w14:textId="77777777" w:rsidR="001973A2" w:rsidRDefault="001973A2" w:rsidP="00F97A4B">
                                  <w:pPr>
                                    <w:pStyle w:val="Nidungvnbn"/>
                                    <w:ind w:firstLine="0"/>
                                    <w:jc w:val="center"/>
                                    <w:rPr>
                                      <w:b/>
                                    </w:rPr>
                                  </w:pPr>
                                </w:p>
                              </w:tc>
                              <w:tc>
                                <w:tcPr>
                                  <w:tcW w:w="2952" w:type="dxa"/>
                                  <w:vAlign w:val="bottom"/>
                                </w:tcPr>
                                <w:p w14:paraId="4264D23E" w14:textId="75B0B8B4" w:rsidR="001973A2" w:rsidRDefault="001973A2" w:rsidP="00F97A4B">
                                  <w:pPr>
                                    <w:pStyle w:val="Nidungvnbn"/>
                                    <w:ind w:firstLine="0"/>
                                    <w:jc w:val="left"/>
                                    <w:rPr>
                                      <w:b/>
                                    </w:rPr>
                                  </w:pPr>
                                  <w:r>
                                    <w:rPr>
                                      <w:color w:val="000000"/>
                                      <w:sz w:val="22"/>
                                      <w:szCs w:val="22"/>
                                    </w:rPr>
                                    <w:t>Worms</w:t>
                                  </w:r>
                                </w:p>
                              </w:tc>
                              <w:tc>
                                <w:tcPr>
                                  <w:tcW w:w="912" w:type="dxa"/>
                                  <w:vAlign w:val="bottom"/>
                                </w:tcPr>
                                <w:p w14:paraId="30E27E2C" w14:textId="17AAC412" w:rsidR="001973A2" w:rsidRDefault="001973A2" w:rsidP="00F97A4B">
                                  <w:pPr>
                                    <w:pStyle w:val="Nidungvnbn"/>
                                    <w:ind w:firstLine="0"/>
                                    <w:jc w:val="right"/>
                                  </w:pPr>
                                  <w:r>
                                    <w:rPr>
                                      <w:color w:val="000000"/>
                                      <w:sz w:val="22"/>
                                      <w:szCs w:val="22"/>
                                    </w:rPr>
                                    <w:t>0.4644</w:t>
                                  </w:r>
                                </w:p>
                              </w:tc>
                              <w:tc>
                                <w:tcPr>
                                  <w:tcW w:w="912" w:type="dxa"/>
                                  <w:vAlign w:val="bottom"/>
                                </w:tcPr>
                                <w:p w14:paraId="7C0F3C2A" w14:textId="0D30AD5A" w:rsidR="001973A2" w:rsidRDefault="001973A2" w:rsidP="00F97A4B">
                                  <w:pPr>
                                    <w:pStyle w:val="Nidungvnbn"/>
                                    <w:ind w:firstLine="0"/>
                                    <w:jc w:val="right"/>
                                  </w:pPr>
                                  <w:r>
                                    <w:rPr>
                                      <w:color w:val="000000"/>
                                      <w:sz w:val="22"/>
                                      <w:szCs w:val="22"/>
                                    </w:rPr>
                                    <w:t>0.4416</w:t>
                                  </w:r>
                                </w:p>
                              </w:tc>
                              <w:tc>
                                <w:tcPr>
                                  <w:tcW w:w="912" w:type="dxa"/>
                                  <w:vAlign w:val="bottom"/>
                                </w:tcPr>
                                <w:p w14:paraId="6F8423D2" w14:textId="1F76FBC3" w:rsidR="001973A2" w:rsidRDefault="001973A2" w:rsidP="00F97A4B">
                                  <w:pPr>
                                    <w:pStyle w:val="Nidungvnbn"/>
                                    <w:ind w:firstLine="0"/>
                                    <w:jc w:val="right"/>
                                  </w:pPr>
                                  <w:r>
                                    <w:rPr>
                                      <w:color w:val="000000"/>
                                      <w:sz w:val="22"/>
                                      <w:szCs w:val="22"/>
                                    </w:rPr>
                                    <w:t>0.4031</w:t>
                                  </w:r>
                                </w:p>
                              </w:tc>
                              <w:tc>
                                <w:tcPr>
                                  <w:tcW w:w="1077" w:type="dxa"/>
                                  <w:vAlign w:val="bottom"/>
                                </w:tcPr>
                                <w:p w14:paraId="3B5F2633" w14:textId="32A525CF" w:rsidR="001973A2" w:rsidRDefault="001973A2" w:rsidP="00F97A4B">
                                  <w:pPr>
                                    <w:pStyle w:val="Nidungvnbn"/>
                                    <w:ind w:firstLine="0"/>
                                    <w:jc w:val="right"/>
                                  </w:pPr>
                                  <w:r>
                                    <w:rPr>
                                      <w:color w:val="000000"/>
                                      <w:sz w:val="22"/>
                                      <w:szCs w:val="22"/>
                                    </w:rPr>
                                    <w:t>513</w:t>
                                  </w:r>
                                </w:p>
                              </w:tc>
                              <w:tc>
                                <w:tcPr>
                                  <w:tcW w:w="994" w:type="dxa"/>
                                  <w:vAlign w:val="bottom"/>
                                </w:tcPr>
                                <w:p w14:paraId="4C49568E" w14:textId="1F569776" w:rsidR="001973A2" w:rsidRDefault="001973A2" w:rsidP="00F97A4B">
                                  <w:pPr>
                                    <w:pStyle w:val="Nidungvnbn"/>
                                    <w:ind w:firstLine="0"/>
                                    <w:jc w:val="right"/>
                                  </w:pPr>
                                  <w:r>
                                    <w:rPr>
                                      <w:color w:val="000000"/>
                                      <w:sz w:val="22"/>
                                      <w:szCs w:val="22"/>
                                    </w:rPr>
                                    <w:t>0.604</w:t>
                                  </w:r>
                                </w:p>
                              </w:tc>
                              <w:tc>
                                <w:tcPr>
                                  <w:tcW w:w="994" w:type="dxa"/>
                                  <w:vAlign w:val="bottom"/>
                                </w:tcPr>
                                <w:p w14:paraId="348A723C" w14:textId="57FD58EA" w:rsidR="001973A2" w:rsidRDefault="001973A2" w:rsidP="00F97A4B">
                                  <w:pPr>
                                    <w:pStyle w:val="Nidungvnbn"/>
                                    <w:ind w:firstLine="0"/>
                                    <w:jc w:val="right"/>
                                  </w:pPr>
                                  <w:r>
                                    <w:rPr>
                                      <w:color w:val="000000"/>
                                      <w:sz w:val="22"/>
                                      <w:szCs w:val="22"/>
                                    </w:rPr>
                                    <w:t>0.5714</w:t>
                                  </w:r>
                                </w:p>
                              </w:tc>
                              <w:tc>
                                <w:tcPr>
                                  <w:tcW w:w="994" w:type="dxa"/>
                                  <w:vAlign w:val="bottom"/>
                                </w:tcPr>
                                <w:p w14:paraId="3E4D29CF" w14:textId="2D48FB0D" w:rsidR="001973A2" w:rsidRDefault="001973A2" w:rsidP="00F97A4B">
                                  <w:pPr>
                                    <w:pStyle w:val="Nidungvnbn"/>
                                    <w:ind w:firstLine="0"/>
                                    <w:jc w:val="right"/>
                                  </w:pPr>
                                  <w:r>
                                    <w:rPr>
                                      <w:color w:val="000000"/>
                                      <w:sz w:val="22"/>
                                      <w:szCs w:val="22"/>
                                    </w:rPr>
                                    <w:t>0.5339</w:t>
                                  </w:r>
                                </w:p>
                              </w:tc>
                              <w:tc>
                                <w:tcPr>
                                  <w:tcW w:w="1233" w:type="dxa"/>
                                  <w:vAlign w:val="bottom"/>
                                </w:tcPr>
                                <w:p w14:paraId="3149C503" w14:textId="63D3E6BB" w:rsidR="001973A2" w:rsidRDefault="001973A2" w:rsidP="00F97A4B">
                                  <w:pPr>
                                    <w:pStyle w:val="Nidungvnbn"/>
                                    <w:ind w:firstLine="0"/>
                                    <w:jc w:val="right"/>
                                  </w:pPr>
                                  <w:r>
                                    <w:rPr>
                                      <w:color w:val="000000"/>
                                      <w:sz w:val="22"/>
                                      <w:szCs w:val="22"/>
                                    </w:rPr>
                                    <w:t>464.1</w:t>
                                  </w:r>
                                </w:p>
                              </w:tc>
                            </w:tr>
                            <w:tr w:rsidR="001973A2" w14:paraId="548CA2A5" w14:textId="77777777" w:rsidTr="00A24F79">
                              <w:trPr>
                                <w:trHeight w:val="379"/>
                              </w:trPr>
                              <w:tc>
                                <w:tcPr>
                                  <w:tcW w:w="805" w:type="dxa"/>
                                  <w:vMerge/>
                                  <w:vAlign w:val="center"/>
                                </w:tcPr>
                                <w:p w14:paraId="24E3F295" w14:textId="77777777" w:rsidR="001973A2" w:rsidRDefault="001973A2" w:rsidP="00F97A4B">
                                  <w:pPr>
                                    <w:pStyle w:val="Nidungvnbn"/>
                                    <w:ind w:firstLine="0"/>
                                    <w:jc w:val="center"/>
                                    <w:rPr>
                                      <w:b/>
                                    </w:rPr>
                                  </w:pPr>
                                </w:p>
                              </w:tc>
                              <w:tc>
                                <w:tcPr>
                                  <w:tcW w:w="2952" w:type="dxa"/>
                                  <w:vAlign w:val="bottom"/>
                                </w:tcPr>
                                <w:p w14:paraId="57DE1066" w14:textId="04A831FF" w:rsidR="001973A2" w:rsidRDefault="001973A2" w:rsidP="00F97A4B">
                                  <w:pPr>
                                    <w:pStyle w:val="Nidungvnbn"/>
                                    <w:ind w:firstLine="0"/>
                                    <w:jc w:val="left"/>
                                    <w:rPr>
                                      <w:b/>
                                    </w:rPr>
                                  </w:pPr>
                                  <w:r>
                                    <w:rPr>
                                      <w:color w:val="000000"/>
                                      <w:sz w:val="22"/>
                                      <w:szCs w:val="22"/>
                                    </w:rPr>
                                    <w:t>WormsTwoClass</w:t>
                                  </w:r>
                                </w:p>
                              </w:tc>
                              <w:tc>
                                <w:tcPr>
                                  <w:tcW w:w="912" w:type="dxa"/>
                                  <w:vAlign w:val="bottom"/>
                                </w:tcPr>
                                <w:p w14:paraId="7D2803D3" w14:textId="4392B52A" w:rsidR="001973A2" w:rsidRDefault="001973A2" w:rsidP="00F97A4B">
                                  <w:pPr>
                                    <w:pStyle w:val="Nidungvnbn"/>
                                    <w:ind w:firstLine="0"/>
                                    <w:jc w:val="right"/>
                                  </w:pPr>
                                  <w:r>
                                    <w:rPr>
                                      <w:color w:val="000000"/>
                                      <w:sz w:val="22"/>
                                      <w:szCs w:val="22"/>
                                    </w:rPr>
                                    <w:t>0.6166</w:t>
                                  </w:r>
                                </w:p>
                              </w:tc>
                              <w:tc>
                                <w:tcPr>
                                  <w:tcW w:w="912" w:type="dxa"/>
                                  <w:vAlign w:val="bottom"/>
                                </w:tcPr>
                                <w:p w14:paraId="0327AFA4" w14:textId="6E3CE891" w:rsidR="001973A2" w:rsidRDefault="001973A2" w:rsidP="00F97A4B">
                                  <w:pPr>
                                    <w:pStyle w:val="Nidungvnbn"/>
                                    <w:ind w:firstLine="0"/>
                                    <w:jc w:val="right"/>
                                  </w:pPr>
                                  <w:r>
                                    <w:rPr>
                                      <w:color w:val="000000"/>
                                      <w:sz w:val="22"/>
                                      <w:szCs w:val="22"/>
                                    </w:rPr>
                                    <w:t>0.6234</w:t>
                                  </w:r>
                                </w:p>
                              </w:tc>
                              <w:tc>
                                <w:tcPr>
                                  <w:tcW w:w="912" w:type="dxa"/>
                                  <w:vAlign w:val="bottom"/>
                                </w:tcPr>
                                <w:p w14:paraId="2489CEF7" w14:textId="31B2FA7D" w:rsidR="001973A2" w:rsidRDefault="001973A2" w:rsidP="00F97A4B">
                                  <w:pPr>
                                    <w:pStyle w:val="Nidungvnbn"/>
                                    <w:ind w:firstLine="0"/>
                                    <w:jc w:val="right"/>
                                  </w:pPr>
                                  <w:r>
                                    <w:rPr>
                                      <w:color w:val="000000"/>
                                      <w:sz w:val="22"/>
                                      <w:szCs w:val="22"/>
                                    </w:rPr>
                                    <w:t>0.6174</w:t>
                                  </w:r>
                                </w:p>
                              </w:tc>
                              <w:tc>
                                <w:tcPr>
                                  <w:tcW w:w="1077" w:type="dxa"/>
                                  <w:vAlign w:val="bottom"/>
                                </w:tcPr>
                                <w:p w14:paraId="55D5AFE6" w14:textId="3A4051F8" w:rsidR="001973A2" w:rsidRDefault="001973A2" w:rsidP="00F97A4B">
                                  <w:pPr>
                                    <w:pStyle w:val="Nidungvnbn"/>
                                    <w:ind w:firstLine="0"/>
                                    <w:jc w:val="right"/>
                                  </w:pPr>
                                  <w:r>
                                    <w:rPr>
                                      <w:color w:val="000000"/>
                                      <w:sz w:val="22"/>
                                      <w:szCs w:val="22"/>
                                    </w:rPr>
                                    <w:t>482.8</w:t>
                                  </w:r>
                                </w:p>
                              </w:tc>
                              <w:tc>
                                <w:tcPr>
                                  <w:tcW w:w="994" w:type="dxa"/>
                                  <w:vAlign w:val="bottom"/>
                                </w:tcPr>
                                <w:p w14:paraId="01C9F70E" w14:textId="534778F0" w:rsidR="001973A2" w:rsidRDefault="001973A2" w:rsidP="00F97A4B">
                                  <w:pPr>
                                    <w:pStyle w:val="Nidungvnbn"/>
                                    <w:ind w:firstLine="0"/>
                                    <w:jc w:val="right"/>
                                  </w:pPr>
                                  <w:r>
                                    <w:rPr>
                                      <w:color w:val="000000"/>
                                      <w:sz w:val="22"/>
                                      <w:szCs w:val="22"/>
                                    </w:rPr>
                                    <w:t>0.6264</w:t>
                                  </w:r>
                                </w:p>
                              </w:tc>
                              <w:tc>
                                <w:tcPr>
                                  <w:tcW w:w="994" w:type="dxa"/>
                                  <w:vAlign w:val="bottom"/>
                                </w:tcPr>
                                <w:p w14:paraId="3C178829" w14:textId="77F76354" w:rsidR="001973A2" w:rsidRDefault="001973A2" w:rsidP="00F97A4B">
                                  <w:pPr>
                                    <w:pStyle w:val="Nidungvnbn"/>
                                    <w:ind w:firstLine="0"/>
                                    <w:jc w:val="right"/>
                                  </w:pPr>
                                  <w:r>
                                    <w:rPr>
                                      <w:color w:val="000000"/>
                                      <w:sz w:val="22"/>
                                      <w:szCs w:val="22"/>
                                    </w:rPr>
                                    <w:t>0.6234</w:t>
                                  </w:r>
                                </w:p>
                              </w:tc>
                              <w:tc>
                                <w:tcPr>
                                  <w:tcW w:w="994" w:type="dxa"/>
                                  <w:vAlign w:val="bottom"/>
                                </w:tcPr>
                                <w:p w14:paraId="6DCF6FF3" w14:textId="68AA8D0B" w:rsidR="001973A2" w:rsidRDefault="001973A2" w:rsidP="00F97A4B">
                                  <w:pPr>
                                    <w:pStyle w:val="Nidungvnbn"/>
                                    <w:ind w:firstLine="0"/>
                                    <w:jc w:val="right"/>
                                  </w:pPr>
                                  <w:r>
                                    <w:rPr>
                                      <w:color w:val="000000"/>
                                      <w:sz w:val="22"/>
                                      <w:szCs w:val="22"/>
                                    </w:rPr>
                                    <w:t>0.6288</w:t>
                                  </w:r>
                                </w:p>
                              </w:tc>
                              <w:tc>
                                <w:tcPr>
                                  <w:tcW w:w="1233" w:type="dxa"/>
                                  <w:vAlign w:val="bottom"/>
                                </w:tcPr>
                                <w:p w14:paraId="4A06B310" w14:textId="71F1BED4" w:rsidR="001973A2" w:rsidRDefault="001973A2" w:rsidP="00F97A4B">
                                  <w:pPr>
                                    <w:pStyle w:val="Nidungvnbn"/>
                                    <w:ind w:firstLine="0"/>
                                    <w:jc w:val="right"/>
                                  </w:pPr>
                                  <w:r>
                                    <w:rPr>
                                      <w:color w:val="000000"/>
                                      <w:sz w:val="22"/>
                                      <w:szCs w:val="22"/>
                                    </w:rPr>
                                    <w:t>466.3</w:t>
                                  </w:r>
                                </w:p>
                              </w:tc>
                            </w:tr>
                            <w:tr w:rsidR="001973A2" w14:paraId="7A9FF12B" w14:textId="77777777" w:rsidTr="00A24F79">
                              <w:trPr>
                                <w:trHeight w:val="379"/>
                              </w:trPr>
                              <w:tc>
                                <w:tcPr>
                                  <w:tcW w:w="805" w:type="dxa"/>
                                  <w:vMerge/>
                                  <w:vAlign w:val="center"/>
                                </w:tcPr>
                                <w:p w14:paraId="32487AF8" w14:textId="77777777" w:rsidR="001973A2" w:rsidRDefault="001973A2" w:rsidP="00F97A4B">
                                  <w:pPr>
                                    <w:pStyle w:val="Nidungvnbn"/>
                                    <w:ind w:firstLine="0"/>
                                    <w:jc w:val="center"/>
                                    <w:rPr>
                                      <w:b/>
                                    </w:rPr>
                                  </w:pPr>
                                </w:p>
                              </w:tc>
                              <w:tc>
                                <w:tcPr>
                                  <w:tcW w:w="2952" w:type="dxa"/>
                                  <w:vAlign w:val="bottom"/>
                                </w:tcPr>
                                <w:p w14:paraId="21A24C92" w14:textId="509578A6" w:rsidR="001973A2" w:rsidRDefault="001973A2" w:rsidP="00F97A4B">
                                  <w:pPr>
                                    <w:pStyle w:val="Nidungvnbn"/>
                                    <w:ind w:firstLine="0"/>
                                    <w:jc w:val="left"/>
                                    <w:rPr>
                                      <w:b/>
                                    </w:rPr>
                                  </w:pPr>
                                  <w:r>
                                    <w:rPr>
                                      <w:color w:val="000000"/>
                                      <w:sz w:val="22"/>
                                      <w:szCs w:val="22"/>
                                    </w:rPr>
                                    <w:t>Yoga</w:t>
                                  </w:r>
                                </w:p>
                              </w:tc>
                              <w:tc>
                                <w:tcPr>
                                  <w:tcW w:w="912" w:type="dxa"/>
                                  <w:vAlign w:val="bottom"/>
                                </w:tcPr>
                                <w:p w14:paraId="6A6033A9" w14:textId="1142652E" w:rsidR="001973A2" w:rsidRDefault="001973A2" w:rsidP="00F97A4B">
                                  <w:pPr>
                                    <w:pStyle w:val="Nidungvnbn"/>
                                    <w:ind w:firstLine="0"/>
                                    <w:jc w:val="right"/>
                                  </w:pPr>
                                  <w:r>
                                    <w:rPr>
                                      <w:color w:val="000000"/>
                                      <w:sz w:val="22"/>
                                      <w:szCs w:val="22"/>
                                    </w:rPr>
                                    <w:t>0.8574</w:t>
                                  </w:r>
                                </w:p>
                              </w:tc>
                              <w:tc>
                                <w:tcPr>
                                  <w:tcW w:w="912" w:type="dxa"/>
                                  <w:vAlign w:val="bottom"/>
                                </w:tcPr>
                                <w:p w14:paraId="07AAC432" w14:textId="3B304644" w:rsidR="001973A2" w:rsidRDefault="001973A2" w:rsidP="00F97A4B">
                                  <w:pPr>
                                    <w:pStyle w:val="Nidungvnbn"/>
                                    <w:ind w:firstLine="0"/>
                                    <w:jc w:val="right"/>
                                  </w:pPr>
                                  <w:r>
                                    <w:rPr>
                                      <w:color w:val="000000"/>
                                      <w:sz w:val="22"/>
                                      <w:szCs w:val="22"/>
                                    </w:rPr>
                                    <w:t>0.8567</w:t>
                                  </w:r>
                                </w:p>
                              </w:tc>
                              <w:tc>
                                <w:tcPr>
                                  <w:tcW w:w="912" w:type="dxa"/>
                                  <w:vAlign w:val="bottom"/>
                                </w:tcPr>
                                <w:p w14:paraId="3D3577EC" w14:textId="46046D27" w:rsidR="001973A2" w:rsidRDefault="001973A2" w:rsidP="00F97A4B">
                                  <w:pPr>
                                    <w:pStyle w:val="Nidungvnbn"/>
                                    <w:ind w:firstLine="0"/>
                                    <w:jc w:val="right"/>
                                  </w:pPr>
                                  <w:r>
                                    <w:rPr>
                                      <w:color w:val="000000"/>
                                      <w:sz w:val="22"/>
                                      <w:szCs w:val="22"/>
                                    </w:rPr>
                                    <w:t>0.8543</w:t>
                                  </w:r>
                                </w:p>
                              </w:tc>
                              <w:tc>
                                <w:tcPr>
                                  <w:tcW w:w="1077" w:type="dxa"/>
                                  <w:vAlign w:val="bottom"/>
                                </w:tcPr>
                                <w:p w14:paraId="474676B2" w14:textId="32DC51D4" w:rsidR="001973A2" w:rsidRDefault="001973A2" w:rsidP="00F97A4B">
                                  <w:pPr>
                                    <w:pStyle w:val="Nidungvnbn"/>
                                    <w:ind w:firstLine="0"/>
                                    <w:jc w:val="right"/>
                                  </w:pPr>
                                  <w:r>
                                    <w:rPr>
                                      <w:color w:val="000000"/>
                                      <w:sz w:val="22"/>
                                      <w:szCs w:val="22"/>
                                    </w:rPr>
                                    <w:t>2268.4</w:t>
                                  </w:r>
                                </w:p>
                              </w:tc>
                              <w:tc>
                                <w:tcPr>
                                  <w:tcW w:w="994" w:type="dxa"/>
                                  <w:vAlign w:val="bottom"/>
                                </w:tcPr>
                                <w:p w14:paraId="75445BF5" w14:textId="6232B111" w:rsidR="001973A2" w:rsidRDefault="001973A2" w:rsidP="00F97A4B">
                                  <w:pPr>
                                    <w:pStyle w:val="Nidungvnbn"/>
                                    <w:ind w:firstLine="0"/>
                                    <w:jc w:val="right"/>
                                  </w:pPr>
                                  <w:r>
                                    <w:rPr>
                                      <w:color w:val="000000"/>
                                      <w:sz w:val="22"/>
                                      <w:szCs w:val="22"/>
                                    </w:rPr>
                                    <w:t>0.8017</w:t>
                                  </w:r>
                                </w:p>
                              </w:tc>
                              <w:tc>
                                <w:tcPr>
                                  <w:tcW w:w="994" w:type="dxa"/>
                                  <w:vAlign w:val="bottom"/>
                                </w:tcPr>
                                <w:p w14:paraId="5A88C947" w14:textId="4DBFC24D" w:rsidR="001973A2" w:rsidRDefault="001973A2" w:rsidP="00F97A4B">
                                  <w:pPr>
                                    <w:pStyle w:val="Nidungvnbn"/>
                                    <w:ind w:firstLine="0"/>
                                    <w:jc w:val="right"/>
                                  </w:pPr>
                                  <w:r>
                                    <w:rPr>
                                      <w:color w:val="000000"/>
                                      <w:sz w:val="22"/>
                                      <w:szCs w:val="22"/>
                                    </w:rPr>
                                    <w:t>0.8003</w:t>
                                  </w:r>
                                </w:p>
                              </w:tc>
                              <w:tc>
                                <w:tcPr>
                                  <w:tcW w:w="994" w:type="dxa"/>
                                  <w:vAlign w:val="bottom"/>
                                </w:tcPr>
                                <w:p w14:paraId="4C9E8B9F" w14:textId="508DD7BE" w:rsidR="001973A2" w:rsidRDefault="001973A2" w:rsidP="00F97A4B">
                                  <w:pPr>
                                    <w:pStyle w:val="Nidungvnbn"/>
                                    <w:ind w:firstLine="0"/>
                                    <w:jc w:val="right"/>
                                  </w:pPr>
                                  <w:r>
                                    <w:rPr>
                                      <w:color w:val="000000"/>
                                      <w:sz w:val="22"/>
                                      <w:szCs w:val="22"/>
                                    </w:rPr>
                                    <w:t>0.7965</w:t>
                                  </w:r>
                                </w:p>
                              </w:tc>
                              <w:tc>
                                <w:tcPr>
                                  <w:tcW w:w="1233" w:type="dxa"/>
                                  <w:vAlign w:val="bottom"/>
                                </w:tcPr>
                                <w:p w14:paraId="795F4300" w14:textId="6C9A70B5" w:rsidR="001973A2" w:rsidRDefault="001973A2" w:rsidP="00F97A4B">
                                  <w:pPr>
                                    <w:pStyle w:val="Nidungvnbn"/>
                                    <w:ind w:firstLine="0"/>
                                    <w:jc w:val="right"/>
                                  </w:pPr>
                                  <w:r>
                                    <w:rPr>
                                      <w:color w:val="000000"/>
                                      <w:sz w:val="22"/>
                                      <w:szCs w:val="22"/>
                                    </w:rPr>
                                    <w:t>2491.3</w:t>
                                  </w:r>
                                </w:p>
                              </w:tc>
                            </w:tr>
                            <w:tr w:rsidR="001973A2" w14:paraId="639248B1" w14:textId="77777777" w:rsidTr="00A24F79">
                              <w:trPr>
                                <w:trHeight w:val="379"/>
                              </w:trPr>
                              <w:tc>
                                <w:tcPr>
                                  <w:tcW w:w="805" w:type="dxa"/>
                                  <w:vMerge w:val="restart"/>
                                  <w:vAlign w:val="center"/>
                                </w:tcPr>
                                <w:p w14:paraId="64F3F71B" w14:textId="646E71E8" w:rsidR="001973A2" w:rsidRPr="00C23765" w:rsidRDefault="001973A2" w:rsidP="00316A14">
                                  <w:pPr>
                                    <w:pStyle w:val="Nidungvnbn"/>
                                    <w:ind w:firstLine="0"/>
                                    <w:jc w:val="center"/>
                                  </w:pPr>
                                  <w:r>
                                    <w:t>FCN</w:t>
                                  </w:r>
                                </w:p>
                              </w:tc>
                              <w:tc>
                                <w:tcPr>
                                  <w:tcW w:w="2952" w:type="dxa"/>
                                  <w:vAlign w:val="bottom"/>
                                </w:tcPr>
                                <w:p w14:paraId="7E5BA3A4" w14:textId="2F443236" w:rsidR="001973A2" w:rsidRDefault="001973A2" w:rsidP="00316A14">
                                  <w:pPr>
                                    <w:pStyle w:val="Nidungvnbn"/>
                                    <w:ind w:firstLine="0"/>
                                    <w:jc w:val="left"/>
                                    <w:rPr>
                                      <w:b/>
                                    </w:rPr>
                                  </w:pPr>
                                  <w:r>
                                    <w:rPr>
                                      <w:color w:val="000000"/>
                                      <w:sz w:val="22"/>
                                      <w:szCs w:val="22"/>
                                    </w:rPr>
                                    <w:t>ACSF1</w:t>
                                  </w:r>
                                </w:p>
                              </w:tc>
                              <w:tc>
                                <w:tcPr>
                                  <w:tcW w:w="912" w:type="dxa"/>
                                  <w:vAlign w:val="bottom"/>
                                </w:tcPr>
                                <w:p w14:paraId="1CA1CCCE" w14:textId="664715C2" w:rsidR="001973A2" w:rsidRDefault="001973A2" w:rsidP="00316A14">
                                  <w:pPr>
                                    <w:pStyle w:val="Nidungvnbn"/>
                                    <w:ind w:firstLine="0"/>
                                    <w:jc w:val="right"/>
                                  </w:pPr>
                                  <w:r>
                                    <w:rPr>
                                      <w:color w:val="000000"/>
                                      <w:sz w:val="22"/>
                                      <w:szCs w:val="22"/>
                                    </w:rPr>
                                    <w:t>0.9136</w:t>
                                  </w:r>
                                </w:p>
                              </w:tc>
                              <w:tc>
                                <w:tcPr>
                                  <w:tcW w:w="912" w:type="dxa"/>
                                  <w:vAlign w:val="bottom"/>
                                </w:tcPr>
                                <w:p w14:paraId="063AC8FD" w14:textId="501AB301" w:rsidR="001973A2" w:rsidRDefault="001973A2" w:rsidP="00316A14">
                                  <w:pPr>
                                    <w:pStyle w:val="Nidungvnbn"/>
                                    <w:ind w:firstLine="0"/>
                                    <w:jc w:val="right"/>
                                  </w:pPr>
                                  <w:r>
                                    <w:rPr>
                                      <w:color w:val="000000"/>
                                      <w:sz w:val="22"/>
                                      <w:szCs w:val="22"/>
                                    </w:rPr>
                                    <w:t>0.91</w:t>
                                  </w:r>
                                </w:p>
                              </w:tc>
                              <w:tc>
                                <w:tcPr>
                                  <w:tcW w:w="912" w:type="dxa"/>
                                  <w:vAlign w:val="bottom"/>
                                </w:tcPr>
                                <w:p w14:paraId="183D56B2" w14:textId="2B520D0C" w:rsidR="001973A2" w:rsidRDefault="001973A2" w:rsidP="00316A14">
                                  <w:pPr>
                                    <w:pStyle w:val="Nidungvnbn"/>
                                    <w:ind w:firstLine="0"/>
                                    <w:jc w:val="right"/>
                                  </w:pPr>
                                  <w:r>
                                    <w:rPr>
                                      <w:color w:val="000000"/>
                                      <w:sz w:val="22"/>
                                      <w:szCs w:val="22"/>
                                    </w:rPr>
                                    <w:t>0.91</w:t>
                                  </w:r>
                                </w:p>
                              </w:tc>
                              <w:tc>
                                <w:tcPr>
                                  <w:tcW w:w="1077" w:type="dxa"/>
                                  <w:vAlign w:val="bottom"/>
                                </w:tcPr>
                                <w:p w14:paraId="0433BAC4" w14:textId="05CB5D7B" w:rsidR="001973A2" w:rsidRDefault="001973A2" w:rsidP="00316A14">
                                  <w:pPr>
                                    <w:pStyle w:val="Nidungvnbn"/>
                                    <w:ind w:firstLine="0"/>
                                    <w:jc w:val="right"/>
                                  </w:pPr>
                                  <w:r>
                                    <w:rPr>
                                      <w:color w:val="000000"/>
                                      <w:sz w:val="22"/>
                                      <w:szCs w:val="22"/>
                                    </w:rPr>
                                    <w:t>382.5</w:t>
                                  </w:r>
                                </w:p>
                              </w:tc>
                              <w:tc>
                                <w:tcPr>
                                  <w:tcW w:w="994" w:type="dxa"/>
                                  <w:vAlign w:val="bottom"/>
                                </w:tcPr>
                                <w:p w14:paraId="4F90AB59" w14:textId="5DDEBBB5" w:rsidR="001973A2" w:rsidRDefault="001973A2" w:rsidP="0079103C">
                                  <w:pPr>
                                    <w:pStyle w:val="Nidungvnbn"/>
                                    <w:ind w:firstLine="0"/>
                                    <w:jc w:val="right"/>
                                  </w:pPr>
                                  <w:r>
                                    <w:rPr>
                                      <w:color w:val="000000"/>
                                      <w:sz w:val="22"/>
                                      <w:szCs w:val="22"/>
                                    </w:rPr>
                                    <w:t>0.906</w:t>
                                  </w:r>
                                </w:p>
                              </w:tc>
                              <w:tc>
                                <w:tcPr>
                                  <w:tcW w:w="994" w:type="dxa"/>
                                  <w:vAlign w:val="bottom"/>
                                </w:tcPr>
                                <w:p w14:paraId="7C0A4D5F" w14:textId="44D3F242" w:rsidR="001973A2" w:rsidRDefault="001973A2" w:rsidP="0079103C">
                                  <w:pPr>
                                    <w:pStyle w:val="Nidungvnbn"/>
                                    <w:ind w:firstLine="0"/>
                                    <w:jc w:val="right"/>
                                  </w:pPr>
                                  <w:r>
                                    <w:rPr>
                                      <w:color w:val="000000"/>
                                      <w:sz w:val="22"/>
                                      <w:szCs w:val="22"/>
                                    </w:rPr>
                                    <w:t>0.9</w:t>
                                  </w:r>
                                </w:p>
                              </w:tc>
                              <w:tc>
                                <w:tcPr>
                                  <w:tcW w:w="994" w:type="dxa"/>
                                  <w:vAlign w:val="bottom"/>
                                </w:tcPr>
                                <w:p w14:paraId="32471FC3" w14:textId="1201B036" w:rsidR="001973A2" w:rsidRDefault="001973A2" w:rsidP="0079103C">
                                  <w:pPr>
                                    <w:pStyle w:val="Nidungvnbn"/>
                                    <w:ind w:firstLine="0"/>
                                    <w:jc w:val="right"/>
                                  </w:pPr>
                                  <w:r>
                                    <w:rPr>
                                      <w:color w:val="000000"/>
                                      <w:sz w:val="22"/>
                                      <w:szCs w:val="22"/>
                                    </w:rPr>
                                    <w:t>0.9</w:t>
                                  </w:r>
                                </w:p>
                              </w:tc>
                              <w:tc>
                                <w:tcPr>
                                  <w:tcW w:w="1233" w:type="dxa"/>
                                  <w:vAlign w:val="bottom"/>
                                </w:tcPr>
                                <w:p w14:paraId="6D9A4531" w14:textId="65D1C01C" w:rsidR="001973A2" w:rsidRDefault="001973A2" w:rsidP="0079103C">
                                  <w:pPr>
                                    <w:pStyle w:val="Nidungvnbn"/>
                                    <w:ind w:firstLine="0"/>
                                    <w:jc w:val="right"/>
                                  </w:pPr>
                                  <w:r>
                                    <w:rPr>
                                      <w:color w:val="000000"/>
                                      <w:sz w:val="22"/>
                                      <w:szCs w:val="22"/>
                                    </w:rPr>
                                    <w:t>538.5</w:t>
                                  </w:r>
                                </w:p>
                              </w:tc>
                            </w:tr>
                            <w:tr w:rsidR="001973A2" w14:paraId="3B22B311" w14:textId="77777777" w:rsidTr="00A24F79">
                              <w:trPr>
                                <w:trHeight w:val="379"/>
                              </w:trPr>
                              <w:tc>
                                <w:tcPr>
                                  <w:tcW w:w="805" w:type="dxa"/>
                                  <w:vMerge/>
                                </w:tcPr>
                                <w:p w14:paraId="7DFBAB21" w14:textId="77777777" w:rsidR="001973A2" w:rsidRDefault="001973A2" w:rsidP="00316A14">
                                  <w:pPr>
                                    <w:pStyle w:val="Nidungvnbn"/>
                                    <w:ind w:firstLine="0"/>
                                    <w:jc w:val="left"/>
                                    <w:rPr>
                                      <w:b/>
                                    </w:rPr>
                                  </w:pPr>
                                </w:p>
                              </w:tc>
                              <w:tc>
                                <w:tcPr>
                                  <w:tcW w:w="2952" w:type="dxa"/>
                                  <w:vAlign w:val="bottom"/>
                                </w:tcPr>
                                <w:p w14:paraId="3AE1025B" w14:textId="65CDDC2C" w:rsidR="001973A2" w:rsidRDefault="001973A2" w:rsidP="00316A14">
                                  <w:pPr>
                                    <w:pStyle w:val="Nidungvnbn"/>
                                    <w:ind w:firstLine="0"/>
                                    <w:jc w:val="left"/>
                                    <w:rPr>
                                      <w:b/>
                                    </w:rPr>
                                  </w:pPr>
                                  <w:r>
                                    <w:rPr>
                                      <w:color w:val="000000"/>
                                      <w:sz w:val="22"/>
                                      <w:szCs w:val="22"/>
                                    </w:rPr>
                                    <w:t>Adiac</w:t>
                                  </w:r>
                                </w:p>
                              </w:tc>
                              <w:tc>
                                <w:tcPr>
                                  <w:tcW w:w="912" w:type="dxa"/>
                                  <w:vAlign w:val="bottom"/>
                                </w:tcPr>
                                <w:p w14:paraId="65243027" w14:textId="25846F6F" w:rsidR="001973A2" w:rsidRDefault="001973A2" w:rsidP="00316A14">
                                  <w:pPr>
                                    <w:pStyle w:val="Nidungvnbn"/>
                                    <w:ind w:firstLine="0"/>
                                    <w:jc w:val="right"/>
                                  </w:pPr>
                                  <w:r>
                                    <w:rPr>
                                      <w:color w:val="000000"/>
                                      <w:sz w:val="22"/>
                                      <w:szCs w:val="22"/>
                                    </w:rPr>
                                    <w:t>0.8763</w:t>
                                  </w:r>
                                </w:p>
                              </w:tc>
                              <w:tc>
                                <w:tcPr>
                                  <w:tcW w:w="912" w:type="dxa"/>
                                  <w:vAlign w:val="bottom"/>
                                </w:tcPr>
                                <w:p w14:paraId="385832DE" w14:textId="64B3BAEE" w:rsidR="001973A2" w:rsidRDefault="001973A2" w:rsidP="00316A14">
                                  <w:pPr>
                                    <w:pStyle w:val="Nidungvnbn"/>
                                    <w:ind w:firstLine="0"/>
                                    <w:jc w:val="right"/>
                                  </w:pPr>
                                  <w:r>
                                    <w:rPr>
                                      <w:color w:val="000000"/>
                                      <w:sz w:val="22"/>
                                      <w:szCs w:val="22"/>
                                    </w:rPr>
                                    <w:t>0.8517</w:t>
                                  </w:r>
                                </w:p>
                              </w:tc>
                              <w:tc>
                                <w:tcPr>
                                  <w:tcW w:w="912" w:type="dxa"/>
                                  <w:vAlign w:val="bottom"/>
                                </w:tcPr>
                                <w:p w14:paraId="2AA43B4D" w14:textId="5E1732D9" w:rsidR="001973A2" w:rsidRDefault="001973A2" w:rsidP="00316A14">
                                  <w:pPr>
                                    <w:pStyle w:val="Nidungvnbn"/>
                                    <w:ind w:firstLine="0"/>
                                    <w:jc w:val="right"/>
                                  </w:pPr>
                                  <w:r>
                                    <w:rPr>
                                      <w:color w:val="000000"/>
                                      <w:sz w:val="22"/>
                                      <w:szCs w:val="22"/>
                                    </w:rPr>
                                    <w:t>0.8582</w:t>
                                  </w:r>
                                </w:p>
                              </w:tc>
                              <w:tc>
                                <w:tcPr>
                                  <w:tcW w:w="1077" w:type="dxa"/>
                                  <w:vAlign w:val="bottom"/>
                                </w:tcPr>
                                <w:p w14:paraId="7983CBD7" w14:textId="3B06885F" w:rsidR="001973A2" w:rsidRDefault="001973A2" w:rsidP="00316A14">
                                  <w:pPr>
                                    <w:pStyle w:val="Nidungvnbn"/>
                                    <w:ind w:firstLine="0"/>
                                    <w:jc w:val="right"/>
                                  </w:pPr>
                                  <w:r>
                                    <w:rPr>
                                      <w:color w:val="000000"/>
                                      <w:sz w:val="22"/>
                                      <w:szCs w:val="22"/>
                                    </w:rPr>
                                    <w:t>881</w:t>
                                  </w:r>
                                </w:p>
                              </w:tc>
                              <w:tc>
                                <w:tcPr>
                                  <w:tcW w:w="994" w:type="dxa"/>
                                  <w:vAlign w:val="bottom"/>
                                </w:tcPr>
                                <w:p w14:paraId="502FF343" w14:textId="3AC3F0BA" w:rsidR="001973A2" w:rsidRDefault="001973A2" w:rsidP="0079103C">
                                  <w:pPr>
                                    <w:pStyle w:val="Nidungvnbn"/>
                                    <w:ind w:firstLine="0"/>
                                    <w:jc w:val="right"/>
                                  </w:pPr>
                                  <w:r>
                                    <w:rPr>
                                      <w:color w:val="000000"/>
                                      <w:sz w:val="22"/>
                                      <w:szCs w:val="22"/>
                                    </w:rPr>
                                    <w:t>0.8677</w:t>
                                  </w:r>
                                </w:p>
                              </w:tc>
                              <w:tc>
                                <w:tcPr>
                                  <w:tcW w:w="994" w:type="dxa"/>
                                  <w:vAlign w:val="bottom"/>
                                </w:tcPr>
                                <w:p w14:paraId="5A942A6E" w14:textId="09F6E165" w:rsidR="001973A2" w:rsidRDefault="001973A2" w:rsidP="0079103C">
                                  <w:pPr>
                                    <w:pStyle w:val="Nidungvnbn"/>
                                    <w:ind w:firstLine="0"/>
                                    <w:jc w:val="right"/>
                                  </w:pPr>
                                  <w:r>
                                    <w:rPr>
                                      <w:color w:val="000000"/>
                                      <w:sz w:val="22"/>
                                      <w:szCs w:val="22"/>
                                    </w:rPr>
                                    <w:t>0.8465</w:t>
                                  </w:r>
                                </w:p>
                              </w:tc>
                              <w:tc>
                                <w:tcPr>
                                  <w:tcW w:w="994" w:type="dxa"/>
                                  <w:vAlign w:val="bottom"/>
                                </w:tcPr>
                                <w:p w14:paraId="012C96AE" w14:textId="5F31A0A7" w:rsidR="001973A2" w:rsidRDefault="001973A2" w:rsidP="0079103C">
                                  <w:pPr>
                                    <w:pStyle w:val="Nidungvnbn"/>
                                    <w:ind w:firstLine="0"/>
                                    <w:jc w:val="right"/>
                                  </w:pPr>
                                  <w:r>
                                    <w:rPr>
                                      <w:color w:val="000000"/>
                                      <w:sz w:val="22"/>
                                      <w:szCs w:val="22"/>
                                    </w:rPr>
                                    <w:t>0.8504</w:t>
                                  </w:r>
                                </w:p>
                              </w:tc>
                              <w:tc>
                                <w:tcPr>
                                  <w:tcW w:w="1233" w:type="dxa"/>
                                  <w:vAlign w:val="bottom"/>
                                </w:tcPr>
                                <w:p w14:paraId="269D4716" w14:textId="0DED1305" w:rsidR="001973A2" w:rsidRDefault="001973A2" w:rsidP="0079103C">
                                  <w:pPr>
                                    <w:pStyle w:val="Nidungvnbn"/>
                                    <w:ind w:firstLine="0"/>
                                    <w:jc w:val="right"/>
                                  </w:pPr>
                                  <w:r>
                                    <w:rPr>
                                      <w:color w:val="000000"/>
                                      <w:sz w:val="22"/>
                                      <w:szCs w:val="22"/>
                                    </w:rPr>
                                    <w:t>505.8</w:t>
                                  </w:r>
                                </w:p>
                              </w:tc>
                            </w:tr>
                            <w:tr w:rsidR="001973A2" w14:paraId="7EF7A892" w14:textId="77777777" w:rsidTr="00A24F79">
                              <w:trPr>
                                <w:trHeight w:val="379"/>
                              </w:trPr>
                              <w:tc>
                                <w:tcPr>
                                  <w:tcW w:w="805" w:type="dxa"/>
                                  <w:vMerge/>
                                </w:tcPr>
                                <w:p w14:paraId="3D3C55CA" w14:textId="77777777" w:rsidR="001973A2" w:rsidRDefault="001973A2" w:rsidP="00316A14">
                                  <w:pPr>
                                    <w:pStyle w:val="Nidungvnbn"/>
                                    <w:ind w:firstLine="0"/>
                                    <w:jc w:val="left"/>
                                    <w:rPr>
                                      <w:b/>
                                    </w:rPr>
                                  </w:pPr>
                                </w:p>
                              </w:tc>
                              <w:tc>
                                <w:tcPr>
                                  <w:tcW w:w="2952" w:type="dxa"/>
                                  <w:vAlign w:val="bottom"/>
                                </w:tcPr>
                                <w:p w14:paraId="4EB3EC37" w14:textId="04AA80AD" w:rsidR="001973A2" w:rsidRDefault="001973A2" w:rsidP="00316A14">
                                  <w:pPr>
                                    <w:pStyle w:val="Nidungvnbn"/>
                                    <w:ind w:firstLine="0"/>
                                    <w:jc w:val="left"/>
                                    <w:rPr>
                                      <w:b/>
                                    </w:rPr>
                                  </w:pPr>
                                  <w:r>
                                    <w:rPr>
                                      <w:color w:val="000000"/>
                                      <w:sz w:val="22"/>
                                      <w:szCs w:val="22"/>
                                    </w:rPr>
                                    <w:t>ArrowHead</w:t>
                                  </w:r>
                                </w:p>
                              </w:tc>
                              <w:tc>
                                <w:tcPr>
                                  <w:tcW w:w="912" w:type="dxa"/>
                                  <w:vAlign w:val="bottom"/>
                                </w:tcPr>
                                <w:p w14:paraId="6779DEE8" w14:textId="1C17305C" w:rsidR="001973A2" w:rsidRDefault="001973A2" w:rsidP="00316A14">
                                  <w:pPr>
                                    <w:pStyle w:val="Nidungvnbn"/>
                                    <w:ind w:firstLine="0"/>
                                    <w:jc w:val="right"/>
                                  </w:pPr>
                                  <w:r>
                                    <w:rPr>
                                      <w:color w:val="000000"/>
                                      <w:sz w:val="22"/>
                                      <w:szCs w:val="22"/>
                                    </w:rPr>
                                    <w:t>0.8634</w:t>
                                  </w:r>
                                </w:p>
                              </w:tc>
                              <w:tc>
                                <w:tcPr>
                                  <w:tcW w:w="912" w:type="dxa"/>
                                  <w:vAlign w:val="bottom"/>
                                </w:tcPr>
                                <w:p w14:paraId="49695DD2" w14:textId="40A70626" w:rsidR="001973A2" w:rsidRDefault="001973A2" w:rsidP="00316A14">
                                  <w:pPr>
                                    <w:pStyle w:val="Nidungvnbn"/>
                                    <w:ind w:firstLine="0"/>
                                    <w:jc w:val="right"/>
                                  </w:pPr>
                                  <w:r>
                                    <w:rPr>
                                      <w:color w:val="000000"/>
                                      <w:sz w:val="22"/>
                                      <w:szCs w:val="22"/>
                                    </w:rPr>
                                    <w:t>0.8514</w:t>
                                  </w:r>
                                </w:p>
                              </w:tc>
                              <w:tc>
                                <w:tcPr>
                                  <w:tcW w:w="912" w:type="dxa"/>
                                  <w:vAlign w:val="bottom"/>
                                </w:tcPr>
                                <w:p w14:paraId="6A411E93" w14:textId="62A3B9A4" w:rsidR="001973A2" w:rsidRDefault="001973A2" w:rsidP="00316A14">
                                  <w:pPr>
                                    <w:pStyle w:val="Nidungvnbn"/>
                                    <w:ind w:firstLine="0"/>
                                    <w:jc w:val="right"/>
                                  </w:pPr>
                                  <w:r>
                                    <w:rPr>
                                      <w:color w:val="000000"/>
                                      <w:sz w:val="22"/>
                                      <w:szCs w:val="22"/>
                                    </w:rPr>
                                    <w:t>0.8642</w:t>
                                  </w:r>
                                </w:p>
                              </w:tc>
                              <w:tc>
                                <w:tcPr>
                                  <w:tcW w:w="1077" w:type="dxa"/>
                                  <w:vAlign w:val="bottom"/>
                                </w:tcPr>
                                <w:p w14:paraId="5F3ECCB6" w14:textId="3E15C09D" w:rsidR="001973A2" w:rsidRDefault="001973A2" w:rsidP="00316A14">
                                  <w:pPr>
                                    <w:pStyle w:val="Nidungvnbn"/>
                                    <w:ind w:firstLine="0"/>
                                    <w:jc w:val="right"/>
                                  </w:pPr>
                                  <w:r>
                                    <w:rPr>
                                      <w:color w:val="000000"/>
                                      <w:sz w:val="22"/>
                                      <w:szCs w:val="22"/>
                                    </w:rPr>
                                    <w:t>678.1</w:t>
                                  </w:r>
                                </w:p>
                              </w:tc>
                              <w:tc>
                                <w:tcPr>
                                  <w:tcW w:w="994" w:type="dxa"/>
                                  <w:vAlign w:val="bottom"/>
                                </w:tcPr>
                                <w:p w14:paraId="07403DC2" w14:textId="5AFF4CF4" w:rsidR="001973A2" w:rsidRDefault="001973A2" w:rsidP="0079103C">
                                  <w:pPr>
                                    <w:pStyle w:val="Nidungvnbn"/>
                                    <w:ind w:firstLine="0"/>
                                    <w:jc w:val="right"/>
                                  </w:pPr>
                                  <w:r>
                                    <w:rPr>
                                      <w:color w:val="000000"/>
                                      <w:sz w:val="22"/>
                                      <w:szCs w:val="22"/>
                                    </w:rPr>
                                    <w:t>0.8718</w:t>
                                  </w:r>
                                </w:p>
                              </w:tc>
                              <w:tc>
                                <w:tcPr>
                                  <w:tcW w:w="994" w:type="dxa"/>
                                  <w:vAlign w:val="bottom"/>
                                </w:tcPr>
                                <w:p w14:paraId="468DF492" w14:textId="0F3817F1" w:rsidR="001973A2" w:rsidRDefault="001973A2" w:rsidP="0079103C">
                                  <w:pPr>
                                    <w:pStyle w:val="Nidungvnbn"/>
                                    <w:ind w:firstLine="0"/>
                                    <w:jc w:val="right"/>
                                  </w:pPr>
                                  <w:r>
                                    <w:rPr>
                                      <w:color w:val="000000"/>
                                      <w:sz w:val="22"/>
                                      <w:szCs w:val="22"/>
                                    </w:rPr>
                                    <w:t>0.8571</w:t>
                                  </w:r>
                                </w:p>
                              </w:tc>
                              <w:tc>
                                <w:tcPr>
                                  <w:tcW w:w="994" w:type="dxa"/>
                                  <w:vAlign w:val="bottom"/>
                                </w:tcPr>
                                <w:p w14:paraId="4EEC6E9D" w14:textId="75FB3038" w:rsidR="001973A2" w:rsidRDefault="001973A2" w:rsidP="0079103C">
                                  <w:pPr>
                                    <w:pStyle w:val="Nidungvnbn"/>
                                    <w:ind w:firstLine="0"/>
                                    <w:jc w:val="right"/>
                                  </w:pPr>
                                  <w:r>
                                    <w:rPr>
                                      <w:color w:val="000000"/>
                                      <w:sz w:val="22"/>
                                      <w:szCs w:val="22"/>
                                    </w:rPr>
                                    <w:t>0.8676</w:t>
                                  </w:r>
                                </w:p>
                              </w:tc>
                              <w:tc>
                                <w:tcPr>
                                  <w:tcW w:w="1233" w:type="dxa"/>
                                  <w:vAlign w:val="bottom"/>
                                </w:tcPr>
                                <w:p w14:paraId="5F5C5440" w14:textId="4075D2F9" w:rsidR="001973A2" w:rsidRDefault="001973A2" w:rsidP="0079103C">
                                  <w:pPr>
                                    <w:pStyle w:val="Nidungvnbn"/>
                                    <w:ind w:firstLine="0"/>
                                    <w:jc w:val="right"/>
                                  </w:pPr>
                                  <w:r>
                                    <w:rPr>
                                      <w:color w:val="000000"/>
                                      <w:sz w:val="22"/>
                                      <w:szCs w:val="22"/>
                                    </w:rPr>
                                    <w:t>377.3</w:t>
                                  </w:r>
                                </w:p>
                              </w:tc>
                            </w:tr>
                            <w:tr w:rsidR="001973A2" w14:paraId="4335DB2C" w14:textId="77777777" w:rsidTr="00A24F79">
                              <w:trPr>
                                <w:trHeight w:val="379"/>
                              </w:trPr>
                              <w:tc>
                                <w:tcPr>
                                  <w:tcW w:w="805" w:type="dxa"/>
                                  <w:vMerge/>
                                </w:tcPr>
                                <w:p w14:paraId="7E0AF706" w14:textId="77777777" w:rsidR="001973A2" w:rsidRDefault="001973A2" w:rsidP="00316A14">
                                  <w:pPr>
                                    <w:pStyle w:val="Nidungvnbn"/>
                                    <w:ind w:firstLine="0"/>
                                    <w:jc w:val="left"/>
                                    <w:rPr>
                                      <w:b/>
                                    </w:rPr>
                                  </w:pPr>
                                </w:p>
                              </w:tc>
                              <w:tc>
                                <w:tcPr>
                                  <w:tcW w:w="2952" w:type="dxa"/>
                                  <w:vAlign w:val="bottom"/>
                                </w:tcPr>
                                <w:p w14:paraId="05B3A97A" w14:textId="638B206C" w:rsidR="001973A2" w:rsidRDefault="001973A2" w:rsidP="00316A14">
                                  <w:pPr>
                                    <w:pStyle w:val="Nidungvnbn"/>
                                    <w:ind w:firstLine="0"/>
                                    <w:jc w:val="left"/>
                                    <w:rPr>
                                      <w:b/>
                                    </w:rPr>
                                  </w:pPr>
                                  <w:r>
                                    <w:rPr>
                                      <w:color w:val="000000"/>
                                      <w:sz w:val="22"/>
                                      <w:szCs w:val="22"/>
                                    </w:rPr>
                                    <w:t>Beef</w:t>
                                  </w:r>
                                </w:p>
                              </w:tc>
                              <w:tc>
                                <w:tcPr>
                                  <w:tcW w:w="912" w:type="dxa"/>
                                  <w:vAlign w:val="bottom"/>
                                </w:tcPr>
                                <w:p w14:paraId="58797061" w14:textId="6B67C3D2" w:rsidR="001973A2" w:rsidRDefault="001973A2" w:rsidP="00316A14">
                                  <w:pPr>
                                    <w:pStyle w:val="Nidungvnbn"/>
                                    <w:ind w:firstLine="0"/>
                                    <w:jc w:val="right"/>
                                  </w:pPr>
                                  <w:r>
                                    <w:rPr>
                                      <w:color w:val="000000"/>
                                      <w:sz w:val="22"/>
                                      <w:szCs w:val="22"/>
                                    </w:rPr>
                                    <w:t>0.6891</w:t>
                                  </w:r>
                                </w:p>
                              </w:tc>
                              <w:tc>
                                <w:tcPr>
                                  <w:tcW w:w="912" w:type="dxa"/>
                                  <w:vAlign w:val="bottom"/>
                                </w:tcPr>
                                <w:p w14:paraId="45D928E2" w14:textId="06D04169" w:rsidR="001973A2" w:rsidRDefault="001973A2" w:rsidP="00316A14">
                                  <w:pPr>
                                    <w:pStyle w:val="Nidungvnbn"/>
                                    <w:ind w:firstLine="0"/>
                                    <w:jc w:val="right"/>
                                  </w:pPr>
                                  <w:r>
                                    <w:rPr>
                                      <w:color w:val="000000"/>
                                      <w:sz w:val="22"/>
                                      <w:szCs w:val="22"/>
                                    </w:rPr>
                                    <w:t>0.6667</w:t>
                                  </w:r>
                                </w:p>
                              </w:tc>
                              <w:tc>
                                <w:tcPr>
                                  <w:tcW w:w="912" w:type="dxa"/>
                                  <w:vAlign w:val="bottom"/>
                                </w:tcPr>
                                <w:p w14:paraId="3702324E" w14:textId="7E69FED4" w:rsidR="001973A2" w:rsidRDefault="001973A2" w:rsidP="00316A14">
                                  <w:pPr>
                                    <w:pStyle w:val="Nidungvnbn"/>
                                    <w:ind w:firstLine="0"/>
                                    <w:jc w:val="right"/>
                                  </w:pPr>
                                  <w:r>
                                    <w:rPr>
                                      <w:color w:val="000000"/>
                                      <w:sz w:val="22"/>
                                      <w:szCs w:val="22"/>
                                    </w:rPr>
                                    <w:t>0.6667</w:t>
                                  </w:r>
                                </w:p>
                              </w:tc>
                              <w:tc>
                                <w:tcPr>
                                  <w:tcW w:w="1077" w:type="dxa"/>
                                  <w:vAlign w:val="bottom"/>
                                </w:tcPr>
                                <w:p w14:paraId="6A50A9C2" w14:textId="4362193B" w:rsidR="001973A2" w:rsidRDefault="001973A2" w:rsidP="00316A14">
                                  <w:pPr>
                                    <w:pStyle w:val="Nidungvnbn"/>
                                    <w:ind w:firstLine="0"/>
                                    <w:jc w:val="right"/>
                                  </w:pPr>
                                  <w:r>
                                    <w:rPr>
                                      <w:color w:val="000000"/>
                                      <w:sz w:val="22"/>
                                      <w:szCs w:val="22"/>
                                    </w:rPr>
                                    <w:t>338.4</w:t>
                                  </w:r>
                                </w:p>
                              </w:tc>
                              <w:tc>
                                <w:tcPr>
                                  <w:tcW w:w="994" w:type="dxa"/>
                                  <w:vAlign w:val="bottom"/>
                                </w:tcPr>
                                <w:p w14:paraId="338D65FF" w14:textId="032B7367" w:rsidR="001973A2" w:rsidRDefault="001973A2" w:rsidP="0079103C">
                                  <w:pPr>
                                    <w:pStyle w:val="Nidungvnbn"/>
                                    <w:ind w:firstLine="0"/>
                                    <w:jc w:val="right"/>
                                  </w:pPr>
                                  <w:r>
                                    <w:rPr>
                                      <w:color w:val="000000"/>
                                      <w:sz w:val="22"/>
                                      <w:szCs w:val="22"/>
                                    </w:rPr>
                                    <w:t>0.72</w:t>
                                  </w:r>
                                </w:p>
                              </w:tc>
                              <w:tc>
                                <w:tcPr>
                                  <w:tcW w:w="994" w:type="dxa"/>
                                  <w:vAlign w:val="bottom"/>
                                </w:tcPr>
                                <w:p w14:paraId="528EBE67" w14:textId="34F6DAD6" w:rsidR="001973A2" w:rsidRDefault="001973A2" w:rsidP="0079103C">
                                  <w:pPr>
                                    <w:pStyle w:val="Nidungvnbn"/>
                                    <w:ind w:firstLine="0"/>
                                    <w:jc w:val="right"/>
                                  </w:pPr>
                                  <w:r>
                                    <w:rPr>
                                      <w:color w:val="000000"/>
                                      <w:sz w:val="22"/>
                                      <w:szCs w:val="22"/>
                                    </w:rPr>
                                    <w:t>0.7</w:t>
                                  </w:r>
                                </w:p>
                              </w:tc>
                              <w:tc>
                                <w:tcPr>
                                  <w:tcW w:w="994" w:type="dxa"/>
                                  <w:vAlign w:val="bottom"/>
                                </w:tcPr>
                                <w:p w14:paraId="492B5C4B" w14:textId="7D3601DB" w:rsidR="001973A2" w:rsidRDefault="001973A2" w:rsidP="0079103C">
                                  <w:pPr>
                                    <w:pStyle w:val="Nidungvnbn"/>
                                    <w:ind w:firstLine="0"/>
                                    <w:jc w:val="right"/>
                                  </w:pPr>
                                  <w:r>
                                    <w:rPr>
                                      <w:color w:val="000000"/>
                                      <w:sz w:val="22"/>
                                      <w:szCs w:val="22"/>
                                    </w:rPr>
                                    <w:t>0.7</w:t>
                                  </w:r>
                                </w:p>
                              </w:tc>
                              <w:tc>
                                <w:tcPr>
                                  <w:tcW w:w="1233" w:type="dxa"/>
                                  <w:vAlign w:val="bottom"/>
                                </w:tcPr>
                                <w:p w14:paraId="1F809226" w14:textId="1BF235A8" w:rsidR="001973A2" w:rsidRDefault="001973A2" w:rsidP="0079103C">
                                  <w:pPr>
                                    <w:pStyle w:val="Nidungvnbn"/>
                                    <w:ind w:firstLine="0"/>
                                    <w:jc w:val="right"/>
                                  </w:pPr>
                                  <w:r>
                                    <w:rPr>
                                      <w:color w:val="000000"/>
                                      <w:sz w:val="22"/>
                                      <w:szCs w:val="22"/>
                                    </w:rPr>
                                    <w:t>160.6</w:t>
                                  </w:r>
                                </w:p>
                              </w:tc>
                            </w:tr>
                            <w:tr w:rsidR="001973A2" w14:paraId="224F9F84" w14:textId="77777777" w:rsidTr="00A24F79">
                              <w:trPr>
                                <w:trHeight w:val="379"/>
                              </w:trPr>
                              <w:tc>
                                <w:tcPr>
                                  <w:tcW w:w="805" w:type="dxa"/>
                                  <w:vMerge/>
                                </w:tcPr>
                                <w:p w14:paraId="0425F3CA" w14:textId="77777777" w:rsidR="001973A2" w:rsidRDefault="001973A2" w:rsidP="00316A14">
                                  <w:pPr>
                                    <w:pStyle w:val="Nidungvnbn"/>
                                    <w:ind w:firstLine="0"/>
                                    <w:jc w:val="left"/>
                                    <w:rPr>
                                      <w:b/>
                                    </w:rPr>
                                  </w:pPr>
                                </w:p>
                              </w:tc>
                              <w:tc>
                                <w:tcPr>
                                  <w:tcW w:w="2952" w:type="dxa"/>
                                  <w:vAlign w:val="bottom"/>
                                </w:tcPr>
                                <w:p w14:paraId="3F0646D4" w14:textId="256EBCFC" w:rsidR="001973A2" w:rsidRDefault="001973A2" w:rsidP="00316A14">
                                  <w:pPr>
                                    <w:pStyle w:val="Nidungvnbn"/>
                                    <w:ind w:firstLine="0"/>
                                    <w:jc w:val="left"/>
                                    <w:rPr>
                                      <w:b/>
                                    </w:rPr>
                                  </w:pPr>
                                  <w:r>
                                    <w:rPr>
                                      <w:color w:val="000000"/>
                                      <w:sz w:val="22"/>
                                      <w:szCs w:val="22"/>
                                    </w:rPr>
                                    <w:t>BeetleFly</w:t>
                                  </w:r>
                                </w:p>
                              </w:tc>
                              <w:tc>
                                <w:tcPr>
                                  <w:tcW w:w="912" w:type="dxa"/>
                                  <w:vAlign w:val="bottom"/>
                                </w:tcPr>
                                <w:p w14:paraId="6ED80090" w14:textId="2454CD24" w:rsidR="001973A2" w:rsidRDefault="001973A2" w:rsidP="00316A14">
                                  <w:pPr>
                                    <w:pStyle w:val="Nidungvnbn"/>
                                    <w:ind w:firstLine="0"/>
                                    <w:jc w:val="right"/>
                                  </w:pPr>
                                  <w:r>
                                    <w:rPr>
                                      <w:color w:val="000000"/>
                                      <w:sz w:val="22"/>
                                      <w:szCs w:val="22"/>
                                    </w:rPr>
                                    <w:t>1</w:t>
                                  </w:r>
                                </w:p>
                              </w:tc>
                              <w:tc>
                                <w:tcPr>
                                  <w:tcW w:w="912" w:type="dxa"/>
                                  <w:vAlign w:val="bottom"/>
                                </w:tcPr>
                                <w:p w14:paraId="6F9A9470" w14:textId="644E9D64" w:rsidR="001973A2" w:rsidRDefault="001973A2" w:rsidP="00316A14">
                                  <w:pPr>
                                    <w:pStyle w:val="Nidungvnbn"/>
                                    <w:ind w:firstLine="0"/>
                                    <w:jc w:val="right"/>
                                  </w:pPr>
                                  <w:r>
                                    <w:rPr>
                                      <w:color w:val="000000"/>
                                      <w:sz w:val="22"/>
                                      <w:szCs w:val="22"/>
                                    </w:rPr>
                                    <w:t>1</w:t>
                                  </w:r>
                                </w:p>
                              </w:tc>
                              <w:tc>
                                <w:tcPr>
                                  <w:tcW w:w="912" w:type="dxa"/>
                                  <w:vAlign w:val="bottom"/>
                                </w:tcPr>
                                <w:p w14:paraId="183D7DE8" w14:textId="36F8F1D3" w:rsidR="001973A2" w:rsidRDefault="001973A2" w:rsidP="00316A14">
                                  <w:pPr>
                                    <w:pStyle w:val="Nidungvnbn"/>
                                    <w:ind w:firstLine="0"/>
                                    <w:jc w:val="right"/>
                                  </w:pPr>
                                  <w:r>
                                    <w:rPr>
                                      <w:color w:val="000000"/>
                                      <w:sz w:val="22"/>
                                      <w:szCs w:val="22"/>
                                    </w:rPr>
                                    <w:t>1</w:t>
                                  </w:r>
                                </w:p>
                              </w:tc>
                              <w:tc>
                                <w:tcPr>
                                  <w:tcW w:w="1077" w:type="dxa"/>
                                  <w:vAlign w:val="bottom"/>
                                </w:tcPr>
                                <w:p w14:paraId="0A13F272" w14:textId="07620618" w:rsidR="001973A2" w:rsidRDefault="001973A2" w:rsidP="00316A14">
                                  <w:pPr>
                                    <w:pStyle w:val="Nidungvnbn"/>
                                    <w:ind w:firstLine="0"/>
                                    <w:jc w:val="right"/>
                                  </w:pPr>
                                  <w:r>
                                    <w:rPr>
                                      <w:color w:val="000000"/>
                                      <w:sz w:val="22"/>
                                      <w:szCs w:val="22"/>
                                    </w:rPr>
                                    <w:t>337.5</w:t>
                                  </w:r>
                                </w:p>
                              </w:tc>
                              <w:tc>
                                <w:tcPr>
                                  <w:tcW w:w="994" w:type="dxa"/>
                                  <w:vAlign w:val="bottom"/>
                                </w:tcPr>
                                <w:p w14:paraId="3A48A5A1" w14:textId="360134B1" w:rsidR="001973A2" w:rsidRDefault="001973A2" w:rsidP="0079103C">
                                  <w:pPr>
                                    <w:pStyle w:val="Nidungvnbn"/>
                                    <w:ind w:firstLine="0"/>
                                    <w:jc w:val="right"/>
                                  </w:pPr>
                                  <w:r>
                                    <w:rPr>
                                      <w:color w:val="000000"/>
                                      <w:sz w:val="22"/>
                                      <w:szCs w:val="22"/>
                                    </w:rPr>
                                    <w:t>0.9167</w:t>
                                  </w:r>
                                </w:p>
                              </w:tc>
                              <w:tc>
                                <w:tcPr>
                                  <w:tcW w:w="994" w:type="dxa"/>
                                  <w:vAlign w:val="bottom"/>
                                </w:tcPr>
                                <w:p w14:paraId="1006DD65" w14:textId="674F28CA" w:rsidR="001973A2" w:rsidRDefault="001973A2" w:rsidP="0079103C">
                                  <w:pPr>
                                    <w:pStyle w:val="Nidungvnbn"/>
                                    <w:ind w:firstLine="0"/>
                                    <w:jc w:val="right"/>
                                  </w:pPr>
                                  <w:r>
                                    <w:rPr>
                                      <w:color w:val="000000"/>
                                      <w:sz w:val="22"/>
                                      <w:szCs w:val="22"/>
                                    </w:rPr>
                                    <w:t>0.9</w:t>
                                  </w:r>
                                </w:p>
                              </w:tc>
                              <w:tc>
                                <w:tcPr>
                                  <w:tcW w:w="994" w:type="dxa"/>
                                  <w:vAlign w:val="bottom"/>
                                </w:tcPr>
                                <w:p w14:paraId="72681F3D" w14:textId="62DCB9F4" w:rsidR="001973A2" w:rsidRDefault="001973A2" w:rsidP="0079103C">
                                  <w:pPr>
                                    <w:pStyle w:val="Nidungvnbn"/>
                                    <w:ind w:firstLine="0"/>
                                    <w:jc w:val="right"/>
                                  </w:pPr>
                                  <w:r>
                                    <w:rPr>
                                      <w:color w:val="000000"/>
                                      <w:sz w:val="22"/>
                                      <w:szCs w:val="22"/>
                                    </w:rPr>
                                    <w:t>0.9</w:t>
                                  </w:r>
                                </w:p>
                              </w:tc>
                              <w:tc>
                                <w:tcPr>
                                  <w:tcW w:w="1233" w:type="dxa"/>
                                  <w:vAlign w:val="bottom"/>
                                </w:tcPr>
                                <w:p w14:paraId="1F83662A" w14:textId="48D6A70C" w:rsidR="001973A2" w:rsidRDefault="001973A2" w:rsidP="0079103C">
                                  <w:pPr>
                                    <w:pStyle w:val="Nidungvnbn"/>
                                    <w:ind w:firstLine="0"/>
                                    <w:jc w:val="right"/>
                                  </w:pPr>
                                  <w:r>
                                    <w:rPr>
                                      <w:color w:val="000000"/>
                                      <w:sz w:val="22"/>
                                      <w:szCs w:val="22"/>
                                    </w:rPr>
                                    <w:t>145.7</w:t>
                                  </w:r>
                                </w:p>
                              </w:tc>
                            </w:tr>
                            <w:tr w:rsidR="001973A2" w14:paraId="53E28962" w14:textId="77777777" w:rsidTr="00A24F79">
                              <w:trPr>
                                <w:trHeight w:val="379"/>
                              </w:trPr>
                              <w:tc>
                                <w:tcPr>
                                  <w:tcW w:w="805" w:type="dxa"/>
                                  <w:vMerge/>
                                </w:tcPr>
                                <w:p w14:paraId="1F725244" w14:textId="77777777" w:rsidR="001973A2" w:rsidRDefault="001973A2" w:rsidP="00316A14">
                                  <w:pPr>
                                    <w:pStyle w:val="Nidungvnbn"/>
                                    <w:ind w:firstLine="0"/>
                                    <w:jc w:val="left"/>
                                    <w:rPr>
                                      <w:b/>
                                    </w:rPr>
                                  </w:pPr>
                                </w:p>
                              </w:tc>
                              <w:tc>
                                <w:tcPr>
                                  <w:tcW w:w="2952" w:type="dxa"/>
                                  <w:vAlign w:val="bottom"/>
                                </w:tcPr>
                                <w:p w14:paraId="7FCABA8A" w14:textId="56908369" w:rsidR="001973A2" w:rsidRDefault="001973A2" w:rsidP="00316A14">
                                  <w:pPr>
                                    <w:pStyle w:val="Nidungvnbn"/>
                                    <w:ind w:firstLine="0"/>
                                    <w:jc w:val="left"/>
                                    <w:rPr>
                                      <w:b/>
                                    </w:rPr>
                                  </w:pPr>
                                  <w:r>
                                    <w:rPr>
                                      <w:color w:val="000000"/>
                                      <w:sz w:val="22"/>
                                      <w:szCs w:val="22"/>
                                    </w:rPr>
                                    <w:t>BirdChicken</w:t>
                                  </w:r>
                                </w:p>
                              </w:tc>
                              <w:tc>
                                <w:tcPr>
                                  <w:tcW w:w="912" w:type="dxa"/>
                                  <w:vAlign w:val="bottom"/>
                                </w:tcPr>
                                <w:p w14:paraId="1F63370C" w14:textId="010E31EF" w:rsidR="001973A2" w:rsidRDefault="001973A2" w:rsidP="00316A14">
                                  <w:pPr>
                                    <w:pStyle w:val="Nidungvnbn"/>
                                    <w:ind w:firstLine="0"/>
                                    <w:jc w:val="right"/>
                                  </w:pPr>
                                  <w:r>
                                    <w:rPr>
                                      <w:color w:val="000000"/>
                                      <w:sz w:val="22"/>
                                      <w:szCs w:val="22"/>
                                    </w:rPr>
                                    <w:t>1</w:t>
                                  </w:r>
                                </w:p>
                              </w:tc>
                              <w:tc>
                                <w:tcPr>
                                  <w:tcW w:w="912" w:type="dxa"/>
                                  <w:vAlign w:val="bottom"/>
                                </w:tcPr>
                                <w:p w14:paraId="3C438507" w14:textId="189E48B0" w:rsidR="001973A2" w:rsidRDefault="001973A2" w:rsidP="00316A14">
                                  <w:pPr>
                                    <w:pStyle w:val="Nidungvnbn"/>
                                    <w:ind w:firstLine="0"/>
                                    <w:jc w:val="right"/>
                                  </w:pPr>
                                  <w:r>
                                    <w:rPr>
                                      <w:color w:val="000000"/>
                                      <w:sz w:val="22"/>
                                      <w:szCs w:val="22"/>
                                    </w:rPr>
                                    <w:t>1</w:t>
                                  </w:r>
                                </w:p>
                              </w:tc>
                              <w:tc>
                                <w:tcPr>
                                  <w:tcW w:w="912" w:type="dxa"/>
                                  <w:vAlign w:val="bottom"/>
                                </w:tcPr>
                                <w:p w14:paraId="055323D4" w14:textId="0B573786" w:rsidR="001973A2" w:rsidRDefault="001973A2" w:rsidP="00316A14">
                                  <w:pPr>
                                    <w:pStyle w:val="Nidungvnbn"/>
                                    <w:ind w:firstLine="0"/>
                                    <w:jc w:val="right"/>
                                  </w:pPr>
                                  <w:r>
                                    <w:rPr>
                                      <w:color w:val="000000"/>
                                      <w:sz w:val="22"/>
                                      <w:szCs w:val="22"/>
                                    </w:rPr>
                                    <w:t>1</w:t>
                                  </w:r>
                                </w:p>
                              </w:tc>
                              <w:tc>
                                <w:tcPr>
                                  <w:tcW w:w="1077" w:type="dxa"/>
                                  <w:vAlign w:val="bottom"/>
                                </w:tcPr>
                                <w:p w14:paraId="61923E07" w14:textId="2BF9B568" w:rsidR="001973A2" w:rsidRDefault="001973A2" w:rsidP="00316A14">
                                  <w:pPr>
                                    <w:pStyle w:val="Nidungvnbn"/>
                                    <w:ind w:firstLine="0"/>
                                    <w:jc w:val="right"/>
                                  </w:pPr>
                                  <w:r>
                                    <w:rPr>
                                      <w:color w:val="000000"/>
                                      <w:sz w:val="22"/>
                                      <w:szCs w:val="22"/>
                                    </w:rPr>
                                    <w:t>246.7</w:t>
                                  </w:r>
                                </w:p>
                              </w:tc>
                              <w:tc>
                                <w:tcPr>
                                  <w:tcW w:w="994" w:type="dxa"/>
                                  <w:vAlign w:val="bottom"/>
                                </w:tcPr>
                                <w:p w14:paraId="42626D5B" w14:textId="6DD3564B" w:rsidR="001973A2" w:rsidRDefault="001973A2" w:rsidP="0079103C">
                                  <w:pPr>
                                    <w:pStyle w:val="Nidungvnbn"/>
                                    <w:ind w:firstLine="0"/>
                                    <w:jc w:val="right"/>
                                  </w:pPr>
                                  <w:r>
                                    <w:rPr>
                                      <w:color w:val="000000"/>
                                      <w:sz w:val="22"/>
                                      <w:szCs w:val="22"/>
                                    </w:rPr>
                                    <w:t>1</w:t>
                                  </w:r>
                                </w:p>
                              </w:tc>
                              <w:tc>
                                <w:tcPr>
                                  <w:tcW w:w="994" w:type="dxa"/>
                                  <w:vAlign w:val="bottom"/>
                                </w:tcPr>
                                <w:p w14:paraId="550A1B97" w14:textId="5FA25A67" w:rsidR="001973A2" w:rsidRDefault="001973A2" w:rsidP="0079103C">
                                  <w:pPr>
                                    <w:pStyle w:val="Nidungvnbn"/>
                                    <w:ind w:firstLine="0"/>
                                    <w:jc w:val="right"/>
                                  </w:pPr>
                                  <w:r>
                                    <w:rPr>
                                      <w:color w:val="000000"/>
                                      <w:sz w:val="22"/>
                                      <w:szCs w:val="22"/>
                                    </w:rPr>
                                    <w:t>1</w:t>
                                  </w:r>
                                </w:p>
                              </w:tc>
                              <w:tc>
                                <w:tcPr>
                                  <w:tcW w:w="994" w:type="dxa"/>
                                  <w:vAlign w:val="bottom"/>
                                </w:tcPr>
                                <w:p w14:paraId="7FD16065" w14:textId="727315A1" w:rsidR="001973A2" w:rsidRDefault="001973A2" w:rsidP="0079103C">
                                  <w:pPr>
                                    <w:pStyle w:val="Nidungvnbn"/>
                                    <w:ind w:firstLine="0"/>
                                    <w:jc w:val="right"/>
                                  </w:pPr>
                                  <w:r>
                                    <w:rPr>
                                      <w:color w:val="000000"/>
                                      <w:sz w:val="22"/>
                                      <w:szCs w:val="22"/>
                                    </w:rPr>
                                    <w:t>1</w:t>
                                  </w:r>
                                </w:p>
                              </w:tc>
                              <w:tc>
                                <w:tcPr>
                                  <w:tcW w:w="1233" w:type="dxa"/>
                                  <w:vAlign w:val="bottom"/>
                                </w:tcPr>
                                <w:p w14:paraId="1E6BFC27" w14:textId="4411B720" w:rsidR="001973A2" w:rsidRDefault="001973A2" w:rsidP="0079103C">
                                  <w:pPr>
                                    <w:pStyle w:val="Nidungvnbn"/>
                                    <w:ind w:firstLine="0"/>
                                    <w:jc w:val="right"/>
                                  </w:pPr>
                                  <w:r>
                                    <w:rPr>
                                      <w:color w:val="000000"/>
                                      <w:sz w:val="22"/>
                                      <w:szCs w:val="22"/>
                                    </w:rPr>
                                    <w:t>143.5</w:t>
                                  </w:r>
                                </w:p>
                              </w:tc>
                            </w:tr>
                          </w:tbl>
                          <w:p w14:paraId="6AB93592" w14:textId="77777777" w:rsidR="001973A2" w:rsidRDefault="001973A2" w:rsidP="00E9639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33" type="#_x0000_t202" style="position:absolute;margin-left:-95.6pt;margin-top:24.45pt;width:638.25pt;height:471.95pt;rotation:9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" fillcolor="white [3212]" strokecolor="white [3212]" strokeweight="2pt">
                <v:textbo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233"/>
                      </w:tblGrid>
                      <w:tr w:rsidR="001973A2" w14:paraId="1E532856" w14:textId="77777777" w:rsidTr="00DA67EE">
                        <w:trPr>
                          <w:trHeight w:val="379"/>
                        </w:trPr>
                        <w:tc>
                          <w:tcPr>
                            <w:tcW w:w="805" w:type="dxa"/>
                            <w:vMerge w:val="restart"/>
                            <w:vAlign w:val="center"/>
                          </w:tcPr>
                          <w:p w14:paraId="2A370D77" w14:textId="35EBBF78" w:rsidR="001973A2" w:rsidRDefault="001973A2" w:rsidP="005B2279">
                            <w:pPr>
                              <w:pStyle w:val="Nidungvnbn"/>
                              <w:ind w:firstLine="0"/>
                              <w:jc w:val="center"/>
                              <w:rPr>
                                <w:b/>
                              </w:rPr>
                            </w:pPr>
                            <w:r>
                              <w:rPr>
                                <w:b/>
                              </w:rPr>
                              <w:t>Tên phân loại</w:t>
                            </w:r>
                          </w:p>
                        </w:tc>
                        <w:tc>
                          <w:tcPr>
                            <w:tcW w:w="2952" w:type="dxa"/>
                            <w:vMerge w:val="restart"/>
                            <w:vAlign w:val="center"/>
                          </w:tcPr>
                          <w:p w14:paraId="1D0C5E8E" w14:textId="348531AD" w:rsidR="001973A2" w:rsidRDefault="001973A2" w:rsidP="005B2279">
                            <w:pPr>
                              <w:pStyle w:val="Nidungvnbn"/>
                              <w:ind w:firstLine="0"/>
                              <w:jc w:val="center"/>
                              <w:rPr>
                                <w:b/>
                              </w:rPr>
                            </w:pPr>
                            <w:r>
                              <w:rPr>
                                <w:b/>
                              </w:rPr>
                              <w:t>Tên tập dữ liệu</w:t>
                            </w:r>
                          </w:p>
                        </w:tc>
                        <w:tc>
                          <w:tcPr>
                            <w:tcW w:w="3813" w:type="dxa"/>
                            <w:gridSpan w:val="4"/>
                          </w:tcPr>
                          <w:p w14:paraId="7E943CA2" w14:textId="77777777" w:rsidR="001973A2" w:rsidRDefault="001973A2" w:rsidP="005B2279">
                            <w:pPr>
                              <w:pStyle w:val="Nidungvnbn"/>
                              <w:ind w:firstLine="0"/>
                              <w:jc w:val="center"/>
                              <w:rPr>
                                <w:b/>
                              </w:rPr>
                            </w:pPr>
                            <w:r>
                              <w:rPr>
                                <w:b/>
                              </w:rPr>
                              <w:t>Nhóm tác giả</w:t>
                            </w:r>
                          </w:p>
                          <w:p w14:paraId="17E704E5" w14:textId="77777777" w:rsidR="001973A2" w:rsidRDefault="001973A2" w:rsidP="005B2279">
                            <w:pPr>
                              <w:pStyle w:val="Nidungvnbn"/>
                              <w:ind w:firstLine="0"/>
                              <w:jc w:val="center"/>
                              <w:rPr>
                                <w:b/>
                              </w:rPr>
                            </w:pPr>
                            <w:r>
                              <w:rPr>
                                <w:b/>
                              </w:rPr>
                              <w:t>tiền thực nghiệm</w:t>
                            </w:r>
                          </w:p>
                        </w:tc>
                        <w:tc>
                          <w:tcPr>
                            <w:tcW w:w="4215" w:type="dxa"/>
                            <w:gridSpan w:val="4"/>
                          </w:tcPr>
                          <w:p w14:paraId="5275F33C" w14:textId="77777777" w:rsidR="001973A2" w:rsidRDefault="001973A2" w:rsidP="005B2279">
                            <w:pPr>
                              <w:pStyle w:val="Nidungvnbn"/>
                              <w:ind w:firstLine="0"/>
                              <w:jc w:val="center"/>
                              <w:rPr>
                                <w:b/>
                              </w:rPr>
                            </w:pPr>
                            <w:r>
                              <w:rPr>
                                <w:b/>
                              </w:rPr>
                              <w:t>Thực nghiệm</w:t>
                            </w:r>
                          </w:p>
                          <w:p w14:paraId="0B9FDCE8" w14:textId="0364302B" w:rsidR="001973A2" w:rsidRDefault="001973A2" w:rsidP="005B2279">
                            <w:pPr>
                              <w:pStyle w:val="Nidungvnbn"/>
                              <w:ind w:firstLine="0"/>
                              <w:jc w:val="center"/>
                              <w:rPr>
                                <w:b/>
                              </w:rPr>
                            </w:pPr>
                            <w:r>
                              <w:rPr>
                                <w:b/>
                              </w:rPr>
                              <w:t>của bản thân</w:t>
                            </w:r>
                          </w:p>
                        </w:tc>
                      </w:tr>
                      <w:tr w:rsidR="001973A2" w14:paraId="1FB44FEE" w14:textId="77777777" w:rsidTr="00DA67EE">
                        <w:trPr>
                          <w:trHeight w:val="379"/>
                        </w:trPr>
                        <w:tc>
                          <w:tcPr>
                            <w:tcW w:w="805" w:type="dxa"/>
                            <w:vMerge/>
                          </w:tcPr>
                          <w:p w14:paraId="773F1ECA" w14:textId="77777777" w:rsidR="001973A2" w:rsidRDefault="001973A2" w:rsidP="00C17EA6">
                            <w:pPr>
                              <w:pStyle w:val="Nidungvnbn"/>
                              <w:jc w:val="center"/>
                              <w:rPr>
                                <w:b/>
                              </w:rPr>
                            </w:pPr>
                          </w:p>
                        </w:tc>
                        <w:tc>
                          <w:tcPr>
                            <w:tcW w:w="2952" w:type="dxa"/>
                            <w:vMerge/>
                          </w:tcPr>
                          <w:p w14:paraId="4B8D2A63" w14:textId="77777777" w:rsidR="001973A2" w:rsidRDefault="001973A2" w:rsidP="00C17EA6">
                            <w:pPr>
                              <w:pStyle w:val="Nidungvnbn"/>
                              <w:jc w:val="center"/>
                              <w:rPr>
                                <w:b/>
                              </w:rPr>
                            </w:pPr>
                          </w:p>
                        </w:tc>
                        <w:tc>
                          <w:tcPr>
                            <w:tcW w:w="912" w:type="dxa"/>
                          </w:tcPr>
                          <w:p w14:paraId="019FED50" w14:textId="77777777" w:rsidR="001973A2" w:rsidRDefault="001973A2" w:rsidP="00C17EA6">
                            <w:pPr>
                              <w:pStyle w:val="Nidungvnbn"/>
                              <w:ind w:firstLine="0"/>
                              <w:jc w:val="center"/>
                              <w:rPr>
                                <w:b/>
                                <w:sz w:val="24"/>
                                <w:szCs w:val="24"/>
                              </w:rPr>
                            </w:pPr>
                            <w:r>
                              <w:rPr>
                                <w:b/>
                              </w:rPr>
                              <w:t>Pre</w:t>
                            </w:r>
                          </w:p>
                        </w:tc>
                        <w:tc>
                          <w:tcPr>
                            <w:tcW w:w="912" w:type="dxa"/>
                          </w:tcPr>
                          <w:p w14:paraId="6F5FC544" w14:textId="77777777" w:rsidR="001973A2" w:rsidRDefault="001973A2" w:rsidP="00C17EA6">
                            <w:pPr>
                              <w:pStyle w:val="Nidungvnbn"/>
                              <w:ind w:firstLine="0"/>
                              <w:jc w:val="center"/>
                              <w:rPr>
                                <w:b/>
                              </w:rPr>
                            </w:pPr>
                            <w:r>
                              <w:rPr>
                                <w:b/>
                              </w:rPr>
                              <w:t>Acc</w:t>
                            </w:r>
                          </w:p>
                        </w:tc>
                        <w:tc>
                          <w:tcPr>
                            <w:tcW w:w="912" w:type="dxa"/>
                          </w:tcPr>
                          <w:p w14:paraId="481FAC2D" w14:textId="77777777" w:rsidR="001973A2" w:rsidRDefault="001973A2" w:rsidP="00C17EA6">
                            <w:pPr>
                              <w:pStyle w:val="Nidungvnbn"/>
                              <w:ind w:firstLine="0"/>
                              <w:jc w:val="center"/>
                              <w:rPr>
                                <w:b/>
                                <w:sz w:val="24"/>
                                <w:szCs w:val="24"/>
                              </w:rPr>
                            </w:pPr>
                            <w:r>
                              <w:rPr>
                                <w:b/>
                              </w:rPr>
                              <w:t>Rec</w:t>
                            </w:r>
                          </w:p>
                        </w:tc>
                        <w:tc>
                          <w:tcPr>
                            <w:tcW w:w="1077" w:type="dxa"/>
                          </w:tcPr>
                          <w:p w14:paraId="021D2413" w14:textId="77777777" w:rsidR="001973A2" w:rsidRDefault="001973A2" w:rsidP="00C17EA6">
                            <w:pPr>
                              <w:pStyle w:val="Nidungvnbn"/>
                              <w:ind w:firstLine="0"/>
                              <w:jc w:val="center"/>
                              <w:rPr>
                                <w:b/>
                              </w:rPr>
                            </w:pPr>
                            <w:r>
                              <w:rPr>
                                <w:b/>
                                <w:lang w:val="vi-VN"/>
                              </w:rPr>
                              <w:t>TrT</w:t>
                            </w:r>
                          </w:p>
                        </w:tc>
                        <w:tc>
                          <w:tcPr>
                            <w:tcW w:w="994" w:type="dxa"/>
                          </w:tcPr>
                          <w:p w14:paraId="32FDABB2" w14:textId="77777777" w:rsidR="001973A2" w:rsidRDefault="001973A2" w:rsidP="00C17EA6">
                            <w:pPr>
                              <w:pStyle w:val="Nidungvnbn"/>
                              <w:ind w:firstLine="0"/>
                              <w:jc w:val="center"/>
                              <w:rPr>
                                <w:b/>
                                <w:sz w:val="24"/>
                                <w:szCs w:val="24"/>
                              </w:rPr>
                            </w:pPr>
                            <w:r>
                              <w:rPr>
                                <w:b/>
                              </w:rPr>
                              <w:t>Pre</w:t>
                            </w:r>
                          </w:p>
                        </w:tc>
                        <w:tc>
                          <w:tcPr>
                            <w:tcW w:w="994" w:type="dxa"/>
                          </w:tcPr>
                          <w:p w14:paraId="48B08762" w14:textId="77777777" w:rsidR="001973A2" w:rsidRDefault="001973A2" w:rsidP="00C17EA6">
                            <w:pPr>
                              <w:pStyle w:val="Nidungvnbn"/>
                              <w:ind w:firstLine="0"/>
                              <w:jc w:val="center"/>
                              <w:rPr>
                                <w:b/>
                              </w:rPr>
                            </w:pPr>
                            <w:r>
                              <w:rPr>
                                <w:b/>
                              </w:rPr>
                              <w:t>Acc</w:t>
                            </w:r>
                          </w:p>
                        </w:tc>
                        <w:tc>
                          <w:tcPr>
                            <w:tcW w:w="994" w:type="dxa"/>
                          </w:tcPr>
                          <w:p w14:paraId="3746A287" w14:textId="77777777" w:rsidR="001973A2" w:rsidRDefault="001973A2" w:rsidP="00C17EA6">
                            <w:pPr>
                              <w:pStyle w:val="Nidungvnbn"/>
                              <w:ind w:firstLine="0"/>
                              <w:jc w:val="center"/>
                              <w:rPr>
                                <w:b/>
                                <w:sz w:val="24"/>
                                <w:szCs w:val="24"/>
                              </w:rPr>
                            </w:pPr>
                            <w:r>
                              <w:rPr>
                                <w:b/>
                              </w:rPr>
                              <w:t>Rec</w:t>
                            </w:r>
                          </w:p>
                        </w:tc>
                        <w:tc>
                          <w:tcPr>
                            <w:tcW w:w="1233" w:type="dxa"/>
                          </w:tcPr>
                          <w:p w14:paraId="2BD5EC69" w14:textId="77777777" w:rsidR="001973A2" w:rsidRDefault="001973A2" w:rsidP="00C17EA6">
                            <w:pPr>
                              <w:pStyle w:val="Nidungvnbn"/>
                              <w:ind w:firstLine="0"/>
                              <w:jc w:val="center"/>
                              <w:rPr>
                                <w:b/>
                              </w:rPr>
                            </w:pPr>
                            <w:r>
                              <w:rPr>
                                <w:b/>
                              </w:rPr>
                              <w:t>TrT</w:t>
                            </w:r>
                          </w:p>
                        </w:tc>
                      </w:tr>
                      <w:tr w:rsidR="001973A2" w14:paraId="3D0098C4" w14:textId="77777777" w:rsidTr="00A24F79">
                        <w:trPr>
                          <w:trHeight w:val="379"/>
                        </w:trPr>
                        <w:tc>
                          <w:tcPr>
                            <w:tcW w:w="805" w:type="dxa"/>
                            <w:vMerge w:val="restart"/>
                            <w:vAlign w:val="center"/>
                          </w:tcPr>
                          <w:p w14:paraId="636B1F52" w14:textId="7384E55E" w:rsidR="001973A2" w:rsidRPr="00C23765" w:rsidRDefault="001973A2" w:rsidP="00F97A4B">
                            <w:pPr>
                              <w:pStyle w:val="Nidungvnbn"/>
                              <w:ind w:firstLine="0"/>
                              <w:jc w:val="center"/>
                            </w:pPr>
                            <w:r>
                              <w:t>MLP</w:t>
                            </w:r>
                          </w:p>
                        </w:tc>
                        <w:tc>
                          <w:tcPr>
                            <w:tcW w:w="2952" w:type="dxa"/>
                            <w:vAlign w:val="bottom"/>
                          </w:tcPr>
                          <w:p w14:paraId="1F9D8008" w14:textId="143CC76E" w:rsidR="001973A2" w:rsidRDefault="001973A2" w:rsidP="00F97A4B">
                            <w:pPr>
                              <w:pStyle w:val="Nidungvnbn"/>
                              <w:ind w:firstLine="0"/>
                              <w:jc w:val="left"/>
                              <w:rPr>
                                <w:b/>
                              </w:rPr>
                            </w:pPr>
                            <w:r>
                              <w:rPr>
                                <w:color w:val="000000"/>
                                <w:sz w:val="22"/>
                                <w:szCs w:val="22"/>
                              </w:rPr>
                              <w:t>UMD</w:t>
                            </w:r>
                          </w:p>
                        </w:tc>
                        <w:tc>
                          <w:tcPr>
                            <w:tcW w:w="912" w:type="dxa"/>
                            <w:vAlign w:val="bottom"/>
                          </w:tcPr>
                          <w:p w14:paraId="78457451" w14:textId="7ABB7DF4" w:rsidR="001973A2" w:rsidRDefault="001973A2" w:rsidP="00F97A4B">
                            <w:pPr>
                              <w:pStyle w:val="Nidungvnbn"/>
                              <w:ind w:firstLine="0"/>
                              <w:jc w:val="right"/>
                            </w:pPr>
                            <w:r>
                              <w:rPr>
                                <w:color w:val="000000"/>
                                <w:sz w:val="22"/>
                                <w:szCs w:val="22"/>
                              </w:rPr>
                              <w:t>0.9379</w:t>
                            </w:r>
                          </w:p>
                        </w:tc>
                        <w:tc>
                          <w:tcPr>
                            <w:tcW w:w="912" w:type="dxa"/>
                            <w:vAlign w:val="bottom"/>
                          </w:tcPr>
                          <w:p w14:paraId="1B8C3739" w14:textId="05DC0649" w:rsidR="001973A2" w:rsidRDefault="001973A2" w:rsidP="00F97A4B">
                            <w:pPr>
                              <w:pStyle w:val="Nidungvnbn"/>
                              <w:ind w:firstLine="0"/>
                              <w:jc w:val="right"/>
                            </w:pPr>
                            <w:r>
                              <w:rPr>
                                <w:color w:val="000000"/>
                                <w:sz w:val="22"/>
                                <w:szCs w:val="22"/>
                              </w:rPr>
                              <w:t>0.9375</w:t>
                            </w:r>
                          </w:p>
                        </w:tc>
                        <w:tc>
                          <w:tcPr>
                            <w:tcW w:w="912" w:type="dxa"/>
                            <w:vAlign w:val="bottom"/>
                          </w:tcPr>
                          <w:p w14:paraId="6D2F397B" w14:textId="64E9CFBF" w:rsidR="001973A2" w:rsidRDefault="001973A2" w:rsidP="00F97A4B">
                            <w:pPr>
                              <w:pStyle w:val="Nidungvnbn"/>
                              <w:ind w:firstLine="0"/>
                              <w:jc w:val="right"/>
                            </w:pPr>
                            <w:r>
                              <w:rPr>
                                <w:color w:val="000000"/>
                                <w:sz w:val="22"/>
                                <w:szCs w:val="22"/>
                              </w:rPr>
                              <w:t>0.9375</w:t>
                            </w:r>
                          </w:p>
                        </w:tc>
                        <w:tc>
                          <w:tcPr>
                            <w:tcW w:w="1077" w:type="dxa"/>
                            <w:vAlign w:val="bottom"/>
                          </w:tcPr>
                          <w:p w14:paraId="47BD113B" w14:textId="78D3B92F" w:rsidR="001973A2" w:rsidRDefault="001973A2" w:rsidP="00F97A4B">
                            <w:pPr>
                              <w:pStyle w:val="Nidungvnbn"/>
                              <w:ind w:firstLine="0"/>
                              <w:jc w:val="right"/>
                            </w:pPr>
                            <w:r>
                              <w:rPr>
                                <w:color w:val="000000"/>
                                <w:sz w:val="22"/>
                                <w:szCs w:val="22"/>
                              </w:rPr>
                              <w:t>822.1</w:t>
                            </w:r>
                          </w:p>
                        </w:tc>
                        <w:tc>
                          <w:tcPr>
                            <w:tcW w:w="994" w:type="dxa"/>
                            <w:vAlign w:val="bottom"/>
                          </w:tcPr>
                          <w:p w14:paraId="3B4ACD7D" w14:textId="10EE3BFE" w:rsidR="001973A2" w:rsidRDefault="001973A2" w:rsidP="00F97A4B">
                            <w:pPr>
                              <w:pStyle w:val="Nidungvnbn"/>
                              <w:ind w:firstLine="0"/>
                              <w:jc w:val="right"/>
                            </w:pPr>
                            <w:r>
                              <w:rPr>
                                <w:color w:val="000000"/>
                                <w:sz w:val="22"/>
                                <w:szCs w:val="22"/>
                              </w:rPr>
                              <w:t>0.8941</w:t>
                            </w:r>
                          </w:p>
                        </w:tc>
                        <w:tc>
                          <w:tcPr>
                            <w:tcW w:w="994" w:type="dxa"/>
                            <w:vAlign w:val="bottom"/>
                          </w:tcPr>
                          <w:p w14:paraId="3FBA1212" w14:textId="1E80493B" w:rsidR="001973A2" w:rsidRDefault="001973A2" w:rsidP="00F97A4B">
                            <w:pPr>
                              <w:pStyle w:val="Nidungvnbn"/>
                              <w:ind w:firstLine="0"/>
                              <w:jc w:val="right"/>
                            </w:pPr>
                            <w:r>
                              <w:rPr>
                                <w:color w:val="000000"/>
                                <w:sz w:val="22"/>
                                <w:szCs w:val="22"/>
                              </w:rPr>
                              <w:t>0.8889</w:t>
                            </w:r>
                          </w:p>
                        </w:tc>
                        <w:tc>
                          <w:tcPr>
                            <w:tcW w:w="994" w:type="dxa"/>
                            <w:vAlign w:val="bottom"/>
                          </w:tcPr>
                          <w:p w14:paraId="60541853" w14:textId="3A861AA0" w:rsidR="001973A2" w:rsidRDefault="001973A2" w:rsidP="00F97A4B">
                            <w:pPr>
                              <w:pStyle w:val="Nidungvnbn"/>
                              <w:ind w:firstLine="0"/>
                              <w:jc w:val="right"/>
                            </w:pPr>
                            <w:r>
                              <w:rPr>
                                <w:color w:val="000000"/>
                                <w:sz w:val="22"/>
                                <w:szCs w:val="22"/>
                              </w:rPr>
                              <w:t>0.8889</w:t>
                            </w:r>
                          </w:p>
                        </w:tc>
                        <w:tc>
                          <w:tcPr>
                            <w:tcW w:w="1233" w:type="dxa"/>
                            <w:vAlign w:val="bottom"/>
                          </w:tcPr>
                          <w:p w14:paraId="1536158D" w14:textId="45B83CD3" w:rsidR="001973A2" w:rsidRDefault="001973A2" w:rsidP="00F97A4B">
                            <w:pPr>
                              <w:pStyle w:val="Nidungvnbn"/>
                              <w:ind w:firstLine="0"/>
                              <w:jc w:val="right"/>
                            </w:pPr>
                            <w:r>
                              <w:rPr>
                                <w:color w:val="000000"/>
                                <w:sz w:val="22"/>
                                <w:szCs w:val="22"/>
                              </w:rPr>
                              <w:t>678.7</w:t>
                            </w:r>
                          </w:p>
                        </w:tc>
                      </w:tr>
                      <w:tr w:rsidR="001973A2" w14:paraId="0A29F9A0" w14:textId="77777777" w:rsidTr="00A24F79">
                        <w:trPr>
                          <w:trHeight w:val="379"/>
                        </w:trPr>
                        <w:tc>
                          <w:tcPr>
                            <w:tcW w:w="805" w:type="dxa"/>
                            <w:vMerge/>
                            <w:vAlign w:val="center"/>
                          </w:tcPr>
                          <w:p w14:paraId="5AF17A7B" w14:textId="77777777" w:rsidR="001973A2" w:rsidRDefault="001973A2" w:rsidP="00F97A4B">
                            <w:pPr>
                              <w:pStyle w:val="Nidungvnbn"/>
                              <w:ind w:firstLine="0"/>
                              <w:jc w:val="center"/>
                              <w:rPr>
                                <w:b/>
                              </w:rPr>
                            </w:pPr>
                          </w:p>
                        </w:tc>
                        <w:tc>
                          <w:tcPr>
                            <w:tcW w:w="2952" w:type="dxa"/>
                            <w:vAlign w:val="bottom"/>
                          </w:tcPr>
                          <w:p w14:paraId="7CF4B45F" w14:textId="6D74485E" w:rsidR="001973A2" w:rsidRDefault="001973A2" w:rsidP="00F97A4B">
                            <w:pPr>
                              <w:pStyle w:val="Nidungvnbn"/>
                              <w:ind w:firstLine="0"/>
                              <w:jc w:val="left"/>
                              <w:rPr>
                                <w:b/>
                              </w:rPr>
                            </w:pPr>
                            <w:r>
                              <w:rPr>
                                <w:color w:val="000000"/>
                                <w:sz w:val="22"/>
                                <w:szCs w:val="22"/>
                              </w:rPr>
                              <w:t>UWaveGestureLibraryAll</w:t>
                            </w:r>
                          </w:p>
                        </w:tc>
                        <w:tc>
                          <w:tcPr>
                            <w:tcW w:w="912" w:type="dxa"/>
                            <w:vAlign w:val="bottom"/>
                          </w:tcPr>
                          <w:p w14:paraId="52B88BBC" w14:textId="21092793" w:rsidR="001973A2" w:rsidRDefault="001973A2" w:rsidP="00F97A4B">
                            <w:pPr>
                              <w:pStyle w:val="Nidungvnbn"/>
                              <w:ind w:firstLine="0"/>
                              <w:jc w:val="right"/>
                            </w:pPr>
                            <w:r>
                              <w:rPr>
                                <w:color w:val="000000"/>
                                <w:sz w:val="22"/>
                                <w:szCs w:val="22"/>
                              </w:rPr>
                              <w:t>0.9529</w:t>
                            </w:r>
                          </w:p>
                        </w:tc>
                        <w:tc>
                          <w:tcPr>
                            <w:tcW w:w="912" w:type="dxa"/>
                            <w:vAlign w:val="bottom"/>
                          </w:tcPr>
                          <w:p w14:paraId="0CD58271" w14:textId="773FFBC1" w:rsidR="001973A2" w:rsidRDefault="001973A2" w:rsidP="00F97A4B">
                            <w:pPr>
                              <w:pStyle w:val="Nidungvnbn"/>
                              <w:ind w:firstLine="0"/>
                              <w:jc w:val="right"/>
                            </w:pPr>
                            <w:r>
                              <w:rPr>
                                <w:color w:val="000000"/>
                                <w:sz w:val="22"/>
                                <w:szCs w:val="22"/>
                              </w:rPr>
                              <w:t>0.9517</w:t>
                            </w:r>
                          </w:p>
                        </w:tc>
                        <w:tc>
                          <w:tcPr>
                            <w:tcW w:w="912" w:type="dxa"/>
                            <w:vAlign w:val="bottom"/>
                          </w:tcPr>
                          <w:p w14:paraId="75F9E60A" w14:textId="6CAA14A5" w:rsidR="001973A2" w:rsidRDefault="001973A2" w:rsidP="00F97A4B">
                            <w:pPr>
                              <w:pStyle w:val="Nidungvnbn"/>
                              <w:ind w:firstLine="0"/>
                              <w:jc w:val="right"/>
                            </w:pPr>
                            <w:r>
                              <w:rPr>
                                <w:color w:val="000000"/>
                                <w:sz w:val="22"/>
                                <w:szCs w:val="22"/>
                              </w:rPr>
                              <w:t>0.9518</w:t>
                            </w:r>
                          </w:p>
                        </w:tc>
                        <w:tc>
                          <w:tcPr>
                            <w:tcW w:w="1077" w:type="dxa"/>
                            <w:vAlign w:val="bottom"/>
                          </w:tcPr>
                          <w:p w14:paraId="0EFB084B" w14:textId="53E6EFC2" w:rsidR="001973A2" w:rsidRDefault="001973A2" w:rsidP="00F97A4B">
                            <w:pPr>
                              <w:pStyle w:val="Nidungvnbn"/>
                              <w:ind w:firstLine="0"/>
                              <w:jc w:val="right"/>
                            </w:pPr>
                            <w:r>
                              <w:rPr>
                                <w:color w:val="000000"/>
                                <w:sz w:val="22"/>
                                <w:szCs w:val="22"/>
                              </w:rPr>
                              <w:t>3883.8</w:t>
                            </w:r>
                          </w:p>
                        </w:tc>
                        <w:tc>
                          <w:tcPr>
                            <w:tcW w:w="994" w:type="dxa"/>
                            <w:vAlign w:val="bottom"/>
                          </w:tcPr>
                          <w:p w14:paraId="4F79E60F" w14:textId="4802362E" w:rsidR="001973A2" w:rsidRDefault="001973A2" w:rsidP="00F97A4B">
                            <w:pPr>
                              <w:pStyle w:val="Nidungvnbn"/>
                              <w:ind w:firstLine="0"/>
                              <w:jc w:val="right"/>
                            </w:pPr>
                            <w:r>
                              <w:rPr>
                                <w:color w:val="000000"/>
                                <w:sz w:val="22"/>
                                <w:szCs w:val="22"/>
                              </w:rPr>
                              <w:t>0.9546</w:t>
                            </w:r>
                          </w:p>
                        </w:tc>
                        <w:tc>
                          <w:tcPr>
                            <w:tcW w:w="994" w:type="dxa"/>
                            <w:vAlign w:val="bottom"/>
                          </w:tcPr>
                          <w:p w14:paraId="127BABDD" w14:textId="17E56026" w:rsidR="001973A2" w:rsidRDefault="001973A2" w:rsidP="00F97A4B">
                            <w:pPr>
                              <w:pStyle w:val="Nidungvnbn"/>
                              <w:ind w:firstLine="0"/>
                              <w:jc w:val="right"/>
                            </w:pPr>
                            <w:r>
                              <w:rPr>
                                <w:color w:val="000000"/>
                                <w:sz w:val="22"/>
                                <w:szCs w:val="22"/>
                              </w:rPr>
                              <w:t>0.9534</w:t>
                            </w:r>
                          </w:p>
                        </w:tc>
                        <w:tc>
                          <w:tcPr>
                            <w:tcW w:w="994" w:type="dxa"/>
                            <w:vAlign w:val="bottom"/>
                          </w:tcPr>
                          <w:p w14:paraId="2D7CEBAB" w14:textId="55A658B0" w:rsidR="001973A2" w:rsidRDefault="001973A2" w:rsidP="00F97A4B">
                            <w:pPr>
                              <w:pStyle w:val="Nidungvnbn"/>
                              <w:ind w:firstLine="0"/>
                              <w:jc w:val="right"/>
                            </w:pPr>
                            <w:r>
                              <w:rPr>
                                <w:color w:val="000000"/>
                                <w:sz w:val="22"/>
                                <w:szCs w:val="22"/>
                              </w:rPr>
                              <w:t>0.9534</w:t>
                            </w:r>
                          </w:p>
                        </w:tc>
                        <w:tc>
                          <w:tcPr>
                            <w:tcW w:w="1233" w:type="dxa"/>
                            <w:vAlign w:val="bottom"/>
                          </w:tcPr>
                          <w:p w14:paraId="2C69C34F" w14:textId="69A52B55" w:rsidR="001973A2" w:rsidRDefault="001973A2" w:rsidP="00F97A4B">
                            <w:pPr>
                              <w:pStyle w:val="Nidungvnbn"/>
                              <w:ind w:firstLine="0"/>
                              <w:jc w:val="right"/>
                            </w:pPr>
                            <w:r>
                              <w:rPr>
                                <w:color w:val="000000"/>
                                <w:sz w:val="22"/>
                                <w:szCs w:val="22"/>
                              </w:rPr>
                              <w:t>3713.2</w:t>
                            </w:r>
                          </w:p>
                        </w:tc>
                      </w:tr>
                      <w:tr w:rsidR="001973A2" w14:paraId="3FDFB732" w14:textId="77777777" w:rsidTr="00A24F79">
                        <w:trPr>
                          <w:trHeight w:val="379"/>
                        </w:trPr>
                        <w:tc>
                          <w:tcPr>
                            <w:tcW w:w="805" w:type="dxa"/>
                            <w:vMerge/>
                            <w:vAlign w:val="center"/>
                          </w:tcPr>
                          <w:p w14:paraId="075A1DCF" w14:textId="77777777" w:rsidR="001973A2" w:rsidRDefault="001973A2" w:rsidP="00F97A4B">
                            <w:pPr>
                              <w:pStyle w:val="Nidungvnbn"/>
                              <w:ind w:firstLine="0"/>
                              <w:jc w:val="center"/>
                              <w:rPr>
                                <w:b/>
                              </w:rPr>
                            </w:pPr>
                          </w:p>
                        </w:tc>
                        <w:tc>
                          <w:tcPr>
                            <w:tcW w:w="2952" w:type="dxa"/>
                            <w:vAlign w:val="bottom"/>
                          </w:tcPr>
                          <w:p w14:paraId="273647E5" w14:textId="5D88BC04" w:rsidR="001973A2" w:rsidRDefault="001973A2" w:rsidP="00F97A4B">
                            <w:pPr>
                              <w:pStyle w:val="Nidungvnbn"/>
                              <w:ind w:firstLine="0"/>
                              <w:jc w:val="left"/>
                              <w:rPr>
                                <w:b/>
                              </w:rPr>
                            </w:pPr>
                            <w:r>
                              <w:rPr>
                                <w:color w:val="000000"/>
                                <w:sz w:val="22"/>
                                <w:szCs w:val="22"/>
                              </w:rPr>
                              <w:t>UWaveGestureLibraryX</w:t>
                            </w:r>
                          </w:p>
                        </w:tc>
                        <w:tc>
                          <w:tcPr>
                            <w:tcW w:w="912" w:type="dxa"/>
                            <w:vAlign w:val="bottom"/>
                          </w:tcPr>
                          <w:p w14:paraId="6870F0C9" w14:textId="61A1DDC9" w:rsidR="001973A2" w:rsidRDefault="001973A2" w:rsidP="00F97A4B">
                            <w:pPr>
                              <w:pStyle w:val="Nidungvnbn"/>
                              <w:ind w:firstLine="0"/>
                              <w:jc w:val="right"/>
                            </w:pPr>
                            <w:r>
                              <w:rPr>
                                <w:color w:val="000000"/>
                                <w:sz w:val="22"/>
                                <w:szCs w:val="22"/>
                              </w:rPr>
                              <w:t>0.7521</w:t>
                            </w:r>
                          </w:p>
                        </w:tc>
                        <w:tc>
                          <w:tcPr>
                            <w:tcW w:w="912" w:type="dxa"/>
                            <w:vAlign w:val="bottom"/>
                          </w:tcPr>
                          <w:p w14:paraId="4FD22BA1" w14:textId="19C65D49" w:rsidR="001973A2" w:rsidRDefault="001973A2" w:rsidP="00F97A4B">
                            <w:pPr>
                              <w:pStyle w:val="Nidungvnbn"/>
                              <w:ind w:firstLine="0"/>
                              <w:jc w:val="right"/>
                            </w:pPr>
                            <w:r>
                              <w:rPr>
                                <w:color w:val="000000"/>
                                <w:sz w:val="22"/>
                                <w:szCs w:val="22"/>
                              </w:rPr>
                              <w:t>0.7688</w:t>
                            </w:r>
                          </w:p>
                        </w:tc>
                        <w:tc>
                          <w:tcPr>
                            <w:tcW w:w="912" w:type="dxa"/>
                            <w:vAlign w:val="bottom"/>
                          </w:tcPr>
                          <w:p w14:paraId="4CE0ACCF" w14:textId="69F57742" w:rsidR="001973A2" w:rsidRDefault="001973A2" w:rsidP="00F97A4B">
                            <w:pPr>
                              <w:pStyle w:val="Nidungvnbn"/>
                              <w:ind w:firstLine="0"/>
                              <w:jc w:val="right"/>
                            </w:pPr>
                            <w:r>
                              <w:rPr>
                                <w:color w:val="000000"/>
                                <w:sz w:val="22"/>
                                <w:szCs w:val="22"/>
                              </w:rPr>
                              <w:t>0.7665</w:t>
                            </w:r>
                          </w:p>
                        </w:tc>
                        <w:tc>
                          <w:tcPr>
                            <w:tcW w:w="1077" w:type="dxa"/>
                            <w:vAlign w:val="bottom"/>
                          </w:tcPr>
                          <w:p w14:paraId="62525B90" w14:textId="08ED1298" w:rsidR="001973A2" w:rsidRDefault="001973A2" w:rsidP="00F97A4B">
                            <w:pPr>
                              <w:pStyle w:val="Nidungvnbn"/>
                              <w:ind w:firstLine="0"/>
                              <w:jc w:val="right"/>
                            </w:pPr>
                            <w:r>
                              <w:rPr>
                                <w:color w:val="000000"/>
                                <w:sz w:val="22"/>
                                <w:szCs w:val="22"/>
                              </w:rPr>
                              <w:t>4040.5</w:t>
                            </w:r>
                          </w:p>
                        </w:tc>
                        <w:tc>
                          <w:tcPr>
                            <w:tcW w:w="994" w:type="dxa"/>
                            <w:vAlign w:val="bottom"/>
                          </w:tcPr>
                          <w:p w14:paraId="0C8F7F67" w14:textId="007C3C17" w:rsidR="001973A2" w:rsidRDefault="001973A2" w:rsidP="00F97A4B">
                            <w:pPr>
                              <w:pStyle w:val="Nidungvnbn"/>
                              <w:ind w:firstLine="0"/>
                              <w:jc w:val="right"/>
                            </w:pPr>
                            <w:r>
                              <w:rPr>
                                <w:color w:val="000000"/>
                                <w:sz w:val="22"/>
                                <w:szCs w:val="22"/>
                              </w:rPr>
                              <w:t>0.7345</w:t>
                            </w:r>
                          </w:p>
                        </w:tc>
                        <w:tc>
                          <w:tcPr>
                            <w:tcW w:w="994" w:type="dxa"/>
                            <w:vAlign w:val="bottom"/>
                          </w:tcPr>
                          <w:p w14:paraId="78174EF5" w14:textId="3919FA86" w:rsidR="001973A2" w:rsidRDefault="001973A2" w:rsidP="00F97A4B">
                            <w:pPr>
                              <w:pStyle w:val="Nidungvnbn"/>
                              <w:ind w:firstLine="0"/>
                              <w:jc w:val="right"/>
                            </w:pPr>
                            <w:r>
                              <w:rPr>
                                <w:color w:val="000000"/>
                                <w:sz w:val="22"/>
                                <w:szCs w:val="22"/>
                              </w:rPr>
                              <w:t>0.761</w:t>
                            </w:r>
                          </w:p>
                        </w:tc>
                        <w:tc>
                          <w:tcPr>
                            <w:tcW w:w="994" w:type="dxa"/>
                            <w:vAlign w:val="bottom"/>
                          </w:tcPr>
                          <w:p w14:paraId="313D0437" w14:textId="34ACBB0D" w:rsidR="001973A2" w:rsidRDefault="001973A2" w:rsidP="00F97A4B">
                            <w:pPr>
                              <w:pStyle w:val="Nidungvnbn"/>
                              <w:ind w:firstLine="0"/>
                              <w:jc w:val="right"/>
                            </w:pPr>
                            <w:r>
                              <w:rPr>
                                <w:color w:val="000000"/>
                                <w:sz w:val="22"/>
                                <w:szCs w:val="22"/>
                              </w:rPr>
                              <w:t>0.7583</w:t>
                            </w:r>
                          </w:p>
                        </w:tc>
                        <w:tc>
                          <w:tcPr>
                            <w:tcW w:w="1233" w:type="dxa"/>
                            <w:vAlign w:val="bottom"/>
                          </w:tcPr>
                          <w:p w14:paraId="0CD78B86" w14:textId="6190B4E4" w:rsidR="001973A2" w:rsidRDefault="001973A2" w:rsidP="00F97A4B">
                            <w:pPr>
                              <w:pStyle w:val="Nidungvnbn"/>
                              <w:ind w:firstLine="0"/>
                              <w:jc w:val="right"/>
                            </w:pPr>
                            <w:r>
                              <w:rPr>
                                <w:color w:val="000000"/>
                                <w:sz w:val="22"/>
                                <w:szCs w:val="22"/>
                              </w:rPr>
                              <w:t>3284.9</w:t>
                            </w:r>
                          </w:p>
                        </w:tc>
                      </w:tr>
                      <w:tr w:rsidR="001973A2" w14:paraId="3B52483F" w14:textId="77777777" w:rsidTr="00A24F79">
                        <w:trPr>
                          <w:trHeight w:val="379"/>
                        </w:trPr>
                        <w:tc>
                          <w:tcPr>
                            <w:tcW w:w="805" w:type="dxa"/>
                            <w:vMerge/>
                            <w:vAlign w:val="center"/>
                          </w:tcPr>
                          <w:p w14:paraId="0483C5E5" w14:textId="77777777" w:rsidR="001973A2" w:rsidRDefault="001973A2" w:rsidP="00F97A4B">
                            <w:pPr>
                              <w:pStyle w:val="Nidungvnbn"/>
                              <w:ind w:firstLine="0"/>
                              <w:jc w:val="center"/>
                              <w:rPr>
                                <w:b/>
                              </w:rPr>
                            </w:pPr>
                          </w:p>
                        </w:tc>
                        <w:tc>
                          <w:tcPr>
                            <w:tcW w:w="2952" w:type="dxa"/>
                            <w:vAlign w:val="bottom"/>
                          </w:tcPr>
                          <w:p w14:paraId="4E4B95AB" w14:textId="09EF0F1D" w:rsidR="001973A2" w:rsidRDefault="001973A2" w:rsidP="00F97A4B">
                            <w:pPr>
                              <w:pStyle w:val="Nidungvnbn"/>
                              <w:ind w:firstLine="0"/>
                              <w:jc w:val="left"/>
                              <w:rPr>
                                <w:b/>
                              </w:rPr>
                            </w:pPr>
                            <w:r>
                              <w:rPr>
                                <w:color w:val="000000"/>
                                <w:sz w:val="22"/>
                                <w:szCs w:val="22"/>
                              </w:rPr>
                              <w:t>UWaveGestureLibraryY</w:t>
                            </w:r>
                          </w:p>
                        </w:tc>
                        <w:tc>
                          <w:tcPr>
                            <w:tcW w:w="912" w:type="dxa"/>
                            <w:vAlign w:val="bottom"/>
                          </w:tcPr>
                          <w:p w14:paraId="44B992CB" w14:textId="3323805C" w:rsidR="001973A2" w:rsidRDefault="001973A2" w:rsidP="00F97A4B">
                            <w:pPr>
                              <w:pStyle w:val="Nidungvnbn"/>
                              <w:ind w:firstLine="0"/>
                              <w:jc w:val="right"/>
                            </w:pPr>
                            <w:r>
                              <w:rPr>
                                <w:color w:val="000000"/>
                                <w:sz w:val="22"/>
                                <w:szCs w:val="22"/>
                              </w:rPr>
                              <w:t>0.699</w:t>
                            </w:r>
                          </w:p>
                        </w:tc>
                        <w:tc>
                          <w:tcPr>
                            <w:tcW w:w="912" w:type="dxa"/>
                            <w:vAlign w:val="bottom"/>
                          </w:tcPr>
                          <w:p w14:paraId="1E414F23" w14:textId="7400256E" w:rsidR="001973A2" w:rsidRDefault="001973A2" w:rsidP="00F97A4B">
                            <w:pPr>
                              <w:pStyle w:val="Nidungvnbn"/>
                              <w:ind w:firstLine="0"/>
                              <w:jc w:val="right"/>
                            </w:pPr>
                            <w:r>
                              <w:rPr>
                                <w:color w:val="000000"/>
                                <w:sz w:val="22"/>
                                <w:szCs w:val="22"/>
                              </w:rPr>
                              <w:t>0.7038</w:t>
                            </w:r>
                          </w:p>
                        </w:tc>
                        <w:tc>
                          <w:tcPr>
                            <w:tcW w:w="912" w:type="dxa"/>
                            <w:vAlign w:val="bottom"/>
                          </w:tcPr>
                          <w:p w14:paraId="4A85BFF1" w14:textId="44A8EF43" w:rsidR="001973A2" w:rsidRDefault="001973A2" w:rsidP="00F97A4B">
                            <w:pPr>
                              <w:pStyle w:val="Nidungvnbn"/>
                              <w:ind w:firstLine="0"/>
                              <w:jc w:val="right"/>
                            </w:pPr>
                            <w:r>
                              <w:rPr>
                                <w:color w:val="000000"/>
                                <w:sz w:val="22"/>
                                <w:szCs w:val="22"/>
                              </w:rPr>
                              <w:t>0.7043</w:t>
                            </w:r>
                          </w:p>
                        </w:tc>
                        <w:tc>
                          <w:tcPr>
                            <w:tcW w:w="1077" w:type="dxa"/>
                            <w:vAlign w:val="bottom"/>
                          </w:tcPr>
                          <w:p w14:paraId="08214C4F" w14:textId="1FEFB263" w:rsidR="001973A2" w:rsidRDefault="001973A2" w:rsidP="00F97A4B">
                            <w:pPr>
                              <w:pStyle w:val="Nidungvnbn"/>
                              <w:ind w:firstLine="0"/>
                              <w:jc w:val="right"/>
                            </w:pPr>
                            <w:r>
                              <w:rPr>
                                <w:color w:val="000000"/>
                                <w:sz w:val="22"/>
                                <w:szCs w:val="22"/>
                              </w:rPr>
                              <w:t>3810.4</w:t>
                            </w:r>
                          </w:p>
                        </w:tc>
                        <w:tc>
                          <w:tcPr>
                            <w:tcW w:w="994" w:type="dxa"/>
                            <w:vAlign w:val="bottom"/>
                          </w:tcPr>
                          <w:p w14:paraId="00791851" w14:textId="07788080" w:rsidR="001973A2" w:rsidRDefault="001973A2" w:rsidP="00F97A4B">
                            <w:pPr>
                              <w:pStyle w:val="Nidungvnbn"/>
                              <w:ind w:firstLine="0"/>
                              <w:jc w:val="right"/>
                            </w:pPr>
                            <w:r>
                              <w:rPr>
                                <w:color w:val="000000"/>
                                <w:sz w:val="22"/>
                                <w:szCs w:val="22"/>
                              </w:rPr>
                              <w:t>0.6846</w:t>
                            </w:r>
                          </w:p>
                        </w:tc>
                        <w:tc>
                          <w:tcPr>
                            <w:tcW w:w="994" w:type="dxa"/>
                            <w:vAlign w:val="bottom"/>
                          </w:tcPr>
                          <w:p w14:paraId="40A695F2" w14:textId="34E650AB" w:rsidR="001973A2" w:rsidRDefault="001973A2" w:rsidP="00F97A4B">
                            <w:pPr>
                              <w:pStyle w:val="Nidungvnbn"/>
                              <w:ind w:firstLine="0"/>
                              <w:jc w:val="right"/>
                            </w:pPr>
                            <w:r>
                              <w:rPr>
                                <w:color w:val="000000"/>
                                <w:sz w:val="22"/>
                                <w:szCs w:val="22"/>
                              </w:rPr>
                              <w:t>0.6879</w:t>
                            </w:r>
                          </w:p>
                        </w:tc>
                        <w:tc>
                          <w:tcPr>
                            <w:tcW w:w="994" w:type="dxa"/>
                            <w:vAlign w:val="bottom"/>
                          </w:tcPr>
                          <w:p w14:paraId="51D3396F" w14:textId="02B1835F" w:rsidR="001973A2" w:rsidRDefault="001973A2" w:rsidP="00F97A4B">
                            <w:pPr>
                              <w:pStyle w:val="Nidungvnbn"/>
                              <w:ind w:firstLine="0"/>
                              <w:jc w:val="right"/>
                            </w:pPr>
                            <w:r>
                              <w:rPr>
                                <w:color w:val="000000"/>
                                <w:sz w:val="22"/>
                                <w:szCs w:val="22"/>
                              </w:rPr>
                              <w:t>0.6888</w:t>
                            </w:r>
                          </w:p>
                        </w:tc>
                        <w:tc>
                          <w:tcPr>
                            <w:tcW w:w="1233" w:type="dxa"/>
                            <w:vAlign w:val="bottom"/>
                          </w:tcPr>
                          <w:p w14:paraId="2F4F386F" w14:textId="6F097F6B" w:rsidR="001973A2" w:rsidRDefault="001973A2" w:rsidP="00F97A4B">
                            <w:pPr>
                              <w:pStyle w:val="Nidungvnbn"/>
                              <w:ind w:firstLine="0"/>
                              <w:jc w:val="right"/>
                            </w:pPr>
                            <w:r>
                              <w:rPr>
                                <w:color w:val="000000"/>
                                <w:sz w:val="22"/>
                                <w:szCs w:val="22"/>
                              </w:rPr>
                              <w:t>3272.9</w:t>
                            </w:r>
                          </w:p>
                        </w:tc>
                      </w:tr>
                      <w:tr w:rsidR="001973A2" w14:paraId="0AFC12B5" w14:textId="77777777" w:rsidTr="00A24F79">
                        <w:trPr>
                          <w:trHeight w:val="379"/>
                        </w:trPr>
                        <w:tc>
                          <w:tcPr>
                            <w:tcW w:w="805" w:type="dxa"/>
                            <w:vMerge/>
                            <w:vAlign w:val="center"/>
                          </w:tcPr>
                          <w:p w14:paraId="5EAA6516" w14:textId="77777777" w:rsidR="001973A2" w:rsidRDefault="001973A2" w:rsidP="00F97A4B">
                            <w:pPr>
                              <w:pStyle w:val="Nidungvnbn"/>
                              <w:ind w:firstLine="0"/>
                              <w:jc w:val="center"/>
                              <w:rPr>
                                <w:b/>
                              </w:rPr>
                            </w:pPr>
                          </w:p>
                        </w:tc>
                        <w:tc>
                          <w:tcPr>
                            <w:tcW w:w="2952" w:type="dxa"/>
                            <w:vAlign w:val="bottom"/>
                          </w:tcPr>
                          <w:p w14:paraId="49F4F2C7" w14:textId="499B39A9" w:rsidR="001973A2" w:rsidRDefault="001973A2" w:rsidP="00F97A4B">
                            <w:pPr>
                              <w:pStyle w:val="Nidungvnbn"/>
                              <w:ind w:firstLine="0"/>
                              <w:jc w:val="left"/>
                              <w:rPr>
                                <w:b/>
                              </w:rPr>
                            </w:pPr>
                            <w:r>
                              <w:rPr>
                                <w:color w:val="000000"/>
                                <w:sz w:val="22"/>
                                <w:szCs w:val="22"/>
                              </w:rPr>
                              <w:t>UWaveGestureLibraryZ</w:t>
                            </w:r>
                          </w:p>
                        </w:tc>
                        <w:tc>
                          <w:tcPr>
                            <w:tcW w:w="912" w:type="dxa"/>
                            <w:vAlign w:val="bottom"/>
                          </w:tcPr>
                          <w:p w14:paraId="5512AAD0" w14:textId="62FFDCFD" w:rsidR="001973A2" w:rsidRDefault="001973A2" w:rsidP="00F97A4B">
                            <w:pPr>
                              <w:pStyle w:val="Nidungvnbn"/>
                              <w:ind w:firstLine="0"/>
                              <w:jc w:val="right"/>
                            </w:pPr>
                            <w:r>
                              <w:rPr>
                                <w:color w:val="000000"/>
                                <w:sz w:val="22"/>
                                <w:szCs w:val="22"/>
                              </w:rPr>
                              <w:t>0.6829</w:t>
                            </w:r>
                          </w:p>
                        </w:tc>
                        <w:tc>
                          <w:tcPr>
                            <w:tcW w:w="912" w:type="dxa"/>
                            <w:vAlign w:val="bottom"/>
                          </w:tcPr>
                          <w:p w14:paraId="482FC454" w14:textId="0CCDB286" w:rsidR="001973A2" w:rsidRDefault="001973A2" w:rsidP="00F97A4B">
                            <w:pPr>
                              <w:pStyle w:val="Nidungvnbn"/>
                              <w:ind w:firstLine="0"/>
                              <w:jc w:val="right"/>
                            </w:pPr>
                            <w:r>
                              <w:rPr>
                                <w:color w:val="000000"/>
                                <w:sz w:val="22"/>
                                <w:szCs w:val="22"/>
                              </w:rPr>
                              <w:t>0.6985</w:t>
                            </w:r>
                          </w:p>
                        </w:tc>
                        <w:tc>
                          <w:tcPr>
                            <w:tcW w:w="912" w:type="dxa"/>
                            <w:vAlign w:val="bottom"/>
                          </w:tcPr>
                          <w:p w14:paraId="6B8BB164" w14:textId="4A4685A3" w:rsidR="001973A2" w:rsidRDefault="001973A2" w:rsidP="00F97A4B">
                            <w:pPr>
                              <w:pStyle w:val="Nidungvnbn"/>
                              <w:ind w:firstLine="0"/>
                              <w:jc w:val="right"/>
                            </w:pPr>
                            <w:r>
                              <w:rPr>
                                <w:color w:val="000000"/>
                                <w:sz w:val="22"/>
                                <w:szCs w:val="22"/>
                              </w:rPr>
                              <w:t>0.7003</w:t>
                            </w:r>
                          </w:p>
                        </w:tc>
                        <w:tc>
                          <w:tcPr>
                            <w:tcW w:w="1077" w:type="dxa"/>
                            <w:vAlign w:val="bottom"/>
                          </w:tcPr>
                          <w:p w14:paraId="6921323A" w14:textId="0E819895" w:rsidR="001973A2" w:rsidRDefault="001973A2" w:rsidP="00F97A4B">
                            <w:pPr>
                              <w:pStyle w:val="Nidungvnbn"/>
                              <w:ind w:firstLine="0"/>
                              <w:jc w:val="right"/>
                            </w:pPr>
                            <w:r>
                              <w:rPr>
                                <w:color w:val="000000"/>
                                <w:sz w:val="22"/>
                                <w:szCs w:val="22"/>
                              </w:rPr>
                              <w:t>3817.3</w:t>
                            </w:r>
                          </w:p>
                        </w:tc>
                        <w:tc>
                          <w:tcPr>
                            <w:tcW w:w="994" w:type="dxa"/>
                            <w:vAlign w:val="bottom"/>
                          </w:tcPr>
                          <w:p w14:paraId="3990C04D" w14:textId="5A6A16A5" w:rsidR="001973A2" w:rsidRDefault="001973A2" w:rsidP="00F97A4B">
                            <w:pPr>
                              <w:pStyle w:val="Nidungvnbn"/>
                              <w:ind w:firstLine="0"/>
                              <w:jc w:val="right"/>
                            </w:pPr>
                            <w:r>
                              <w:rPr>
                                <w:color w:val="000000"/>
                                <w:sz w:val="22"/>
                                <w:szCs w:val="22"/>
                              </w:rPr>
                              <w:t>0.6914</w:t>
                            </w:r>
                          </w:p>
                        </w:tc>
                        <w:tc>
                          <w:tcPr>
                            <w:tcW w:w="994" w:type="dxa"/>
                            <w:vAlign w:val="bottom"/>
                          </w:tcPr>
                          <w:p w14:paraId="012E0CAA" w14:textId="32F3A291" w:rsidR="001973A2" w:rsidRDefault="001973A2" w:rsidP="00F97A4B">
                            <w:pPr>
                              <w:pStyle w:val="Nidungvnbn"/>
                              <w:ind w:firstLine="0"/>
                              <w:jc w:val="right"/>
                            </w:pPr>
                            <w:r>
                              <w:rPr>
                                <w:color w:val="000000"/>
                                <w:sz w:val="22"/>
                                <w:szCs w:val="22"/>
                              </w:rPr>
                              <w:t>0.7063</w:t>
                            </w:r>
                          </w:p>
                        </w:tc>
                        <w:tc>
                          <w:tcPr>
                            <w:tcW w:w="994" w:type="dxa"/>
                            <w:vAlign w:val="bottom"/>
                          </w:tcPr>
                          <w:p w14:paraId="5EA87C32" w14:textId="47B05A5C" w:rsidR="001973A2" w:rsidRDefault="001973A2" w:rsidP="00F97A4B">
                            <w:pPr>
                              <w:pStyle w:val="Nidungvnbn"/>
                              <w:ind w:firstLine="0"/>
                              <w:jc w:val="right"/>
                            </w:pPr>
                            <w:r>
                              <w:rPr>
                                <w:color w:val="000000"/>
                                <w:sz w:val="22"/>
                                <w:szCs w:val="22"/>
                              </w:rPr>
                              <w:t>0.7081</w:t>
                            </w:r>
                          </w:p>
                        </w:tc>
                        <w:tc>
                          <w:tcPr>
                            <w:tcW w:w="1233" w:type="dxa"/>
                            <w:vAlign w:val="bottom"/>
                          </w:tcPr>
                          <w:p w14:paraId="00B16AFA" w14:textId="5387526A" w:rsidR="001973A2" w:rsidRDefault="001973A2" w:rsidP="00F97A4B">
                            <w:pPr>
                              <w:pStyle w:val="Nidungvnbn"/>
                              <w:ind w:firstLine="0"/>
                              <w:jc w:val="right"/>
                            </w:pPr>
                            <w:r>
                              <w:rPr>
                                <w:color w:val="000000"/>
                                <w:sz w:val="22"/>
                                <w:szCs w:val="22"/>
                              </w:rPr>
                              <w:t>3305.5</w:t>
                            </w:r>
                          </w:p>
                        </w:tc>
                      </w:tr>
                      <w:tr w:rsidR="001973A2" w14:paraId="6C5F2958" w14:textId="77777777" w:rsidTr="00A24F79">
                        <w:trPr>
                          <w:trHeight w:val="379"/>
                        </w:trPr>
                        <w:tc>
                          <w:tcPr>
                            <w:tcW w:w="805" w:type="dxa"/>
                            <w:vMerge/>
                            <w:vAlign w:val="center"/>
                          </w:tcPr>
                          <w:p w14:paraId="03666F41" w14:textId="77777777" w:rsidR="001973A2" w:rsidRDefault="001973A2" w:rsidP="00F97A4B">
                            <w:pPr>
                              <w:pStyle w:val="Nidungvnbn"/>
                              <w:ind w:firstLine="0"/>
                              <w:jc w:val="center"/>
                              <w:rPr>
                                <w:b/>
                              </w:rPr>
                            </w:pPr>
                          </w:p>
                        </w:tc>
                        <w:tc>
                          <w:tcPr>
                            <w:tcW w:w="2952" w:type="dxa"/>
                            <w:vAlign w:val="bottom"/>
                          </w:tcPr>
                          <w:p w14:paraId="0BC6C302" w14:textId="1CC741DB" w:rsidR="001973A2" w:rsidRDefault="001973A2" w:rsidP="00F97A4B">
                            <w:pPr>
                              <w:pStyle w:val="Nidungvnbn"/>
                              <w:ind w:firstLine="0"/>
                              <w:jc w:val="left"/>
                              <w:rPr>
                                <w:b/>
                              </w:rPr>
                            </w:pPr>
                            <w:r>
                              <w:rPr>
                                <w:color w:val="000000"/>
                                <w:sz w:val="22"/>
                                <w:szCs w:val="22"/>
                              </w:rPr>
                              <w:t>Wafer</w:t>
                            </w:r>
                          </w:p>
                        </w:tc>
                        <w:tc>
                          <w:tcPr>
                            <w:tcW w:w="912" w:type="dxa"/>
                            <w:vAlign w:val="bottom"/>
                          </w:tcPr>
                          <w:p w14:paraId="6333C9E7" w14:textId="23362B1A" w:rsidR="001973A2" w:rsidRDefault="001973A2" w:rsidP="00F97A4B">
                            <w:pPr>
                              <w:pStyle w:val="Nidungvnbn"/>
                              <w:ind w:firstLine="0"/>
                              <w:jc w:val="right"/>
                            </w:pPr>
                            <w:r>
                              <w:rPr>
                                <w:color w:val="000000"/>
                                <w:sz w:val="22"/>
                                <w:szCs w:val="22"/>
                              </w:rPr>
                              <w:t>0.9885</w:t>
                            </w:r>
                          </w:p>
                        </w:tc>
                        <w:tc>
                          <w:tcPr>
                            <w:tcW w:w="912" w:type="dxa"/>
                            <w:vAlign w:val="bottom"/>
                          </w:tcPr>
                          <w:p w14:paraId="54D57E84" w14:textId="7020554A" w:rsidR="001973A2" w:rsidRDefault="001973A2" w:rsidP="00F97A4B">
                            <w:pPr>
                              <w:pStyle w:val="Nidungvnbn"/>
                              <w:ind w:firstLine="0"/>
                              <w:jc w:val="right"/>
                            </w:pPr>
                            <w:r>
                              <w:rPr>
                                <w:color w:val="000000"/>
                                <w:sz w:val="22"/>
                                <w:szCs w:val="22"/>
                              </w:rPr>
                              <w:t>0.9959</w:t>
                            </w:r>
                          </w:p>
                        </w:tc>
                        <w:tc>
                          <w:tcPr>
                            <w:tcW w:w="912" w:type="dxa"/>
                            <w:vAlign w:val="bottom"/>
                          </w:tcPr>
                          <w:p w14:paraId="1D637D26" w14:textId="2374F7B6" w:rsidR="001973A2" w:rsidRDefault="001973A2" w:rsidP="00F97A4B">
                            <w:pPr>
                              <w:pStyle w:val="Nidungvnbn"/>
                              <w:ind w:firstLine="0"/>
                              <w:jc w:val="right"/>
                            </w:pPr>
                            <w:r>
                              <w:rPr>
                                <w:color w:val="000000"/>
                                <w:sz w:val="22"/>
                                <w:szCs w:val="22"/>
                              </w:rPr>
                              <w:t>0.9905</w:t>
                            </w:r>
                          </w:p>
                        </w:tc>
                        <w:tc>
                          <w:tcPr>
                            <w:tcW w:w="1077" w:type="dxa"/>
                            <w:vAlign w:val="bottom"/>
                          </w:tcPr>
                          <w:p w14:paraId="0CC4E390" w14:textId="594FD676" w:rsidR="001973A2" w:rsidRDefault="001973A2" w:rsidP="00F97A4B">
                            <w:pPr>
                              <w:pStyle w:val="Nidungvnbn"/>
                              <w:ind w:firstLine="0"/>
                              <w:jc w:val="right"/>
                            </w:pPr>
                            <w:r>
                              <w:rPr>
                                <w:color w:val="000000"/>
                                <w:sz w:val="22"/>
                                <w:szCs w:val="22"/>
                              </w:rPr>
                              <w:t>5362.4</w:t>
                            </w:r>
                          </w:p>
                        </w:tc>
                        <w:tc>
                          <w:tcPr>
                            <w:tcW w:w="994" w:type="dxa"/>
                            <w:vAlign w:val="bottom"/>
                          </w:tcPr>
                          <w:p w14:paraId="785ACD19" w14:textId="097181EE" w:rsidR="001973A2" w:rsidRDefault="001973A2" w:rsidP="00F97A4B">
                            <w:pPr>
                              <w:pStyle w:val="Nidungvnbn"/>
                              <w:ind w:firstLine="0"/>
                              <w:jc w:val="right"/>
                            </w:pPr>
                            <w:r>
                              <w:rPr>
                                <w:color w:val="000000"/>
                                <w:sz w:val="22"/>
                                <w:szCs w:val="22"/>
                              </w:rPr>
                              <w:t>0.9861</w:t>
                            </w:r>
                          </w:p>
                        </w:tc>
                        <w:tc>
                          <w:tcPr>
                            <w:tcW w:w="994" w:type="dxa"/>
                            <w:vAlign w:val="bottom"/>
                          </w:tcPr>
                          <w:p w14:paraId="4E7B245A" w14:textId="62923DA2" w:rsidR="001973A2" w:rsidRDefault="001973A2" w:rsidP="00F97A4B">
                            <w:pPr>
                              <w:pStyle w:val="Nidungvnbn"/>
                              <w:ind w:firstLine="0"/>
                              <w:jc w:val="right"/>
                            </w:pPr>
                            <w:r>
                              <w:rPr>
                                <w:color w:val="000000"/>
                                <w:sz w:val="22"/>
                                <w:szCs w:val="22"/>
                              </w:rPr>
                              <w:t>0.9951</w:t>
                            </w:r>
                          </w:p>
                        </w:tc>
                        <w:tc>
                          <w:tcPr>
                            <w:tcW w:w="994" w:type="dxa"/>
                            <w:vAlign w:val="bottom"/>
                          </w:tcPr>
                          <w:p w14:paraId="652E7CAA" w14:textId="1F535635" w:rsidR="001973A2" w:rsidRDefault="001973A2" w:rsidP="00F97A4B">
                            <w:pPr>
                              <w:pStyle w:val="Nidungvnbn"/>
                              <w:ind w:firstLine="0"/>
                              <w:jc w:val="right"/>
                            </w:pPr>
                            <w:r>
                              <w:rPr>
                                <w:color w:val="000000"/>
                                <w:sz w:val="22"/>
                                <w:szCs w:val="22"/>
                              </w:rPr>
                              <w:t>0.9887</w:t>
                            </w:r>
                          </w:p>
                        </w:tc>
                        <w:tc>
                          <w:tcPr>
                            <w:tcW w:w="1233" w:type="dxa"/>
                            <w:vAlign w:val="bottom"/>
                          </w:tcPr>
                          <w:p w14:paraId="43717C25" w14:textId="5B1EE760" w:rsidR="001973A2" w:rsidRDefault="001973A2" w:rsidP="00F97A4B">
                            <w:pPr>
                              <w:pStyle w:val="Nidungvnbn"/>
                              <w:ind w:firstLine="0"/>
                              <w:jc w:val="right"/>
                            </w:pPr>
                            <w:r>
                              <w:rPr>
                                <w:color w:val="000000"/>
                                <w:sz w:val="22"/>
                                <w:szCs w:val="22"/>
                              </w:rPr>
                              <w:t>5062.1</w:t>
                            </w:r>
                          </w:p>
                        </w:tc>
                      </w:tr>
                      <w:tr w:rsidR="001973A2" w14:paraId="517266CD" w14:textId="77777777" w:rsidTr="00A24F79">
                        <w:trPr>
                          <w:trHeight w:val="379"/>
                        </w:trPr>
                        <w:tc>
                          <w:tcPr>
                            <w:tcW w:w="805" w:type="dxa"/>
                            <w:vMerge/>
                            <w:vAlign w:val="center"/>
                          </w:tcPr>
                          <w:p w14:paraId="19C1FEFF" w14:textId="77777777" w:rsidR="001973A2" w:rsidRDefault="001973A2" w:rsidP="00F97A4B">
                            <w:pPr>
                              <w:pStyle w:val="Nidungvnbn"/>
                              <w:ind w:firstLine="0"/>
                              <w:jc w:val="center"/>
                              <w:rPr>
                                <w:b/>
                              </w:rPr>
                            </w:pPr>
                          </w:p>
                        </w:tc>
                        <w:tc>
                          <w:tcPr>
                            <w:tcW w:w="2952" w:type="dxa"/>
                            <w:vAlign w:val="bottom"/>
                          </w:tcPr>
                          <w:p w14:paraId="42603103" w14:textId="66E3426F" w:rsidR="001973A2" w:rsidRDefault="001973A2" w:rsidP="00F97A4B">
                            <w:pPr>
                              <w:pStyle w:val="Nidungvnbn"/>
                              <w:ind w:firstLine="0"/>
                              <w:jc w:val="left"/>
                              <w:rPr>
                                <w:b/>
                              </w:rPr>
                            </w:pPr>
                            <w:r>
                              <w:rPr>
                                <w:color w:val="000000"/>
                                <w:sz w:val="22"/>
                                <w:szCs w:val="22"/>
                              </w:rPr>
                              <w:t>Wine</w:t>
                            </w:r>
                          </w:p>
                        </w:tc>
                        <w:tc>
                          <w:tcPr>
                            <w:tcW w:w="912" w:type="dxa"/>
                            <w:vAlign w:val="bottom"/>
                          </w:tcPr>
                          <w:p w14:paraId="7F4518A7" w14:textId="377886CC" w:rsidR="001973A2" w:rsidRDefault="001973A2" w:rsidP="00F97A4B">
                            <w:pPr>
                              <w:pStyle w:val="Nidungvnbn"/>
                              <w:ind w:firstLine="0"/>
                              <w:jc w:val="right"/>
                            </w:pPr>
                            <w:r>
                              <w:rPr>
                                <w:color w:val="000000"/>
                                <w:sz w:val="22"/>
                                <w:szCs w:val="22"/>
                              </w:rPr>
                              <w:t>0.6615</w:t>
                            </w:r>
                          </w:p>
                        </w:tc>
                        <w:tc>
                          <w:tcPr>
                            <w:tcW w:w="912" w:type="dxa"/>
                            <w:vAlign w:val="bottom"/>
                          </w:tcPr>
                          <w:p w14:paraId="18CFB356" w14:textId="25D81E39" w:rsidR="001973A2" w:rsidRDefault="001973A2" w:rsidP="00F97A4B">
                            <w:pPr>
                              <w:pStyle w:val="Nidungvnbn"/>
                              <w:ind w:firstLine="0"/>
                              <w:jc w:val="right"/>
                            </w:pPr>
                            <w:r>
                              <w:rPr>
                                <w:color w:val="000000"/>
                                <w:sz w:val="22"/>
                                <w:szCs w:val="22"/>
                              </w:rPr>
                              <w:t>0.6296</w:t>
                            </w:r>
                          </w:p>
                        </w:tc>
                        <w:tc>
                          <w:tcPr>
                            <w:tcW w:w="912" w:type="dxa"/>
                            <w:vAlign w:val="bottom"/>
                          </w:tcPr>
                          <w:p w14:paraId="731F96AC" w14:textId="6F0C2993" w:rsidR="001973A2" w:rsidRDefault="001973A2" w:rsidP="00F97A4B">
                            <w:pPr>
                              <w:pStyle w:val="Nidungvnbn"/>
                              <w:ind w:firstLine="0"/>
                              <w:jc w:val="right"/>
                            </w:pPr>
                            <w:r>
                              <w:rPr>
                                <w:color w:val="000000"/>
                                <w:sz w:val="22"/>
                                <w:szCs w:val="22"/>
                              </w:rPr>
                              <w:t>0.6296</w:t>
                            </w:r>
                          </w:p>
                        </w:tc>
                        <w:tc>
                          <w:tcPr>
                            <w:tcW w:w="1077" w:type="dxa"/>
                            <w:vAlign w:val="bottom"/>
                          </w:tcPr>
                          <w:p w14:paraId="1DE439AD" w14:textId="40A3E76F" w:rsidR="001973A2" w:rsidRDefault="001973A2" w:rsidP="00F97A4B">
                            <w:pPr>
                              <w:pStyle w:val="Nidungvnbn"/>
                              <w:ind w:firstLine="0"/>
                              <w:jc w:val="right"/>
                            </w:pPr>
                            <w:r>
                              <w:rPr>
                                <w:color w:val="000000"/>
                                <w:sz w:val="22"/>
                                <w:szCs w:val="22"/>
                              </w:rPr>
                              <w:t>327.3</w:t>
                            </w:r>
                          </w:p>
                        </w:tc>
                        <w:tc>
                          <w:tcPr>
                            <w:tcW w:w="994" w:type="dxa"/>
                            <w:vAlign w:val="bottom"/>
                          </w:tcPr>
                          <w:p w14:paraId="5785589E" w14:textId="4B9F2996" w:rsidR="001973A2" w:rsidRDefault="001973A2" w:rsidP="00F97A4B">
                            <w:pPr>
                              <w:pStyle w:val="Nidungvnbn"/>
                              <w:ind w:firstLine="0"/>
                              <w:jc w:val="right"/>
                            </w:pPr>
                            <w:r>
                              <w:rPr>
                                <w:color w:val="000000"/>
                                <w:sz w:val="22"/>
                                <w:szCs w:val="22"/>
                              </w:rPr>
                              <w:t>0.25</w:t>
                            </w:r>
                          </w:p>
                        </w:tc>
                        <w:tc>
                          <w:tcPr>
                            <w:tcW w:w="994" w:type="dxa"/>
                            <w:vAlign w:val="bottom"/>
                          </w:tcPr>
                          <w:p w14:paraId="31A59D23" w14:textId="340B45EC" w:rsidR="001973A2" w:rsidRDefault="001973A2" w:rsidP="00F97A4B">
                            <w:pPr>
                              <w:pStyle w:val="Nidungvnbn"/>
                              <w:ind w:firstLine="0"/>
                              <w:jc w:val="right"/>
                            </w:pPr>
                            <w:r>
                              <w:rPr>
                                <w:color w:val="000000"/>
                                <w:sz w:val="22"/>
                                <w:szCs w:val="22"/>
                              </w:rPr>
                              <w:t>0.5</w:t>
                            </w:r>
                          </w:p>
                        </w:tc>
                        <w:tc>
                          <w:tcPr>
                            <w:tcW w:w="994" w:type="dxa"/>
                            <w:vAlign w:val="bottom"/>
                          </w:tcPr>
                          <w:p w14:paraId="398A053B" w14:textId="2F862DD3" w:rsidR="001973A2" w:rsidRDefault="001973A2" w:rsidP="00F97A4B">
                            <w:pPr>
                              <w:pStyle w:val="Nidungvnbn"/>
                              <w:ind w:firstLine="0"/>
                              <w:jc w:val="right"/>
                            </w:pPr>
                            <w:r>
                              <w:rPr>
                                <w:color w:val="000000"/>
                                <w:sz w:val="22"/>
                                <w:szCs w:val="22"/>
                              </w:rPr>
                              <w:t>0.5</w:t>
                            </w:r>
                          </w:p>
                        </w:tc>
                        <w:tc>
                          <w:tcPr>
                            <w:tcW w:w="1233" w:type="dxa"/>
                            <w:vAlign w:val="bottom"/>
                          </w:tcPr>
                          <w:p w14:paraId="7EF78724" w14:textId="4998CF3E" w:rsidR="001973A2" w:rsidRDefault="001973A2" w:rsidP="00F97A4B">
                            <w:pPr>
                              <w:pStyle w:val="Nidungvnbn"/>
                              <w:ind w:firstLine="0"/>
                              <w:jc w:val="right"/>
                            </w:pPr>
                            <w:r>
                              <w:rPr>
                                <w:color w:val="000000"/>
                                <w:sz w:val="22"/>
                                <w:szCs w:val="22"/>
                              </w:rPr>
                              <w:t>489.5</w:t>
                            </w:r>
                          </w:p>
                        </w:tc>
                      </w:tr>
                      <w:tr w:rsidR="001973A2" w14:paraId="4C03B078" w14:textId="77777777" w:rsidTr="00A24F79">
                        <w:trPr>
                          <w:trHeight w:val="379"/>
                        </w:trPr>
                        <w:tc>
                          <w:tcPr>
                            <w:tcW w:w="805" w:type="dxa"/>
                            <w:vMerge/>
                            <w:vAlign w:val="center"/>
                          </w:tcPr>
                          <w:p w14:paraId="2CDEB418" w14:textId="77777777" w:rsidR="001973A2" w:rsidRDefault="001973A2" w:rsidP="00F97A4B">
                            <w:pPr>
                              <w:pStyle w:val="Nidungvnbn"/>
                              <w:ind w:firstLine="0"/>
                              <w:jc w:val="center"/>
                              <w:rPr>
                                <w:b/>
                              </w:rPr>
                            </w:pPr>
                          </w:p>
                        </w:tc>
                        <w:tc>
                          <w:tcPr>
                            <w:tcW w:w="2952" w:type="dxa"/>
                            <w:vAlign w:val="bottom"/>
                          </w:tcPr>
                          <w:p w14:paraId="76AFCC97" w14:textId="6AF2710D" w:rsidR="001973A2" w:rsidRDefault="001973A2" w:rsidP="00F97A4B">
                            <w:pPr>
                              <w:pStyle w:val="Nidungvnbn"/>
                              <w:ind w:firstLine="0"/>
                              <w:jc w:val="left"/>
                              <w:rPr>
                                <w:b/>
                              </w:rPr>
                            </w:pPr>
                            <w:r>
                              <w:rPr>
                                <w:color w:val="000000"/>
                                <w:sz w:val="22"/>
                                <w:szCs w:val="22"/>
                              </w:rPr>
                              <w:t>WordSynonyms</w:t>
                            </w:r>
                          </w:p>
                        </w:tc>
                        <w:tc>
                          <w:tcPr>
                            <w:tcW w:w="912" w:type="dxa"/>
                            <w:vAlign w:val="bottom"/>
                          </w:tcPr>
                          <w:p w14:paraId="5148AED2" w14:textId="71E7F6DB" w:rsidR="001973A2" w:rsidRDefault="001973A2" w:rsidP="00F97A4B">
                            <w:pPr>
                              <w:pStyle w:val="Nidungvnbn"/>
                              <w:ind w:firstLine="0"/>
                              <w:jc w:val="right"/>
                            </w:pPr>
                            <w:r>
                              <w:rPr>
                                <w:color w:val="000000"/>
                                <w:sz w:val="22"/>
                                <w:szCs w:val="22"/>
                              </w:rPr>
                              <w:t>0.539</w:t>
                            </w:r>
                          </w:p>
                        </w:tc>
                        <w:tc>
                          <w:tcPr>
                            <w:tcW w:w="912" w:type="dxa"/>
                            <w:vAlign w:val="bottom"/>
                          </w:tcPr>
                          <w:p w14:paraId="6C6792C4" w14:textId="6AF62891" w:rsidR="001973A2" w:rsidRDefault="001973A2" w:rsidP="00F97A4B">
                            <w:pPr>
                              <w:pStyle w:val="Nidungvnbn"/>
                              <w:ind w:firstLine="0"/>
                              <w:jc w:val="right"/>
                            </w:pPr>
                            <w:r>
                              <w:rPr>
                                <w:color w:val="000000"/>
                                <w:sz w:val="22"/>
                                <w:szCs w:val="22"/>
                              </w:rPr>
                              <w:t>0.5956</w:t>
                            </w:r>
                          </w:p>
                        </w:tc>
                        <w:tc>
                          <w:tcPr>
                            <w:tcW w:w="912" w:type="dxa"/>
                            <w:vAlign w:val="bottom"/>
                          </w:tcPr>
                          <w:p w14:paraId="5C76594B" w14:textId="007F2A02" w:rsidR="001973A2" w:rsidRDefault="001973A2" w:rsidP="00F97A4B">
                            <w:pPr>
                              <w:pStyle w:val="Nidungvnbn"/>
                              <w:ind w:firstLine="0"/>
                              <w:jc w:val="right"/>
                            </w:pPr>
                            <w:r>
                              <w:rPr>
                                <w:color w:val="000000"/>
                                <w:sz w:val="22"/>
                                <w:szCs w:val="22"/>
                              </w:rPr>
                              <w:t>0.4498</w:t>
                            </w:r>
                          </w:p>
                        </w:tc>
                        <w:tc>
                          <w:tcPr>
                            <w:tcW w:w="1077" w:type="dxa"/>
                            <w:vAlign w:val="bottom"/>
                          </w:tcPr>
                          <w:p w14:paraId="434C8842" w14:textId="297B2E6C" w:rsidR="001973A2" w:rsidRDefault="001973A2" w:rsidP="00F97A4B">
                            <w:pPr>
                              <w:pStyle w:val="Nidungvnbn"/>
                              <w:ind w:firstLine="0"/>
                              <w:jc w:val="right"/>
                            </w:pPr>
                            <w:r>
                              <w:rPr>
                                <w:color w:val="000000"/>
                                <w:sz w:val="22"/>
                                <w:szCs w:val="22"/>
                              </w:rPr>
                              <w:t>951.3</w:t>
                            </w:r>
                          </w:p>
                        </w:tc>
                        <w:tc>
                          <w:tcPr>
                            <w:tcW w:w="994" w:type="dxa"/>
                            <w:vAlign w:val="bottom"/>
                          </w:tcPr>
                          <w:p w14:paraId="6A142909" w14:textId="06536454" w:rsidR="001973A2" w:rsidRDefault="001973A2" w:rsidP="00F97A4B">
                            <w:pPr>
                              <w:pStyle w:val="Nidungvnbn"/>
                              <w:ind w:firstLine="0"/>
                              <w:jc w:val="right"/>
                            </w:pPr>
                            <w:r>
                              <w:rPr>
                                <w:color w:val="000000"/>
                                <w:sz w:val="22"/>
                                <w:szCs w:val="22"/>
                              </w:rPr>
                              <w:t>0.4661</w:t>
                            </w:r>
                          </w:p>
                        </w:tc>
                        <w:tc>
                          <w:tcPr>
                            <w:tcW w:w="994" w:type="dxa"/>
                            <w:vAlign w:val="bottom"/>
                          </w:tcPr>
                          <w:p w14:paraId="22772F0A" w14:textId="483CA615" w:rsidR="001973A2" w:rsidRDefault="001973A2" w:rsidP="00F97A4B">
                            <w:pPr>
                              <w:pStyle w:val="Nidungvnbn"/>
                              <w:ind w:firstLine="0"/>
                              <w:jc w:val="right"/>
                            </w:pPr>
                            <w:r>
                              <w:rPr>
                                <w:color w:val="000000"/>
                                <w:sz w:val="22"/>
                                <w:szCs w:val="22"/>
                              </w:rPr>
                              <w:t>0.5643</w:t>
                            </w:r>
                          </w:p>
                        </w:tc>
                        <w:tc>
                          <w:tcPr>
                            <w:tcW w:w="994" w:type="dxa"/>
                            <w:vAlign w:val="bottom"/>
                          </w:tcPr>
                          <w:p w14:paraId="51545445" w14:textId="59BC5CFA" w:rsidR="001973A2" w:rsidRDefault="001973A2" w:rsidP="00F97A4B">
                            <w:pPr>
                              <w:pStyle w:val="Nidungvnbn"/>
                              <w:ind w:firstLine="0"/>
                              <w:jc w:val="right"/>
                            </w:pPr>
                            <w:r>
                              <w:rPr>
                                <w:color w:val="000000"/>
                                <w:sz w:val="22"/>
                                <w:szCs w:val="22"/>
                              </w:rPr>
                              <w:t>0.4161</w:t>
                            </w:r>
                          </w:p>
                        </w:tc>
                        <w:tc>
                          <w:tcPr>
                            <w:tcW w:w="1233" w:type="dxa"/>
                            <w:vAlign w:val="bottom"/>
                          </w:tcPr>
                          <w:p w14:paraId="2B31B967" w14:textId="2A47CB7F" w:rsidR="001973A2" w:rsidRDefault="001973A2" w:rsidP="00F97A4B">
                            <w:pPr>
                              <w:pStyle w:val="Nidungvnbn"/>
                              <w:ind w:firstLine="0"/>
                              <w:jc w:val="right"/>
                            </w:pPr>
                            <w:r>
                              <w:rPr>
                                <w:color w:val="000000"/>
                                <w:sz w:val="22"/>
                                <w:szCs w:val="22"/>
                              </w:rPr>
                              <w:t>915.5</w:t>
                            </w:r>
                          </w:p>
                        </w:tc>
                      </w:tr>
                      <w:tr w:rsidR="001973A2" w14:paraId="0D843B4F" w14:textId="77777777" w:rsidTr="00A24F79">
                        <w:trPr>
                          <w:trHeight w:val="379"/>
                        </w:trPr>
                        <w:tc>
                          <w:tcPr>
                            <w:tcW w:w="805" w:type="dxa"/>
                            <w:vMerge/>
                            <w:vAlign w:val="center"/>
                          </w:tcPr>
                          <w:p w14:paraId="4495D04C" w14:textId="77777777" w:rsidR="001973A2" w:rsidRDefault="001973A2" w:rsidP="00F97A4B">
                            <w:pPr>
                              <w:pStyle w:val="Nidungvnbn"/>
                              <w:ind w:firstLine="0"/>
                              <w:jc w:val="center"/>
                              <w:rPr>
                                <w:b/>
                              </w:rPr>
                            </w:pPr>
                          </w:p>
                        </w:tc>
                        <w:tc>
                          <w:tcPr>
                            <w:tcW w:w="2952" w:type="dxa"/>
                            <w:vAlign w:val="bottom"/>
                          </w:tcPr>
                          <w:p w14:paraId="4264D23E" w14:textId="75B0B8B4" w:rsidR="001973A2" w:rsidRDefault="001973A2" w:rsidP="00F97A4B">
                            <w:pPr>
                              <w:pStyle w:val="Nidungvnbn"/>
                              <w:ind w:firstLine="0"/>
                              <w:jc w:val="left"/>
                              <w:rPr>
                                <w:b/>
                              </w:rPr>
                            </w:pPr>
                            <w:r>
                              <w:rPr>
                                <w:color w:val="000000"/>
                                <w:sz w:val="22"/>
                                <w:szCs w:val="22"/>
                              </w:rPr>
                              <w:t>Worms</w:t>
                            </w:r>
                          </w:p>
                        </w:tc>
                        <w:tc>
                          <w:tcPr>
                            <w:tcW w:w="912" w:type="dxa"/>
                            <w:vAlign w:val="bottom"/>
                          </w:tcPr>
                          <w:p w14:paraId="30E27E2C" w14:textId="17AAC412" w:rsidR="001973A2" w:rsidRDefault="001973A2" w:rsidP="00F97A4B">
                            <w:pPr>
                              <w:pStyle w:val="Nidungvnbn"/>
                              <w:ind w:firstLine="0"/>
                              <w:jc w:val="right"/>
                            </w:pPr>
                            <w:r>
                              <w:rPr>
                                <w:color w:val="000000"/>
                                <w:sz w:val="22"/>
                                <w:szCs w:val="22"/>
                              </w:rPr>
                              <w:t>0.4644</w:t>
                            </w:r>
                          </w:p>
                        </w:tc>
                        <w:tc>
                          <w:tcPr>
                            <w:tcW w:w="912" w:type="dxa"/>
                            <w:vAlign w:val="bottom"/>
                          </w:tcPr>
                          <w:p w14:paraId="7C0F3C2A" w14:textId="0D30AD5A" w:rsidR="001973A2" w:rsidRDefault="001973A2" w:rsidP="00F97A4B">
                            <w:pPr>
                              <w:pStyle w:val="Nidungvnbn"/>
                              <w:ind w:firstLine="0"/>
                              <w:jc w:val="right"/>
                            </w:pPr>
                            <w:r>
                              <w:rPr>
                                <w:color w:val="000000"/>
                                <w:sz w:val="22"/>
                                <w:szCs w:val="22"/>
                              </w:rPr>
                              <w:t>0.4416</w:t>
                            </w:r>
                          </w:p>
                        </w:tc>
                        <w:tc>
                          <w:tcPr>
                            <w:tcW w:w="912" w:type="dxa"/>
                            <w:vAlign w:val="bottom"/>
                          </w:tcPr>
                          <w:p w14:paraId="6F8423D2" w14:textId="1F76FBC3" w:rsidR="001973A2" w:rsidRDefault="001973A2" w:rsidP="00F97A4B">
                            <w:pPr>
                              <w:pStyle w:val="Nidungvnbn"/>
                              <w:ind w:firstLine="0"/>
                              <w:jc w:val="right"/>
                            </w:pPr>
                            <w:r>
                              <w:rPr>
                                <w:color w:val="000000"/>
                                <w:sz w:val="22"/>
                                <w:szCs w:val="22"/>
                              </w:rPr>
                              <w:t>0.4031</w:t>
                            </w:r>
                          </w:p>
                        </w:tc>
                        <w:tc>
                          <w:tcPr>
                            <w:tcW w:w="1077" w:type="dxa"/>
                            <w:vAlign w:val="bottom"/>
                          </w:tcPr>
                          <w:p w14:paraId="3B5F2633" w14:textId="32A525CF" w:rsidR="001973A2" w:rsidRDefault="001973A2" w:rsidP="00F97A4B">
                            <w:pPr>
                              <w:pStyle w:val="Nidungvnbn"/>
                              <w:ind w:firstLine="0"/>
                              <w:jc w:val="right"/>
                            </w:pPr>
                            <w:r>
                              <w:rPr>
                                <w:color w:val="000000"/>
                                <w:sz w:val="22"/>
                                <w:szCs w:val="22"/>
                              </w:rPr>
                              <w:t>513</w:t>
                            </w:r>
                          </w:p>
                        </w:tc>
                        <w:tc>
                          <w:tcPr>
                            <w:tcW w:w="994" w:type="dxa"/>
                            <w:vAlign w:val="bottom"/>
                          </w:tcPr>
                          <w:p w14:paraId="4C49568E" w14:textId="1F569776" w:rsidR="001973A2" w:rsidRDefault="001973A2" w:rsidP="00F97A4B">
                            <w:pPr>
                              <w:pStyle w:val="Nidungvnbn"/>
                              <w:ind w:firstLine="0"/>
                              <w:jc w:val="right"/>
                            </w:pPr>
                            <w:r>
                              <w:rPr>
                                <w:color w:val="000000"/>
                                <w:sz w:val="22"/>
                                <w:szCs w:val="22"/>
                              </w:rPr>
                              <w:t>0.604</w:t>
                            </w:r>
                          </w:p>
                        </w:tc>
                        <w:tc>
                          <w:tcPr>
                            <w:tcW w:w="994" w:type="dxa"/>
                            <w:vAlign w:val="bottom"/>
                          </w:tcPr>
                          <w:p w14:paraId="348A723C" w14:textId="57FD58EA" w:rsidR="001973A2" w:rsidRDefault="001973A2" w:rsidP="00F97A4B">
                            <w:pPr>
                              <w:pStyle w:val="Nidungvnbn"/>
                              <w:ind w:firstLine="0"/>
                              <w:jc w:val="right"/>
                            </w:pPr>
                            <w:r>
                              <w:rPr>
                                <w:color w:val="000000"/>
                                <w:sz w:val="22"/>
                                <w:szCs w:val="22"/>
                              </w:rPr>
                              <w:t>0.5714</w:t>
                            </w:r>
                          </w:p>
                        </w:tc>
                        <w:tc>
                          <w:tcPr>
                            <w:tcW w:w="994" w:type="dxa"/>
                            <w:vAlign w:val="bottom"/>
                          </w:tcPr>
                          <w:p w14:paraId="3E4D29CF" w14:textId="2D48FB0D" w:rsidR="001973A2" w:rsidRDefault="001973A2" w:rsidP="00F97A4B">
                            <w:pPr>
                              <w:pStyle w:val="Nidungvnbn"/>
                              <w:ind w:firstLine="0"/>
                              <w:jc w:val="right"/>
                            </w:pPr>
                            <w:r>
                              <w:rPr>
                                <w:color w:val="000000"/>
                                <w:sz w:val="22"/>
                                <w:szCs w:val="22"/>
                              </w:rPr>
                              <w:t>0.5339</w:t>
                            </w:r>
                          </w:p>
                        </w:tc>
                        <w:tc>
                          <w:tcPr>
                            <w:tcW w:w="1233" w:type="dxa"/>
                            <w:vAlign w:val="bottom"/>
                          </w:tcPr>
                          <w:p w14:paraId="3149C503" w14:textId="63D3E6BB" w:rsidR="001973A2" w:rsidRDefault="001973A2" w:rsidP="00F97A4B">
                            <w:pPr>
                              <w:pStyle w:val="Nidungvnbn"/>
                              <w:ind w:firstLine="0"/>
                              <w:jc w:val="right"/>
                            </w:pPr>
                            <w:r>
                              <w:rPr>
                                <w:color w:val="000000"/>
                                <w:sz w:val="22"/>
                                <w:szCs w:val="22"/>
                              </w:rPr>
                              <w:t>464.1</w:t>
                            </w:r>
                          </w:p>
                        </w:tc>
                      </w:tr>
                      <w:tr w:rsidR="001973A2" w14:paraId="548CA2A5" w14:textId="77777777" w:rsidTr="00A24F79">
                        <w:trPr>
                          <w:trHeight w:val="379"/>
                        </w:trPr>
                        <w:tc>
                          <w:tcPr>
                            <w:tcW w:w="805" w:type="dxa"/>
                            <w:vMerge/>
                            <w:vAlign w:val="center"/>
                          </w:tcPr>
                          <w:p w14:paraId="24E3F295" w14:textId="77777777" w:rsidR="001973A2" w:rsidRDefault="001973A2" w:rsidP="00F97A4B">
                            <w:pPr>
                              <w:pStyle w:val="Nidungvnbn"/>
                              <w:ind w:firstLine="0"/>
                              <w:jc w:val="center"/>
                              <w:rPr>
                                <w:b/>
                              </w:rPr>
                            </w:pPr>
                          </w:p>
                        </w:tc>
                        <w:tc>
                          <w:tcPr>
                            <w:tcW w:w="2952" w:type="dxa"/>
                            <w:vAlign w:val="bottom"/>
                          </w:tcPr>
                          <w:p w14:paraId="57DE1066" w14:textId="04A831FF" w:rsidR="001973A2" w:rsidRDefault="001973A2" w:rsidP="00F97A4B">
                            <w:pPr>
                              <w:pStyle w:val="Nidungvnbn"/>
                              <w:ind w:firstLine="0"/>
                              <w:jc w:val="left"/>
                              <w:rPr>
                                <w:b/>
                              </w:rPr>
                            </w:pPr>
                            <w:r>
                              <w:rPr>
                                <w:color w:val="000000"/>
                                <w:sz w:val="22"/>
                                <w:szCs w:val="22"/>
                              </w:rPr>
                              <w:t>WormsTwoClass</w:t>
                            </w:r>
                          </w:p>
                        </w:tc>
                        <w:tc>
                          <w:tcPr>
                            <w:tcW w:w="912" w:type="dxa"/>
                            <w:vAlign w:val="bottom"/>
                          </w:tcPr>
                          <w:p w14:paraId="7D2803D3" w14:textId="4392B52A" w:rsidR="001973A2" w:rsidRDefault="001973A2" w:rsidP="00F97A4B">
                            <w:pPr>
                              <w:pStyle w:val="Nidungvnbn"/>
                              <w:ind w:firstLine="0"/>
                              <w:jc w:val="right"/>
                            </w:pPr>
                            <w:r>
                              <w:rPr>
                                <w:color w:val="000000"/>
                                <w:sz w:val="22"/>
                                <w:szCs w:val="22"/>
                              </w:rPr>
                              <w:t>0.6166</w:t>
                            </w:r>
                          </w:p>
                        </w:tc>
                        <w:tc>
                          <w:tcPr>
                            <w:tcW w:w="912" w:type="dxa"/>
                            <w:vAlign w:val="bottom"/>
                          </w:tcPr>
                          <w:p w14:paraId="0327AFA4" w14:textId="6E3CE891" w:rsidR="001973A2" w:rsidRDefault="001973A2" w:rsidP="00F97A4B">
                            <w:pPr>
                              <w:pStyle w:val="Nidungvnbn"/>
                              <w:ind w:firstLine="0"/>
                              <w:jc w:val="right"/>
                            </w:pPr>
                            <w:r>
                              <w:rPr>
                                <w:color w:val="000000"/>
                                <w:sz w:val="22"/>
                                <w:szCs w:val="22"/>
                              </w:rPr>
                              <w:t>0.6234</w:t>
                            </w:r>
                          </w:p>
                        </w:tc>
                        <w:tc>
                          <w:tcPr>
                            <w:tcW w:w="912" w:type="dxa"/>
                            <w:vAlign w:val="bottom"/>
                          </w:tcPr>
                          <w:p w14:paraId="2489CEF7" w14:textId="31B2FA7D" w:rsidR="001973A2" w:rsidRDefault="001973A2" w:rsidP="00F97A4B">
                            <w:pPr>
                              <w:pStyle w:val="Nidungvnbn"/>
                              <w:ind w:firstLine="0"/>
                              <w:jc w:val="right"/>
                            </w:pPr>
                            <w:r>
                              <w:rPr>
                                <w:color w:val="000000"/>
                                <w:sz w:val="22"/>
                                <w:szCs w:val="22"/>
                              </w:rPr>
                              <w:t>0.6174</w:t>
                            </w:r>
                          </w:p>
                        </w:tc>
                        <w:tc>
                          <w:tcPr>
                            <w:tcW w:w="1077" w:type="dxa"/>
                            <w:vAlign w:val="bottom"/>
                          </w:tcPr>
                          <w:p w14:paraId="55D5AFE6" w14:textId="3A4051F8" w:rsidR="001973A2" w:rsidRDefault="001973A2" w:rsidP="00F97A4B">
                            <w:pPr>
                              <w:pStyle w:val="Nidungvnbn"/>
                              <w:ind w:firstLine="0"/>
                              <w:jc w:val="right"/>
                            </w:pPr>
                            <w:r>
                              <w:rPr>
                                <w:color w:val="000000"/>
                                <w:sz w:val="22"/>
                                <w:szCs w:val="22"/>
                              </w:rPr>
                              <w:t>482.8</w:t>
                            </w:r>
                          </w:p>
                        </w:tc>
                        <w:tc>
                          <w:tcPr>
                            <w:tcW w:w="994" w:type="dxa"/>
                            <w:vAlign w:val="bottom"/>
                          </w:tcPr>
                          <w:p w14:paraId="01C9F70E" w14:textId="534778F0" w:rsidR="001973A2" w:rsidRDefault="001973A2" w:rsidP="00F97A4B">
                            <w:pPr>
                              <w:pStyle w:val="Nidungvnbn"/>
                              <w:ind w:firstLine="0"/>
                              <w:jc w:val="right"/>
                            </w:pPr>
                            <w:r>
                              <w:rPr>
                                <w:color w:val="000000"/>
                                <w:sz w:val="22"/>
                                <w:szCs w:val="22"/>
                              </w:rPr>
                              <w:t>0.6264</w:t>
                            </w:r>
                          </w:p>
                        </w:tc>
                        <w:tc>
                          <w:tcPr>
                            <w:tcW w:w="994" w:type="dxa"/>
                            <w:vAlign w:val="bottom"/>
                          </w:tcPr>
                          <w:p w14:paraId="3C178829" w14:textId="77F76354" w:rsidR="001973A2" w:rsidRDefault="001973A2" w:rsidP="00F97A4B">
                            <w:pPr>
                              <w:pStyle w:val="Nidungvnbn"/>
                              <w:ind w:firstLine="0"/>
                              <w:jc w:val="right"/>
                            </w:pPr>
                            <w:r>
                              <w:rPr>
                                <w:color w:val="000000"/>
                                <w:sz w:val="22"/>
                                <w:szCs w:val="22"/>
                              </w:rPr>
                              <w:t>0.6234</w:t>
                            </w:r>
                          </w:p>
                        </w:tc>
                        <w:tc>
                          <w:tcPr>
                            <w:tcW w:w="994" w:type="dxa"/>
                            <w:vAlign w:val="bottom"/>
                          </w:tcPr>
                          <w:p w14:paraId="6DCF6FF3" w14:textId="68AA8D0B" w:rsidR="001973A2" w:rsidRDefault="001973A2" w:rsidP="00F97A4B">
                            <w:pPr>
                              <w:pStyle w:val="Nidungvnbn"/>
                              <w:ind w:firstLine="0"/>
                              <w:jc w:val="right"/>
                            </w:pPr>
                            <w:r>
                              <w:rPr>
                                <w:color w:val="000000"/>
                                <w:sz w:val="22"/>
                                <w:szCs w:val="22"/>
                              </w:rPr>
                              <w:t>0.6288</w:t>
                            </w:r>
                          </w:p>
                        </w:tc>
                        <w:tc>
                          <w:tcPr>
                            <w:tcW w:w="1233" w:type="dxa"/>
                            <w:vAlign w:val="bottom"/>
                          </w:tcPr>
                          <w:p w14:paraId="4A06B310" w14:textId="71F1BED4" w:rsidR="001973A2" w:rsidRDefault="001973A2" w:rsidP="00F97A4B">
                            <w:pPr>
                              <w:pStyle w:val="Nidungvnbn"/>
                              <w:ind w:firstLine="0"/>
                              <w:jc w:val="right"/>
                            </w:pPr>
                            <w:r>
                              <w:rPr>
                                <w:color w:val="000000"/>
                                <w:sz w:val="22"/>
                                <w:szCs w:val="22"/>
                              </w:rPr>
                              <w:t>466.3</w:t>
                            </w:r>
                          </w:p>
                        </w:tc>
                      </w:tr>
                      <w:tr w:rsidR="001973A2" w14:paraId="7A9FF12B" w14:textId="77777777" w:rsidTr="00A24F79">
                        <w:trPr>
                          <w:trHeight w:val="379"/>
                        </w:trPr>
                        <w:tc>
                          <w:tcPr>
                            <w:tcW w:w="805" w:type="dxa"/>
                            <w:vMerge/>
                            <w:vAlign w:val="center"/>
                          </w:tcPr>
                          <w:p w14:paraId="32487AF8" w14:textId="77777777" w:rsidR="001973A2" w:rsidRDefault="001973A2" w:rsidP="00F97A4B">
                            <w:pPr>
                              <w:pStyle w:val="Nidungvnbn"/>
                              <w:ind w:firstLine="0"/>
                              <w:jc w:val="center"/>
                              <w:rPr>
                                <w:b/>
                              </w:rPr>
                            </w:pPr>
                          </w:p>
                        </w:tc>
                        <w:tc>
                          <w:tcPr>
                            <w:tcW w:w="2952" w:type="dxa"/>
                            <w:vAlign w:val="bottom"/>
                          </w:tcPr>
                          <w:p w14:paraId="21A24C92" w14:textId="509578A6" w:rsidR="001973A2" w:rsidRDefault="001973A2" w:rsidP="00F97A4B">
                            <w:pPr>
                              <w:pStyle w:val="Nidungvnbn"/>
                              <w:ind w:firstLine="0"/>
                              <w:jc w:val="left"/>
                              <w:rPr>
                                <w:b/>
                              </w:rPr>
                            </w:pPr>
                            <w:r>
                              <w:rPr>
                                <w:color w:val="000000"/>
                                <w:sz w:val="22"/>
                                <w:szCs w:val="22"/>
                              </w:rPr>
                              <w:t>Yoga</w:t>
                            </w:r>
                          </w:p>
                        </w:tc>
                        <w:tc>
                          <w:tcPr>
                            <w:tcW w:w="912" w:type="dxa"/>
                            <w:vAlign w:val="bottom"/>
                          </w:tcPr>
                          <w:p w14:paraId="6A6033A9" w14:textId="1142652E" w:rsidR="001973A2" w:rsidRDefault="001973A2" w:rsidP="00F97A4B">
                            <w:pPr>
                              <w:pStyle w:val="Nidungvnbn"/>
                              <w:ind w:firstLine="0"/>
                              <w:jc w:val="right"/>
                            </w:pPr>
                            <w:r>
                              <w:rPr>
                                <w:color w:val="000000"/>
                                <w:sz w:val="22"/>
                                <w:szCs w:val="22"/>
                              </w:rPr>
                              <w:t>0.8574</w:t>
                            </w:r>
                          </w:p>
                        </w:tc>
                        <w:tc>
                          <w:tcPr>
                            <w:tcW w:w="912" w:type="dxa"/>
                            <w:vAlign w:val="bottom"/>
                          </w:tcPr>
                          <w:p w14:paraId="07AAC432" w14:textId="3B304644" w:rsidR="001973A2" w:rsidRDefault="001973A2" w:rsidP="00F97A4B">
                            <w:pPr>
                              <w:pStyle w:val="Nidungvnbn"/>
                              <w:ind w:firstLine="0"/>
                              <w:jc w:val="right"/>
                            </w:pPr>
                            <w:r>
                              <w:rPr>
                                <w:color w:val="000000"/>
                                <w:sz w:val="22"/>
                                <w:szCs w:val="22"/>
                              </w:rPr>
                              <w:t>0.8567</w:t>
                            </w:r>
                          </w:p>
                        </w:tc>
                        <w:tc>
                          <w:tcPr>
                            <w:tcW w:w="912" w:type="dxa"/>
                            <w:vAlign w:val="bottom"/>
                          </w:tcPr>
                          <w:p w14:paraId="3D3577EC" w14:textId="46046D27" w:rsidR="001973A2" w:rsidRDefault="001973A2" w:rsidP="00F97A4B">
                            <w:pPr>
                              <w:pStyle w:val="Nidungvnbn"/>
                              <w:ind w:firstLine="0"/>
                              <w:jc w:val="right"/>
                            </w:pPr>
                            <w:r>
                              <w:rPr>
                                <w:color w:val="000000"/>
                                <w:sz w:val="22"/>
                                <w:szCs w:val="22"/>
                              </w:rPr>
                              <w:t>0.8543</w:t>
                            </w:r>
                          </w:p>
                        </w:tc>
                        <w:tc>
                          <w:tcPr>
                            <w:tcW w:w="1077" w:type="dxa"/>
                            <w:vAlign w:val="bottom"/>
                          </w:tcPr>
                          <w:p w14:paraId="474676B2" w14:textId="32DC51D4" w:rsidR="001973A2" w:rsidRDefault="001973A2" w:rsidP="00F97A4B">
                            <w:pPr>
                              <w:pStyle w:val="Nidungvnbn"/>
                              <w:ind w:firstLine="0"/>
                              <w:jc w:val="right"/>
                            </w:pPr>
                            <w:r>
                              <w:rPr>
                                <w:color w:val="000000"/>
                                <w:sz w:val="22"/>
                                <w:szCs w:val="22"/>
                              </w:rPr>
                              <w:t>2268.4</w:t>
                            </w:r>
                          </w:p>
                        </w:tc>
                        <w:tc>
                          <w:tcPr>
                            <w:tcW w:w="994" w:type="dxa"/>
                            <w:vAlign w:val="bottom"/>
                          </w:tcPr>
                          <w:p w14:paraId="75445BF5" w14:textId="6232B111" w:rsidR="001973A2" w:rsidRDefault="001973A2" w:rsidP="00F97A4B">
                            <w:pPr>
                              <w:pStyle w:val="Nidungvnbn"/>
                              <w:ind w:firstLine="0"/>
                              <w:jc w:val="right"/>
                            </w:pPr>
                            <w:r>
                              <w:rPr>
                                <w:color w:val="000000"/>
                                <w:sz w:val="22"/>
                                <w:szCs w:val="22"/>
                              </w:rPr>
                              <w:t>0.8017</w:t>
                            </w:r>
                          </w:p>
                        </w:tc>
                        <w:tc>
                          <w:tcPr>
                            <w:tcW w:w="994" w:type="dxa"/>
                            <w:vAlign w:val="bottom"/>
                          </w:tcPr>
                          <w:p w14:paraId="5A88C947" w14:textId="4DBFC24D" w:rsidR="001973A2" w:rsidRDefault="001973A2" w:rsidP="00F97A4B">
                            <w:pPr>
                              <w:pStyle w:val="Nidungvnbn"/>
                              <w:ind w:firstLine="0"/>
                              <w:jc w:val="right"/>
                            </w:pPr>
                            <w:r>
                              <w:rPr>
                                <w:color w:val="000000"/>
                                <w:sz w:val="22"/>
                                <w:szCs w:val="22"/>
                              </w:rPr>
                              <w:t>0.8003</w:t>
                            </w:r>
                          </w:p>
                        </w:tc>
                        <w:tc>
                          <w:tcPr>
                            <w:tcW w:w="994" w:type="dxa"/>
                            <w:vAlign w:val="bottom"/>
                          </w:tcPr>
                          <w:p w14:paraId="4C9E8B9F" w14:textId="508DD7BE" w:rsidR="001973A2" w:rsidRDefault="001973A2" w:rsidP="00F97A4B">
                            <w:pPr>
                              <w:pStyle w:val="Nidungvnbn"/>
                              <w:ind w:firstLine="0"/>
                              <w:jc w:val="right"/>
                            </w:pPr>
                            <w:r>
                              <w:rPr>
                                <w:color w:val="000000"/>
                                <w:sz w:val="22"/>
                                <w:szCs w:val="22"/>
                              </w:rPr>
                              <w:t>0.7965</w:t>
                            </w:r>
                          </w:p>
                        </w:tc>
                        <w:tc>
                          <w:tcPr>
                            <w:tcW w:w="1233" w:type="dxa"/>
                            <w:vAlign w:val="bottom"/>
                          </w:tcPr>
                          <w:p w14:paraId="795F4300" w14:textId="6C9A70B5" w:rsidR="001973A2" w:rsidRDefault="001973A2" w:rsidP="00F97A4B">
                            <w:pPr>
                              <w:pStyle w:val="Nidungvnbn"/>
                              <w:ind w:firstLine="0"/>
                              <w:jc w:val="right"/>
                            </w:pPr>
                            <w:r>
                              <w:rPr>
                                <w:color w:val="000000"/>
                                <w:sz w:val="22"/>
                                <w:szCs w:val="22"/>
                              </w:rPr>
                              <w:t>2491.3</w:t>
                            </w:r>
                          </w:p>
                        </w:tc>
                      </w:tr>
                      <w:tr w:rsidR="001973A2" w14:paraId="639248B1" w14:textId="77777777" w:rsidTr="00A24F79">
                        <w:trPr>
                          <w:trHeight w:val="379"/>
                        </w:trPr>
                        <w:tc>
                          <w:tcPr>
                            <w:tcW w:w="805" w:type="dxa"/>
                            <w:vMerge w:val="restart"/>
                            <w:vAlign w:val="center"/>
                          </w:tcPr>
                          <w:p w14:paraId="64F3F71B" w14:textId="646E71E8" w:rsidR="001973A2" w:rsidRPr="00C23765" w:rsidRDefault="001973A2" w:rsidP="00316A14">
                            <w:pPr>
                              <w:pStyle w:val="Nidungvnbn"/>
                              <w:ind w:firstLine="0"/>
                              <w:jc w:val="center"/>
                            </w:pPr>
                            <w:r>
                              <w:t>FCN</w:t>
                            </w:r>
                          </w:p>
                        </w:tc>
                        <w:tc>
                          <w:tcPr>
                            <w:tcW w:w="2952" w:type="dxa"/>
                            <w:vAlign w:val="bottom"/>
                          </w:tcPr>
                          <w:p w14:paraId="7E5BA3A4" w14:textId="2F443236" w:rsidR="001973A2" w:rsidRDefault="001973A2" w:rsidP="00316A14">
                            <w:pPr>
                              <w:pStyle w:val="Nidungvnbn"/>
                              <w:ind w:firstLine="0"/>
                              <w:jc w:val="left"/>
                              <w:rPr>
                                <w:b/>
                              </w:rPr>
                            </w:pPr>
                            <w:r>
                              <w:rPr>
                                <w:color w:val="000000"/>
                                <w:sz w:val="22"/>
                                <w:szCs w:val="22"/>
                              </w:rPr>
                              <w:t>ACSF1</w:t>
                            </w:r>
                          </w:p>
                        </w:tc>
                        <w:tc>
                          <w:tcPr>
                            <w:tcW w:w="912" w:type="dxa"/>
                            <w:vAlign w:val="bottom"/>
                          </w:tcPr>
                          <w:p w14:paraId="1CA1CCCE" w14:textId="664715C2" w:rsidR="001973A2" w:rsidRDefault="001973A2" w:rsidP="00316A14">
                            <w:pPr>
                              <w:pStyle w:val="Nidungvnbn"/>
                              <w:ind w:firstLine="0"/>
                              <w:jc w:val="right"/>
                            </w:pPr>
                            <w:r>
                              <w:rPr>
                                <w:color w:val="000000"/>
                                <w:sz w:val="22"/>
                                <w:szCs w:val="22"/>
                              </w:rPr>
                              <w:t>0.9136</w:t>
                            </w:r>
                          </w:p>
                        </w:tc>
                        <w:tc>
                          <w:tcPr>
                            <w:tcW w:w="912" w:type="dxa"/>
                            <w:vAlign w:val="bottom"/>
                          </w:tcPr>
                          <w:p w14:paraId="063AC8FD" w14:textId="501AB301" w:rsidR="001973A2" w:rsidRDefault="001973A2" w:rsidP="00316A14">
                            <w:pPr>
                              <w:pStyle w:val="Nidungvnbn"/>
                              <w:ind w:firstLine="0"/>
                              <w:jc w:val="right"/>
                            </w:pPr>
                            <w:r>
                              <w:rPr>
                                <w:color w:val="000000"/>
                                <w:sz w:val="22"/>
                                <w:szCs w:val="22"/>
                              </w:rPr>
                              <w:t>0.91</w:t>
                            </w:r>
                          </w:p>
                        </w:tc>
                        <w:tc>
                          <w:tcPr>
                            <w:tcW w:w="912" w:type="dxa"/>
                            <w:vAlign w:val="bottom"/>
                          </w:tcPr>
                          <w:p w14:paraId="183D56B2" w14:textId="2B520D0C" w:rsidR="001973A2" w:rsidRDefault="001973A2" w:rsidP="00316A14">
                            <w:pPr>
                              <w:pStyle w:val="Nidungvnbn"/>
                              <w:ind w:firstLine="0"/>
                              <w:jc w:val="right"/>
                            </w:pPr>
                            <w:r>
                              <w:rPr>
                                <w:color w:val="000000"/>
                                <w:sz w:val="22"/>
                                <w:szCs w:val="22"/>
                              </w:rPr>
                              <w:t>0.91</w:t>
                            </w:r>
                          </w:p>
                        </w:tc>
                        <w:tc>
                          <w:tcPr>
                            <w:tcW w:w="1077" w:type="dxa"/>
                            <w:vAlign w:val="bottom"/>
                          </w:tcPr>
                          <w:p w14:paraId="0433BAC4" w14:textId="05CB5D7B" w:rsidR="001973A2" w:rsidRDefault="001973A2" w:rsidP="00316A14">
                            <w:pPr>
                              <w:pStyle w:val="Nidungvnbn"/>
                              <w:ind w:firstLine="0"/>
                              <w:jc w:val="right"/>
                            </w:pPr>
                            <w:r>
                              <w:rPr>
                                <w:color w:val="000000"/>
                                <w:sz w:val="22"/>
                                <w:szCs w:val="22"/>
                              </w:rPr>
                              <w:t>382.5</w:t>
                            </w:r>
                          </w:p>
                        </w:tc>
                        <w:tc>
                          <w:tcPr>
                            <w:tcW w:w="994" w:type="dxa"/>
                            <w:vAlign w:val="bottom"/>
                          </w:tcPr>
                          <w:p w14:paraId="4F90AB59" w14:textId="5DDEBBB5" w:rsidR="001973A2" w:rsidRDefault="001973A2" w:rsidP="0079103C">
                            <w:pPr>
                              <w:pStyle w:val="Nidungvnbn"/>
                              <w:ind w:firstLine="0"/>
                              <w:jc w:val="right"/>
                            </w:pPr>
                            <w:r>
                              <w:rPr>
                                <w:color w:val="000000"/>
                                <w:sz w:val="22"/>
                                <w:szCs w:val="22"/>
                              </w:rPr>
                              <w:t>0.906</w:t>
                            </w:r>
                          </w:p>
                        </w:tc>
                        <w:tc>
                          <w:tcPr>
                            <w:tcW w:w="994" w:type="dxa"/>
                            <w:vAlign w:val="bottom"/>
                          </w:tcPr>
                          <w:p w14:paraId="7C0A4D5F" w14:textId="44D3F242" w:rsidR="001973A2" w:rsidRDefault="001973A2" w:rsidP="0079103C">
                            <w:pPr>
                              <w:pStyle w:val="Nidungvnbn"/>
                              <w:ind w:firstLine="0"/>
                              <w:jc w:val="right"/>
                            </w:pPr>
                            <w:r>
                              <w:rPr>
                                <w:color w:val="000000"/>
                                <w:sz w:val="22"/>
                                <w:szCs w:val="22"/>
                              </w:rPr>
                              <w:t>0.9</w:t>
                            </w:r>
                          </w:p>
                        </w:tc>
                        <w:tc>
                          <w:tcPr>
                            <w:tcW w:w="994" w:type="dxa"/>
                            <w:vAlign w:val="bottom"/>
                          </w:tcPr>
                          <w:p w14:paraId="32471FC3" w14:textId="1201B036" w:rsidR="001973A2" w:rsidRDefault="001973A2" w:rsidP="0079103C">
                            <w:pPr>
                              <w:pStyle w:val="Nidungvnbn"/>
                              <w:ind w:firstLine="0"/>
                              <w:jc w:val="right"/>
                            </w:pPr>
                            <w:r>
                              <w:rPr>
                                <w:color w:val="000000"/>
                                <w:sz w:val="22"/>
                                <w:szCs w:val="22"/>
                              </w:rPr>
                              <w:t>0.9</w:t>
                            </w:r>
                          </w:p>
                        </w:tc>
                        <w:tc>
                          <w:tcPr>
                            <w:tcW w:w="1233" w:type="dxa"/>
                            <w:vAlign w:val="bottom"/>
                          </w:tcPr>
                          <w:p w14:paraId="6D9A4531" w14:textId="65D1C01C" w:rsidR="001973A2" w:rsidRDefault="001973A2" w:rsidP="0079103C">
                            <w:pPr>
                              <w:pStyle w:val="Nidungvnbn"/>
                              <w:ind w:firstLine="0"/>
                              <w:jc w:val="right"/>
                            </w:pPr>
                            <w:r>
                              <w:rPr>
                                <w:color w:val="000000"/>
                                <w:sz w:val="22"/>
                                <w:szCs w:val="22"/>
                              </w:rPr>
                              <w:t>538.5</w:t>
                            </w:r>
                          </w:p>
                        </w:tc>
                      </w:tr>
                      <w:tr w:rsidR="001973A2" w14:paraId="3B22B311" w14:textId="77777777" w:rsidTr="00A24F79">
                        <w:trPr>
                          <w:trHeight w:val="379"/>
                        </w:trPr>
                        <w:tc>
                          <w:tcPr>
                            <w:tcW w:w="805" w:type="dxa"/>
                            <w:vMerge/>
                          </w:tcPr>
                          <w:p w14:paraId="7DFBAB21" w14:textId="77777777" w:rsidR="001973A2" w:rsidRDefault="001973A2" w:rsidP="00316A14">
                            <w:pPr>
                              <w:pStyle w:val="Nidungvnbn"/>
                              <w:ind w:firstLine="0"/>
                              <w:jc w:val="left"/>
                              <w:rPr>
                                <w:b/>
                              </w:rPr>
                            </w:pPr>
                          </w:p>
                        </w:tc>
                        <w:tc>
                          <w:tcPr>
                            <w:tcW w:w="2952" w:type="dxa"/>
                            <w:vAlign w:val="bottom"/>
                          </w:tcPr>
                          <w:p w14:paraId="3AE1025B" w14:textId="65CDDC2C" w:rsidR="001973A2" w:rsidRDefault="001973A2" w:rsidP="00316A14">
                            <w:pPr>
                              <w:pStyle w:val="Nidungvnbn"/>
                              <w:ind w:firstLine="0"/>
                              <w:jc w:val="left"/>
                              <w:rPr>
                                <w:b/>
                              </w:rPr>
                            </w:pPr>
                            <w:r>
                              <w:rPr>
                                <w:color w:val="000000"/>
                                <w:sz w:val="22"/>
                                <w:szCs w:val="22"/>
                              </w:rPr>
                              <w:t>Adiac</w:t>
                            </w:r>
                          </w:p>
                        </w:tc>
                        <w:tc>
                          <w:tcPr>
                            <w:tcW w:w="912" w:type="dxa"/>
                            <w:vAlign w:val="bottom"/>
                          </w:tcPr>
                          <w:p w14:paraId="65243027" w14:textId="25846F6F" w:rsidR="001973A2" w:rsidRDefault="001973A2" w:rsidP="00316A14">
                            <w:pPr>
                              <w:pStyle w:val="Nidungvnbn"/>
                              <w:ind w:firstLine="0"/>
                              <w:jc w:val="right"/>
                            </w:pPr>
                            <w:r>
                              <w:rPr>
                                <w:color w:val="000000"/>
                                <w:sz w:val="22"/>
                                <w:szCs w:val="22"/>
                              </w:rPr>
                              <w:t>0.8763</w:t>
                            </w:r>
                          </w:p>
                        </w:tc>
                        <w:tc>
                          <w:tcPr>
                            <w:tcW w:w="912" w:type="dxa"/>
                            <w:vAlign w:val="bottom"/>
                          </w:tcPr>
                          <w:p w14:paraId="385832DE" w14:textId="64B3BAEE" w:rsidR="001973A2" w:rsidRDefault="001973A2" w:rsidP="00316A14">
                            <w:pPr>
                              <w:pStyle w:val="Nidungvnbn"/>
                              <w:ind w:firstLine="0"/>
                              <w:jc w:val="right"/>
                            </w:pPr>
                            <w:r>
                              <w:rPr>
                                <w:color w:val="000000"/>
                                <w:sz w:val="22"/>
                                <w:szCs w:val="22"/>
                              </w:rPr>
                              <w:t>0.8517</w:t>
                            </w:r>
                          </w:p>
                        </w:tc>
                        <w:tc>
                          <w:tcPr>
                            <w:tcW w:w="912" w:type="dxa"/>
                            <w:vAlign w:val="bottom"/>
                          </w:tcPr>
                          <w:p w14:paraId="2AA43B4D" w14:textId="5E1732D9" w:rsidR="001973A2" w:rsidRDefault="001973A2" w:rsidP="00316A14">
                            <w:pPr>
                              <w:pStyle w:val="Nidungvnbn"/>
                              <w:ind w:firstLine="0"/>
                              <w:jc w:val="right"/>
                            </w:pPr>
                            <w:r>
                              <w:rPr>
                                <w:color w:val="000000"/>
                                <w:sz w:val="22"/>
                                <w:szCs w:val="22"/>
                              </w:rPr>
                              <w:t>0.8582</w:t>
                            </w:r>
                          </w:p>
                        </w:tc>
                        <w:tc>
                          <w:tcPr>
                            <w:tcW w:w="1077" w:type="dxa"/>
                            <w:vAlign w:val="bottom"/>
                          </w:tcPr>
                          <w:p w14:paraId="7983CBD7" w14:textId="3B06885F" w:rsidR="001973A2" w:rsidRDefault="001973A2" w:rsidP="00316A14">
                            <w:pPr>
                              <w:pStyle w:val="Nidungvnbn"/>
                              <w:ind w:firstLine="0"/>
                              <w:jc w:val="right"/>
                            </w:pPr>
                            <w:r>
                              <w:rPr>
                                <w:color w:val="000000"/>
                                <w:sz w:val="22"/>
                                <w:szCs w:val="22"/>
                              </w:rPr>
                              <w:t>881</w:t>
                            </w:r>
                          </w:p>
                        </w:tc>
                        <w:tc>
                          <w:tcPr>
                            <w:tcW w:w="994" w:type="dxa"/>
                            <w:vAlign w:val="bottom"/>
                          </w:tcPr>
                          <w:p w14:paraId="502FF343" w14:textId="3AC3F0BA" w:rsidR="001973A2" w:rsidRDefault="001973A2" w:rsidP="0079103C">
                            <w:pPr>
                              <w:pStyle w:val="Nidungvnbn"/>
                              <w:ind w:firstLine="0"/>
                              <w:jc w:val="right"/>
                            </w:pPr>
                            <w:r>
                              <w:rPr>
                                <w:color w:val="000000"/>
                                <w:sz w:val="22"/>
                                <w:szCs w:val="22"/>
                              </w:rPr>
                              <w:t>0.8677</w:t>
                            </w:r>
                          </w:p>
                        </w:tc>
                        <w:tc>
                          <w:tcPr>
                            <w:tcW w:w="994" w:type="dxa"/>
                            <w:vAlign w:val="bottom"/>
                          </w:tcPr>
                          <w:p w14:paraId="5A942A6E" w14:textId="09F6E165" w:rsidR="001973A2" w:rsidRDefault="001973A2" w:rsidP="0079103C">
                            <w:pPr>
                              <w:pStyle w:val="Nidungvnbn"/>
                              <w:ind w:firstLine="0"/>
                              <w:jc w:val="right"/>
                            </w:pPr>
                            <w:r>
                              <w:rPr>
                                <w:color w:val="000000"/>
                                <w:sz w:val="22"/>
                                <w:szCs w:val="22"/>
                              </w:rPr>
                              <w:t>0.8465</w:t>
                            </w:r>
                          </w:p>
                        </w:tc>
                        <w:tc>
                          <w:tcPr>
                            <w:tcW w:w="994" w:type="dxa"/>
                            <w:vAlign w:val="bottom"/>
                          </w:tcPr>
                          <w:p w14:paraId="012C96AE" w14:textId="5F31A0A7" w:rsidR="001973A2" w:rsidRDefault="001973A2" w:rsidP="0079103C">
                            <w:pPr>
                              <w:pStyle w:val="Nidungvnbn"/>
                              <w:ind w:firstLine="0"/>
                              <w:jc w:val="right"/>
                            </w:pPr>
                            <w:r>
                              <w:rPr>
                                <w:color w:val="000000"/>
                                <w:sz w:val="22"/>
                                <w:szCs w:val="22"/>
                              </w:rPr>
                              <w:t>0.8504</w:t>
                            </w:r>
                          </w:p>
                        </w:tc>
                        <w:tc>
                          <w:tcPr>
                            <w:tcW w:w="1233" w:type="dxa"/>
                            <w:vAlign w:val="bottom"/>
                          </w:tcPr>
                          <w:p w14:paraId="269D4716" w14:textId="0DED1305" w:rsidR="001973A2" w:rsidRDefault="001973A2" w:rsidP="0079103C">
                            <w:pPr>
                              <w:pStyle w:val="Nidungvnbn"/>
                              <w:ind w:firstLine="0"/>
                              <w:jc w:val="right"/>
                            </w:pPr>
                            <w:r>
                              <w:rPr>
                                <w:color w:val="000000"/>
                                <w:sz w:val="22"/>
                                <w:szCs w:val="22"/>
                              </w:rPr>
                              <w:t>505.8</w:t>
                            </w:r>
                          </w:p>
                        </w:tc>
                      </w:tr>
                      <w:tr w:rsidR="001973A2" w14:paraId="7EF7A892" w14:textId="77777777" w:rsidTr="00A24F79">
                        <w:trPr>
                          <w:trHeight w:val="379"/>
                        </w:trPr>
                        <w:tc>
                          <w:tcPr>
                            <w:tcW w:w="805" w:type="dxa"/>
                            <w:vMerge/>
                          </w:tcPr>
                          <w:p w14:paraId="3D3C55CA" w14:textId="77777777" w:rsidR="001973A2" w:rsidRDefault="001973A2" w:rsidP="00316A14">
                            <w:pPr>
                              <w:pStyle w:val="Nidungvnbn"/>
                              <w:ind w:firstLine="0"/>
                              <w:jc w:val="left"/>
                              <w:rPr>
                                <w:b/>
                              </w:rPr>
                            </w:pPr>
                          </w:p>
                        </w:tc>
                        <w:tc>
                          <w:tcPr>
                            <w:tcW w:w="2952" w:type="dxa"/>
                            <w:vAlign w:val="bottom"/>
                          </w:tcPr>
                          <w:p w14:paraId="4EB3EC37" w14:textId="04AA80AD" w:rsidR="001973A2" w:rsidRDefault="001973A2" w:rsidP="00316A14">
                            <w:pPr>
                              <w:pStyle w:val="Nidungvnbn"/>
                              <w:ind w:firstLine="0"/>
                              <w:jc w:val="left"/>
                              <w:rPr>
                                <w:b/>
                              </w:rPr>
                            </w:pPr>
                            <w:r>
                              <w:rPr>
                                <w:color w:val="000000"/>
                                <w:sz w:val="22"/>
                                <w:szCs w:val="22"/>
                              </w:rPr>
                              <w:t>ArrowHead</w:t>
                            </w:r>
                          </w:p>
                        </w:tc>
                        <w:tc>
                          <w:tcPr>
                            <w:tcW w:w="912" w:type="dxa"/>
                            <w:vAlign w:val="bottom"/>
                          </w:tcPr>
                          <w:p w14:paraId="6779DEE8" w14:textId="1C17305C" w:rsidR="001973A2" w:rsidRDefault="001973A2" w:rsidP="00316A14">
                            <w:pPr>
                              <w:pStyle w:val="Nidungvnbn"/>
                              <w:ind w:firstLine="0"/>
                              <w:jc w:val="right"/>
                            </w:pPr>
                            <w:r>
                              <w:rPr>
                                <w:color w:val="000000"/>
                                <w:sz w:val="22"/>
                                <w:szCs w:val="22"/>
                              </w:rPr>
                              <w:t>0.8634</w:t>
                            </w:r>
                          </w:p>
                        </w:tc>
                        <w:tc>
                          <w:tcPr>
                            <w:tcW w:w="912" w:type="dxa"/>
                            <w:vAlign w:val="bottom"/>
                          </w:tcPr>
                          <w:p w14:paraId="49695DD2" w14:textId="40A70626" w:rsidR="001973A2" w:rsidRDefault="001973A2" w:rsidP="00316A14">
                            <w:pPr>
                              <w:pStyle w:val="Nidungvnbn"/>
                              <w:ind w:firstLine="0"/>
                              <w:jc w:val="right"/>
                            </w:pPr>
                            <w:r>
                              <w:rPr>
                                <w:color w:val="000000"/>
                                <w:sz w:val="22"/>
                                <w:szCs w:val="22"/>
                              </w:rPr>
                              <w:t>0.8514</w:t>
                            </w:r>
                          </w:p>
                        </w:tc>
                        <w:tc>
                          <w:tcPr>
                            <w:tcW w:w="912" w:type="dxa"/>
                            <w:vAlign w:val="bottom"/>
                          </w:tcPr>
                          <w:p w14:paraId="6A411E93" w14:textId="62A3B9A4" w:rsidR="001973A2" w:rsidRDefault="001973A2" w:rsidP="00316A14">
                            <w:pPr>
                              <w:pStyle w:val="Nidungvnbn"/>
                              <w:ind w:firstLine="0"/>
                              <w:jc w:val="right"/>
                            </w:pPr>
                            <w:r>
                              <w:rPr>
                                <w:color w:val="000000"/>
                                <w:sz w:val="22"/>
                                <w:szCs w:val="22"/>
                              </w:rPr>
                              <w:t>0.8642</w:t>
                            </w:r>
                          </w:p>
                        </w:tc>
                        <w:tc>
                          <w:tcPr>
                            <w:tcW w:w="1077" w:type="dxa"/>
                            <w:vAlign w:val="bottom"/>
                          </w:tcPr>
                          <w:p w14:paraId="5F3ECCB6" w14:textId="3E15C09D" w:rsidR="001973A2" w:rsidRDefault="001973A2" w:rsidP="00316A14">
                            <w:pPr>
                              <w:pStyle w:val="Nidungvnbn"/>
                              <w:ind w:firstLine="0"/>
                              <w:jc w:val="right"/>
                            </w:pPr>
                            <w:r>
                              <w:rPr>
                                <w:color w:val="000000"/>
                                <w:sz w:val="22"/>
                                <w:szCs w:val="22"/>
                              </w:rPr>
                              <w:t>678.1</w:t>
                            </w:r>
                          </w:p>
                        </w:tc>
                        <w:tc>
                          <w:tcPr>
                            <w:tcW w:w="994" w:type="dxa"/>
                            <w:vAlign w:val="bottom"/>
                          </w:tcPr>
                          <w:p w14:paraId="07403DC2" w14:textId="5AFF4CF4" w:rsidR="001973A2" w:rsidRDefault="001973A2" w:rsidP="0079103C">
                            <w:pPr>
                              <w:pStyle w:val="Nidungvnbn"/>
                              <w:ind w:firstLine="0"/>
                              <w:jc w:val="right"/>
                            </w:pPr>
                            <w:r>
                              <w:rPr>
                                <w:color w:val="000000"/>
                                <w:sz w:val="22"/>
                                <w:szCs w:val="22"/>
                              </w:rPr>
                              <w:t>0.8718</w:t>
                            </w:r>
                          </w:p>
                        </w:tc>
                        <w:tc>
                          <w:tcPr>
                            <w:tcW w:w="994" w:type="dxa"/>
                            <w:vAlign w:val="bottom"/>
                          </w:tcPr>
                          <w:p w14:paraId="468DF492" w14:textId="0F3817F1" w:rsidR="001973A2" w:rsidRDefault="001973A2" w:rsidP="0079103C">
                            <w:pPr>
                              <w:pStyle w:val="Nidungvnbn"/>
                              <w:ind w:firstLine="0"/>
                              <w:jc w:val="right"/>
                            </w:pPr>
                            <w:r>
                              <w:rPr>
                                <w:color w:val="000000"/>
                                <w:sz w:val="22"/>
                                <w:szCs w:val="22"/>
                              </w:rPr>
                              <w:t>0.8571</w:t>
                            </w:r>
                          </w:p>
                        </w:tc>
                        <w:tc>
                          <w:tcPr>
                            <w:tcW w:w="994" w:type="dxa"/>
                            <w:vAlign w:val="bottom"/>
                          </w:tcPr>
                          <w:p w14:paraId="4EEC6E9D" w14:textId="75FB3038" w:rsidR="001973A2" w:rsidRDefault="001973A2" w:rsidP="0079103C">
                            <w:pPr>
                              <w:pStyle w:val="Nidungvnbn"/>
                              <w:ind w:firstLine="0"/>
                              <w:jc w:val="right"/>
                            </w:pPr>
                            <w:r>
                              <w:rPr>
                                <w:color w:val="000000"/>
                                <w:sz w:val="22"/>
                                <w:szCs w:val="22"/>
                              </w:rPr>
                              <w:t>0.8676</w:t>
                            </w:r>
                          </w:p>
                        </w:tc>
                        <w:tc>
                          <w:tcPr>
                            <w:tcW w:w="1233" w:type="dxa"/>
                            <w:vAlign w:val="bottom"/>
                          </w:tcPr>
                          <w:p w14:paraId="5F5C5440" w14:textId="4075D2F9" w:rsidR="001973A2" w:rsidRDefault="001973A2" w:rsidP="0079103C">
                            <w:pPr>
                              <w:pStyle w:val="Nidungvnbn"/>
                              <w:ind w:firstLine="0"/>
                              <w:jc w:val="right"/>
                            </w:pPr>
                            <w:r>
                              <w:rPr>
                                <w:color w:val="000000"/>
                                <w:sz w:val="22"/>
                                <w:szCs w:val="22"/>
                              </w:rPr>
                              <w:t>377.3</w:t>
                            </w:r>
                          </w:p>
                        </w:tc>
                      </w:tr>
                      <w:tr w:rsidR="001973A2" w14:paraId="4335DB2C" w14:textId="77777777" w:rsidTr="00A24F79">
                        <w:trPr>
                          <w:trHeight w:val="379"/>
                        </w:trPr>
                        <w:tc>
                          <w:tcPr>
                            <w:tcW w:w="805" w:type="dxa"/>
                            <w:vMerge/>
                          </w:tcPr>
                          <w:p w14:paraId="7E0AF706" w14:textId="77777777" w:rsidR="001973A2" w:rsidRDefault="001973A2" w:rsidP="00316A14">
                            <w:pPr>
                              <w:pStyle w:val="Nidungvnbn"/>
                              <w:ind w:firstLine="0"/>
                              <w:jc w:val="left"/>
                              <w:rPr>
                                <w:b/>
                              </w:rPr>
                            </w:pPr>
                          </w:p>
                        </w:tc>
                        <w:tc>
                          <w:tcPr>
                            <w:tcW w:w="2952" w:type="dxa"/>
                            <w:vAlign w:val="bottom"/>
                          </w:tcPr>
                          <w:p w14:paraId="05B3A97A" w14:textId="638B206C" w:rsidR="001973A2" w:rsidRDefault="001973A2" w:rsidP="00316A14">
                            <w:pPr>
                              <w:pStyle w:val="Nidungvnbn"/>
                              <w:ind w:firstLine="0"/>
                              <w:jc w:val="left"/>
                              <w:rPr>
                                <w:b/>
                              </w:rPr>
                            </w:pPr>
                            <w:r>
                              <w:rPr>
                                <w:color w:val="000000"/>
                                <w:sz w:val="22"/>
                                <w:szCs w:val="22"/>
                              </w:rPr>
                              <w:t>Beef</w:t>
                            </w:r>
                          </w:p>
                        </w:tc>
                        <w:tc>
                          <w:tcPr>
                            <w:tcW w:w="912" w:type="dxa"/>
                            <w:vAlign w:val="bottom"/>
                          </w:tcPr>
                          <w:p w14:paraId="58797061" w14:textId="6B67C3D2" w:rsidR="001973A2" w:rsidRDefault="001973A2" w:rsidP="00316A14">
                            <w:pPr>
                              <w:pStyle w:val="Nidungvnbn"/>
                              <w:ind w:firstLine="0"/>
                              <w:jc w:val="right"/>
                            </w:pPr>
                            <w:r>
                              <w:rPr>
                                <w:color w:val="000000"/>
                                <w:sz w:val="22"/>
                                <w:szCs w:val="22"/>
                              </w:rPr>
                              <w:t>0.6891</w:t>
                            </w:r>
                          </w:p>
                        </w:tc>
                        <w:tc>
                          <w:tcPr>
                            <w:tcW w:w="912" w:type="dxa"/>
                            <w:vAlign w:val="bottom"/>
                          </w:tcPr>
                          <w:p w14:paraId="45D928E2" w14:textId="06D04169" w:rsidR="001973A2" w:rsidRDefault="001973A2" w:rsidP="00316A14">
                            <w:pPr>
                              <w:pStyle w:val="Nidungvnbn"/>
                              <w:ind w:firstLine="0"/>
                              <w:jc w:val="right"/>
                            </w:pPr>
                            <w:r>
                              <w:rPr>
                                <w:color w:val="000000"/>
                                <w:sz w:val="22"/>
                                <w:szCs w:val="22"/>
                              </w:rPr>
                              <w:t>0.6667</w:t>
                            </w:r>
                          </w:p>
                        </w:tc>
                        <w:tc>
                          <w:tcPr>
                            <w:tcW w:w="912" w:type="dxa"/>
                            <w:vAlign w:val="bottom"/>
                          </w:tcPr>
                          <w:p w14:paraId="3702324E" w14:textId="7E69FED4" w:rsidR="001973A2" w:rsidRDefault="001973A2" w:rsidP="00316A14">
                            <w:pPr>
                              <w:pStyle w:val="Nidungvnbn"/>
                              <w:ind w:firstLine="0"/>
                              <w:jc w:val="right"/>
                            </w:pPr>
                            <w:r>
                              <w:rPr>
                                <w:color w:val="000000"/>
                                <w:sz w:val="22"/>
                                <w:szCs w:val="22"/>
                              </w:rPr>
                              <w:t>0.6667</w:t>
                            </w:r>
                          </w:p>
                        </w:tc>
                        <w:tc>
                          <w:tcPr>
                            <w:tcW w:w="1077" w:type="dxa"/>
                            <w:vAlign w:val="bottom"/>
                          </w:tcPr>
                          <w:p w14:paraId="6A50A9C2" w14:textId="4362193B" w:rsidR="001973A2" w:rsidRDefault="001973A2" w:rsidP="00316A14">
                            <w:pPr>
                              <w:pStyle w:val="Nidungvnbn"/>
                              <w:ind w:firstLine="0"/>
                              <w:jc w:val="right"/>
                            </w:pPr>
                            <w:r>
                              <w:rPr>
                                <w:color w:val="000000"/>
                                <w:sz w:val="22"/>
                                <w:szCs w:val="22"/>
                              </w:rPr>
                              <w:t>338.4</w:t>
                            </w:r>
                          </w:p>
                        </w:tc>
                        <w:tc>
                          <w:tcPr>
                            <w:tcW w:w="994" w:type="dxa"/>
                            <w:vAlign w:val="bottom"/>
                          </w:tcPr>
                          <w:p w14:paraId="338D65FF" w14:textId="032B7367" w:rsidR="001973A2" w:rsidRDefault="001973A2" w:rsidP="0079103C">
                            <w:pPr>
                              <w:pStyle w:val="Nidungvnbn"/>
                              <w:ind w:firstLine="0"/>
                              <w:jc w:val="right"/>
                            </w:pPr>
                            <w:r>
                              <w:rPr>
                                <w:color w:val="000000"/>
                                <w:sz w:val="22"/>
                                <w:szCs w:val="22"/>
                              </w:rPr>
                              <w:t>0.72</w:t>
                            </w:r>
                          </w:p>
                        </w:tc>
                        <w:tc>
                          <w:tcPr>
                            <w:tcW w:w="994" w:type="dxa"/>
                            <w:vAlign w:val="bottom"/>
                          </w:tcPr>
                          <w:p w14:paraId="528EBE67" w14:textId="34F6DAD6" w:rsidR="001973A2" w:rsidRDefault="001973A2" w:rsidP="0079103C">
                            <w:pPr>
                              <w:pStyle w:val="Nidungvnbn"/>
                              <w:ind w:firstLine="0"/>
                              <w:jc w:val="right"/>
                            </w:pPr>
                            <w:r>
                              <w:rPr>
                                <w:color w:val="000000"/>
                                <w:sz w:val="22"/>
                                <w:szCs w:val="22"/>
                              </w:rPr>
                              <w:t>0.7</w:t>
                            </w:r>
                          </w:p>
                        </w:tc>
                        <w:tc>
                          <w:tcPr>
                            <w:tcW w:w="994" w:type="dxa"/>
                            <w:vAlign w:val="bottom"/>
                          </w:tcPr>
                          <w:p w14:paraId="492B5C4B" w14:textId="7D3601DB" w:rsidR="001973A2" w:rsidRDefault="001973A2" w:rsidP="0079103C">
                            <w:pPr>
                              <w:pStyle w:val="Nidungvnbn"/>
                              <w:ind w:firstLine="0"/>
                              <w:jc w:val="right"/>
                            </w:pPr>
                            <w:r>
                              <w:rPr>
                                <w:color w:val="000000"/>
                                <w:sz w:val="22"/>
                                <w:szCs w:val="22"/>
                              </w:rPr>
                              <w:t>0.7</w:t>
                            </w:r>
                          </w:p>
                        </w:tc>
                        <w:tc>
                          <w:tcPr>
                            <w:tcW w:w="1233" w:type="dxa"/>
                            <w:vAlign w:val="bottom"/>
                          </w:tcPr>
                          <w:p w14:paraId="1F809226" w14:textId="1BF235A8" w:rsidR="001973A2" w:rsidRDefault="001973A2" w:rsidP="0079103C">
                            <w:pPr>
                              <w:pStyle w:val="Nidungvnbn"/>
                              <w:ind w:firstLine="0"/>
                              <w:jc w:val="right"/>
                            </w:pPr>
                            <w:r>
                              <w:rPr>
                                <w:color w:val="000000"/>
                                <w:sz w:val="22"/>
                                <w:szCs w:val="22"/>
                              </w:rPr>
                              <w:t>160.6</w:t>
                            </w:r>
                          </w:p>
                        </w:tc>
                      </w:tr>
                      <w:tr w:rsidR="001973A2" w14:paraId="224F9F84" w14:textId="77777777" w:rsidTr="00A24F79">
                        <w:trPr>
                          <w:trHeight w:val="379"/>
                        </w:trPr>
                        <w:tc>
                          <w:tcPr>
                            <w:tcW w:w="805" w:type="dxa"/>
                            <w:vMerge/>
                          </w:tcPr>
                          <w:p w14:paraId="0425F3CA" w14:textId="77777777" w:rsidR="001973A2" w:rsidRDefault="001973A2" w:rsidP="00316A14">
                            <w:pPr>
                              <w:pStyle w:val="Nidungvnbn"/>
                              <w:ind w:firstLine="0"/>
                              <w:jc w:val="left"/>
                              <w:rPr>
                                <w:b/>
                              </w:rPr>
                            </w:pPr>
                          </w:p>
                        </w:tc>
                        <w:tc>
                          <w:tcPr>
                            <w:tcW w:w="2952" w:type="dxa"/>
                            <w:vAlign w:val="bottom"/>
                          </w:tcPr>
                          <w:p w14:paraId="3F0646D4" w14:textId="256EBCFC" w:rsidR="001973A2" w:rsidRDefault="001973A2" w:rsidP="00316A14">
                            <w:pPr>
                              <w:pStyle w:val="Nidungvnbn"/>
                              <w:ind w:firstLine="0"/>
                              <w:jc w:val="left"/>
                              <w:rPr>
                                <w:b/>
                              </w:rPr>
                            </w:pPr>
                            <w:r>
                              <w:rPr>
                                <w:color w:val="000000"/>
                                <w:sz w:val="22"/>
                                <w:szCs w:val="22"/>
                              </w:rPr>
                              <w:t>BeetleFly</w:t>
                            </w:r>
                          </w:p>
                        </w:tc>
                        <w:tc>
                          <w:tcPr>
                            <w:tcW w:w="912" w:type="dxa"/>
                            <w:vAlign w:val="bottom"/>
                          </w:tcPr>
                          <w:p w14:paraId="6ED80090" w14:textId="2454CD24" w:rsidR="001973A2" w:rsidRDefault="001973A2" w:rsidP="00316A14">
                            <w:pPr>
                              <w:pStyle w:val="Nidungvnbn"/>
                              <w:ind w:firstLine="0"/>
                              <w:jc w:val="right"/>
                            </w:pPr>
                            <w:r>
                              <w:rPr>
                                <w:color w:val="000000"/>
                                <w:sz w:val="22"/>
                                <w:szCs w:val="22"/>
                              </w:rPr>
                              <w:t>1</w:t>
                            </w:r>
                          </w:p>
                        </w:tc>
                        <w:tc>
                          <w:tcPr>
                            <w:tcW w:w="912" w:type="dxa"/>
                            <w:vAlign w:val="bottom"/>
                          </w:tcPr>
                          <w:p w14:paraId="6F9A9470" w14:textId="644E9D64" w:rsidR="001973A2" w:rsidRDefault="001973A2" w:rsidP="00316A14">
                            <w:pPr>
                              <w:pStyle w:val="Nidungvnbn"/>
                              <w:ind w:firstLine="0"/>
                              <w:jc w:val="right"/>
                            </w:pPr>
                            <w:r>
                              <w:rPr>
                                <w:color w:val="000000"/>
                                <w:sz w:val="22"/>
                                <w:szCs w:val="22"/>
                              </w:rPr>
                              <w:t>1</w:t>
                            </w:r>
                          </w:p>
                        </w:tc>
                        <w:tc>
                          <w:tcPr>
                            <w:tcW w:w="912" w:type="dxa"/>
                            <w:vAlign w:val="bottom"/>
                          </w:tcPr>
                          <w:p w14:paraId="183D7DE8" w14:textId="36F8F1D3" w:rsidR="001973A2" w:rsidRDefault="001973A2" w:rsidP="00316A14">
                            <w:pPr>
                              <w:pStyle w:val="Nidungvnbn"/>
                              <w:ind w:firstLine="0"/>
                              <w:jc w:val="right"/>
                            </w:pPr>
                            <w:r>
                              <w:rPr>
                                <w:color w:val="000000"/>
                                <w:sz w:val="22"/>
                                <w:szCs w:val="22"/>
                              </w:rPr>
                              <w:t>1</w:t>
                            </w:r>
                          </w:p>
                        </w:tc>
                        <w:tc>
                          <w:tcPr>
                            <w:tcW w:w="1077" w:type="dxa"/>
                            <w:vAlign w:val="bottom"/>
                          </w:tcPr>
                          <w:p w14:paraId="0A13F272" w14:textId="07620618" w:rsidR="001973A2" w:rsidRDefault="001973A2" w:rsidP="00316A14">
                            <w:pPr>
                              <w:pStyle w:val="Nidungvnbn"/>
                              <w:ind w:firstLine="0"/>
                              <w:jc w:val="right"/>
                            </w:pPr>
                            <w:r>
                              <w:rPr>
                                <w:color w:val="000000"/>
                                <w:sz w:val="22"/>
                                <w:szCs w:val="22"/>
                              </w:rPr>
                              <w:t>337.5</w:t>
                            </w:r>
                          </w:p>
                        </w:tc>
                        <w:tc>
                          <w:tcPr>
                            <w:tcW w:w="994" w:type="dxa"/>
                            <w:vAlign w:val="bottom"/>
                          </w:tcPr>
                          <w:p w14:paraId="3A48A5A1" w14:textId="360134B1" w:rsidR="001973A2" w:rsidRDefault="001973A2" w:rsidP="0079103C">
                            <w:pPr>
                              <w:pStyle w:val="Nidungvnbn"/>
                              <w:ind w:firstLine="0"/>
                              <w:jc w:val="right"/>
                            </w:pPr>
                            <w:r>
                              <w:rPr>
                                <w:color w:val="000000"/>
                                <w:sz w:val="22"/>
                                <w:szCs w:val="22"/>
                              </w:rPr>
                              <w:t>0.9167</w:t>
                            </w:r>
                          </w:p>
                        </w:tc>
                        <w:tc>
                          <w:tcPr>
                            <w:tcW w:w="994" w:type="dxa"/>
                            <w:vAlign w:val="bottom"/>
                          </w:tcPr>
                          <w:p w14:paraId="1006DD65" w14:textId="674F28CA" w:rsidR="001973A2" w:rsidRDefault="001973A2" w:rsidP="0079103C">
                            <w:pPr>
                              <w:pStyle w:val="Nidungvnbn"/>
                              <w:ind w:firstLine="0"/>
                              <w:jc w:val="right"/>
                            </w:pPr>
                            <w:r>
                              <w:rPr>
                                <w:color w:val="000000"/>
                                <w:sz w:val="22"/>
                                <w:szCs w:val="22"/>
                              </w:rPr>
                              <w:t>0.9</w:t>
                            </w:r>
                          </w:p>
                        </w:tc>
                        <w:tc>
                          <w:tcPr>
                            <w:tcW w:w="994" w:type="dxa"/>
                            <w:vAlign w:val="bottom"/>
                          </w:tcPr>
                          <w:p w14:paraId="72681F3D" w14:textId="62DCB9F4" w:rsidR="001973A2" w:rsidRDefault="001973A2" w:rsidP="0079103C">
                            <w:pPr>
                              <w:pStyle w:val="Nidungvnbn"/>
                              <w:ind w:firstLine="0"/>
                              <w:jc w:val="right"/>
                            </w:pPr>
                            <w:r>
                              <w:rPr>
                                <w:color w:val="000000"/>
                                <w:sz w:val="22"/>
                                <w:szCs w:val="22"/>
                              </w:rPr>
                              <w:t>0.9</w:t>
                            </w:r>
                          </w:p>
                        </w:tc>
                        <w:tc>
                          <w:tcPr>
                            <w:tcW w:w="1233" w:type="dxa"/>
                            <w:vAlign w:val="bottom"/>
                          </w:tcPr>
                          <w:p w14:paraId="1F83662A" w14:textId="48D6A70C" w:rsidR="001973A2" w:rsidRDefault="001973A2" w:rsidP="0079103C">
                            <w:pPr>
                              <w:pStyle w:val="Nidungvnbn"/>
                              <w:ind w:firstLine="0"/>
                              <w:jc w:val="right"/>
                            </w:pPr>
                            <w:r>
                              <w:rPr>
                                <w:color w:val="000000"/>
                                <w:sz w:val="22"/>
                                <w:szCs w:val="22"/>
                              </w:rPr>
                              <w:t>145.7</w:t>
                            </w:r>
                          </w:p>
                        </w:tc>
                      </w:tr>
                      <w:tr w:rsidR="001973A2" w14:paraId="53E28962" w14:textId="77777777" w:rsidTr="00A24F79">
                        <w:trPr>
                          <w:trHeight w:val="379"/>
                        </w:trPr>
                        <w:tc>
                          <w:tcPr>
                            <w:tcW w:w="805" w:type="dxa"/>
                            <w:vMerge/>
                          </w:tcPr>
                          <w:p w14:paraId="1F725244" w14:textId="77777777" w:rsidR="001973A2" w:rsidRDefault="001973A2" w:rsidP="00316A14">
                            <w:pPr>
                              <w:pStyle w:val="Nidungvnbn"/>
                              <w:ind w:firstLine="0"/>
                              <w:jc w:val="left"/>
                              <w:rPr>
                                <w:b/>
                              </w:rPr>
                            </w:pPr>
                          </w:p>
                        </w:tc>
                        <w:tc>
                          <w:tcPr>
                            <w:tcW w:w="2952" w:type="dxa"/>
                            <w:vAlign w:val="bottom"/>
                          </w:tcPr>
                          <w:p w14:paraId="7FCABA8A" w14:textId="56908369" w:rsidR="001973A2" w:rsidRDefault="001973A2" w:rsidP="00316A14">
                            <w:pPr>
                              <w:pStyle w:val="Nidungvnbn"/>
                              <w:ind w:firstLine="0"/>
                              <w:jc w:val="left"/>
                              <w:rPr>
                                <w:b/>
                              </w:rPr>
                            </w:pPr>
                            <w:r>
                              <w:rPr>
                                <w:color w:val="000000"/>
                                <w:sz w:val="22"/>
                                <w:szCs w:val="22"/>
                              </w:rPr>
                              <w:t>BirdChicken</w:t>
                            </w:r>
                          </w:p>
                        </w:tc>
                        <w:tc>
                          <w:tcPr>
                            <w:tcW w:w="912" w:type="dxa"/>
                            <w:vAlign w:val="bottom"/>
                          </w:tcPr>
                          <w:p w14:paraId="1F63370C" w14:textId="010E31EF" w:rsidR="001973A2" w:rsidRDefault="001973A2" w:rsidP="00316A14">
                            <w:pPr>
                              <w:pStyle w:val="Nidungvnbn"/>
                              <w:ind w:firstLine="0"/>
                              <w:jc w:val="right"/>
                            </w:pPr>
                            <w:r>
                              <w:rPr>
                                <w:color w:val="000000"/>
                                <w:sz w:val="22"/>
                                <w:szCs w:val="22"/>
                              </w:rPr>
                              <w:t>1</w:t>
                            </w:r>
                          </w:p>
                        </w:tc>
                        <w:tc>
                          <w:tcPr>
                            <w:tcW w:w="912" w:type="dxa"/>
                            <w:vAlign w:val="bottom"/>
                          </w:tcPr>
                          <w:p w14:paraId="3C438507" w14:textId="189E48B0" w:rsidR="001973A2" w:rsidRDefault="001973A2" w:rsidP="00316A14">
                            <w:pPr>
                              <w:pStyle w:val="Nidungvnbn"/>
                              <w:ind w:firstLine="0"/>
                              <w:jc w:val="right"/>
                            </w:pPr>
                            <w:r>
                              <w:rPr>
                                <w:color w:val="000000"/>
                                <w:sz w:val="22"/>
                                <w:szCs w:val="22"/>
                              </w:rPr>
                              <w:t>1</w:t>
                            </w:r>
                          </w:p>
                        </w:tc>
                        <w:tc>
                          <w:tcPr>
                            <w:tcW w:w="912" w:type="dxa"/>
                            <w:vAlign w:val="bottom"/>
                          </w:tcPr>
                          <w:p w14:paraId="055323D4" w14:textId="0B573786" w:rsidR="001973A2" w:rsidRDefault="001973A2" w:rsidP="00316A14">
                            <w:pPr>
                              <w:pStyle w:val="Nidungvnbn"/>
                              <w:ind w:firstLine="0"/>
                              <w:jc w:val="right"/>
                            </w:pPr>
                            <w:r>
                              <w:rPr>
                                <w:color w:val="000000"/>
                                <w:sz w:val="22"/>
                                <w:szCs w:val="22"/>
                              </w:rPr>
                              <w:t>1</w:t>
                            </w:r>
                          </w:p>
                        </w:tc>
                        <w:tc>
                          <w:tcPr>
                            <w:tcW w:w="1077" w:type="dxa"/>
                            <w:vAlign w:val="bottom"/>
                          </w:tcPr>
                          <w:p w14:paraId="61923E07" w14:textId="2BF9B568" w:rsidR="001973A2" w:rsidRDefault="001973A2" w:rsidP="00316A14">
                            <w:pPr>
                              <w:pStyle w:val="Nidungvnbn"/>
                              <w:ind w:firstLine="0"/>
                              <w:jc w:val="right"/>
                            </w:pPr>
                            <w:r>
                              <w:rPr>
                                <w:color w:val="000000"/>
                                <w:sz w:val="22"/>
                                <w:szCs w:val="22"/>
                              </w:rPr>
                              <w:t>246.7</w:t>
                            </w:r>
                          </w:p>
                        </w:tc>
                        <w:tc>
                          <w:tcPr>
                            <w:tcW w:w="994" w:type="dxa"/>
                            <w:vAlign w:val="bottom"/>
                          </w:tcPr>
                          <w:p w14:paraId="42626D5B" w14:textId="6DD3564B" w:rsidR="001973A2" w:rsidRDefault="001973A2" w:rsidP="0079103C">
                            <w:pPr>
                              <w:pStyle w:val="Nidungvnbn"/>
                              <w:ind w:firstLine="0"/>
                              <w:jc w:val="right"/>
                            </w:pPr>
                            <w:r>
                              <w:rPr>
                                <w:color w:val="000000"/>
                                <w:sz w:val="22"/>
                                <w:szCs w:val="22"/>
                              </w:rPr>
                              <w:t>1</w:t>
                            </w:r>
                          </w:p>
                        </w:tc>
                        <w:tc>
                          <w:tcPr>
                            <w:tcW w:w="994" w:type="dxa"/>
                            <w:vAlign w:val="bottom"/>
                          </w:tcPr>
                          <w:p w14:paraId="550A1B97" w14:textId="5FA25A67" w:rsidR="001973A2" w:rsidRDefault="001973A2" w:rsidP="0079103C">
                            <w:pPr>
                              <w:pStyle w:val="Nidungvnbn"/>
                              <w:ind w:firstLine="0"/>
                              <w:jc w:val="right"/>
                            </w:pPr>
                            <w:r>
                              <w:rPr>
                                <w:color w:val="000000"/>
                                <w:sz w:val="22"/>
                                <w:szCs w:val="22"/>
                              </w:rPr>
                              <w:t>1</w:t>
                            </w:r>
                          </w:p>
                        </w:tc>
                        <w:tc>
                          <w:tcPr>
                            <w:tcW w:w="994" w:type="dxa"/>
                            <w:vAlign w:val="bottom"/>
                          </w:tcPr>
                          <w:p w14:paraId="7FD16065" w14:textId="727315A1" w:rsidR="001973A2" w:rsidRDefault="001973A2" w:rsidP="0079103C">
                            <w:pPr>
                              <w:pStyle w:val="Nidungvnbn"/>
                              <w:ind w:firstLine="0"/>
                              <w:jc w:val="right"/>
                            </w:pPr>
                            <w:r>
                              <w:rPr>
                                <w:color w:val="000000"/>
                                <w:sz w:val="22"/>
                                <w:szCs w:val="22"/>
                              </w:rPr>
                              <w:t>1</w:t>
                            </w:r>
                          </w:p>
                        </w:tc>
                        <w:tc>
                          <w:tcPr>
                            <w:tcW w:w="1233" w:type="dxa"/>
                            <w:vAlign w:val="bottom"/>
                          </w:tcPr>
                          <w:p w14:paraId="1E6BFC27" w14:textId="4411B720" w:rsidR="001973A2" w:rsidRDefault="001973A2" w:rsidP="0079103C">
                            <w:pPr>
                              <w:pStyle w:val="Nidungvnbn"/>
                              <w:ind w:firstLine="0"/>
                              <w:jc w:val="right"/>
                            </w:pPr>
                            <w:r>
                              <w:rPr>
                                <w:color w:val="000000"/>
                                <w:sz w:val="22"/>
                                <w:szCs w:val="22"/>
                              </w:rPr>
                              <w:t>143.5</w:t>
                            </w:r>
                          </w:p>
                        </w:tc>
                      </w:tr>
                    </w:tbl>
                    <w:p w14:paraId="6AB93592" w14:textId="77777777" w:rsidR="001973A2" w:rsidRDefault="001973A2" w:rsidP="00E9639D">
                      <w:pPr>
                        <w:jc w:val="right"/>
                      </w:pPr>
                    </w:p>
                  </w:txbxContent>
                </v:textbox>
              </v:shape>
            </w:pict>
          </mc:Fallback>
        </mc:AlternateContent>
      </w:r>
      <w:bookmarkEnd w:id="214"/>
      <w:bookmarkEnd w:id="215"/>
      <w:bookmarkEnd w:id="216"/>
      <w:bookmarkEnd w:id="217"/>
    </w:p>
    <w:p w14:paraId="57EA3F50" w14:textId="77777777" w:rsidR="00073413" w:rsidRDefault="00073413" w:rsidP="00F705E6">
      <w:pPr>
        <w:pStyle w:val="Tiumccp1"/>
        <w:rPr>
          <w:lang w:val="vi-VN"/>
        </w:rPr>
      </w:pPr>
    </w:p>
    <w:p w14:paraId="77965ABD" w14:textId="77777777" w:rsidR="00073413" w:rsidRDefault="00073413" w:rsidP="00F705E6">
      <w:pPr>
        <w:pStyle w:val="Tiumccp1"/>
        <w:rPr>
          <w:lang w:val="vi-VN"/>
        </w:rPr>
      </w:pPr>
    </w:p>
    <w:p w14:paraId="5D2C24CE" w14:textId="77777777" w:rsidR="00073413" w:rsidRDefault="00073413" w:rsidP="00F705E6">
      <w:pPr>
        <w:pStyle w:val="Tiumccp1"/>
        <w:rPr>
          <w:lang w:val="vi-VN"/>
        </w:rPr>
      </w:pPr>
    </w:p>
    <w:p w14:paraId="39404B5E" w14:textId="77777777" w:rsidR="00073413" w:rsidRDefault="00073413" w:rsidP="00F705E6">
      <w:pPr>
        <w:pStyle w:val="Tiumccp1"/>
        <w:rPr>
          <w:lang w:val="vi-VN"/>
        </w:rPr>
      </w:pPr>
    </w:p>
    <w:p w14:paraId="69D9BC64" w14:textId="77777777" w:rsidR="00073413" w:rsidRDefault="00073413" w:rsidP="00F705E6">
      <w:pPr>
        <w:pStyle w:val="Tiumccp1"/>
        <w:rPr>
          <w:lang w:val="vi-VN"/>
        </w:rPr>
      </w:pPr>
    </w:p>
    <w:p w14:paraId="5D7F7370" w14:textId="77777777" w:rsidR="00073413" w:rsidRDefault="00073413" w:rsidP="00F705E6">
      <w:pPr>
        <w:pStyle w:val="Tiumccp1"/>
        <w:rPr>
          <w:lang w:val="vi-VN"/>
        </w:rPr>
      </w:pPr>
    </w:p>
    <w:p w14:paraId="3326822F" w14:textId="77777777" w:rsidR="00073413" w:rsidRDefault="00073413" w:rsidP="00F705E6">
      <w:pPr>
        <w:pStyle w:val="Tiumccp1"/>
        <w:rPr>
          <w:lang w:val="vi-VN"/>
        </w:rPr>
      </w:pPr>
    </w:p>
    <w:p w14:paraId="6DA827E4" w14:textId="77777777" w:rsidR="00073413" w:rsidRDefault="00073413" w:rsidP="00F705E6">
      <w:pPr>
        <w:pStyle w:val="Tiumccp1"/>
        <w:rPr>
          <w:lang w:val="vi-VN"/>
        </w:rPr>
      </w:pPr>
    </w:p>
    <w:p w14:paraId="0455319F" w14:textId="77777777" w:rsidR="00073413" w:rsidRDefault="00073413" w:rsidP="00F705E6">
      <w:pPr>
        <w:pStyle w:val="Tiumccp1"/>
        <w:rPr>
          <w:lang w:val="vi-VN"/>
        </w:rPr>
      </w:pPr>
    </w:p>
    <w:p w14:paraId="3E7C5924" w14:textId="77777777" w:rsidR="00073413" w:rsidRDefault="00073413" w:rsidP="00F705E6">
      <w:pPr>
        <w:pStyle w:val="Tiumccp1"/>
        <w:rPr>
          <w:lang w:val="vi-VN"/>
        </w:rPr>
      </w:pPr>
    </w:p>
    <w:p w14:paraId="6BEB0602" w14:textId="77777777" w:rsidR="00073413" w:rsidRDefault="00073413" w:rsidP="00F705E6">
      <w:pPr>
        <w:pStyle w:val="Tiumccp1"/>
        <w:rPr>
          <w:lang w:val="vi-VN"/>
        </w:rPr>
      </w:pPr>
    </w:p>
    <w:p w14:paraId="4EB361DA" w14:textId="77777777" w:rsidR="00073413" w:rsidRDefault="00073413" w:rsidP="00F705E6">
      <w:pPr>
        <w:pStyle w:val="Tiumccp1"/>
        <w:rPr>
          <w:lang w:val="vi-VN"/>
        </w:rPr>
      </w:pPr>
    </w:p>
    <w:p w14:paraId="455093F7" w14:textId="77777777" w:rsidR="00073413" w:rsidRDefault="00073413" w:rsidP="00F705E6">
      <w:pPr>
        <w:pStyle w:val="Tiumccp1"/>
        <w:rPr>
          <w:lang w:val="vi-VN"/>
        </w:rPr>
      </w:pPr>
    </w:p>
    <w:p w14:paraId="6DC2B26B" w14:textId="77777777" w:rsidR="00073413" w:rsidRDefault="00073413" w:rsidP="00F705E6">
      <w:pPr>
        <w:pStyle w:val="Tiumccp1"/>
        <w:rPr>
          <w:lang w:val="vi-VN"/>
        </w:rPr>
      </w:pPr>
    </w:p>
    <w:p w14:paraId="2DD82418" w14:textId="77777777" w:rsidR="00073413" w:rsidRDefault="00073413" w:rsidP="00F705E6">
      <w:pPr>
        <w:pStyle w:val="Tiumccp1"/>
        <w:rPr>
          <w:lang w:val="vi-VN"/>
        </w:rPr>
      </w:pPr>
    </w:p>
    <w:p w14:paraId="6E0DA7E0" w14:textId="77777777" w:rsidR="00073413" w:rsidRDefault="00073413" w:rsidP="00F705E6">
      <w:pPr>
        <w:pStyle w:val="Tiumccp1"/>
        <w:rPr>
          <w:lang w:val="vi-VN"/>
        </w:rPr>
      </w:pPr>
    </w:p>
    <w:p w14:paraId="5B26F3AE" w14:textId="77777777" w:rsidR="00073413" w:rsidRDefault="00073413" w:rsidP="00F705E6">
      <w:pPr>
        <w:pStyle w:val="Tiumccp1"/>
        <w:rPr>
          <w:lang w:val="vi-VN"/>
        </w:rPr>
      </w:pPr>
    </w:p>
    <w:p w14:paraId="782A4C64" w14:textId="77777777" w:rsidR="00073413" w:rsidRDefault="00073413" w:rsidP="00F705E6">
      <w:pPr>
        <w:pStyle w:val="Tiumccp1"/>
        <w:rPr>
          <w:lang w:val="vi-VN"/>
        </w:rPr>
      </w:pPr>
    </w:p>
    <w:p w14:paraId="70B97394" w14:textId="77777777" w:rsidR="00073413" w:rsidRDefault="00073413" w:rsidP="00F705E6">
      <w:pPr>
        <w:pStyle w:val="Tiumccp1"/>
        <w:rPr>
          <w:lang w:val="vi-VN"/>
        </w:rPr>
      </w:pPr>
    </w:p>
    <w:p w14:paraId="0208C426" w14:textId="77777777" w:rsidR="00073413" w:rsidRDefault="00073413" w:rsidP="00F705E6">
      <w:pPr>
        <w:pStyle w:val="Tiumccp1"/>
        <w:rPr>
          <w:lang w:val="vi-VN"/>
        </w:rPr>
      </w:pPr>
    </w:p>
    <w:p w14:paraId="6E9CEA2E" w14:textId="77777777" w:rsidR="00073413" w:rsidRDefault="00073413" w:rsidP="00F705E6">
      <w:pPr>
        <w:pStyle w:val="Tiumccp1"/>
        <w:rPr>
          <w:lang w:val="vi-VN"/>
        </w:rPr>
      </w:pPr>
    </w:p>
    <w:p w14:paraId="66715641" w14:textId="4871B95C" w:rsidR="00310BE3" w:rsidRDefault="00310BE3">
      <w:pPr>
        <w:spacing w:after="200" w:line="276" w:lineRule="auto"/>
        <w:rPr>
          <w:b/>
          <w:sz w:val="28"/>
          <w:szCs w:val="28"/>
          <w:lang w:val="vi-VN"/>
        </w:rPr>
      </w:pPr>
      <w:r>
        <w:rPr>
          <w:lang w:val="vi-VN"/>
        </w:rPr>
        <w:br w:type="page"/>
      </w:r>
    </w:p>
    <w:p w14:paraId="4DE0E5EF" w14:textId="77777777" w:rsidR="008365CF" w:rsidRDefault="008365CF" w:rsidP="008365CF">
      <w:pPr>
        <w:pStyle w:val="Tiumccp1"/>
        <w:rPr>
          <w:lang w:val="vi-VN"/>
        </w:rPr>
      </w:pPr>
    </w:p>
    <w:p w14:paraId="2506E018" w14:textId="0A53C7E1" w:rsidR="008365CF" w:rsidRDefault="008365CF" w:rsidP="008365CF">
      <w:pPr>
        <w:pStyle w:val="Tiumccp1"/>
        <w:rPr>
          <w:lang w:val="vi-VN"/>
        </w:rPr>
      </w:pPr>
    </w:p>
    <w:p w14:paraId="13CFC274" w14:textId="367E3610" w:rsidR="008365CF" w:rsidRDefault="008365CF" w:rsidP="008365CF">
      <w:pPr>
        <w:pStyle w:val="Tiumccp1"/>
        <w:rPr>
          <w:lang w:val="vi-VN"/>
        </w:rPr>
      </w:pPr>
    </w:p>
    <w:p w14:paraId="2463856E" w14:textId="22ECE61F" w:rsidR="008365CF" w:rsidRDefault="00B6702A" w:rsidP="008365CF">
      <w:pPr>
        <w:pStyle w:val="Tiumccp1"/>
        <w:rPr>
          <w:lang w:val="vi-VN"/>
        </w:rPr>
      </w:pPr>
      <w:bookmarkStart w:id="218" w:name="_Toc44339223"/>
      <w:bookmarkStart w:id="219" w:name="_Toc44580987"/>
      <w:bookmarkStart w:id="220" w:name="_Toc44595644"/>
      <w:bookmarkStart w:id="221" w:name="_Toc44596627"/>
      <w:r>
        <w:rPr>
          <w:noProof/>
          <w:lang w:val="vi-VN" w:eastAsia="vi-VN"/>
        </w:rPr>
        <mc:AlternateContent>
          <mc:Choice Requires="wps">
            <w:drawing>
              <wp:anchor distT="0" distB="0" distL="114300" distR="114300" simplePos="0" relativeHeight="251675648" behindDoc="0" locked="0" layoutInCell="1" allowOverlap="1" wp14:anchorId="24EE0B5E" wp14:editId="55DF2122">
                <wp:simplePos x="0" y="0"/>
                <wp:positionH relativeFrom="margin">
                  <wp:posOffset>-803593</wp:posOffset>
                </wp:positionH>
                <wp:positionV relativeFrom="paragraph">
                  <wp:posOffset>171767</wp:posOffset>
                </wp:positionV>
                <wp:extent cx="7738110" cy="5451475"/>
                <wp:effectExtent l="317" t="0" r="15558" b="15557"/>
                <wp:wrapNone/>
                <wp:docPr id="43" name="Text Box 43"/>
                <wp:cNvGraphicFramePr/>
                <a:graphic xmlns:a="http://schemas.openxmlformats.org/drawingml/2006/main">
                  <a:graphicData uri="http://schemas.microsoft.com/office/word/2010/wordprocessingShape">
                    <wps:wsp>
                      <wps:cNvSpPr txBox="1"/>
                      <wps:spPr>
                        <a:xfrm rot="5400000">
                          <a:off x="0" y="0"/>
                          <a:ext cx="7738110" cy="54514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077A899D" w14:textId="77777777" w:rsidTr="0079103C">
                              <w:trPr>
                                <w:trHeight w:val="379"/>
                              </w:trPr>
                              <w:tc>
                                <w:tcPr>
                                  <w:tcW w:w="805" w:type="dxa"/>
                                  <w:vMerge w:val="restart"/>
                                  <w:vAlign w:val="center"/>
                                </w:tcPr>
                                <w:p w14:paraId="30D80109" w14:textId="56A693BF" w:rsidR="001973A2" w:rsidRDefault="001973A2" w:rsidP="007262B0">
                                  <w:pPr>
                                    <w:pStyle w:val="Nidungvnbn"/>
                                    <w:ind w:firstLine="0"/>
                                    <w:jc w:val="center"/>
                                    <w:rPr>
                                      <w:b/>
                                    </w:rPr>
                                  </w:pPr>
                                  <w:r>
                                    <w:rPr>
                                      <w:b/>
                                    </w:rPr>
                                    <w:t>Tên phân loại</w:t>
                                  </w:r>
                                </w:p>
                              </w:tc>
                              <w:tc>
                                <w:tcPr>
                                  <w:tcW w:w="2952" w:type="dxa"/>
                                  <w:vMerge w:val="restart"/>
                                  <w:vAlign w:val="center"/>
                                </w:tcPr>
                                <w:p w14:paraId="69AC81F2" w14:textId="33D909FE" w:rsidR="001973A2" w:rsidRDefault="001973A2" w:rsidP="00493C4E">
                                  <w:pPr>
                                    <w:pStyle w:val="Nidungvnbn"/>
                                    <w:ind w:firstLine="0"/>
                                    <w:jc w:val="center"/>
                                    <w:rPr>
                                      <w:b/>
                                    </w:rPr>
                                  </w:pPr>
                                  <w:r>
                                    <w:rPr>
                                      <w:b/>
                                    </w:rPr>
                                    <w:t>Tên tập dữ liệu</w:t>
                                  </w:r>
                                </w:p>
                              </w:tc>
                              <w:tc>
                                <w:tcPr>
                                  <w:tcW w:w="3813" w:type="dxa"/>
                                  <w:gridSpan w:val="4"/>
                                </w:tcPr>
                                <w:p w14:paraId="1A020C4A" w14:textId="77777777" w:rsidR="001973A2" w:rsidRDefault="001973A2" w:rsidP="007262B0">
                                  <w:pPr>
                                    <w:pStyle w:val="Nidungvnbn"/>
                                    <w:ind w:firstLine="0"/>
                                    <w:jc w:val="center"/>
                                    <w:rPr>
                                      <w:b/>
                                    </w:rPr>
                                  </w:pPr>
                                  <w:r>
                                    <w:rPr>
                                      <w:b/>
                                    </w:rPr>
                                    <w:t>Nhóm tác giả</w:t>
                                  </w:r>
                                </w:p>
                                <w:p w14:paraId="5B9E3186" w14:textId="77777777" w:rsidR="001973A2" w:rsidRDefault="001973A2" w:rsidP="007262B0">
                                  <w:pPr>
                                    <w:pStyle w:val="Nidungvnbn"/>
                                    <w:ind w:firstLine="0"/>
                                    <w:jc w:val="center"/>
                                    <w:rPr>
                                      <w:b/>
                                    </w:rPr>
                                  </w:pPr>
                                  <w:r>
                                    <w:rPr>
                                      <w:b/>
                                    </w:rPr>
                                    <w:t>tiền thực nghiệm</w:t>
                                  </w:r>
                                </w:p>
                              </w:tc>
                              <w:tc>
                                <w:tcPr>
                                  <w:tcW w:w="4125" w:type="dxa"/>
                                  <w:gridSpan w:val="4"/>
                                </w:tcPr>
                                <w:p w14:paraId="38B78E53" w14:textId="77777777" w:rsidR="001973A2" w:rsidRDefault="001973A2" w:rsidP="007262B0">
                                  <w:pPr>
                                    <w:pStyle w:val="Nidungvnbn"/>
                                    <w:ind w:firstLine="0"/>
                                    <w:jc w:val="center"/>
                                    <w:rPr>
                                      <w:b/>
                                    </w:rPr>
                                  </w:pPr>
                                  <w:r>
                                    <w:rPr>
                                      <w:b/>
                                    </w:rPr>
                                    <w:t>Thực nghiệm</w:t>
                                  </w:r>
                                </w:p>
                                <w:p w14:paraId="4F99BC37" w14:textId="79F2ECD1" w:rsidR="001973A2" w:rsidRDefault="001973A2" w:rsidP="007262B0">
                                  <w:pPr>
                                    <w:pStyle w:val="Nidungvnbn"/>
                                    <w:ind w:firstLine="0"/>
                                    <w:jc w:val="center"/>
                                    <w:rPr>
                                      <w:b/>
                                    </w:rPr>
                                  </w:pPr>
                                  <w:r>
                                    <w:rPr>
                                      <w:b/>
                                    </w:rPr>
                                    <w:t>của bản thân</w:t>
                                  </w:r>
                                </w:p>
                              </w:tc>
                            </w:tr>
                            <w:tr w:rsidR="001973A2" w14:paraId="110E19AF" w14:textId="77777777" w:rsidTr="0079103C">
                              <w:trPr>
                                <w:trHeight w:val="379"/>
                              </w:trPr>
                              <w:tc>
                                <w:tcPr>
                                  <w:tcW w:w="805" w:type="dxa"/>
                                  <w:vMerge/>
                                </w:tcPr>
                                <w:p w14:paraId="02FDFDCB" w14:textId="77777777" w:rsidR="001973A2" w:rsidRDefault="001973A2" w:rsidP="00C17EA6">
                                  <w:pPr>
                                    <w:pStyle w:val="Nidungvnbn"/>
                                    <w:jc w:val="center"/>
                                    <w:rPr>
                                      <w:b/>
                                    </w:rPr>
                                  </w:pPr>
                                </w:p>
                              </w:tc>
                              <w:tc>
                                <w:tcPr>
                                  <w:tcW w:w="2952" w:type="dxa"/>
                                  <w:vMerge/>
                                </w:tcPr>
                                <w:p w14:paraId="64FDF93C" w14:textId="77777777" w:rsidR="001973A2" w:rsidRDefault="001973A2" w:rsidP="00C17EA6">
                                  <w:pPr>
                                    <w:pStyle w:val="Nidungvnbn"/>
                                    <w:jc w:val="center"/>
                                    <w:rPr>
                                      <w:b/>
                                    </w:rPr>
                                  </w:pPr>
                                </w:p>
                              </w:tc>
                              <w:tc>
                                <w:tcPr>
                                  <w:tcW w:w="912" w:type="dxa"/>
                                </w:tcPr>
                                <w:p w14:paraId="7E4F5E3E" w14:textId="77777777" w:rsidR="001973A2" w:rsidRDefault="001973A2" w:rsidP="00C17EA6">
                                  <w:pPr>
                                    <w:pStyle w:val="Nidungvnbn"/>
                                    <w:ind w:firstLine="0"/>
                                    <w:jc w:val="center"/>
                                    <w:rPr>
                                      <w:b/>
                                      <w:sz w:val="24"/>
                                      <w:szCs w:val="24"/>
                                    </w:rPr>
                                  </w:pPr>
                                  <w:r>
                                    <w:rPr>
                                      <w:b/>
                                    </w:rPr>
                                    <w:t>Pre</w:t>
                                  </w:r>
                                </w:p>
                              </w:tc>
                              <w:tc>
                                <w:tcPr>
                                  <w:tcW w:w="912" w:type="dxa"/>
                                </w:tcPr>
                                <w:p w14:paraId="45DF7380" w14:textId="77777777" w:rsidR="001973A2" w:rsidRDefault="001973A2" w:rsidP="00C17EA6">
                                  <w:pPr>
                                    <w:pStyle w:val="Nidungvnbn"/>
                                    <w:ind w:firstLine="0"/>
                                    <w:jc w:val="center"/>
                                    <w:rPr>
                                      <w:b/>
                                    </w:rPr>
                                  </w:pPr>
                                  <w:r>
                                    <w:rPr>
                                      <w:b/>
                                    </w:rPr>
                                    <w:t>Acc</w:t>
                                  </w:r>
                                </w:p>
                              </w:tc>
                              <w:tc>
                                <w:tcPr>
                                  <w:tcW w:w="912" w:type="dxa"/>
                                </w:tcPr>
                                <w:p w14:paraId="285EBC75" w14:textId="77777777" w:rsidR="001973A2" w:rsidRDefault="001973A2" w:rsidP="00C17EA6">
                                  <w:pPr>
                                    <w:pStyle w:val="Nidungvnbn"/>
                                    <w:ind w:firstLine="0"/>
                                    <w:jc w:val="center"/>
                                    <w:rPr>
                                      <w:b/>
                                      <w:sz w:val="24"/>
                                      <w:szCs w:val="24"/>
                                    </w:rPr>
                                  </w:pPr>
                                  <w:r>
                                    <w:rPr>
                                      <w:b/>
                                    </w:rPr>
                                    <w:t>Rec</w:t>
                                  </w:r>
                                </w:p>
                              </w:tc>
                              <w:tc>
                                <w:tcPr>
                                  <w:tcW w:w="1077" w:type="dxa"/>
                                </w:tcPr>
                                <w:p w14:paraId="5570AEDE" w14:textId="77777777" w:rsidR="001973A2" w:rsidRDefault="001973A2" w:rsidP="00C17EA6">
                                  <w:pPr>
                                    <w:pStyle w:val="Nidungvnbn"/>
                                    <w:ind w:firstLine="0"/>
                                    <w:jc w:val="center"/>
                                    <w:rPr>
                                      <w:b/>
                                    </w:rPr>
                                  </w:pPr>
                                  <w:r>
                                    <w:rPr>
                                      <w:b/>
                                      <w:lang w:val="vi-VN"/>
                                    </w:rPr>
                                    <w:t>TrT</w:t>
                                  </w:r>
                                </w:p>
                              </w:tc>
                              <w:tc>
                                <w:tcPr>
                                  <w:tcW w:w="994" w:type="dxa"/>
                                </w:tcPr>
                                <w:p w14:paraId="5EF156BC" w14:textId="77777777" w:rsidR="001973A2" w:rsidRDefault="001973A2" w:rsidP="00C17EA6">
                                  <w:pPr>
                                    <w:pStyle w:val="Nidungvnbn"/>
                                    <w:ind w:firstLine="0"/>
                                    <w:jc w:val="center"/>
                                    <w:rPr>
                                      <w:b/>
                                      <w:sz w:val="24"/>
                                      <w:szCs w:val="24"/>
                                    </w:rPr>
                                  </w:pPr>
                                  <w:r>
                                    <w:rPr>
                                      <w:b/>
                                    </w:rPr>
                                    <w:t>Pre</w:t>
                                  </w:r>
                                </w:p>
                              </w:tc>
                              <w:tc>
                                <w:tcPr>
                                  <w:tcW w:w="994" w:type="dxa"/>
                                </w:tcPr>
                                <w:p w14:paraId="6B994D33" w14:textId="77777777" w:rsidR="001973A2" w:rsidRDefault="001973A2" w:rsidP="00C17EA6">
                                  <w:pPr>
                                    <w:pStyle w:val="Nidungvnbn"/>
                                    <w:ind w:firstLine="0"/>
                                    <w:jc w:val="center"/>
                                    <w:rPr>
                                      <w:b/>
                                    </w:rPr>
                                  </w:pPr>
                                  <w:r>
                                    <w:rPr>
                                      <w:b/>
                                    </w:rPr>
                                    <w:t>Acc</w:t>
                                  </w:r>
                                </w:p>
                              </w:tc>
                              <w:tc>
                                <w:tcPr>
                                  <w:tcW w:w="994" w:type="dxa"/>
                                </w:tcPr>
                                <w:p w14:paraId="733394BC" w14:textId="77777777" w:rsidR="001973A2" w:rsidRDefault="001973A2" w:rsidP="00C17EA6">
                                  <w:pPr>
                                    <w:pStyle w:val="Nidungvnbn"/>
                                    <w:ind w:firstLine="0"/>
                                    <w:jc w:val="center"/>
                                    <w:rPr>
                                      <w:b/>
                                      <w:sz w:val="24"/>
                                      <w:szCs w:val="24"/>
                                    </w:rPr>
                                  </w:pPr>
                                  <w:r>
                                    <w:rPr>
                                      <w:b/>
                                    </w:rPr>
                                    <w:t>Rec</w:t>
                                  </w:r>
                                </w:p>
                              </w:tc>
                              <w:tc>
                                <w:tcPr>
                                  <w:tcW w:w="1143" w:type="dxa"/>
                                </w:tcPr>
                                <w:p w14:paraId="1CDDF034" w14:textId="77777777" w:rsidR="001973A2" w:rsidRDefault="001973A2" w:rsidP="00C17EA6">
                                  <w:pPr>
                                    <w:pStyle w:val="Nidungvnbn"/>
                                    <w:ind w:firstLine="0"/>
                                    <w:jc w:val="center"/>
                                    <w:rPr>
                                      <w:b/>
                                    </w:rPr>
                                  </w:pPr>
                                  <w:r>
                                    <w:rPr>
                                      <w:b/>
                                    </w:rPr>
                                    <w:t>TrT</w:t>
                                  </w:r>
                                </w:p>
                              </w:tc>
                            </w:tr>
                            <w:tr w:rsidR="001973A2" w14:paraId="0928B38D" w14:textId="77777777" w:rsidTr="00A24F79">
                              <w:trPr>
                                <w:trHeight w:val="379"/>
                              </w:trPr>
                              <w:tc>
                                <w:tcPr>
                                  <w:tcW w:w="805" w:type="dxa"/>
                                  <w:vMerge w:val="restart"/>
                                  <w:vAlign w:val="center"/>
                                </w:tcPr>
                                <w:p w14:paraId="64FC172E" w14:textId="52CE4A16" w:rsidR="001973A2" w:rsidRPr="00294109" w:rsidRDefault="001973A2" w:rsidP="007F66D0">
                                  <w:pPr>
                                    <w:pStyle w:val="Nidungvnbn"/>
                                    <w:ind w:firstLine="0"/>
                                    <w:jc w:val="center"/>
                                  </w:pPr>
                                  <w:r>
                                    <w:t>FCN</w:t>
                                  </w:r>
                                </w:p>
                              </w:tc>
                              <w:tc>
                                <w:tcPr>
                                  <w:tcW w:w="2952" w:type="dxa"/>
                                  <w:vAlign w:val="bottom"/>
                                </w:tcPr>
                                <w:p w14:paraId="361219ED" w14:textId="63A51094" w:rsidR="001973A2" w:rsidRDefault="001973A2" w:rsidP="007F66D0">
                                  <w:pPr>
                                    <w:pStyle w:val="Nidungvnbn"/>
                                    <w:ind w:firstLine="0"/>
                                    <w:jc w:val="left"/>
                                    <w:rPr>
                                      <w:b/>
                                    </w:rPr>
                                  </w:pPr>
                                  <w:r>
                                    <w:rPr>
                                      <w:color w:val="000000"/>
                                      <w:sz w:val="22"/>
                                      <w:szCs w:val="22"/>
                                    </w:rPr>
                                    <w:t>BME</w:t>
                                  </w:r>
                                </w:p>
                              </w:tc>
                              <w:tc>
                                <w:tcPr>
                                  <w:tcW w:w="912" w:type="dxa"/>
                                  <w:vAlign w:val="bottom"/>
                                </w:tcPr>
                                <w:p w14:paraId="6F79673F" w14:textId="4E79DF19" w:rsidR="001973A2" w:rsidRDefault="001973A2" w:rsidP="007F66D0">
                                  <w:pPr>
                                    <w:pStyle w:val="Nidungvnbn"/>
                                    <w:ind w:firstLine="0"/>
                                    <w:jc w:val="right"/>
                                  </w:pPr>
                                  <w:r>
                                    <w:rPr>
                                      <w:color w:val="000000"/>
                                      <w:sz w:val="22"/>
                                      <w:szCs w:val="22"/>
                                    </w:rPr>
                                    <w:t>0.8318</w:t>
                                  </w:r>
                                </w:p>
                              </w:tc>
                              <w:tc>
                                <w:tcPr>
                                  <w:tcW w:w="912" w:type="dxa"/>
                                  <w:vAlign w:val="bottom"/>
                                </w:tcPr>
                                <w:p w14:paraId="1F7AC709" w14:textId="34709A0D" w:rsidR="001973A2" w:rsidRDefault="001973A2" w:rsidP="007F66D0">
                                  <w:pPr>
                                    <w:pStyle w:val="Nidungvnbn"/>
                                    <w:ind w:firstLine="0"/>
                                    <w:jc w:val="right"/>
                                  </w:pPr>
                                  <w:r>
                                    <w:rPr>
                                      <w:color w:val="000000"/>
                                      <w:sz w:val="22"/>
                                      <w:szCs w:val="22"/>
                                    </w:rPr>
                                    <w:t>0.8333</w:t>
                                  </w:r>
                                </w:p>
                              </w:tc>
                              <w:tc>
                                <w:tcPr>
                                  <w:tcW w:w="912" w:type="dxa"/>
                                  <w:vAlign w:val="bottom"/>
                                </w:tcPr>
                                <w:p w14:paraId="44327485" w14:textId="5ED2A1A3" w:rsidR="001973A2" w:rsidRDefault="001973A2" w:rsidP="007F66D0">
                                  <w:pPr>
                                    <w:pStyle w:val="Nidungvnbn"/>
                                    <w:ind w:firstLine="0"/>
                                    <w:jc w:val="right"/>
                                  </w:pPr>
                                  <w:r>
                                    <w:rPr>
                                      <w:color w:val="000000"/>
                                      <w:sz w:val="22"/>
                                      <w:szCs w:val="22"/>
                                    </w:rPr>
                                    <w:t>0.8333</w:t>
                                  </w:r>
                                </w:p>
                              </w:tc>
                              <w:tc>
                                <w:tcPr>
                                  <w:tcW w:w="1077" w:type="dxa"/>
                                  <w:vAlign w:val="bottom"/>
                                </w:tcPr>
                                <w:p w14:paraId="5EACDA65" w14:textId="518FDDE7" w:rsidR="001973A2" w:rsidRDefault="001973A2" w:rsidP="007F66D0">
                                  <w:pPr>
                                    <w:pStyle w:val="Nidungvnbn"/>
                                    <w:ind w:firstLine="0"/>
                                    <w:jc w:val="right"/>
                                  </w:pPr>
                                  <w:r>
                                    <w:rPr>
                                      <w:color w:val="000000"/>
                                      <w:sz w:val="22"/>
                                      <w:szCs w:val="22"/>
                                    </w:rPr>
                                    <w:t>577.9</w:t>
                                  </w:r>
                                </w:p>
                              </w:tc>
                              <w:tc>
                                <w:tcPr>
                                  <w:tcW w:w="994" w:type="dxa"/>
                                  <w:vAlign w:val="bottom"/>
                                </w:tcPr>
                                <w:p w14:paraId="28434ADB" w14:textId="15CE0F18" w:rsidR="001973A2" w:rsidRDefault="001973A2" w:rsidP="0068151D">
                                  <w:pPr>
                                    <w:pStyle w:val="Nidungvnbn"/>
                                    <w:ind w:firstLine="0"/>
                                    <w:jc w:val="right"/>
                                  </w:pPr>
                                  <w:r>
                                    <w:rPr>
                                      <w:color w:val="000000"/>
                                      <w:sz w:val="22"/>
                                      <w:szCs w:val="22"/>
                                    </w:rPr>
                                    <w:t>0.8662</w:t>
                                  </w:r>
                                </w:p>
                              </w:tc>
                              <w:tc>
                                <w:tcPr>
                                  <w:tcW w:w="994" w:type="dxa"/>
                                  <w:vAlign w:val="bottom"/>
                                </w:tcPr>
                                <w:p w14:paraId="389B7832" w14:textId="1D25D9DF" w:rsidR="001973A2" w:rsidRDefault="001973A2" w:rsidP="0068151D">
                                  <w:pPr>
                                    <w:pStyle w:val="Nidungvnbn"/>
                                    <w:ind w:firstLine="0"/>
                                    <w:jc w:val="right"/>
                                  </w:pPr>
                                  <w:r>
                                    <w:rPr>
                                      <w:color w:val="000000"/>
                                      <w:sz w:val="22"/>
                                      <w:szCs w:val="22"/>
                                    </w:rPr>
                                    <w:t>0.8667</w:t>
                                  </w:r>
                                </w:p>
                              </w:tc>
                              <w:tc>
                                <w:tcPr>
                                  <w:tcW w:w="994" w:type="dxa"/>
                                  <w:vAlign w:val="bottom"/>
                                </w:tcPr>
                                <w:p w14:paraId="3F5ED853" w14:textId="502404CC" w:rsidR="001973A2" w:rsidRDefault="001973A2" w:rsidP="0068151D">
                                  <w:pPr>
                                    <w:pStyle w:val="Nidungvnbn"/>
                                    <w:ind w:firstLine="0"/>
                                    <w:jc w:val="right"/>
                                  </w:pPr>
                                  <w:r>
                                    <w:rPr>
                                      <w:color w:val="000000"/>
                                      <w:sz w:val="22"/>
                                      <w:szCs w:val="22"/>
                                    </w:rPr>
                                    <w:t>0.8667</w:t>
                                  </w:r>
                                </w:p>
                              </w:tc>
                              <w:tc>
                                <w:tcPr>
                                  <w:tcW w:w="1143" w:type="dxa"/>
                                  <w:vAlign w:val="bottom"/>
                                </w:tcPr>
                                <w:p w14:paraId="349DD0E7" w14:textId="10D8D636" w:rsidR="001973A2" w:rsidRDefault="001973A2" w:rsidP="0068151D">
                                  <w:pPr>
                                    <w:pStyle w:val="Nidungvnbn"/>
                                    <w:ind w:firstLine="0"/>
                                    <w:jc w:val="right"/>
                                  </w:pPr>
                                  <w:r>
                                    <w:rPr>
                                      <w:color w:val="000000"/>
                                      <w:sz w:val="22"/>
                                      <w:szCs w:val="22"/>
                                    </w:rPr>
                                    <w:t>263.5</w:t>
                                  </w:r>
                                </w:p>
                              </w:tc>
                            </w:tr>
                            <w:tr w:rsidR="001973A2" w14:paraId="104D3DB0" w14:textId="77777777" w:rsidTr="00A24F79">
                              <w:trPr>
                                <w:trHeight w:val="379"/>
                              </w:trPr>
                              <w:tc>
                                <w:tcPr>
                                  <w:tcW w:w="805" w:type="dxa"/>
                                  <w:vMerge/>
                                </w:tcPr>
                                <w:p w14:paraId="797CCDE9" w14:textId="77777777" w:rsidR="001973A2" w:rsidRDefault="001973A2" w:rsidP="007F66D0">
                                  <w:pPr>
                                    <w:pStyle w:val="Nidungvnbn"/>
                                    <w:ind w:firstLine="0"/>
                                    <w:jc w:val="left"/>
                                    <w:rPr>
                                      <w:b/>
                                    </w:rPr>
                                  </w:pPr>
                                </w:p>
                              </w:tc>
                              <w:tc>
                                <w:tcPr>
                                  <w:tcW w:w="2952" w:type="dxa"/>
                                  <w:vAlign w:val="bottom"/>
                                </w:tcPr>
                                <w:p w14:paraId="43F44B7F" w14:textId="1740D225" w:rsidR="001973A2" w:rsidRDefault="001973A2" w:rsidP="007F66D0">
                                  <w:pPr>
                                    <w:pStyle w:val="Nidungvnbn"/>
                                    <w:ind w:firstLine="0"/>
                                    <w:jc w:val="left"/>
                                    <w:rPr>
                                      <w:b/>
                                    </w:rPr>
                                  </w:pPr>
                                  <w:r>
                                    <w:rPr>
                                      <w:color w:val="000000"/>
                                      <w:sz w:val="22"/>
                                      <w:szCs w:val="22"/>
                                    </w:rPr>
                                    <w:t>Car</w:t>
                                  </w:r>
                                </w:p>
                              </w:tc>
                              <w:tc>
                                <w:tcPr>
                                  <w:tcW w:w="912" w:type="dxa"/>
                                  <w:vAlign w:val="bottom"/>
                                </w:tcPr>
                                <w:p w14:paraId="0E0117B0" w14:textId="2CCA8625" w:rsidR="001973A2" w:rsidRDefault="001973A2" w:rsidP="007F66D0">
                                  <w:pPr>
                                    <w:pStyle w:val="Nidungvnbn"/>
                                    <w:ind w:firstLine="0"/>
                                    <w:jc w:val="right"/>
                                  </w:pPr>
                                  <w:r>
                                    <w:rPr>
                                      <w:color w:val="000000"/>
                                      <w:sz w:val="22"/>
                                      <w:szCs w:val="22"/>
                                    </w:rPr>
                                    <w:t>0.9186</w:t>
                                  </w:r>
                                </w:p>
                              </w:tc>
                              <w:tc>
                                <w:tcPr>
                                  <w:tcW w:w="912" w:type="dxa"/>
                                  <w:vAlign w:val="bottom"/>
                                </w:tcPr>
                                <w:p w14:paraId="5AF67887" w14:textId="708915D3" w:rsidR="001973A2" w:rsidRDefault="001973A2" w:rsidP="007F66D0">
                                  <w:pPr>
                                    <w:pStyle w:val="Nidungvnbn"/>
                                    <w:ind w:firstLine="0"/>
                                    <w:jc w:val="right"/>
                                  </w:pPr>
                                  <w:r>
                                    <w:rPr>
                                      <w:color w:val="000000"/>
                                      <w:sz w:val="22"/>
                                      <w:szCs w:val="22"/>
                                    </w:rPr>
                                    <w:t>0.9167</w:t>
                                  </w:r>
                                </w:p>
                              </w:tc>
                              <w:tc>
                                <w:tcPr>
                                  <w:tcW w:w="912" w:type="dxa"/>
                                  <w:vAlign w:val="bottom"/>
                                </w:tcPr>
                                <w:p w14:paraId="3C7AB8B9" w14:textId="56173E6E" w:rsidR="001973A2" w:rsidRDefault="001973A2" w:rsidP="007F66D0">
                                  <w:pPr>
                                    <w:pStyle w:val="Nidungvnbn"/>
                                    <w:ind w:firstLine="0"/>
                                    <w:jc w:val="right"/>
                                  </w:pPr>
                                  <w:r>
                                    <w:rPr>
                                      <w:color w:val="000000"/>
                                      <w:sz w:val="22"/>
                                      <w:szCs w:val="22"/>
                                    </w:rPr>
                                    <w:t>0.9174</w:t>
                                  </w:r>
                                </w:p>
                              </w:tc>
                              <w:tc>
                                <w:tcPr>
                                  <w:tcW w:w="1077" w:type="dxa"/>
                                  <w:vAlign w:val="bottom"/>
                                </w:tcPr>
                                <w:p w14:paraId="4B0D5757" w14:textId="54C2E8B0" w:rsidR="001973A2" w:rsidRDefault="001973A2" w:rsidP="007F66D0">
                                  <w:pPr>
                                    <w:pStyle w:val="Nidungvnbn"/>
                                    <w:ind w:firstLine="0"/>
                                    <w:jc w:val="right"/>
                                  </w:pPr>
                                  <w:r>
                                    <w:rPr>
                                      <w:color w:val="000000"/>
                                      <w:sz w:val="22"/>
                                      <w:szCs w:val="22"/>
                                    </w:rPr>
                                    <w:t>360</w:t>
                                  </w:r>
                                </w:p>
                              </w:tc>
                              <w:tc>
                                <w:tcPr>
                                  <w:tcW w:w="994" w:type="dxa"/>
                                  <w:vAlign w:val="bottom"/>
                                </w:tcPr>
                                <w:p w14:paraId="59DC7F0B" w14:textId="699E8FC2" w:rsidR="001973A2" w:rsidRDefault="001973A2" w:rsidP="0068151D">
                                  <w:pPr>
                                    <w:pStyle w:val="Nidungvnbn"/>
                                    <w:ind w:firstLine="0"/>
                                    <w:jc w:val="right"/>
                                  </w:pPr>
                                  <w:r>
                                    <w:rPr>
                                      <w:color w:val="000000"/>
                                      <w:sz w:val="22"/>
                                      <w:szCs w:val="22"/>
                                    </w:rPr>
                                    <w:t>0.8975</w:t>
                                  </w:r>
                                </w:p>
                              </w:tc>
                              <w:tc>
                                <w:tcPr>
                                  <w:tcW w:w="994" w:type="dxa"/>
                                  <w:vAlign w:val="bottom"/>
                                </w:tcPr>
                                <w:p w14:paraId="7B02AC0C" w14:textId="02FE03E2" w:rsidR="001973A2" w:rsidRDefault="001973A2" w:rsidP="0068151D">
                                  <w:pPr>
                                    <w:pStyle w:val="Nidungvnbn"/>
                                    <w:ind w:firstLine="0"/>
                                    <w:jc w:val="right"/>
                                  </w:pPr>
                                  <w:r>
                                    <w:rPr>
                                      <w:color w:val="000000"/>
                                      <w:sz w:val="22"/>
                                      <w:szCs w:val="22"/>
                                    </w:rPr>
                                    <w:t>0.9</w:t>
                                  </w:r>
                                </w:p>
                              </w:tc>
                              <w:tc>
                                <w:tcPr>
                                  <w:tcW w:w="994" w:type="dxa"/>
                                  <w:vAlign w:val="bottom"/>
                                </w:tcPr>
                                <w:p w14:paraId="308F4D82" w14:textId="65E7B8FC" w:rsidR="001973A2" w:rsidRDefault="001973A2" w:rsidP="0068151D">
                                  <w:pPr>
                                    <w:pStyle w:val="Nidungvnbn"/>
                                    <w:ind w:firstLine="0"/>
                                    <w:jc w:val="right"/>
                                  </w:pPr>
                                  <w:r>
                                    <w:rPr>
                                      <w:color w:val="000000"/>
                                      <w:sz w:val="22"/>
                                      <w:szCs w:val="22"/>
                                    </w:rPr>
                                    <w:t>0.8981</w:t>
                                  </w:r>
                                </w:p>
                              </w:tc>
                              <w:tc>
                                <w:tcPr>
                                  <w:tcW w:w="1143" w:type="dxa"/>
                                  <w:vAlign w:val="bottom"/>
                                </w:tcPr>
                                <w:p w14:paraId="049D4587" w14:textId="05B08B1F" w:rsidR="001973A2" w:rsidRDefault="001973A2" w:rsidP="0068151D">
                                  <w:pPr>
                                    <w:pStyle w:val="Nidungvnbn"/>
                                    <w:ind w:firstLine="0"/>
                                    <w:jc w:val="right"/>
                                  </w:pPr>
                                  <w:r>
                                    <w:rPr>
                                      <w:color w:val="000000"/>
                                      <w:sz w:val="22"/>
                                      <w:szCs w:val="22"/>
                                    </w:rPr>
                                    <w:t>225.2</w:t>
                                  </w:r>
                                </w:p>
                              </w:tc>
                            </w:tr>
                            <w:tr w:rsidR="001973A2" w14:paraId="6B062A87" w14:textId="77777777" w:rsidTr="00A24F79">
                              <w:trPr>
                                <w:trHeight w:val="379"/>
                              </w:trPr>
                              <w:tc>
                                <w:tcPr>
                                  <w:tcW w:w="805" w:type="dxa"/>
                                  <w:vMerge/>
                                </w:tcPr>
                                <w:p w14:paraId="7E4452D0" w14:textId="77777777" w:rsidR="001973A2" w:rsidRDefault="001973A2" w:rsidP="007F66D0">
                                  <w:pPr>
                                    <w:pStyle w:val="Nidungvnbn"/>
                                    <w:ind w:firstLine="0"/>
                                    <w:jc w:val="left"/>
                                    <w:rPr>
                                      <w:b/>
                                    </w:rPr>
                                  </w:pPr>
                                </w:p>
                              </w:tc>
                              <w:tc>
                                <w:tcPr>
                                  <w:tcW w:w="2952" w:type="dxa"/>
                                  <w:vAlign w:val="bottom"/>
                                </w:tcPr>
                                <w:p w14:paraId="1E29F983" w14:textId="546582E6" w:rsidR="001973A2" w:rsidRDefault="001973A2" w:rsidP="007F66D0">
                                  <w:pPr>
                                    <w:pStyle w:val="Nidungvnbn"/>
                                    <w:ind w:firstLine="0"/>
                                    <w:jc w:val="left"/>
                                    <w:rPr>
                                      <w:b/>
                                    </w:rPr>
                                  </w:pPr>
                                  <w:r>
                                    <w:rPr>
                                      <w:color w:val="000000"/>
                                      <w:sz w:val="22"/>
                                      <w:szCs w:val="22"/>
                                    </w:rPr>
                                    <w:t>CBF</w:t>
                                  </w:r>
                                </w:p>
                              </w:tc>
                              <w:tc>
                                <w:tcPr>
                                  <w:tcW w:w="912" w:type="dxa"/>
                                  <w:vAlign w:val="bottom"/>
                                </w:tcPr>
                                <w:p w14:paraId="4B55EB7C" w14:textId="555B9F06" w:rsidR="001973A2" w:rsidRDefault="001973A2" w:rsidP="007F66D0">
                                  <w:pPr>
                                    <w:pStyle w:val="Nidungvnbn"/>
                                    <w:ind w:firstLine="0"/>
                                    <w:jc w:val="right"/>
                                  </w:pPr>
                                  <w:r>
                                    <w:rPr>
                                      <w:color w:val="000000"/>
                                      <w:sz w:val="22"/>
                                      <w:szCs w:val="22"/>
                                    </w:rPr>
                                    <w:t>0.9946</w:t>
                                  </w:r>
                                </w:p>
                              </w:tc>
                              <w:tc>
                                <w:tcPr>
                                  <w:tcW w:w="912" w:type="dxa"/>
                                  <w:vAlign w:val="bottom"/>
                                </w:tcPr>
                                <w:p w14:paraId="3A37C62B" w14:textId="36F0917B" w:rsidR="001973A2" w:rsidRDefault="001973A2" w:rsidP="007F66D0">
                                  <w:pPr>
                                    <w:pStyle w:val="Nidungvnbn"/>
                                    <w:ind w:firstLine="0"/>
                                    <w:jc w:val="right"/>
                                  </w:pPr>
                                  <w:r>
                                    <w:rPr>
                                      <w:color w:val="000000"/>
                                      <w:sz w:val="22"/>
                                      <w:szCs w:val="22"/>
                                    </w:rPr>
                                    <w:t>0.9944</w:t>
                                  </w:r>
                                </w:p>
                              </w:tc>
                              <w:tc>
                                <w:tcPr>
                                  <w:tcW w:w="912" w:type="dxa"/>
                                  <w:vAlign w:val="bottom"/>
                                </w:tcPr>
                                <w:p w14:paraId="08BA3C76" w14:textId="4609EF87" w:rsidR="001973A2" w:rsidRDefault="001973A2" w:rsidP="007F66D0">
                                  <w:pPr>
                                    <w:pStyle w:val="Nidungvnbn"/>
                                    <w:ind w:firstLine="0"/>
                                    <w:jc w:val="right"/>
                                  </w:pPr>
                                  <w:r>
                                    <w:rPr>
                                      <w:color w:val="000000"/>
                                      <w:sz w:val="22"/>
                                      <w:szCs w:val="22"/>
                                    </w:rPr>
                                    <w:t>0.9944</w:t>
                                  </w:r>
                                </w:p>
                              </w:tc>
                              <w:tc>
                                <w:tcPr>
                                  <w:tcW w:w="1077" w:type="dxa"/>
                                  <w:vAlign w:val="bottom"/>
                                </w:tcPr>
                                <w:p w14:paraId="6BAE305D" w14:textId="0636F1B4" w:rsidR="001973A2" w:rsidRDefault="001973A2" w:rsidP="007F66D0">
                                  <w:pPr>
                                    <w:pStyle w:val="Nidungvnbn"/>
                                    <w:ind w:firstLine="0"/>
                                    <w:jc w:val="right"/>
                                  </w:pPr>
                                  <w:r>
                                    <w:rPr>
                                      <w:color w:val="000000"/>
                                      <w:sz w:val="22"/>
                                      <w:szCs w:val="22"/>
                                    </w:rPr>
                                    <w:t>2162.5</w:t>
                                  </w:r>
                                </w:p>
                              </w:tc>
                              <w:tc>
                                <w:tcPr>
                                  <w:tcW w:w="994" w:type="dxa"/>
                                  <w:vAlign w:val="bottom"/>
                                </w:tcPr>
                                <w:p w14:paraId="14825427" w14:textId="60D5DA22" w:rsidR="001973A2" w:rsidRDefault="001973A2" w:rsidP="0068151D">
                                  <w:pPr>
                                    <w:pStyle w:val="Nidungvnbn"/>
                                    <w:ind w:firstLine="0"/>
                                    <w:jc w:val="right"/>
                                  </w:pPr>
                                  <w:r>
                                    <w:rPr>
                                      <w:color w:val="000000"/>
                                      <w:sz w:val="22"/>
                                      <w:szCs w:val="22"/>
                                    </w:rPr>
                                    <w:t>0.9945</w:t>
                                  </w:r>
                                </w:p>
                              </w:tc>
                              <w:tc>
                                <w:tcPr>
                                  <w:tcW w:w="994" w:type="dxa"/>
                                  <w:vAlign w:val="bottom"/>
                                </w:tcPr>
                                <w:p w14:paraId="66E31317" w14:textId="071E3B33" w:rsidR="001973A2" w:rsidRDefault="001973A2" w:rsidP="0068151D">
                                  <w:pPr>
                                    <w:pStyle w:val="Nidungvnbn"/>
                                    <w:ind w:firstLine="0"/>
                                    <w:jc w:val="right"/>
                                  </w:pPr>
                                  <w:r>
                                    <w:rPr>
                                      <w:color w:val="000000"/>
                                      <w:sz w:val="22"/>
                                      <w:szCs w:val="22"/>
                                    </w:rPr>
                                    <w:t>0.9944</w:t>
                                  </w:r>
                                </w:p>
                              </w:tc>
                              <w:tc>
                                <w:tcPr>
                                  <w:tcW w:w="994" w:type="dxa"/>
                                  <w:vAlign w:val="bottom"/>
                                </w:tcPr>
                                <w:p w14:paraId="306038AA" w14:textId="2DD1B5C5" w:rsidR="001973A2" w:rsidRDefault="001973A2" w:rsidP="0068151D">
                                  <w:pPr>
                                    <w:pStyle w:val="Nidungvnbn"/>
                                    <w:ind w:firstLine="0"/>
                                    <w:jc w:val="right"/>
                                  </w:pPr>
                                  <w:r>
                                    <w:rPr>
                                      <w:color w:val="000000"/>
                                      <w:sz w:val="22"/>
                                      <w:szCs w:val="22"/>
                                    </w:rPr>
                                    <w:t>0.9945</w:t>
                                  </w:r>
                                </w:p>
                              </w:tc>
                              <w:tc>
                                <w:tcPr>
                                  <w:tcW w:w="1143" w:type="dxa"/>
                                  <w:vAlign w:val="bottom"/>
                                </w:tcPr>
                                <w:p w14:paraId="766AAD64" w14:textId="613720C7" w:rsidR="001973A2" w:rsidRDefault="001973A2" w:rsidP="0068151D">
                                  <w:pPr>
                                    <w:pStyle w:val="Nidungvnbn"/>
                                    <w:ind w:firstLine="0"/>
                                    <w:jc w:val="right"/>
                                  </w:pPr>
                                  <w:r>
                                    <w:rPr>
                                      <w:color w:val="000000"/>
                                      <w:sz w:val="22"/>
                                      <w:szCs w:val="22"/>
                                    </w:rPr>
                                    <w:t>1588</w:t>
                                  </w:r>
                                </w:p>
                              </w:tc>
                            </w:tr>
                            <w:tr w:rsidR="001973A2" w14:paraId="3555E599" w14:textId="77777777" w:rsidTr="00A24F79">
                              <w:trPr>
                                <w:trHeight w:val="379"/>
                              </w:trPr>
                              <w:tc>
                                <w:tcPr>
                                  <w:tcW w:w="805" w:type="dxa"/>
                                  <w:vMerge/>
                                </w:tcPr>
                                <w:p w14:paraId="669A6245" w14:textId="77777777" w:rsidR="001973A2" w:rsidRDefault="001973A2" w:rsidP="007F66D0">
                                  <w:pPr>
                                    <w:pStyle w:val="Nidungvnbn"/>
                                    <w:ind w:firstLine="0"/>
                                    <w:jc w:val="left"/>
                                    <w:rPr>
                                      <w:b/>
                                    </w:rPr>
                                  </w:pPr>
                                </w:p>
                              </w:tc>
                              <w:tc>
                                <w:tcPr>
                                  <w:tcW w:w="2952" w:type="dxa"/>
                                  <w:vAlign w:val="bottom"/>
                                </w:tcPr>
                                <w:p w14:paraId="4BB8DA31" w14:textId="04E329D6" w:rsidR="001973A2" w:rsidRDefault="001973A2" w:rsidP="007F66D0">
                                  <w:pPr>
                                    <w:pStyle w:val="Nidungvnbn"/>
                                    <w:ind w:firstLine="0"/>
                                    <w:jc w:val="left"/>
                                    <w:rPr>
                                      <w:b/>
                                    </w:rPr>
                                  </w:pPr>
                                  <w:r>
                                    <w:rPr>
                                      <w:color w:val="000000"/>
                                      <w:sz w:val="22"/>
                                      <w:szCs w:val="22"/>
                                    </w:rPr>
                                    <w:t>Chinatown</w:t>
                                  </w:r>
                                </w:p>
                              </w:tc>
                              <w:tc>
                                <w:tcPr>
                                  <w:tcW w:w="912" w:type="dxa"/>
                                  <w:vAlign w:val="bottom"/>
                                </w:tcPr>
                                <w:p w14:paraId="0D975D93" w14:textId="19C8A700" w:rsidR="001973A2" w:rsidRDefault="001973A2" w:rsidP="007F66D0">
                                  <w:pPr>
                                    <w:pStyle w:val="Nidungvnbn"/>
                                    <w:ind w:firstLine="0"/>
                                    <w:jc w:val="right"/>
                                  </w:pPr>
                                  <w:r>
                                    <w:rPr>
                                      <w:color w:val="000000"/>
                                      <w:sz w:val="22"/>
                                      <w:szCs w:val="22"/>
                                    </w:rPr>
                                    <w:t>0.9676</w:t>
                                  </w:r>
                                </w:p>
                              </w:tc>
                              <w:tc>
                                <w:tcPr>
                                  <w:tcW w:w="912" w:type="dxa"/>
                                  <w:vAlign w:val="bottom"/>
                                </w:tcPr>
                                <w:p w14:paraId="02ED86BB" w14:textId="41BB5D94" w:rsidR="001973A2" w:rsidRDefault="001973A2" w:rsidP="007F66D0">
                                  <w:pPr>
                                    <w:pStyle w:val="Nidungvnbn"/>
                                    <w:ind w:firstLine="0"/>
                                    <w:jc w:val="right"/>
                                  </w:pPr>
                                  <w:r>
                                    <w:rPr>
                                      <w:color w:val="000000"/>
                                      <w:sz w:val="22"/>
                                      <w:szCs w:val="22"/>
                                    </w:rPr>
                                    <w:t>0.9796</w:t>
                                  </w:r>
                                </w:p>
                              </w:tc>
                              <w:tc>
                                <w:tcPr>
                                  <w:tcW w:w="912" w:type="dxa"/>
                                  <w:vAlign w:val="bottom"/>
                                </w:tcPr>
                                <w:p w14:paraId="6D565B7E" w14:textId="4C01C18B" w:rsidR="001973A2" w:rsidRDefault="001973A2" w:rsidP="007F66D0">
                                  <w:pPr>
                                    <w:pStyle w:val="Nidungvnbn"/>
                                    <w:ind w:firstLine="0"/>
                                    <w:jc w:val="right"/>
                                  </w:pPr>
                                  <w:r>
                                    <w:rPr>
                                      <w:color w:val="000000"/>
                                      <w:sz w:val="22"/>
                                      <w:szCs w:val="22"/>
                                    </w:rPr>
                                    <w:t>0.9826</w:t>
                                  </w:r>
                                </w:p>
                              </w:tc>
                              <w:tc>
                                <w:tcPr>
                                  <w:tcW w:w="1077" w:type="dxa"/>
                                  <w:vAlign w:val="bottom"/>
                                </w:tcPr>
                                <w:p w14:paraId="2500ED62" w14:textId="7A6AD5F9" w:rsidR="001973A2" w:rsidRDefault="001973A2" w:rsidP="007F66D0">
                                  <w:pPr>
                                    <w:pStyle w:val="Nidungvnbn"/>
                                    <w:ind w:firstLine="0"/>
                                    <w:jc w:val="right"/>
                                  </w:pPr>
                                  <w:r>
                                    <w:rPr>
                                      <w:color w:val="000000"/>
                                      <w:sz w:val="22"/>
                                      <w:szCs w:val="22"/>
                                    </w:rPr>
                                    <w:t>1337.5</w:t>
                                  </w:r>
                                </w:p>
                              </w:tc>
                              <w:tc>
                                <w:tcPr>
                                  <w:tcW w:w="994" w:type="dxa"/>
                                  <w:vAlign w:val="bottom"/>
                                </w:tcPr>
                                <w:p w14:paraId="2F9F95B4" w14:textId="1AF166CF" w:rsidR="001973A2" w:rsidRDefault="001973A2" w:rsidP="0068151D">
                                  <w:pPr>
                                    <w:pStyle w:val="Nidungvnbn"/>
                                    <w:ind w:firstLine="0"/>
                                    <w:jc w:val="right"/>
                                  </w:pPr>
                                  <w:r>
                                    <w:rPr>
                                      <w:color w:val="000000"/>
                                      <w:sz w:val="22"/>
                                      <w:szCs w:val="22"/>
                                    </w:rPr>
                                    <w:t>0.9676</w:t>
                                  </w:r>
                                </w:p>
                              </w:tc>
                              <w:tc>
                                <w:tcPr>
                                  <w:tcW w:w="994" w:type="dxa"/>
                                  <w:vAlign w:val="bottom"/>
                                </w:tcPr>
                                <w:p w14:paraId="183EF0B6" w14:textId="3A01D7FC" w:rsidR="001973A2" w:rsidRDefault="001973A2" w:rsidP="0068151D">
                                  <w:pPr>
                                    <w:pStyle w:val="Nidungvnbn"/>
                                    <w:ind w:firstLine="0"/>
                                    <w:jc w:val="right"/>
                                  </w:pPr>
                                  <w:r>
                                    <w:rPr>
                                      <w:color w:val="000000"/>
                                      <w:sz w:val="22"/>
                                      <w:szCs w:val="22"/>
                                    </w:rPr>
                                    <w:t>0.9796</w:t>
                                  </w:r>
                                </w:p>
                              </w:tc>
                              <w:tc>
                                <w:tcPr>
                                  <w:tcW w:w="994" w:type="dxa"/>
                                  <w:vAlign w:val="bottom"/>
                                </w:tcPr>
                                <w:p w14:paraId="41A5332F" w14:textId="73C7AEA4" w:rsidR="001973A2" w:rsidRDefault="001973A2" w:rsidP="0068151D">
                                  <w:pPr>
                                    <w:pStyle w:val="Nidungvnbn"/>
                                    <w:ind w:firstLine="0"/>
                                    <w:jc w:val="right"/>
                                  </w:pPr>
                                  <w:r>
                                    <w:rPr>
                                      <w:color w:val="000000"/>
                                      <w:sz w:val="22"/>
                                      <w:szCs w:val="22"/>
                                    </w:rPr>
                                    <w:t>0.9826</w:t>
                                  </w:r>
                                </w:p>
                              </w:tc>
                              <w:tc>
                                <w:tcPr>
                                  <w:tcW w:w="1143" w:type="dxa"/>
                                  <w:vAlign w:val="bottom"/>
                                </w:tcPr>
                                <w:p w14:paraId="79A96D55" w14:textId="4E83D073" w:rsidR="001973A2" w:rsidRDefault="001973A2" w:rsidP="0068151D">
                                  <w:pPr>
                                    <w:pStyle w:val="Nidungvnbn"/>
                                    <w:ind w:firstLine="0"/>
                                    <w:jc w:val="right"/>
                                  </w:pPr>
                                  <w:r>
                                    <w:rPr>
                                      <w:color w:val="000000"/>
                                      <w:sz w:val="22"/>
                                      <w:szCs w:val="22"/>
                                    </w:rPr>
                                    <w:t>1234.5</w:t>
                                  </w:r>
                                </w:p>
                              </w:tc>
                            </w:tr>
                            <w:tr w:rsidR="001973A2" w14:paraId="218F6448" w14:textId="77777777" w:rsidTr="00A24F79">
                              <w:trPr>
                                <w:trHeight w:val="379"/>
                              </w:trPr>
                              <w:tc>
                                <w:tcPr>
                                  <w:tcW w:w="805" w:type="dxa"/>
                                  <w:vMerge/>
                                </w:tcPr>
                                <w:p w14:paraId="3B55FAF8" w14:textId="77777777" w:rsidR="001973A2" w:rsidRDefault="001973A2" w:rsidP="007F66D0">
                                  <w:pPr>
                                    <w:pStyle w:val="Nidungvnbn"/>
                                    <w:ind w:firstLine="0"/>
                                    <w:jc w:val="left"/>
                                    <w:rPr>
                                      <w:b/>
                                    </w:rPr>
                                  </w:pPr>
                                </w:p>
                              </w:tc>
                              <w:tc>
                                <w:tcPr>
                                  <w:tcW w:w="2952" w:type="dxa"/>
                                  <w:vAlign w:val="bottom"/>
                                </w:tcPr>
                                <w:p w14:paraId="6C89D482" w14:textId="6F9FA18C" w:rsidR="001973A2" w:rsidRDefault="001973A2" w:rsidP="007F66D0">
                                  <w:pPr>
                                    <w:pStyle w:val="Nidungvnbn"/>
                                    <w:ind w:firstLine="0"/>
                                    <w:jc w:val="left"/>
                                    <w:rPr>
                                      <w:b/>
                                    </w:rPr>
                                  </w:pPr>
                                  <w:r>
                                    <w:rPr>
                                      <w:color w:val="000000"/>
                                      <w:sz w:val="22"/>
                                      <w:szCs w:val="22"/>
                                    </w:rPr>
                                    <w:t>ChlorineConcentration</w:t>
                                  </w:r>
                                </w:p>
                              </w:tc>
                              <w:tc>
                                <w:tcPr>
                                  <w:tcW w:w="912" w:type="dxa"/>
                                  <w:vAlign w:val="bottom"/>
                                </w:tcPr>
                                <w:p w14:paraId="7EAA65F3" w14:textId="5A056DDF" w:rsidR="001973A2" w:rsidRDefault="001973A2" w:rsidP="007F66D0">
                                  <w:pPr>
                                    <w:pStyle w:val="Nidungvnbn"/>
                                    <w:ind w:firstLine="0"/>
                                    <w:jc w:val="right"/>
                                  </w:pPr>
                                  <w:r>
                                    <w:rPr>
                                      <w:color w:val="000000"/>
                                      <w:sz w:val="22"/>
                                      <w:szCs w:val="22"/>
                                    </w:rPr>
                                    <w:t>0.8128</w:t>
                                  </w:r>
                                </w:p>
                              </w:tc>
                              <w:tc>
                                <w:tcPr>
                                  <w:tcW w:w="912" w:type="dxa"/>
                                  <w:vAlign w:val="bottom"/>
                                </w:tcPr>
                                <w:p w14:paraId="6A161CAD" w14:textId="1D54E126" w:rsidR="001973A2" w:rsidRDefault="001973A2" w:rsidP="007F66D0">
                                  <w:pPr>
                                    <w:pStyle w:val="Nidungvnbn"/>
                                    <w:ind w:firstLine="0"/>
                                    <w:jc w:val="right"/>
                                  </w:pPr>
                                  <w:r>
                                    <w:rPr>
                                      <w:color w:val="000000"/>
                                      <w:sz w:val="22"/>
                                      <w:szCs w:val="22"/>
                                    </w:rPr>
                                    <w:t>0.8148</w:t>
                                  </w:r>
                                </w:p>
                              </w:tc>
                              <w:tc>
                                <w:tcPr>
                                  <w:tcW w:w="912" w:type="dxa"/>
                                  <w:vAlign w:val="bottom"/>
                                </w:tcPr>
                                <w:p w14:paraId="6D570D5C" w14:textId="5C4E402D" w:rsidR="001973A2" w:rsidRDefault="001973A2" w:rsidP="007F66D0">
                                  <w:pPr>
                                    <w:pStyle w:val="Nidungvnbn"/>
                                    <w:ind w:firstLine="0"/>
                                    <w:jc w:val="right"/>
                                  </w:pPr>
                                  <w:r>
                                    <w:rPr>
                                      <w:color w:val="000000"/>
                                      <w:sz w:val="22"/>
                                      <w:szCs w:val="22"/>
                                    </w:rPr>
                                    <w:t>0.7653</w:t>
                                  </w:r>
                                </w:p>
                              </w:tc>
                              <w:tc>
                                <w:tcPr>
                                  <w:tcW w:w="1077" w:type="dxa"/>
                                  <w:vAlign w:val="bottom"/>
                                </w:tcPr>
                                <w:p w14:paraId="3FA86D92" w14:textId="4100E23A" w:rsidR="001973A2" w:rsidRDefault="001973A2" w:rsidP="007F66D0">
                                  <w:pPr>
                                    <w:pStyle w:val="Nidungvnbn"/>
                                    <w:ind w:firstLine="0"/>
                                    <w:jc w:val="right"/>
                                  </w:pPr>
                                  <w:r>
                                    <w:rPr>
                                      <w:color w:val="000000"/>
                                      <w:sz w:val="22"/>
                                      <w:szCs w:val="22"/>
                                    </w:rPr>
                                    <w:t>2376.7</w:t>
                                  </w:r>
                                </w:p>
                              </w:tc>
                              <w:tc>
                                <w:tcPr>
                                  <w:tcW w:w="994" w:type="dxa"/>
                                  <w:vAlign w:val="bottom"/>
                                </w:tcPr>
                                <w:p w14:paraId="3B804A4A" w14:textId="31E0A3D2" w:rsidR="001973A2" w:rsidRDefault="001973A2" w:rsidP="0068151D">
                                  <w:pPr>
                                    <w:pStyle w:val="Nidungvnbn"/>
                                    <w:ind w:firstLine="0"/>
                                    <w:jc w:val="right"/>
                                  </w:pPr>
                                  <w:r>
                                    <w:rPr>
                                      <w:color w:val="000000"/>
                                      <w:sz w:val="22"/>
                                      <w:szCs w:val="22"/>
                                    </w:rPr>
                                    <w:t>0.8108</w:t>
                                  </w:r>
                                </w:p>
                              </w:tc>
                              <w:tc>
                                <w:tcPr>
                                  <w:tcW w:w="994" w:type="dxa"/>
                                  <w:vAlign w:val="bottom"/>
                                </w:tcPr>
                                <w:p w14:paraId="43AEC0F7" w14:textId="11F9732D" w:rsidR="001973A2" w:rsidRDefault="001973A2" w:rsidP="0068151D">
                                  <w:pPr>
                                    <w:pStyle w:val="Nidungvnbn"/>
                                    <w:ind w:firstLine="0"/>
                                    <w:jc w:val="right"/>
                                  </w:pPr>
                                  <w:r>
                                    <w:rPr>
                                      <w:color w:val="000000"/>
                                      <w:sz w:val="22"/>
                                      <w:szCs w:val="22"/>
                                    </w:rPr>
                                    <w:t>0.8221</w:t>
                                  </w:r>
                                </w:p>
                              </w:tc>
                              <w:tc>
                                <w:tcPr>
                                  <w:tcW w:w="994" w:type="dxa"/>
                                  <w:vAlign w:val="bottom"/>
                                </w:tcPr>
                                <w:p w14:paraId="222D9388" w14:textId="29C44E8E" w:rsidR="001973A2" w:rsidRDefault="001973A2" w:rsidP="0068151D">
                                  <w:pPr>
                                    <w:pStyle w:val="Nidungvnbn"/>
                                    <w:ind w:firstLine="0"/>
                                    <w:jc w:val="right"/>
                                  </w:pPr>
                                  <w:r>
                                    <w:rPr>
                                      <w:color w:val="000000"/>
                                      <w:sz w:val="22"/>
                                      <w:szCs w:val="22"/>
                                    </w:rPr>
                                    <w:t>0.7798</w:t>
                                  </w:r>
                                </w:p>
                              </w:tc>
                              <w:tc>
                                <w:tcPr>
                                  <w:tcW w:w="1143" w:type="dxa"/>
                                  <w:vAlign w:val="bottom"/>
                                </w:tcPr>
                                <w:p w14:paraId="49818D0A" w14:textId="6B0662D1" w:rsidR="001973A2" w:rsidRDefault="001973A2" w:rsidP="0068151D">
                                  <w:pPr>
                                    <w:pStyle w:val="Nidungvnbn"/>
                                    <w:ind w:firstLine="0"/>
                                    <w:jc w:val="right"/>
                                  </w:pPr>
                                  <w:r>
                                    <w:rPr>
                                      <w:color w:val="000000"/>
                                      <w:sz w:val="22"/>
                                      <w:szCs w:val="22"/>
                                    </w:rPr>
                                    <w:t>1897.6</w:t>
                                  </w:r>
                                </w:p>
                              </w:tc>
                            </w:tr>
                            <w:tr w:rsidR="001973A2" w14:paraId="52455B6B" w14:textId="77777777" w:rsidTr="00A24F79">
                              <w:trPr>
                                <w:trHeight w:val="379"/>
                              </w:trPr>
                              <w:tc>
                                <w:tcPr>
                                  <w:tcW w:w="805" w:type="dxa"/>
                                  <w:vMerge/>
                                </w:tcPr>
                                <w:p w14:paraId="1506F573" w14:textId="77777777" w:rsidR="001973A2" w:rsidRDefault="001973A2" w:rsidP="007F66D0">
                                  <w:pPr>
                                    <w:pStyle w:val="Nidungvnbn"/>
                                    <w:ind w:firstLine="0"/>
                                    <w:jc w:val="left"/>
                                    <w:rPr>
                                      <w:b/>
                                    </w:rPr>
                                  </w:pPr>
                                </w:p>
                              </w:tc>
                              <w:tc>
                                <w:tcPr>
                                  <w:tcW w:w="2952" w:type="dxa"/>
                                  <w:vAlign w:val="bottom"/>
                                </w:tcPr>
                                <w:p w14:paraId="470307B5" w14:textId="59F3A9C7" w:rsidR="001973A2" w:rsidRDefault="001973A2" w:rsidP="007F66D0">
                                  <w:pPr>
                                    <w:pStyle w:val="Nidungvnbn"/>
                                    <w:ind w:firstLine="0"/>
                                    <w:jc w:val="left"/>
                                    <w:rPr>
                                      <w:b/>
                                    </w:rPr>
                                  </w:pPr>
                                  <w:r>
                                    <w:rPr>
                                      <w:color w:val="000000"/>
                                      <w:sz w:val="22"/>
                                      <w:szCs w:val="22"/>
                                    </w:rPr>
                                    <w:t>CinCECGTorso</w:t>
                                  </w:r>
                                </w:p>
                              </w:tc>
                              <w:tc>
                                <w:tcPr>
                                  <w:tcW w:w="912" w:type="dxa"/>
                                  <w:vAlign w:val="bottom"/>
                                </w:tcPr>
                                <w:p w14:paraId="5A4B76CE" w14:textId="73C527E8" w:rsidR="001973A2" w:rsidRDefault="001973A2" w:rsidP="007F66D0">
                                  <w:pPr>
                                    <w:pStyle w:val="Nidungvnbn"/>
                                    <w:ind w:firstLine="0"/>
                                    <w:jc w:val="right"/>
                                  </w:pPr>
                                  <w:r>
                                    <w:rPr>
                                      <w:color w:val="000000"/>
                                      <w:sz w:val="22"/>
                                      <w:szCs w:val="22"/>
                                    </w:rPr>
                                    <w:t>0.8373</w:t>
                                  </w:r>
                                </w:p>
                              </w:tc>
                              <w:tc>
                                <w:tcPr>
                                  <w:tcW w:w="912" w:type="dxa"/>
                                  <w:vAlign w:val="bottom"/>
                                </w:tcPr>
                                <w:p w14:paraId="1C19A4B0" w14:textId="6D98EFB5" w:rsidR="001973A2" w:rsidRDefault="001973A2" w:rsidP="007F66D0">
                                  <w:pPr>
                                    <w:pStyle w:val="Nidungvnbn"/>
                                    <w:ind w:firstLine="0"/>
                                    <w:jc w:val="right"/>
                                  </w:pPr>
                                  <w:r>
                                    <w:rPr>
                                      <w:color w:val="000000"/>
                                      <w:sz w:val="22"/>
                                      <w:szCs w:val="22"/>
                                    </w:rPr>
                                    <w:t>0.8348</w:t>
                                  </w:r>
                                </w:p>
                              </w:tc>
                              <w:tc>
                                <w:tcPr>
                                  <w:tcW w:w="912" w:type="dxa"/>
                                  <w:vAlign w:val="bottom"/>
                                </w:tcPr>
                                <w:p w14:paraId="1ECFC457" w14:textId="1F30D97C" w:rsidR="001973A2" w:rsidRDefault="001973A2" w:rsidP="007F66D0">
                                  <w:pPr>
                                    <w:pStyle w:val="Nidungvnbn"/>
                                    <w:ind w:firstLine="0"/>
                                    <w:jc w:val="right"/>
                                  </w:pPr>
                                  <w:r>
                                    <w:rPr>
                                      <w:color w:val="000000"/>
                                      <w:sz w:val="22"/>
                                      <w:szCs w:val="22"/>
                                    </w:rPr>
                                    <w:t>0.8346</w:t>
                                  </w:r>
                                </w:p>
                              </w:tc>
                              <w:tc>
                                <w:tcPr>
                                  <w:tcW w:w="1077" w:type="dxa"/>
                                  <w:vAlign w:val="bottom"/>
                                </w:tcPr>
                                <w:p w14:paraId="23ABED43" w14:textId="30141EB9" w:rsidR="001973A2" w:rsidRDefault="001973A2" w:rsidP="007F66D0">
                                  <w:pPr>
                                    <w:pStyle w:val="Nidungvnbn"/>
                                    <w:ind w:firstLine="0"/>
                                    <w:jc w:val="right"/>
                                  </w:pPr>
                                  <w:r>
                                    <w:rPr>
                                      <w:color w:val="000000"/>
                                      <w:sz w:val="22"/>
                                      <w:szCs w:val="22"/>
                                    </w:rPr>
                                    <w:t>2311.1</w:t>
                                  </w:r>
                                </w:p>
                              </w:tc>
                              <w:tc>
                                <w:tcPr>
                                  <w:tcW w:w="994" w:type="dxa"/>
                                  <w:vAlign w:val="bottom"/>
                                </w:tcPr>
                                <w:p w14:paraId="15B9EAE6" w14:textId="6F09E5D5" w:rsidR="001973A2" w:rsidRDefault="001973A2" w:rsidP="0068151D">
                                  <w:pPr>
                                    <w:pStyle w:val="Nidungvnbn"/>
                                    <w:ind w:firstLine="0"/>
                                    <w:jc w:val="right"/>
                                  </w:pPr>
                                  <w:r>
                                    <w:rPr>
                                      <w:color w:val="000000"/>
                                      <w:sz w:val="22"/>
                                      <w:szCs w:val="22"/>
                                    </w:rPr>
                                    <w:t>0.8183</w:t>
                                  </w:r>
                                </w:p>
                              </w:tc>
                              <w:tc>
                                <w:tcPr>
                                  <w:tcW w:w="994" w:type="dxa"/>
                                  <w:vAlign w:val="bottom"/>
                                </w:tcPr>
                                <w:p w14:paraId="18753EF1" w14:textId="69C30A99" w:rsidR="001973A2" w:rsidRDefault="001973A2" w:rsidP="0068151D">
                                  <w:pPr>
                                    <w:pStyle w:val="Nidungvnbn"/>
                                    <w:ind w:firstLine="0"/>
                                    <w:jc w:val="right"/>
                                  </w:pPr>
                                  <w:r>
                                    <w:rPr>
                                      <w:color w:val="000000"/>
                                      <w:sz w:val="22"/>
                                      <w:szCs w:val="22"/>
                                    </w:rPr>
                                    <w:t>0.8145</w:t>
                                  </w:r>
                                </w:p>
                              </w:tc>
                              <w:tc>
                                <w:tcPr>
                                  <w:tcW w:w="994" w:type="dxa"/>
                                  <w:vAlign w:val="bottom"/>
                                </w:tcPr>
                                <w:p w14:paraId="64FC5EAB" w14:textId="7A7A70E9" w:rsidR="001973A2" w:rsidRDefault="001973A2" w:rsidP="0068151D">
                                  <w:pPr>
                                    <w:pStyle w:val="Nidungvnbn"/>
                                    <w:ind w:firstLine="0"/>
                                    <w:jc w:val="right"/>
                                  </w:pPr>
                                  <w:r>
                                    <w:rPr>
                                      <w:color w:val="000000"/>
                                      <w:sz w:val="22"/>
                                      <w:szCs w:val="22"/>
                                    </w:rPr>
                                    <w:t>0.8145</w:t>
                                  </w:r>
                                </w:p>
                              </w:tc>
                              <w:tc>
                                <w:tcPr>
                                  <w:tcW w:w="1143" w:type="dxa"/>
                                  <w:vAlign w:val="bottom"/>
                                </w:tcPr>
                                <w:p w14:paraId="40C8AC06" w14:textId="464A98F9" w:rsidR="001973A2" w:rsidRDefault="001973A2" w:rsidP="0068151D">
                                  <w:pPr>
                                    <w:pStyle w:val="Nidungvnbn"/>
                                    <w:ind w:firstLine="0"/>
                                    <w:jc w:val="right"/>
                                  </w:pPr>
                                  <w:r>
                                    <w:rPr>
                                      <w:color w:val="000000"/>
                                      <w:sz w:val="22"/>
                                      <w:szCs w:val="22"/>
                                    </w:rPr>
                                    <w:t>3686.2</w:t>
                                  </w:r>
                                </w:p>
                              </w:tc>
                            </w:tr>
                            <w:tr w:rsidR="001973A2" w14:paraId="139742E0" w14:textId="77777777" w:rsidTr="00A24F79">
                              <w:trPr>
                                <w:trHeight w:val="379"/>
                              </w:trPr>
                              <w:tc>
                                <w:tcPr>
                                  <w:tcW w:w="805" w:type="dxa"/>
                                  <w:vMerge/>
                                </w:tcPr>
                                <w:p w14:paraId="49D0FC33" w14:textId="77777777" w:rsidR="001973A2" w:rsidRDefault="001973A2" w:rsidP="007F66D0">
                                  <w:pPr>
                                    <w:pStyle w:val="Nidungvnbn"/>
                                    <w:ind w:firstLine="0"/>
                                    <w:jc w:val="left"/>
                                    <w:rPr>
                                      <w:b/>
                                    </w:rPr>
                                  </w:pPr>
                                </w:p>
                              </w:tc>
                              <w:tc>
                                <w:tcPr>
                                  <w:tcW w:w="2952" w:type="dxa"/>
                                  <w:vAlign w:val="bottom"/>
                                </w:tcPr>
                                <w:p w14:paraId="716812AE" w14:textId="0EEB6D49" w:rsidR="001973A2" w:rsidRDefault="001973A2" w:rsidP="007F66D0">
                                  <w:pPr>
                                    <w:pStyle w:val="Nidungvnbn"/>
                                    <w:ind w:firstLine="0"/>
                                    <w:jc w:val="left"/>
                                    <w:rPr>
                                      <w:b/>
                                    </w:rPr>
                                  </w:pPr>
                                  <w:r>
                                    <w:rPr>
                                      <w:color w:val="000000"/>
                                      <w:sz w:val="22"/>
                                      <w:szCs w:val="22"/>
                                    </w:rPr>
                                    <w:t>Coffee</w:t>
                                  </w:r>
                                </w:p>
                              </w:tc>
                              <w:tc>
                                <w:tcPr>
                                  <w:tcW w:w="912" w:type="dxa"/>
                                  <w:vAlign w:val="bottom"/>
                                </w:tcPr>
                                <w:p w14:paraId="40A19B77" w14:textId="78CC4755" w:rsidR="001973A2" w:rsidRDefault="001973A2" w:rsidP="007F66D0">
                                  <w:pPr>
                                    <w:pStyle w:val="Nidungvnbn"/>
                                    <w:ind w:firstLine="0"/>
                                    <w:jc w:val="right"/>
                                  </w:pPr>
                                  <w:r>
                                    <w:rPr>
                                      <w:color w:val="000000"/>
                                      <w:sz w:val="22"/>
                                      <w:szCs w:val="22"/>
                                    </w:rPr>
                                    <w:t>1</w:t>
                                  </w:r>
                                </w:p>
                              </w:tc>
                              <w:tc>
                                <w:tcPr>
                                  <w:tcW w:w="912" w:type="dxa"/>
                                  <w:vAlign w:val="bottom"/>
                                </w:tcPr>
                                <w:p w14:paraId="12D6009F" w14:textId="4FD98276" w:rsidR="001973A2" w:rsidRDefault="001973A2" w:rsidP="007F66D0">
                                  <w:pPr>
                                    <w:pStyle w:val="Nidungvnbn"/>
                                    <w:ind w:firstLine="0"/>
                                    <w:jc w:val="right"/>
                                  </w:pPr>
                                  <w:r>
                                    <w:rPr>
                                      <w:color w:val="000000"/>
                                      <w:sz w:val="22"/>
                                      <w:szCs w:val="22"/>
                                    </w:rPr>
                                    <w:t>1</w:t>
                                  </w:r>
                                </w:p>
                              </w:tc>
                              <w:tc>
                                <w:tcPr>
                                  <w:tcW w:w="912" w:type="dxa"/>
                                  <w:vAlign w:val="bottom"/>
                                </w:tcPr>
                                <w:p w14:paraId="36E285D1" w14:textId="666EC900" w:rsidR="001973A2" w:rsidRDefault="001973A2" w:rsidP="007F66D0">
                                  <w:pPr>
                                    <w:pStyle w:val="Nidungvnbn"/>
                                    <w:ind w:firstLine="0"/>
                                    <w:jc w:val="right"/>
                                  </w:pPr>
                                  <w:r>
                                    <w:rPr>
                                      <w:color w:val="000000"/>
                                      <w:sz w:val="22"/>
                                      <w:szCs w:val="22"/>
                                    </w:rPr>
                                    <w:t>1</w:t>
                                  </w:r>
                                </w:p>
                              </w:tc>
                              <w:tc>
                                <w:tcPr>
                                  <w:tcW w:w="1077" w:type="dxa"/>
                                  <w:vAlign w:val="bottom"/>
                                </w:tcPr>
                                <w:p w14:paraId="2B34634A" w14:textId="4321E090" w:rsidR="001973A2" w:rsidRDefault="001973A2" w:rsidP="007F66D0">
                                  <w:pPr>
                                    <w:pStyle w:val="Nidungvnbn"/>
                                    <w:ind w:firstLine="0"/>
                                    <w:jc w:val="right"/>
                                  </w:pPr>
                                  <w:r>
                                    <w:rPr>
                                      <w:color w:val="000000"/>
                                      <w:sz w:val="22"/>
                                      <w:szCs w:val="22"/>
                                    </w:rPr>
                                    <w:t>468.7</w:t>
                                  </w:r>
                                </w:p>
                              </w:tc>
                              <w:tc>
                                <w:tcPr>
                                  <w:tcW w:w="994" w:type="dxa"/>
                                  <w:vAlign w:val="bottom"/>
                                </w:tcPr>
                                <w:p w14:paraId="13D1E8D9" w14:textId="36DB6BE3" w:rsidR="001973A2" w:rsidRDefault="001973A2" w:rsidP="0068151D">
                                  <w:pPr>
                                    <w:pStyle w:val="Nidungvnbn"/>
                                    <w:ind w:firstLine="0"/>
                                    <w:jc w:val="right"/>
                                  </w:pPr>
                                  <w:r>
                                    <w:rPr>
                                      <w:color w:val="000000"/>
                                      <w:sz w:val="22"/>
                                      <w:szCs w:val="22"/>
                                    </w:rPr>
                                    <w:t>1</w:t>
                                  </w:r>
                                </w:p>
                              </w:tc>
                              <w:tc>
                                <w:tcPr>
                                  <w:tcW w:w="994" w:type="dxa"/>
                                  <w:vAlign w:val="bottom"/>
                                </w:tcPr>
                                <w:p w14:paraId="76DE93F0" w14:textId="1AC6BEBB" w:rsidR="001973A2" w:rsidRDefault="001973A2" w:rsidP="0068151D">
                                  <w:pPr>
                                    <w:pStyle w:val="Nidungvnbn"/>
                                    <w:ind w:firstLine="0"/>
                                    <w:jc w:val="right"/>
                                  </w:pPr>
                                  <w:r>
                                    <w:rPr>
                                      <w:color w:val="000000"/>
                                      <w:sz w:val="22"/>
                                      <w:szCs w:val="22"/>
                                    </w:rPr>
                                    <w:t>1</w:t>
                                  </w:r>
                                </w:p>
                              </w:tc>
                              <w:tc>
                                <w:tcPr>
                                  <w:tcW w:w="994" w:type="dxa"/>
                                  <w:vAlign w:val="bottom"/>
                                </w:tcPr>
                                <w:p w14:paraId="53DE467D" w14:textId="558FC88D" w:rsidR="001973A2" w:rsidRDefault="001973A2" w:rsidP="0068151D">
                                  <w:pPr>
                                    <w:pStyle w:val="Nidungvnbn"/>
                                    <w:ind w:firstLine="0"/>
                                    <w:jc w:val="right"/>
                                  </w:pPr>
                                  <w:r>
                                    <w:rPr>
                                      <w:color w:val="000000"/>
                                      <w:sz w:val="22"/>
                                      <w:szCs w:val="22"/>
                                    </w:rPr>
                                    <w:t>1</w:t>
                                  </w:r>
                                </w:p>
                              </w:tc>
                              <w:tc>
                                <w:tcPr>
                                  <w:tcW w:w="1143" w:type="dxa"/>
                                  <w:vAlign w:val="bottom"/>
                                </w:tcPr>
                                <w:p w14:paraId="1142FD42" w14:textId="080DA10B" w:rsidR="001973A2" w:rsidRDefault="001973A2" w:rsidP="0068151D">
                                  <w:pPr>
                                    <w:pStyle w:val="Nidungvnbn"/>
                                    <w:ind w:firstLine="0"/>
                                    <w:jc w:val="right"/>
                                  </w:pPr>
                                  <w:r>
                                    <w:rPr>
                                      <w:color w:val="000000"/>
                                      <w:sz w:val="22"/>
                                      <w:szCs w:val="22"/>
                                    </w:rPr>
                                    <w:t>307.8</w:t>
                                  </w:r>
                                </w:p>
                              </w:tc>
                            </w:tr>
                            <w:tr w:rsidR="001973A2" w14:paraId="3BDE0E37" w14:textId="77777777" w:rsidTr="00A24F79">
                              <w:trPr>
                                <w:trHeight w:val="379"/>
                              </w:trPr>
                              <w:tc>
                                <w:tcPr>
                                  <w:tcW w:w="805" w:type="dxa"/>
                                  <w:vMerge/>
                                </w:tcPr>
                                <w:p w14:paraId="2CED3BA1" w14:textId="77777777" w:rsidR="001973A2" w:rsidRDefault="001973A2" w:rsidP="007F66D0">
                                  <w:pPr>
                                    <w:pStyle w:val="Nidungvnbn"/>
                                    <w:ind w:firstLine="0"/>
                                    <w:jc w:val="left"/>
                                    <w:rPr>
                                      <w:b/>
                                    </w:rPr>
                                  </w:pPr>
                                </w:p>
                              </w:tc>
                              <w:tc>
                                <w:tcPr>
                                  <w:tcW w:w="2952" w:type="dxa"/>
                                  <w:vAlign w:val="bottom"/>
                                </w:tcPr>
                                <w:p w14:paraId="2415686E" w14:textId="05B0CCCF" w:rsidR="001973A2" w:rsidRDefault="001973A2" w:rsidP="007F66D0">
                                  <w:pPr>
                                    <w:pStyle w:val="Nidungvnbn"/>
                                    <w:ind w:firstLine="0"/>
                                    <w:jc w:val="left"/>
                                    <w:rPr>
                                      <w:b/>
                                    </w:rPr>
                                  </w:pPr>
                                  <w:r>
                                    <w:rPr>
                                      <w:color w:val="000000"/>
                                      <w:sz w:val="22"/>
                                      <w:szCs w:val="22"/>
                                    </w:rPr>
                                    <w:t>Computers</w:t>
                                  </w:r>
                                </w:p>
                              </w:tc>
                              <w:tc>
                                <w:tcPr>
                                  <w:tcW w:w="912" w:type="dxa"/>
                                  <w:vAlign w:val="bottom"/>
                                </w:tcPr>
                                <w:p w14:paraId="64540EBD" w14:textId="6AADC22A" w:rsidR="001973A2" w:rsidRDefault="001973A2" w:rsidP="007F66D0">
                                  <w:pPr>
                                    <w:pStyle w:val="Nidungvnbn"/>
                                    <w:ind w:firstLine="0"/>
                                    <w:jc w:val="right"/>
                                  </w:pPr>
                                  <w:r>
                                    <w:rPr>
                                      <w:color w:val="000000"/>
                                      <w:sz w:val="22"/>
                                      <w:szCs w:val="22"/>
                                    </w:rPr>
                                    <w:t>0.8202</w:t>
                                  </w:r>
                                </w:p>
                              </w:tc>
                              <w:tc>
                                <w:tcPr>
                                  <w:tcW w:w="912" w:type="dxa"/>
                                  <w:vAlign w:val="bottom"/>
                                </w:tcPr>
                                <w:p w14:paraId="07C64D25" w14:textId="26FEC277" w:rsidR="001973A2" w:rsidRDefault="001973A2" w:rsidP="007F66D0">
                                  <w:pPr>
                                    <w:pStyle w:val="Nidungvnbn"/>
                                    <w:ind w:firstLine="0"/>
                                    <w:jc w:val="right"/>
                                  </w:pPr>
                                  <w:r>
                                    <w:rPr>
                                      <w:color w:val="000000"/>
                                      <w:sz w:val="22"/>
                                      <w:szCs w:val="22"/>
                                    </w:rPr>
                                    <w:t>0.82</w:t>
                                  </w:r>
                                </w:p>
                              </w:tc>
                              <w:tc>
                                <w:tcPr>
                                  <w:tcW w:w="912" w:type="dxa"/>
                                  <w:vAlign w:val="bottom"/>
                                </w:tcPr>
                                <w:p w14:paraId="5D8A27CE" w14:textId="167716B7" w:rsidR="001973A2" w:rsidRDefault="001973A2" w:rsidP="007F66D0">
                                  <w:pPr>
                                    <w:pStyle w:val="Nidungvnbn"/>
                                    <w:ind w:firstLine="0"/>
                                    <w:jc w:val="right"/>
                                  </w:pPr>
                                  <w:r>
                                    <w:rPr>
                                      <w:color w:val="000000"/>
                                      <w:sz w:val="22"/>
                                      <w:szCs w:val="22"/>
                                    </w:rPr>
                                    <w:t>0.82</w:t>
                                  </w:r>
                                </w:p>
                              </w:tc>
                              <w:tc>
                                <w:tcPr>
                                  <w:tcW w:w="1077" w:type="dxa"/>
                                  <w:vAlign w:val="bottom"/>
                                </w:tcPr>
                                <w:p w14:paraId="1825FFDA" w14:textId="71AF28E5" w:rsidR="001973A2" w:rsidRDefault="001973A2" w:rsidP="007F66D0">
                                  <w:pPr>
                                    <w:pStyle w:val="Nidungvnbn"/>
                                    <w:ind w:firstLine="0"/>
                                    <w:jc w:val="right"/>
                                  </w:pPr>
                                  <w:r>
                                    <w:rPr>
                                      <w:color w:val="000000"/>
                                      <w:sz w:val="22"/>
                                      <w:szCs w:val="22"/>
                                    </w:rPr>
                                    <w:t>599.6</w:t>
                                  </w:r>
                                </w:p>
                              </w:tc>
                              <w:tc>
                                <w:tcPr>
                                  <w:tcW w:w="994" w:type="dxa"/>
                                  <w:vAlign w:val="bottom"/>
                                </w:tcPr>
                                <w:p w14:paraId="04D504E6" w14:textId="0DE7D1FB" w:rsidR="001973A2" w:rsidRDefault="001973A2" w:rsidP="0068151D">
                                  <w:pPr>
                                    <w:pStyle w:val="Nidungvnbn"/>
                                    <w:ind w:firstLine="0"/>
                                    <w:jc w:val="right"/>
                                  </w:pPr>
                                  <w:r>
                                    <w:rPr>
                                      <w:color w:val="000000"/>
                                      <w:sz w:val="22"/>
                                      <w:szCs w:val="22"/>
                                    </w:rPr>
                                    <w:t>0.8282</w:t>
                                  </w:r>
                                </w:p>
                              </w:tc>
                              <w:tc>
                                <w:tcPr>
                                  <w:tcW w:w="994" w:type="dxa"/>
                                  <w:vAlign w:val="bottom"/>
                                </w:tcPr>
                                <w:p w14:paraId="7B298F98" w14:textId="116F3964" w:rsidR="001973A2" w:rsidRDefault="001973A2" w:rsidP="0068151D">
                                  <w:pPr>
                                    <w:pStyle w:val="Nidungvnbn"/>
                                    <w:ind w:firstLine="0"/>
                                    <w:jc w:val="right"/>
                                  </w:pPr>
                                  <w:r>
                                    <w:rPr>
                                      <w:color w:val="000000"/>
                                      <w:sz w:val="22"/>
                                      <w:szCs w:val="22"/>
                                    </w:rPr>
                                    <w:t>0.828</w:t>
                                  </w:r>
                                </w:p>
                              </w:tc>
                              <w:tc>
                                <w:tcPr>
                                  <w:tcW w:w="994" w:type="dxa"/>
                                  <w:vAlign w:val="bottom"/>
                                </w:tcPr>
                                <w:p w14:paraId="0476A239" w14:textId="72F9756F" w:rsidR="001973A2" w:rsidRDefault="001973A2" w:rsidP="0068151D">
                                  <w:pPr>
                                    <w:pStyle w:val="Nidungvnbn"/>
                                    <w:ind w:firstLine="0"/>
                                    <w:jc w:val="right"/>
                                  </w:pPr>
                                  <w:r>
                                    <w:rPr>
                                      <w:color w:val="000000"/>
                                      <w:sz w:val="22"/>
                                      <w:szCs w:val="22"/>
                                    </w:rPr>
                                    <w:t>0.828</w:t>
                                  </w:r>
                                </w:p>
                              </w:tc>
                              <w:tc>
                                <w:tcPr>
                                  <w:tcW w:w="1143" w:type="dxa"/>
                                  <w:vAlign w:val="bottom"/>
                                </w:tcPr>
                                <w:p w14:paraId="563A1CAD" w14:textId="671B27CC" w:rsidR="001973A2" w:rsidRDefault="001973A2" w:rsidP="0068151D">
                                  <w:pPr>
                                    <w:pStyle w:val="Nidungvnbn"/>
                                    <w:ind w:firstLine="0"/>
                                    <w:jc w:val="right"/>
                                  </w:pPr>
                                  <w:r>
                                    <w:rPr>
                                      <w:color w:val="000000"/>
                                      <w:sz w:val="22"/>
                                      <w:szCs w:val="22"/>
                                    </w:rPr>
                                    <w:t>1092.8</w:t>
                                  </w:r>
                                </w:p>
                              </w:tc>
                            </w:tr>
                            <w:tr w:rsidR="001973A2" w14:paraId="7CEC034C" w14:textId="77777777" w:rsidTr="00A24F79">
                              <w:trPr>
                                <w:trHeight w:val="379"/>
                              </w:trPr>
                              <w:tc>
                                <w:tcPr>
                                  <w:tcW w:w="805" w:type="dxa"/>
                                  <w:vMerge/>
                                </w:tcPr>
                                <w:p w14:paraId="50D438AF" w14:textId="77777777" w:rsidR="001973A2" w:rsidRDefault="001973A2" w:rsidP="007F66D0">
                                  <w:pPr>
                                    <w:pStyle w:val="Nidungvnbn"/>
                                    <w:ind w:firstLine="0"/>
                                    <w:jc w:val="left"/>
                                    <w:rPr>
                                      <w:b/>
                                    </w:rPr>
                                  </w:pPr>
                                </w:p>
                              </w:tc>
                              <w:tc>
                                <w:tcPr>
                                  <w:tcW w:w="2952" w:type="dxa"/>
                                  <w:vAlign w:val="bottom"/>
                                </w:tcPr>
                                <w:p w14:paraId="788F7035" w14:textId="67C0BECB" w:rsidR="001973A2" w:rsidRDefault="001973A2" w:rsidP="007F66D0">
                                  <w:pPr>
                                    <w:pStyle w:val="Nidungvnbn"/>
                                    <w:ind w:firstLine="0"/>
                                    <w:jc w:val="left"/>
                                    <w:rPr>
                                      <w:b/>
                                    </w:rPr>
                                  </w:pPr>
                                  <w:r>
                                    <w:rPr>
                                      <w:color w:val="000000"/>
                                      <w:sz w:val="22"/>
                                      <w:szCs w:val="22"/>
                                    </w:rPr>
                                    <w:t>CricketX</w:t>
                                  </w:r>
                                </w:p>
                              </w:tc>
                              <w:tc>
                                <w:tcPr>
                                  <w:tcW w:w="912" w:type="dxa"/>
                                  <w:vAlign w:val="bottom"/>
                                </w:tcPr>
                                <w:p w14:paraId="31D08AE7" w14:textId="68645746" w:rsidR="001973A2" w:rsidRDefault="001973A2" w:rsidP="007F66D0">
                                  <w:pPr>
                                    <w:pStyle w:val="Nidungvnbn"/>
                                    <w:ind w:firstLine="0"/>
                                    <w:jc w:val="right"/>
                                  </w:pPr>
                                  <w:r>
                                    <w:rPr>
                                      <w:color w:val="000000"/>
                                      <w:sz w:val="22"/>
                                      <w:szCs w:val="22"/>
                                    </w:rPr>
                                    <w:t>0.7919</w:t>
                                  </w:r>
                                </w:p>
                              </w:tc>
                              <w:tc>
                                <w:tcPr>
                                  <w:tcW w:w="912" w:type="dxa"/>
                                  <w:vAlign w:val="bottom"/>
                                </w:tcPr>
                                <w:p w14:paraId="286D9E41" w14:textId="6C74F6FD" w:rsidR="001973A2" w:rsidRDefault="001973A2" w:rsidP="007F66D0">
                                  <w:pPr>
                                    <w:pStyle w:val="Nidungvnbn"/>
                                    <w:ind w:firstLine="0"/>
                                    <w:jc w:val="right"/>
                                  </w:pPr>
                                  <w:r>
                                    <w:rPr>
                                      <w:color w:val="000000"/>
                                      <w:sz w:val="22"/>
                                      <w:szCs w:val="22"/>
                                    </w:rPr>
                                    <w:t>0.7846</w:t>
                                  </w:r>
                                </w:p>
                              </w:tc>
                              <w:tc>
                                <w:tcPr>
                                  <w:tcW w:w="912" w:type="dxa"/>
                                  <w:vAlign w:val="bottom"/>
                                </w:tcPr>
                                <w:p w14:paraId="105CF164" w14:textId="5E342A97" w:rsidR="001973A2" w:rsidRDefault="001973A2" w:rsidP="007F66D0">
                                  <w:pPr>
                                    <w:pStyle w:val="Nidungvnbn"/>
                                    <w:ind w:firstLine="0"/>
                                    <w:jc w:val="right"/>
                                  </w:pPr>
                                  <w:r>
                                    <w:rPr>
                                      <w:color w:val="000000"/>
                                      <w:sz w:val="22"/>
                                      <w:szCs w:val="22"/>
                                    </w:rPr>
                                    <w:t>0.7876</w:t>
                                  </w:r>
                                </w:p>
                              </w:tc>
                              <w:tc>
                                <w:tcPr>
                                  <w:tcW w:w="1077" w:type="dxa"/>
                                  <w:vAlign w:val="bottom"/>
                                </w:tcPr>
                                <w:p w14:paraId="58A551A2" w14:textId="1252C53D" w:rsidR="001973A2" w:rsidRDefault="001973A2" w:rsidP="007F66D0">
                                  <w:pPr>
                                    <w:pStyle w:val="Nidungvnbn"/>
                                    <w:ind w:firstLine="0"/>
                                    <w:jc w:val="right"/>
                                  </w:pPr>
                                  <w:r>
                                    <w:rPr>
                                      <w:color w:val="000000"/>
                                      <w:sz w:val="22"/>
                                      <w:szCs w:val="22"/>
                                    </w:rPr>
                                    <w:t>834.3</w:t>
                                  </w:r>
                                </w:p>
                              </w:tc>
                              <w:tc>
                                <w:tcPr>
                                  <w:tcW w:w="994" w:type="dxa"/>
                                  <w:vAlign w:val="bottom"/>
                                </w:tcPr>
                                <w:p w14:paraId="5939988E" w14:textId="17D29C59" w:rsidR="001973A2" w:rsidRDefault="001973A2" w:rsidP="0068151D">
                                  <w:pPr>
                                    <w:pStyle w:val="Nidungvnbn"/>
                                    <w:ind w:firstLine="0"/>
                                    <w:jc w:val="right"/>
                                  </w:pPr>
                                  <w:r>
                                    <w:rPr>
                                      <w:color w:val="000000"/>
                                      <w:sz w:val="22"/>
                                      <w:szCs w:val="22"/>
                                    </w:rPr>
                                    <w:t>0.807</w:t>
                                  </w:r>
                                </w:p>
                              </w:tc>
                              <w:tc>
                                <w:tcPr>
                                  <w:tcW w:w="994" w:type="dxa"/>
                                  <w:vAlign w:val="bottom"/>
                                </w:tcPr>
                                <w:p w14:paraId="119E5E39" w14:textId="05C4B0A4" w:rsidR="001973A2" w:rsidRDefault="001973A2" w:rsidP="0068151D">
                                  <w:pPr>
                                    <w:pStyle w:val="Nidungvnbn"/>
                                    <w:ind w:firstLine="0"/>
                                    <w:jc w:val="right"/>
                                  </w:pPr>
                                  <w:r>
                                    <w:rPr>
                                      <w:color w:val="000000"/>
                                      <w:sz w:val="22"/>
                                      <w:szCs w:val="22"/>
                                    </w:rPr>
                                    <w:t>0.7949</w:t>
                                  </w:r>
                                </w:p>
                              </w:tc>
                              <w:tc>
                                <w:tcPr>
                                  <w:tcW w:w="994" w:type="dxa"/>
                                  <w:vAlign w:val="bottom"/>
                                </w:tcPr>
                                <w:p w14:paraId="039173FF" w14:textId="65B940CB" w:rsidR="001973A2" w:rsidRDefault="001973A2" w:rsidP="0068151D">
                                  <w:pPr>
                                    <w:pStyle w:val="Nidungvnbn"/>
                                    <w:ind w:firstLine="0"/>
                                    <w:jc w:val="right"/>
                                  </w:pPr>
                                  <w:r>
                                    <w:rPr>
                                      <w:color w:val="000000"/>
                                      <w:sz w:val="22"/>
                                      <w:szCs w:val="22"/>
                                    </w:rPr>
                                    <w:t>0.7993</w:t>
                                  </w:r>
                                </w:p>
                              </w:tc>
                              <w:tc>
                                <w:tcPr>
                                  <w:tcW w:w="1143" w:type="dxa"/>
                                  <w:vAlign w:val="bottom"/>
                                </w:tcPr>
                                <w:p w14:paraId="7E1BB574" w14:textId="0EF794F3" w:rsidR="001973A2" w:rsidRDefault="001973A2" w:rsidP="0068151D">
                                  <w:pPr>
                                    <w:pStyle w:val="Nidungvnbn"/>
                                    <w:ind w:firstLine="0"/>
                                    <w:jc w:val="right"/>
                                  </w:pPr>
                                  <w:r>
                                    <w:rPr>
                                      <w:color w:val="000000"/>
                                      <w:sz w:val="22"/>
                                      <w:szCs w:val="22"/>
                                    </w:rPr>
                                    <w:t>963.3</w:t>
                                  </w:r>
                                </w:p>
                              </w:tc>
                            </w:tr>
                            <w:tr w:rsidR="001973A2" w14:paraId="6D849A2A" w14:textId="77777777" w:rsidTr="00A24F79">
                              <w:trPr>
                                <w:trHeight w:val="379"/>
                              </w:trPr>
                              <w:tc>
                                <w:tcPr>
                                  <w:tcW w:w="805" w:type="dxa"/>
                                  <w:vMerge/>
                                </w:tcPr>
                                <w:p w14:paraId="054784EE" w14:textId="77777777" w:rsidR="001973A2" w:rsidRDefault="001973A2" w:rsidP="007F66D0">
                                  <w:pPr>
                                    <w:pStyle w:val="Nidungvnbn"/>
                                    <w:ind w:firstLine="0"/>
                                    <w:jc w:val="left"/>
                                    <w:rPr>
                                      <w:b/>
                                    </w:rPr>
                                  </w:pPr>
                                </w:p>
                              </w:tc>
                              <w:tc>
                                <w:tcPr>
                                  <w:tcW w:w="2952" w:type="dxa"/>
                                  <w:vAlign w:val="bottom"/>
                                </w:tcPr>
                                <w:p w14:paraId="23C35DED" w14:textId="0C657B99" w:rsidR="001973A2" w:rsidRDefault="001973A2" w:rsidP="007F66D0">
                                  <w:pPr>
                                    <w:pStyle w:val="Nidungvnbn"/>
                                    <w:ind w:firstLine="0"/>
                                    <w:jc w:val="left"/>
                                    <w:rPr>
                                      <w:b/>
                                    </w:rPr>
                                  </w:pPr>
                                  <w:r>
                                    <w:rPr>
                                      <w:color w:val="000000"/>
                                      <w:sz w:val="22"/>
                                      <w:szCs w:val="22"/>
                                    </w:rPr>
                                    <w:t>CricketY</w:t>
                                  </w:r>
                                </w:p>
                              </w:tc>
                              <w:tc>
                                <w:tcPr>
                                  <w:tcW w:w="912" w:type="dxa"/>
                                  <w:vAlign w:val="bottom"/>
                                </w:tcPr>
                                <w:p w14:paraId="18F7212B" w14:textId="2C43462B" w:rsidR="001973A2" w:rsidRDefault="001973A2" w:rsidP="007F66D0">
                                  <w:pPr>
                                    <w:pStyle w:val="Nidungvnbn"/>
                                    <w:ind w:firstLine="0"/>
                                    <w:jc w:val="right"/>
                                  </w:pPr>
                                  <w:r>
                                    <w:rPr>
                                      <w:color w:val="000000"/>
                                      <w:sz w:val="22"/>
                                      <w:szCs w:val="22"/>
                                    </w:rPr>
                                    <w:t>0.7763</w:t>
                                  </w:r>
                                </w:p>
                              </w:tc>
                              <w:tc>
                                <w:tcPr>
                                  <w:tcW w:w="912" w:type="dxa"/>
                                  <w:vAlign w:val="bottom"/>
                                </w:tcPr>
                                <w:p w14:paraId="5BC040D1" w14:textId="2BE7B232" w:rsidR="001973A2" w:rsidRDefault="001973A2" w:rsidP="007F66D0">
                                  <w:pPr>
                                    <w:pStyle w:val="Nidungvnbn"/>
                                    <w:ind w:firstLine="0"/>
                                    <w:jc w:val="right"/>
                                  </w:pPr>
                                  <w:r>
                                    <w:rPr>
                                      <w:color w:val="000000"/>
                                      <w:sz w:val="22"/>
                                      <w:szCs w:val="22"/>
                                    </w:rPr>
                                    <w:t>0.7795</w:t>
                                  </w:r>
                                </w:p>
                              </w:tc>
                              <w:tc>
                                <w:tcPr>
                                  <w:tcW w:w="912" w:type="dxa"/>
                                  <w:vAlign w:val="bottom"/>
                                </w:tcPr>
                                <w:p w14:paraId="798375BA" w14:textId="72ABE215" w:rsidR="001973A2" w:rsidRDefault="001973A2" w:rsidP="007F66D0">
                                  <w:pPr>
                                    <w:pStyle w:val="Nidungvnbn"/>
                                    <w:ind w:firstLine="0"/>
                                    <w:jc w:val="right"/>
                                  </w:pPr>
                                  <w:r>
                                    <w:rPr>
                                      <w:color w:val="000000"/>
                                      <w:sz w:val="22"/>
                                      <w:szCs w:val="22"/>
                                    </w:rPr>
                                    <w:t>0.7837</w:t>
                                  </w:r>
                                </w:p>
                              </w:tc>
                              <w:tc>
                                <w:tcPr>
                                  <w:tcW w:w="1077" w:type="dxa"/>
                                  <w:vAlign w:val="bottom"/>
                                </w:tcPr>
                                <w:p w14:paraId="43485EAD" w14:textId="470D2921" w:rsidR="001973A2" w:rsidRDefault="001973A2" w:rsidP="007F66D0">
                                  <w:pPr>
                                    <w:pStyle w:val="Nidungvnbn"/>
                                    <w:ind w:firstLine="0"/>
                                    <w:jc w:val="right"/>
                                  </w:pPr>
                                  <w:r>
                                    <w:rPr>
                                      <w:color w:val="000000"/>
                                      <w:sz w:val="22"/>
                                      <w:szCs w:val="22"/>
                                    </w:rPr>
                                    <w:t>877.8</w:t>
                                  </w:r>
                                </w:p>
                              </w:tc>
                              <w:tc>
                                <w:tcPr>
                                  <w:tcW w:w="994" w:type="dxa"/>
                                  <w:vAlign w:val="bottom"/>
                                </w:tcPr>
                                <w:p w14:paraId="4A64E14C" w14:textId="4B19E2A7" w:rsidR="001973A2" w:rsidRDefault="001973A2" w:rsidP="0068151D">
                                  <w:pPr>
                                    <w:pStyle w:val="Nidungvnbn"/>
                                    <w:ind w:firstLine="0"/>
                                    <w:jc w:val="right"/>
                                  </w:pPr>
                                  <w:r>
                                    <w:rPr>
                                      <w:color w:val="000000"/>
                                      <w:sz w:val="22"/>
                                      <w:szCs w:val="22"/>
                                    </w:rPr>
                                    <w:t>0.7995</w:t>
                                  </w:r>
                                </w:p>
                              </w:tc>
                              <w:tc>
                                <w:tcPr>
                                  <w:tcW w:w="994" w:type="dxa"/>
                                  <w:vAlign w:val="bottom"/>
                                </w:tcPr>
                                <w:p w14:paraId="1B240145" w14:textId="3B18F93C" w:rsidR="001973A2" w:rsidRDefault="001973A2" w:rsidP="0068151D">
                                  <w:pPr>
                                    <w:pStyle w:val="Nidungvnbn"/>
                                    <w:ind w:firstLine="0"/>
                                    <w:jc w:val="right"/>
                                  </w:pPr>
                                  <w:r>
                                    <w:rPr>
                                      <w:color w:val="000000"/>
                                      <w:sz w:val="22"/>
                                      <w:szCs w:val="22"/>
                                    </w:rPr>
                                    <w:t>0.7872</w:t>
                                  </w:r>
                                </w:p>
                              </w:tc>
                              <w:tc>
                                <w:tcPr>
                                  <w:tcW w:w="994" w:type="dxa"/>
                                  <w:vAlign w:val="bottom"/>
                                </w:tcPr>
                                <w:p w14:paraId="4F5173AE" w14:textId="481E4119" w:rsidR="001973A2" w:rsidRDefault="001973A2" w:rsidP="0068151D">
                                  <w:pPr>
                                    <w:pStyle w:val="Nidungvnbn"/>
                                    <w:ind w:firstLine="0"/>
                                    <w:jc w:val="right"/>
                                  </w:pPr>
                                  <w:r>
                                    <w:rPr>
                                      <w:color w:val="000000"/>
                                      <w:sz w:val="22"/>
                                      <w:szCs w:val="22"/>
                                    </w:rPr>
                                    <w:t>0.7906</w:t>
                                  </w:r>
                                </w:p>
                              </w:tc>
                              <w:tc>
                                <w:tcPr>
                                  <w:tcW w:w="1143" w:type="dxa"/>
                                  <w:vAlign w:val="bottom"/>
                                </w:tcPr>
                                <w:p w14:paraId="02CFBC39" w14:textId="4BB42ECD" w:rsidR="001973A2" w:rsidRDefault="001973A2" w:rsidP="0068151D">
                                  <w:pPr>
                                    <w:pStyle w:val="Nidungvnbn"/>
                                    <w:ind w:firstLine="0"/>
                                    <w:jc w:val="right"/>
                                  </w:pPr>
                                  <w:r>
                                    <w:rPr>
                                      <w:color w:val="000000"/>
                                      <w:sz w:val="22"/>
                                      <w:szCs w:val="22"/>
                                    </w:rPr>
                                    <w:t>969.8</w:t>
                                  </w:r>
                                </w:p>
                              </w:tc>
                            </w:tr>
                            <w:tr w:rsidR="001973A2" w14:paraId="393B62FC" w14:textId="77777777" w:rsidTr="00A24F79">
                              <w:trPr>
                                <w:trHeight w:val="379"/>
                              </w:trPr>
                              <w:tc>
                                <w:tcPr>
                                  <w:tcW w:w="805" w:type="dxa"/>
                                  <w:vMerge/>
                                </w:tcPr>
                                <w:p w14:paraId="131B2509" w14:textId="77777777" w:rsidR="001973A2" w:rsidRDefault="001973A2" w:rsidP="007F66D0">
                                  <w:pPr>
                                    <w:pStyle w:val="Nidungvnbn"/>
                                    <w:ind w:firstLine="0"/>
                                    <w:jc w:val="left"/>
                                    <w:rPr>
                                      <w:b/>
                                    </w:rPr>
                                  </w:pPr>
                                </w:p>
                              </w:tc>
                              <w:tc>
                                <w:tcPr>
                                  <w:tcW w:w="2952" w:type="dxa"/>
                                  <w:vAlign w:val="bottom"/>
                                </w:tcPr>
                                <w:p w14:paraId="136893C7" w14:textId="5EEFA73C" w:rsidR="001973A2" w:rsidRDefault="001973A2" w:rsidP="007F66D0">
                                  <w:pPr>
                                    <w:pStyle w:val="Nidungvnbn"/>
                                    <w:ind w:firstLine="0"/>
                                    <w:jc w:val="left"/>
                                    <w:rPr>
                                      <w:b/>
                                    </w:rPr>
                                  </w:pPr>
                                  <w:r>
                                    <w:rPr>
                                      <w:color w:val="000000"/>
                                      <w:sz w:val="22"/>
                                      <w:szCs w:val="22"/>
                                    </w:rPr>
                                    <w:t>CricketZ</w:t>
                                  </w:r>
                                </w:p>
                              </w:tc>
                              <w:tc>
                                <w:tcPr>
                                  <w:tcW w:w="912" w:type="dxa"/>
                                  <w:vAlign w:val="bottom"/>
                                </w:tcPr>
                                <w:p w14:paraId="2DF9F40A" w14:textId="2AEF973E" w:rsidR="001973A2" w:rsidRDefault="001973A2" w:rsidP="007F66D0">
                                  <w:pPr>
                                    <w:pStyle w:val="Nidungvnbn"/>
                                    <w:ind w:firstLine="0"/>
                                    <w:jc w:val="right"/>
                                  </w:pPr>
                                  <w:r>
                                    <w:rPr>
                                      <w:color w:val="000000"/>
                                      <w:sz w:val="22"/>
                                      <w:szCs w:val="22"/>
                                    </w:rPr>
                                    <w:t>0.801</w:t>
                                  </w:r>
                                </w:p>
                              </w:tc>
                              <w:tc>
                                <w:tcPr>
                                  <w:tcW w:w="912" w:type="dxa"/>
                                  <w:vAlign w:val="bottom"/>
                                </w:tcPr>
                                <w:p w14:paraId="6913E6B1" w14:textId="4489F552" w:rsidR="001973A2" w:rsidRDefault="001973A2" w:rsidP="007F66D0">
                                  <w:pPr>
                                    <w:pStyle w:val="Nidungvnbn"/>
                                    <w:ind w:firstLine="0"/>
                                    <w:jc w:val="right"/>
                                  </w:pPr>
                                  <w:r>
                                    <w:rPr>
                                      <w:color w:val="000000"/>
                                      <w:sz w:val="22"/>
                                      <w:szCs w:val="22"/>
                                    </w:rPr>
                                    <w:t>0.8077</w:t>
                                  </w:r>
                                </w:p>
                              </w:tc>
                              <w:tc>
                                <w:tcPr>
                                  <w:tcW w:w="912" w:type="dxa"/>
                                  <w:vAlign w:val="bottom"/>
                                </w:tcPr>
                                <w:p w14:paraId="3B8603F2" w14:textId="7B9535C9" w:rsidR="001973A2" w:rsidRDefault="001973A2" w:rsidP="007F66D0">
                                  <w:pPr>
                                    <w:pStyle w:val="Nidungvnbn"/>
                                    <w:ind w:firstLine="0"/>
                                    <w:jc w:val="right"/>
                                  </w:pPr>
                                  <w:r>
                                    <w:rPr>
                                      <w:color w:val="000000"/>
                                      <w:sz w:val="22"/>
                                      <w:szCs w:val="22"/>
                                    </w:rPr>
                                    <w:t>0.7996</w:t>
                                  </w:r>
                                </w:p>
                              </w:tc>
                              <w:tc>
                                <w:tcPr>
                                  <w:tcW w:w="1077" w:type="dxa"/>
                                  <w:vAlign w:val="bottom"/>
                                </w:tcPr>
                                <w:p w14:paraId="1F52271E" w14:textId="263D488C" w:rsidR="001973A2" w:rsidRDefault="001973A2" w:rsidP="007F66D0">
                                  <w:pPr>
                                    <w:pStyle w:val="Nidungvnbn"/>
                                    <w:ind w:firstLine="0"/>
                                    <w:jc w:val="right"/>
                                  </w:pPr>
                                  <w:r>
                                    <w:rPr>
                                      <w:color w:val="000000"/>
                                      <w:sz w:val="22"/>
                                      <w:szCs w:val="22"/>
                                    </w:rPr>
                                    <w:t>840.1</w:t>
                                  </w:r>
                                </w:p>
                              </w:tc>
                              <w:tc>
                                <w:tcPr>
                                  <w:tcW w:w="994" w:type="dxa"/>
                                  <w:vAlign w:val="bottom"/>
                                </w:tcPr>
                                <w:p w14:paraId="2DB37953" w14:textId="5A745CB1" w:rsidR="001973A2" w:rsidRDefault="001973A2" w:rsidP="0068151D">
                                  <w:pPr>
                                    <w:pStyle w:val="Nidungvnbn"/>
                                    <w:ind w:firstLine="0"/>
                                    <w:jc w:val="right"/>
                                  </w:pPr>
                                  <w:r>
                                    <w:rPr>
                                      <w:color w:val="000000"/>
                                      <w:sz w:val="22"/>
                                      <w:szCs w:val="22"/>
                                    </w:rPr>
                                    <w:t>0.7927</w:t>
                                  </w:r>
                                </w:p>
                              </w:tc>
                              <w:tc>
                                <w:tcPr>
                                  <w:tcW w:w="994" w:type="dxa"/>
                                  <w:vAlign w:val="bottom"/>
                                </w:tcPr>
                                <w:p w14:paraId="59422D4F" w14:textId="3D14D38F" w:rsidR="001973A2" w:rsidRDefault="001973A2" w:rsidP="0068151D">
                                  <w:pPr>
                                    <w:pStyle w:val="Nidungvnbn"/>
                                    <w:ind w:firstLine="0"/>
                                    <w:jc w:val="right"/>
                                  </w:pPr>
                                  <w:r>
                                    <w:rPr>
                                      <w:color w:val="000000"/>
                                      <w:sz w:val="22"/>
                                      <w:szCs w:val="22"/>
                                    </w:rPr>
                                    <w:t>0.8</w:t>
                                  </w:r>
                                </w:p>
                              </w:tc>
                              <w:tc>
                                <w:tcPr>
                                  <w:tcW w:w="994" w:type="dxa"/>
                                  <w:vAlign w:val="bottom"/>
                                </w:tcPr>
                                <w:p w14:paraId="5AD10677" w14:textId="6304E5F2" w:rsidR="001973A2" w:rsidRDefault="001973A2" w:rsidP="0068151D">
                                  <w:pPr>
                                    <w:pStyle w:val="Nidungvnbn"/>
                                    <w:ind w:firstLine="0"/>
                                    <w:jc w:val="right"/>
                                  </w:pPr>
                                  <w:r>
                                    <w:rPr>
                                      <w:color w:val="000000"/>
                                      <w:sz w:val="22"/>
                                      <w:szCs w:val="22"/>
                                    </w:rPr>
                                    <w:t>0.7885</w:t>
                                  </w:r>
                                </w:p>
                              </w:tc>
                              <w:tc>
                                <w:tcPr>
                                  <w:tcW w:w="1143" w:type="dxa"/>
                                  <w:vAlign w:val="bottom"/>
                                </w:tcPr>
                                <w:p w14:paraId="1FF1EA1C" w14:textId="4DF65C51" w:rsidR="001973A2" w:rsidRDefault="001973A2" w:rsidP="0068151D">
                                  <w:pPr>
                                    <w:pStyle w:val="Nidungvnbn"/>
                                    <w:ind w:firstLine="0"/>
                                    <w:jc w:val="right"/>
                                  </w:pPr>
                                  <w:r>
                                    <w:rPr>
                                      <w:color w:val="000000"/>
                                      <w:sz w:val="22"/>
                                      <w:szCs w:val="22"/>
                                    </w:rPr>
                                    <w:t>963.4</w:t>
                                  </w:r>
                                </w:p>
                              </w:tc>
                            </w:tr>
                            <w:tr w:rsidR="001973A2" w14:paraId="2A46767F" w14:textId="77777777" w:rsidTr="00A24F79">
                              <w:trPr>
                                <w:trHeight w:val="379"/>
                              </w:trPr>
                              <w:tc>
                                <w:tcPr>
                                  <w:tcW w:w="805" w:type="dxa"/>
                                  <w:vMerge/>
                                </w:tcPr>
                                <w:p w14:paraId="3651203C" w14:textId="77777777" w:rsidR="001973A2" w:rsidRDefault="001973A2" w:rsidP="007F66D0">
                                  <w:pPr>
                                    <w:pStyle w:val="Nidungvnbn"/>
                                    <w:ind w:firstLine="0"/>
                                    <w:jc w:val="left"/>
                                    <w:rPr>
                                      <w:b/>
                                    </w:rPr>
                                  </w:pPr>
                                </w:p>
                              </w:tc>
                              <w:tc>
                                <w:tcPr>
                                  <w:tcW w:w="2952" w:type="dxa"/>
                                  <w:vAlign w:val="bottom"/>
                                </w:tcPr>
                                <w:p w14:paraId="614E6A99" w14:textId="1814E553" w:rsidR="001973A2" w:rsidRDefault="001973A2" w:rsidP="007F66D0">
                                  <w:pPr>
                                    <w:pStyle w:val="Nidungvnbn"/>
                                    <w:ind w:firstLine="0"/>
                                    <w:jc w:val="left"/>
                                    <w:rPr>
                                      <w:b/>
                                    </w:rPr>
                                  </w:pPr>
                                  <w:r>
                                    <w:rPr>
                                      <w:color w:val="000000"/>
                                      <w:sz w:val="22"/>
                                      <w:szCs w:val="22"/>
                                    </w:rPr>
                                    <w:t>Crop</w:t>
                                  </w:r>
                                </w:p>
                              </w:tc>
                              <w:tc>
                                <w:tcPr>
                                  <w:tcW w:w="912" w:type="dxa"/>
                                  <w:vAlign w:val="bottom"/>
                                </w:tcPr>
                                <w:p w14:paraId="185C5064" w14:textId="74AE590C" w:rsidR="001973A2" w:rsidRDefault="001973A2" w:rsidP="007F66D0">
                                  <w:pPr>
                                    <w:pStyle w:val="Nidungvnbn"/>
                                    <w:ind w:firstLine="0"/>
                                    <w:jc w:val="right"/>
                                  </w:pPr>
                                  <w:r>
                                    <w:rPr>
                                      <w:color w:val="000000"/>
                                      <w:sz w:val="22"/>
                                      <w:szCs w:val="22"/>
                                    </w:rPr>
                                    <w:t>0.7275</w:t>
                                  </w:r>
                                </w:p>
                              </w:tc>
                              <w:tc>
                                <w:tcPr>
                                  <w:tcW w:w="912" w:type="dxa"/>
                                  <w:vAlign w:val="bottom"/>
                                </w:tcPr>
                                <w:p w14:paraId="2884D9E1" w14:textId="5F9B0E87" w:rsidR="001973A2" w:rsidRDefault="001973A2" w:rsidP="007F66D0">
                                  <w:pPr>
                                    <w:pStyle w:val="Nidungvnbn"/>
                                    <w:ind w:firstLine="0"/>
                                    <w:jc w:val="right"/>
                                  </w:pPr>
                                  <w:r>
                                    <w:rPr>
                                      <w:color w:val="000000"/>
                                      <w:sz w:val="22"/>
                                      <w:szCs w:val="22"/>
                                    </w:rPr>
                                    <w:t>0.736</w:t>
                                  </w:r>
                                </w:p>
                              </w:tc>
                              <w:tc>
                                <w:tcPr>
                                  <w:tcW w:w="912" w:type="dxa"/>
                                  <w:vAlign w:val="bottom"/>
                                </w:tcPr>
                                <w:p w14:paraId="0BA76682" w14:textId="5A8943E8" w:rsidR="001973A2" w:rsidRDefault="001973A2" w:rsidP="007F66D0">
                                  <w:pPr>
                                    <w:pStyle w:val="Nidungvnbn"/>
                                    <w:ind w:firstLine="0"/>
                                    <w:jc w:val="right"/>
                                  </w:pPr>
                                  <w:r>
                                    <w:rPr>
                                      <w:color w:val="000000"/>
                                      <w:sz w:val="22"/>
                                      <w:szCs w:val="22"/>
                                    </w:rPr>
                                    <w:t>0.736</w:t>
                                  </w:r>
                                </w:p>
                              </w:tc>
                              <w:tc>
                                <w:tcPr>
                                  <w:tcW w:w="1077" w:type="dxa"/>
                                  <w:vAlign w:val="bottom"/>
                                </w:tcPr>
                                <w:p w14:paraId="30142D91" w14:textId="5EFF0694" w:rsidR="001973A2" w:rsidRDefault="001973A2" w:rsidP="007F66D0">
                                  <w:pPr>
                                    <w:pStyle w:val="Nidungvnbn"/>
                                    <w:ind w:firstLine="0"/>
                                    <w:jc w:val="right"/>
                                  </w:pPr>
                                  <w:r>
                                    <w:rPr>
                                      <w:color w:val="000000"/>
                                      <w:sz w:val="22"/>
                                      <w:szCs w:val="22"/>
                                    </w:rPr>
                                    <w:t>18013.5</w:t>
                                  </w:r>
                                </w:p>
                              </w:tc>
                              <w:tc>
                                <w:tcPr>
                                  <w:tcW w:w="994" w:type="dxa"/>
                                  <w:vAlign w:val="bottom"/>
                                </w:tcPr>
                                <w:p w14:paraId="1124F131" w14:textId="7F405C60" w:rsidR="001973A2" w:rsidRDefault="001973A2" w:rsidP="0068151D">
                                  <w:pPr>
                                    <w:pStyle w:val="Nidungvnbn"/>
                                    <w:ind w:firstLine="0"/>
                                    <w:jc w:val="right"/>
                                  </w:pPr>
                                  <w:r>
                                    <w:rPr>
                                      <w:color w:val="000000"/>
                                      <w:sz w:val="22"/>
                                      <w:szCs w:val="22"/>
                                    </w:rPr>
                                    <w:t>0.7317</w:t>
                                  </w:r>
                                </w:p>
                              </w:tc>
                              <w:tc>
                                <w:tcPr>
                                  <w:tcW w:w="994" w:type="dxa"/>
                                  <w:vAlign w:val="bottom"/>
                                </w:tcPr>
                                <w:p w14:paraId="51458C4A" w14:textId="6324BD9E" w:rsidR="001973A2" w:rsidRDefault="001973A2" w:rsidP="0068151D">
                                  <w:pPr>
                                    <w:pStyle w:val="Nidungvnbn"/>
                                    <w:ind w:firstLine="0"/>
                                    <w:jc w:val="right"/>
                                  </w:pPr>
                                  <w:r>
                                    <w:rPr>
                                      <w:color w:val="000000"/>
                                      <w:sz w:val="22"/>
                                      <w:szCs w:val="22"/>
                                    </w:rPr>
                                    <w:t>0.7386</w:t>
                                  </w:r>
                                </w:p>
                              </w:tc>
                              <w:tc>
                                <w:tcPr>
                                  <w:tcW w:w="994" w:type="dxa"/>
                                  <w:vAlign w:val="bottom"/>
                                </w:tcPr>
                                <w:p w14:paraId="7423C227" w14:textId="138B4239" w:rsidR="001973A2" w:rsidRDefault="001973A2" w:rsidP="0068151D">
                                  <w:pPr>
                                    <w:pStyle w:val="Nidungvnbn"/>
                                    <w:ind w:firstLine="0"/>
                                    <w:jc w:val="right"/>
                                  </w:pPr>
                                  <w:r>
                                    <w:rPr>
                                      <w:color w:val="000000"/>
                                      <w:sz w:val="22"/>
                                      <w:szCs w:val="22"/>
                                    </w:rPr>
                                    <w:t>0.7386</w:t>
                                  </w:r>
                                </w:p>
                              </w:tc>
                              <w:tc>
                                <w:tcPr>
                                  <w:tcW w:w="1143" w:type="dxa"/>
                                  <w:vAlign w:val="bottom"/>
                                </w:tcPr>
                                <w:p w14:paraId="1ADC591E" w14:textId="607846CB" w:rsidR="001973A2" w:rsidRDefault="001973A2" w:rsidP="0068151D">
                                  <w:pPr>
                                    <w:pStyle w:val="Nidungvnbn"/>
                                    <w:ind w:firstLine="0"/>
                                    <w:jc w:val="right"/>
                                  </w:pPr>
                                  <w:r>
                                    <w:rPr>
                                      <w:color w:val="000000"/>
                                      <w:sz w:val="22"/>
                                      <w:szCs w:val="22"/>
                                    </w:rPr>
                                    <w:t>8323</w:t>
                                  </w:r>
                                </w:p>
                              </w:tc>
                            </w:tr>
                            <w:tr w:rsidR="001973A2" w14:paraId="270098F0" w14:textId="77777777" w:rsidTr="00A24F79">
                              <w:trPr>
                                <w:trHeight w:val="379"/>
                              </w:trPr>
                              <w:tc>
                                <w:tcPr>
                                  <w:tcW w:w="805" w:type="dxa"/>
                                  <w:vMerge/>
                                </w:tcPr>
                                <w:p w14:paraId="6C3CAB98" w14:textId="77777777" w:rsidR="001973A2" w:rsidRDefault="001973A2" w:rsidP="007F66D0">
                                  <w:pPr>
                                    <w:pStyle w:val="Nidungvnbn"/>
                                    <w:ind w:firstLine="0"/>
                                    <w:jc w:val="left"/>
                                    <w:rPr>
                                      <w:b/>
                                    </w:rPr>
                                  </w:pPr>
                                </w:p>
                              </w:tc>
                              <w:tc>
                                <w:tcPr>
                                  <w:tcW w:w="2952" w:type="dxa"/>
                                  <w:vAlign w:val="bottom"/>
                                </w:tcPr>
                                <w:p w14:paraId="6E8FCEAB" w14:textId="78AC39CC" w:rsidR="001973A2" w:rsidRDefault="001973A2" w:rsidP="007F66D0">
                                  <w:pPr>
                                    <w:pStyle w:val="Nidungvnbn"/>
                                    <w:ind w:firstLine="0"/>
                                    <w:jc w:val="left"/>
                                    <w:rPr>
                                      <w:b/>
                                    </w:rPr>
                                  </w:pPr>
                                  <w:r>
                                    <w:rPr>
                                      <w:color w:val="000000"/>
                                      <w:sz w:val="22"/>
                                      <w:szCs w:val="22"/>
                                    </w:rPr>
                                    <w:t>DiatomSizeReduction</w:t>
                                  </w:r>
                                </w:p>
                              </w:tc>
                              <w:tc>
                                <w:tcPr>
                                  <w:tcW w:w="912" w:type="dxa"/>
                                  <w:vAlign w:val="bottom"/>
                                </w:tcPr>
                                <w:p w14:paraId="1DF8580E" w14:textId="023245BE" w:rsidR="001973A2" w:rsidRDefault="001973A2" w:rsidP="007F66D0">
                                  <w:pPr>
                                    <w:pStyle w:val="Nidungvnbn"/>
                                    <w:ind w:firstLine="0"/>
                                    <w:jc w:val="right"/>
                                  </w:pPr>
                                  <w:r>
                                    <w:rPr>
                                      <w:color w:val="000000"/>
                                      <w:sz w:val="22"/>
                                      <w:szCs w:val="22"/>
                                    </w:rPr>
                                    <w:t>0.0774</w:t>
                                  </w:r>
                                </w:p>
                              </w:tc>
                              <w:tc>
                                <w:tcPr>
                                  <w:tcW w:w="912" w:type="dxa"/>
                                  <w:vAlign w:val="bottom"/>
                                </w:tcPr>
                                <w:p w14:paraId="5B56D425" w14:textId="5DAA3C99" w:rsidR="001973A2" w:rsidRDefault="001973A2" w:rsidP="007F66D0">
                                  <w:pPr>
                                    <w:pStyle w:val="Nidungvnbn"/>
                                    <w:ind w:firstLine="0"/>
                                    <w:jc w:val="right"/>
                                  </w:pPr>
                                  <w:r>
                                    <w:rPr>
                                      <w:color w:val="000000"/>
                                      <w:sz w:val="22"/>
                                      <w:szCs w:val="22"/>
                                    </w:rPr>
                                    <w:t>0.3007</w:t>
                                  </w:r>
                                </w:p>
                              </w:tc>
                              <w:tc>
                                <w:tcPr>
                                  <w:tcW w:w="912" w:type="dxa"/>
                                  <w:vAlign w:val="bottom"/>
                                </w:tcPr>
                                <w:p w14:paraId="2D157F16" w14:textId="66E3AAB9" w:rsidR="001973A2" w:rsidRDefault="001973A2" w:rsidP="007F66D0">
                                  <w:pPr>
                                    <w:pStyle w:val="Nidungvnbn"/>
                                    <w:ind w:firstLine="0"/>
                                    <w:jc w:val="right"/>
                                  </w:pPr>
                                  <w:r>
                                    <w:rPr>
                                      <w:color w:val="000000"/>
                                      <w:sz w:val="22"/>
                                      <w:szCs w:val="22"/>
                                    </w:rPr>
                                    <w:t>0.25</w:t>
                                  </w:r>
                                </w:p>
                              </w:tc>
                              <w:tc>
                                <w:tcPr>
                                  <w:tcW w:w="1077" w:type="dxa"/>
                                  <w:vAlign w:val="bottom"/>
                                </w:tcPr>
                                <w:p w14:paraId="2CB93B32" w14:textId="471976B0" w:rsidR="001973A2" w:rsidRDefault="001973A2" w:rsidP="007F66D0">
                                  <w:pPr>
                                    <w:pStyle w:val="Nidungvnbn"/>
                                    <w:ind w:firstLine="0"/>
                                    <w:jc w:val="right"/>
                                  </w:pPr>
                                  <w:r>
                                    <w:rPr>
                                      <w:color w:val="000000"/>
                                      <w:sz w:val="22"/>
                                      <w:szCs w:val="22"/>
                                    </w:rPr>
                                    <w:t>2240.1</w:t>
                                  </w:r>
                                </w:p>
                              </w:tc>
                              <w:tc>
                                <w:tcPr>
                                  <w:tcW w:w="994" w:type="dxa"/>
                                  <w:vAlign w:val="bottom"/>
                                </w:tcPr>
                                <w:p w14:paraId="5920BC96" w14:textId="0140BB88" w:rsidR="001973A2" w:rsidRDefault="001973A2" w:rsidP="0068151D">
                                  <w:pPr>
                                    <w:pStyle w:val="Nidungvnbn"/>
                                    <w:ind w:firstLine="0"/>
                                    <w:jc w:val="right"/>
                                  </w:pPr>
                                  <w:r>
                                    <w:rPr>
                                      <w:color w:val="000000"/>
                                      <w:sz w:val="22"/>
                                      <w:szCs w:val="22"/>
                                    </w:rPr>
                                    <w:t>0.0754</w:t>
                                  </w:r>
                                </w:p>
                              </w:tc>
                              <w:tc>
                                <w:tcPr>
                                  <w:tcW w:w="994" w:type="dxa"/>
                                  <w:vAlign w:val="bottom"/>
                                </w:tcPr>
                                <w:p w14:paraId="57EFB503" w14:textId="2B670575" w:rsidR="001973A2" w:rsidRDefault="001973A2" w:rsidP="0068151D">
                                  <w:pPr>
                                    <w:pStyle w:val="Nidungvnbn"/>
                                    <w:ind w:firstLine="0"/>
                                    <w:jc w:val="right"/>
                                  </w:pPr>
                                  <w:r>
                                    <w:rPr>
                                      <w:color w:val="000000"/>
                                      <w:sz w:val="22"/>
                                      <w:szCs w:val="22"/>
                                    </w:rPr>
                                    <w:t>0.3007</w:t>
                                  </w:r>
                                </w:p>
                              </w:tc>
                              <w:tc>
                                <w:tcPr>
                                  <w:tcW w:w="994" w:type="dxa"/>
                                  <w:vAlign w:val="bottom"/>
                                </w:tcPr>
                                <w:p w14:paraId="22000ADC" w14:textId="2A49240F" w:rsidR="001973A2" w:rsidRDefault="001973A2" w:rsidP="0068151D">
                                  <w:pPr>
                                    <w:pStyle w:val="Nidungvnbn"/>
                                    <w:ind w:firstLine="0"/>
                                    <w:jc w:val="right"/>
                                  </w:pPr>
                                  <w:r>
                                    <w:rPr>
                                      <w:color w:val="000000"/>
                                      <w:sz w:val="22"/>
                                      <w:szCs w:val="22"/>
                                    </w:rPr>
                                    <w:t>0.25</w:t>
                                  </w:r>
                                </w:p>
                              </w:tc>
                              <w:tc>
                                <w:tcPr>
                                  <w:tcW w:w="1143" w:type="dxa"/>
                                  <w:vAlign w:val="bottom"/>
                                </w:tcPr>
                                <w:p w14:paraId="76AD5A6F" w14:textId="52F92E86" w:rsidR="001973A2" w:rsidRDefault="001973A2" w:rsidP="0068151D">
                                  <w:pPr>
                                    <w:pStyle w:val="Nidungvnbn"/>
                                    <w:ind w:firstLine="0"/>
                                    <w:jc w:val="right"/>
                                  </w:pPr>
                                  <w:r>
                                    <w:rPr>
                                      <w:color w:val="000000"/>
                                      <w:sz w:val="22"/>
                                      <w:szCs w:val="22"/>
                                    </w:rPr>
                                    <w:t>1527.2</w:t>
                                  </w:r>
                                </w:p>
                              </w:tc>
                            </w:tr>
                            <w:tr w:rsidR="001973A2" w14:paraId="2DBA60B8" w14:textId="77777777" w:rsidTr="00A24F79">
                              <w:trPr>
                                <w:trHeight w:val="379"/>
                              </w:trPr>
                              <w:tc>
                                <w:tcPr>
                                  <w:tcW w:w="805" w:type="dxa"/>
                                  <w:vMerge/>
                                </w:tcPr>
                                <w:p w14:paraId="5CF7F1F2" w14:textId="77777777" w:rsidR="001973A2" w:rsidRDefault="001973A2" w:rsidP="007F66D0">
                                  <w:pPr>
                                    <w:pStyle w:val="Nidungvnbn"/>
                                    <w:ind w:firstLine="0"/>
                                    <w:jc w:val="left"/>
                                    <w:rPr>
                                      <w:b/>
                                    </w:rPr>
                                  </w:pPr>
                                </w:p>
                              </w:tc>
                              <w:tc>
                                <w:tcPr>
                                  <w:tcW w:w="2952" w:type="dxa"/>
                                  <w:vAlign w:val="bottom"/>
                                </w:tcPr>
                                <w:p w14:paraId="2BE8F33E" w14:textId="77777777" w:rsidR="001973A2" w:rsidRDefault="001973A2" w:rsidP="007F66D0">
                                  <w:pPr>
                                    <w:pStyle w:val="Nidungvnbn"/>
                                    <w:ind w:firstLine="0"/>
                                    <w:jc w:val="left"/>
                                    <w:rPr>
                                      <w:color w:val="000000"/>
                                      <w:sz w:val="22"/>
                                      <w:szCs w:val="22"/>
                                    </w:rPr>
                                  </w:pPr>
                                  <w:r>
                                    <w:rPr>
                                      <w:color w:val="000000"/>
                                      <w:sz w:val="22"/>
                                      <w:szCs w:val="22"/>
                                    </w:rPr>
                                    <w:t>DistalPhalanx</w:t>
                                  </w:r>
                                </w:p>
                                <w:p w14:paraId="2F09CB0C" w14:textId="2D763C02" w:rsidR="001973A2" w:rsidRDefault="001973A2" w:rsidP="007F66D0">
                                  <w:pPr>
                                    <w:pStyle w:val="Nidungvnbn"/>
                                    <w:ind w:firstLine="0"/>
                                    <w:jc w:val="left"/>
                                    <w:rPr>
                                      <w:b/>
                                    </w:rPr>
                                  </w:pPr>
                                  <w:r>
                                    <w:rPr>
                                      <w:color w:val="000000"/>
                                      <w:sz w:val="22"/>
                                      <w:szCs w:val="22"/>
                                    </w:rPr>
                                    <w:t>OutlineAgeGroup</w:t>
                                  </w:r>
                                </w:p>
                              </w:tc>
                              <w:tc>
                                <w:tcPr>
                                  <w:tcW w:w="912" w:type="dxa"/>
                                  <w:vAlign w:val="center"/>
                                </w:tcPr>
                                <w:p w14:paraId="25BF680C" w14:textId="75F5E833" w:rsidR="001973A2" w:rsidRDefault="001973A2" w:rsidP="007F66D0">
                                  <w:pPr>
                                    <w:pStyle w:val="Nidungvnbn"/>
                                    <w:ind w:firstLine="0"/>
                                    <w:jc w:val="right"/>
                                  </w:pPr>
                                  <w:r>
                                    <w:rPr>
                                      <w:color w:val="000000"/>
                                      <w:sz w:val="22"/>
                                      <w:szCs w:val="22"/>
                                    </w:rPr>
                                    <w:t>0.6969</w:t>
                                  </w:r>
                                </w:p>
                              </w:tc>
                              <w:tc>
                                <w:tcPr>
                                  <w:tcW w:w="912" w:type="dxa"/>
                                  <w:vAlign w:val="center"/>
                                </w:tcPr>
                                <w:p w14:paraId="3B076249" w14:textId="75D9EFE0" w:rsidR="001973A2" w:rsidRDefault="001973A2" w:rsidP="007F66D0">
                                  <w:pPr>
                                    <w:pStyle w:val="Nidungvnbn"/>
                                    <w:ind w:firstLine="0"/>
                                    <w:jc w:val="right"/>
                                  </w:pPr>
                                  <w:r>
                                    <w:rPr>
                                      <w:color w:val="000000"/>
                                      <w:sz w:val="22"/>
                                      <w:szCs w:val="22"/>
                                    </w:rPr>
                                    <w:t>0.7266</w:t>
                                  </w:r>
                                </w:p>
                              </w:tc>
                              <w:tc>
                                <w:tcPr>
                                  <w:tcW w:w="912" w:type="dxa"/>
                                  <w:vAlign w:val="center"/>
                                </w:tcPr>
                                <w:p w14:paraId="255260C4" w14:textId="44D44E40" w:rsidR="001973A2" w:rsidRDefault="001973A2" w:rsidP="007F66D0">
                                  <w:pPr>
                                    <w:pStyle w:val="Nidungvnbn"/>
                                    <w:ind w:firstLine="0"/>
                                    <w:jc w:val="right"/>
                                  </w:pPr>
                                  <w:r>
                                    <w:rPr>
                                      <w:color w:val="000000"/>
                                      <w:sz w:val="22"/>
                                      <w:szCs w:val="22"/>
                                    </w:rPr>
                                    <w:t>0.7434</w:t>
                                  </w:r>
                                </w:p>
                              </w:tc>
                              <w:tc>
                                <w:tcPr>
                                  <w:tcW w:w="1077" w:type="dxa"/>
                                  <w:vAlign w:val="center"/>
                                </w:tcPr>
                                <w:p w14:paraId="6456F54D" w14:textId="1FCABA0E" w:rsidR="001973A2" w:rsidRDefault="001973A2" w:rsidP="007F66D0">
                                  <w:pPr>
                                    <w:pStyle w:val="Nidungvnbn"/>
                                    <w:ind w:firstLine="0"/>
                                    <w:jc w:val="right"/>
                                  </w:pPr>
                                  <w:r>
                                    <w:rPr>
                                      <w:color w:val="000000"/>
                                      <w:sz w:val="22"/>
                                      <w:szCs w:val="22"/>
                                    </w:rPr>
                                    <w:t>539.1</w:t>
                                  </w:r>
                                </w:p>
                              </w:tc>
                              <w:tc>
                                <w:tcPr>
                                  <w:tcW w:w="994" w:type="dxa"/>
                                  <w:vAlign w:val="bottom"/>
                                </w:tcPr>
                                <w:p w14:paraId="770D6A5A" w14:textId="3C7AAF6C" w:rsidR="001973A2" w:rsidRDefault="001973A2" w:rsidP="0068151D">
                                  <w:pPr>
                                    <w:pStyle w:val="Nidungvnbn"/>
                                    <w:ind w:firstLine="0"/>
                                    <w:jc w:val="right"/>
                                  </w:pPr>
                                  <w:r>
                                    <w:rPr>
                                      <w:color w:val="000000"/>
                                      <w:sz w:val="22"/>
                                      <w:szCs w:val="22"/>
                                    </w:rPr>
                                    <w:t>0.6826</w:t>
                                  </w:r>
                                </w:p>
                              </w:tc>
                              <w:tc>
                                <w:tcPr>
                                  <w:tcW w:w="994" w:type="dxa"/>
                                  <w:vAlign w:val="bottom"/>
                                </w:tcPr>
                                <w:p w14:paraId="58B607AA" w14:textId="49A89135" w:rsidR="001973A2" w:rsidRDefault="001973A2" w:rsidP="0068151D">
                                  <w:pPr>
                                    <w:pStyle w:val="Nidungvnbn"/>
                                    <w:ind w:firstLine="0"/>
                                    <w:jc w:val="right"/>
                                  </w:pPr>
                                  <w:r>
                                    <w:rPr>
                                      <w:color w:val="000000"/>
                                      <w:sz w:val="22"/>
                                      <w:szCs w:val="22"/>
                                    </w:rPr>
                                    <w:t>0.705</w:t>
                                  </w:r>
                                </w:p>
                              </w:tc>
                              <w:tc>
                                <w:tcPr>
                                  <w:tcW w:w="994" w:type="dxa"/>
                                  <w:vAlign w:val="bottom"/>
                                </w:tcPr>
                                <w:p w14:paraId="5A50E018" w14:textId="62D78953" w:rsidR="001973A2" w:rsidRDefault="001973A2" w:rsidP="0068151D">
                                  <w:pPr>
                                    <w:pStyle w:val="Nidungvnbn"/>
                                    <w:ind w:firstLine="0"/>
                                    <w:jc w:val="right"/>
                                  </w:pPr>
                                  <w:r>
                                    <w:rPr>
                                      <w:color w:val="000000"/>
                                      <w:sz w:val="22"/>
                                      <w:szCs w:val="22"/>
                                    </w:rPr>
                                    <w:t>0.7451</w:t>
                                  </w:r>
                                </w:p>
                              </w:tc>
                              <w:tc>
                                <w:tcPr>
                                  <w:tcW w:w="1143" w:type="dxa"/>
                                  <w:vAlign w:val="bottom"/>
                                </w:tcPr>
                                <w:p w14:paraId="6BB1E2AA" w14:textId="01BC24A6" w:rsidR="001973A2" w:rsidRDefault="001973A2" w:rsidP="0068151D">
                                  <w:pPr>
                                    <w:pStyle w:val="Nidungvnbn"/>
                                    <w:ind w:firstLine="0"/>
                                    <w:jc w:val="right"/>
                                  </w:pPr>
                                  <w:r>
                                    <w:rPr>
                                      <w:color w:val="000000"/>
                                      <w:sz w:val="22"/>
                                      <w:szCs w:val="22"/>
                                    </w:rPr>
                                    <w:t>447.8</w:t>
                                  </w:r>
                                </w:p>
                              </w:tc>
                            </w:tr>
                            <w:tr w:rsidR="001973A2" w14:paraId="13C5B728" w14:textId="77777777" w:rsidTr="00A24F79">
                              <w:trPr>
                                <w:trHeight w:val="379"/>
                              </w:trPr>
                              <w:tc>
                                <w:tcPr>
                                  <w:tcW w:w="805" w:type="dxa"/>
                                  <w:vMerge/>
                                </w:tcPr>
                                <w:p w14:paraId="621D4BDB" w14:textId="77777777" w:rsidR="001973A2" w:rsidRDefault="001973A2" w:rsidP="007F66D0">
                                  <w:pPr>
                                    <w:pStyle w:val="Nidungvnbn"/>
                                    <w:ind w:firstLine="0"/>
                                    <w:jc w:val="left"/>
                                    <w:rPr>
                                      <w:b/>
                                    </w:rPr>
                                  </w:pPr>
                                </w:p>
                              </w:tc>
                              <w:tc>
                                <w:tcPr>
                                  <w:tcW w:w="2952" w:type="dxa"/>
                                  <w:vAlign w:val="bottom"/>
                                </w:tcPr>
                                <w:p w14:paraId="18F408AC" w14:textId="3F506588" w:rsidR="001973A2" w:rsidRDefault="001973A2" w:rsidP="007F66D0">
                                  <w:pPr>
                                    <w:pStyle w:val="Nidungvnbn"/>
                                    <w:ind w:firstLine="0"/>
                                    <w:jc w:val="left"/>
                                    <w:rPr>
                                      <w:b/>
                                    </w:rPr>
                                  </w:pPr>
                                  <w:r>
                                    <w:rPr>
                                      <w:color w:val="000000"/>
                                      <w:sz w:val="22"/>
                                      <w:szCs w:val="22"/>
                                    </w:rPr>
                                    <w:t>DistalPhalanxOutlineCorrect</w:t>
                                  </w:r>
                                </w:p>
                              </w:tc>
                              <w:tc>
                                <w:tcPr>
                                  <w:tcW w:w="912" w:type="dxa"/>
                                  <w:vAlign w:val="bottom"/>
                                </w:tcPr>
                                <w:p w14:paraId="64FD687A" w14:textId="0A53DFF6" w:rsidR="001973A2" w:rsidRDefault="001973A2" w:rsidP="007F66D0">
                                  <w:pPr>
                                    <w:pStyle w:val="Nidungvnbn"/>
                                    <w:ind w:firstLine="0"/>
                                    <w:jc w:val="right"/>
                                  </w:pPr>
                                  <w:r>
                                    <w:rPr>
                                      <w:color w:val="000000"/>
                                      <w:sz w:val="22"/>
                                      <w:szCs w:val="22"/>
                                    </w:rPr>
                                    <w:t>0.7447</w:t>
                                  </w:r>
                                </w:p>
                              </w:tc>
                              <w:tc>
                                <w:tcPr>
                                  <w:tcW w:w="912" w:type="dxa"/>
                                  <w:vAlign w:val="bottom"/>
                                </w:tcPr>
                                <w:p w14:paraId="689E00C9" w14:textId="4EC393C4" w:rsidR="001973A2" w:rsidRDefault="001973A2" w:rsidP="007F66D0">
                                  <w:pPr>
                                    <w:pStyle w:val="Nidungvnbn"/>
                                    <w:ind w:firstLine="0"/>
                                    <w:jc w:val="right"/>
                                  </w:pPr>
                                  <w:r>
                                    <w:rPr>
                                      <w:color w:val="000000"/>
                                      <w:sz w:val="22"/>
                                      <w:szCs w:val="22"/>
                                    </w:rPr>
                                    <w:t>0.7428</w:t>
                                  </w:r>
                                </w:p>
                              </w:tc>
                              <w:tc>
                                <w:tcPr>
                                  <w:tcW w:w="912" w:type="dxa"/>
                                  <w:vAlign w:val="bottom"/>
                                </w:tcPr>
                                <w:p w14:paraId="10911183" w14:textId="4008B745" w:rsidR="001973A2" w:rsidRDefault="001973A2" w:rsidP="007F66D0">
                                  <w:pPr>
                                    <w:pStyle w:val="Nidungvnbn"/>
                                    <w:ind w:firstLine="0"/>
                                    <w:jc w:val="right"/>
                                  </w:pPr>
                                  <w:r>
                                    <w:rPr>
                                      <w:color w:val="000000"/>
                                      <w:sz w:val="22"/>
                                      <w:szCs w:val="22"/>
                                    </w:rPr>
                                    <w:t>0.7186</w:t>
                                  </w:r>
                                </w:p>
                              </w:tc>
                              <w:tc>
                                <w:tcPr>
                                  <w:tcW w:w="1077" w:type="dxa"/>
                                  <w:vAlign w:val="bottom"/>
                                </w:tcPr>
                                <w:p w14:paraId="2859970C" w14:textId="296BAF94" w:rsidR="001973A2" w:rsidRDefault="001973A2" w:rsidP="007F66D0">
                                  <w:pPr>
                                    <w:pStyle w:val="Nidungvnbn"/>
                                    <w:ind w:firstLine="0"/>
                                    <w:jc w:val="right"/>
                                  </w:pPr>
                                  <w:r>
                                    <w:rPr>
                                      <w:color w:val="000000"/>
                                      <w:sz w:val="22"/>
                                      <w:szCs w:val="22"/>
                                    </w:rPr>
                                    <w:t>1185.9</w:t>
                                  </w:r>
                                </w:p>
                              </w:tc>
                              <w:tc>
                                <w:tcPr>
                                  <w:tcW w:w="994" w:type="dxa"/>
                                  <w:vAlign w:val="bottom"/>
                                </w:tcPr>
                                <w:p w14:paraId="100473A4" w14:textId="29D6B292" w:rsidR="001973A2" w:rsidRDefault="001973A2" w:rsidP="0068151D">
                                  <w:pPr>
                                    <w:pStyle w:val="Nidungvnbn"/>
                                    <w:ind w:firstLine="0"/>
                                    <w:jc w:val="right"/>
                                  </w:pPr>
                                  <w:r>
                                    <w:rPr>
                                      <w:color w:val="000000"/>
                                      <w:sz w:val="22"/>
                                      <w:szCs w:val="22"/>
                                    </w:rPr>
                                    <w:t>0.7658</w:t>
                                  </w:r>
                                </w:p>
                              </w:tc>
                              <w:tc>
                                <w:tcPr>
                                  <w:tcW w:w="994" w:type="dxa"/>
                                  <w:vAlign w:val="bottom"/>
                                </w:tcPr>
                                <w:p w14:paraId="15D50A9C" w14:textId="2C8D62B6" w:rsidR="001973A2" w:rsidRDefault="001973A2" w:rsidP="0068151D">
                                  <w:pPr>
                                    <w:pStyle w:val="Nidungvnbn"/>
                                    <w:ind w:firstLine="0"/>
                                    <w:jc w:val="right"/>
                                  </w:pPr>
                                  <w:r>
                                    <w:rPr>
                                      <w:color w:val="000000"/>
                                      <w:sz w:val="22"/>
                                      <w:szCs w:val="22"/>
                                    </w:rPr>
                                    <w:t>0.7681</w:t>
                                  </w:r>
                                </w:p>
                              </w:tc>
                              <w:tc>
                                <w:tcPr>
                                  <w:tcW w:w="994" w:type="dxa"/>
                                  <w:vAlign w:val="bottom"/>
                                </w:tcPr>
                                <w:p w14:paraId="2904C6B5" w14:textId="4710982A" w:rsidR="001973A2" w:rsidRDefault="001973A2" w:rsidP="0068151D">
                                  <w:pPr>
                                    <w:pStyle w:val="Nidungvnbn"/>
                                    <w:ind w:firstLine="0"/>
                                    <w:jc w:val="right"/>
                                  </w:pPr>
                                  <w:r>
                                    <w:rPr>
                                      <w:color w:val="000000"/>
                                      <w:sz w:val="22"/>
                                      <w:szCs w:val="22"/>
                                    </w:rPr>
                                    <w:t>0.7516</w:t>
                                  </w:r>
                                </w:p>
                              </w:tc>
                              <w:tc>
                                <w:tcPr>
                                  <w:tcW w:w="1143" w:type="dxa"/>
                                  <w:vAlign w:val="bottom"/>
                                </w:tcPr>
                                <w:p w14:paraId="3747E4E5" w14:textId="62AA5800" w:rsidR="001973A2" w:rsidRDefault="001973A2" w:rsidP="0068151D">
                                  <w:pPr>
                                    <w:pStyle w:val="Nidungvnbn"/>
                                    <w:ind w:firstLine="0"/>
                                    <w:jc w:val="right"/>
                                  </w:pPr>
                                  <w:r>
                                    <w:rPr>
                                      <w:color w:val="000000"/>
                                      <w:sz w:val="22"/>
                                      <w:szCs w:val="22"/>
                                    </w:rPr>
                                    <w:t>678.1</w:t>
                                  </w:r>
                                </w:p>
                              </w:tc>
                            </w:tr>
                            <w:tr w:rsidR="001973A2" w14:paraId="0DEDD3CD" w14:textId="77777777" w:rsidTr="00A24F79">
                              <w:trPr>
                                <w:trHeight w:val="379"/>
                              </w:trPr>
                              <w:tc>
                                <w:tcPr>
                                  <w:tcW w:w="805" w:type="dxa"/>
                                  <w:vMerge/>
                                </w:tcPr>
                                <w:p w14:paraId="23103A45" w14:textId="77777777" w:rsidR="001973A2" w:rsidRDefault="001973A2" w:rsidP="007F66D0">
                                  <w:pPr>
                                    <w:pStyle w:val="Nidungvnbn"/>
                                    <w:ind w:firstLine="0"/>
                                    <w:jc w:val="left"/>
                                    <w:rPr>
                                      <w:b/>
                                    </w:rPr>
                                  </w:pPr>
                                </w:p>
                              </w:tc>
                              <w:tc>
                                <w:tcPr>
                                  <w:tcW w:w="2952" w:type="dxa"/>
                                  <w:vAlign w:val="bottom"/>
                                </w:tcPr>
                                <w:p w14:paraId="40984082" w14:textId="233B8E9E" w:rsidR="001973A2" w:rsidRDefault="001973A2" w:rsidP="007F66D0">
                                  <w:pPr>
                                    <w:pStyle w:val="Nidungvnbn"/>
                                    <w:ind w:firstLine="0"/>
                                    <w:jc w:val="left"/>
                                    <w:rPr>
                                      <w:b/>
                                    </w:rPr>
                                  </w:pPr>
                                  <w:r>
                                    <w:rPr>
                                      <w:color w:val="000000"/>
                                      <w:sz w:val="22"/>
                                      <w:szCs w:val="22"/>
                                    </w:rPr>
                                    <w:t>DistalPhalanxTW</w:t>
                                  </w:r>
                                </w:p>
                              </w:tc>
                              <w:tc>
                                <w:tcPr>
                                  <w:tcW w:w="912" w:type="dxa"/>
                                  <w:vAlign w:val="bottom"/>
                                </w:tcPr>
                                <w:p w14:paraId="2BEF9418" w14:textId="3EDB12AC" w:rsidR="001973A2" w:rsidRDefault="001973A2" w:rsidP="007F66D0">
                                  <w:pPr>
                                    <w:pStyle w:val="Nidungvnbn"/>
                                    <w:ind w:firstLine="0"/>
                                    <w:jc w:val="right"/>
                                  </w:pPr>
                                  <w:r>
                                    <w:rPr>
                                      <w:color w:val="000000"/>
                                      <w:sz w:val="22"/>
                                      <w:szCs w:val="22"/>
                                    </w:rPr>
                                    <w:t>0.6523</w:t>
                                  </w:r>
                                </w:p>
                              </w:tc>
                              <w:tc>
                                <w:tcPr>
                                  <w:tcW w:w="912" w:type="dxa"/>
                                  <w:vAlign w:val="bottom"/>
                                </w:tcPr>
                                <w:p w14:paraId="21112088" w14:textId="75683110" w:rsidR="001973A2" w:rsidRDefault="001973A2" w:rsidP="007F66D0">
                                  <w:pPr>
                                    <w:pStyle w:val="Nidungvnbn"/>
                                    <w:ind w:firstLine="0"/>
                                    <w:jc w:val="right"/>
                                  </w:pPr>
                                  <w:r>
                                    <w:rPr>
                                      <w:color w:val="000000"/>
                                      <w:sz w:val="22"/>
                                      <w:szCs w:val="22"/>
                                    </w:rPr>
                                    <w:t>0.7122</w:t>
                                  </w:r>
                                </w:p>
                              </w:tc>
                              <w:tc>
                                <w:tcPr>
                                  <w:tcW w:w="912" w:type="dxa"/>
                                  <w:vAlign w:val="bottom"/>
                                </w:tcPr>
                                <w:p w14:paraId="2919C3A5" w14:textId="392F3830" w:rsidR="001973A2" w:rsidRDefault="001973A2" w:rsidP="007F66D0">
                                  <w:pPr>
                                    <w:pStyle w:val="Nidungvnbn"/>
                                    <w:ind w:firstLine="0"/>
                                    <w:jc w:val="right"/>
                                  </w:pPr>
                                  <w:r>
                                    <w:rPr>
                                      <w:color w:val="000000"/>
                                      <w:sz w:val="22"/>
                                      <w:szCs w:val="22"/>
                                    </w:rPr>
                                    <w:t>0.5884</w:t>
                                  </w:r>
                                </w:p>
                              </w:tc>
                              <w:tc>
                                <w:tcPr>
                                  <w:tcW w:w="1077" w:type="dxa"/>
                                  <w:vAlign w:val="bottom"/>
                                </w:tcPr>
                                <w:p w14:paraId="5C735A4B" w14:textId="638B4933" w:rsidR="001973A2" w:rsidRDefault="001973A2" w:rsidP="007F66D0">
                                  <w:pPr>
                                    <w:pStyle w:val="Nidungvnbn"/>
                                    <w:ind w:firstLine="0"/>
                                    <w:jc w:val="right"/>
                                  </w:pPr>
                                  <w:r>
                                    <w:rPr>
                                      <w:color w:val="000000"/>
                                      <w:sz w:val="22"/>
                                      <w:szCs w:val="22"/>
                                    </w:rPr>
                                    <w:t>550.4</w:t>
                                  </w:r>
                                </w:p>
                              </w:tc>
                              <w:tc>
                                <w:tcPr>
                                  <w:tcW w:w="994" w:type="dxa"/>
                                  <w:vAlign w:val="bottom"/>
                                </w:tcPr>
                                <w:p w14:paraId="505BE8C7" w14:textId="3BFEE28C" w:rsidR="001973A2" w:rsidRDefault="001973A2" w:rsidP="0068151D">
                                  <w:pPr>
                                    <w:pStyle w:val="Nidungvnbn"/>
                                    <w:ind w:firstLine="0"/>
                                    <w:jc w:val="right"/>
                                  </w:pPr>
                                  <w:r>
                                    <w:rPr>
                                      <w:color w:val="000000"/>
                                      <w:sz w:val="22"/>
                                      <w:szCs w:val="22"/>
                                    </w:rPr>
                                    <w:t>0.5628</w:t>
                                  </w:r>
                                </w:p>
                              </w:tc>
                              <w:tc>
                                <w:tcPr>
                                  <w:tcW w:w="994" w:type="dxa"/>
                                  <w:vAlign w:val="bottom"/>
                                </w:tcPr>
                                <w:p w14:paraId="70FE0BF5" w14:textId="3C45F9F0" w:rsidR="001973A2" w:rsidRDefault="001973A2" w:rsidP="0068151D">
                                  <w:pPr>
                                    <w:pStyle w:val="Nidungvnbn"/>
                                    <w:ind w:firstLine="0"/>
                                    <w:jc w:val="right"/>
                                  </w:pPr>
                                  <w:r>
                                    <w:rPr>
                                      <w:color w:val="000000"/>
                                      <w:sz w:val="22"/>
                                      <w:szCs w:val="22"/>
                                    </w:rPr>
                                    <w:t>0.6547</w:t>
                                  </w:r>
                                </w:p>
                              </w:tc>
                              <w:tc>
                                <w:tcPr>
                                  <w:tcW w:w="994" w:type="dxa"/>
                                  <w:vAlign w:val="bottom"/>
                                </w:tcPr>
                                <w:p w14:paraId="5D1DA4E5" w14:textId="6392474C" w:rsidR="001973A2" w:rsidRDefault="001973A2" w:rsidP="0068151D">
                                  <w:pPr>
                                    <w:pStyle w:val="Nidungvnbn"/>
                                    <w:ind w:firstLine="0"/>
                                    <w:jc w:val="right"/>
                                  </w:pPr>
                                  <w:r>
                                    <w:rPr>
                                      <w:color w:val="000000"/>
                                      <w:sz w:val="22"/>
                                      <w:szCs w:val="22"/>
                                    </w:rPr>
                                    <w:t>0.5312</w:t>
                                  </w:r>
                                </w:p>
                              </w:tc>
                              <w:tc>
                                <w:tcPr>
                                  <w:tcW w:w="1143" w:type="dxa"/>
                                  <w:vAlign w:val="bottom"/>
                                </w:tcPr>
                                <w:p w14:paraId="554BDECD" w14:textId="7DC62A03" w:rsidR="001973A2" w:rsidRDefault="001973A2" w:rsidP="0068151D">
                                  <w:pPr>
                                    <w:pStyle w:val="Nidungvnbn"/>
                                    <w:ind w:firstLine="0"/>
                                    <w:jc w:val="right"/>
                                  </w:pPr>
                                  <w:r>
                                    <w:rPr>
                                      <w:color w:val="000000"/>
                                      <w:sz w:val="22"/>
                                      <w:szCs w:val="22"/>
                                    </w:rPr>
                                    <w:t>451</w:t>
                                  </w:r>
                                </w:p>
                              </w:tc>
                            </w:tr>
                            <w:tr w:rsidR="001973A2" w14:paraId="0A19B906" w14:textId="77777777" w:rsidTr="00A24F79">
                              <w:trPr>
                                <w:trHeight w:val="379"/>
                              </w:trPr>
                              <w:tc>
                                <w:tcPr>
                                  <w:tcW w:w="805" w:type="dxa"/>
                                  <w:vMerge/>
                                </w:tcPr>
                                <w:p w14:paraId="77E30CBA" w14:textId="77777777" w:rsidR="001973A2" w:rsidRDefault="001973A2" w:rsidP="007F66D0">
                                  <w:pPr>
                                    <w:pStyle w:val="Nidungvnbn"/>
                                    <w:ind w:firstLine="0"/>
                                    <w:jc w:val="left"/>
                                    <w:rPr>
                                      <w:b/>
                                    </w:rPr>
                                  </w:pPr>
                                </w:p>
                              </w:tc>
                              <w:tc>
                                <w:tcPr>
                                  <w:tcW w:w="2952" w:type="dxa"/>
                                  <w:vAlign w:val="bottom"/>
                                </w:tcPr>
                                <w:p w14:paraId="5C6C30AF" w14:textId="71841978" w:rsidR="001973A2" w:rsidRDefault="001973A2" w:rsidP="007F66D0">
                                  <w:pPr>
                                    <w:pStyle w:val="Nidungvnbn"/>
                                    <w:ind w:firstLine="0"/>
                                    <w:jc w:val="left"/>
                                    <w:rPr>
                                      <w:b/>
                                    </w:rPr>
                                  </w:pPr>
                                  <w:r>
                                    <w:rPr>
                                      <w:color w:val="000000"/>
                                      <w:sz w:val="22"/>
                                      <w:szCs w:val="22"/>
                                    </w:rPr>
                                    <w:t>Earthquakes</w:t>
                                  </w:r>
                                </w:p>
                              </w:tc>
                              <w:tc>
                                <w:tcPr>
                                  <w:tcW w:w="912" w:type="dxa"/>
                                  <w:vAlign w:val="bottom"/>
                                </w:tcPr>
                                <w:p w14:paraId="3D947FD1" w14:textId="73D1F8AB" w:rsidR="001973A2" w:rsidRDefault="001973A2" w:rsidP="007F66D0">
                                  <w:pPr>
                                    <w:pStyle w:val="Nidungvnbn"/>
                                    <w:ind w:firstLine="0"/>
                                    <w:jc w:val="right"/>
                                  </w:pPr>
                                  <w:r>
                                    <w:rPr>
                                      <w:color w:val="000000"/>
                                      <w:sz w:val="22"/>
                                      <w:szCs w:val="22"/>
                                    </w:rPr>
                                    <w:t>0.5446</w:t>
                                  </w:r>
                                </w:p>
                              </w:tc>
                              <w:tc>
                                <w:tcPr>
                                  <w:tcW w:w="912" w:type="dxa"/>
                                  <w:vAlign w:val="bottom"/>
                                </w:tcPr>
                                <w:p w14:paraId="04F85164" w14:textId="593D9D7F" w:rsidR="001973A2" w:rsidRDefault="001973A2" w:rsidP="007F66D0">
                                  <w:pPr>
                                    <w:pStyle w:val="Nidungvnbn"/>
                                    <w:ind w:firstLine="0"/>
                                    <w:jc w:val="right"/>
                                  </w:pPr>
                                  <w:r>
                                    <w:rPr>
                                      <w:color w:val="000000"/>
                                      <w:sz w:val="22"/>
                                      <w:szCs w:val="22"/>
                                    </w:rPr>
                                    <w:t>0.7194</w:t>
                                  </w:r>
                                </w:p>
                              </w:tc>
                              <w:tc>
                                <w:tcPr>
                                  <w:tcW w:w="912" w:type="dxa"/>
                                  <w:vAlign w:val="bottom"/>
                                </w:tcPr>
                                <w:p w14:paraId="45572259" w14:textId="2BD00833" w:rsidR="001973A2" w:rsidRDefault="001973A2" w:rsidP="007F66D0">
                                  <w:pPr>
                                    <w:pStyle w:val="Nidungvnbn"/>
                                    <w:ind w:firstLine="0"/>
                                    <w:jc w:val="right"/>
                                  </w:pPr>
                                  <w:r>
                                    <w:rPr>
                                      <w:color w:val="000000"/>
                                      <w:sz w:val="22"/>
                                      <w:szCs w:val="22"/>
                                    </w:rPr>
                                    <w:t>0.5187</w:t>
                                  </w:r>
                                </w:p>
                              </w:tc>
                              <w:tc>
                                <w:tcPr>
                                  <w:tcW w:w="1077" w:type="dxa"/>
                                  <w:vAlign w:val="bottom"/>
                                </w:tcPr>
                                <w:p w14:paraId="3ACD92F0" w14:textId="66D7580E" w:rsidR="001973A2" w:rsidRDefault="001973A2" w:rsidP="007F66D0">
                                  <w:pPr>
                                    <w:pStyle w:val="Nidungvnbn"/>
                                    <w:ind w:firstLine="0"/>
                                    <w:jc w:val="right"/>
                                  </w:pPr>
                                  <w:r>
                                    <w:rPr>
                                      <w:color w:val="000000"/>
                                      <w:sz w:val="22"/>
                                      <w:szCs w:val="22"/>
                                    </w:rPr>
                                    <w:t>627.9</w:t>
                                  </w:r>
                                </w:p>
                              </w:tc>
                              <w:tc>
                                <w:tcPr>
                                  <w:tcW w:w="994" w:type="dxa"/>
                                  <w:vAlign w:val="bottom"/>
                                </w:tcPr>
                                <w:p w14:paraId="7B8ADC86" w14:textId="3646BB83" w:rsidR="001973A2" w:rsidRDefault="001973A2" w:rsidP="0068151D">
                                  <w:pPr>
                                    <w:pStyle w:val="Nidungvnbn"/>
                                    <w:ind w:firstLine="0"/>
                                    <w:jc w:val="right"/>
                                  </w:pPr>
                                  <w:r>
                                    <w:rPr>
                                      <w:color w:val="000000"/>
                                      <w:sz w:val="22"/>
                                      <w:szCs w:val="22"/>
                                    </w:rPr>
                                    <w:t>0.5866</w:t>
                                  </w:r>
                                </w:p>
                              </w:tc>
                              <w:tc>
                                <w:tcPr>
                                  <w:tcW w:w="994" w:type="dxa"/>
                                  <w:vAlign w:val="bottom"/>
                                </w:tcPr>
                                <w:p w14:paraId="193AEAA2" w14:textId="52946555" w:rsidR="001973A2" w:rsidRDefault="001973A2" w:rsidP="0068151D">
                                  <w:pPr>
                                    <w:pStyle w:val="Nidungvnbn"/>
                                    <w:ind w:firstLine="0"/>
                                    <w:jc w:val="right"/>
                                  </w:pPr>
                                  <w:r>
                                    <w:rPr>
                                      <w:color w:val="000000"/>
                                      <w:sz w:val="22"/>
                                      <w:szCs w:val="22"/>
                                    </w:rPr>
                                    <w:t>0.7194</w:t>
                                  </w:r>
                                </w:p>
                              </w:tc>
                              <w:tc>
                                <w:tcPr>
                                  <w:tcW w:w="994" w:type="dxa"/>
                                  <w:vAlign w:val="bottom"/>
                                </w:tcPr>
                                <w:p w14:paraId="0447F656" w14:textId="2200586E" w:rsidR="001973A2" w:rsidRDefault="001973A2" w:rsidP="0068151D">
                                  <w:pPr>
                                    <w:pStyle w:val="Nidungvnbn"/>
                                    <w:ind w:firstLine="0"/>
                                    <w:jc w:val="right"/>
                                  </w:pPr>
                                  <w:r>
                                    <w:rPr>
                                      <w:color w:val="000000"/>
                                      <w:sz w:val="22"/>
                                      <w:szCs w:val="22"/>
                                    </w:rPr>
                                    <w:t>0.5566</w:t>
                                  </w:r>
                                </w:p>
                              </w:tc>
                              <w:tc>
                                <w:tcPr>
                                  <w:tcW w:w="1143" w:type="dxa"/>
                                  <w:vAlign w:val="bottom"/>
                                </w:tcPr>
                                <w:p w14:paraId="57C1FE88" w14:textId="024D32AE" w:rsidR="001973A2" w:rsidRDefault="001973A2" w:rsidP="0068151D">
                                  <w:pPr>
                                    <w:pStyle w:val="Nidungvnbn"/>
                                    <w:ind w:firstLine="0"/>
                                    <w:jc w:val="right"/>
                                  </w:pPr>
                                  <w:r>
                                    <w:rPr>
                                      <w:color w:val="000000"/>
                                      <w:sz w:val="22"/>
                                      <w:szCs w:val="22"/>
                                    </w:rPr>
                                    <w:t>925.8</w:t>
                                  </w:r>
                                </w:p>
                              </w:tc>
                            </w:tr>
                          </w:tbl>
                          <w:p w14:paraId="17DBCDC2"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4" type="#_x0000_t202" style="position:absolute;margin-left:-63.3pt;margin-top:13.5pt;width:609.3pt;height:429.25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077A899D" w14:textId="77777777" w:rsidTr="0079103C">
                        <w:trPr>
                          <w:trHeight w:val="379"/>
                        </w:trPr>
                        <w:tc>
                          <w:tcPr>
                            <w:tcW w:w="805" w:type="dxa"/>
                            <w:vMerge w:val="restart"/>
                            <w:vAlign w:val="center"/>
                          </w:tcPr>
                          <w:p w14:paraId="30D80109" w14:textId="56A693BF" w:rsidR="001973A2" w:rsidRDefault="001973A2" w:rsidP="007262B0">
                            <w:pPr>
                              <w:pStyle w:val="Nidungvnbn"/>
                              <w:ind w:firstLine="0"/>
                              <w:jc w:val="center"/>
                              <w:rPr>
                                <w:b/>
                              </w:rPr>
                            </w:pPr>
                            <w:r>
                              <w:rPr>
                                <w:b/>
                              </w:rPr>
                              <w:t>Tên phân loại</w:t>
                            </w:r>
                          </w:p>
                        </w:tc>
                        <w:tc>
                          <w:tcPr>
                            <w:tcW w:w="2952" w:type="dxa"/>
                            <w:vMerge w:val="restart"/>
                            <w:vAlign w:val="center"/>
                          </w:tcPr>
                          <w:p w14:paraId="69AC81F2" w14:textId="33D909FE" w:rsidR="001973A2" w:rsidRDefault="001973A2" w:rsidP="00493C4E">
                            <w:pPr>
                              <w:pStyle w:val="Nidungvnbn"/>
                              <w:ind w:firstLine="0"/>
                              <w:jc w:val="center"/>
                              <w:rPr>
                                <w:b/>
                              </w:rPr>
                            </w:pPr>
                            <w:r>
                              <w:rPr>
                                <w:b/>
                              </w:rPr>
                              <w:t>Tên tập dữ liệu</w:t>
                            </w:r>
                          </w:p>
                        </w:tc>
                        <w:tc>
                          <w:tcPr>
                            <w:tcW w:w="3813" w:type="dxa"/>
                            <w:gridSpan w:val="4"/>
                          </w:tcPr>
                          <w:p w14:paraId="1A020C4A" w14:textId="77777777" w:rsidR="001973A2" w:rsidRDefault="001973A2" w:rsidP="007262B0">
                            <w:pPr>
                              <w:pStyle w:val="Nidungvnbn"/>
                              <w:ind w:firstLine="0"/>
                              <w:jc w:val="center"/>
                              <w:rPr>
                                <w:b/>
                              </w:rPr>
                            </w:pPr>
                            <w:r>
                              <w:rPr>
                                <w:b/>
                              </w:rPr>
                              <w:t>Nhóm tác giả</w:t>
                            </w:r>
                          </w:p>
                          <w:p w14:paraId="5B9E3186" w14:textId="77777777" w:rsidR="001973A2" w:rsidRDefault="001973A2" w:rsidP="007262B0">
                            <w:pPr>
                              <w:pStyle w:val="Nidungvnbn"/>
                              <w:ind w:firstLine="0"/>
                              <w:jc w:val="center"/>
                              <w:rPr>
                                <w:b/>
                              </w:rPr>
                            </w:pPr>
                            <w:r>
                              <w:rPr>
                                <w:b/>
                              </w:rPr>
                              <w:t>tiền thực nghiệm</w:t>
                            </w:r>
                          </w:p>
                        </w:tc>
                        <w:tc>
                          <w:tcPr>
                            <w:tcW w:w="4125" w:type="dxa"/>
                            <w:gridSpan w:val="4"/>
                          </w:tcPr>
                          <w:p w14:paraId="38B78E53" w14:textId="77777777" w:rsidR="001973A2" w:rsidRDefault="001973A2" w:rsidP="007262B0">
                            <w:pPr>
                              <w:pStyle w:val="Nidungvnbn"/>
                              <w:ind w:firstLine="0"/>
                              <w:jc w:val="center"/>
                              <w:rPr>
                                <w:b/>
                              </w:rPr>
                            </w:pPr>
                            <w:r>
                              <w:rPr>
                                <w:b/>
                              </w:rPr>
                              <w:t>Thực nghiệm</w:t>
                            </w:r>
                          </w:p>
                          <w:p w14:paraId="4F99BC37" w14:textId="79F2ECD1" w:rsidR="001973A2" w:rsidRDefault="001973A2" w:rsidP="007262B0">
                            <w:pPr>
                              <w:pStyle w:val="Nidungvnbn"/>
                              <w:ind w:firstLine="0"/>
                              <w:jc w:val="center"/>
                              <w:rPr>
                                <w:b/>
                              </w:rPr>
                            </w:pPr>
                            <w:r>
                              <w:rPr>
                                <w:b/>
                              </w:rPr>
                              <w:t>của bản thân</w:t>
                            </w:r>
                          </w:p>
                        </w:tc>
                      </w:tr>
                      <w:tr w:rsidR="001973A2" w14:paraId="110E19AF" w14:textId="77777777" w:rsidTr="0079103C">
                        <w:trPr>
                          <w:trHeight w:val="379"/>
                        </w:trPr>
                        <w:tc>
                          <w:tcPr>
                            <w:tcW w:w="805" w:type="dxa"/>
                            <w:vMerge/>
                          </w:tcPr>
                          <w:p w14:paraId="02FDFDCB" w14:textId="77777777" w:rsidR="001973A2" w:rsidRDefault="001973A2" w:rsidP="00C17EA6">
                            <w:pPr>
                              <w:pStyle w:val="Nidungvnbn"/>
                              <w:jc w:val="center"/>
                              <w:rPr>
                                <w:b/>
                              </w:rPr>
                            </w:pPr>
                          </w:p>
                        </w:tc>
                        <w:tc>
                          <w:tcPr>
                            <w:tcW w:w="2952" w:type="dxa"/>
                            <w:vMerge/>
                          </w:tcPr>
                          <w:p w14:paraId="64FDF93C" w14:textId="77777777" w:rsidR="001973A2" w:rsidRDefault="001973A2" w:rsidP="00C17EA6">
                            <w:pPr>
                              <w:pStyle w:val="Nidungvnbn"/>
                              <w:jc w:val="center"/>
                              <w:rPr>
                                <w:b/>
                              </w:rPr>
                            </w:pPr>
                          </w:p>
                        </w:tc>
                        <w:tc>
                          <w:tcPr>
                            <w:tcW w:w="912" w:type="dxa"/>
                          </w:tcPr>
                          <w:p w14:paraId="7E4F5E3E" w14:textId="77777777" w:rsidR="001973A2" w:rsidRDefault="001973A2" w:rsidP="00C17EA6">
                            <w:pPr>
                              <w:pStyle w:val="Nidungvnbn"/>
                              <w:ind w:firstLine="0"/>
                              <w:jc w:val="center"/>
                              <w:rPr>
                                <w:b/>
                                <w:sz w:val="24"/>
                                <w:szCs w:val="24"/>
                              </w:rPr>
                            </w:pPr>
                            <w:r>
                              <w:rPr>
                                <w:b/>
                              </w:rPr>
                              <w:t>Pre</w:t>
                            </w:r>
                          </w:p>
                        </w:tc>
                        <w:tc>
                          <w:tcPr>
                            <w:tcW w:w="912" w:type="dxa"/>
                          </w:tcPr>
                          <w:p w14:paraId="45DF7380" w14:textId="77777777" w:rsidR="001973A2" w:rsidRDefault="001973A2" w:rsidP="00C17EA6">
                            <w:pPr>
                              <w:pStyle w:val="Nidungvnbn"/>
                              <w:ind w:firstLine="0"/>
                              <w:jc w:val="center"/>
                              <w:rPr>
                                <w:b/>
                              </w:rPr>
                            </w:pPr>
                            <w:r>
                              <w:rPr>
                                <w:b/>
                              </w:rPr>
                              <w:t>Acc</w:t>
                            </w:r>
                          </w:p>
                        </w:tc>
                        <w:tc>
                          <w:tcPr>
                            <w:tcW w:w="912" w:type="dxa"/>
                          </w:tcPr>
                          <w:p w14:paraId="285EBC75" w14:textId="77777777" w:rsidR="001973A2" w:rsidRDefault="001973A2" w:rsidP="00C17EA6">
                            <w:pPr>
                              <w:pStyle w:val="Nidungvnbn"/>
                              <w:ind w:firstLine="0"/>
                              <w:jc w:val="center"/>
                              <w:rPr>
                                <w:b/>
                                <w:sz w:val="24"/>
                                <w:szCs w:val="24"/>
                              </w:rPr>
                            </w:pPr>
                            <w:r>
                              <w:rPr>
                                <w:b/>
                              </w:rPr>
                              <w:t>Rec</w:t>
                            </w:r>
                          </w:p>
                        </w:tc>
                        <w:tc>
                          <w:tcPr>
                            <w:tcW w:w="1077" w:type="dxa"/>
                          </w:tcPr>
                          <w:p w14:paraId="5570AEDE" w14:textId="77777777" w:rsidR="001973A2" w:rsidRDefault="001973A2" w:rsidP="00C17EA6">
                            <w:pPr>
                              <w:pStyle w:val="Nidungvnbn"/>
                              <w:ind w:firstLine="0"/>
                              <w:jc w:val="center"/>
                              <w:rPr>
                                <w:b/>
                              </w:rPr>
                            </w:pPr>
                            <w:r>
                              <w:rPr>
                                <w:b/>
                                <w:lang w:val="vi-VN"/>
                              </w:rPr>
                              <w:t>TrT</w:t>
                            </w:r>
                          </w:p>
                        </w:tc>
                        <w:tc>
                          <w:tcPr>
                            <w:tcW w:w="994" w:type="dxa"/>
                          </w:tcPr>
                          <w:p w14:paraId="5EF156BC" w14:textId="77777777" w:rsidR="001973A2" w:rsidRDefault="001973A2" w:rsidP="00C17EA6">
                            <w:pPr>
                              <w:pStyle w:val="Nidungvnbn"/>
                              <w:ind w:firstLine="0"/>
                              <w:jc w:val="center"/>
                              <w:rPr>
                                <w:b/>
                                <w:sz w:val="24"/>
                                <w:szCs w:val="24"/>
                              </w:rPr>
                            </w:pPr>
                            <w:r>
                              <w:rPr>
                                <w:b/>
                              </w:rPr>
                              <w:t>Pre</w:t>
                            </w:r>
                          </w:p>
                        </w:tc>
                        <w:tc>
                          <w:tcPr>
                            <w:tcW w:w="994" w:type="dxa"/>
                          </w:tcPr>
                          <w:p w14:paraId="6B994D33" w14:textId="77777777" w:rsidR="001973A2" w:rsidRDefault="001973A2" w:rsidP="00C17EA6">
                            <w:pPr>
                              <w:pStyle w:val="Nidungvnbn"/>
                              <w:ind w:firstLine="0"/>
                              <w:jc w:val="center"/>
                              <w:rPr>
                                <w:b/>
                              </w:rPr>
                            </w:pPr>
                            <w:r>
                              <w:rPr>
                                <w:b/>
                              </w:rPr>
                              <w:t>Acc</w:t>
                            </w:r>
                          </w:p>
                        </w:tc>
                        <w:tc>
                          <w:tcPr>
                            <w:tcW w:w="994" w:type="dxa"/>
                          </w:tcPr>
                          <w:p w14:paraId="733394BC" w14:textId="77777777" w:rsidR="001973A2" w:rsidRDefault="001973A2" w:rsidP="00C17EA6">
                            <w:pPr>
                              <w:pStyle w:val="Nidungvnbn"/>
                              <w:ind w:firstLine="0"/>
                              <w:jc w:val="center"/>
                              <w:rPr>
                                <w:b/>
                                <w:sz w:val="24"/>
                                <w:szCs w:val="24"/>
                              </w:rPr>
                            </w:pPr>
                            <w:r>
                              <w:rPr>
                                <w:b/>
                              </w:rPr>
                              <w:t>Rec</w:t>
                            </w:r>
                          </w:p>
                        </w:tc>
                        <w:tc>
                          <w:tcPr>
                            <w:tcW w:w="1143" w:type="dxa"/>
                          </w:tcPr>
                          <w:p w14:paraId="1CDDF034" w14:textId="77777777" w:rsidR="001973A2" w:rsidRDefault="001973A2" w:rsidP="00C17EA6">
                            <w:pPr>
                              <w:pStyle w:val="Nidungvnbn"/>
                              <w:ind w:firstLine="0"/>
                              <w:jc w:val="center"/>
                              <w:rPr>
                                <w:b/>
                              </w:rPr>
                            </w:pPr>
                            <w:r>
                              <w:rPr>
                                <w:b/>
                              </w:rPr>
                              <w:t>TrT</w:t>
                            </w:r>
                          </w:p>
                        </w:tc>
                      </w:tr>
                      <w:tr w:rsidR="001973A2" w14:paraId="0928B38D" w14:textId="77777777" w:rsidTr="00A24F79">
                        <w:trPr>
                          <w:trHeight w:val="379"/>
                        </w:trPr>
                        <w:tc>
                          <w:tcPr>
                            <w:tcW w:w="805" w:type="dxa"/>
                            <w:vMerge w:val="restart"/>
                            <w:vAlign w:val="center"/>
                          </w:tcPr>
                          <w:p w14:paraId="64FC172E" w14:textId="52CE4A16" w:rsidR="001973A2" w:rsidRPr="00294109" w:rsidRDefault="001973A2" w:rsidP="007F66D0">
                            <w:pPr>
                              <w:pStyle w:val="Nidungvnbn"/>
                              <w:ind w:firstLine="0"/>
                              <w:jc w:val="center"/>
                            </w:pPr>
                            <w:r>
                              <w:t>FCN</w:t>
                            </w:r>
                          </w:p>
                        </w:tc>
                        <w:tc>
                          <w:tcPr>
                            <w:tcW w:w="2952" w:type="dxa"/>
                            <w:vAlign w:val="bottom"/>
                          </w:tcPr>
                          <w:p w14:paraId="361219ED" w14:textId="63A51094" w:rsidR="001973A2" w:rsidRDefault="001973A2" w:rsidP="007F66D0">
                            <w:pPr>
                              <w:pStyle w:val="Nidungvnbn"/>
                              <w:ind w:firstLine="0"/>
                              <w:jc w:val="left"/>
                              <w:rPr>
                                <w:b/>
                              </w:rPr>
                            </w:pPr>
                            <w:r>
                              <w:rPr>
                                <w:color w:val="000000"/>
                                <w:sz w:val="22"/>
                                <w:szCs w:val="22"/>
                              </w:rPr>
                              <w:t>BME</w:t>
                            </w:r>
                          </w:p>
                        </w:tc>
                        <w:tc>
                          <w:tcPr>
                            <w:tcW w:w="912" w:type="dxa"/>
                            <w:vAlign w:val="bottom"/>
                          </w:tcPr>
                          <w:p w14:paraId="6F79673F" w14:textId="4E79DF19" w:rsidR="001973A2" w:rsidRDefault="001973A2" w:rsidP="007F66D0">
                            <w:pPr>
                              <w:pStyle w:val="Nidungvnbn"/>
                              <w:ind w:firstLine="0"/>
                              <w:jc w:val="right"/>
                            </w:pPr>
                            <w:r>
                              <w:rPr>
                                <w:color w:val="000000"/>
                                <w:sz w:val="22"/>
                                <w:szCs w:val="22"/>
                              </w:rPr>
                              <w:t>0.8318</w:t>
                            </w:r>
                          </w:p>
                        </w:tc>
                        <w:tc>
                          <w:tcPr>
                            <w:tcW w:w="912" w:type="dxa"/>
                            <w:vAlign w:val="bottom"/>
                          </w:tcPr>
                          <w:p w14:paraId="1F7AC709" w14:textId="34709A0D" w:rsidR="001973A2" w:rsidRDefault="001973A2" w:rsidP="007F66D0">
                            <w:pPr>
                              <w:pStyle w:val="Nidungvnbn"/>
                              <w:ind w:firstLine="0"/>
                              <w:jc w:val="right"/>
                            </w:pPr>
                            <w:r>
                              <w:rPr>
                                <w:color w:val="000000"/>
                                <w:sz w:val="22"/>
                                <w:szCs w:val="22"/>
                              </w:rPr>
                              <w:t>0.8333</w:t>
                            </w:r>
                          </w:p>
                        </w:tc>
                        <w:tc>
                          <w:tcPr>
                            <w:tcW w:w="912" w:type="dxa"/>
                            <w:vAlign w:val="bottom"/>
                          </w:tcPr>
                          <w:p w14:paraId="44327485" w14:textId="5ED2A1A3" w:rsidR="001973A2" w:rsidRDefault="001973A2" w:rsidP="007F66D0">
                            <w:pPr>
                              <w:pStyle w:val="Nidungvnbn"/>
                              <w:ind w:firstLine="0"/>
                              <w:jc w:val="right"/>
                            </w:pPr>
                            <w:r>
                              <w:rPr>
                                <w:color w:val="000000"/>
                                <w:sz w:val="22"/>
                                <w:szCs w:val="22"/>
                              </w:rPr>
                              <w:t>0.8333</w:t>
                            </w:r>
                          </w:p>
                        </w:tc>
                        <w:tc>
                          <w:tcPr>
                            <w:tcW w:w="1077" w:type="dxa"/>
                            <w:vAlign w:val="bottom"/>
                          </w:tcPr>
                          <w:p w14:paraId="5EACDA65" w14:textId="518FDDE7" w:rsidR="001973A2" w:rsidRDefault="001973A2" w:rsidP="007F66D0">
                            <w:pPr>
                              <w:pStyle w:val="Nidungvnbn"/>
                              <w:ind w:firstLine="0"/>
                              <w:jc w:val="right"/>
                            </w:pPr>
                            <w:r>
                              <w:rPr>
                                <w:color w:val="000000"/>
                                <w:sz w:val="22"/>
                                <w:szCs w:val="22"/>
                              </w:rPr>
                              <w:t>577.9</w:t>
                            </w:r>
                          </w:p>
                        </w:tc>
                        <w:tc>
                          <w:tcPr>
                            <w:tcW w:w="994" w:type="dxa"/>
                            <w:vAlign w:val="bottom"/>
                          </w:tcPr>
                          <w:p w14:paraId="28434ADB" w14:textId="15CE0F18" w:rsidR="001973A2" w:rsidRDefault="001973A2" w:rsidP="0068151D">
                            <w:pPr>
                              <w:pStyle w:val="Nidungvnbn"/>
                              <w:ind w:firstLine="0"/>
                              <w:jc w:val="right"/>
                            </w:pPr>
                            <w:r>
                              <w:rPr>
                                <w:color w:val="000000"/>
                                <w:sz w:val="22"/>
                                <w:szCs w:val="22"/>
                              </w:rPr>
                              <w:t>0.8662</w:t>
                            </w:r>
                          </w:p>
                        </w:tc>
                        <w:tc>
                          <w:tcPr>
                            <w:tcW w:w="994" w:type="dxa"/>
                            <w:vAlign w:val="bottom"/>
                          </w:tcPr>
                          <w:p w14:paraId="389B7832" w14:textId="1D25D9DF" w:rsidR="001973A2" w:rsidRDefault="001973A2" w:rsidP="0068151D">
                            <w:pPr>
                              <w:pStyle w:val="Nidungvnbn"/>
                              <w:ind w:firstLine="0"/>
                              <w:jc w:val="right"/>
                            </w:pPr>
                            <w:r>
                              <w:rPr>
                                <w:color w:val="000000"/>
                                <w:sz w:val="22"/>
                                <w:szCs w:val="22"/>
                              </w:rPr>
                              <w:t>0.8667</w:t>
                            </w:r>
                          </w:p>
                        </w:tc>
                        <w:tc>
                          <w:tcPr>
                            <w:tcW w:w="994" w:type="dxa"/>
                            <w:vAlign w:val="bottom"/>
                          </w:tcPr>
                          <w:p w14:paraId="3F5ED853" w14:textId="502404CC" w:rsidR="001973A2" w:rsidRDefault="001973A2" w:rsidP="0068151D">
                            <w:pPr>
                              <w:pStyle w:val="Nidungvnbn"/>
                              <w:ind w:firstLine="0"/>
                              <w:jc w:val="right"/>
                            </w:pPr>
                            <w:r>
                              <w:rPr>
                                <w:color w:val="000000"/>
                                <w:sz w:val="22"/>
                                <w:szCs w:val="22"/>
                              </w:rPr>
                              <w:t>0.8667</w:t>
                            </w:r>
                          </w:p>
                        </w:tc>
                        <w:tc>
                          <w:tcPr>
                            <w:tcW w:w="1143" w:type="dxa"/>
                            <w:vAlign w:val="bottom"/>
                          </w:tcPr>
                          <w:p w14:paraId="349DD0E7" w14:textId="10D8D636" w:rsidR="001973A2" w:rsidRDefault="001973A2" w:rsidP="0068151D">
                            <w:pPr>
                              <w:pStyle w:val="Nidungvnbn"/>
                              <w:ind w:firstLine="0"/>
                              <w:jc w:val="right"/>
                            </w:pPr>
                            <w:r>
                              <w:rPr>
                                <w:color w:val="000000"/>
                                <w:sz w:val="22"/>
                                <w:szCs w:val="22"/>
                              </w:rPr>
                              <w:t>263.5</w:t>
                            </w:r>
                          </w:p>
                        </w:tc>
                      </w:tr>
                      <w:tr w:rsidR="001973A2" w14:paraId="104D3DB0" w14:textId="77777777" w:rsidTr="00A24F79">
                        <w:trPr>
                          <w:trHeight w:val="379"/>
                        </w:trPr>
                        <w:tc>
                          <w:tcPr>
                            <w:tcW w:w="805" w:type="dxa"/>
                            <w:vMerge/>
                          </w:tcPr>
                          <w:p w14:paraId="797CCDE9" w14:textId="77777777" w:rsidR="001973A2" w:rsidRDefault="001973A2" w:rsidP="007F66D0">
                            <w:pPr>
                              <w:pStyle w:val="Nidungvnbn"/>
                              <w:ind w:firstLine="0"/>
                              <w:jc w:val="left"/>
                              <w:rPr>
                                <w:b/>
                              </w:rPr>
                            </w:pPr>
                          </w:p>
                        </w:tc>
                        <w:tc>
                          <w:tcPr>
                            <w:tcW w:w="2952" w:type="dxa"/>
                            <w:vAlign w:val="bottom"/>
                          </w:tcPr>
                          <w:p w14:paraId="43F44B7F" w14:textId="1740D225" w:rsidR="001973A2" w:rsidRDefault="001973A2" w:rsidP="007F66D0">
                            <w:pPr>
                              <w:pStyle w:val="Nidungvnbn"/>
                              <w:ind w:firstLine="0"/>
                              <w:jc w:val="left"/>
                              <w:rPr>
                                <w:b/>
                              </w:rPr>
                            </w:pPr>
                            <w:r>
                              <w:rPr>
                                <w:color w:val="000000"/>
                                <w:sz w:val="22"/>
                                <w:szCs w:val="22"/>
                              </w:rPr>
                              <w:t>Car</w:t>
                            </w:r>
                          </w:p>
                        </w:tc>
                        <w:tc>
                          <w:tcPr>
                            <w:tcW w:w="912" w:type="dxa"/>
                            <w:vAlign w:val="bottom"/>
                          </w:tcPr>
                          <w:p w14:paraId="0E0117B0" w14:textId="2CCA8625" w:rsidR="001973A2" w:rsidRDefault="001973A2" w:rsidP="007F66D0">
                            <w:pPr>
                              <w:pStyle w:val="Nidungvnbn"/>
                              <w:ind w:firstLine="0"/>
                              <w:jc w:val="right"/>
                            </w:pPr>
                            <w:r>
                              <w:rPr>
                                <w:color w:val="000000"/>
                                <w:sz w:val="22"/>
                                <w:szCs w:val="22"/>
                              </w:rPr>
                              <w:t>0.9186</w:t>
                            </w:r>
                          </w:p>
                        </w:tc>
                        <w:tc>
                          <w:tcPr>
                            <w:tcW w:w="912" w:type="dxa"/>
                            <w:vAlign w:val="bottom"/>
                          </w:tcPr>
                          <w:p w14:paraId="5AF67887" w14:textId="708915D3" w:rsidR="001973A2" w:rsidRDefault="001973A2" w:rsidP="007F66D0">
                            <w:pPr>
                              <w:pStyle w:val="Nidungvnbn"/>
                              <w:ind w:firstLine="0"/>
                              <w:jc w:val="right"/>
                            </w:pPr>
                            <w:r>
                              <w:rPr>
                                <w:color w:val="000000"/>
                                <w:sz w:val="22"/>
                                <w:szCs w:val="22"/>
                              </w:rPr>
                              <w:t>0.9167</w:t>
                            </w:r>
                          </w:p>
                        </w:tc>
                        <w:tc>
                          <w:tcPr>
                            <w:tcW w:w="912" w:type="dxa"/>
                            <w:vAlign w:val="bottom"/>
                          </w:tcPr>
                          <w:p w14:paraId="3C7AB8B9" w14:textId="56173E6E" w:rsidR="001973A2" w:rsidRDefault="001973A2" w:rsidP="007F66D0">
                            <w:pPr>
                              <w:pStyle w:val="Nidungvnbn"/>
                              <w:ind w:firstLine="0"/>
                              <w:jc w:val="right"/>
                            </w:pPr>
                            <w:r>
                              <w:rPr>
                                <w:color w:val="000000"/>
                                <w:sz w:val="22"/>
                                <w:szCs w:val="22"/>
                              </w:rPr>
                              <w:t>0.9174</w:t>
                            </w:r>
                          </w:p>
                        </w:tc>
                        <w:tc>
                          <w:tcPr>
                            <w:tcW w:w="1077" w:type="dxa"/>
                            <w:vAlign w:val="bottom"/>
                          </w:tcPr>
                          <w:p w14:paraId="4B0D5757" w14:textId="54C2E8B0" w:rsidR="001973A2" w:rsidRDefault="001973A2" w:rsidP="007F66D0">
                            <w:pPr>
                              <w:pStyle w:val="Nidungvnbn"/>
                              <w:ind w:firstLine="0"/>
                              <w:jc w:val="right"/>
                            </w:pPr>
                            <w:r>
                              <w:rPr>
                                <w:color w:val="000000"/>
                                <w:sz w:val="22"/>
                                <w:szCs w:val="22"/>
                              </w:rPr>
                              <w:t>360</w:t>
                            </w:r>
                          </w:p>
                        </w:tc>
                        <w:tc>
                          <w:tcPr>
                            <w:tcW w:w="994" w:type="dxa"/>
                            <w:vAlign w:val="bottom"/>
                          </w:tcPr>
                          <w:p w14:paraId="59DC7F0B" w14:textId="699E8FC2" w:rsidR="001973A2" w:rsidRDefault="001973A2" w:rsidP="0068151D">
                            <w:pPr>
                              <w:pStyle w:val="Nidungvnbn"/>
                              <w:ind w:firstLine="0"/>
                              <w:jc w:val="right"/>
                            </w:pPr>
                            <w:r>
                              <w:rPr>
                                <w:color w:val="000000"/>
                                <w:sz w:val="22"/>
                                <w:szCs w:val="22"/>
                              </w:rPr>
                              <w:t>0.8975</w:t>
                            </w:r>
                          </w:p>
                        </w:tc>
                        <w:tc>
                          <w:tcPr>
                            <w:tcW w:w="994" w:type="dxa"/>
                            <w:vAlign w:val="bottom"/>
                          </w:tcPr>
                          <w:p w14:paraId="7B02AC0C" w14:textId="02FE03E2" w:rsidR="001973A2" w:rsidRDefault="001973A2" w:rsidP="0068151D">
                            <w:pPr>
                              <w:pStyle w:val="Nidungvnbn"/>
                              <w:ind w:firstLine="0"/>
                              <w:jc w:val="right"/>
                            </w:pPr>
                            <w:r>
                              <w:rPr>
                                <w:color w:val="000000"/>
                                <w:sz w:val="22"/>
                                <w:szCs w:val="22"/>
                              </w:rPr>
                              <w:t>0.9</w:t>
                            </w:r>
                          </w:p>
                        </w:tc>
                        <w:tc>
                          <w:tcPr>
                            <w:tcW w:w="994" w:type="dxa"/>
                            <w:vAlign w:val="bottom"/>
                          </w:tcPr>
                          <w:p w14:paraId="308F4D82" w14:textId="65E7B8FC" w:rsidR="001973A2" w:rsidRDefault="001973A2" w:rsidP="0068151D">
                            <w:pPr>
                              <w:pStyle w:val="Nidungvnbn"/>
                              <w:ind w:firstLine="0"/>
                              <w:jc w:val="right"/>
                            </w:pPr>
                            <w:r>
                              <w:rPr>
                                <w:color w:val="000000"/>
                                <w:sz w:val="22"/>
                                <w:szCs w:val="22"/>
                              </w:rPr>
                              <w:t>0.8981</w:t>
                            </w:r>
                          </w:p>
                        </w:tc>
                        <w:tc>
                          <w:tcPr>
                            <w:tcW w:w="1143" w:type="dxa"/>
                            <w:vAlign w:val="bottom"/>
                          </w:tcPr>
                          <w:p w14:paraId="049D4587" w14:textId="05B08B1F" w:rsidR="001973A2" w:rsidRDefault="001973A2" w:rsidP="0068151D">
                            <w:pPr>
                              <w:pStyle w:val="Nidungvnbn"/>
                              <w:ind w:firstLine="0"/>
                              <w:jc w:val="right"/>
                            </w:pPr>
                            <w:r>
                              <w:rPr>
                                <w:color w:val="000000"/>
                                <w:sz w:val="22"/>
                                <w:szCs w:val="22"/>
                              </w:rPr>
                              <w:t>225.2</w:t>
                            </w:r>
                          </w:p>
                        </w:tc>
                      </w:tr>
                      <w:tr w:rsidR="001973A2" w14:paraId="6B062A87" w14:textId="77777777" w:rsidTr="00A24F79">
                        <w:trPr>
                          <w:trHeight w:val="379"/>
                        </w:trPr>
                        <w:tc>
                          <w:tcPr>
                            <w:tcW w:w="805" w:type="dxa"/>
                            <w:vMerge/>
                          </w:tcPr>
                          <w:p w14:paraId="7E4452D0" w14:textId="77777777" w:rsidR="001973A2" w:rsidRDefault="001973A2" w:rsidP="007F66D0">
                            <w:pPr>
                              <w:pStyle w:val="Nidungvnbn"/>
                              <w:ind w:firstLine="0"/>
                              <w:jc w:val="left"/>
                              <w:rPr>
                                <w:b/>
                              </w:rPr>
                            </w:pPr>
                          </w:p>
                        </w:tc>
                        <w:tc>
                          <w:tcPr>
                            <w:tcW w:w="2952" w:type="dxa"/>
                            <w:vAlign w:val="bottom"/>
                          </w:tcPr>
                          <w:p w14:paraId="1E29F983" w14:textId="546582E6" w:rsidR="001973A2" w:rsidRDefault="001973A2" w:rsidP="007F66D0">
                            <w:pPr>
                              <w:pStyle w:val="Nidungvnbn"/>
                              <w:ind w:firstLine="0"/>
                              <w:jc w:val="left"/>
                              <w:rPr>
                                <w:b/>
                              </w:rPr>
                            </w:pPr>
                            <w:r>
                              <w:rPr>
                                <w:color w:val="000000"/>
                                <w:sz w:val="22"/>
                                <w:szCs w:val="22"/>
                              </w:rPr>
                              <w:t>CBF</w:t>
                            </w:r>
                          </w:p>
                        </w:tc>
                        <w:tc>
                          <w:tcPr>
                            <w:tcW w:w="912" w:type="dxa"/>
                            <w:vAlign w:val="bottom"/>
                          </w:tcPr>
                          <w:p w14:paraId="4B55EB7C" w14:textId="555B9F06" w:rsidR="001973A2" w:rsidRDefault="001973A2" w:rsidP="007F66D0">
                            <w:pPr>
                              <w:pStyle w:val="Nidungvnbn"/>
                              <w:ind w:firstLine="0"/>
                              <w:jc w:val="right"/>
                            </w:pPr>
                            <w:r>
                              <w:rPr>
                                <w:color w:val="000000"/>
                                <w:sz w:val="22"/>
                                <w:szCs w:val="22"/>
                              </w:rPr>
                              <w:t>0.9946</w:t>
                            </w:r>
                          </w:p>
                        </w:tc>
                        <w:tc>
                          <w:tcPr>
                            <w:tcW w:w="912" w:type="dxa"/>
                            <w:vAlign w:val="bottom"/>
                          </w:tcPr>
                          <w:p w14:paraId="3A37C62B" w14:textId="36F0917B" w:rsidR="001973A2" w:rsidRDefault="001973A2" w:rsidP="007F66D0">
                            <w:pPr>
                              <w:pStyle w:val="Nidungvnbn"/>
                              <w:ind w:firstLine="0"/>
                              <w:jc w:val="right"/>
                            </w:pPr>
                            <w:r>
                              <w:rPr>
                                <w:color w:val="000000"/>
                                <w:sz w:val="22"/>
                                <w:szCs w:val="22"/>
                              </w:rPr>
                              <w:t>0.9944</w:t>
                            </w:r>
                          </w:p>
                        </w:tc>
                        <w:tc>
                          <w:tcPr>
                            <w:tcW w:w="912" w:type="dxa"/>
                            <w:vAlign w:val="bottom"/>
                          </w:tcPr>
                          <w:p w14:paraId="08BA3C76" w14:textId="4609EF87" w:rsidR="001973A2" w:rsidRDefault="001973A2" w:rsidP="007F66D0">
                            <w:pPr>
                              <w:pStyle w:val="Nidungvnbn"/>
                              <w:ind w:firstLine="0"/>
                              <w:jc w:val="right"/>
                            </w:pPr>
                            <w:r>
                              <w:rPr>
                                <w:color w:val="000000"/>
                                <w:sz w:val="22"/>
                                <w:szCs w:val="22"/>
                              </w:rPr>
                              <w:t>0.9944</w:t>
                            </w:r>
                          </w:p>
                        </w:tc>
                        <w:tc>
                          <w:tcPr>
                            <w:tcW w:w="1077" w:type="dxa"/>
                            <w:vAlign w:val="bottom"/>
                          </w:tcPr>
                          <w:p w14:paraId="6BAE305D" w14:textId="0636F1B4" w:rsidR="001973A2" w:rsidRDefault="001973A2" w:rsidP="007F66D0">
                            <w:pPr>
                              <w:pStyle w:val="Nidungvnbn"/>
                              <w:ind w:firstLine="0"/>
                              <w:jc w:val="right"/>
                            </w:pPr>
                            <w:r>
                              <w:rPr>
                                <w:color w:val="000000"/>
                                <w:sz w:val="22"/>
                                <w:szCs w:val="22"/>
                              </w:rPr>
                              <w:t>2162.5</w:t>
                            </w:r>
                          </w:p>
                        </w:tc>
                        <w:tc>
                          <w:tcPr>
                            <w:tcW w:w="994" w:type="dxa"/>
                            <w:vAlign w:val="bottom"/>
                          </w:tcPr>
                          <w:p w14:paraId="14825427" w14:textId="60D5DA22" w:rsidR="001973A2" w:rsidRDefault="001973A2" w:rsidP="0068151D">
                            <w:pPr>
                              <w:pStyle w:val="Nidungvnbn"/>
                              <w:ind w:firstLine="0"/>
                              <w:jc w:val="right"/>
                            </w:pPr>
                            <w:r>
                              <w:rPr>
                                <w:color w:val="000000"/>
                                <w:sz w:val="22"/>
                                <w:szCs w:val="22"/>
                              </w:rPr>
                              <w:t>0.9945</w:t>
                            </w:r>
                          </w:p>
                        </w:tc>
                        <w:tc>
                          <w:tcPr>
                            <w:tcW w:w="994" w:type="dxa"/>
                            <w:vAlign w:val="bottom"/>
                          </w:tcPr>
                          <w:p w14:paraId="66E31317" w14:textId="071E3B33" w:rsidR="001973A2" w:rsidRDefault="001973A2" w:rsidP="0068151D">
                            <w:pPr>
                              <w:pStyle w:val="Nidungvnbn"/>
                              <w:ind w:firstLine="0"/>
                              <w:jc w:val="right"/>
                            </w:pPr>
                            <w:r>
                              <w:rPr>
                                <w:color w:val="000000"/>
                                <w:sz w:val="22"/>
                                <w:szCs w:val="22"/>
                              </w:rPr>
                              <w:t>0.9944</w:t>
                            </w:r>
                          </w:p>
                        </w:tc>
                        <w:tc>
                          <w:tcPr>
                            <w:tcW w:w="994" w:type="dxa"/>
                            <w:vAlign w:val="bottom"/>
                          </w:tcPr>
                          <w:p w14:paraId="306038AA" w14:textId="2DD1B5C5" w:rsidR="001973A2" w:rsidRDefault="001973A2" w:rsidP="0068151D">
                            <w:pPr>
                              <w:pStyle w:val="Nidungvnbn"/>
                              <w:ind w:firstLine="0"/>
                              <w:jc w:val="right"/>
                            </w:pPr>
                            <w:r>
                              <w:rPr>
                                <w:color w:val="000000"/>
                                <w:sz w:val="22"/>
                                <w:szCs w:val="22"/>
                              </w:rPr>
                              <w:t>0.9945</w:t>
                            </w:r>
                          </w:p>
                        </w:tc>
                        <w:tc>
                          <w:tcPr>
                            <w:tcW w:w="1143" w:type="dxa"/>
                            <w:vAlign w:val="bottom"/>
                          </w:tcPr>
                          <w:p w14:paraId="766AAD64" w14:textId="613720C7" w:rsidR="001973A2" w:rsidRDefault="001973A2" w:rsidP="0068151D">
                            <w:pPr>
                              <w:pStyle w:val="Nidungvnbn"/>
                              <w:ind w:firstLine="0"/>
                              <w:jc w:val="right"/>
                            </w:pPr>
                            <w:r>
                              <w:rPr>
                                <w:color w:val="000000"/>
                                <w:sz w:val="22"/>
                                <w:szCs w:val="22"/>
                              </w:rPr>
                              <w:t>1588</w:t>
                            </w:r>
                          </w:p>
                        </w:tc>
                      </w:tr>
                      <w:tr w:rsidR="001973A2" w14:paraId="3555E599" w14:textId="77777777" w:rsidTr="00A24F79">
                        <w:trPr>
                          <w:trHeight w:val="379"/>
                        </w:trPr>
                        <w:tc>
                          <w:tcPr>
                            <w:tcW w:w="805" w:type="dxa"/>
                            <w:vMerge/>
                          </w:tcPr>
                          <w:p w14:paraId="669A6245" w14:textId="77777777" w:rsidR="001973A2" w:rsidRDefault="001973A2" w:rsidP="007F66D0">
                            <w:pPr>
                              <w:pStyle w:val="Nidungvnbn"/>
                              <w:ind w:firstLine="0"/>
                              <w:jc w:val="left"/>
                              <w:rPr>
                                <w:b/>
                              </w:rPr>
                            </w:pPr>
                          </w:p>
                        </w:tc>
                        <w:tc>
                          <w:tcPr>
                            <w:tcW w:w="2952" w:type="dxa"/>
                            <w:vAlign w:val="bottom"/>
                          </w:tcPr>
                          <w:p w14:paraId="4BB8DA31" w14:textId="04E329D6" w:rsidR="001973A2" w:rsidRDefault="001973A2" w:rsidP="007F66D0">
                            <w:pPr>
                              <w:pStyle w:val="Nidungvnbn"/>
                              <w:ind w:firstLine="0"/>
                              <w:jc w:val="left"/>
                              <w:rPr>
                                <w:b/>
                              </w:rPr>
                            </w:pPr>
                            <w:r>
                              <w:rPr>
                                <w:color w:val="000000"/>
                                <w:sz w:val="22"/>
                                <w:szCs w:val="22"/>
                              </w:rPr>
                              <w:t>Chinatown</w:t>
                            </w:r>
                          </w:p>
                        </w:tc>
                        <w:tc>
                          <w:tcPr>
                            <w:tcW w:w="912" w:type="dxa"/>
                            <w:vAlign w:val="bottom"/>
                          </w:tcPr>
                          <w:p w14:paraId="0D975D93" w14:textId="19C8A700" w:rsidR="001973A2" w:rsidRDefault="001973A2" w:rsidP="007F66D0">
                            <w:pPr>
                              <w:pStyle w:val="Nidungvnbn"/>
                              <w:ind w:firstLine="0"/>
                              <w:jc w:val="right"/>
                            </w:pPr>
                            <w:r>
                              <w:rPr>
                                <w:color w:val="000000"/>
                                <w:sz w:val="22"/>
                                <w:szCs w:val="22"/>
                              </w:rPr>
                              <w:t>0.9676</w:t>
                            </w:r>
                          </w:p>
                        </w:tc>
                        <w:tc>
                          <w:tcPr>
                            <w:tcW w:w="912" w:type="dxa"/>
                            <w:vAlign w:val="bottom"/>
                          </w:tcPr>
                          <w:p w14:paraId="02ED86BB" w14:textId="41BB5D94" w:rsidR="001973A2" w:rsidRDefault="001973A2" w:rsidP="007F66D0">
                            <w:pPr>
                              <w:pStyle w:val="Nidungvnbn"/>
                              <w:ind w:firstLine="0"/>
                              <w:jc w:val="right"/>
                            </w:pPr>
                            <w:r>
                              <w:rPr>
                                <w:color w:val="000000"/>
                                <w:sz w:val="22"/>
                                <w:szCs w:val="22"/>
                              </w:rPr>
                              <w:t>0.9796</w:t>
                            </w:r>
                          </w:p>
                        </w:tc>
                        <w:tc>
                          <w:tcPr>
                            <w:tcW w:w="912" w:type="dxa"/>
                            <w:vAlign w:val="bottom"/>
                          </w:tcPr>
                          <w:p w14:paraId="6D565B7E" w14:textId="4C01C18B" w:rsidR="001973A2" w:rsidRDefault="001973A2" w:rsidP="007F66D0">
                            <w:pPr>
                              <w:pStyle w:val="Nidungvnbn"/>
                              <w:ind w:firstLine="0"/>
                              <w:jc w:val="right"/>
                            </w:pPr>
                            <w:r>
                              <w:rPr>
                                <w:color w:val="000000"/>
                                <w:sz w:val="22"/>
                                <w:szCs w:val="22"/>
                              </w:rPr>
                              <w:t>0.9826</w:t>
                            </w:r>
                          </w:p>
                        </w:tc>
                        <w:tc>
                          <w:tcPr>
                            <w:tcW w:w="1077" w:type="dxa"/>
                            <w:vAlign w:val="bottom"/>
                          </w:tcPr>
                          <w:p w14:paraId="2500ED62" w14:textId="7A6AD5F9" w:rsidR="001973A2" w:rsidRDefault="001973A2" w:rsidP="007F66D0">
                            <w:pPr>
                              <w:pStyle w:val="Nidungvnbn"/>
                              <w:ind w:firstLine="0"/>
                              <w:jc w:val="right"/>
                            </w:pPr>
                            <w:r>
                              <w:rPr>
                                <w:color w:val="000000"/>
                                <w:sz w:val="22"/>
                                <w:szCs w:val="22"/>
                              </w:rPr>
                              <w:t>1337.5</w:t>
                            </w:r>
                          </w:p>
                        </w:tc>
                        <w:tc>
                          <w:tcPr>
                            <w:tcW w:w="994" w:type="dxa"/>
                            <w:vAlign w:val="bottom"/>
                          </w:tcPr>
                          <w:p w14:paraId="2F9F95B4" w14:textId="1AF166CF" w:rsidR="001973A2" w:rsidRDefault="001973A2" w:rsidP="0068151D">
                            <w:pPr>
                              <w:pStyle w:val="Nidungvnbn"/>
                              <w:ind w:firstLine="0"/>
                              <w:jc w:val="right"/>
                            </w:pPr>
                            <w:r>
                              <w:rPr>
                                <w:color w:val="000000"/>
                                <w:sz w:val="22"/>
                                <w:szCs w:val="22"/>
                              </w:rPr>
                              <w:t>0.9676</w:t>
                            </w:r>
                          </w:p>
                        </w:tc>
                        <w:tc>
                          <w:tcPr>
                            <w:tcW w:w="994" w:type="dxa"/>
                            <w:vAlign w:val="bottom"/>
                          </w:tcPr>
                          <w:p w14:paraId="183EF0B6" w14:textId="3A01D7FC" w:rsidR="001973A2" w:rsidRDefault="001973A2" w:rsidP="0068151D">
                            <w:pPr>
                              <w:pStyle w:val="Nidungvnbn"/>
                              <w:ind w:firstLine="0"/>
                              <w:jc w:val="right"/>
                            </w:pPr>
                            <w:r>
                              <w:rPr>
                                <w:color w:val="000000"/>
                                <w:sz w:val="22"/>
                                <w:szCs w:val="22"/>
                              </w:rPr>
                              <w:t>0.9796</w:t>
                            </w:r>
                          </w:p>
                        </w:tc>
                        <w:tc>
                          <w:tcPr>
                            <w:tcW w:w="994" w:type="dxa"/>
                            <w:vAlign w:val="bottom"/>
                          </w:tcPr>
                          <w:p w14:paraId="41A5332F" w14:textId="73C7AEA4" w:rsidR="001973A2" w:rsidRDefault="001973A2" w:rsidP="0068151D">
                            <w:pPr>
                              <w:pStyle w:val="Nidungvnbn"/>
                              <w:ind w:firstLine="0"/>
                              <w:jc w:val="right"/>
                            </w:pPr>
                            <w:r>
                              <w:rPr>
                                <w:color w:val="000000"/>
                                <w:sz w:val="22"/>
                                <w:szCs w:val="22"/>
                              </w:rPr>
                              <w:t>0.9826</w:t>
                            </w:r>
                          </w:p>
                        </w:tc>
                        <w:tc>
                          <w:tcPr>
                            <w:tcW w:w="1143" w:type="dxa"/>
                            <w:vAlign w:val="bottom"/>
                          </w:tcPr>
                          <w:p w14:paraId="79A96D55" w14:textId="4E83D073" w:rsidR="001973A2" w:rsidRDefault="001973A2" w:rsidP="0068151D">
                            <w:pPr>
                              <w:pStyle w:val="Nidungvnbn"/>
                              <w:ind w:firstLine="0"/>
                              <w:jc w:val="right"/>
                            </w:pPr>
                            <w:r>
                              <w:rPr>
                                <w:color w:val="000000"/>
                                <w:sz w:val="22"/>
                                <w:szCs w:val="22"/>
                              </w:rPr>
                              <w:t>1234.5</w:t>
                            </w:r>
                          </w:p>
                        </w:tc>
                      </w:tr>
                      <w:tr w:rsidR="001973A2" w14:paraId="218F6448" w14:textId="77777777" w:rsidTr="00A24F79">
                        <w:trPr>
                          <w:trHeight w:val="379"/>
                        </w:trPr>
                        <w:tc>
                          <w:tcPr>
                            <w:tcW w:w="805" w:type="dxa"/>
                            <w:vMerge/>
                          </w:tcPr>
                          <w:p w14:paraId="3B55FAF8" w14:textId="77777777" w:rsidR="001973A2" w:rsidRDefault="001973A2" w:rsidP="007F66D0">
                            <w:pPr>
                              <w:pStyle w:val="Nidungvnbn"/>
                              <w:ind w:firstLine="0"/>
                              <w:jc w:val="left"/>
                              <w:rPr>
                                <w:b/>
                              </w:rPr>
                            </w:pPr>
                          </w:p>
                        </w:tc>
                        <w:tc>
                          <w:tcPr>
                            <w:tcW w:w="2952" w:type="dxa"/>
                            <w:vAlign w:val="bottom"/>
                          </w:tcPr>
                          <w:p w14:paraId="6C89D482" w14:textId="6F9FA18C" w:rsidR="001973A2" w:rsidRDefault="001973A2" w:rsidP="007F66D0">
                            <w:pPr>
                              <w:pStyle w:val="Nidungvnbn"/>
                              <w:ind w:firstLine="0"/>
                              <w:jc w:val="left"/>
                              <w:rPr>
                                <w:b/>
                              </w:rPr>
                            </w:pPr>
                            <w:r>
                              <w:rPr>
                                <w:color w:val="000000"/>
                                <w:sz w:val="22"/>
                                <w:szCs w:val="22"/>
                              </w:rPr>
                              <w:t>ChlorineConcentration</w:t>
                            </w:r>
                          </w:p>
                        </w:tc>
                        <w:tc>
                          <w:tcPr>
                            <w:tcW w:w="912" w:type="dxa"/>
                            <w:vAlign w:val="bottom"/>
                          </w:tcPr>
                          <w:p w14:paraId="7EAA65F3" w14:textId="5A056DDF" w:rsidR="001973A2" w:rsidRDefault="001973A2" w:rsidP="007F66D0">
                            <w:pPr>
                              <w:pStyle w:val="Nidungvnbn"/>
                              <w:ind w:firstLine="0"/>
                              <w:jc w:val="right"/>
                            </w:pPr>
                            <w:r>
                              <w:rPr>
                                <w:color w:val="000000"/>
                                <w:sz w:val="22"/>
                                <w:szCs w:val="22"/>
                              </w:rPr>
                              <w:t>0.8128</w:t>
                            </w:r>
                          </w:p>
                        </w:tc>
                        <w:tc>
                          <w:tcPr>
                            <w:tcW w:w="912" w:type="dxa"/>
                            <w:vAlign w:val="bottom"/>
                          </w:tcPr>
                          <w:p w14:paraId="6A161CAD" w14:textId="1D54E126" w:rsidR="001973A2" w:rsidRDefault="001973A2" w:rsidP="007F66D0">
                            <w:pPr>
                              <w:pStyle w:val="Nidungvnbn"/>
                              <w:ind w:firstLine="0"/>
                              <w:jc w:val="right"/>
                            </w:pPr>
                            <w:r>
                              <w:rPr>
                                <w:color w:val="000000"/>
                                <w:sz w:val="22"/>
                                <w:szCs w:val="22"/>
                              </w:rPr>
                              <w:t>0.8148</w:t>
                            </w:r>
                          </w:p>
                        </w:tc>
                        <w:tc>
                          <w:tcPr>
                            <w:tcW w:w="912" w:type="dxa"/>
                            <w:vAlign w:val="bottom"/>
                          </w:tcPr>
                          <w:p w14:paraId="6D570D5C" w14:textId="5C4E402D" w:rsidR="001973A2" w:rsidRDefault="001973A2" w:rsidP="007F66D0">
                            <w:pPr>
                              <w:pStyle w:val="Nidungvnbn"/>
                              <w:ind w:firstLine="0"/>
                              <w:jc w:val="right"/>
                            </w:pPr>
                            <w:r>
                              <w:rPr>
                                <w:color w:val="000000"/>
                                <w:sz w:val="22"/>
                                <w:szCs w:val="22"/>
                              </w:rPr>
                              <w:t>0.7653</w:t>
                            </w:r>
                          </w:p>
                        </w:tc>
                        <w:tc>
                          <w:tcPr>
                            <w:tcW w:w="1077" w:type="dxa"/>
                            <w:vAlign w:val="bottom"/>
                          </w:tcPr>
                          <w:p w14:paraId="3FA86D92" w14:textId="4100E23A" w:rsidR="001973A2" w:rsidRDefault="001973A2" w:rsidP="007F66D0">
                            <w:pPr>
                              <w:pStyle w:val="Nidungvnbn"/>
                              <w:ind w:firstLine="0"/>
                              <w:jc w:val="right"/>
                            </w:pPr>
                            <w:r>
                              <w:rPr>
                                <w:color w:val="000000"/>
                                <w:sz w:val="22"/>
                                <w:szCs w:val="22"/>
                              </w:rPr>
                              <w:t>2376.7</w:t>
                            </w:r>
                          </w:p>
                        </w:tc>
                        <w:tc>
                          <w:tcPr>
                            <w:tcW w:w="994" w:type="dxa"/>
                            <w:vAlign w:val="bottom"/>
                          </w:tcPr>
                          <w:p w14:paraId="3B804A4A" w14:textId="31E0A3D2" w:rsidR="001973A2" w:rsidRDefault="001973A2" w:rsidP="0068151D">
                            <w:pPr>
                              <w:pStyle w:val="Nidungvnbn"/>
                              <w:ind w:firstLine="0"/>
                              <w:jc w:val="right"/>
                            </w:pPr>
                            <w:r>
                              <w:rPr>
                                <w:color w:val="000000"/>
                                <w:sz w:val="22"/>
                                <w:szCs w:val="22"/>
                              </w:rPr>
                              <w:t>0.8108</w:t>
                            </w:r>
                          </w:p>
                        </w:tc>
                        <w:tc>
                          <w:tcPr>
                            <w:tcW w:w="994" w:type="dxa"/>
                            <w:vAlign w:val="bottom"/>
                          </w:tcPr>
                          <w:p w14:paraId="43AEC0F7" w14:textId="11F9732D" w:rsidR="001973A2" w:rsidRDefault="001973A2" w:rsidP="0068151D">
                            <w:pPr>
                              <w:pStyle w:val="Nidungvnbn"/>
                              <w:ind w:firstLine="0"/>
                              <w:jc w:val="right"/>
                            </w:pPr>
                            <w:r>
                              <w:rPr>
                                <w:color w:val="000000"/>
                                <w:sz w:val="22"/>
                                <w:szCs w:val="22"/>
                              </w:rPr>
                              <w:t>0.8221</w:t>
                            </w:r>
                          </w:p>
                        </w:tc>
                        <w:tc>
                          <w:tcPr>
                            <w:tcW w:w="994" w:type="dxa"/>
                            <w:vAlign w:val="bottom"/>
                          </w:tcPr>
                          <w:p w14:paraId="222D9388" w14:textId="29C44E8E" w:rsidR="001973A2" w:rsidRDefault="001973A2" w:rsidP="0068151D">
                            <w:pPr>
                              <w:pStyle w:val="Nidungvnbn"/>
                              <w:ind w:firstLine="0"/>
                              <w:jc w:val="right"/>
                            </w:pPr>
                            <w:r>
                              <w:rPr>
                                <w:color w:val="000000"/>
                                <w:sz w:val="22"/>
                                <w:szCs w:val="22"/>
                              </w:rPr>
                              <w:t>0.7798</w:t>
                            </w:r>
                          </w:p>
                        </w:tc>
                        <w:tc>
                          <w:tcPr>
                            <w:tcW w:w="1143" w:type="dxa"/>
                            <w:vAlign w:val="bottom"/>
                          </w:tcPr>
                          <w:p w14:paraId="49818D0A" w14:textId="6B0662D1" w:rsidR="001973A2" w:rsidRDefault="001973A2" w:rsidP="0068151D">
                            <w:pPr>
                              <w:pStyle w:val="Nidungvnbn"/>
                              <w:ind w:firstLine="0"/>
                              <w:jc w:val="right"/>
                            </w:pPr>
                            <w:r>
                              <w:rPr>
                                <w:color w:val="000000"/>
                                <w:sz w:val="22"/>
                                <w:szCs w:val="22"/>
                              </w:rPr>
                              <w:t>1897.6</w:t>
                            </w:r>
                          </w:p>
                        </w:tc>
                      </w:tr>
                      <w:tr w:rsidR="001973A2" w14:paraId="52455B6B" w14:textId="77777777" w:rsidTr="00A24F79">
                        <w:trPr>
                          <w:trHeight w:val="379"/>
                        </w:trPr>
                        <w:tc>
                          <w:tcPr>
                            <w:tcW w:w="805" w:type="dxa"/>
                            <w:vMerge/>
                          </w:tcPr>
                          <w:p w14:paraId="1506F573" w14:textId="77777777" w:rsidR="001973A2" w:rsidRDefault="001973A2" w:rsidP="007F66D0">
                            <w:pPr>
                              <w:pStyle w:val="Nidungvnbn"/>
                              <w:ind w:firstLine="0"/>
                              <w:jc w:val="left"/>
                              <w:rPr>
                                <w:b/>
                              </w:rPr>
                            </w:pPr>
                          </w:p>
                        </w:tc>
                        <w:tc>
                          <w:tcPr>
                            <w:tcW w:w="2952" w:type="dxa"/>
                            <w:vAlign w:val="bottom"/>
                          </w:tcPr>
                          <w:p w14:paraId="470307B5" w14:textId="59F3A9C7" w:rsidR="001973A2" w:rsidRDefault="001973A2" w:rsidP="007F66D0">
                            <w:pPr>
                              <w:pStyle w:val="Nidungvnbn"/>
                              <w:ind w:firstLine="0"/>
                              <w:jc w:val="left"/>
                              <w:rPr>
                                <w:b/>
                              </w:rPr>
                            </w:pPr>
                            <w:r>
                              <w:rPr>
                                <w:color w:val="000000"/>
                                <w:sz w:val="22"/>
                                <w:szCs w:val="22"/>
                              </w:rPr>
                              <w:t>CinCECGTorso</w:t>
                            </w:r>
                          </w:p>
                        </w:tc>
                        <w:tc>
                          <w:tcPr>
                            <w:tcW w:w="912" w:type="dxa"/>
                            <w:vAlign w:val="bottom"/>
                          </w:tcPr>
                          <w:p w14:paraId="5A4B76CE" w14:textId="73C527E8" w:rsidR="001973A2" w:rsidRDefault="001973A2" w:rsidP="007F66D0">
                            <w:pPr>
                              <w:pStyle w:val="Nidungvnbn"/>
                              <w:ind w:firstLine="0"/>
                              <w:jc w:val="right"/>
                            </w:pPr>
                            <w:r>
                              <w:rPr>
                                <w:color w:val="000000"/>
                                <w:sz w:val="22"/>
                                <w:szCs w:val="22"/>
                              </w:rPr>
                              <w:t>0.8373</w:t>
                            </w:r>
                          </w:p>
                        </w:tc>
                        <w:tc>
                          <w:tcPr>
                            <w:tcW w:w="912" w:type="dxa"/>
                            <w:vAlign w:val="bottom"/>
                          </w:tcPr>
                          <w:p w14:paraId="1C19A4B0" w14:textId="6D98EFB5" w:rsidR="001973A2" w:rsidRDefault="001973A2" w:rsidP="007F66D0">
                            <w:pPr>
                              <w:pStyle w:val="Nidungvnbn"/>
                              <w:ind w:firstLine="0"/>
                              <w:jc w:val="right"/>
                            </w:pPr>
                            <w:r>
                              <w:rPr>
                                <w:color w:val="000000"/>
                                <w:sz w:val="22"/>
                                <w:szCs w:val="22"/>
                              </w:rPr>
                              <w:t>0.8348</w:t>
                            </w:r>
                          </w:p>
                        </w:tc>
                        <w:tc>
                          <w:tcPr>
                            <w:tcW w:w="912" w:type="dxa"/>
                            <w:vAlign w:val="bottom"/>
                          </w:tcPr>
                          <w:p w14:paraId="1ECFC457" w14:textId="1F30D97C" w:rsidR="001973A2" w:rsidRDefault="001973A2" w:rsidP="007F66D0">
                            <w:pPr>
                              <w:pStyle w:val="Nidungvnbn"/>
                              <w:ind w:firstLine="0"/>
                              <w:jc w:val="right"/>
                            </w:pPr>
                            <w:r>
                              <w:rPr>
                                <w:color w:val="000000"/>
                                <w:sz w:val="22"/>
                                <w:szCs w:val="22"/>
                              </w:rPr>
                              <w:t>0.8346</w:t>
                            </w:r>
                          </w:p>
                        </w:tc>
                        <w:tc>
                          <w:tcPr>
                            <w:tcW w:w="1077" w:type="dxa"/>
                            <w:vAlign w:val="bottom"/>
                          </w:tcPr>
                          <w:p w14:paraId="23ABED43" w14:textId="30141EB9" w:rsidR="001973A2" w:rsidRDefault="001973A2" w:rsidP="007F66D0">
                            <w:pPr>
                              <w:pStyle w:val="Nidungvnbn"/>
                              <w:ind w:firstLine="0"/>
                              <w:jc w:val="right"/>
                            </w:pPr>
                            <w:r>
                              <w:rPr>
                                <w:color w:val="000000"/>
                                <w:sz w:val="22"/>
                                <w:szCs w:val="22"/>
                              </w:rPr>
                              <w:t>2311.1</w:t>
                            </w:r>
                          </w:p>
                        </w:tc>
                        <w:tc>
                          <w:tcPr>
                            <w:tcW w:w="994" w:type="dxa"/>
                            <w:vAlign w:val="bottom"/>
                          </w:tcPr>
                          <w:p w14:paraId="15B9EAE6" w14:textId="6F09E5D5" w:rsidR="001973A2" w:rsidRDefault="001973A2" w:rsidP="0068151D">
                            <w:pPr>
                              <w:pStyle w:val="Nidungvnbn"/>
                              <w:ind w:firstLine="0"/>
                              <w:jc w:val="right"/>
                            </w:pPr>
                            <w:r>
                              <w:rPr>
                                <w:color w:val="000000"/>
                                <w:sz w:val="22"/>
                                <w:szCs w:val="22"/>
                              </w:rPr>
                              <w:t>0.8183</w:t>
                            </w:r>
                          </w:p>
                        </w:tc>
                        <w:tc>
                          <w:tcPr>
                            <w:tcW w:w="994" w:type="dxa"/>
                            <w:vAlign w:val="bottom"/>
                          </w:tcPr>
                          <w:p w14:paraId="18753EF1" w14:textId="69C30A99" w:rsidR="001973A2" w:rsidRDefault="001973A2" w:rsidP="0068151D">
                            <w:pPr>
                              <w:pStyle w:val="Nidungvnbn"/>
                              <w:ind w:firstLine="0"/>
                              <w:jc w:val="right"/>
                            </w:pPr>
                            <w:r>
                              <w:rPr>
                                <w:color w:val="000000"/>
                                <w:sz w:val="22"/>
                                <w:szCs w:val="22"/>
                              </w:rPr>
                              <w:t>0.8145</w:t>
                            </w:r>
                          </w:p>
                        </w:tc>
                        <w:tc>
                          <w:tcPr>
                            <w:tcW w:w="994" w:type="dxa"/>
                            <w:vAlign w:val="bottom"/>
                          </w:tcPr>
                          <w:p w14:paraId="64FC5EAB" w14:textId="7A7A70E9" w:rsidR="001973A2" w:rsidRDefault="001973A2" w:rsidP="0068151D">
                            <w:pPr>
                              <w:pStyle w:val="Nidungvnbn"/>
                              <w:ind w:firstLine="0"/>
                              <w:jc w:val="right"/>
                            </w:pPr>
                            <w:r>
                              <w:rPr>
                                <w:color w:val="000000"/>
                                <w:sz w:val="22"/>
                                <w:szCs w:val="22"/>
                              </w:rPr>
                              <w:t>0.8145</w:t>
                            </w:r>
                          </w:p>
                        </w:tc>
                        <w:tc>
                          <w:tcPr>
                            <w:tcW w:w="1143" w:type="dxa"/>
                            <w:vAlign w:val="bottom"/>
                          </w:tcPr>
                          <w:p w14:paraId="40C8AC06" w14:textId="464A98F9" w:rsidR="001973A2" w:rsidRDefault="001973A2" w:rsidP="0068151D">
                            <w:pPr>
                              <w:pStyle w:val="Nidungvnbn"/>
                              <w:ind w:firstLine="0"/>
                              <w:jc w:val="right"/>
                            </w:pPr>
                            <w:r>
                              <w:rPr>
                                <w:color w:val="000000"/>
                                <w:sz w:val="22"/>
                                <w:szCs w:val="22"/>
                              </w:rPr>
                              <w:t>3686.2</w:t>
                            </w:r>
                          </w:p>
                        </w:tc>
                      </w:tr>
                      <w:tr w:rsidR="001973A2" w14:paraId="139742E0" w14:textId="77777777" w:rsidTr="00A24F79">
                        <w:trPr>
                          <w:trHeight w:val="379"/>
                        </w:trPr>
                        <w:tc>
                          <w:tcPr>
                            <w:tcW w:w="805" w:type="dxa"/>
                            <w:vMerge/>
                          </w:tcPr>
                          <w:p w14:paraId="49D0FC33" w14:textId="77777777" w:rsidR="001973A2" w:rsidRDefault="001973A2" w:rsidP="007F66D0">
                            <w:pPr>
                              <w:pStyle w:val="Nidungvnbn"/>
                              <w:ind w:firstLine="0"/>
                              <w:jc w:val="left"/>
                              <w:rPr>
                                <w:b/>
                              </w:rPr>
                            </w:pPr>
                          </w:p>
                        </w:tc>
                        <w:tc>
                          <w:tcPr>
                            <w:tcW w:w="2952" w:type="dxa"/>
                            <w:vAlign w:val="bottom"/>
                          </w:tcPr>
                          <w:p w14:paraId="716812AE" w14:textId="0EEB6D49" w:rsidR="001973A2" w:rsidRDefault="001973A2" w:rsidP="007F66D0">
                            <w:pPr>
                              <w:pStyle w:val="Nidungvnbn"/>
                              <w:ind w:firstLine="0"/>
                              <w:jc w:val="left"/>
                              <w:rPr>
                                <w:b/>
                              </w:rPr>
                            </w:pPr>
                            <w:r>
                              <w:rPr>
                                <w:color w:val="000000"/>
                                <w:sz w:val="22"/>
                                <w:szCs w:val="22"/>
                              </w:rPr>
                              <w:t>Coffee</w:t>
                            </w:r>
                          </w:p>
                        </w:tc>
                        <w:tc>
                          <w:tcPr>
                            <w:tcW w:w="912" w:type="dxa"/>
                            <w:vAlign w:val="bottom"/>
                          </w:tcPr>
                          <w:p w14:paraId="40A19B77" w14:textId="78CC4755" w:rsidR="001973A2" w:rsidRDefault="001973A2" w:rsidP="007F66D0">
                            <w:pPr>
                              <w:pStyle w:val="Nidungvnbn"/>
                              <w:ind w:firstLine="0"/>
                              <w:jc w:val="right"/>
                            </w:pPr>
                            <w:r>
                              <w:rPr>
                                <w:color w:val="000000"/>
                                <w:sz w:val="22"/>
                                <w:szCs w:val="22"/>
                              </w:rPr>
                              <w:t>1</w:t>
                            </w:r>
                          </w:p>
                        </w:tc>
                        <w:tc>
                          <w:tcPr>
                            <w:tcW w:w="912" w:type="dxa"/>
                            <w:vAlign w:val="bottom"/>
                          </w:tcPr>
                          <w:p w14:paraId="12D6009F" w14:textId="4FD98276" w:rsidR="001973A2" w:rsidRDefault="001973A2" w:rsidP="007F66D0">
                            <w:pPr>
                              <w:pStyle w:val="Nidungvnbn"/>
                              <w:ind w:firstLine="0"/>
                              <w:jc w:val="right"/>
                            </w:pPr>
                            <w:r>
                              <w:rPr>
                                <w:color w:val="000000"/>
                                <w:sz w:val="22"/>
                                <w:szCs w:val="22"/>
                              </w:rPr>
                              <w:t>1</w:t>
                            </w:r>
                          </w:p>
                        </w:tc>
                        <w:tc>
                          <w:tcPr>
                            <w:tcW w:w="912" w:type="dxa"/>
                            <w:vAlign w:val="bottom"/>
                          </w:tcPr>
                          <w:p w14:paraId="36E285D1" w14:textId="666EC900" w:rsidR="001973A2" w:rsidRDefault="001973A2" w:rsidP="007F66D0">
                            <w:pPr>
                              <w:pStyle w:val="Nidungvnbn"/>
                              <w:ind w:firstLine="0"/>
                              <w:jc w:val="right"/>
                            </w:pPr>
                            <w:r>
                              <w:rPr>
                                <w:color w:val="000000"/>
                                <w:sz w:val="22"/>
                                <w:szCs w:val="22"/>
                              </w:rPr>
                              <w:t>1</w:t>
                            </w:r>
                          </w:p>
                        </w:tc>
                        <w:tc>
                          <w:tcPr>
                            <w:tcW w:w="1077" w:type="dxa"/>
                            <w:vAlign w:val="bottom"/>
                          </w:tcPr>
                          <w:p w14:paraId="2B34634A" w14:textId="4321E090" w:rsidR="001973A2" w:rsidRDefault="001973A2" w:rsidP="007F66D0">
                            <w:pPr>
                              <w:pStyle w:val="Nidungvnbn"/>
                              <w:ind w:firstLine="0"/>
                              <w:jc w:val="right"/>
                            </w:pPr>
                            <w:r>
                              <w:rPr>
                                <w:color w:val="000000"/>
                                <w:sz w:val="22"/>
                                <w:szCs w:val="22"/>
                              </w:rPr>
                              <w:t>468.7</w:t>
                            </w:r>
                          </w:p>
                        </w:tc>
                        <w:tc>
                          <w:tcPr>
                            <w:tcW w:w="994" w:type="dxa"/>
                            <w:vAlign w:val="bottom"/>
                          </w:tcPr>
                          <w:p w14:paraId="13D1E8D9" w14:textId="36DB6BE3" w:rsidR="001973A2" w:rsidRDefault="001973A2" w:rsidP="0068151D">
                            <w:pPr>
                              <w:pStyle w:val="Nidungvnbn"/>
                              <w:ind w:firstLine="0"/>
                              <w:jc w:val="right"/>
                            </w:pPr>
                            <w:r>
                              <w:rPr>
                                <w:color w:val="000000"/>
                                <w:sz w:val="22"/>
                                <w:szCs w:val="22"/>
                              </w:rPr>
                              <w:t>1</w:t>
                            </w:r>
                          </w:p>
                        </w:tc>
                        <w:tc>
                          <w:tcPr>
                            <w:tcW w:w="994" w:type="dxa"/>
                            <w:vAlign w:val="bottom"/>
                          </w:tcPr>
                          <w:p w14:paraId="76DE93F0" w14:textId="1AC6BEBB" w:rsidR="001973A2" w:rsidRDefault="001973A2" w:rsidP="0068151D">
                            <w:pPr>
                              <w:pStyle w:val="Nidungvnbn"/>
                              <w:ind w:firstLine="0"/>
                              <w:jc w:val="right"/>
                            </w:pPr>
                            <w:r>
                              <w:rPr>
                                <w:color w:val="000000"/>
                                <w:sz w:val="22"/>
                                <w:szCs w:val="22"/>
                              </w:rPr>
                              <w:t>1</w:t>
                            </w:r>
                          </w:p>
                        </w:tc>
                        <w:tc>
                          <w:tcPr>
                            <w:tcW w:w="994" w:type="dxa"/>
                            <w:vAlign w:val="bottom"/>
                          </w:tcPr>
                          <w:p w14:paraId="53DE467D" w14:textId="558FC88D" w:rsidR="001973A2" w:rsidRDefault="001973A2" w:rsidP="0068151D">
                            <w:pPr>
                              <w:pStyle w:val="Nidungvnbn"/>
                              <w:ind w:firstLine="0"/>
                              <w:jc w:val="right"/>
                            </w:pPr>
                            <w:r>
                              <w:rPr>
                                <w:color w:val="000000"/>
                                <w:sz w:val="22"/>
                                <w:szCs w:val="22"/>
                              </w:rPr>
                              <w:t>1</w:t>
                            </w:r>
                          </w:p>
                        </w:tc>
                        <w:tc>
                          <w:tcPr>
                            <w:tcW w:w="1143" w:type="dxa"/>
                            <w:vAlign w:val="bottom"/>
                          </w:tcPr>
                          <w:p w14:paraId="1142FD42" w14:textId="080DA10B" w:rsidR="001973A2" w:rsidRDefault="001973A2" w:rsidP="0068151D">
                            <w:pPr>
                              <w:pStyle w:val="Nidungvnbn"/>
                              <w:ind w:firstLine="0"/>
                              <w:jc w:val="right"/>
                            </w:pPr>
                            <w:r>
                              <w:rPr>
                                <w:color w:val="000000"/>
                                <w:sz w:val="22"/>
                                <w:szCs w:val="22"/>
                              </w:rPr>
                              <w:t>307.8</w:t>
                            </w:r>
                          </w:p>
                        </w:tc>
                      </w:tr>
                      <w:tr w:rsidR="001973A2" w14:paraId="3BDE0E37" w14:textId="77777777" w:rsidTr="00A24F79">
                        <w:trPr>
                          <w:trHeight w:val="379"/>
                        </w:trPr>
                        <w:tc>
                          <w:tcPr>
                            <w:tcW w:w="805" w:type="dxa"/>
                            <w:vMerge/>
                          </w:tcPr>
                          <w:p w14:paraId="2CED3BA1" w14:textId="77777777" w:rsidR="001973A2" w:rsidRDefault="001973A2" w:rsidP="007F66D0">
                            <w:pPr>
                              <w:pStyle w:val="Nidungvnbn"/>
                              <w:ind w:firstLine="0"/>
                              <w:jc w:val="left"/>
                              <w:rPr>
                                <w:b/>
                              </w:rPr>
                            </w:pPr>
                          </w:p>
                        </w:tc>
                        <w:tc>
                          <w:tcPr>
                            <w:tcW w:w="2952" w:type="dxa"/>
                            <w:vAlign w:val="bottom"/>
                          </w:tcPr>
                          <w:p w14:paraId="2415686E" w14:textId="05B0CCCF" w:rsidR="001973A2" w:rsidRDefault="001973A2" w:rsidP="007F66D0">
                            <w:pPr>
                              <w:pStyle w:val="Nidungvnbn"/>
                              <w:ind w:firstLine="0"/>
                              <w:jc w:val="left"/>
                              <w:rPr>
                                <w:b/>
                              </w:rPr>
                            </w:pPr>
                            <w:r>
                              <w:rPr>
                                <w:color w:val="000000"/>
                                <w:sz w:val="22"/>
                                <w:szCs w:val="22"/>
                              </w:rPr>
                              <w:t>Computers</w:t>
                            </w:r>
                          </w:p>
                        </w:tc>
                        <w:tc>
                          <w:tcPr>
                            <w:tcW w:w="912" w:type="dxa"/>
                            <w:vAlign w:val="bottom"/>
                          </w:tcPr>
                          <w:p w14:paraId="64540EBD" w14:textId="6AADC22A" w:rsidR="001973A2" w:rsidRDefault="001973A2" w:rsidP="007F66D0">
                            <w:pPr>
                              <w:pStyle w:val="Nidungvnbn"/>
                              <w:ind w:firstLine="0"/>
                              <w:jc w:val="right"/>
                            </w:pPr>
                            <w:r>
                              <w:rPr>
                                <w:color w:val="000000"/>
                                <w:sz w:val="22"/>
                                <w:szCs w:val="22"/>
                              </w:rPr>
                              <w:t>0.8202</w:t>
                            </w:r>
                          </w:p>
                        </w:tc>
                        <w:tc>
                          <w:tcPr>
                            <w:tcW w:w="912" w:type="dxa"/>
                            <w:vAlign w:val="bottom"/>
                          </w:tcPr>
                          <w:p w14:paraId="07C64D25" w14:textId="26FEC277" w:rsidR="001973A2" w:rsidRDefault="001973A2" w:rsidP="007F66D0">
                            <w:pPr>
                              <w:pStyle w:val="Nidungvnbn"/>
                              <w:ind w:firstLine="0"/>
                              <w:jc w:val="right"/>
                            </w:pPr>
                            <w:r>
                              <w:rPr>
                                <w:color w:val="000000"/>
                                <w:sz w:val="22"/>
                                <w:szCs w:val="22"/>
                              </w:rPr>
                              <w:t>0.82</w:t>
                            </w:r>
                          </w:p>
                        </w:tc>
                        <w:tc>
                          <w:tcPr>
                            <w:tcW w:w="912" w:type="dxa"/>
                            <w:vAlign w:val="bottom"/>
                          </w:tcPr>
                          <w:p w14:paraId="5D8A27CE" w14:textId="167716B7" w:rsidR="001973A2" w:rsidRDefault="001973A2" w:rsidP="007F66D0">
                            <w:pPr>
                              <w:pStyle w:val="Nidungvnbn"/>
                              <w:ind w:firstLine="0"/>
                              <w:jc w:val="right"/>
                            </w:pPr>
                            <w:r>
                              <w:rPr>
                                <w:color w:val="000000"/>
                                <w:sz w:val="22"/>
                                <w:szCs w:val="22"/>
                              </w:rPr>
                              <w:t>0.82</w:t>
                            </w:r>
                          </w:p>
                        </w:tc>
                        <w:tc>
                          <w:tcPr>
                            <w:tcW w:w="1077" w:type="dxa"/>
                            <w:vAlign w:val="bottom"/>
                          </w:tcPr>
                          <w:p w14:paraId="1825FFDA" w14:textId="71AF28E5" w:rsidR="001973A2" w:rsidRDefault="001973A2" w:rsidP="007F66D0">
                            <w:pPr>
                              <w:pStyle w:val="Nidungvnbn"/>
                              <w:ind w:firstLine="0"/>
                              <w:jc w:val="right"/>
                            </w:pPr>
                            <w:r>
                              <w:rPr>
                                <w:color w:val="000000"/>
                                <w:sz w:val="22"/>
                                <w:szCs w:val="22"/>
                              </w:rPr>
                              <w:t>599.6</w:t>
                            </w:r>
                          </w:p>
                        </w:tc>
                        <w:tc>
                          <w:tcPr>
                            <w:tcW w:w="994" w:type="dxa"/>
                            <w:vAlign w:val="bottom"/>
                          </w:tcPr>
                          <w:p w14:paraId="04D504E6" w14:textId="0DE7D1FB" w:rsidR="001973A2" w:rsidRDefault="001973A2" w:rsidP="0068151D">
                            <w:pPr>
                              <w:pStyle w:val="Nidungvnbn"/>
                              <w:ind w:firstLine="0"/>
                              <w:jc w:val="right"/>
                            </w:pPr>
                            <w:r>
                              <w:rPr>
                                <w:color w:val="000000"/>
                                <w:sz w:val="22"/>
                                <w:szCs w:val="22"/>
                              </w:rPr>
                              <w:t>0.8282</w:t>
                            </w:r>
                          </w:p>
                        </w:tc>
                        <w:tc>
                          <w:tcPr>
                            <w:tcW w:w="994" w:type="dxa"/>
                            <w:vAlign w:val="bottom"/>
                          </w:tcPr>
                          <w:p w14:paraId="7B298F98" w14:textId="116F3964" w:rsidR="001973A2" w:rsidRDefault="001973A2" w:rsidP="0068151D">
                            <w:pPr>
                              <w:pStyle w:val="Nidungvnbn"/>
                              <w:ind w:firstLine="0"/>
                              <w:jc w:val="right"/>
                            </w:pPr>
                            <w:r>
                              <w:rPr>
                                <w:color w:val="000000"/>
                                <w:sz w:val="22"/>
                                <w:szCs w:val="22"/>
                              </w:rPr>
                              <w:t>0.828</w:t>
                            </w:r>
                          </w:p>
                        </w:tc>
                        <w:tc>
                          <w:tcPr>
                            <w:tcW w:w="994" w:type="dxa"/>
                            <w:vAlign w:val="bottom"/>
                          </w:tcPr>
                          <w:p w14:paraId="0476A239" w14:textId="72F9756F" w:rsidR="001973A2" w:rsidRDefault="001973A2" w:rsidP="0068151D">
                            <w:pPr>
                              <w:pStyle w:val="Nidungvnbn"/>
                              <w:ind w:firstLine="0"/>
                              <w:jc w:val="right"/>
                            </w:pPr>
                            <w:r>
                              <w:rPr>
                                <w:color w:val="000000"/>
                                <w:sz w:val="22"/>
                                <w:szCs w:val="22"/>
                              </w:rPr>
                              <w:t>0.828</w:t>
                            </w:r>
                          </w:p>
                        </w:tc>
                        <w:tc>
                          <w:tcPr>
                            <w:tcW w:w="1143" w:type="dxa"/>
                            <w:vAlign w:val="bottom"/>
                          </w:tcPr>
                          <w:p w14:paraId="563A1CAD" w14:textId="671B27CC" w:rsidR="001973A2" w:rsidRDefault="001973A2" w:rsidP="0068151D">
                            <w:pPr>
                              <w:pStyle w:val="Nidungvnbn"/>
                              <w:ind w:firstLine="0"/>
                              <w:jc w:val="right"/>
                            </w:pPr>
                            <w:r>
                              <w:rPr>
                                <w:color w:val="000000"/>
                                <w:sz w:val="22"/>
                                <w:szCs w:val="22"/>
                              </w:rPr>
                              <w:t>1092.8</w:t>
                            </w:r>
                          </w:p>
                        </w:tc>
                      </w:tr>
                      <w:tr w:rsidR="001973A2" w14:paraId="7CEC034C" w14:textId="77777777" w:rsidTr="00A24F79">
                        <w:trPr>
                          <w:trHeight w:val="379"/>
                        </w:trPr>
                        <w:tc>
                          <w:tcPr>
                            <w:tcW w:w="805" w:type="dxa"/>
                            <w:vMerge/>
                          </w:tcPr>
                          <w:p w14:paraId="50D438AF" w14:textId="77777777" w:rsidR="001973A2" w:rsidRDefault="001973A2" w:rsidP="007F66D0">
                            <w:pPr>
                              <w:pStyle w:val="Nidungvnbn"/>
                              <w:ind w:firstLine="0"/>
                              <w:jc w:val="left"/>
                              <w:rPr>
                                <w:b/>
                              </w:rPr>
                            </w:pPr>
                          </w:p>
                        </w:tc>
                        <w:tc>
                          <w:tcPr>
                            <w:tcW w:w="2952" w:type="dxa"/>
                            <w:vAlign w:val="bottom"/>
                          </w:tcPr>
                          <w:p w14:paraId="788F7035" w14:textId="67C0BECB" w:rsidR="001973A2" w:rsidRDefault="001973A2" w:rsidP="007F66D0">
                            <w:pPr>
                              <w:pStyle w:val="Nidungvnbn"/>
                              <w:ind w:firstLine="0"/>
                              <w:jc w:val="left"/>
                              <w:rPr>
                                <w:b/>
                              </w:rPr>
                            </w:pPr>
                            <w:r>
                              <w:rPr>
                                <w:color w:val="000000"/>
                                <w:sz w:val="22"/>
                                <w:szCs w:val="22"/>
                              </w:rPr>
                              <w:t>CricketX</w:t>
                            </w:r>
                          </w:p>
                        </w:tc>
                        <w:tc>
                          <w:tcPr>
                            <w:tcW w:w="912" w:type="dxa"/>
                            <w:vAlign w:val="bottom"/>
                          </w:tcPr>
                          <w:p w14:paraId="31D08AE7" w14:textId="68645746" w:rsidR="001973A2" w:rsidRDefault="001973A2" w:rsidP="007F66D0">
                            <w:pPr>
                              <w:pStyle w:val="Nidungvnbn"/>
                              <w:ind w:firstLine="0"/>
                              <w:jc w:val="right"/>
                            </w:pPr>
                            <w:r>
                              <w:rPr>
                                <w:color w:val="000000"/>
                                <w:sz w:val="22"/>
                                <w:szCs w:val="22"/>
                              </w:rPr>
                              <w:t>0.7919</w:t>
                            </w:r>
                          </w:p>
                        </w:tc>
                        <w:tc>
                          <w:tcPr>
                            <w:tcW w:w="912" w:type="dxa"/>
                            <w:vAlign w:val="bottom"/>
                          </w:tcPr>
                          <w:p w14:paraId="286D9E41" w14:textId="6C74F6FD" w:rsidR="001973A2" w:rsidRDefault="001973A2" w:rsidP="007F66D0">
                            <w:pPr>
                              <w:pStyle w:val="Nidungvnbn"/>
                              <w:ind w:firstLine="0"/>
                              <w:jc w:val="right"/>
                            </w:pPr>
                            <w:r>
                              <w:rPr>
                                <w:color w:val="000000"/>
                                <w:sz w:val="22"/>
                                <w:szCs w:val="22"/>
                              </w:rPr>
                              <w:t>0.7846</w:t>
                            </w:r>
                          </w:p>
                        </w:tc>
                        <w:tc>
                          <w:tcPr>
                            <w:tcW w:w="912" w:type="dxa"/>
                            <w:vAlign w:val="bottom"/>
                          </w:tcPr>
                          <w:p w14:paraId="105CF164" w14:textId="5E342A97" w:rsidR="001973A2" w:rsidRDefault="001973A2" w:rsidP="007F66D0">
                            <w:pPr>
                              <w:pStyle w:val="Nidungvnbn"/>
                              <w:ind w:firstLine="0"/>
                              <w:jc w:val="right"/>
                            </w:pPr>
                            <w:r>
                              <w:rPr>
                                <w:color w:val="000000"/>
                                <w:sz w:val="22"/>
                                <w:szCs w:val="22"/>
                              </w:rPr>
                              <w:t>0.7876</w:t>
                            </w:r>
                          </w:p>
                        </w:tc>
                        <w:tc>
                          <w:tcPr>
                            <w:tcW w:w="1077" w:type="dxa"/>
                            <w:vAlign w:val="bottom"/>
                          </w:tcPr>
                          <w:p w14:paraId="58A551A2" w14:textId="1252C53D" w:rsidR="001973A2" w:rsidRDefault="001973A2" w:rsidP="007F66D0">
                            <w:pPr>
                              <w:pStyle w:val="Nidungvnbn"/>
                              <w:ind w:firstLine="0"/>
                              <w:jc w:val="right"/>
                            </w:pPr>
                            <w:r>
                              <w:rPr>
                                <w:color w:val="000000"/>
                                <w:sz w:val="22"/>
                                <w:szCs w:val="22"/>
                              </w:rPr>
                              <w:t>834.3</w:t>
                            </w:r>
                          </w:p>
                        </w:tc>
                        <w:tc>
                          <w:tcPr>
                            <w:tcW w:w="994" w:type="dxa"/>
                            <w:vAlign w:val="bottom"/>
                          </w:tcPr>
                          <w:p w14:paraId="5939988E" w14:textId="17D29C59" w:rsidR="001973A2" w:rsidRDefault="001973A2" w:rsidP="0068151D">
                            <w:pPr>
                              <w:pStyle w:val="Nidungvnbn"/>
                              <w:ind w:firstLine="0"/>
                              <w:jc w:val="right"/>
                            </w:pPr>
                            <w:r>
                              <w:rPr>
                                <w:color w:val="000000"/>
                                <w:sz w:val="22"/>
                                <w:szCs w:val="22"/>
                              </w:rPr>
                              <w:t>0.807</w:t>
                            </w:r>
                          </w:p>
                        </w:tc>
                        <w:tc>
                          <w:tcPr>
                            <w:tcW w:w="994" w:type="dxa"/>
                            <w:vAlign w:val="bottom"/>
                          </w:tcPr>
                          <w:p w14:paraId="119E5E39" w14:textId="05C4B0A4" w:rsidR="001973A2" w:rsidRDefault="001973A2" w:rsidP="0068151D">
                            <w:pPr>
                              <w:pStyle w:val="Nidungvnbn"/>
                              <w:ind w:firstLine="0"/>
                              <w:jc w:val="right"/>
                            </w:pPr>
                            <w:r>
                              <w:rPr>
                                <w:color w:val="000000"/>
                                <w:sz w:val="22"/>
                                <w:szCs w:val="22"/>
                              </w:rPr>
                              <w:t>0.7949</w:t>
                            </w:r>
                          </w:p>
                        </w:tc>
                        <w:tc>
                          <w:tcPr>
                            <w:tcW w:w="994" w:type="dxa"/>
                            <w:vAlign w:val="bottom"/>
                          </w:tcPr>
                          <w:p w14:paraId="039173FF" w14:textId="65B940CB" w:rsidR="001973A2" w:rsidRDefault="001973A2" w:rsidP="0068151D">
                            <w:pPr>
                              <w:pStyle w:val="Nidungvnbn"/>
                              <w:ind w:firstLine="0"/>
                              <w:jc w:val="right"/>
                            </w:pPr>
                            <w:r>
                              <w:rPr>
                                <w:color w:val="000000"/>
                                <w:sz w:val="22"/>
                                <w:szCs w:val="22"/>
                              </w:rPr>
                              <w:t>0.7993</w:t>
                            </w:r>
                          </w:p>
                        </w:tc>
                        <w:tc>
                          <w:tcPr>
                            <w:tcW w:w="1143" w:type="dxa"/>
                            <w:vAlign w:val="bottom"/>
                          </w:tcPr>
                          <w:p w14:paraId="7E1BB574" w14:textId="0EF794F3" w:rsidR="001973A2" w:rsidRDefault="001973A2" w:rsidP="0068151D">
                            <w:pPr>
                              <w:pStyle w:val="Nidungvnbn"/>
                              <w:ind w:firstLine="0"/>
                              <w:jc w:val="right"/>
                            </w:pPr>
                            <w:r>
                              <w:rPr>
                                <w:color w:val="000000"/>
                                <w:sz w:val="22"/>
                                <w:szCs w:val="22"/>
                              </w:rPr>
                              <w:t>963.3</w:t>
                            </w:r>
                          </w:p>
                        </w:tc>
                      </w:tr>
                      <w:tr w:rsidR="001973A2" w14:paraId="6D849A2A" w14:textId="77777777" w:rsidTr="00A24F79">
                        <w:trPr>
                          <w:trHeight w:val="379"/>
                        </w:trPr>
                        <w:tc>
                          <w:tcPr>
                            <w:tcW w:w="805" w:type="dxa"/>
                            <w:vMerge/>
                          </w:tcPr>
                          <w:p w14:paraId="054784EE" w14:textId="77777777" w:rsidR="001973A2" w:rsidRDefault="001973A2" w:rsidP="007F66D0">
                            <w:pPr>
                              <w:pStyle w:val="Nidungvnbn"/>
                              <w:ind w:firstLine="0"/>
                              <w:jc w:val="left"/>
                              <w:rPr>
                                <w:b/>
                              </w:rPr>
                            </w:pPr>
                          </w:p>
                        </w:tc>
                        <w:tc>
                          <w:tcPr>
                            <w:tcW w:w="2952" w:type="dxa"/>
                            <w:vAlign w:val="bottom"/>
                          </w:tcPr>
                          <w:p w14:paraId="23C35DED" w14:textId="0C657B99" w:rsidR="001973A2" w:rsidRDefault="001973A2" w:rsidP="007F66D0">
                            <w:pPr>
                              <w:pStyle w:val="Nidungvnbn"/>
                              <w:ind w:firstLine="0"/>
                              <w:jc w:val="left"/>
                              <w:rPr>
                                <w:b/>
                              </w:rPr>
                            </w:pPr>
                            <w:r>
                              <w:rPr>
                                <w:color w:val="000000"/>
                                <w:sz w:val="22"/>
                                <w:szCs w:val="22"/>
                              </w:rPr>
                              <w:t>CricketY</w:t>
                            </w:r>
                          </w:p>
                        </w:tc>
                        <w:tc>
                          <w:tcPr>
                            <w:tcW w:w="912" w:type="dxa"/>
                            <w:vAlign w:val="bottom"/>
                          </w:tcPr>
                          <w:p w14:paraId="18F7212B" w14:textId="2C43462B" w:rsidR="001973A2" w:rsidRDefault="001973A2" w:rsidP="007F66D0">
                            <w:pPr>
                              <w:pStyle w:val="Nidungvnbn"/>
                              <w:ind w:firstLine="0"/>
                              <w:jc w:val="right"/>
                            </w:pPr>
                            <w:r>
                              <w:rPr>
                                <w:color w:val="000000"/>
                                <w:sz w:val="22"/>
                                <w:szCs w:val="22"/>
                              </w:rPr>
                              <w:t>0.7763</w:t>
                            </w:r>
                          </w:p>
                        </w:tc>
                        <w:tc>
                          <w:tcPr>
                            <w:tcW w:w="912" w:type="dxa"/>
                            <w:vAlign w:val="bottom"/>
                          </w:tcPr>
                          <w:p w14:paraId="5BC040D1" w14:textId="2BE7B232" w:rsidR="001973A2" w:rsidRDefault="001973A2" w:rsidP="007F66D0">
                            <w:pPr>
                              <w:pStyle w:val="Nidungvnbn"/>
                              <w:ind w:firstLine="0"/>
                              <w:jc w:val="right"/>
                            </w:pPr>
                            <w:r>
                              <w:rPr>
                                <w:color w:val="000000"/>
                                <w:sz w:val="22"/>
                                <w:szCs w:val="22"/>
                              </w:rPr>
                              <w:t>0.7795</w:t>
                            </w:r>
                          </w:p>
                        </w:tc>
                        <w:tc>
                          <w:tcPr>
                            <w:tcW w:w="912" w:type="dxa"/>
                            <w:vAlign w:val="bottom"/>
                          </w:tcPr>
                          <w:p w14:paraId="798375BA" w14:textId="72ABE215" w:rsidR="001973A2" w:rsidRDefault="001973A2" w:rsidP="007F66D0">
                            <w:pPr>
                              <w:pStyle w:val="Nidungvnbn"/>
                              <w:ind w:firstLine="0"/>
                              <w:jc w:val="right"/>
                            </w:pPr>
                            <w:r>
                              <w:rPr>
                                <w:color w:val="000000"/>
                                <w:sz w:val="22"/>
                                <w:szCs w:val="22"/>
                              </w:rPr>
                              <w:t>0.7837</w:t>
                            </w:r>
                          </w:p>
                        </w:tc>
                        <w:tc>
                          <w:tcPr>
                            <w:tcW w:w="1077" w:type="dxa"/>
                            <w:vAlign w:val="bottom"/>
                          </w:tcPr>
                          <w:p w14:paraId="43485EAD" w14:textId="470D2921" w:rsidR="001973A2" w:rsidRDefault="001973A2" w:rsidP="007F66D0">
                            <w:pPr>
                              <w:pStyle w:val="Nidungvnbn"/>
                              <w:ind w:firstLine="0"/>
                              <w:jc w:val="right"/>
                            </w:pPr>
                            <w:r>
                              <w:rPr>
                                <w:color w:val="000000"/>
                                <w:sz w:val="22"/>
                                <w:szCs w:val="22"/>
                              </w:rPr>
                              <w:t>877.8</w:t>
                            </w:r>
                          </w:p>
                        </w:tc>
                        <w:tc>
                          <w:tcPr>
                            <w:tcW w:w="994" w:type="dxa"/>
                            <w:vAlign w:val="bottom"/>
                          </w:tcPr>
                          <w:p w14:paraId="4A64E14C" w14:textId="4B19E2A7" w:rsidR="001973A2" w:rsidRDefault="001973A2" w:rsidP="0068151D">
                            <w:pPr>
                              <w:pStyle w:val="Nidungvnbn"/>
                              <w:ind w:firstLine="0"/>
                              <w:jc w:val="right"/>
                            </w:pPr>
                            <w:r>
                              <w:rPr>
                                <w:color w:val="000000"/>
                                <w:sz w:val="22"/>
                                <w:szCs w:val="22"/>
                              </w:rPr>
                              <w:t>0.7995</w:t>
                            </w:r>
                          </w:p>
                        </w:tc>
                        <w:tc>
                          <w:tcPr>
                            <w:tcW w:w="994" w:type="dxa"/>
                            <w:vAlign w:val="bottom"/>
                          </w:tcPr>
                          <w:p w14:paraId="1B240145" w14:textId="3B18F93C" w:rsidR="001973A2" w:rsidRDefault="001973A2" w:rsidP="0068151D">
                            <w:pPr>
                              <w:pStyle w:val="Nidungvnbn"/>
                              <w:ind w:firstLine="0"/>
                              <w:jc w:val="right"/>
                            </w:pPr>
                            <w:r>
                              <w:rPr>
                                <w:color w:val="000000"/>
                                <w:sz w:val="22"/>
                                <w:szCs w:val="22"/>
                              </w:rPr>
                              <w:t>0.7872</w:t>
                            </w:r>
                          </w:p>
                        </w:tc>
                        <w:tc>
                          <w:tcPr>
                            <w:tcW w:w="994" w:type="dxa"/>
                            <w:vAlign w:val="bottom"/>
                          </w:tcPr>
                          <w:p w14:paraId="4F5173AE" w14:textId="481E4119" w:rsidR="001973A2" w:rsidRDefault="001973A2" w:rsidP="0068151D">
                            <w:pPr>
                              <w:pStyle w:val="Nidungvnbn"/>
                              <w:ind w:firstLine="0"/>
                              <w:jc w:val="right"/>
                            </w:pPr>
                            <w:r>
                              <w:rPr>
                                <w:color w:val="000000"/>
                                <w:sz w:val="22"/>
                                <w:szCs w:val="22"/>
                              </w:rPr>
                              <w:t>0.7906</w:t>
                            </w:r>
                          </w:p>
                        </w:tc>
                        <w:tc>
                          <w:tcPr>
                            <w:tcW w:w="1143" w:type="dxa"/>
                            <w:vAlign w:val="bottom"/>
                          </w:tcPr>
                          <w:p w14:paraId="02CFBC39" w14:textId="4BB42ECD" w:rsidR="001973A2" w:rsidRDefault="001973A2" w:rsidP="0068151D">
                            <w:pPr>
                              <w:pStyle w:val="Nidungvnbn"/>
                              <w:ind w:firstLine="0"/>
                              <w:jc w:val="right"/>
                            </w:pPr>
                            <w:r>
                              <w:rPr>
                                <w:color w:val="000000"/>
                                <w:sz w:val="22"/>
                                <w:szCs w:val="22"/>
                              </w:rPr>
                              <w:t>969.8</w:t>
                            </w:r>
                          </w:p>
                        </w:tc>
                      </w:tr>
                      <w:tr w:rsidR="001973A2" w14:paraId="393B62FC" w14:textId="77777777" w:rsidTr="00A24F79">
                        <w:trPr>
                          <w:trHeight w:val="379"/>
                        </w:trPr>
                        <w:tc>
                          <w:tcPr>
                            <w:tcW w:w="805" w:type="dxa"/>
                            <w:vMerge/>
                          </w:tcPr>
                          <w:p w14:paraId="131B2509" w14:textId="77777777" w:rsidR="001973A2" w:rsidRDefault="001973A2" w:rsidP="007F66D0">
                            <w:pPr>
                              <w:pStyle w:val="Nidungvnbn"/>
                              <w:ind w:firstLine="0"/>
                              <w:jc w:val="left"/>
                              <w:rPr>
                                <w:b/>
                              </w:rPr>
                            </w:pPr>
                          </w:p>
                        </w:tc>
                        <w:tc>
                          <w:tcPr>
                            <w:tcW w:w="2952" w:type="dxa"/>
                            <w:vAlign w:val="bottom"/>
                          </w:tcPr>
                          <w:p w14:paraId="136893C7" w14:textId="5EEFA73C" w:rsidR="001973A2" w:rsidRDefault="001973A2" w:rsidP="007F66D0">
                            <w:pPr>
                              <w:pStyle w:val="Nidungvnbn"/>
                              <w:ind w:firstLine="0"/>
                              <w:jc w:val="left"/>
                              <w:rPr>
                                <w:b/>
                              </w:rPr>
                            </w:pPr>
                            <w:r>
                              <w:rPr>
                                <w:color w:val="000000"/>
                                <w:sz w:val="22"/>
                                <w:szCs w:val="22"/>
                              </w:rPr>
                              <w:t>CricketZ</w:t>
                            </w:r>
                          </w:p>
                        </w:tc>
                        <w:tc>
                          <w:tcPr>
                            <w:tcW w:w="912" w:type="dxa"/>
                            <w:vAlign w:val="bottom"/>
                          </w:tcPr>
                          <w:p w14:paraId="2DF9F40A" w14:textId="2AEF973E" w:rsidR="001973A2" w:rsidRDefault="001973A2" w:rsidP="007F66D0">
                            <w:pPr>
                              <w:pStyle w:val="Nidungvnbn"/>
                              <w:ind w:firstLine="0"/>
                              <w:jc w:val="right"/>
                            </w:pPr>
                            <w:r>
                              <w:rPr>
                                <w:color w:val="000000"/>
                                <w:sz w:val="22"/>
                                <w:szCs w:val="22"/>
                              </w:rPr>
                              <w:t>0.801</w:t>
                            </w:r>
                          </w:p>
                        </w:tc>
                        <w:tc>
                          <w:tcPr>
                            <w:tcW w:w="912" w:type="dxa"/>
                            <w:vAlign w:val="bottom"/>
                          </w:tcPr>
                          <w:p w14:paraId="6913E6B1" w14:textId="4489F552" w:rsidR="001973A2" w:rsidRDefault="001973A2" w:rsidP="007F66D0">
                            <w:pPr>
                              <w:pStyle w:val="Nidungvnbn"/>
                              <w:ind w:firstLine="0"/>
                              <w:jc w:val="right"/>
                            </w:pPr>
                            <w:r>
                              <w:rPr>
                                <w:color w:val="000000"/>
                                <w:sz w:val="22"/>
                                <w:szCs w:val="22"/>
                              </w:rPr>
                              <w:t>0.8077</w:t>
                            </w:r>
                          </w:p>
                        </w:tc>
                        <w:tc>
                          <w:tcPr>
                            <w:tcW w:w="912" w:type="dxa"/>
                            <w:vAlign w:val="bottom"/>
                          </w:tcPr>
                          <w:p w14:paraId="3B8603F2" w14:textId="7B9535C9" w:rsidR="001973A2" w:rsidRDefault="001973A2" w:rsidP="007F66D0">
                            <w:pPr>
                              <w:pStyle w:val="Nidungvnbn"/>
                              <w:ind w:firstLine="0"/>
                              <w:jc w:val="right"/>
                            </w:pPr>
                            <w:r>
                              <w:rPr>
                                <w:color w:val="000000"/>
                                <w:sz w:val="22"/>
                                <w:szCs w:val="22"/>
                              </w:rPr>
                              <w:t>0.7996</w:t>
                            </w:r>
                          </w:p>
                        </w:tc>
                        <w:tc>
                          <w:tcPr>
                            <w:tcW w:w="1077" w:type="dxa"/>
                            <w:vAlign w:val="bottom"/>
                          </w:tcPr>
                          <w:p w14:paraId="1F52271E" w14:textId="263D488C" w:rsidR="001973A2" w:rsidRDefault="001973A2" w:rsidP="007F66D0">
                            <w:pPr>
                              <w:pStyle w:val="Nidungvnbn"/>
                              <w:ind w:firstLine="0"/>
                              <w:jc w:val="right"/>
                            </w:pPr>
                            <w:r>
                              <w:rPr>
                                <w:color w:val="000000"/>
                                <w:sz w:val="22"/>
                                <w:szCs w:val="22"/>
                              </w:rPr>
                              <w:t>840.1</w:t>
                            </w:r>
                          </w:p>
                        </w:tc>
                        <w:tc>
                          <w:tcPr>
                            <w:tcW w:w="994" w:type="dxa"/>
                            <w:vAlign w:val="bottom"/>
                          </w:tcPr>
                          <w:p w14:paraId="2DB37953" w14:textId="5A745CB1" w:rsidR="001973A2" w:rsidRDefault="001973A2" w:rsidP="0068151D">
                            <w:pPr>
                              <w:pStyle w:val="Nidungvnbn"/>
                              <w:ind w:firstLine="0"/>
                              <w:jc w:val="right"/>
                            </w:pPr>
                            <w:r>
                              <w:rPr>
                                <w:color w:val="000000"/>
                                <w:sz w:val="22"/>
                                <w:szCs w:val="22"/>
                              </w:rPr>
                              <w:t>0.7927</w:t>
                            </w:r>
                          </w:p>
                        </w:tc>
                        <w:tc>
                          <w:tcPr>
                            <w:tcW w:w="994" w:type="dxa"/>
                            <w:vAlign w:val="bottom"/>
                          </w:tcPr>
                          <w:p w14:paraId="59422D4F" w14:textId="3D14D38F" w:rsidR="001973A2" w:rsidRDefault="001973A2" w:rsidP="0068151D">
                            <w:pPr>
                              <w:pStyle w:val="Nidungvnbn"/>
                              <w:ind w:firstLine="0"/>
                              <w:jc w:val="right"/>
                            </w:pPr>
                            <w:r>
                              <w:rPr>
                                <w:color w:val="000000"/>
                                <w:sz w:val="22"/>
                                <w:szCs w:val="22"/>
                              </w:rPr>
                              <w:t>0.8</w:t>
                            </w:r>
                          </w:p>
                        </w:tc>
                        <w:tc>
                          <w:tcPr>
                            <w:tcW w:w="994" w:type="dxa"/>
                            <w:vAlign w:val="bottom"/>
                          </w:tcPr>
                          <w:p w14:paraId="5AD10677" w14:textId="6304E5F2" w:rsidR="001973A2" w:rsidRDefault="001973A2" w:rsidP="0068151D">
                            <w:pPr>
                              <w:pStyle w:val="Nidungvnbn"/>
                              <w:ind w:firstLine="0"/>
                              <w:jc w:val="right"/>
                            </w:pPr>
                            <w:r>
                              <w:rPr>
                                <w:color w:val="000000"/>
                                <w:sz w:val="22"/>
                                <w:szCs w:val="22"/>
                              </w:rPr>
                              <w:t>0.7885</w:t>
                            </w:r>
                          </w:p>
                        </w:tc>
                        <w:tc>
                          <w:tcPr>
                            <w:tcW w:w="1143" w:type="dxa"/>
                            <w:vAlign w:val="bottom"/>
                          </w:tcPr>
                          <w:p w14:paraId="1FF1EA1C" w14:textId="4DF65C51" w:rsidR="001973A2" w:rsidRDefault="001973A2" w:rsidP="0068151D">
                            <w:pPr>
                              <w:pStyle w:val="Nidungvnbn"/>
                              <w:ind w:firstLine="0"/>
                              <w:jc w:val="right"/>
                            </w:pPr>
                            <w:r>
                              <w:rPr>
                                <w:color w:val="000000"/>
                                <w:sz w:val="22"/>
                                <w:szCs w:val="22"/>
                              </w:rPr>
                              <w:t>963.4</w:t>
                            </w:r>
                          </w:p>
                        </w:tc>
                      </w:tr>
                      <w:tr w:rsidR="001973A2" w14:paraId="2A46767F" w14:textId="77777777" w:rsidTr="00A24F79">
                        <w:trPr>
                          <w:trHeight w:val="379"/>
                        </w:trPr>
                        <w:tc>
                          <w:tcPr>
                            <w:tcW w:w="805" w:type="dxa"/>
                            <w:vMerge/>
                          </w:tcPr>
                          <w:p w14:paraId="3651203C" w14:textId="77777777" w:rsidR="001973A2" w:rsidRDefault="001973A2" w:rsidP="007F66D0">
                            <w:pPr>
                              <w:pStyle w:val="Nidungvnbn"/>
                              <w:ind w:firstLine="0"/>
                              <w:jc w:val="left"/>
                              <w:rPr>
                                <w:b/>
                              </w:rPr>
                            </w:pPr>
                          </w:p>
                        </w:tc>
                        <w:tc>
                          <w:tcPr>
                            <w:tcW w:w="2952" w:type="dxa"/>
                            <w:vAlign w:val="bottom"/>
                          </w:tcPr>
                          <w:p w14:paraId="614E6A99" w14:textId="1814E553" w:rsidR="001973A2" w:rsidRDefault="001973A2" w:rsidP="007F66D0">
                            <w:pPr>
                              <w:pStyle w:val="Nidungvnbn"/>
                              <w:ind w:firstLine="0"/>
                              <w:jc w:val="left"/>
                              <w:rPr>
                                <w:b/>
                              </w:rPr>
                            </w:pPr>
                            <w:r>
                              <w:rPr>
                                <w:color w:val="000000"/>
                                <w:sz w:val="22"/>
                                <w:szCs w:val="22"/>
                              </w:rPr>
                              <w:t>Crop</w:t>
                            </w:r>
                          </w:p>
                        </w:tc>
                        <w:tc>
                          <w:tcPr>
                            <w:tcW w:w="912" w:type="dxa"/>
                            <w:vAlign w:val="bottom"/>
                          </w:tcPr>
                          <w:p w14:paraId="185C5064" w14:textId="74AE590C" w:rsidR="001973A2" w:rsidRDefault="001973A2" w:rsidP="007F66D0">
                            <w:pPr>
                              <w:pStyle w:val="Nidungvnbn"/>
                              <w:ind w:firstLine="0"/>
                              <w:jc w:val="right"/>
                            </w:pPr>
                            <w:r>
                              <w:rPr>
                                <w:color w:val="000000"/>
                                <w:sz w:val="22"/>
                                <w:szCs w:val="22"/>
                              </w:rPr>
                              <w:t>0.7275</w:t>
                            </w:r>
                          </w:p>
                        </w:tc>
                        <w:tc>
                          <w:tcPr>
                            <w:tcW w:w="912" w:type="dxa"/>
                            <w:vAlign w:val="bottom"/>
                          </w:tcPr>
                          <w:p w14:paraId="2884D9E1" w14:textId="5F9B0E87" w:rsidR="001973A2" w:rsidRDefault="001973A2" w:rsidP="007F66D0">
                            <w:pPr>
                              <w:pStyle w:val="Nidungvnbn"/>
                              <w:ind w:firstLine="0"/>
                              <w:jc w:val="right"/>
                            </w:pPr>
                            <w:r>
                              <w:rPr>
                                <w:color w:val="000000"/>
                                <w:sz w:val="22"/>
                                <w:szCs w:val="22"/>
                              </w:rPr>
                              <w:t>0.736</w:t>
                            </w:r>
                          </w:p>
                        </w:tc>
                        <w:tc>
                          <w:tcPr>
                            <w:tcW w:w="912" w:type="dxa"/>
                            <w:vAlign w:val="bottom"/>
                          </w:tcPr>
                          <w:p w14:paraId="0BA76682" w14:textId="5A8943E8" w:rsidR="001973A2" w:rsidRDefault="001973A2" w:rsidP="007F66D0">
                            <w:pPr>
                              <w:pStyle w:val="Nidungvnbn"/>
                              <w:ind w:firstLine="0"/>
                              <w:jc w:val="right"/>
                            </w:pPr>
                            <w:r>
                              <w:rPr>
                                <w:color w:val="000000"/>
                                <w:sz w:val="22"/>
                                <w:szCs w:val="22"/>
                              </w:rPr>
                              <w:t>0.736</w:t>
                            </w:r>
                          </w:p>
                        </w:tc>
                        <w:tc>
                          <w:tcPr>
                            <w:tcW w:w="1077" w:type="dxa"/>
                            <w:vAlign w:val="bottom"/>
                          </w:tcPr>
                          <w:p w14:paraId="30142D91" w14:textId="5EFF0694" w:rsidR="001973A2" w:rsidRDefault="001973A2" w:rsidP="007F66D0">
                            <w:pPr>
                              <w:pStyle w:val="Nidungvnbn"/>
                              <w:ind w:firstLine="0"/>
                              <w:jc w:val="right"/>
                            </w:pPr>
                            <w:r>
                              <w:rPr>
                                <w:color w:val="000000"/>
                                <w:sz w:val="22"/>
                                <w:szCs w:val="22"/>
                              </w:rPr>
                              <w:t>18013.5</w:t>
                            </w:r>
                          </w:p>
                        </w:tc>
                        <w:tc>
                          <w:tcPr>
                            <w:tcW w:w="994" w:type="dxa"/>
                            <w:vAlign w:val="bottom"/>
                          </w:tcPr>
                          <w:p w14:paraId="1124F131" w14:textId="7F405C60" w:rsidR="001973A2" w:rsidRDefault="001973A2" w:rsidP="0068151D">
                            <w:pPr>
                              <w:pStyle w:val="Nidungvnbn"/>
                              <w:ind w:firstLine="0"/>
                              <w:jc w:val="right"/>
                            </w:pPr>
                            <w:r>
                              <w:rPr>
                                <w:color w:val="000000"/>
                                <w:sz w:val="22"/>
                                <w:szCs w:val="22"/>
                              </w:rPr>
                              <w:t>0.7317</w:t>
                            </w:r>
                          </w:p>
                        </w:tc>
                        <w:tc>
                          <w:tcPr>
                            <w:tcW w:w="994" w:type="dxa"/>
                            <w:vAlign w:val="bottom"/>
                          </w:tcPr>
                          <w:p w14:paraId="51458C4A" w14:textId="6324BD9E" w:rsidR="001973A2" w:rsidRDefault="001973A2" w:rsidP="0068151D">
                            <w:pPr>
                              <w:pStyle w:val="Nidungvnbn"/>
                              <w:ind w:firstLine="0"/>
                              <w:jc w:val="right"/>
                            </w:pPr>
                            <w:r>
                              <w:rPr>
                                <w:color w:val="000000"/>
                                <w:sz w:val="22"/>
                                <w:szCs w:val="22"/>
                              </w:rPr>
                              <w:t>0.7386</w:t>
                            </w:r>
                          </w:p>
                        </w:tc>
                        <w:tc>
                          <w:tcPr>
                            <w:tcW w:w="994" w:type="dxa"/>
                            <w:vAlign w:val="bottom"/>
                          </w:tcPr>
                          <w:p w14:paraId="7423C227" w14:textId="138B4239" w:rsidR="001973A2" w:rsidRDefault="001973A2" w:rsidP="0068151D">
                            <w:pPr>
                              <w:pStyle w:val="Nidungvnbn"/>
                              <w:ind w:firstLine="0"/>
                              <w:jc w:val="right"/>
                            </w:pPr>
                            <w:r>
                              <w:rPr>
                                <w:color w:val="000000"/>
                                <w:sz w:val="22"/>
                                <w:szCs w:val="22"/>
                              </w:rPr>
                              <w:t>0.7386</w:t>
                            </w:r>
                          </w:p>
                        </w:tc>
                        <w:tc>
                          <w:tcPr>
                            <w:tcW w:w="1143" w:type="dxa"/>
                            <w:vAlign w:val="bottom"/>
                          </w:tcPr>
                          <w:p w14:paraId="1ADC591E" w14:textId="607846CB" w:rsidR="001973A2" w:rsidRDefault="001973A2" w:rsidP="0068151D">
                            <w:pPr>
                              <w:pStyle w:val="Nidungvnbn"/>
                              <w:ind w:firstLine="0"/>
                              <w:jc w:val="right"/>
                            </w:pPr>
                            <w:r>
                              <w:rPr>
                                <w:color w:val="000000"/>
                                <w:sz w:val="22"/>
                                <w:szCs w:val="22"/>
                              </w:rPr>
                              <w:t>8323</w:t>
                            </w:r>
                          </w:p>
                        </w:tc>
                      </w:tr>
                      <w:tr w:rsidR="001973A2" w14:paraId="270098F0" w14:textId="77777777" w:rsidTr="00A24F79">
                        <w:trPr>
                          <w:trHeight w:val="379"/>
                        </w:trPr>
                        <w:tc>
                          <w:tcPr>
                            <w:tcW w:w="805" w:type="dxa"/>
                            <w:vMerge/>
                          </w:tcPr>
                          <w:p w14:paraId="6C3CAB98" w14:textId="77777777" w:rsidR="001973A2" w:rsidRDefault="001973A2" w:rsidP="007F66D0">
                            <w:pPr>
                              <w:pStyle w:val="Nidungvnbn"/>
                              <w:ind w:firstLine="0"/>
                              <w:jc w:val="left"/>
                              <w:rPr>
                                <w:b/>
                              </w:rPr>
                            </w:pPr>
                          </w:p>
                        </w:tc>
                        <w:tc>
                          <w:tcPr>
                            <w:tcW w:w="2952" w:type="dxa"/>
                            <w:vAlign w:val="bottom"/>
                          </w:tcPr>
                          <w:p w14:paraId="6E8FCEAB" w14:textId="78AC39CC" w:rsidR="001973A2" w:rsidRDefault="001973A2" w:rsidP="007F66D0">
                            <w:pPr>
                              <w:pStyle w:val="Nidungvnbn"/>
                              <w:ind w:firstLine="0"/>
                              <w:jc w:val="left"/>
                              <w:rPr>
                                <w:b/>
                              </w:rPr>
                            </w:pPr>
                            <w:r>
                              <w:rPr>
                                <w:color w:val="000000"/>
                                <w:sz w:val="22"/>
                                <w:szCs w:val="22"/>
                              </w:rPr>
                              <w:t>DiatomSizeReduction</w:t>
                            </w:r>
                          </w:p>
                        </w:tc>
                        <w:tc>
                          <w:tcPr>
                            <w:tcW w:w="912" w:type="dxa"/>
                            <w:vAlign w:val="bottom"/>
                          </w:tcPr>
                          <w:p w14:paraId="1DF8580E" w14:textId="023245BE" w:rsidR="001973A2" w:rsidRDefault="001973A2" w:rsidP="007F66D0">
                            <w:pPr>
                              <w:pStyle w:val="Nidungvnbn"/>
                              <w:ind w:firstLine="0"/>
                              <w:jc w:val="right"/>
                            </w:pPr>
                            <w:r>
                              <w:rPr>
                                <w:color w:val="000000"/>
                                <w:sz w:val="22"/>
                                <w:szCs w:val="22"/>
                              </w:rPr>
                              <w:t>0.0774</w:t>
                            </w:r>
                          </w:p>
                        </w:tc>
                        <w:tc>
                          <w:tcPr>
                            <w:tcW w:w="912" w:type="dxa"/>
                            <w:vAlign w:val="bottom"/>
                          </w:tcPr>
                          <w:p w14:paraId="5B56D425" w14:textId="5DAA3C99" w:rsidR="001973A2" w:rsidRDefault="001973A2" w:rsidP="007F66D0">
                            <w:pPr>
                              <w:pStyle w:val="Nidungvnbn"/>
                              <w:ind w:firstLine="0"/>
                              <w:jc w:val="right"/>
                            </w:pPr>
                            <w:r>
                              <w:rPr>
                                <w:color w:val="000000"/>
                                <w:sz w:val="22"/>
                                <w:szCs w:val="22"/>
                              </w:rPr>
                              <w:t>0.3007</w:t>
                            </w:r>
                          </w:p>
                        </w:tc>
                        <w:tc>
                          <w:tcPr>
                            <w:tcW w:w="912" w:type="dxa"/>
                            <w:vAlign w:val="bottom"/>
                          </w:tcPr>
                          <w:p w14:paraId="2D157F16" w14:textId="66E3AAB9" w:rsidR="001973A2" w:rsidRDefault="001973A2" w:rsidP="007F66D0">
                            <w:pPr>
                              <w:pStyle w:val="Nidungvnbn"/>
                              <w:ind w:firstLine="0"/>
                              <w:jc w:val="right"/>
                            </w:pPr>
                            <w:r>
                              <w:rPr>
                                <w:color w:val="000000"/>
                                <w:sz w:val="22"/>
                                <w:szCs w:val="22"/>
                              </w:rPr>
                              <w:t>0.25</w:t>
                            </w:r>
                          </w:p>
                        </w:tc>
                        <w:tc>
                          <w:tcPr>
                            <w:tcW w:w="1077" w:type="dxa"/>
                            <w:vAlign w:val="bottom"/>
                          </w:tcPr>
                          <w:p w14:paraId="2CB93B32" w14:textId="471976B0" w:rsidR="001973A2" w:rsidRDefault="001973A2" w:rsidP="007F66D0">
                            <w:pPr>
                              <w:pStyle w:val="Nidungvnbn"/>
                              <w:ind w:firstLine="0"/>
                              <w:jc w:val="right"/>
                            </w:pPr>
                            <w:r>
                              <w:rPr>
                                <w:color w:val="000000"/>
                                <w:sz w:val="22"/>
                                <w:szCs w:val="22"/>
                              </w:rPr>
                              <w:t>2240.1</w:t>
                            </w:r>
                          </w:p>
                        </w:tc>
                        <w:tc>
                          <w:tcPr>
                            <w:tcW w:w="994" w:type="dxa"/>
                            <w:vAlign w:val="bottom"/>
                          </w:tcPr>
                          <w:p w14:paraId="5920BC96" w14:textId="0140BB88" w:rsidR="001973A2" w:rsidRDefault="001973A2" w:rsidP="0068151D">
                            <w:pPr>
                              <w:pStyle w:val="Nidungvnbn"/>
                              <w:ind w:firstLine="0"/>
                              <w:jc w:val="right"/>
                            </w:pPr>
                            <w:r>
                              <w:rPr>
                                <w:color w:val="000000"/>
                                <w:sz w:val="22"/>
                                <w:szCs w:val="22"/>
                              </w:rPr>
                              <w:t>0.0754</w:t>
                            </w:r>
                          </w:p>
                        </w:tc>
                        <w:tc>
                          <w:tcPr>
                            <w:tcW w:w="994" w:type="dxa"/>
                            <w:vAlign w:val="bottom"/>
                          </w:tcPr>
                          <w:p w14:paraId="57EFB503" w14:textId="2B670575" w:rsidR="001973A2" w:rsidRDefault="001973A2" w:rsidP="0068151D">
                            <w:pPr>
                              <w:pStyle w:val="Nidungvnbn"/>
                              <w:ind w:firstLine="0"/>
                              <w:jc w:val="right"/>
                            </w:pPr>
                            <w:r>
                              <w:rPr>
                                <w:color w:val="000000"/>
                                <w:sz w:val="22"/>
                                <w:szCs w:val="22"/>
                              </w:rPr>
                              <w:t>0.3007</w:t>
                            </w:r>
                          </w:p>
                        </w:tc>
                        <w:tc>
                          <w:tcPr>
                            <w:tcW w:w="994" w:type="dxa"/>
                            <w:vAlign w:val="bottom"/>
                          </w:tcPr>
                          <w:p w14:paraId="22000ADC" w14:textId="2A49240F" w:rsidR="001973A2" w:rsidRDefault="001973A2" w:rsidP="0068151D">
                            <w:pPr>
                              <w:pStyle w:val="Nidungvnbn"/>
                              <w:ind w:firstLine="0"/>
                              <w:jc w:val="right"/>
                            </w:pPr>
                            <w:r>
                              <w:rPr>
                                <w:color w:val="000000"/>
                                <w:sz w:val="22"/>
                                <w:szCs w:val="22"/>
                              </w:rPr>
                              <w:t>0.25</w:t>
                            </w:r>
                          </w:p>
                        </w:tc>
                        <w:tc>
                          <w:tcPr>
                            <w:tcW w:w="1143" w:type="dxa"/>
                            <w:vAlign w:val="bottom"/>
                          </w:tcPr>
                          <w:p w14:paraId="76AD5A6F" w14:textId="52F92E86" w:rsidR="001973A2" w:rsidRDefault="001973A2" w:rsidP="0068151D">
                            <w:pPr>
                              <w:pStyle w:val="Nidungvnbn"/>
                              <w:ind w:firstLine="0"/>
                              <w:jc w:val="right"/>
                            </w:pPr>
                            <w:r>
                              <w:rPr>
                                <w:color w:val="000000"/>
                                <w:sz w:val="22"/>
                                <w:szCs w:val="22"/>
                              </w:rPr>
                              <w:t>1527.2</w:t>
                            </w:r>
                          </w:p>
                        </w:tc>
                      </w:tr>
                      <w:tr w:rsidR="001973A2" w14:paraId="2DBA60B8" w14:textId="77777777" w:rsidTr="00A24F79">
                        <w:trPr>
                          <w:trHeight w:val="379"/>
                        </w:trPr>
                        <w:tc>
                          <w:tcPr>
                            <w:tcW w:w="805" w:type="dxa"/>
                            <w:vMerge/>
                          </w:tcPr>
                          <w:p w14:paraId="5CF7F1F2" w14:textId="77777777" w:rsidR="001973A2" w:rsidRDefault="001973A2" w:rsidP="007F66D0">
                            <w:pPr>
                              <w:pStyle w:val="Nidungvnbn"/>
                              <w:ind w:firstLine="0"/>
                              <w:jc w:val="left"/>
                              <w:rPr>
                                <w:b/>
                              </w:rPr>
                            </w:pPr>
                          </w:p>
                        </w:tc>
                        <w:tc>
                          <w:tcPr>
                            <w:tcW w:w="2952" w:type="dxa"/>
                            <w:vAlign w:val="bottom"/>
                          </w:tcPr>
                          <w:p w14:paraId="2BE8F33E" w14:textId="77777777" w:rsidR="001973A2" w:rsidRDefault="001973A2" w:rsidP="007F66D0">
                            <w:pPr>
                              <w:pStyle w:val="Nidungvnbn"/>
                              <w:ind w:firstLine="0"/>
                              <w:jc w:val="left"/>
                              <w:rPr>
                                <w:color w:val="000000"/>
                                <w:sz w:val="22"/>
                                <w:szCs w:val="22"/>
                              </w:rPr>
                            </w:pPr>
                            <w:r>
                              <w:rPr>
                                <w:color w:val="000000"/>
                                <w:sz w:val="22"/>
                                <w:szCs w:val="22"/>
                              </w:rPr>
                              <w:t>DistalPhalanx</w:t>
                            </w:r>
                          </w:p>
                          <w:p w14:paraId="2F09CB0C" w14:textId="2D763C02" w:rsidR="001973A2" w:rsidRDefault="001973A2" w:rsidP="007F66D0">
                            <w:pPr>
                              <w:pStyle w:val="Nidungvnbn"/>
                              <w:ind w:firstLine="0"/>
                              <w:jc w:val="left"/>
                              <w:rPr>
                                <w:b/>
                              </w:rPr>
                            </w:pPr>
                            <w:r>
                              <w:rPr>
                                <w:color w:val="000000"/>
                                <w:sz w:val="22"/>
                                <w:szCs w:val="22"/>
                              </w:rPr>
                              <w:t>OutlineAgeGroup</w:t>
                            </w:r>
                          </w:p>
                        </w:tc>
                        <w:tc>
                          <w:tcPr>
                            <w:tcW w:w="912" w:type="dxa"/>
                            <w:vAlign w:val="center"/>
                          </w:tcPr>
                          <w:p w14:paraId="25BF680C" w14:textId="75F5E833" w:rsidR="001973A2" w:rsidRDefault="001973A2" w:rsidP="007F66D0">
                            <w:pPr>
                              <w:pStyle w:val="Nidungvnbn"/>
                              <w:ind w:firstLine="0"/>
                              <w:jc w:val="right"/>
                            </w:pPr>
                            <w:r>
                              <w:rPr>
                                <w:color w:val="000000"/>
                                <w:sz w:val="22"/>
                                <w:szCs w:val="22"/>
                              </w:rPr>
                              <w:t>0.6969</w:t>
                            </w:r>
                          </w:p>
                        </w:tc>
                        <w:tc>
                          <w:tcPr>
                            <w:tcW w:w="912" w:type="dxa"/>
                            <w:vAlign w:val="center"/>
                          </w:tcPr>
                          <w:p w14:paraId="3B076249" w14:textId="75D9EFE0" w:rsidR="001973A2" w:rsidRDefault="001973A2" w:rsidP="007F66D0">
                            <w:pPr>
                              <w:pStyle w:val="Nidungvnbn"/>
                              <w:ind w:firstLine="0"/>
                              <w:jc w:val="right"/>
                            </w:pPr>
                            <w:r>
                              <w:rPr>
                                <w:color w:val="000000"/>
                                <w:sz w:val="22"/>
                                <w:szCs w:val="22"/>
                              </w:rPr>
                              <w:t>0.7266</w:t>
                            </w:r>
                          </w:p>
                        </w:tc>
                        <w:tc>
                          <w:tcPr>
                            <w:tcW w:w="912" w:type="dxa"/>
                            <w:vAlign w:val="center"/>
                          </w:tcPr>
                          <w:p w14:paraId="255260C4" w14:textId="44D44E40" w:rsidR="001973A2" w:rsidRDefault="001973A2" w:rsidP="007F66D0">
                            <w:pPr>
                              <w:pStyle w:val="Nidungvnbn"/>
                              <w:ind w:firstLine="0"/>
                              <w:jc w:val="right"/>
                            </w:pPr>
                            <w:r>
                              <w:rPr>
                                <w:color w:val="000000"/>
                                <w:sz w:val="22"/>
                                <w:szCs w:val="22"/>
                              </w:rPr>
                              <w:t>0.7434</w:t>
                            </w:r>
                          </w:p>
                        </w:tc>
                        <w:tc>
                          <w:tcPr>
                            <w:tcW w:w="1077" w:type="dxa"/>
                            <w:vAlign w:val="center"/>
                          </w:tcPr>
                          <w:p w14:paraId="6456F54D" w14:textId="1FCABA0E" w:rsidR="001973A2" w:rsidRDefault="001973A2" w:rsidP="007F66D0">
                            <w:pPr>
                              <w:pStyle w:val="Nidungvnbn"/>
                              <w:ind w:firstLine="0"/>
                              <w:jc w:val="right"/>
                            </w:pPr>
                            <w:r>
                              <w:rPr>
                                <w:color w:val="000000"/>
                                <w:sz w:val="22"/>
                                <w:szCs w:val="22"/>
                              </w:rPr>
                              <w:t>539.1</w:t>
                            </w:r>
                          </w:p>
                        </w:tc>
                        <w:tc>
                          <w:tcPr>
                            <w:tcW w:w="994" w:type="dxa"/>
                            <w:vAlign w:val="bottom"/>
                          </w:tcPr>
                          <w:p w14:paraId="770D6A5A" w14:textId="3C7AAF6C" w:rsidR="001973A2" w:rsidRDefault="001973A2" w:rsidP="0068151D">
                            <w:pPr>
                              <w:pStyle w:val="Nidungvnbn"/>
                              <w:ind w:firstLine="0"/>
                              <w:jc w:val="right"/>
                            </w:pPr>
                            <w:r>
                              <w:rPr>
                                <w:color w:val="000000"/>
                                <w:sz w:val="22"/>
                                <w:szCs w:val="22"/>
                              </w:rPr>
                              <w:t>0.6826</w:t>
                            </w:r>
                          </w:p>
                        </w:tc>
                        <w:tc>
                          <w:tcPr>
                            <w:tcW w:w="994" w:type="dxa"/>
                            <w:vAlign w:val="bottom"/>
                          </w:tcPr>
                          <w:p w14:paraId="58B607AA" w14:textId="49A89135" w:rsidR="001973A2" w:rsidRDefault="001973A2" w:rsidP="0068151D">
                            <w:pPr>
                              <w:pStyle w:val="Nidungvnbn"/>
                              <w:ind w:firstLine="0"/>
                              <w:jc w:val="right"/>
                            </w:pPr>
                            <w:r>
                              <w:rPr>
                                <w:color w:val="000000"/>
                                <w:sz w:val="22"/>
                                <w:szCs w:val="22"/>
                              </w:rPr>
                              <w:t>0.705</w:t>
                            </w:r>
                          </w:p>
                        </w:tc>
                        <w:tc>
                          <w:tcPr>
                            <w:tcW w:w="994" w:type="dxa"/>
                            <w:vAlign w:val="bottom"/>
                          </w:tcPr>
                          <w:p w14:paraId="5A50E018" w14:textId="62D78953" w:rsidR="001973A2" w:rsidRDefault="001973A2" w:rsidP="0068151D">
                            <w:pPr>
                              <w:pStyle w:val="Nidungvnbn"/>
                              <w:ind w:firstLine="0"/>
                              <w:jc w:val="right"/>
                            </w:pPr>
                            <w:r>
                              <w:rPr>
                                <w:color w:val="000000"/>
                                <w:sz w:val="22"/>
                                <w:szCs w:val="22"/>
                              </w:rPr>
                              <w:t>0.7451</w:t>
                            </w:r>
                          </w:p>
                        </w:tc>
                        <w:tc>
                          <w:tcPr>
                            <w:tcW w:w="1143" w:type="dxa"/>
                            <w:vAlign w:val="bottom"/>
                          </w:tcPr>
                          <w:p w14:paraId="6BB1E2AA" w14:textId="01BC24A6" w:rsidR="001973A2" w:rsidRDefault="001973A2" w:rsidP="0068151D">
                            <w:pPr>
                              <w:pStyle w:val="Nidungvnbn"/>
                              <w:ind w:firstLine="0"/>
                              <w:jc w:val="right"/>
                            </w:pPr>
                            <w:r>
                              <w:rPr>
                                <w:color w:val="000000"/>
                                <w:sz w:val="22"/>
                                <w:szCs w:val="22"/>
                              </w:rPr>
                              <w:t>447.8</w:t>
                            </w:r>
                          </w:p>
                        </w:tc>
                      </w:tr>
                      <w:tr w:rsidR="001973A2" w14:paraId="13C5B728" w14:textId="77777777" w:rsidTr="00A24F79">
                        <w:trPr>
                          <w:trHeight w:val="379"/>
                        </w:trPr>
                        <w:tc>
                          <w:tcPr>
                            <w:tcW w:w="805" w:type="dxa"/>
                            <w:vMerge/>
                          </w:tcPr>
                          <w:p w14:paraId="621D4BDB" w14:textId="77777777" w:rsidR="001973A2" w:rsidRDefault="001973A2" w:rsidP="007F66D0">
                            <w:pPr>
                              <w:pStyle w:val="Nidungvnbn"/>
                              <w:ind w:firstLine="0"/>
                              <w:jc w:val="left"/>
                              <w:rPr>
                                <w:b/>
                              </w:rPr>
                            </w:pPr>
                          </w:p>
                        </w:tc>
                        <w:tc>
                          <w:tcPr>
                            <w:tcW w:w="2952" w:type="dxa"/>
                            <w:vAlign w:val="bottom"/>
                          </w:tcPr>
                          <w:p w14:paraId="18F408AC" w14:textId="3F506588" w:rsidR="001973A2" w:rsidRDefault="001973A2" w:rsidP="007F66D0">
                            <w:pPr>
                              <w:pStyle w:val="Nidungvnbn"/>
                              <w:ind w:firstLine="0"/>
                              <w:jc w:val="left"/>
                              <w:rPr>
                                <w:b/>
                              </w:rPr>
                            </w:pPr>
                            <w:r>
                              <w:rPr>
                                <w:color w:val="000000"/>
                                <w:sz w:val="22"/>
                                <w:szCs w:val="22"/>
                              </w:rPr>
                              <w:t>DistalPhalanxOutlineCorrect</w:t>
                            </w:r>
                          </w:p>
                        </w:tc>
                        <w:tc>
                          <w:tcPr>
                            <w:tcW w:w="912" w:type="dxa"/>
                            <w:vAlign w:val="bottom"/>
                          </w:tcPr>
                          <w:p w14:paraId="64FD687A" w14:textId="0A53DFF6" w:rsidR="001973A2" w:rsidRDefault="001973A2" w:rsidP="007F66D0">
                            <w:pPr>
                              <w:pStyle w:val="Nidungvnbn"/>
                              <w:ind w:firstLine="0"/>
                              <w:jc w:val="right"/>
                            </w:pPr>
                            <w:r>
                              <w:rPr>
                                <w:color w:val="000000"/>
                                <w:sz w:val="22"/>
                                <w:szCs w:val="22"/>
                              </w:rPr>
                              <w:t>0.7447</w:t>
                            </w:r>
                          </w:p>
                        </w:tc>
                        <w:tc>
                          <w:tcPr>
                            <w:tcW w:w="912" w:type="dxa"/>
                            <w:vAlign w:val="bottom"/>
                          </w:tcPr>
                          <w:p w14:paraId="689E00C9" w14:textId="4EC393C4" w:rsidR="001973A2" w:rsidRDefault="001973A2" w:rsidP="007F66D0">
                            <w:pPr>
                              <w:pStyle w:val="Nidungvnbn"/>
                              <w:ind w:firstLine="0"/>
                              <w:jc w:val="right"/>
                            </w:pPr>
                            <w:r>
                              <w:rPr>
                                <w:color w:val="000000"/>
                                <w:sz w:val="22"/>
                                <w:szCs w:val="22"/>
                              </w:rPr>
                              <w:t>0.7428</w:t>
                            </w:r>
                          </w:p>
                        </w:tc>
                        <w:tc>
                          <w:tcPr>
                            <w:tcW w:w="912" w:type="dxa"/>
                            <w:vAlign w:val="bottom"/>
                          </w:tcPr>
                          <w:p w14:paraId="10911183" w14:textId="4008B745" w:rsidR="001973A2" w:rsidRDefault="001973A2" w:rsidP="007F66D0">
                            <w:pPr>
                              <w:pStyle w:val="Nidungvnbn"/>
                              <w:ind w:firstLine="0"/>
                              <w:jc w:val="right"/>
                            </w:pPr>
                            <w:r>
                              <w:rPr>
                                <w:color w:val="000000"/>
                                <w:sz w:val="22"/>
                                <w:szCs w:val="22"/>
                              </w:rPr>
                              <w:t>0.7186</w:t>
                            </w:r>
                          </w:p>
                        </w:tc>
                        <w:tc>
                          <w:tcPr>
                            <w:tcW w:w="1077" w:type="dxa"/>
                            <w:vAlign w:val="bottom"/>
                          </w:tcPr>
                          <w:p w14:paraId="2859970C" w14:textId="296BAF94" w:rsidR="001973A2" w:rsidRDefault="001973A2" w:rsidP="007F66D0">
                            <w:pPr>
                              <w:pStyle w:val="Nidungvnbn"/>
                              <w:ind w:firstLine="0"/>
                              <w:jc w:val="right"/>
                            </w:pPr>
                            <w:r>
                              <w:rPr>
                                <w:color w:val="000000"/>
                                <w:sz w:val="22"/>
                                <w:szCs w:val="22"/>
                              </w:rPr>
                              <w:t>1185.9</w:t>
                            </w:r>
                          </w:p>
                        </w:tc>
                        <w:tc>
                          <w:tcPr>
                            <w:tcW w:w="994" w:type="dxa"/>
                            <w:vAlign w:val="bottom"/>
                          </w:tcPr>
                          <w:p w14:paraId="100473A4" w14:textId="29D6B292" w:rsidR="001973A2" w:rsidRDefault="001973A2" w:rsidP="0068151D">
                            <w:pPr>
                              <w:pStyle w:val="Nidungvnbn"/>
                              <w:ind w:firstLine="0"/>
                              <w:jc w:val="right"/>
                            </w:pPr>
                            <w:r>
                              <w:rPr>
                                <w:color w:val="000000"/>
                                <w:sz w:val="22"/>
                                <w:szCs w:val="22"/>
                              </w:rPr>
                              <w:t>0.7658</w:t>
                            </w:r>
                          </w:p>
                        </w:tc>
                        <w:tc>
                          <w:tcPr>
                            <w:tcW w:w="994" w:type="dxa"/>
                            <w:vAlign w:val="bottom"/>
                          </w:tcPr>
                          <w:p w14:paraId="15D50A9C" w14:textId="2C8D62B6" w:rsidR="001973A2" w:rsidRDefault="001973A2" w:rsidP="0068151D">
                            <w:pPr>
                              <w:pStyle w:val="Nidungvnbn"/>
                              <w:ind w:firstLine="0"/>
                              <w:jc w:val="right"/>
                            </w:pPr>
                            <w:r>
                              <w:rPr>
                                <w:color w:val="000000"/>
                                <w:sz w:val="22"/>
                                <w:szCs w:val="22"/>
                              </w:rPr>
                              <w:t>0.7681</w:t>
                            </w:r>
                          </w:p>
                        </w:tc>
                        <w:tc>
                          <w:tcPr>
                            <w:tcW w:w="994" w:type="dxa"/>
                            <w:vAlign w:val="bottom"/>
                          </w:tcPr>
                          <w:p w14:paraId="2904C6B5" w14:textId="4710982A" w:rsidR="001973A2" w:rsidRDefault="001973A2" w:rsidP="0068151D">
                            <w:pPr>
                              <w:pStyle w:val="Nidungvnbn"/>
                              <w:ind w:firstLine="0"/>
                              <w:jc w:val="right"/>
                            </w:pPr>
                            <w:r>
                              <w:rPr>
                                <w:color w:val="000000"/>
                                <w:sz w:val="22"/>
                                <w:szCs w:val="22"/>
                              </w:rPr>
                              <w:t>0.7516</w:t>
                            </w:r>
                          </w:p>
                        </w:tc>
                        <w:tc>
                          <w:tcPr>
                            <w:tcW w:w="1143" w:type="dxa"/>
                            <w:vAlign w:val="bottom"/>
                          </w:tcPr>
                          <w:p w14:paraId="3747E4E5" w14:textId="62AA5800" w:rsidR="001973A2" w:rsidRDefault="001973A2" w:rsidP="0068151D">
                            <w:pPr>
                              <w:pStyle w:val="Nidungvnbn"/>
                              <w:ind w:firstLine="0"/>
                              <w:jc w:val="right"/>
                            </w:pPr>
                            <w:r>
                              <w:rPr>
                                <w:color w:val="000000"/>
                                <w:sz w:val="22"/>
                                <w:szCs w:val="22"/>
                              </w:rPr>
                              <w:t>678.1</w:t>
                            </w:r>
                          </w:p>
                        </w:tc>
                      </w:tr>
                      <w:tr w:rsidR="001973A2" w14:paraId="0DEDD3CD" w14:textId="77777777" w:rsidTr="00A24F79">
                        <w:trPr>
                          <w:trHeight w:val="379"/>
                        </w:trPr>
                        <w:tc>
                          <w:tcPr>
                            <w:tcW w:w="805" w:type="dxa"/>
                            <w:vMerge/>
                          </w:tcPr>
                          <w:p w14:paraId="23103A45" w14:textId="77777777" w:rsidR="001973A2" w:rsidRDefault="001973A2" w:rsidP="007F66D0">
                            <w:pPr>
                              <w:pStyle w:val="Nidungvnbn"/>
                              <w:ind w:firstLine="0"/>
                              <w:jc w:val="left"/>
                              <w:rPr>
                                <w:b/>
                              </w:rPr>
                            </w:pPr>
                          </w:p>
                        </w:tc>
                        <w:tc>
                          <w:tcPr>
                            <w:tcW w:w="2952" w:type="dxa"/>
                            <w:vAlign w:val="bottom"/>
                          </w:tcPr>
                          <w:p w14:paraId="40984082" w14:textId="233B8E9E" w:rsidR="001973A2" w:rsidRDefault="001973A2" w:rsidP="007F66D0">
                            <w:pPr>
                              <w:pStyle w:val="Nidungvnbn"/>
                              <w:ind w:firstLine="0"/>
                              <w:jc w:val="left"/>
                              <w:rPr>
                                <w:b/>
                              </w:rPr>
                            </w:pPr>
                            <w:r>
                              <w:rPr>
                                <w:color w:val="000000"/>
                                <w:sz w:val="22"/>
                                <w:szCs w:val="22"/>
                              </w:rPr>
                              <w:t>DistalPhalanxTW</w:t>
                            </w:r>
                          </w:p>
                        </w:tc>
                        <w:tc>
                          <w:tcPr>
                            <w:tcW w:w="912" w:type="dxa"/>
                            <w:vAlign w:val="bottom"/>
                          </w:tcPr>
                          <w:p w14:paraId="2BEF9418" w14:textId="3EDB12AC" w:rsidR="001973A2" w:rsidRDefault="001973A2" w:rsidP="007F66D0">
                            <w:pPr>
                              <w:pStyle w:val="Nidungvnbn"/>
                              <w:ind w:firstLine="0"/>
                              <w:jc w:val="right"/>
                            </w:pPr>
                            <w:r>
                              <w:rPr>
                                <w:color w:val="000000"/>
                                <w:sz w:val="22"/>
                                <w:szCs w:val="22"/>
                              </w:rPr>
                              <w:t>0.6523</w:t>
                            </w:r>
                          </w:p>
                        </w:tc>
                        <w:tc>
                          <w:tcPr>
                            <w:tcW w:w="912" w:type="dxa"/>
                            <w:vAlign w:val="bottom"/>
                          </w:tcPr>
                          <w:p w14:paraId="21112088" w14:textId="75683110" w:rsidR="001973A2" w:rsidRDefault="001973A2" w:rsidP="007F66D0">
                            <w:pPr>
                              <w:pStyle w:val="Nidungvnbn"/>
                              <w:ind w:firstLine="0"/>
                              <w:jc w:val="right"/>
                            </w:pPr>
                            <w:r>
                              <w:rPr>
                                <w:color w:val="000000"/>
                                <w:sz w:val="22"/>
                                <w:szCs w:val="22"/>
                              </w:rPr>
                              <w:t>0.7122</w:t>
                            </w:r>
                          </w:p>
                        </w:tc>
                        <w:tc>
                          <w:tcPr>
                            <w:tcW w:w="912" w:type="dxa"/>
                            <w:vAlign w:val="bottom"/>
                          </w:tcPr>
                          <w:p w14:paraId="2919C3A5" w14:textId="392F3830" w:rsidR="001973A2" w:rsidRDefault="001973A2" w:rsidP="007F66D0">
                            <w:pPr>
                              <w:pStyle w:val="Nidungvnbn"/>
                              <w:ind w:firstLine="0"/>
                              <w:jc w:val="right"/>
                            </w:pPr>
                            <w:r>
                              <w:rPr>
                                <w:color w:val="000000"/>
                                <w:sz w:val="22"/>
                                <w:szCs w:val="22"/>
                              </w:rPr>
                              <w:t>0.5884</w:t>
                            </w:r>
                          </w:p>
                        </w:tc>
                        <w:tc>
                          <w:tcPr>
                            <w:tcW w:w="1077" w:type="dxa"/>
                            <w:vAlign w:val="bottom"/>
                          </w:tcPr>
                          <w:p w14:paraId="5C735A4B" w14:textId="638B4933" w:rsidR="001973A2" w:rsidRDefault="001973A2" w:rsidP="007F66D0">
                            <w:pPr>
                              <w:pStyle w:val="Nidungvnbn"/>
                              <w:ind w:firstLine="0"/>
                              <w:jc w:val="right"/>
                            </w:pPr>
                            <w:r>
                              <w:rPr>
                                <w:color w:val="000000"/>
                                <w:sz w:val="22"/>
                                <w:szCs w:val="22"/>
                              </w:rPr>
                              <w:t>550.4</w:t>
                            </w:r>
                          </w:p>
                        </w:tc>
                        <w:tc>
                          <w:tcPr>
                            <w:tcW w:w="994" w:type="dxa"/>
                            <w:vAlign w:val="bottom"/>
                          </w:tcPr>
                          <w:p w14:paraId="505BE8C7" w14:textId="3BFEE28C" w:rsidR="001973A2" w:rsidRDefault="001973A2" w:rsidP="0068151D">
                            <w:pPr>
                              <w:pStyle w:val="Nidungvnbn"/>
                              <w:ind w:firstLine="0"/>
                              <w:jc w:val="right"/>
                            </w:pPr>
                            <w:r>
                              <w:rPr>
                                <w:color w:val="000000"/>
                                <w:sz w:val="22"/>
                                <w:szCs w:val="22"/>
                              </w:rPr>
                              <w:t>0.5628</w:t>
                            </w:r>
                          </w:p>
                        </w:tc>
                        <w:tc>
                          <w:tcPr>
                            <w:tcW w:w="994" w:type="dxa"/>
                            <w:vAlign w:val="bottom"/>
                          </w:tcPr>
                          <w:p w14:paraId="70FE0BF5" w14:textId="3C45F9F0" w:rsidR="001973A2" w:rsidRDefault="001973A2" w:rsidP="0068151D">
                            <w:pPr>
                              <w:pStyle w:val="Nidungvnbn"/>
                              <w:ind w:firstLine="0"/>
                              <w:jc w:val="right"/>
                            </w:pPr>
                            <w:r>
                              <w:rPr>
                                <w:color w:val="000000"/>
                                <w:sz w:val="22"/>
                                <w:szCs w:val="22"/>
                              </w:rPr>
                              <w:t>0.6547</w:t>
                            </w:r>
                          </w:p>
                        </w:tc>
                        <w:tc>
                          <w:tcPr>
                            <w:tcW w:w="994" w:type="dxa"/>
                            <w:vAlign w:val="bottom"/>
                          </w:tcPr>
                          <w:p w14:paraId="5D1DA4E5" w14:textId="6392474C" w:rsidR="001973A2" w:rsidRDefault="001973A2" w:rsidP="0068151D">
                            <w:pPr>
                              <w:pStyle w:val="Nidungvnbn"/>
                              <w:ind w:firstLine="0"/>
                              <w:jc w:val="right"/>
                            </w:pPr>
                            <w:r>
                              <w:rPr>
                                <w:color w:val="000000"/>
                                <w:sz w:val="22"/>
                                <w:szCs w:val="22"/>
                              </w:rPr>
                              <w:t>0.5312</w:t>
                            </w:r>
                          </w:p>
                        </w:tc>
                        <w:tc>
                          <w:tcPr>
                            <w:tcW w:w="1143" w:type="dxa"/>
                            <w:vAlign w:val="bottom"/>
                          </w:tcPr>
                          <w:p w14:paraId="554BDECD" w14:textId="7DC62A03" w:rsidR="001973A2" w:rsidRDefault="001973A2" w:rsidP="0068151D">
                            <w:pPr>
                              <w:pStyle w:val="Nidungvnbn"/>
                              <w:ind w:firstLine="0"/>
                              <w:jc w:val="right"/>
                            </w:pPr>
                            <w:r>
                              <w:rPr>
                                <w:color w:val="000000"/>
                                <w:sz w:val="22"/>
                                <w:szCs w:val="22"/>
                              </w:rPr>
                              <w:t>451</w:t>
                            </w:r>
                          </w:p>
                        </w:tc>
                      </w:tr>
                      <w:tr w:rsidR="001973A2" w14:paraId="0A19B906" w14:textId="77777777" w:rsidTr="00A24F79">
                        <w:trPr>
                          <w:trHeight w:val="379"/>
                        </w:trPr>
                        <w:tc>
                          <w:tcPr>
                            <w:tcW w:w="805" w:type="dxa"/>
                            <w:vMerge/>
                          </w:tcPr>
                          <w:p w14:paraId="77E30CBA" w14:textId="77777777" w:rsidR="001973A2" w:rsidRDefault="001973A2" w:rsidP="007F66D0">
                            <w:pPr>
                              <w:pStyle w:val="Nidungvnbn"/>
                              <w:ind w:firstLine="0"/>
                              <w:jc w:val="left"/>
                              <w:rPr>
                                <w:b/>
                              </w:rPr>
                            </w:pPr>
                          </w:p>
                        </w:tc>
                        <w:tc>
                          <w:tcPr>
                            <w:tcW w:w="2952" w:type="dxa"/>
                            <w:vAlign w:val="bottom"/>
                          </w:tcPr>
                          <w:p w14:paraId="5C6C30AF" w14:textId="71841978" w:rsidR="001973A2" w:rsidRDefault="001973A2" w:rsidP="007F66D0">
                            <w:pPr>
                              <w:pStyle w:val="Nidungvnbn"/>
                              <w:ind w:firstLine="0"/>
                              <w:jc w:val="left"/>
                              <w:rPr>
                                <w:b/>
                              </w:rPr>
                            </w:pPr>
                            <w:r>
                              <w:rPr>
                                <w:color w:val="000000"/>
                                <w:sz w:val="22"/>
                                <w:szCs w:val="22"/>
                              </w:rPr>
                              <w:t>Earthquakes</w:t>
                            </w:r>
                          </w:p>
                        </w:tc>
                        <w:tc>
                          <w:tcPr>
                            <w:tcW w:w="912" w:type="dxa"/>
                            <w:vAlign w:val="bottom"/>
                          </w:tcPr>
                          <w:p w14:paraId="3D947FD1" w14:textId="73D1F8AB" w:rsidR="001973A2" w:rsidRDefault="001973A2" w:rsidP="007F66D0">
                            <w:pPr>
                              <w:pStyle w:val="Nidungvnbn"/>
                              <w:ind w:firstLine="0"/>
                              <w:jc w:val="right"/>
                            </w:pPr>
                            <w:r>
                              <w:rPr>
                                <w:color w:val="000000"/>
                                <w:sz w:val="22"/>
                                <w:szCs w:val="22"/>
                              </w:rPr>
                              <w:t>0.5446</w:t>
                            </w:r>
                          </w:p>
                        </w:tc>
                        <w:tc>
                          <w:tcPr>
                            <w:tcW w:w="912" w:type="dxa"/>
                            <w:vAlign w:val="bottom"/>
                          </w:tcPr>
                          <w:p w14:paraId="04F85164" w14:textId="593D9D7F" w:rsidR="001973A2" w:rsidRDefault="001973A2" w:rsidP="007F66D0">
                            <w:pPr>
                              <w:pStyle w:val="Nidungvnbn"/>
                              <w:ind w:firstLine="0"/>
                              <w:jc w:val="right"/>
                            </w:pPr>
                            <w:r>
                              <w:rPr>
                                <w:color w:val="000000"/>
                                <w:sz w:val="22"/>
                                <w:szCs w:val="22"/>
                              </w:rPr>
                              <w:t>0.7194</w:t>
                            </w:r>
                          </w:p>
                        </w:tc>
                        <w:tc>
                          <w:tcPr>
                            <w:tcW w:w="912" w:type="dxa"/>
                            <w:vAlign w:val="bottom"/>
                          </w:tcPr>
                          <w:p w14:paraId="45572259" w14:textId="2BD00833" w:rsidR="001973A2" w:rsidRDefault="001973A2" w:rsidP="007F66D0">
                            <w:pPr>
                              <w:pStyle w:val="Nidungvnbn"/>
                              <w:ind w:firstLine="0"/>
                              <w:jc w:val="right"/>
                            </w:pPr>
                            <w:r>
                              <w:rPr>
                                <w:color w:val="000000"/>
                                <w:sz w:val="22"/>
                                <w:szCs w:val="22"/>
                              </w:rPr>
                              <w:t>0.5187</w:t>
                            </w:r>
                          </w:p>
                        </w:tc>
                        <w:tc>
                          <w:tcPr>
                            <w:tcW w:w="1077" w:type="dxa"/>
                            <w:vAlign w:val="bottom"/>
                          </w:tcPr>
                          <w:p w14:paraId="3ACD92F0" w14:textId="66D7580E" w:rsidR="001973A2" w:rsidRDefault="001973A2" w:rsidP="007F66D0">
                            <w:pPr>
                              <w:pStyle w:val="Nidungvnbn"/>
                              <w:ind w:firstLine="0"/>
                              <w:jc w:val="right"/>
                            </w:pPr>
                            <w:r>
                              <w:rPr>
                                <w:color w:val="000000"/>
                                <w:sz w:val="22"/>
                                <w:szCs w:val="22"/>
                              </w:rPr>
                              <w:t>627.9</w:t>
                            </w:r>
                          </w:p>
                        </w:tc>
                        <w:tc>
                          <w:tcPr>
                            <w:tcW w:w="994" w:type="dxa"/>
                            <w:vAlign w:val="bottom"/>
                          </w:tcPr>
                          <w:p w14:paraId="7B8ADC86" w14:textId="3646BB83" w:rsidR="001973A2" w:rsidRDefault="001973A2" w:rsidP="0068151D">
                            <w:pPr>
                              <w:pStyle w:val="Nidungvnbn"/>
                              <w:ind w:firstLine="0"/>
                              <w:jc w:val="right"/>
                            </w:pPr>
                            <w:r>
                              <w:rPr>
                                <w:color w:val="000000"/>
                                <w:sz w:val="22"/>
                                <w:szCs w:val="22"/>
                              </w:rPr>
                              <w:t>0.5866</w:t>
                            </w:r>
                          </w:p>
                        </w:tc>
                        <w:tc>
                          <w:tcPr>
                            <w:tcW w:w="994" w:type="dxa"/>
                            <w:vAlign w:val="bottom"/>
                          </w:tcPr>
                          <w:p w14:paraId="193AEAA2" w14:textId="52946555" w:rsidR="001973A2" w:rsidRDefault="001973A2" w:rsidP="0068151D">
                            <w:pPr>
                              <w:pStyle w:val="Nidungvnbn"/>
                              <w:ind w:firstLine="0"/>
                              <w:jc w:val="right"/>
                            </w:pPr>
                            <w:r>
                              <w:rPr>
                                <w:color w:val="000000"/>
                                <w:sz w:val="22"/>
                                <w:szCs w:val="22"/>
                              </w:rPr>
                              <w:t>0.7194</w:t>
                            </w:r>
                          </w:p>
                        </w:tc>
                        <w:tc>
                          <w:tcPr>
                            <w:tcW w:w="994" w:type="dxa"/>
                            <w:vAlign w:val="bottom"/>
                          </w:tcPr>
                          <w:p w14:paraId="0447F656" w14:textId="2200586E" w:rsidR="001973A2" w:rsidRDefault="001973A2" w:rsidP="0068151D">
                            <w:pPr>
                              <w:pStyle w:val="Nidungvnbn"/>
                              <w:ind w:firstLine="0"/>
                              <w:jc w:val="right"/>
                            </w:pPr>
                            <w:r>
                              <w:rPr>
                                <w:color w:val="000000"/>
                                <w:sz w:val="22"/>
                                <w:szCs w:val="22"/>
                              </w:rPr>
                              <w:t>0.5566</w:t>
                            </w:r>
                          </w:p>
                        </w:tc>
                        <w:tc>
                          <w:tcPr>
                            <w:tcW w:w="1143" w:type="dxa"/>
                            <w:vAlign w:val="bottom"/>
                          </w:tcPr>
                          <w:p w14:paraId="57C1FE88" w14:textId="024D32AE" w:rsidR="001973A2" w:rsidRDefault="001973A2" w:rsidP="0068151D">
                            <w:pPr>
                              <w:pStyle w:val="Nidungvnbn"/>
                              <w:ind w:firstLine="0"/>
                              <w:jc w:val="right"/>
                            </w:pPr>
                            <w:r>
                              <w:rPr>
                                <w:color w:val="000000"/>
                                <w:sz w:val="22"/>
                                <w:szCs w:val="22"/>
                              </w:rPr>
                              <w:t>925.8</w:t>
                            </w:r>
                          </w:p>
                        </w:tc>
                      </w:tr>
                    </w:tbl>
                    <w:p w14:paraId="17DBCDC2" w14:textId="77777777" w:rsidR="001973A2" w:rsidRDefault="001973A2" w:rsidP="008365CF">
                      <w:pPr>
                        <w:jc w:val="right"/>
                      </w:pPr>
                    </w:p>
                  </w:txbxContent>
                </v:textbox>
                <w10:wrap anchorx="margin"/>
              </v:shape>
            </w:pict>
          </mc:Fallback>
        </mc:AlternateContent>
      </w:r>
      <w:bookmarkEnd w:id="218"/>
      <w:bookmarkEnd w:id="219"/>
      <w:bookmarkEnd w:id="220"/>
      <w:bookmarkEnd w:id="221"/>
    </w:p>
    <w:p w14:paraId="190283A9" w14:textId="2298C797" w:rsidR="008365CF" w:rsidRDefault="008365CF" w:rsidP="008365CF">
      <w:pPr>
        <w:pStyle w:val="Tiumccp1"/>
        <w:rPr>
          <w:lang w:val="vi-VN"/>
        </w:rPr>
      </w:pPr>
    </w:p>
    <w:p w14:paraId="1081B4CD" w14:textId="77777777" w:rsidR="008365CF" w:rsidRDefault="008365CF" w:rsidP="008365CF">
      <w:pPr>
        <w:pStyle w:val="Tiumccp1"/>
        <w:rPr>
          <w:lang w:val="vi-VN"/>
        </w:rPr>
      </w:pPr>
    </w:p>
    <w:p w14:paraId="5B01DE1C" w14:textId="3DED66C7" w:rsidR="008365CF" w:rsidRDefault="008365CF" w:rsidP="008365CF">
      <w:pPr>
        <w:pStyle w:val="Tiumccp1"/>
        <w:rPr>
          <w:lang w:val="vi-VN"/>
        </w:rPr>
      </w:pPr>
    </w:p>
    <w:p w14:paraId="71B2B681" w14:textId="76E33A17" w:rsidR="008365CF" w:rsidRDefault="008365CF" w:rsidP="008365CF">
      <w:pPr>
        <w:pStyle w:val="Tiumccp1"/>
        <w:rPr>
          <w:lang w:val="vi-VN"/>
        </w:rPr>
      </w:pPr>
    </w:p>
    <w:p w14:paraId="70106700" w14:textId="77777777" w:rsidR="008365CF" w:rsidRDefault="008365CF" w:rsidP="008365CF">
      <w:pPr>
        <w:pStyle w:val="Tiumccp1"/>
        <w:rPr>
          <w:lang w:val="vi-VN"/>
        </w:rPr>
      </w:pPr>
    </w:p>
    <w:p w14:paraId="404C59D2" w14:textId="77777777" w:rsidR="008365CF" w:rsidRDefault="008365CF" w:rsidP="008365CF">
      <w:pPr>
        <w:pStyle w:val="Tiumccp1"/>
        <w:rPr>
          <w:lang w:val="vi-VN"/>
        </w:rPr>
      </w:pPr>
    </w:p>
    <w:p w14:paraId="4C1E99A4" w14:textId="77777777" w:rsidR="008365CF" w:rsidRDefault="008365CF" w:rsidP="008365CF">
      <w:pPr>
        <w:pStyle w:val="Tiumccp1"/>
        <w:rPr>
          <w:lang w:val="vi-VN"/>
        </w:rPr>
      </w:pPr>
    </w:p>
    <w:p w14:paraId="4CF905F0" w14:textId="77777777" w:rsidR="008365CF" w:rsidRDefault="008365CF" w:rsidP="008365CF">
      <w:pPr>
        <w:pStyle w:val="Tiumccp1"/>
        <w:rPr>
          <w:lang w:val="vi-VN"/>
        </w:rPr>
      </w:pPr>
    </w:p>
    <w:p w14:paraId="0865AE78" w14:textId="77777777" w:rsidR="008365CF" w:rsidRDefault="008365CF" w:rsidP="008365CF">
      <w:pPr>
        <w:pStyle w:val="Tiumccp1"/>
        <w:rPr>
          <w:lang w:val="vi-VN"/>
        </w:rPr>
      </w:pPr>
    </w:p>
    <w:p w14:paraId="3FE2E2BF" w14:textId="77777777" w:rsidR="008365CF" w:rsidRDefault="008365CF" w:rsidP="008365CF">
      <w:pPr>
        <w:pStyle w:val="Tiumccp1"/>
        <w:rPr>
          <w:lang w:val="vi-VN"/>
        </w:rPr>
      </w:pPr>
    </w:p>
    <w:p w14:paraId="7E219937" w14:textId="77777777" w:rsidR="008365CF" w:rsidRDefault="008365CF" w:rsidP="008365CF">
      <w:pPr>
        <w:pStyle w:val="Tiumccp1"/>
        <w:rPr>
          <w:lang w:val="vi-VN"/>
        </w:rPr>
      </w:pPr>
    </w:p>
    <w:p w14:paraId="69FFDF65" w14:textId="77777777" w:rsidR="008365CF" w:rsidRDefault="008365CF" w:rsidP="008365CF">
      <w:pPr>
        <w:pStyle w:val="Tiumccp1"/>
        <w:rPr>
          <w:lang w:val="vi-VN"/>
        </w:rPr>
      </w:pPr>
    </w:p>
    <w:p w14:paraId="182A0ED2" w14:textId="77777777" w:rsidR="008365CF" w:rsidRDefault="008365CF" w:rsidP="008365CF">
      <w:pPr>
        <w:pStyle w:val="Tiumccp1"/>
        <w:rPr>
          <w:lang w:val="vi-VN"/>
        </w:rPr>
      </w:pPr>
    </w:p>
    <w:p w14:paraId="20873BB3" w14:textId="77777777" w:rsidR="008365CF" w:rsidRDefault="008365CF" w:rsidP="008365CF">
      <w:pPr>
        <w:pStyle w:val="Tiumccp1"/>
        <w:rPr>
          <w:lang w:val="vi-VN"/>
        </w:rPr>
      </w:pPr>
    </w:p>
    <w:p w14:paraId="7F09F859" w14:textId="77777777" w:rsidR="008365CF" w:rsidRDefault="008365CF" w:rsidP="008365CF">
      <w:pPr>
        <w:pStyle w:val="Tiumccp1"/>
        <w:rPr>
          <w:lang w:val="vi-VN"/>
        </w:rPr>
      </w:pPr>
    </w:p>
    <w:p w14:paraId="3C89629F" w14:textId="77777777" w:rsidR="008365CF" w:rsidRDefault="008365CF" w:rsidP="008365CF">
      <w:pPr>
        <w:pStyle w:val="Tiumccp1"/>
        <w:rPr>
          <w:lang w:val="vi-VN"/>
        </w:rPr>
      </w:pPr>
    </w:p>
    <w:p w14:paraId="7D994400" w14:textId="77777777" w:rsidR="008365CF" w:rsidRDefault="008365CF" w:rsidP="008365CF">
      <w:pPr>
        <w:pStyle w:val="Tiumccp1"/>
        <w:rPr>
          <w:lang w:val="vi-VN"/>
        </w:rPr>
      </w:pPr>
    </w:p>
    <w:p w14:paraId="7BD2B6D2" w14:textId="77777777" w:rsidR="008365CF" w:rsidRDefault="008365CF" w:rsidP="008365CF">
      <w:pPr>
        <w:pStyle w:val="Tiumccp1"/>
        <w:rPr>
          <w:lang w:val="vi-VN"/>
        </w:rPr>
      </w:pPr>
    </w:p>
    <w:p w14:paraId="187C73F4" w14:textId="31966F13" w:rsidR="00310BE3" w:rsidRDefault="00310BE3">
      <w:pPr>
        <w:spacing w:after="200" w:line="276" w:lineRule="auto"/>
        <w:rPr>
          <w:b/>
          <w:sz w:val="28"/>
          <w:szCs w:val="28"/>
          <w:lang w:val="vi-VN"/>
        </w:rPr>
      </w:pPr>
      <w:r>
        <w:rPr>
          <w:lang w:val="vi-VN"/>
        </w:rPr>
        <w:br w:type="page"/>
      </w:r>
    </w:p>
    <w:p w14:paraId="7330097C" w14:textId="77777777" w:rsidR="008365CF" w:rsidRDefault="008365CF" w:rsidP="008365CF">
      <w:pPr>
        <w:pStyle w:val="Tiumccp1"/>
        <w:rPr>
          <w:lang w:val="vi-VN"/>
        </w:rPr>
      </w:pPr>
    </w:p>
    <w:p w14:paraId="79791B99" w14:textId="77777777" w:rsidR="008365CF" w:rsidRDefault="008365CF" w:rsidP="008365CF">
      <w:pPr>
        <w:pStyle w:val="Tiumccp1"/>
        <w:rPr>
          <w:lang w:val="vi-VN"/>
        </w:rPr>
      </w:pPr>
    </w:p>
    <w:p w14:paraId="3624B31F" w14:textId="17CA4AD0" w:rsidR="008365CF" w:rsidRDefault="008365CF" w:rsidP="008365CF">
      <w:pPr>
        <w:pStyle w:val="Tiumccp1"/>
        <w:rPr>
          <w:lang w:val="vi-VN"/>
        </w:rPr>
      </w:pPr>
    </w:p>
    <w:p w14:paraId="38F86D86" w14:textId="46A4BFB0" w:rsidR="008365CF" w:rsidRDefault="00C5611D" w:rsidP="008365CF">
      <w:pPr>
        <w:pStyle w:val="Tiumccp1"/>
        <w:rPr>
          <w:lang w:val="vi-VN"/>
        </w:rPr>
      </w:pPr>
      <w:bookmarkStart w:id="222" w:name="_Toc44339224"/>
      <w:bookmarkStart w:id="223" w:name="_Toc44580988"/>
      <w:bookmarkStart w:id="224" w:name="_Toc44595645"/>
      <w:bookmarkStart w:id="225" w:name="_Toc44596628"/>
      <w:r>
        <w:rPr>
          <w:noProof/>
          <w:lang w:val="vi-VN" w:eastAsia="vi-VN"/>
        </w:rPr>
        <mc:AlternateContent>
          <mc:Choice Requires="wps">
            <w:drawing>
              <wp:anchor distT="0" distB="0" distL="114300" distR="114300" simplePos="0" relativeHeight="251677696" behindDoc="0" locked="0" layoutInCell="1" allowOverlap="1" wp14:anchorId="67E99A49" wp14:editId="18CE9AA0">
                <wp:simplePos x="0" y="0"/>
                <wp:positionH relativeFrom="margin">
                  <wp:align>right</wp:align>
                </wp:positionH>
                <wp:positionV relativeFrom="paragraph">
                  <wp:posOffset>231459</wp:posOffset>
                </wp:positionV>
                <wp:extent cx="7805105" cy="5259070"/>
                <wp:effectExtent l="0" t="3492" r="21272" b="21273"/>
                <wp:wrapNone/>
                <wp:docPr id="44" name="Text Box 44"/>
                <wp:cNvGraphicFramePr/>
                <a:graphic xmlns:a="http://schemas.openxmlformats.org/drawingml/2006/main">
                  <a:graphicData uri="http://schemas.microsoft.com/office/word/2010/wordprocessingShape">
                    <wps:wsp>
                      <wps:cNvSpPr txBox="1"/>
                      <wps:spPr>
                        <a:xfrm rot="5400000">
                          <a:off x="0" y="0"/>
                          <a:ext cx="7805105" cy="525907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48402CE3" w14:textId="77777777" w:rsidTr="001F713D">
                              <w:trPr>
                                <w:trHeight w:val="379"/>
                              </w:trPr>
                              <w:tc>
                                <w:tcPr>
                                  <w:tcW w:w="805" w:type="dxa"/>
                                  <w:vMerge w:val="restart"/>
                                  <w:vAlign w:val="center"/>
                                </w:tcPr>
                                <w:p w14:paraId="4A99BEDD" w14:textId="5B56EFAB" w:rsidR="001973A2" w:rsidRDefault="001973A2" w:rsidP="00803456">
                                  <w:pPr>
                                    <w:pStyle w:val="Nidungvnbn"/>
                                    <w:ind w:firstLine="0"/>
                                    <w:jc w:val="center"/>
                                    <w:rPr>
                                      <w:b/>
                                    </w:rPr>
                                  </w:pPr>
                                  <w:r>
                                    <w:rPr>
                                      <w:b/>
                                    </w:rPr>
                                    <w:t>Tên phân loại</w:t>
                                  </w:r>
                                </w:p>
                              </w:tc>
                              <w:tc>
                                <w:tcPr>
                                  <w:tcW w:w="2952" w:type="dxa"/>
                                  <w:vMerge w:val="restart"/>
                                  <w:vAlign w:val="center"/>
                                </w:tcPr>
                                <w:p w14:paraId="073C0120" w14:textId="10EFAE05" w:rsidR="001973A2" w:rsidRDefault="001973A2" w:rsidP="00803456">
                                  <w:pPr>
                                    <w:pStyle w:val="Nidungvnbn"/>
                                    <w:ind w:firstLine="0"/>
                                    <w:jc w:val="center"/>
                                    <w:rPr>
                                      <w:b/>
                                    </w:rPr>
                                  </w:pPr>
                                  <w:r>
                                    <w:rPr>
                                      <w:b/>
                                    </w:rPr>
                                    <w:t>Tên tập dữ liệu</w:t>
                                  </w:r>
                                </w:p>
                              </w:tc>
                              <w:tc>
                                <w:tcPr>
                                  <w:tcW w:w="3813" w:type="dxa"/>
                                  <w:gridSpan w:val="4"/>
                                </w:tcPr>
                                <w:p w14:paraId="2403DE20" w14:textId="77777777" w:rsidR="001973A2" w:rsidRDefault="001973A2" w:rsidP="00803456">
                                  <w:pPr>
                                    <w:pStyle w:val="Nidungvnbn"/>
                                    <w:ind w:firstLine="0"/>
                                    <w:jc w:val="center"/>
                                    <w:rPr>
                                      <w:b/>
                                    </w:rPr>
                                  </w:pPr>
                                  <w:r>
                                    <w:rPr>
                                      <w:b/>
                                    </w:rPr>
                                    <w:t>Nhóm tác giả</w:t>
                                  </w:r>
                                </w:p>
                                <w:p w14:paraId="436D3FA0" w14:textId="77777777" w:rsidR="001973A2" w:rsidRDefault="001973A2" w:rsidP="00803456">
                                  <w:pPr>
                                    <w:pStyle w:val="Nidungvnbn"/>
                                    <w:ind w:firstLine="0"/>
                                    <w:jc w:val="center"/>
                                    <w:rPr>
                                      <w:b/>
                                    </w:rPr>
                                  </w:pPr>
                                  <w:r>
                                    <w:rPr>
                                      <w:b/>
                                    </w:rPr>
                                    <w:t>tiền thực nghiệm</w:t>
                                  </w:r>
                                </w:p>
                              </w:tc>
                              <w:tc>
                                <w:tcPr>
                                  <w:tcW w:w="4125" w:type="dxa"/>
                                  <w:gridSpan w:val="4"/>
                                </w:tcPr>
                                <w:p w14:paraId="0BB50336" w14:textId="77777777" w:rsidR="001973A2" w:rsidRDefault="001973A2" w:rsidP="00803456">
                                  <w:pPr>
                                    <w:pStyle w:val="Nidungvnbn"/>
                                    <w:ind w:firstLine="0"/>
                                    <w:jc w:val="center"/>
                                    <w:rPr>
                                      <w:b/>
                                    </w:rPr>
                                  </w:pPr>
                                  <w:r>
                                    <w:rPr>
                                      <w:b/>
                                    </w:rPr>
                                    <w:t>Thực nghiệm</w:t>
                                  </w:r>
                                </w:p>
                                <w:p w14:paraId="56137EDE" w14:textId="3E62AEDB" w:rsidR="001973A2" w:rsidRDefault="001973A2" w:rsidP="00803456">
                                  <w:pPr>
                                    <w:pStyle w:val="Nidungvnbn"/>
                                    <w:ind w:firstLine="0"/>
                                    <w:jc w:val="center"/>
                                    <w:rPr>
                                      <w:b/>
                                    </w:rPr>
                                  </w:pPr>
                                  <w:r>
                                    <w:rPr>
                                      <w:b/>
                                    </w:rPr>
                                    <w:t>của bản thân</w:t>
                                  </w:r>
                                </w:p>
                              </w:tc>
                            </w:tr>
                            <w:tr w:rsidR="001973A2" w14:paraId="6371A73D" w14:textId="77777777" w:rsidTr="001F713D">
                              <w:trPr>
                                <w:trHeight w:val="379"/>
                              </w:trPr>
                              <w:tc>
                                <w:tcPr>
                                  <w:tcW w:w="805" w:type="dxa"/>
                                  <w:vMerge/>
                                </w:tcPr>
                                <w:p w14:paraId="6106DF8C" w14:textId="77777777" w:rsidR="001973A2" w:rsidRDefault="001973A2" w:rsidP="00C17EA6">
                                  <w:pPr>
                                    <w:pStyle w:val="Nidungvnbn"/>
                                    <w:jc w:val="center"/>
                                    <w:rPr>
                                      <w:b/>
                                    </w:rPr>
                                  </w:pPr>
                                </w:p>
                              </w:tc>
                              <w:tc>
                                <w:tcPr>
                                  <w:tcW w:w="2952" w:type="dxa"/>
                                  <w:vMerge/>
                                </w:tcPr>
                                <w:p w14:paraId="5FBAEAF4" w14:textId="77777777" w:rsidR="001973A2" w:rsidRDefault="001973A2" w:rsidP="00C17EA6">
                                  <w:pPr>
                                    <w:pStyle w:val="Nidungvnbn"/>
                                    <w:jc w:val="center"/>
                                    <w:rPr>
                                      <w:b/>
                                    </w:rPr>
                                  </w:pPr>
                                </w:p>
                              </w:tc>
                              <w:tc>
                                <w:tcPr>
                                  <w:tcW w:w="912" w:type="dxa"/>
                                </w:tcPr>
                                <w:p w14:paraId="20D47E77" w14:textId="77777777" w:rsidR="001973A2" w:rsidRDefault="001973A2" w:rsidP="00C17EA6">
                                  <w:pPr>
                                    <w:pStyle w:val="Nidungvnbn"/>
                                    <w:ind w:firstLine="0"/>
                                    <w:jc w:val="center"/>
                                    <w:rPr>
                                      <w:b/>
                                      <w:sz w:val="24"/>
                                      <w:szCs w:val="24"/>
                                    </w:rPr>
                                  </w:pPr>
                                  <w:r>
                                    <w:rPr>
                                      <w:b/>
                                    </w:rPr>
                                    <w:t>Pre</w:t>
                                  </w:r>
                                </w:p>
                              </w:tc>
                              <w:tc>
                                <w:tcPr>
                                  <w:tcW w:w="912" w:type="dxa"/>
                                </w:tcPr>
                                <w:p w14:paraId="13045D52" w14:textId="77777777" w:rsidR="001973A2" w:rsidRDefault="001973A2" w:rsidP="00C17EA6">
                                  <w:pPr>
                                    <w:pStyle w:val="Nidungvnbn"/>
                                    <w:ind w:firstLine="0"/>
                                    <w:jc w:val="center"/>
                                    <w:rPr>
                                      <w:b/>
                                    </w:rPr>
                                  </w:pPr>
                                  <w:r>
                                    <w:rPr>
                                      <w:b/>
                                    </w:rPr>
                                    <w:t>Acc</w:t>
                                  </w:r>
                                </w:p>
                              </w:tc>
                              <w:tc>
                                <w:tcPr>
                                  <w:tcW w:w="912" w:type="dxa"/>
                                </w:tcPr>
                                <w:p w14:paraId="297CCE35" w14:textId="77777777" w:rsidR="001973A2" w:rsidRDefault="001973A2" w:rsidP="00C17EA6">
                                  <w:pPr>
                                    <w:pStyle w:val="Nidungvnbn"/>
                                    <w:ind w:firstLine="0"/>
                                    <w:jc w:val="center"/>
                                    <w:rPr>
                                      <w:b/>
                                      <w:sz w:val="24"/>
                                      <w:szCs w:val="24"/>
                                    </w:rPr>
                                  </w:pPr>
                                  <w:r>
                                    <w:rPr>
                                      <w:b/>
                                    </w:rPr>
                                    <w:t>Rec</w:t>
                                  </w:r>
                                </w:p>
                              </w:tc>
                              <w:tc>
                                <w:tcPr>
                                  <w:tcW w:w="1077" w:type="dxa"/>
                                </w:tcPr>
                                <w:p w14:paraId="33FFA2AB" w14:textId="77777777" w:rsidR="001973A2" w:rsidRDefault="001973A2" w:rsidP="00C17EA6">
                                  <w:pPr>
                                    <w:pStyle w:val="Nidungvnbn"/>
                                    <w:ind w:firstLine="0"/>
                                    <w:jc w:val="center"/>
                                    <w:rPr>
                                      <w:b/>
                                    </w:rPr>
                                  </w:pPr>
                                  <w:r>
                                    <w:rPr>
                                      <w:b/>
                                      <w:lang w:val="vi-VN"/>
                                    </w:rPr>
                                    <w:t>TrT</w:t>
                                  </w:r>
                                </w:p>
                              </w:tc>
                              <w:tc>
                                <w:tcPr>
                                  <w:tcW w:w="994" w:type="dxa"/>
                                </w:tcPr>
                                <w:p w14:paraId="711044AC" w14:textId="77777777" w:rsidR="001973A2" w:rsidRDefault="001973A2" w:rsidP="00C17EA6">
                                  <w:pPr>
                                    <w:pStyle w:val="Nidungvnbn"/>
                                    <w:ind w:firstLine="0"/>
                                    <w:jc w:val="center"/>
                                    <w:rPr>
                                      <w:b/>
                                      <w:sz w:val="24"/>
                                      <w:szCs w:val="24"/>
                                    </w:rPr>
                                  </w:pPr>
                                  <w:r>
                                    <w:rPr>
                                      <w:b/>
                                    </w:rPr>
                                    <w:t>Pre</w:t>
                                  </w:r>
                                </w:p>
                              </w:tc>
                              <w:tc>
                                <w:tcPr>
                                  <w:tcW w:w="994" w:type="dxa"/>
                                </w:tcPr>
                                <w:p w14:paraId="1827706D" w14:textId="77777777" w:rsidR="001973A2" w:rsidRDefault="001973A2" w:rsidP="00C17EA6">
                                  <w:pPr>
                                    <w:pStyle w:val="Nidungvnbn"/>
                                    <w:ind w:firstLine="0"/>
                                    <w:jc w:val="center"/>
                                    <w:rPr>
                                      <w:b/>
                                    </w:rPr>
                                  </w:pPr>
                                  <w:r>
                                    <w:rPr>
                                      <w:b/>
                                    </w:rPr>
                                    <w:t>Acc</w:t>
                                  </w:r>
                                </w:p>
                              </w:tc>
                              <w:tc>
                                <w:tcPr>
                                  <w:tcW w:w="994" w:type="dxa"/>
                                </w:tcPr>
                                <w:p w14:paraId="3C10B57A" w14:textId="77777777" w:rsidR="001973A2" w:rsidRDefault="001973A2" w:rsidP="00C17EA6">
                                  <w:pPr>
                                    <w:pStyle w:val="Nidungvnbn"/>
                                    <w:ind w:firstLine="0"/>
                                    <w:jc w:val="center"/>
                                    <w:rPr>
                                      <w:b/>
                                      <w:sz w:val="24"/>
                                      <w:szCs w:val="24"/>
                                    </w:rPr>
                                  </w:pPr>
                                  <w:r>
                                    <w:rPr>
                                      <w:b/>
                                    </w:rPr>
                                    <w:t>Rec</w:t>
                                  </w:r>
                                </w:p>
                              </w:tc>
                              <w:tc>
                                <w:tcPr>
                                  <w:tcW w:w="1143" w:type="dxa"/>
                                </w:tcPr>
                                <w:p w14:paraId="680EE5C8" w14:textId="77777777" w:rsidR="001973A2" w:rsidRDefault="001973A2" w:rsidP="00C17EA6">
                                  <w:pPr>
                                    <w:pStyle w:val="Nidungvnbn"/>
                                    <w:ind w:firstLine="0"/>
                                    <w:jc w:val="center"/>
                                    <w:rPr>
                                      <w:b/>
                                    </w:rPr>
                                  </w:pPr>
                                  <w:r>
                                    <w:rPr>
                                      <w:b/>
                                    </w:rPr>
                                    <w:t>TrT</w:t>
                                  </w:r>
                                </w:p>
                              </w:tc>
                            </w:tr>
                            <w:tr w:rsidR="001973A2" w14:paraId="062BAB0F" w14:textId="77777777" w:rsidTr="00A24F79">
                              <w:trPr>
                                <w:trHeight w:val="379"/>
                              </w:trPr>
                              <w:tc>
                                <w:tcPr>
                                  <w:tcW w:w="805" w:type="dxa"/>
                                  <w:vMerge w:val="restart"/>
                                  <w:vAlign w:val="center"/>
                                </w:tcPr>
                                <w:p w14:paraId="1A29AA80" w14:textId="79C83DE2" w:rsidR="001973A2" w:rsidRPr="008224F3" w:rsidRDefault="001973A2" w:rsidP="00C117A6">
                                  <w:pPr>
                                    <w:pStyle w:val="Nidungvnbn"/>
                                    <w:ind w:firstLine="0"/>
                                    <w:jc w:val="center"/>
                                  </w:pPr>
                                  <w:r>
                                    <w:t>FCN</w:t>
                                  </w:r>
                                </w:p>
                              </w:tc>
                              <w:tc>
                                <w:tcPr>
                                  <w:tcW w:w="2952" w:type="dxa"/>
                                  <w:vAlign w:val="bottom"/>
                                </w:tcPr>
                                <w:p w14:paraId="4B7EB416" w14:textId="27F29E15" w:rsidR="001973A2" w:rsidRDefault="001973A2" w:rsidP="00C117A6">
                                  <w:pPr>
                                    <w:pStyle w:val="Nidungvnbn"/>
                                    <w:ind w:firstLine="0"/>
                                    <w:jc w:val="left"/>
                                    <w:rPr>
                                      <w:b/>
                                    </w:rPr>
                                  </w:pPr>
                                  <w:r>
                                    <w:rPr>
                                      <w:color w:val="000000"/>
                                      <w:sz w:val="22"/>
                                      <w:szCs w:val="22"/>
                                    </w:rPr>
                                    <w:t>ECG200</w:t>
                                  </w:r>
                                </w:p>
                              </w:tc>
                              <w:tc>
                                <w:tcPr>
                                  <w:tcW w:w="912" w:type="dxa"/>
                                  <w:vAlign w:val="bottom"/>
                                </w:tcPr>
                                <w:p w14:paraId="56CF83B0" w14:textId="21A745A0" w:rsidR="001973A2" w:rsidRDefault="001973A2" w:rsidP="00C117A6">
                                  <w:pPr>
                                    <w:pStyle w:val="Nidungvnbn"/>
                                    <w:ind w:firstLine="0"/>
                                    <w:jc w:val="right"/>
                                  </w:pPr>
                                  <w:r>
                                    <w:rPr>
                                      <w:color w:val="000000"/>
                                      <w:sz w:val="22"/>
                                      <w:szCs w:val="22"/>
                                    </w:rPr>
                                    <w:t>0.8957</w:t>
                                  </w:r>
                                </w:p>
                              </w:tc>
                              <w:tc>
                                <w:tcPr>
                                  <w:tcW w:w="912" w:type="dxa"/>
                                  <w:vAlign w:val="bottom"/>
                                </w:tcPr>
                                <w:p w14:paraId="71FBCCA7" w14:textId="2926D53B" w:rsidR="001973A2" w:rsidRDefault="001973A2" w:rsidP="00C117A6">
                                  <w:pPr>
                                    <w:pStyle w:val="Nidungvnbn"/>
                                    <w:ind w:firstLine="0"/>
                                    <w:jc w:val="right"/>
                                  </w:pPr>
                                  <w:r>
                                    <w:rPr>
                                      <w:color w:val="000000"/>
                                      <w:sz w:val="22"/>
                                      <w:szCs w:val="22"/>
                                    </w:rPr>
                                    <w:t>0.9</w:t>
                                  </w:r>
                                </w:p>
                              </w:tc>
                              <w:tc>
                                <w:tcPr>
                                  <w:tcW w:w="912" w:type="dxa"/>
                                  <w:vAlign w:val="bottom"/>
                                </w:tcPr>
                                <w:p w14:paraId="63E71B13" w14:textId="51CF048F" w:rsidR="001973A2" w:rsidRDefault="001973A2" w:rsidP="00C117A6">
                                  <w:pPr>
                                    <w:pStyle w:val="Nidungvnbn"/>
                                    <w:ind w:firstLine="0"/>
                                    <w:jc w:val="right"/>
                                  </w:pPr>
                                  <w:r>
                                    <w:rPr>
                                      <w:color w:val="000000"/>
                                      <w:sz w:val="22"/>
                                      <w:szCs w:val="22"/>
                                    </w:rPr>
                                    <w:t>0.8854</w:t>
                                  </w:r>
                                </w:p>
                              </w:tc>
                              <w:tc>
                                <w:tcPr>
                                  <w:tcW w:w="1077" w:type="dxa"/>
                                  <w:vAlign w:val="bottom"/>
                                </w:tcPr>
                                <w:p w14:paraId="3406A436" w14:textId="0DEED0C6" w:rsidR="001973A2" w:rsidRDefault="001973A2" w:rsidP="00C117A6">
                                  <w:pPr>
                                    <w:pStyle w:val="Nidungvnbn"/>
                                    <w:ind w:firstLine="0"/>
                                    <w:jc w:val="right"/>
                                  </w:pPr>
                                  <w:r>
                                    <w:rPr>
                                      <w:color w:val="000000"/>
                                      <w:sz w:val="22"/>
                                      <w:szCs w:val="22"/>
                                    </w:rPr>
                                    <w:t>232.3</w:t>
                                  </w:r>
                                </w:p>
                              </w:tc>
                              <w:tc>
                                <w:tcPr>
                                  <w:tcW w:w="994" w:type="dxa"/>
                                  <w:vAlign w:val="bottom"/>
                                </w:tcPr>
                                <w:p w14:paraId="7DD66C34" w14:textId="291A253B" w:rsidR="001973A2" w:rsidRDefault="001973A2" w:rsidP="00C117A6">
                                  <w:pPr>
                                    <w:pStyle w:val="Nidungvnbn"/>
                                    <w:ind w:firstLine="0"/>
                                    <w:jc w:val="right"/>
                                  </w:pPr>
                                  <w:r>
                                    <w:rPr>
                                      <w:color w:val="000000"/>
                                      <w:sz w:val="22"/>
                                      <w:szCs w:val="22"/>
                                    </w:rPr>
                                    <w:t>0.8824</w:t>
                                  </w:r>
                                </w:p>
                              </w:tc>
                              <w:tc>
                                <w:tcPr>
                                  <w:tcW w:w="994" w:type="dxa"/>
                                  <w:vAlign w:val="bottom"/>
                                </w:tcPr>
                                <w:p w14:paraId="2601F6C3" w14:textId="6B130101" w:rsidR="001973A2" w:rsidRDefault="001973A2" w:rsidP="00C117A6">
                                  <w:pPr>
                                    <w:pStyle w:val="Nidungvnbn"/>
                                    <w:ind w:firstLine="0"/>
                                    <w:jc w:val="right"/>
                                  </w:pPr>
                                  <w:r>
                                    <w:rPr>
                                      <w:color w:val="000000"/>
                                      <w:sz w:val="22"/>
                                      <w:szCs w:val="22"/>
                                    </w:rPr>
                                    <w:t>0.89</w:t>
                                  </w:r>
                                </w:p>
                              </w:tc>
                              <w:tc>
                                <w:tcPr>
                                  <w:tcW w:w="994" w:type="dxa"/>
                                  <w:vAlign w:val="bottom"/>
                                </w:tcPr>
                                <w:p w14:paraId="346451A9" w14:textId="531A6285" w:rsidR="001973A2" w:rsidRDefault="001973A2" w:rsidP="00C117A6">
                                  <w:pPr>
                                    <w:pStyle w:val="Nidungvnbn"/>
                                    <w:ind w:firstLine="0"/>
                                    <w:jc w:val="right"/>
                                  </w:pPr>
                                  <w:r>
                                    <w:rPr>
                                      <w:color w:val="000000"/>
                                      <w:sz w:val="22"/>
                                      <w:szCs w:val="22"/>
                                    </w:rPr>
                                    <w:t>0.8776</w:t>
                                  </w:r>
                                </w:p>
                              </w:tc>
                              <w:tc>
                                <w:tcPr>
                                  <w:tcW w:w="1143" w:type="dxa"/>
                                  <w:vAlign w:val="bottom"/>
                                </w:tcPr>
                                <w:p w14:paraId="079D8A6D" w14:textId="36427C88" w:rsidR="001973A2" w:rsidRDefault="001973A2" w:rsidP="00C117A6">
                                  <w:pPr>
                                    <w:pStyle w:val="Nidungvnbn"/>
                                    <w:ind w:firstLine="0"/>
                                    <w:jc w:val="right"/>
                                  </w:pPr>
                                  <w:r>
                                    <w:rPr>
                                      <w:color w:val="000000"/>
                                      <w:sz w:val="22"/>
                                      <w:szCs w:val="22"/>
                                    </w:rPr>
                                    <w:t>262.7</w:t>
                                  </w:r>
                                </w:p>
                              </w:tc>
                            </w:tr>
                            <w:tr w:rsidR="001973A2" w14:paraId="028626B8" w14:textId="77777777" w:rsidTr="00A24F79">
                              <w:trPr>
                                <w:trHeight w:val="379"/>
                              </w:trPr>
                              <w:tc>
                                <w:tcPr>
                                  <w:tcW w:w="805" w:type="dxa"/>
                                  <w:vMerge/>
                                </w:tcPr>
                                <w:p w14:paraId="544E03FD" w14:textId="77777777" w:rsidR="001973A2" w:rsidRDefault="001973A2" w:rsidP="00C117A6">
                                  <w:pPr>
                                    <w:pStyle w:val="Nidungvnbn"/>
                                    <w:ind w:firstLine="0"/>
                                    <w:jc w:val="left"/>
                                    <w:rPr>
                                      <w:b/>
                                    </w:rPr>
                                  </w:pPr>
                                </w:p>
                              </w:tc>
                              <w:tc>
                                <w:tcPr>
                                  <w:tcW w:w="2952" w:type="dxa"/>
                                  <w:vAlign w:val="bottom"/>
                                </w:tcPr>
                                <w:p w14:paraId="4FFBDAD3" w14:textId="1DCBE1D9" w:rsidR="001973A2" w:rsidRDefault="001973A2" w:rsidP="00C117A6">
                                  <w:pPr>
                                    <w:pStyle w:val="Nidungvnbn"/>
                                    <w:ind w:firstLine="0"/>
                                    <w:jc w:val="left"/>
                                    <w:rPr>
                                      <w:b/>
                                    </w:rPr>
                                  </w:pPr>
                                  <w:r>
                                    <w:rPr>
                                      <w:color w:val="000000"/>
                                      <w:sz w:val="22"/>
                                      <w:szCs w:val="22"/>
                                    </w:rPr>
                                    <w:t>ECG5000</w:t>
                                  </w:r>
                                </w:p>
                              </w:tc>
                              <w:tc>
                                <w:tcPr>
                                  <w:tcW w:w="912" w:type="dxa"/>
                                  <w:vAlign w:val="bottom"/>
                                </w:tcPr>
                                <w:p w14:paraId="0C06A94C" w14:textId="31A3F1DD" w:rsidR="001973A2" w:rsidRDefault="001973A2" w:rsidP="00C117A6">
                                  <w:pPr>
                                    <w:pStyle w:val="Nidungvnbn"/>
                                    <w:ind w:firstLine="0"/>
                                    <w:jc w:val="right"/>
                                  </w:pPr>
                                  <w:r>
                                    <w:rPr>
                                      <w:color w:val="000000"/>
                                      <w:sz w:val="22"/>
                                      <w:szCs w:val="22"/>
                                    </w:rPr>
                                    <w:t>0.7137</w:t>
                                  </w:r>
                                </w:p>
                              </w:tc>
                              <w:tc>
                                <w:tcPr>
                                  <w:tcW w:w="912" w:type="dxa"/>
                                  <w:vAlign w:val="bottom"/>
                                </w:tcPr>
                                <w:p w14:paraId="76997783" w14:textId="79826F51" w:rsidR="001973A2" w:rsidRDefault="001973A2" w:rsidP="00C117A6">
                                  <w:pPr>
                                    <w:pStyle w:val="Nidungvnbn"/>
                                    <w:ind w:firstLine="0"/>
                                    <w:jc w:val="right"/>
                                  </w:pPr>
                                  <w:r>
                                    <w:rPr>
                                      <w:color w:val="000000"/>
                                      <w:sz w:val="22"/>
                                      <w:szCs w:val="22"/>
                                    </w:rPr>
                                    <w:t>0.9393</w:t>
                                  </w:r>
                                </w:p>
                              </w:tc>
                              <w:tc>
                                <w:tcPr>
                                  <w:tcW w:w="912" w:type="dxa"/>
                                  <w:vAlign w:val="bottom"/>
                                </w:tcPr>
                                <w:p w14:paraId="788AD18D" w14:textId="1BF573EF" w:rsidR="001973A2" w:rsidRDefault="001973A2" w:rsidP="00C117A6">
                                  <w:pPr>
                                    <w:pStyle w:val="Nidungvnbn"/>
                                    <w:ind w:firstLine="0"/>
                                    <w:jc w:val="right"/>
                                  </w:pPr>
                                  <w:r>
                                    <w:rPr>
                                      <w:color w:val="000000"/>
                                      <w:sz w:val="22"/>
                                      <w:szCs w:val="22"/>
                                    </w:rPr>
                                    <w:t>0.5507</w:t>
                                  </w:r>
                                </w:p>
                              </w:tc>
                              <w:tc>
                                <w:tcPr>
                                  <w:tcW w:w="1077" w:type="dxa"/>
                                  <w:vAlign w:val="bottom"/>
                                </w:tcPr>
                                <w:p w14:paraId="0095FCE5" w14:textId="326D54E4" w:rsidR="001973A2" w:rsidRDefault="001973A2" w:rsidP="00C117A6">
                                  <w:pPr>
                                    <w:pStyle w:val="Nidungvnbn"/>
                                    <w:ind w:firstLine="0"/>
                                    <w:jc w:val="right"/>
                                  </w:pPr>
                                  <w:r>
                                    <w:rPr>
                                      <w:color w:val="000000"/>
                                      <w:sz w:val="22"/>
                                      <w:szCs w:val="22"/>
                                    </w:rPr>
                                    <w:t>2482.9</w:t>
                                  </w:r>
                                </w:p>
                              </w:tc>
                              <w:tc>
                                <w:tcPr>
                                  <w:tcW w:w="994" w:type="dxa"/>
                                  <w:vAlign w:val="bottom"/>
                                </w:tcPr>
                                <w:p w14:paraId="15139B9C" w14:textId="2FB03CAF" w:rsidR="001973A2" w:rsidRDefault="001973A2" w:rsidP="00C117A6">
                                  <w:pPr>
                                    <w:pStyle w:val="Nidungvnbn"/>
                                    <w:ind w:firstLine="0"/>
                                    <w:jc w:val="right"/>
                                  </w:pPr>
                                  <w:r>
                                    <w:rPr>
                                      <w:color w:val="000000"/>
                                      <w:sz w:val="22"/>
                                      <w:szCs w:val="22"/>
                                    </w:rPr>
                                    <w:t>0.7184</w:t>
                                  </w:r>
                                </w:p>
                              </w:tc>
                              <w:tc>
                                <w:tcPr>
                                  <w:tcW w:w="994" w:type="dxa"/>
                                  <w:vAlign w:val="bottom"/>
                                </w:tcPr>
                                <w:p w14:paraId="2C456EEA" w14:textId="1714BFCC" w:rsidR="001973A2" w:rsidRDefault="001973A2" w:rsidP="00C117A6">
                                  <w:pPr>
                                    <w:pStyle w:val="Nidungvnbn"/>
                                    <w:ind w:firstLine="0"/>
                                    <w:jc w:val="right"/>
                                  </w:pPr>
                                  <w:r>
                                    <w:rPr>
                                      <w:color w:val="000000"/>
                                      <w:sz w:val="22"/>
                                      <w:szCs w:val="22"/>
                                    </w:rPr>
                                    <w:t>0.9409</w:t>
                                  </w:r>
                                </w:p>
                              </w:tc>
                              <w:tc>
                                <w:tcPr>
                                  <w:tcW w:w="994" w:type="dxa"/>
                                  <w:vAlign w:val="bottom"/>
                                </w:tcPr>
                                <w:p w14:paraId="7EBCD1AC" w14:textId="120EADC2" w:rsidR="001973A2" w:rsidRDefault="001973A2" w:rsidP="00C117A6">
                                  <w:pPr>
                                    <w:pStyle w:val="Nidungvnbn"/>
                                    <w:ind w:firstLine="0"/>
                                    <w:jc w:val="right"/>
                                  </w:pPr>
                                  <w:r>
                                    <w:rPr>
                                      <w:color w:val="000000"/>
                                      <w:sz w:val="22"/>
                                      <w:szCs w:val="22"/>
                                    </w:rPr>
                                    <w:t>0.5364</w:t>
                                  </w:r>
                                </w:p>
                              </w:tc>
                              <w:tc>
                                <w:tcPr>
                                  <w:tcW w:w="1143" w:type="dxa"/>
                                  <w:vAlign w:val="bottom"/>
                                </w:tcPr>
                                <w:p w14:paraId="2CC4A0B2" w14:textId="582CAB3D" w:rsidR="001973A2" w:rsidRDefault="001973A2" w:rsidP="00C117A6">
                                  <w:pPr>
                                    <w:pStyle w:val="Nidungvnbn"/>
                                    <w:ind w:firstLine="0"/>
                                    <w:jc w:val="right"/>
                                  </w:pPr>
                                  <w:r>
                                    <w:rPr>
                                      <w:color w:val="000000"/>
                                      <w:sz w:val="22"/>
                                      <w:szCs w:val="22"/>
                                    </w:rPr>
                                    <w:t>2526</w:t>
                                  </w:r>
                                </w:p>
                              </w:tc>
                            </w:tr>
                            <w:tr w:rsidR="001973A2" w14:paraId="7CB63BB1" w14:textId="77777777" w:rsidTr="00A24F79">
                              <w:trPr>
                                <w:trHeight w:val="379"/>
                              </w:trPr>
                              <w:tc>
                                <w:tcPr>
                                  <w:tcW w:w="805" w:type="dxa"/>
                                  <w:vMerge/>
                                </w:tcPr>
                                <w:p w14:paraId="6F880794" w14:textId="77777777" w:rsidR="001973A2" w:rsidRDefault="001973A2" w:rsidP="00C117A6">
                                  <w:pPr>
                                    <w:pStyle w:val="Nidungvnbn"/>
                                    <w:ind w:firstLine="0"/>
                                    <w:jc w:val="left"/>
                                    <w:rPr>
                                      <w:b/>
                                    </w:rPr>
                                  </w:pPr>
                                </w:p>
                              </w:tc>
                              <w:tc>
                                <w:tcPr>
                                  <w:tcW w:w="2952" w:type="dxa"/>
                                  <w:vAlign w:val="bottom"/>
                                </w:tcPr>
                                <w:p w14:paraId="5097B573" w14:textId="275E8A18" w:rsidR="001973A2" w:rsidRDefault="001973A2" w:rsidP="00C117A6">
                                  <w:pPr>
                                    <w:pStyle w:val="Nidungvnbn"/>
                                    <w:ind w:firstLine="0"/>
                                    <w:jc w:val="left"/>
                                    <w:rPr>
                                      <w:b/>
                                    </w:rPr>
                                  </w:pPr>
                                  <w:r>
                                    <w:rPr>
                                      <w:color w:val="000000"/>
                                      <w:sz w:val="22"/>
                                      <w:szCs w:val="22"/>
                                    </w:rPr>
                                    <w:t>ECGFiveDays</w:t>
                                  </w:r>
                                </w:p>
                              </w:tc>
                              <w:tc>
                                <w:tcPr>
                                  <w:tcW w:w="912" w:type="dxa"/>
                                  <w:vAlign w:val="bottom"/>
                                </w:tcPr>
                                <w:p w14:paraId="6718D0EB" w14:textId="70E47755" w:rsidR="001973A2" w:rsidRDefault="001973A2" w:rsidP="00C117A6">
                                  <w:pPr>
                                    <w:pStyle w:val="Nidungvnbn"/>
                                    <w:ind w:firstLine="0"/>
                                    <w:jc w:val="right"/>
                                  </w:pPr>
                                  <w:r>
                                    <w:rPr>
                                      <w:color w:val="000000"/>
                                      <w:sz w:val="22"/>
                                      <w:szCs w:val="22"/>
                                    </w:rPr>
                                    <w:t>0.9873</w:t>
                                  </w:r>
                                </w:p>
                              </w:tc>
                              <w:tc>
                                <w:tcPr>
                                  <w:tcW w:w="912" w:type="dxa"/>
                                  <w:vAlign w:val="bottom"/>
                                </w:tcPr>
                                <w:p w14:paraId="3E13C6E6" w14:textId="07C2F610" w:rsidR="001973A2" w:rsidRDefault="001973A2" w:rsidP="00C117A6">
                                  <w:pPr>
                                    <w:pStyle w:val="Nidungvnbn"/>
                                    <w:ind w:firstLine="0"/>
                                    <w:jc w:val="right"/>
                                  </w:pPr>
                                  <w:r>
                                    <w:rPr>
                                      <w:color w:val="000000"/>
                                      <w:sz w:val="22"/>
                                      <w:szCs w:val="22"/>
                                    </w:rPr>
                                    <w:t>0.9872</w:t>
                                  </w:r>
                                </w:p>
                              </w:tc>
                              <w:tc>
                                <w:tcPr>
                                  <w:tcW w:w="912" w:type="dxa"/>
                                  <w:vAlign w:val="bottom"/>
                                </w:tcPr>
                                <w:p w14:paraId="17C2453E" w14:textId="5D6672CB" w:rsidR="001973A2" w:rsidRDefault="001973A2" w:rsidP="00C117A6">
                                  <w:pPr>
                                    <w:pStyle w:val="Nidungvnbn"/>
                                    <w:ind w:firstLine="0"/>
                                    <w:jc w:val="right"/>
                                  </w:pPr>
                                  <w:r>
                                    <w:rPr>
                                      <w:color w:val="000000"/>
                                      <w:sz w:val="22"/>
                                      <w:szCs w:val="22"/>
                                    </w:rPr>
                                    <w:t>0.9872</w:t>
                                  </w:r>
                                </w:p>
                              </w:tc>
                              <w:tc>
                                <w:tcPr>
                                  <w:tcW w:w="1077" w:type="dxa"/>
                                  <w:vAlign w:val="bottom"/>
                                </w:tcPr>
                                <w:p w14:paraId="12E70D47" w14:textId="3E4EAB51" w:rsidR="001973A2" w:rsidRDefault="001973A2" w:rsidP="00C117A6">
                                  <w:pPr>
                                    <w:pStyle w:val="Nidungvnbn"/>
                                    <w:ind w:firstLine="0"/>
                                    <w:jc w:val="right"/>
                                  </w:pPr>
                                  <w:r>
                                    <w:rPr>
                                      <w:color w:val="000000"/>
                                      <w:sz w:val="22"/>
                                      <w:szCs w:val="22"/>
                                    </w:rPr>
                                    <w:t>2850.6</w:t>
                                  </w:r>
                                </w:p>
                              </w:tc>
                              <w:tc>
                                <w:tcPr>
                                  <w:tcW w:w="994" w:type="dxa"/>
                                  <w:vAlign w:val="bottom"/>
                                </w:tcPr>
                                <w:p w14:paraId="44F527A5" w14:textId="44B2331A" w:rsidR="001973A2" w:rsidRDefault="001973A2" w:rsidP="00C117A6">
                                  <w:pPr>
                                    <w:pStyle w:val="Nidungvnbn"/>
                                    <w:ind w:firstLine="0"/>
                                    <w:jc w:val="right"/>
                                  </w:pPr>
                                  <w:r>
                                    <w:rPr>
                                      <w:color w:val="000000"/>
                                      <w:sz w:val="22"/>
                                      <w:szCs w:val="22"/>
                                    </w:rPr>
                                    <w:t>0.9861</w:t>
                                  </w:r>
                                </w:p>
                              </w:tc>
                              <w:tc>
                                <w:tcPr>
                                  <w:tcW w:w="994" w:type="dxa"/>
                                  <w:vAlign w:val="bottom"/>
                                </w:tcPr>
                                <w:p w14:paraId="0BFED064" w14:textId="035F5486" w:rsidR="001973A2" w:rsidRDefault="001973A2" w:rsidP="00C117A6">
                                  <w:pPr>
                                    <w:pStyle w:val="Nidungvnbn"/>
                                    <w:ind w:firstLine="0"/>
                                    <w:jc w:val="right"/>
                                  </w:pPr>
                                  <w:r>
                                    <w:rPr>
                                      <w:color w:val="000000"/>
                                      <w:sz w:val="22"/>
                                      <w:szCs w:val="22"/>
                                    </w:rPr>
                                    <w:t>0.9861</w:t>
                                  </w:r>
                                </w:p>
                              </w:tc>
                              <w:tc>
                                <w:tcPr>
                                  <w:tcW w:w="994" w:type="dxa"/>
                                  <w:vAlign w:val="bottom"/>
                                </w:tcPr>
                                <w:p w14:paraId="498D51F0" w14:textId="7B3A579E" w:rsidR="001973A2" w:rsidRDefault="001973A2" w:rsidP="00C117A6">
                                  <w:pPr>
                                    <w:pStyle w:val="Nidungvnbn"/>
                                    <w:ind w:firstLine="0"/>
                                    <w:jc w:val="right"/>
                                  </w:pPr>
                                  <w:r>
                                    <w:rPr>
                                      <w:color w:val="000000"/>
                                      <w:sz w:val="22"/>
                                      <w:szCs w:val="22"/>
                                    </w:rPr>
                                    <w:t>0.9861</w:t>
                                  </w:r>
                                </w:p>
                              </w:tc>
                              <w:tc>
                                <w:tcPr>
                                  <w:tcW w:w="1143" w:type="dxa"/>
                                  <w:vAlign w:val="bottom"/>
                                </w:tcPr>
                                <w:p w14:paraId="4D8D3436" w14:textId="0840386C" w:rsidR="001973A2" w:rsidRDefault="001973A2" w:rsidP="00C117A6">
                                  <w:pPr>
                                    <w:pStyle w:val="Nidungvnbn"/>
                                    <w:ind w:firstLine="0"/>
                                    <w:jc w:val="right"/>
                                  </w:pPr>
                                  <w:r>
                                    <w:rPr>
                                      <w:color w:val="000000"/>
                                      <w:sz w:val="22"/>
                                      <w:szCs w:val="22"/>
                                    </w:rPr>
                                    <w:t>2879.4</w:t>
                                  </w:r>
                                </w:p>
                              </w:tc>
                            </w:tr>
                            <w:tr w:rsidR="001973A2" w14:paraId="442D54BE" w14:textId="77777777" w:rsidTr="00A24F79">
                              <w:trPr>
                                <w:trHeight w:val="379"/>
                              </w:trPr>
                              <w:tc>
                                <w:tcPr>
                                  <w:tcW w:w="805" w:type="dxa"/>
                                  <w:vMerge/>
                                </w:tcPr>
                                <w:p w14:paraId="761CDF2C" w14:textId="77777777" w:rsidR="001973A2" w:rsidRDefault="001973A2" w:rsidP="00C117A6">
                                  <w:pPr>
                                    <w:pStyle w:val="Nidungvnbn"/>
                                    <w:ind w:firstLine="0"/>
                                    <w:jc w:val="left"/>
                                    <w:rPr>
                                      <w:b/>
                                    </w:rPr>
                                  </w:pPr>
                                </w:p>
                              </w:tc>
                              <w:tc>
                                <w:tcPr>
                                  <w:tcW w:w="2952" w:type="dxa"/>
                                  <w:vAlign w:val="bottom"/>
                                </w:tcPr>
                                <w:p w14:paraId="4CAA8E26" w14:textId="6B0F0689" w:rsidR="001973A2" w:rsidRDefault="001973A2" w:rsidP="00C117A6">
                                  <w:pPr>
                                    <w:pStyle w:val="Nidungvnbn"/>
                                    <w:ind w:firstLine="0"/>
                                    <w:jc w:val="left"/>
                                    <w:rPr>
                                      <w:b/>
                                    </w:rPr>
                                  </w:pPr>
                                  <w:r>
                                    <w:rPr>
                                      <w:color w:val="000000"/>
                                      <w:sz w:val="22"/>
                                      <w:szCs w:val="22"/>
                                    </w:rPr>
                                    <w:t>ElectricDevices</w:t>
                                  </w:r>
                                </w:p>
                              </w:tc>
                              <w:tc>
                                <w:tcPr>
                                  <w:tcW w:w="912" w:type="dxa"/>
                                  <w:vAlign w:val="bottom"/>
                                </w:tcPr>
                                <w:p w14:paraId="461C28B0" w14:textId="3A7A93E1" w:rsidR="001973A2" w:rsidRDefault="001973A2" w:rsidP="00C117A6">
                                  <w:pPr>
                                    <w:pStyle w:val="Nidungvnbn"/>
                                    <w:ind w:firstLine="0"/>
                                    <w:jc w:val="right"/>
                                  </w:pPr>
                                  <w:r>
                                    <w:rPr>
                                      <w:color w:val="000000"/>
                                      <w:sz w:val="22"/>
                                      <w:szCs w:val="22"/>
                                    </w:rPr>
                                    <w:t>0.6725</w:t>
                                  </w:r>
                                </w:p>
                              </w:tc>
                              <w:tc>
                                <w:tcPr>
                                  <w:tcW w:w="912" w:type="dxa"/>
                                  <w:vAlign w:val="bottom"/>
                                </w:tcPr>
                                <w:p w14:paraId="4151BC75" w14:textId="0B87FDFA" w:rsidR="001973A2" w:rsidRDefault="001973A2" w:rsidP="00C117A6">
                                  <w:pPr>
                                    <w:pStyle w:val="Nidungvnbn"/>
                                    <w:ind w:firstLine="0"/>
                                    <w:jc w:val="right"/>
                                  </w:pPr>
                                  <w:r>
                                    <w:rPr>
                                      <w:color w:val="000000"/>
                                      <w:sz w:val="22"/>
                                      <w:szCs w:val="22"/>
                                    </w:rPr>
                                    <w:t>0.6987</w:t>
                                  </w:r>
                                </w:p>
                              </w:tc>
                              <w:tc>
                                <w:tcPr>
                                  <w:tcW w:w="912" w:type="dxa"/>
                                  <w:vAlign w:val="bottom"/>
                                </w:tcPr>
                                <w:p w14:paraId="77B7AA25" w14:textId="7B270E1F" w:rsidR="001973A2" w:rsidRDefault="001973A2" w:rsidP="00C117A6">
                                  <w:pPr>
                                    <w:pStyle w:val="Nidungvnbn"/>
                                    <w:ind w:firstLine="0"/>
                                    <w:jc w:val="right"/>
                                  </w:pPr>
                                  <w:r>
                                    <w:rPr>
                                      <w:color w:val="000000"/>
                                      <w:sz w:val="22"/>
                                      <w:szCs w:val="22"/>
                                    </w:rPr>
                                    <w:t>0.6034</w:t>
                                  </w:r>
                                </w:p>
                              </w:tc>
                              <w:tc>
                                <w:tcPr>
                                  <w:tcW w:w="1077" w:type="dxa"/>
                                  <w:vAlign w:val="bottom"/>
                                </w:tcPr>
                                <w:p w14:paraId="5C073EE2" w14:textId="2455C535" w:rsidR="001973A2" w:rsidRDefault="001973A2" w:rsidP="00C117A6">
                                  <w:pPr>
                                    <w:pStyle w:val="Nidungvnbn"/>
                                    <w:ind w:firstLine="0"/>
                                    <w:jc w:val="right"/>
                                  </w:pPr>
                                  <w:r>
                                    <w:rPr>
                                      <w:color w:val="000000"/>
                                      <w:sz w:val="22"/>
                                      <w:szCs w:val="22"/>
                                    </w:rPr>
                                    <w:t>17377.4</w:t>
                                  </w:r>
                                </w:p>
                              </w:tc>
                              <w:tc>
                                <w:tcPr>
                                  <w:tcW w:w="994" w:type="dxa"/>
                                  <w:vAlign w:val="bottom"/>
                                </w:tcPr>
                                <w:p w14:paraId="1D043E3E" w14:textId="22C129A1" w:rsidR="001973A2" w:rsidRDefault="001973A2" w:rsidP="00C117A6">
                                  <w:pPr>
                                    <w:pStyle w:val="Nidungvnbn"/>
                                    <w:ind w:firstLine="0"/>
                                    <w:jc w:val="right"/>
                                  </w:pPr>
                                  <w:r>
                                    <w:rPr>
                                      <w:color w:val="000000"/>
                                      <w:sz w:val="22"/>
                                      <w:szCs w:val="22"/>
                                    </w:rPr>
                                    <w:t>0.6848</w:t>
                                  </w:r>
                                </w:p>
                              </w:tc>
                              <w:tc>
                                <w:tcPr>
                                  <w:tcW w:w="994" w:type="dxa"/>
                                  <w:vAlign w:val="bottom"/>
                                </w:tcPr>
                                <w:p w14:paraId="46D497B5" w14:textId="6766C746" w:rsidR="001973A2" w:rsidRDefault="001973A2" w:rsidP="00C117A6">
                                  <w:pPr>
                                    <w:pStyle w:val="Nidungvnbn"/>
                                    <w:ind w:firstLine="0"/>
                                    <w:jc w:val="right"/>
                                  </w:pPr>
                                  <w:r>
                                    <w:rPr>
                                      <w:color w:val="000000"/>
                                      <w:sz w:val="22"/>
                                      <w:szCs w:val="22"/>
                                    </w:rPr>
                                    <w:t>0.7079</w:t>
                                  </w:r>
                                </w:p>
                              </w:tc>
                              <w:tc>
                                <w:tcPr>
                                  <w:tcW w:w="994" w:type="dxa"/>
                                  <w:vAlign w:val="bottom"/>
                                </w:tcPr>
                                <w:p w14:paraId="64CCC3A8" w14:textId="6CF7B4B3" w:rsidR="001973A2" w:rsidRDefault="001973A2" w:rsidP="00C117A6">
                                  <w:pPr>
                                    <w:pStyle w:val="Nidungvnbn"/>
                                    <w:ind w:firstLine="0"/>
                                    <w:jc w:val="right"/>
                                  </w:pPr>
                                  <w:r>
                                    <w:rPr>
                                      <w:color w:val="000000"/>
                                      <w:sz w:val="22"/>
                                      <w:szCs w:val="22"/>
                                    </w:rPr>
                                    <w:t>0.6171</w:t>
                                  </w:r>
                                </w:p>
                              </w:tc>
                              <w:tc>
                                <w:tcPr>
                                  <w:tcW w:w="1143" w:type="dxa"/>
                                  <w:vAlign w:val="bottom"/>
                                </w:tcPr>
                                <w:p w14:paraId="1E7AFA1F" w14:textId="75DC22EC" w:rsidR="001973A2" w:rsidRDefault="001973A2" w:rsidP="00C117A6">
                                  <w:pPr>
                                    <w:pStyle w:val="Nidungvnbn"/>
                                    <w:ind w:firstLine="0"/>
                                    <w:jc w:val="right"/>
                                  </w:pPr>
                                  <w:r>
                                    <w:rPr>
                                      <w:color w:val="000000"/>
                                      <w:sz w:val="22"/>
                                      <w:szCs w:val="22"/>
                                    </w:rPr>
                                    <w:t>10204.6</w:t>
                                  </w:r>
                                </w:p>
                              </w:tc>
                            </w:tr>
                            <w:tr w:rsidR="001973A2" w14:paraId="6C55B47C" w14:textId="77777777" w:rsidTr="00A24F79">
                              <w:trPr>
                                <w:trHeight w:val="379"/>
                              </w:trPr>
                              <w:tc>
                                <w:tcPr>
                                  <w:tcW w:w="805" w:type="dxa"/>
                                  <w:vMerge/>
                                </w:tcPr>
                                <w:p w14:paraId="1A18E58D" w14:textId="77777777" w:rsidR="001973A2" w:rsidRDefault="001973A2" w:rsidP="00C117A6">
                                  <w:pPr>
                                    <w:pStyle w:val="Nidungvnbn"/>
                                    <w:ind w:firstLine="0"/>
                                    <w:jc w:val="left"/>
                                    <w:rPr>
                                      <w:b/>
                                    </w:rPr>
                                  </w:pPr>
                                </w:p>
                              </w:tc>
                              <w:tc>
                                <w:tcPr>
                                  <w:tcW w:w="2952" w:type="dxa"/>
                                  <w:vAlign w:val="bottom"/>
                                </w:tcPr>
                                <w:p w14:paraId="482B149C" w14:textId="097B452B" w:rsidR="001973A2" w:rsidRDefault="001973A2" w:rsidP="00C117A6">
                                  <w:pPr>
                                    <w:pStyle w:val="Nidungvnbn"/>
                                    <w:ind w:firstLine="0"/>
                                    <w:jc w:val="left"/>
                                    <w:rPr>
                                      <w:b/>
                                    </w:rPr>
                                  </w:pPr>
                                  <w:r>
                                    <w:rPr>
                                      <w:color w:val="000000"/>
                                      <w:sz w:val="22"/>
                                      <w:szCs w:val="22"/>
                                    </w:rPr>
                                    <w:t>EOGHorizontalSignal</w:t>
                                  </w:r>
                                </w:p>
                              </w:tc>
                              <w:tc>
                                <w:tcPr>
                                  <w:tcW w:w="912" w:type="dxa"/>
                                  <w:vAlign w:val="bottom"/>
                                </w:tcPr>
                                <w:p w14:paraId="37C27BF7" w14:textId="59193DF7" w:rsidR="001973A2" w:rsidRDefault="001973A2" w:rsidP="00C117A6">
                                  <w:pPr>
                                    <w:pStyle w:val="Nidungvnbn"/>
                                    <w:ind w:firstLine="0"/>
                                    <w:jc w:val="right"/>
                                  </w:pPr>
                                  <w:r>
                                    <w:rPr>
                                      <w:color w:val="000000"/>
                                      <w:sz w:val="22"/>
                                      <w:szCs w:val="22"/>
                                    </w:rPr>
                                    <w:t>0.6266</w:t>
                                  </w:r>
                                </w:p>
                              </w:tc>
                              <w:tc>
                                <w:tcPr>
                                  <w:tcW w:w="912" w:type="dxa"/>
                                  <w:vAlign w:val="bottom"/>
                                </w:tcPr>
                                <w:p w14:paraId="3B1A7DA9" w14:textId="386B012D" w:rsidR="001973A2" w:rsidRDefault="001973A2" w:rsidP="00C117A6">
                                  <w:pPr>
                                    <w:pStyle w:val="Nidungvnbn"/>
                                    <w:ind w:firstLine="0"/>
                                    <w:jc w:val="right"/>
                                  </w:pPr>
                                  <w:r>
                                    <w:rPr>
                                      <w:color w:val="000000"/>
                                      <w:sz w:val="22"/>
                                      <w:szCs w:val="22"/>
                                    </w:rPr>
                                    <w:t>0.5442</w:t>
                                  </w:r>
                                </w:p>
                              </w:tc>
                              <w:tc>
                                <w:tcPr>
                                  <w:tcW w:w="912" w:type="dxa"/>
                                  <w:vAlign w:val="bottom"/>
                                </w:tcPr>
                                <w:p w14:paraId="02538873" w14:textId="7C18EA05" w:rsidR="001973A2" w:rsidRDefault="001973A2" w:rsidP="00C117A6">
                                  <w:pPr>
                                    <w:pStyle w:val="Nidungvnbn"/>
                                    <w:ind w:firstLine="0"/>
                                    <w:jc w:val="right"/>
                                  </w:pPr>
                                  <w:r>
                                    <w:rPr>
                                      <w:color w:val="000000"/>
                                      <w:sz w:val="22"/>
                                      <w:szCs w:val="22"/>
                                    </w:rPr>
                                    <w:t>0.5452</w:t>
                                  </w:r>
                                </w:p>
                              </w:tc>
                              <w:tc>
                                <w:tcPr>
                                  <w:tcW w:w="1077" w:type="dxa"/>
                                  <w:vAlign w:val="bottom"/>
                                </w:tcPr>
                                <w:p w14:paraId="59A66543" w14:textId="62D6B761" w:rsidR="001973A2" w:rsidRDefault="001973A2" w:rsidP="00C117A6">
                                  <w:pPr>
                                    <w:pStyle w:val="Nidungvnbn"/>
                                    <w:ind w:firstLine="0"/>
                                    <w:jc w:val="right"/>
                                  </w:pPr>
                                  <w:r>
                                    <w:rPr>
                                      <w:color w:val="000000"/>
                                      <w:sz w:val="22"/>
                                      <w:szCs w:val="22"/>
                                    </w:rPr>
                                    <w:t>1027.3</w:t>
                                  </w:r>
                                </w:p>
                              </w:tc>
                              <w:tc>
                                <w:tcPr>
                                  <w:tcW w:w="994" w:type="dxa"/>
                                  <w:vAlign w:val="bottom"/>
                                </w:tcPr>
                                <w:p w14:paraId="5F87B21A" w14:textId="1934A728" w:rsidR="001973A2" w:rsidRDefault="001973A2" w:rsidP="00C117A6">
                                  <w:pPr>
                                    <w:pStyle w:val="Nidungvnbn"/>
                                    <w:ind w:firstLine="0"/>
                                    <w:jc w:val="right"/>
                                  </w:pPr>
                                  <w:r>
                                    <w:rPr>
                                      <w:color w:val="000000"/>
                                      <w:sz w:val="22"/>
                                      <w:szCs w:val="22"/>
                                    </w:rPr>
                                    <w:t>0.6468</w:t>
                                  </w:r>
                                </w:p>
                              </w:tc>
                              <w:tc>
                                <w:tcPr>
                                  <w:tcW w:w="994" w:type="dxa"/>
                                  <w:vAlign w:val="bottom"/>
                                </w:tcPr>
                                <w:p w14:paraId="73C87C77" w14:textId="13FD60E8" w:rsidR="001973A2" w:rsidRDefault="001973A2" w:rsidP="00C117A6">
                                  <w:pPr>
                                    <w:pStyle w:val="Nidungvnbn"/>
                                    <w:ind w:firstLine="0"/>
                                    <w:jc w:val="right"/>
                                  </w:pPr>
                                  <w:r>
                                    <w:rPr>
                                      <w:color w:val="000000"/>
                                      <w:sz w:val="22"/>
                                      <w:szCs w:val="22"/>
                                    </w:rPr>
                                    <w:t>0.5691</w:t>
                                  </w:r>
                                </w:p>
                              </w:tc>
                              <w:tc>
                                <w:tcPr>
                                  <w:tcW w:w="994" w:type="dxa"/>
                                  <w:vAlign w:val="bottom"/>
                                </w:tcPr>
                                <w:p w14:paraId="6D5BC615" w14:textId="7A7B60AC" w:rsidR="001973A2" w:rsidRDefault="001973A2" w:rsidP="00C117A6">
                                  <w:pPr>
                                    <w:pStyle w:val="Nidungvnbn"/>
                                    <w:ind w:firstLine="0"/>
                                    <w:jc w:val="right"/>
                                  </w:pPr>
                                  <w:r>
                                    <w:rPr>
                                      <w:color w:val="000000"/>
                                      <w:sz w:val="22"/>
                                      <w:szCs w:val="22"/>
                                    </w:rPr>
                                    <w:t>0.5697</w:t>
                                  </w:r>
                                </w:p>
                              </w:tc>
                              <w:tc>
                                <w:tcPr>
                                  <w:tcW w:w="1143" w:type="dxa"/>
                                  <w:vAlign w:val="bottom"/>
                                </w:tcPr>
                                <w:p w14:paraId="74CB0059" w14:textId="6A388FC2" w:rsidR="001973A2" w:rsidRDefault="001973A2" w:rsidP="00C117A6">
                                  <w:pPr>
                                    <w:pStyle w:val="Nidungvnbn"/>
                                    <w:ind w:firstLine="0"/>
                                    <w:jc w:val="right"/>
                                  </w:pPr>
                                  <w:r>
                                    <w:rPr>
                                      <w:color w:val="000000"/>
                                      <w:sz w:val="22"/>
                                      <w:szCs w:val="22"/>
                                    </w:rPr>
                                    <w:t>2433.8</w:t>
                                  </w:r>
                                </w:p>
                              </w:tc>
                            </w:tr>
                            <w:tr w:rsidR="001973A2" w14:paraId="43217EB4" w14:textId="77777777" w:rsidTr="00A24F79">
                              <w:trPr>
                                <w:trHeight w:val="379"/>
                              </w:trPr>
                              <w:tc>
                                <w:tcPr>
                                  <w:tcW w:w="805" w:type="dxa"/>
                                  <w:vMerge/>
                                </w:tcPr>
                                <w:p w14:paraId="2EF9DBCE" w14:textId="77777777" w:rsidR="001973A2" w:rsidRDefault="001973A2" w:rsidP="00C117A6">
                                  <w:pPr>
                                    <w:pStyle w:val="Nidungvnbn"/>
                                    <w:ind w:firstLine="0"/>
                                    <w:jc w:val="left"/>
                                    <w:rPr>
                                      <w:b/>
                                    </w:rPr>
                                  </w:pPr>
                                </w:p>
                              </w:tc>
                              <w:tc>
                                <w:tcPr>
                                  <w:tcW w:w="2952" w:type="dxa"/>
                                  <w:vAlign w:val="bottom"/>
                                </w:tcPr>
                                <w:p w14:paraId="427230E6" w14:textId="6245DDED" w:rsidR="001973A2" w:rsidRDefault="001973A2" w:rsidP="00C117A6">
                                  <w:pPr>
                                    <w:pStyle w:val="Nidungvnbn"/>
                                    <w:ind w:firstLine="0"/>
                                    <w:jc w:val="left"/>
                                    <w:rPr>
                                      <w:b/>
                                    </w:rPr>
                                  </w:pPr>
                                  <w:r>
                                    <w:rPr>
                                      <w:color w:val="000000"/>
                                      <w:sz w:val="22"/>
                                      <w:szCs w:val="22"/>
                                    </w:rPr>
                                    <w:t>EOGVerticalSignal</w:t>
                                  </w:r>
                                </w:p>
                              </w:tc>
                              <w:tc>
                                <w:tcPr>
                                  <w:tcW w:w="912" w:type="dxa"/>
                                  <w:vAlign w:val="bottom"/>
                                </w:tcPr>
                                <w:p w14:paraId="31CAB0D6" w14:textId="2D5FB733" w:rsidR="001973A2" w:rsidRDefault="001973A2" w:rsidP="00C117A6">
                                  <w:pPr>
                                    <w:pStyle w:val="Nidungvnbn"/>
                                    <w:ind w:firstLine="0"/>
                                    <w:jc w:val="right"/>
                                  </w:pPr>
                                  <w:r>
                                    <w:rPr>
                                      <w:color w:val="000000"/>
                                      <w:sz w:val="22"/>
                                      <w:szCs w:val="22"/>
                                    </w:rPr>
                                    <w:t>0.4684</w:t>
                                  </w:r>
                                </w:p>
                              </w:tc>
                              <w:tc>
                                <w:tcPr>
                                  <w:tcW w:w="912" w:type="dxa"/>
                                  <w:vAlign w:val="bottom"/>
                                </w:tcPr>
                                <w:p w14:paraId="47EECDF2" w14:textId="4C03DACC" w:rsidR="001973A2" w:rsidRDefault="001973A2" w:rsidP="00C117A6">
                                  <w:pPr>
                                    <w:pStyle w:val="Nidungvnbn"/>
                                    <w:ind w:firstLine="0"/>
                                    <w:jc w:val="right"/>
                                  </w:pPr>
                                  <w:r>
                                    <w:rPr>
                                      <w:color w:val="000000"/>
                                      <w:sz w:val="22"/>
                                      <w:szCs w:val="22"/>
                                    </w:rPr>
                                    <w:t>0.4448</w:t>
                                  </w:r>
                                </w:p>
                              </w:tc>
                              <w:tc>
                                <w:tcPr>
                                  <w:tcW w:w="912" w:type="dxa"/>
                                  <w:vAlign w:val="bottom"/>
                                </w:tcPr>
                                <w:p w14:paraId="2F5F8C57" w14:textId="4AED9196" w:rsidR="001973A2" w:rsidRDefault="001973A2" w:rsidP="00C117A6">
                                  <w:pPr>
                                    <w:pStyle w:val="Nidungvnbn"/>
                                    <w:ind w:firstLine="0"/>
                                    <w:jc w:val="right"/>
                                  </w:pPr>
                                  <w:r>
                                    <w:rPr>
                                      <w:color w:val="000000"/>
                                      <w:sz w:val="22"/>
                                      <w:szCs w:val="22"/>
                                    </w:rPr>
                                    <w:t>0.4458</w:t>
                                  </w:r>
                                </w:p>
                              </w:tc>
                              <w:tc>
                                <w:tcPr>
                                  <w:tcW w:w="1077" w:type="dxa"/>
                                  <w:vAlign w:val="bottom"/>
                                </w:tcPr>
                                <w:p w14:paraId="7F97ADC2" w14:textId="16F6FA4A" w:rsidR="001973A2" w:rsidRDefault="001973A2" w:rsidP="00C117A6">
                                  <w:pPr>
                                    <w:pStyle w:val="Nidungvnbn"/>
                                    <w:ind w:firstLine="0"/>
                                    <w:jc w:val="right"/>
                                  </w:pPr>
                                  <w:r>
                                    <w:rPr>
                                      <w:color w:val="000000"/>
                                      <w:sz w:val="22"/>
                                      <w:szCs w:val="22"/>
                                    </w:rPr>
                                    <w:t>1041.3</w:t>
                                  </w:r>
                                </w:p>
                              </w:tc>
                              <w:tc>
                                <w:tcPr>
                                  <w:tcW w:w="994" w:type="dxa"/>
                                  <w:vAlign w:val="bottom"/>
                                </w:tcPr>
                                <w:p w14:paraId="78F1E89B" w14:textId="16EFE743" w:rsidR="001973A2" w:rsidRDefault="001973A2" w:rsidP="00C117A6">
                                  <w:pPr>
                                    <w:pStyle w:val="Nidungvnbn"/>
                                    <w:ind w:firstLine="0"/>
                                    <w:jc w:val="right"/>
                                  </w:pPr>
                                  <w:r>
                                    <w:rPr>
                                      <w:color w:val="000000"/>
                                      <w:sz w:val="22"/>
                                      <w:szCs w:val="22"/>
                                    </w:rPr>
                                    <w:t>0.4734</w:t>
                                  </w:r>
                                </w:p>
                              </w:tc>
                              <w:tc>
                                <w:tcPr>
                                  <w:tcW w:w="994" w:type="dxa"/>
                                  <w:vAlign w:val="bottom"/>
                                </w:tcPr>
                                <w:p w14:paraId="73756955" w14:textId="0C87AA64" w:rsidR="001973A2" w:rsidRDefault="001973A2" w:rsidP="00C117A6">
                                  <w:pPr>
                                    <w:pStyle w:val="Nidungvnbn"/>
                                    <w:ind w:firstLine="0"/>
                                    <w:jc w:val="right"/>
                                  </w:pPr>
                                  <w:r>
                                    <w:rPr>
                                      <w:color w:val="000000"/>
                                      <w:sz w:val="22"/>
                                      <w:szCs w:val="22"/>
                                    </w:rPr>
                                    <w:t>0.4503</w:t>
                                  </w:r>
                                </w:p>
                              </w:tc>
                              <w:tc>
                                <w:tcPr>
                                  <w:tcW w:w="994" w:type="dxa"/>
                                  <w:vAlign w:val="bottom"/>
                                </w:tcPr>
                                <w:p w14:paraId="7A56D8C9" w14:textId="4BA088E2" w:rsidR="001973A2" w:rsidRDefault="001973A2" w:rsidP="00C117A6">
                                  <w:pPr>
                                    <w:pStyle w:val="Nidungvnbn"/>
                                    <w:ind w:firstLine="0"/>
                                    <w:jc w:val="right"/>
                                  </w:pPr>
                                  <w:r>
                                    <w:rPr>
                                      <w:color w:val="000000"/>
                                      <w:sz w:val="22"/>
                                      <w:szCs w:val="22"/>
                                    </w:rPr>
                                    <w:t>0.4518</w:t>
                                  </w:r>
                                </w:p>
                              </w:tc>
                              <w:tc>
                                <w:tcPr>
                                  <w:tcW w:w="1143" w:type="dxa"/>
                                  <w:vAlign w:val="bottom"/>
                                </w:tcPr>
                                <w:p w14:paraId="70C7A169" w14:textId="68B015AC" w:rsidR="001973A2" w:rsidRDefault="001973A2" w:rsidP="00C117A6">
                                  <w:pPr>
                                    <w:pStyle w:val="Nidungvnbn"/>
                                    <w:ind w:firstLine="0"/>
                                    <w:jc w:val="right"/>
                                  </w:pPr>
                                  <w:r>
                                    <w:rPr>
                                      <w:color w:val="000000"/>
                                      <w:sz w:val="22"/>
                                      <w:szCs w:val="22"/>
                                    </w:rPr>
                                    <w:t>2436.3</w:t>
                                  </w:r>
                                </w:p>
                              </w:tc>
                            </w:tr>
                            <w:tr w:rsidR="001973A2" w14:paraId="582FA382" w14:textId="77777777" w:rsidTr="00A24F79">
                              <w:trPr>
                                <w:trHeight w:val="379"/>
                              </w:trPr>
                              <w:tc>
                                <w:tcPr>
                                  <w:tcW w:w="805" w:type="dxa"/>
                                  <w:vMerge/>
                                </w:tcPr>
                                <w:p w14:paraId="77069D0C" w14:textId="77777777" w:rsidR="001973A2" w:rsidRDefault="001973A2" w:rsidP="00C117A6">
                                  <w:pPr>
                                    <w:pStyle w:val="Nidungvnbn"/>
                                    <w:ind w:firstLine="0"/>
                                    <w:jc w:val="left"/>
                                    <w:rPr>
                                      <w:b/>
                                    </w:rPr>
                                  </w:pPr>
                                </w:p>
                              </w:tc>
                              <w:tc>
                                <w:tcPr>
                                  <w:tcW w:w="2952" w:type="dxa"/>
                                  <w:vAlign w:val="bottom"/>
                                </w:tcPr>
                                <w:p w14:paraId="53C3D782" w14:textId="1BECB7B6" w:rsidR="001973A2" w:rsidRDefault="001973A2" w:rsidP="00C117A6">
                                  <w:pPr>
                                    <w:pStyle w:val="Nidungvnbn"/>
                                    <w:ind w:firstLine="0"/>
                                    <w:jc w:val="left"/>
                                    <w:rPr>
                                      <w:b/>
                                    </w:rPr>
                                  </w:pPr>
                                  <w:r>
                                    <w:rPr>
                                      <w:color w:val="000000"/>
                                      <w:sz w:val="22"/>
                                      <w:szCs w:val="22"/>
                                    </w:rPr>
                                    <w:t>EthanolLevel</w:t>
                                  </w:r>
                                </w:p>
                              </w:tc>
                              <w:tc>
                                <w:tcPr>
                                  <w:tcW w:w="912" w:type="dxa"/>
                                  <w:vAlign w:val="bottom"/>
                                </w:tcPr>
                                <w:p w14:paraId="1B2F83B3" w14:textId="635077E3" w:rsidR="001973A2" w:rsidRDefault="001973A2" w:rsidP="00C117A6">
                                  <w:pPr>
                                    <w:pStyle w:val="Nidungvnbn"/>
                                    <w:ind w:firstLine="0"/>
                                    <w:jc w:val="right"/>
                                  </w:pPr>
                                  <w:r>
                                    <w:rPr>
                                      <w:color w:val="000000"/>
                                      <w:sz w:val="22"/>
                                      <w:szCs w:val="22"/>
                                    </w:rPr>
                                    <w:t>0.3593</w:t>
                                  </w:r>
                                </w:p>
                              </w:tc>
                              <w:tc>
                                <w:tcPr>
                                  <w:tcW w:w="912" w:type="dxa"/>
                                  <w:vAlign w:val="bottom"/>
                                </w:tcPr>
                                <w:p w14:paraId="08DC2BF8" w14:textId="21143734" w:rsidR="001973A2" w:rsidRDefault="001973A2" w:rsidP="00C117A6">
                                  <w:pPr>
                                    <w:pStyle w:val="Nidungvnbn"/>
                                    <w:ind w:firstLine="0"/>
                                    <w:jc w:val="right"/>
                                  </w:pPr>
                                  <w:r>
                                    <w:rPr>
                                      <w:color w:val="000000"/>
                                      <w:sz w:val="22"/>
                                      <w:szCs w:val="22"/>
                                    </w:rPr>
                                    <w:t>0.268</w:t>
                                  </w:r>
                                </w:p>
                              </w:tc>
                              <w:tc>
                                <w:tcPr>
                                  <w:tcW w:w="912" w:type="dxa"/>
                                  <w:vAlign w:val="bottom"/>
                                </w:tcPr>
                                <w:p w14:paraId="018F7694" w14:textId="1F968369" w:rsidR="001973A2" w:rsidRDefault="001973A2" w:rsidP="00C117A6">
                                  <w:pPr>
                                    <w:pStyle w:val="Nidungvnbn"/>
                                    <w:ind w:firstLine="0"/>
                                    <w:jc w:val="right"/>
                                  </w:pPr>
                                  <w:r>
                                    <w:rPr>
                                      <w:color w:val="000000"/>
                                      <w:sz w:val="22"/>
                                      <w:szCs w:val="22"/>
                                    </w:rPr>
                                    <w:t>0.2661</w:t>
                                  </w:r>
                                </w:p>
                              </w:tc>
                              <w:tc>
                                <w:tcPr>
                                  <w:tcW w:w="1077" w:type="dxa"/>
                                  <w:vAlign w:val="bottom"/>
                                </w:tcPr>
                                <w:p w14:paraId="77C4C90E" w14:textId="6C3C0B7D" w:rsidR="001973A2" w:rsidRDefault="001973A2" w:rsidP="00C117A6">
                                  <w:pPr>
                                    <w:pStyle w:val="Nidungvnbn"/>
                                    <w:ind w:firstLine="0"/>
                                    <w:jc w:val="right"/>
                                  </w:pPr>
                                  <w:r>
                                    <w:rPr>
                                      <w:color w:val="000000"/>
                                      <w:sz w:val="22"/>
                                      <w:szCs w:val="22"/>
                                    </w:rPr>
                                    <w:t>1579.5</w:t>
                                  </w:r>
                                </w:p>
                              </w:tc>
                              <w:tc>
                                <w:tcPr>
                                  <w:tcW w:w="994" w:type="dxa"/>
                                  <w:vAlign w:val="bottom"/>
                                </w:tcPr>
                                <w:p w14:paraId="53620E41" w14:textId="463C63F1" w:rsidR="001973A2" w:rsidRDefault="001973A2" w:rsidP="00C117A6">
                                  <w:pPr>
                                    <w:pStyle w:val="Nidungvnbn"/>
                                    <w:ind w:firstLine="0"/>
                                    <w:jc w:val="right"/>
                                  </w:pPr>
                                  <w:r>
                                    <w:rPr>
                                      <w:color w:val="000000"/>
                                      <w:sz w:val="22"/>
                                      <w:szCs w:val="22"/>
                                    </w:rPr>
                                    <w:t>0.6498</w:t>
                                  </w:r>
                                </w:p>
                              </w:tc>
                              <w:tc>
                                <w:tcPr>
                                  <w:tcW w:w="994" w:type="dxa"/>
                                  <w:vAlign w:val="bottom"/>
                                </w:tcPr>
                                <w:p w14:paraId="73C9B5D7" w14:textId="15D2E314" w:rsidR="001973A2" w:rsidRDefault="001973A2" w:rsidP="00C117A6">
                                  <w:pPr>
                                    <w:pStyle w:val="Nidungvnbn"/>
                                    <w:ind w:firstLine="0"/>
                                    <w:jc w:val="right"/>
                                  </w:pPr>
                                  <w:r>
                                    <w:rPr>
                                      <w:color w:val="000000"/>
                                      <w:sz w:val="22"/>
                                      <w:szCs w:val="22"/>
                                    </w:rPr>
                                    <w:t>0.632</w:t>
                                  </w:r>
                                </w:p>
                              </w:tc>
                              <w:tc>
                                <w:tcPr>
                                  <w:tcW w:w="994" w:type="dxa"/>
                                  <w:vAlign w:val="bottom"/>
                                </w:tcPr>
                                <w:p w14:paraId="1C51FE55" w14:textId="565E3787" w:rsidR="001973A2" w:rsidRDefault="001973A2" w:rsidP="00C117A6">
                                  <w:pPr>
                                    <w:pStyle w:val="Nidungvnbn"/>
                                    <w:ind w:firstLine="0"/>
                                    <w:jc w:val="right"/>
                                  </w:pPr>
                                  <w:r>
                                    <w:rPr>
                                      <w:color w:val="000000"/>
                                      <w:sz w:val="22"/>
                                      <w:szCs w:val="22"/>
                                    </w:rPr>
                                    <w:t>0.6315</w:t>
                                  </w:r>
                                </w:p>
                              </w:tc>
                              <w:tc>
                                <w:tcPr>
                                  <w:tcW w:w="1143" w:type="dxa"/>
                                  <w:vAlign w:val="bottom"/>
                                </w:tcPr>
                                <w:p w14:paraId="1096B4DC" w14:textId="778517E5" w:rsidR="001973A2" w:rsidRDefault="001973A2" w:rsidP="00C117A6">
                                  <w:pPr>
                                    <w:pStyle w:val="Nidungvnbn"/>
                                    <w:ind w:firstLine="0"/>
                                    <w:jc w:val="right"/>
                                  </w:pPr>
                                  <w:r>
                                    <w:rPr>
                                      <w:color w:val="000000"/>
                                      <w:sz w:val="22"/>
                                      <w:szCs w:val="22"/>
                                    </w:rPr>
                                    <w:t>4419.9</w:t>
                                  </w:r>
                                </w:p>
                              </w:tc>
                            </w:tr>
                            <w:tr w:rsidR="001973A2" w14:paraId="70AE2421" w14:textId="77777777" w:rsidTr="00A24F79">
                              <w:trPr>
                                <w:trHeight w:val="379"/>
                              </w:trPr>
                              <w:tc>
                                <w:tcPr>
                                  <w:tcW w:w="805" w:type="dxa"/>
                                  <w:vMerge/>
                                </w:tcPr>
                                <w:p w14:paraId="36A09F53" w14:textId="77777777" w:rsidR="001973A2" w:rsidRDefault="001973A2" w:rsidP="00C117A6">
                                  <w:pPr>
                                    <w:pStyle w:val="Nidungvnbn"/>
                                    <w:ind w:firstLine="0"/>
                                    <w:jc w:val="left"/>
                                    <w:rPr>
                                      <w:b/>
                                    </w:rPr>
                                  </w:pPr>
                                </w:p>
                              </w:tc>
                              <w:tc>
                                <w:tcPr>
                                  <w:tcW w:w="2952" w:type="dxa"/>
                                  <w:vAlign w:val="bottom"/>
                                </w:tcPr>
                                <w:p w14:paraId="4B0D0413" w14:textId="5691AB07" w:rsidR="001973A2" w:rsidRDefault="001973A2" w:rsidP="00C117A6">
                                  <w:pPr>
                                    <w:pStyle w:val="Nidungvnbn"/>
                                    <w:ind w:firstLine="0"/>
                                    <w:jc w:val="left"/>
                                    <w:rPr>
                                      <w:b/>
                                    </w:rPr>
                                  </w:pPr>
                                  <w:r>
                                    <w:rPr>
                                      <w:color w:val="000000"/>
                                      <w:sz w:val="22"/>
                                      <w:szCs w:val="22"/>
                                    </w:rPr>
                                    <w:t>FaceAll</w:t>
                                  </w:r>
                                </w:p>
                              </w:tc>
                              <w:tc>
                                <w:tcPr>
                                  <w:tcW w:w="912" w:type="dxa"/>
                                  <w:vAlign w:val="bottom"/>
                                </w:tcPr>
                                <w:p w14:paraId="4D622D56" w14:textId="2D5B05AF" w:rsidR="001973A2" w:rsidRDefault="001973A2" w:rsidP="00C117A6">
                                  <w:pPr>
                                    <w:pStyle w:val="Nidungvnbn"/>
                                    <w:ind w:firstLine="0"/>
                                    <w:jc w:val="right"/>
                                  </w:pPr>
                                  <w:r>
                                    <w:rPr>
                                      <w:color w:val="000000"/>
                                      <w:sz w:val="22"/>
                                      <w:szCs w:val="22"/>
                                    </w:rPr>
                                    <w:t>0.9197</w:t>
                                  </w:r>
                                </w:p>
                              </w:tc>
                              <w:tc>
                                <w:tcPr>
                                  <w:tcW w:w="912" w:type="dxa"/>
                                  <w:vAlign w:val="bottom"/>
                                </w:tcPr>
                                <w:p w14:paraId="4A720D50" w14:textId="17F5D1C2" w:rsidR="001973A2" w:rsidRDefault="001973A2" w:rsidP="00C117A6">
                                  <w:pPr>
                                    <w:pStyle w:val="Nidungvnbn"/>
                                    <w:ind w:firstLine="0"/>
                                    <w:jc w:val="right"/>
                                  </w:pPr>
                                  <w:r>
                                    <w:rPr>
                                      <w:color w:val="000000"/>
                                      <w:sz w:val="22"/>
                                      <w:szCs w:val="22"/>
                                    </w:rPr>
                                    <w:t>0.9509</w:t>
                                  </w:r>
                                </w:p>
                              </w:tc>
                              <w:tc>
                                <w:tcPr>
                                  <w:tcW w:w="912" w:type="dxa"/>
                                  <w:vAlign w:val="bottom"/>
                                </w:tcPr>
                                <w:p w14:paraId="1475A46F" w14:textId="4C7CC862" w:rsidR="001973A2" w:rsidRDefault="001973A2" w:rsidP="00C117A6">
                                  <w:pPr>
                                    <w:pStyle w:val="Nidungvnbn"/>
                                    <w:ind w:firstLine="0"/>
                                    <w:jc w:val="right"/>
                                  </w:pPr>
                                  <w:r>
                                    <w:rPr>
                                      <w:color w:val="000000"/>
                                      <w:sz w:val="22"/>
                                      <w:szCs w:val="22"/>
                                    </w:rPr>
                                    <w:t>0.9632</w:t>
                                  </w:r>
                                </w:p>
                              </w:tc>
                              <w:tc>
                                <w:tcPr>
                                  <w:tcW w:w="1077" w:type="dxa"/>
                                  <w:vAlign w:val="bottom"/>
                                </w:tcPr>
                                <w:p w14:paraId="0031FF29" w14:textId="6A202753" w:rsidR="001973A2" w:rsidRDefault="001973A2" w:rsidP="00C117A6">
                                  <w:pPr>
                                    <w:pStyle w:val="Nidungvnbn"/>
                                    <w:ind w:firstLine="0"/>
                                    <w:jc w:val="right"/>
                                  </w:pPr>
                                  <w:r>
                                    <w:rPr>
                                      <w:color w:val="000000"/>
                                      <w:sz w:val="22"/>
                                      <w:szCs w:val="22"/>
                                    </w:rPr>
                                    <w:t>1548.3</w:t>
                                  </w:r>
                                </w:p>
                              </w:tc>
                              <w:tc>
                                <w:tcPr>
                                  <w:tcW w:w="994" w:type="dxa"/>
                                  <w:vAlign w:val="bottom"/>
                                </w:tcPr>
                                <w:p w14:paraId="19166A4A" w14:textId="47F2B4EF" w:rsidR="001973A2" w:rsidRDefault="001973A2" w:rsidP="00C117A6">
                                  <w:pPr>
                                    <w:pStyle w:val="Nidungvnbn"/>
                                    <w:ind w:firstLine="0"/>
                                    <w:jc w:val="right"/>
                                  </w:pPr>
                                  <w:r>
                                    <w:rPr>
                                      <w:color w:val="000000"/>
                                      <w:sz w:val="22"/>
                                      <w:szCs w:val="22"/>
                                    </w:rPr>
                                    <w:t>0.9185</w:t>
                                  </w:r>
                                </w:p>
                              </w:tc>
                              <w:tc>
                                <w:tcPr>
                                  <w:tcW w:w="994" w:type="dxa"/>
                                  <w:vAlign w:val="bottom"/>
                                </w:tcPr>
                                <w:p w14:paraId="0BF85AAD" w14:textId="451421B2" w:rsidR="001973A2" w:rsidRDefault="001973A2" w:rsidP="00C117A6">
                                  <w:pPr>
                                    <w:pStyle w:val="Nidungvnbn"/>
                                    <w:ind w:firstLine="0"/>
                                    <w:jc w:val="right"/>
                                  </w:pPr>
                                  <w:r>
                                    <w:rPr>
                                      <w:color w:val="000000"/>
                                      <w:sz w:val="22"/>
                                      <w:szCs w:val="22"/>
                                    </w:rPr>
                                    <w:t>0.9107</w:t>
                                  </w:r>
                                </w:p>
                              </w:tc>
                              <w:tc>
                                <w:tcPr>
                                  <w:tcW w:w="994" w:type="dxa"/>
                                  <w:vAlign w:val="bottom"/>
                                </w:tcPr>
                                <w:p w14:paraId="51BB4CC2" w14:textId="305D8095" w:rsidR="001973A2" w:rsidRDefault="001973A2" w:rsidP="00C117A6">
                                  <w:pPr>
                                    <w:pStyle w:val="Nidungvnbn"/>
                                    <w:ind w:firstLine="0"/>
                                    <w:jc w:val="right"/>
                                  </w:pPr>
                                  <w:r>
                                    <w:rPr>
                                      <w:color w:val="000000"/>
                                      <w:sz w:val="22"/>
                                      <w:szCs w:val="22"/>
                                    </w:rPr>
                                    <w:t>0.9481</w:t>
                                  </w:r>
                                </w:p>
                              </w:tc>
                              <w:tc>
                                <w:tcPr>
                                  <w:tcW w:w="1143" w:type="dxa"/>
                                  <w:vAlign w:val="bottom"/>
                                </w:tcPr>
                                <w:p w14:paraId="197C9D6E" w14:textId="0E1AA295" w:rsidR="001973A2" w:rsidRDefault="001973A2" w:rsidP="00C117A6">
                                  <w:pPr>
                                    <w:pStyle w:val="Nidungvnbn"/>
                                    <w:ind w:firstLine="0"/>
                                    <w:jc w:val="right"/>
                                  </w:pPr>
                                  <w:r>
                                    <w:rPr>
                                      <w:color w:val="000000"/>
                                      <w:sz w:val="22"/>
                                      <w:szCs w:val="22"/>
                                    </w:rPr>
                                    <w:t>1339.3</w:t>
                                  </w:r>
                                </w:p>
                              </w:tc>
                            </w:tr>
                            <w:tr w:rsidR="001973A2" w14:paraId="2D71B1C0" w14:textId="77777777" w:rsidTr="00A24F79">
                              <w:trPr>
                                <w:trHeight w:val="379"/>
                              </w:trPr>
                              <w:tc>
                                <w:tcPr>
                                  <w:tcW w:w="805" w:type="dxa"/>
                                  <w:vMerge/>
                                </w:tcPr>
                                <w:p w14:paraId="63AD0CC8" w14:textId="77777777" w:rsidR="001973A2" w:rsidRDefault="001973A2" w:rsidP="00C117A6">
                                  <w:pPr>
                                    <w:pStyle w:val="Nidungvnbn"/>
                                    <w:ind w:firstLine="0"/>
                                    <w:jc w:val="left"/>
                                    <w:rPr>
                                      <w:b/>
                                    </w:rPr>
                                  </w:pPr>
                                </w:p>
                              </w:tc>
                              <w:tc>
                                <w:tcPr>
                                  <w:tcW w:w="2952" w:type="dxa"/>
                                  <w:vAlign w:val="bottom"/>
                                </w:tcPr>
                                <w:p w14:paraId="00D04C2C" w14:textId="6E917F2E" w:rsidR="001973A2" w:rsidRDefault="001973A2" w:rsidP="00C117A6">
                                  <w:pPr>
                                    <w:pStyle w:val="Nidungvnbn"/>
                                    <w:ind w:firstLine="0"/>
                                    <w:jc w:val="left"/>
                                    <w:rPr>
                                      <w:b/>
                                    </w:rPr>
                                  </w:pPr>
                                  <w:r>
                                    <w:rPr>
                                      <w:color w:val="000000"/>
                                      <w:sz w:val="22"/>
                                      <w:szCs w:val="22"/>
                                    </w:rPr>
                                    <w:t>FaceFour</w:t>
                                  </w:r>
                                </w:p>
                              </w:tc>
                              <w:tc>
                                <w:tcPr>
                                  <w:tcW w:w="912" w:type="dxa"/>
                                  <w:vAlign w:val="bottom"/>
                                </w:tcPr>
                                <w:p w14:paraId="5206DC98" w14:textId="5EC8F45B" w:rsidR="001973A2" w:rsidRDefault="001973A2" w:rsidP="00C117A6">
                                  <w:pPr>
                                    <w:pStyle w:val="Nidungvnbn"/>
                                    <w:ind w:firstLine="0"/>
                                    <w:jc w:val="right"/>
                                  </w:pPr>
                                  <w:r>
                                    <w:rPr>
                                      <w:color w:val="000000"/>
                                      <w:sz w:val="22"/>
                                      <w:szCs w:val="22"/>
                                    </w:rPr>
                                    <w:t>0.9335</w:t>
                                  </w:r>
                                </w:p>
                              </w:tc>
                              <w:tc>
                                <w:tcPr>
                                  <w:tcW w:w="912" w:type="dxa"/>
                                  <w:vAlign w:val="bottom"/>
                                </w:tcPr>
                                <w:p w14:paraId="6C499E4A" w14:textId="5E532F95" w:rsidR="001973A2" w:rsidRDefault="001973A2" w:rsidP="00C117A6">
                                  <w:pPr>
                                    <w:pStyle w:val="Nidungvnbn"/>
                                    <w:ind w:firstLine="0"/>
                                    <w:jc w:val="right"/>
                                  </w:pPr>
                                  <w:r>
                                    <w:rPr>
                                      <w:color w:val="000000"/>
                                      <w:sz w:val="22"/>
                                      <w:szCs w:val="22"/>
                                    </w:rPr>
                                    <w:t>0.9205</w:t>
                                  </w:r>
                                </w:p>
                              </w:tc>
                              <w:tc>
                                <w:tcPr>
                                  <w:tcW w:w="912" w:type="dxa"/>
                                  <w:vAlign w:val="bottom"/>
                                </w:tcPr>
                                <w:p w14:paraId="5F4A77D7" w14:textId="38554FE1" w:rsidR="001973A2" w:rsidRDefault="001973A2" w:rsidP="00C117A6">
                                  <w:pPr>
                                    <w:pStyle w:val="Nidungvnbn"/>
                                    <w:ind w:firstLine="0"/>
                                    <w:jc w:val="right"/>
                                  </w:pPr>
                                  <w:r>
                                    <w:rPr>
                                      <w:color w:val="000000"/>
                                      <w:sz w:val="22"/>
                                      <w:szCs w:val="22"/>
                                    </w:rPr>
                                    <w:t>0.9257</w:t>
                                  </w:r>
                                </w:p>
                              </w:tc>
                              <w:tc>
                                <w:tcPr>
                                  <w:tcW w:w="1077" w:type="dxa"/>
                                  <w:vAlign w:val="bottom"/>
                                </w:tcPr>
                                <w:p w14:paraId="46E44FCB" w14:textId="3BE64208" w:rsidR="001973A2" w:rsidRDefault="001973A2" w:rsidP="00C117A6">
                                  <w:pPr>
                                    <w:pStyle w:val="Nidungvnbn"/>
                                    <w:ind w:firstLine="0"/>
                                    <w:jc w:val="right"/>
                                  </w:pPr>
                                  <w:r>
                                    <w:rPr>
                                      <w:color w:val="000000"/>
                                      <w:sz w:val="22"/>
                                      <w:szCs w:val="22"/>
                                    </w:rPr>
                                    <w:t>412.4</w:t>
                                  </w:r>
                                </w:p>
                              </w:tc>
                              <w:tc>
                                <w:tcPr>
                                  <w:tcW w:w="994" w:type="dxa"/>
                                  <w:vAlign w:val="bottom"/>
                                </w:tcPr>
                                <w:p w14:paraId="3FD5ECAC" w14:textId="2EDBE86D" w:rsidR="001973A2" w:rsidRDefault="001973A2" w:rsidP="00C117A6">
                                  <w:pPr>
                                    <w:pStyle w:val="Nidungvnbn"/>
                                    <w:ind w:firstLine="0"/>
                                    <w:jc w:val="right"/>
                                  </w:pPr>
                                  <w:r>
                                    <w:rPr>
                                      <w:color w:val="000000"/>
                                      <w:sz w:val="22"/>
                                      <w:szCs w:val="22"/>
                                    </w:rPr>
                                    <w:t>0.932</w:t>
                                  </w:r>
                                </w:p>
                              </w:tc>
                              <w:tc>
                                <w:tcPr>
                                  <w:tcW w:w="994" w:type="dxa"/>
                                  <w:vAlign w:val="bottom"/>
                                </w:tcPr>
                                <w:p w14:paraId="0CE558BB" w14:textId="45705D36" w:rsidR="001973A2" w:rsidRDefault="001973A2" w:rsidP="00C117A6">
                                  <w:pPr>
                                    <w:pStyle w:val="Nidungvnbn"/>
                                    <w:ind w:firstLine="0"/>
                                    <w:jc w:val="right"/>
                                  </w:pPr>
                                  <w:r>
                                    <w:rPr>
                                      <w:color w:val="000000"/>
                                      <w:sz w:val="22"/>
                                      <w:szCs w:val="22"/>
                                    </w:rPr>
                                    <w:t>0.9205</w:t>
                                  </w:r>
                                </w:p>
                              </w:tc>
                              <w:tc>
                                <w:tcPr>
                                  <w:tcW w:w="994" w:type="dxa"/>
                                  <w:vAlign w:val="bottom"/>
                                </w:tcPr>
                                <w:p w14:paraId="5589B408" w14:textId="02B4C2A1" w:rsidR="001973A2" w:rsidRDefault="001973A2" w:rsidP="00C117A6">
                                  <w:pPr>
                                    <w:pStyle w:val="Nidungvnbn"/>
                                    <w:ind w:firstLine="0"/>
                                    <w:jc w:val="right"/>
                                  </w:pPr>
                                  <w:r>
                                    <w:rPr>
                                      <w:color w:val="000000"/>
                                      <w:sz w:val="22"/>
                                      <w:szCs w:val="22"/>
                                    </w:rPr>
                                    <w:t>0.9274</w:t>
                                  </w:r>
                                </w:p>
                              </w:tc>
                              <w:tc>
                                <w:tcPr>
                                  <w:tcW w:w="1143" w:type="dxa"/>
                                  <w:vAlign w:val="bottom"/>
                                </w:tcPr>
                                <w:p w14:paraId="1ECC764B" w14:textId="6B9B3E14" w:rsidR="001973A2" w:rsidRDefault="001973A2" w:rsidP="00C117A6">
                                  <w:pPr>
                                    <w:pStyle w:val="Nidungvnbn"/>
                                    <w:ind w:firstLine="0"/>
                                    <w:jc w:val="right"/>
                                  </w:pPr>
                                  <w:r>
                                    <w:rPr>
                                      <w:color w:val="000000"/>
                                      <w:sz w:val="22"/>
                                      <w:szCs w:val="22"/>
                                    </w:rPr>
                                    <w:t>423.9</w:t>
                                  </w:r>
                                </w:p>
                              </w:tc>
                            </w:tr>
                            <w:tr w:rsidR="001973A2" w14:paraId="745AFF6B" w14:textId="77777777" w:rsidTr="00A24F79">
                              <w:trPr>
                                <w:trHeight w:val="379"/>
                              </w:trPr>
                              <w:tc>
                                <w:tcPr>
                                  <w:tcW w:w="805" w:type="dxa"/>
                                  <w:vMerge/>
                                </w:tcPr>
                                <w:p w14:paraId="7DBCD655" w14:textId="77777777" w:rsidR="001973A2" w:rsidRDefault="001973A2" w:rsidP="00C117A6">
                                  <w:pPr>
                                    <w:pStyle w:val="Nidungvnbn"/>
                                    <w:ind w:firstLine="0"/>
                                    <w:jc w:val="left"/>
                                    <w:rPr>
                                      <w:b/>
                                    </w:rPr>
                                  </w:pPr>
                                </w:p>
                              </w:tc>
                              <w:tc>
                                <w:tcPr>
                                  <w:tcW w:w="2952" w:type="dxa"/>
                                  <w:vAlign w:val="bottom"/>
                                </w:tcPr>
                                <w:p w14:paraId="507774F0" w14:textId="0B7FF7D7" w:rsidR="001973A2" w:rsidRDefault="001973A2" w:rsidP="00C117A6">
                                  <w:pPr>
                                    <w:pStyle w:val="Nidungvnbn"/>
                                    <w:ind w:firstLine="0"/>
                                    <w:jc w:val="left"/>
                                    <w:rPr>
                                      <w:b/>
                                    </w:rPr>
                                  </w:pPr>
                                  <w:r>
                                    <w:rPr>
                                      <w:color w:val="000000"/>
                                      <w:sz w:val="22"/>
                                      <w:szCs w:val="22"/>
                                    </w:rPr>
                                    <w:t>FacesUCR</w:t>
                                  </w:r>
                                </w:p>
                              </w:tc>
                              <w:tc>
                                <w:tcPr>
                                  <w:tcW w:w="912" w:type="dxa"/>
                                  <w:vAlign w:val="bottom"/>
                                </w:tcPr>
                                <w:p w14:paraId="11CDF0FC" w14:textId="475398CB" w:rsidR="001973A2" w:rsidRDefault="001973A2" w:rsidP="00C117A6">
                                  <w:pPr>
                                    <w:pStyle w:val="Nidungvnbn"/>
                                    <w:ind w:firstLine="0"/>
                                    <w:jc w:val="right"/>
                                  </w:pPr>
                                  <w:r>
                                    <w:rPr>
                                      <w:color w:val="000000"/>
                                      <w:sz w:val="22"/>
                                      <w:szCs w:val="22"/>
                                    </w:rPr>
                                    <w:t>0.9465</w:t>
                                  </w:r>
                                </w:p>
                              </w:tc>
                              <w:tc>
                                <w:tcPr>
                                  <w:tcW w:w="912" w:type="dxa"/>
                                  <w:vAlign w:val="bottom"/>
                                </w:tcPr>
                                <w:p w14:paraId="24A2A633" w14:textId="6D198B98" w:rsidR="001973A2" w:rsidRDefault="001973A2" w:rsidP="00C117A6">
                                  <w:pPr>
                                    <w:pStyle w:val="Nidungvnbn"/>
                                    <w:ind w:firstLine="0"/>
                                    <w:jc w:val="right"/>
                                  </w:pPr>
                                  <w:r>
                                    <w:rPr>
                                      <w:color w:val="000000"/>
                                      <w:sz w:val="22"/>
                                      <w:szCs w:val="22"/>
                                    </w:rPr>
                                    <w:t>0.9454</w:t>
                                  </w:r>
                                </w:p>
                              </w:tc>
                              <w:tc>
                                <w:tcPr>
                                  <w:tcW w:w="912" w:type="dxa"/>
                                  <w:vAlign w:val="bottom"/>
                                </w:tcPr>
                                <w:p w14:paraId="0ECEC447" w14:textId="080D3CFC" w:rsidR="001973A2" w:rsidRDefault="001973A2" w:rsidP="00C117A6">
                                  <w:pPr>
                                    <w:pStyle w:val="Nidungvnbn"/>
                                    <w:ind w:firstLine="0"/>
                                    <w:jc w:val="right"/>
                                  </w:pPr>
                                  <w:r>
                                    <w:rPr>
                                      <w:color w:val="000000"/>
                                      <w:sz w:val="22"/>
                                      <w:szCs w:val="22"/>
                                    </w:rPr>
                                    <w:t>0.9089</w:t>
                                  </w:r>
                                </w:p>
                              </w:tc>
                              <w:tc>
                                <w:tcPr>
                                  <w:tcW w:w="1077" w:type="dxa"/>
                                  <w:vAlign w:val="bottom"/>
                                </w:tcPr>
                                <w:p w14:paraId="2D4C91CA" w14:textId="7EE93F46" w:rsidR="001973A2" w:rsidRDefault="001973A2" w:rsidP="00C117A6">
                                  <w:pPr>
                                    <w:pStyle w:val="Nidungvnbn"/>
                                    <w:ind w:firstLine="0"/>
                                    <w:jc w:val="right"/>
                                  </w:pPr>
                                  <w:r>
                                    <w:rPr>
                                      <w:color w:val="000000"/>
                                      <w:sz w:val="22"/>
                                      <w:szCs w:val="22"/>
                                    </w:rPr>
                                    <w:t>1071</w:t>
                                  </w:r>
                                </w:p>
                              </w:tc>
                              <w:tc>
                                <w:tcPr>
                                  <w:tcW w:w="994" w:type="dxa"/>
                                  <w:vAlign w:val="bottom"/>
                                </w:tcPr>
                                <w:p w14:paraId="6D81BC7C" w14:textId="3DA969D2" w:rsidR="001973A2" w:rsidRDefault="001973A2" w:rsidP="00C117A6">
                                  <w:pPr>
                                    <w:pStyle w:val="Nidungvnbn"/>
                                    <w:ind w:firstLine="0"/>
                                    <w:jc w:val="right"/>
                                  </w:pPr>
                                  <w:r>
                                    <w:rPr>
                                      <w:color w:val="000000"/>
                                      <w:sz w:val="22"/>
                                      <w:szCs w:val="22"/>
                                    </w:rPr>
                                    <w:t>0.9446</w:t>
                                  </w:r>
                                </w:p>
                              </w:tc>
                              <w:tc>
                                <w:tcPr>
                                  <w:tcW w:w="994" w:type="dxa"/>
                                  <w:vAlign w:val="bottom"/>
                                </w:tcPr>
                                <w:p w14:paraId="2528D38A" w14:textId="274D8511" w:rsidR="001973A2" w:rsidRDefault="001973A2" w:rsidP="00C117A6">
                                  <w:pPr>
                                    <w:pStyle w:val="Nidungvnbn"/>
                                    <w:ind w:firstLine="0"/>
                                    <w:jc w:val="right"/>
                                  </w:pPr>
                                  <w:r>
                                    <w:rPr>
                                      <w:color w:val="000000"/>
                                      <w:sz w:val="22"/>
                                      <w:szCs w:val="22"/>
                                    </w:rPr>
                                    <w:t>0.9468</w:t>
                                  </w:r>
                                </w:p>
                              </w:tc>
                              <w:tc>
                                <w:tcPr>
                                  <w:tcW w:w="994" w:type="dxa"/>
                                  <w:vAlign w:val="bottom"/>
                                </w:tcPr>
                                <w:p w14:paraId="2A481D97" w14:textId="63F6A69B" w:rsidR="001973A2" w:rsidRDefault="001973A2" w:rsidP="00C117A6">
                                  <w:pPr>
                                    <w:pStyle w:val="Nidungvnbn"/>
                                    <w:ind w:firstLine="0"/>
                                    <w:jc w:val="right"/>
                                  </w:pPr>
                                  <w:r>
                                    <w:rPr>
                                      <w:color w:val="000000"/>
                                      <w:sz w:val="22"/>
                                      <w:szCs w:val="22"/>
                                    </w:rPr>
                                    <w:t>0.9156</w:t>
                                  </w:r>
                                </w:p>
                              </w:tc>
                              <w:tc>
                                <w:tcPr>
                                  <w:tcW w:w="1143" w:type="dxa"/>
                                  <w:vAlign w:val="bottom"/>
                                </w:tcPr>
                                <w:p w14:paraId="2BA3F622" w14:textId="08626273" w:rsidR="001973A2" w:rsidRDefault="001973A2" w:rsidP="00C117A6">
                                  <w:pPr>
                                    <w:pStyle w:val="Nidungvnbn"/>
                                    <w:ind w:firstLine="0"/>
                                    <w:jc w:val="right"/>
                                  </w:pPr>
                                  <w:r>
                                    <w:rPr>
                                      <w:color w:val="000000"/>
                                      <w:sz w:val="22"/>
                                      <w:szCs w:val="22"/>
                                    </w:rPr>
                                    <w:t>1233.6</w:t>
                                  </w:r>
                                </w:p>
                              </w:tc>
                            </w:tr>
                            <w:tr w:rsidR="001973A2" w14:paraId="0A91D4AF" w14:textId="77777777" w:rsidTr="00A24F79">
                              <w:trPr>
                                <w:trHeight w:val="379"/>
                              </w:trPr>
                              <w:tc>
                                <w:tcPr>
                                  <w:tcW w:w="805" w:type="dxa"/>
                                  <w:vMerge/>
                                </w:tcPr>
                                <w:p w14:paraId="6205A960" w14:textId="77777777" w:rsidR="001973A2" w:rsidRDefault="001973A2" w:rsidP="00C117A6">
                                  <w:pPr>
                                    <w:pStyle w:val="Nidungvnbn"/>
                                    <w:ind w:firstLine="0"/>
                                    <w:jc w:val="left"/>
                                    <w:rPr>
                                      <w:b/>
                                    </w:rPr>
                                  </w:pPr>
                                </w:p>
                              </w:tc>
                              <w:tc>
                                <w:tcPr>
                                  <w:tcW w:w="2952" w:type="dxa"/>
                                  <w:vAlign w:val="bottom"/>
                                </w:tcPr>
                                <w:p w14:paraId="0E3FAB4F" w14:textId="552D5551" w:rsidR="001973A2" w:rsidRDefault="001973A2" w:rsidP="00C117A6">
                                  <w:pPr>
                                    <w:pStyle w:val="Nidungvnbn"/>
                                    <w:ind w:firstLine="0"/>
                                    <w:jc w:val="left"/>
                                    <w:rPr>
                                      <w:b/>
                                    </w:rPr>
                                  </w:pPr>
                                  <w:r>
                                    <w:rPr>
                                      <w:color w:val="000000"/>
                                      <w:sz w:val="22"/>
                                      <w:szCs w:val="22"/>
                                    </w:rPr>
                                    <w:t>FiftyWords</w:t>
                                  </w:r>
                                </w:p>
                              </w:tc>
                              <w:tc>
                                <w:tcPr>
                                  <w:tcW w:w="912" w:type="dxa"/>
                                  <w:vAlign w:val="bottom"/>
                                </w:tcPr>
                                <w:p w14:paraId="3B9BAA99" w14:textId="472EEC0D" w:rsidR="001973A2" w:rsidRDefault="001973A2" w:rsidP="00C117A6">
                                  <w:pPr>
                                    <w:pStyle w:val="Nidungvnbn"/>
                                    <w:ind w:firstLine="0"/>
                                    <w:jc w:val="right"/>
                                  </w:pPr>
                                  <w:r>
                                    <w:rPr>
                                      <w:color w:val="000000"/>
                                      <w:sz w:val="22"/>
                                      <w:szCs w:val="22"/>
                                    </w:rPr>
                                    <w:t>0.5363</w:t>
                                  </w:r>
                                </w:p>
                              </w:tc>
                              <w:tc>
                                <w:tcPr>
                                  <w:tcW w:w="912" w:type="dxa"/>
                                  <w:vAlign w:val="bottom"/>
                                </w:tcPr>
                                <w:p w14:paraId="5DEC9290" w14:textId="6E229094" w:rsidR="001973A2" w:rsidRDefault="001973A2" w:rsidP="00C117A6">
                                  <w:pPr>
                                    <w:pStyle w:val="Nidungvnbn"/>
                                    <w:ind w:firstLine="0"/>
                                    <w:jc w:val="right"/>
                                  </w:pPr>
                                  <w:r>
                                    <w:rPr>
                                      <w:color w:val="000000"/>
                                      <w:sz w:val="22"/>
                                      <w:szCs w:val="22"/>
                                    </w:rPr>
                                    <w:t>0.6396</w:t>
                                  </w:r>
                                </w:p>
                              </w:tc>
                              <w:tc>
                                <w:tcPr>
                                  <w:tcW w:w="912" w:type="dxa"/>
                                  <w:vAlign w:val="bottom"/>
                                </w:tcPr>
                                <w:p w14:paraId="57BF7621" w14:textId="3F116026" w:rsidR="001973A2" w:rsidRDefault="001973A2" w:rsidP="00C117A6">
                                  <w:pPr>
                                    <w:pStyle w:val="Nidungvnbn"/>
                                    <w:ind w:firstLine="0"/>
                                    <w:jc w:val="right"/>
                                  </w:pPr>
                                  <w:r>
                                    <w:rPr>
                                      <w:color w:val="000000"/>
                                      <w:sz w:val="22"/>
                                      <w:szCs w:val="22"/>
                                    </w:rPr>
                                    <w:t>0.4897</w:t>
                                  </w:r>
                                </w:p>
                              </w:tc>
                              <w:tc>
                                <w:tcPr>
                                  <w:tcW w:w="1077" w:type="dxa"/>
                                  <w:vAlign w:val="bottom"/>
                                </w:tcPr>
                                <w:p w14:paraId="6723A554" w14:textId="18A25851" w:rsidR="001973A2" w:rsidRDefault="001973A2" w:rsidP="00C117A6">
                                  <w:pPr>
                                    <w:pStyle w:val="Nidungvnbn"/>
                                    <w:ind w:firstLine="0"/>
                                    <w:jc w:val="right"/>
                                  </w:pPr>
                                  <w:r>
                                    <w:rPr>
                                      <w:color w:val="000000"/>
                                      <w:sz w:val="22"/>
                                      <w:szCs w:val="22"/>
                                    </w:rPr>
                                    <w:t>1169.2</w:t>
                                  </w:r>
                                </w:p>
                              </w:tc>
                              <w:tc>
                                <w:tcPr>
                                  <w:tcW w:w="994" w:type="dxa"/>
                                  <w:vAlign w:val="bottom"/>
                                </w:tcPr>
                                <w:p w14:paraId="5D8A8372" w14:textId="41679CF6" w:rsidR="001973A2" w:rsidRDefault="001973A2" w:rsidP="00C117A6">
                                  <w:pPr>
                                    <w:pStyle w:val="Nidungvnbn"/>
                                    <w:ind w:firstLine="0"/>
                                    <w:jc w:val="right"/>
                                  </w:pPr>
                                  <w:r>
                                    <w:rPr>
                                      <w:color w:val="000000"/>
                                      <w:sz w:val="22"/>
                                      <w:szCs w:val="22"/>
                                    </w:rPr>
                                    <w:t>0.5692</w:t>
                                  </w:r>
                                </w:p>
                              </w:tc>
                              <w:tc>
                                <w:tcPr>
                                  <w:tcW w:w="994" w:type="dxa"/>
                                  <w:vAlign w:val="bottom"/>
                                </w:tcPr>
                                <w:p w14:paraId="25E196E4" w14:textId="3EFD5246" w:rsidR="001973A2" w:rsidRDefault="001973A2" w:rsidP="00C117A6">
                                  <w:pPr>
                                    <w:pStyle w:val="Nidungvnbn"/>
                                    <w:ind w:firstLine="0"/>
                                    <w:jc w:val="right"/>
                                  </w:pPr>
                                  <w:r>
                                    <w:rPr>
                                      <w:color w:val="000000"/>
                                      <w:sz w:val="22"/>
                                      <w:szCs w:val="22"/>
                                    </w:rPr>
                                    <w:t>0.6571</w:t>
                                  </w:r>
                                </w:p>
                              </w:tc>
                              <w:tc>
                                <w:tcPr>
                                  <w:tcW w:w="994" w:type="dxa"/>
                                  <w:vAlign w:val="bottom"/>
                                </w:tcPr>
                                <w:p w14:paraId="5A666093" w14:textId="174A1728" w:rsidR="001973A2" w:rsidRDefault="001973A2" w:rsidP="00C117A6">
                                  <w:pPr>
                                    <w:pStyle w:val="Nidungvnbn"/>
                                    <w:ind w:firstLine="0"/>
                                    <w:jc w:val="right"/>
                                  </w:pPr>
                                  <w:r>
                                    <w:rPr>
                                      <w:color w:val="000000"/>
                                      <w:sz w:val="22"/>
                                      <w:szCs w:val="22"/>
                                    </w:rPr>
                                    <w:t>0.5025</w:t>
                                  </w:r>
                                </w:p>
                              </w:tc>
                              <w:tc>
                                <w:tcPr>
                                  <w:tcW w:w="1143" w:type="dxa"/>
                                  <w:vAlign w:val="bottom"/>
                                </w:tcPr>
                                <w:p w14:paraId="2493C6A3" w14:textId="10671733" w:rsidR="001973A2" w:rsidRDefault="001973A2" w:rsidP="00C117A6">
                                  <w:pPr>
                                    <w:pStyle w:val="Nidungvnbn"/>
                                    <w:ind w:firstLine="0"/>
                                    <w:jc w:val="right"/>
                                  </w:pPr>
                                  <w:r>
                                    <w:rPr>
                                      <w:color w:val="000000"/>
                                      <w:sz w:val="22"/>
                                      <w:szCs w:val="22"/>
                                    </w:rPr>
                                    <w:t>1030.8</w:t>
                                  </w:r>
                                </w:p>
                              </w:tc>
                            </w:tr>
                            <w:tr w:rsidR="001973A2" w14:paraId="59E02F45" w14:textId="77777777" w:rsidTr="00A24F79">
                              <w:trPr>
                                <w:trHeight w:val="379"/>
                              </w:trPr>
                              <w:tc>
                                <w:tcPr>
                                  <w:tcW w:w="805" w:type="dxa"/>
                                  <w:vMerge/>
                                </w:tcPr>
                                <w:p w14:paraId="1799006A" w14:textId="77777777" w:rsidR="001973A2" w:rsidRDefault="001973A2" w:rsidP="00C117A6">
                                  <w:pPr>
                                    <w:pStyle w:val="Nidungvnbn"/>
                                    <w:ind w:firstLine="0"/>
                                    <w:jc w:val="left"/>
                                    <w:rPr>
                                      <w:b/>
                                    </w:rPr>
                                  </w:pPr>
                                </w:p>
                              </w:tc>
                              <w:tc>
                                <w:tcPr>
                                  <w:tcW w:w="2952" w:type="dxa"/>
                                  <w:vAlign w:val="bottom"/>
                                </w:tcPr>
                                <w:p w14:paraId="63B196E1" w14:textId="2722CBFB" w:rsidR="001973A2" w:rsidRDefault="001973A2" w:rsidP="00C117A6">
                                  <w:pPr>
                                    <w:pStyle w:val="Nidungvnbn"/>
                                    <w:ind w:firstLine="0"/>
                                    <w:jc w:val="left"/>
                                    <w:rPr>
                                      <w:b/>
                                    </w:rPr>
                                  </w:pPr>
                                  <w:r>
                                    <w:rPr>
                                      <w:color w:val="000000"/>
                                      <w:sz w:val="22"/>
                                      <w:szCs w:val="22"/>
                                    </w:rPr>
                                    <w:t>Fish</w:t>
                                  </w:r>
                                </w:p>
                              </w:tc>
                              <w:tc>
                                <w:tcPr>
                                  <w:tcW w:w="912" w:type="dxa"/>
                                  <w:vAlign w:val="bottom"/>
                                </w:tcPr>
                                <w:p w14:paraId="2EF634AB" w14:textId="7CF82AA1" w:rsidR="001973A2" w:rsidRDefault="001973A2" w:rsidP="00C117A6">
                                  <w:pPr>
                                    <w:pStyle w:val="Nidungvnbn"/>
                                    <w:ind w:firstLine="0"/>
                                    <w:jc w:val="right"/>
                                  </w:pPr>
                                  <w:r>
                                    <w:rPr>
                                      <w:color w:val="000000"/>
                                      <w:sz w:val="22"/>
                                      <w:szCs w:val="22"/>
                                    </w:rPr>
                                    <w:t>0.9548</w:t>
                                  </w:r>
                                </w:p>
                              </w:tc>
                              <w:tc>
                                <w:tcPr>
                                  <w:tcW w:w="912" w:type="dxa"/>
                                  <w:vAlign w:val="bottom"/>
                                </w:tcPr>
                                <w:p w14:paraId="364F526C" w14:textId="57886982" w:rsidR="001973A2" w:rsidRDefault="001973A2" w:rsidP="00C117A6">
                                  <w:pPr>
                                    <w:pStyle w:val="Nidungvnbn"/>
                                    <w:ind w:firstLine="0"/>
                                    <w:jc w:val="right"/>
                                  </w:pPr>
                                  <w:r>
                                    <w:rPr>
                                      <w:color w:val="000000"/>
                                      <w:sz w:val="22"/>
                                      <w:szCs w:val="22"/>
                                    </w:rPr>
                                    <w:t>0.9543</w:t>
                                  </w:r>
                                </w:p>
                              </w:tc>
                              <w:tc>
                                <w:tcPr>
                                  <w:tcW w:w="912" w:type="dxa"/>
                                  <w:vAlign w:val="bottom"/>
                                </w:tcPr>
                                <w:p w14:paraId="1C19CBF5" w14:textId="2744865B" w:rsidR="001973A2" w:rsidRDefault="001973A2" w:rsidP="00C117A6">
                                  <w:pPr>
                                    <w:pStyle w:val="Nidungvnbn"/>
                                    <w:ind w:firstLine="0"/>
                                    <w:jc w:val="right"/>
                                  </w:pPr>
                                  <w:r>
                                    <w:rPr>
                                      <w:color w:val="000000"/>
                                      <w:sz w:val="22"/>
                                      <w:szCs w:val="22"/>
                                    </w:rPr>
                                    <w:t>0.9546</w:t>
                                  </w:r>
                                </w:p>
                              </w:tc>
                              <w:tc>
                                <w:tcPr>
                                  <w:tcW w:w="1077" w:type="dxa"/>
                                  <w:vAlign w:val="bottom"/>
                                </w:tcPr>
                                <w:p w14:paraId="24B23DDD" w14:textId="0AE31AA4" w:rsidR="001973A2" w:rsidRDefault="001973A2" w:rsidP="00C117A6">
                                  <w:pPr>
                                    <w:pStyle w:val="Nidungvnbn"/>
                                    <w:ind w:firstLine="0"/>
                                    <w:jc w:val="right"/>
                                  </w:pPr>
                                  <w:r>
                                    <w:rPr>
                                      <w:color w:val="000000"/>
                                      <w:sz w:val="22"/>
                                      <w:szCs w:val="22"/>
                                    </w:rPr>
                                    <w:t>401.7</w:t>
                                  </w:r>
                                </w:p>
                              </w:tc>
                              <w:tc>
                                <w:tcPr>
                                  <w:tcW w:w="994" w:type="dxa"/>
                                  <w:vAlign w:val="bottom"/>
                                </w:tcPr>
                                <w:p w14:paraId="64FC022D" w14:textId="5DF1C5CF" w:rsidR="001973A2" w:rsidRDefault="001973A2" w:rsidP="00C117A6">
                                  <w:pPr>
                                    <w:pStyle w:val="Nidungvnbn"/>
                                    <w:ind w:firstLine="0"/>
                                    <w:jc w:val="right"/>
                                  </w:pPr>
                                  <w:r>
                                    <w:rPr>
                                      <w:color w:val="000000"/>
                                      <w:sz w:val="22"/>
                                      <w:szCs w:val="22"/>
                                    </w:rPr>
                                    <w:t>0.9544</w:t>
                                  </w:r>
                                </w:p>
                              </w:tc>
                              <w:tc>
                                <w:tcPr>
                                  <w:tcW w:w="994" w:type="dxa"/>
                                  <w:vAlign w:val="bottom"/>
                                </w:tcPr>
                                <w:p w14:paraId="32EC6FB6" w14:textId="1F3E7E94" w:rsidR="001973A2" w:rsidRDefault="001973A2" w:rsidP="00C117A6">
                                  <w:pPr>
                                    <w:pStyle w:val="Nidungvnbn"/>
                                    <w:ind w:firstLine="0"/>
                                    <w:jc w:val="right"/>
                                  </w:pPr>
                                  <w:r>
                                    <w:rPr>
                                      <w:color w:val="000000"/>
                                      <w:sz w:val="22"/>
                                      <w:szCs w:val="22"/>
                                    </w:rPr>
                                    <w:t>0.9543</w:t>
                                  </w:r>
                                </w:p>
                              </w:tc>
                              <w:tc>
                                <w:tcPr>
                                  <w:tcW w:w="994" w:type="dxa"/>
                                  <w:vAlign w:val="bottom"/>
                                </w:tcPr>
                                <w:p w14:paraId="33865A28" w14:textId="3B8AA837" w:rsidR="001973A2" w:rsidRDefault="001973A2" w:rsidP="00C117A6">
                                  <w:pPr>
                                    <w:pStyle w:val="Nidungvnbn"/>
                                    <w:ind w:firstLine="0"/>
                                    <w:jc w:val="right"/>
                                  </w:pPr>
                                  <w:r>
                                    <w:rPr>
                                      <w:color w:val="000000"/>
                                      <w:sz w:val="22"/>
                                      <w:szCs w:val="22"/>
                                    </w:rPr>
                                    <w:t>0.956</w:t>
                                  </w:r>
                                </w:p>
                              </w:tc>
                              <w:tc>
                                <w:tcPr>
                                  <w:tcW w:w="1143" w:type="dxa"/>
                                  <w:vAlign w:val="bottom"/>
                                </w:tcPr>
                                <w:p w14:paraId="443D7D7C" w14:textId="51642583" w:rsidR="001973A2" w:rsidRDefault="001973A2" w:rsidP="00C117A6">
                                  <w:pPr>
                                    <w:pStyle w:val="Nidungvnbn"/>
                                    <w:ind w:firstLine="0"/>
                                    <w:jc w:val="right"/>
                                  </w:pPr>
                                  <w:r>
                                    <w:rPr>
                                      <w:color w:val="000000"/>
                                      <w:sz w:val="22"/>
                                      <w:szCs w:val="22"/>
                                    </w:rPr>
                                    <w:t>600.6</w:t>
                                  </w:r>
                                </w:p>
                              </w:tc>
                            </w:tr>
                            <w:tr w:rsidR="001973A2" w14:paraId="0EFF1008" w14:textId="77777777" w:rsidTr="00A24F79">
                              <w:trPr>
                                <w:trHeight w:val="379"/>
                              </w:trPr>
                              <w:tc>
                                <w:tcPr>
                                  <w:tcW w:w="805" w:type="dxa"/>
                                  <w:vMerge/>
                                </w:tcPr>
                                <w:p w14:paraId="08824495" w14:textId="77777777" w:rsidR="001973A2" w:rsidRDefault="001973A2" w:rsidP="00C117A6">
                                  <w:pPr>
                                    <w:pStyle w:val="Nidungvnbn"/>
                                    <w:ind w:firstLine="0"/>
                                    <w:jc w:val="left"/>
                                    <w:rPr>
                                      <w:b/>
                                    </w:rPr>
                                  </w:pPr>
                                </w:p>
                              </w:tc>
                              <w:tc>
                                <w:tcPr>
                                  <w:tcW w:w="2952" w:type="dxa"/>
                                  <w:vAlign w:val="bottom"/>
                                </w:tcPr>
                                <w:p w14:paraId="088DCBCB" w14:textId="4581C74A" w:rsidR="001973A2" w:rsidRDefault="001973A2" w:rsidP="00C117A6">
                                  <w:pPr>
                                    <w:pStyle w:val="Nidungvnbn"/>
                                    <w:ind w:firstLine="0"/>
                                    <w:jc w:val="left"/>
                                    <w:rPr>
                                      <w:b/>
                                    </w:rPr>
                                  </w:pPr>
                                  <w:r>
                                    <w:rPr>
                                      <w:color w:val="000000"/>
                                      <w:sz w:val="22"/>
                                      <w:szCs w:val="22"/>
                                    </w:rPr>
                                    <w:t>FordA</w:t>
                                  </w:r>
                                </w:p>
                              </w:tc>
                              <w:tc>
                                <w:tcPr>
                                  <w:tcW w:w="912" w:type="dxa"/>
                                  <w:vAlign w:val="bottom"/>
                                </w:tcPr>
                                <w:p w14:paraId="42CFDF0C" w14:textId="1EC74730" w:rsidR="001973A2" w:rsidRDefault="001973A2" w:rsidP="00C117A6">
                                  <w:pPr>
                                    <w:pStyle w:val="Nidungvnbn"/>
                                    <w:ind w:firstLine="0"/>
                                    <w:jc w:val="right"/>
                                  </w:pPr>
                                  <w:r>
                                    <w:rPr>
                                      <w:color w:val="000000"/>
                                      <w:sz w:val="22"/>
                                      <w:szCs w:val="22"/>
                                    </w:rPr>
                                    <w:t>0.9174</w:t>
                                  </w:r>
                                </w:p>
                              </w:tc>
                              <w:tc>
                                <w:tcPr>
                                  <w:tcW w:w="912" w:type="dxa"/>
                                  <w:vAlign w:val="bottom"/>
                                </w:tcPr>
                                <w:p w14:paraId="3BACA0F5" w14:textId="5E02C617" w:rsidR="001973A2" w:rsidRDefault="001973A2" w:rsidP="00C117A6">
                                  <w:pPr>
                                    <w:pStyle w:val="Nidungvnbn"/>
                                    <w:ind w:firstLine="0"/>
                                    <w:jc w:val="right"/>
                                  </w:pPr>
                                  <w:r>
                                    <w:rPr>
                                      <w:color w:val="000000"/>
                                      <w:sz w:val="22"/>
                                      <w:szCs w:val="22"/>
                                    </w:rPr>
                                    <w:t>0.9174</w:t>
                                  </w:r>
                                </w:p>
                              </w:tc>
                              <w:tc>
                                <w:tcPr>
                                  <w:tcW w:w="912" w:type="dxa"/>
                                  <w:vAlign w:val="bottom"/>
                                </w:tcPr>
                                <w:p w14:paraId="68A7A96C" w14:textId="2B764F67" w:rsidR="001973A2" w:rsidRDefault="001973A2" w:rsidP="00C117A6">
                                  <w:pPr>
                                    <w:pStyle w:val="Nidungvnbn"/>
                                    <w:ind w:firstLine="0"/>
                                    <w:jc w:val="right"/>
                                  </w:pPr>
                                  <w:r>
                                    <w:rPr>
                                      <w:color w:val="000000"/>
                                      <w:sz w:val="22"/>
                                      <w:szCs w:val="22"/>
                                    </w:rPr>
                                    <w:t>0.9178</w:t>
                                  </w:r>
                                </w:p>
                              </w:tc>
                              <w:tc>
                                <w:tcPr>
                                  <w:tcW w:w="1077" w:type="dxa"/>
                                  <w:vAlign w:val="bottom"/>
                                </w:tcPr>
                                <w:p w14:paraId="031B8CF3" w14:textId="74D0DD3C" w:rsidR="001973A2" w:rsidRDefault="001973A2" w:rsidP="00C117A6">
                                  <w:pPr>
                                    <w:pStyle w:val="Nidungvnbn"/>
                                    <w:ind w:firstLine="0"/>
                                    <w:jc w:val="right"/>
                                  </w:pPr>
                                  <w:r>
                                    <w:rPr>
                                      <w:color w:val="000000"/>
                                      <w:sz w:val="22"/>
                                      <w:szCs w:val="22"/>
                                    </w:rPr>
                                    <w:t>6798.3</w:t>
                                  </w:r>
                                </w:p>
                              </w:tc>
                              <w:tc>
                                <w:tcPr>
                                  <w:tcW w:w="994" w:type="dxa"/>
                                  <w:vAlign w:val="bottom"/>
                                </w:tcPr>
                                <w:p w14:paraId="52FAEB4B" w14:textId="0A000323" w:rsidR="001973A2" w:rsidRDefault="001973A2" w:rsidP="00C117A6">
                                  <w:pPr>
                                    <w:pStyle w:val="Nidungvnbn"/>
                                    <w:ind w:firstLine="0"/>
                                    <w:jc w:val="right"/>
                                  </w:pPr>
                                  <w:r>
                                    <w:rPr>
                                      <w:color w:val="000000"/>
                                      <w:sz w:val="22"/>
                                      <w:szCs w:val="22"/>
                                    </w:rPr>
                                    <w:t>0.9173</w:t>
                                  </w:r>
                                </w:p>
                              </w:tc>
                              <w:tc>
                                <w:tcPr>
                                  <w:tcW w:w="994" w:type="dxa"/>
                                  <w:vAlign w:val="bottom"/>
                                </w:tcPr>
                                <w:p w14:paraId="7F216BBE" w14:textId="3D850273" w:rsidR="001973A2" w:rsidRDefault="001973A2" w:rsidP="00C117A6">
                                  <w:pPr>
                                    <w:pStyle w:val="Nidungvnbn"/>
                                    <w:ind w:firstLine="0"/>
                                    <w:jc w:val="right"/>
                                  </w:pPr>
                                  <w:r>
                                    <w:rPr>
                                      <w:color w:val="000000"/>
                                      <w:sz w:val="22"/>
                                      <w:szCs w:val="22"/>
                                    </w:rPr>
                                    <w:t>0.9174</w:t>
                                  </w:r>
                                </w:p>
                              </w:tc>
                              <w:tc>
                                <w:tcPr>
                                  <w:tcW w:w="994" w:type="dxa"/>
                                  <w:vAlign w:val="bottom"/>
                                </w:tcPr>
                                <w:p w14:paraId="402F6484" w14:textId="32BBBA1D" w:rsidR="001973A2" w:rsidRDefault="001973A2" w:rsidP="00C117A6">
                                  <w:pPr>
                                    <w:pStyle w:val="Nidungvnbn"/>
                                    <w:ind w:firstLine="0"/>
                                    <w:jc w:val="right"/>
                                  </w:pPr>
                                  <w:r>
                                    <w:rPr>
                                      <w:color w:val="000000"/>
                                      <w:sz w:val="22"/>
                                      <w:szCs w:val="22"/>
                                    </w:rPr>
                                    <w:t>0.9178</w:t>
                                  </w:r>
                                </w:p>
                              </w:tc>
                              <w:tc>
                                <w:tcPr>
                                  <w:tcW w:w="1143" w:type="dxa"/>
                                  <w:vAlign w:val="bottom"/>
                                </w:tcPr>
                                <w:p w14:paraId="752FE59B" w14:textId="66DFB72F" w:rsidR="001973A2" w:rsidRDefault="001973A2" w:rsidP="00C117A6">
                                  <w:pPr>
                                    <w:pStyle w:val="Nidungvnbn"/>
                                    <w:ind w:firstLine="0"/>
                                    <w:jc w:val="right"/>
                                  </w:pPr>
                                  <w:r>
                                    <w:rPr>
                                      <w:color w:val="000000"/>
                                      <w:sz w:val="22"/>
                                      <w:szCs w:val="22"/>
                                    </w:rPr>
                                    <w:t>6051.8</w:t>
                                  </w:r>
                                </w:p>
                              </w:tc>
                            </w:tr>
                            <w:tr w:rsidR="001973A2" w14:paraId="63672495" w14:textId="77777777" w:rsidTr="00A24F79">
                              <w:trPr>
                                <w:trHeight w:val="379"/>
                              </w:trPr>
                              <w:tc>
                                <w:tcPr>
                                  <w:tcW w:w="805" w:type="dxa"/>
                                  <w:vMerge/>
                                </w:tcPr>
                                <w:p w14:paraId="6A16B482" w14:textId="77777777" w:rsidR="001973A2" w:rsidRDefault="001973A2" w:rsidP="00C117A6">
                                  <w:pPr>
                                    <w:pStyle w:val="Nidungvnbn"/>
                                    <w:ind w:firstLine="0"/>
                                    <w:jc w:val="left"/>
                                    <w:rPr>
                                      <w:b/>
                                    </w:rPr>
                                  </w:pPr>
                                </w:p>
                              </w:tc>
                              <w:tc>
                                <w:tcPr>
                                  <w:tcW w:w="2952" w:type="dxa"/>
                                  <w:vAlign w:val="bottom"/>
                                </w:tcPr>
                                <w:p w14:paraId="0417C283" w14:textId="0BC43731" w:rsidR="001973A2" w:rsidRDefault="001973A2" w:rsidP="00C117A6">
                                  <w:pPr>
                                    <w:pStyle w:val="Nidungvnbn"/>
                                    <w:ind w:firstLine="0"/>
                                    <w:jc w:val="left"/>
                                    <w:rPr>
                                      <w:b/>
                                    </w:rPr>
                                  </w:pPr>
                                  <w:r>
                                    <w:rPr>
                                      <w:color w:val="000000"/>
                                      <w:sz w:val="22"/>
                                      <w:szCs w:val="22"/>
                                    </w:rPr>
                                    <w:t>FordB</w:t>
                                  </w:r>
                                </w:p>
                              </w:tc>
                              <w:tc>
                                <w:tcPr>
                                  <w:tcW w:w="912" w:type="dxa"/>
                                  <w:vAlign w:val="bottom"/>
                                </w:tcPr>
                                <w:p w14:paraId="1E8DC28E" w14:textId="018617F7" w:rsidR="001973A2" w:rsidRDefault="001973A2" w:rsidP="00C117A6">
                                  <w:pPr>
                                    <w:pStyle w:val="Nidungvnbn"/>
                                    <w:ind w:firstLine="0"/>
                                    <w:jc w:val="right"/>
                                  </w:pPr>
                                  <w:r>
                                    <w:rPr>
                                      <w:color w:val="000000"/>
                                      <w:sz w:val="22"/>
                                      <w:szCs w:val="22"/>
                                    </w:rPr>
                                    <w:t>0.7741</w:t>
                                  </w:r>
                                </w:p>
                              </w:tc>
                              <w:tc>
                                <w:tcPr>
                                  <w:tcW w:w="912" w:type="dxa"/>
                                  <w:vAlign w:val="bottom"/>
                                </w:tcPr>
                                <w:p w14:paraId="3F6D8672" w14:textId="105204F2" w:rsidR="001973A2" w:rsidRDefault="001973A2" w:rsidP="00C117A6">
                                  <w:pPr>
                                    <w:pStyle w:val="Nidungvnbn"/>
                                    <w:ind w:firstLine="0"/>
                                    <w:jc w:val="right"/>
                                  </w:pPr>
                                  <w:r>
                                    <w:rPr>
                                      <w:color w:val="000000"/>
                                      <w:sz w:val="22"/>
                                      <w:szCs w:val="22"/>
                                    </w:rPr>
                                    <w:t>0.7741</w:t>
                                  </w:r>
                                </w:p>
                              </w:tc>
                              <w:tc>
                                <w:tcPr>
                                  <w:tcW w:w="912" w:type="dxa"/>
                                  <w:vAlign w:val="bottom"/>
                                </w:tcPr>
                                <w:p w14:paraId="67CB9A7B" w14:textId="359483D2" w:rsidR="001973A2" w:rsidRDefault="001973A2" w:rsidP="00C117A6">
                                  <w:pPr>
                                    <w:pStyle w:val="Nidungvnbn"/>
                                    <w:ind w:firstLine="0"/>
                                    <w:jc w:val="right"/>
                                  </w:pPr>
                                  <w:r>
                                    <w:rPr>
                                      <w:color w:val="000000"/>
                                      <w:sz w:val="22"/>
                                      <w:szCs w:val="22"/>
                                    </w:rPr>
                                    <w:t>0.774</w:t>
                                  </w:r>
                                </w:p>
                              </w:tc>
                              <w:tc>
                                <w:tcPr>
                                  <w:tcW w:w="1077" w:type="dxa"/>
                                  <w:vAlign w:val="bottom"/>
                                </w:tcPr>
                                <w:p w14:paraId="08F23D13" w14:textId="1D91CE58" w:rsidR="001973A2" w:rsidRDefault="001973A2" w:rsidP="00C117A6">
                                  <w:pPr>
                                    <w:pStyle w:val="Nidungvnbn"/>
                                    <w:ind w:firstLine="0"/>
                                    <w:jc w:val="right"/>
                                  </w:pPr>
                                  <w:r>
                                    <w:rPr>
                                      <w:color w:val="000000"/>
                                      <w:sz w:val="22"/>
                                      <w:szCs w:val="22"/>
                                    </w:rPr>
                                    <w:t>6415.7</w:t>
                                  </w:r>
                                </w:p>
                              </w:tc>
                              <w:tc>
                                <w:tcPr>
                                  <w:tcW w:w="994" w:type="dxa"/>
                                  <w:vAlign w:val="bottom"/>
                                </w:tcPr>
                                <w:p w14:paraId="501DB3F4" w14:textId="2F837F4F" w:rsidR="001973A2" w:rsidRDefault="001973A2" w:rsidP="00C117A6">
                                  <w:pPr>
                                    <w:pStyle w:val="Nidungvnbn"/>
                                    <w:ind w:firstLine="0"/>
                                    <w:jc w:val="right"/>
                                  </w:pPr>
                                  <w:r>
                                    <w:rPr>
                                      <w:color w:val="000000"/>
                                      <w:sz w:val="22"/>
                                      <w:szCs w:val="22"/>
                                    </w:rPr>
                                    <w:t>0.7778</w:t>
                                  </w:r>
                                </w:p>
                              </w:tc>
                              <w:tc>
                                <w:tcPr>
                                  <w:tcW w:w="994" w:type="dxa"/>
                                  <w:vAlign w:val="bottom"/>
                                </w:tcPr>
                                <w:p w14:paraId="1E8D7E5F" w14:textId="62B7CF7E" w:rsidR="001973A2" w:rsidRDefault="001973A2" w:rsidP="00C117A6">
                                  <w:pPr>
                                    <w:pStyle w:val="Nidungvnbn"/>
                                    <w:ind w:firstLine="0"/>
                                    <w:jc w:val="right"/>
                                  </w:pPr>
                                  <w:r>
                                    <w:rPr>
                                      <w:color w:val="000000"/>
                                      <w:sz w:val="22"/>
                                      <w:szCs w:val="22"/>
                                    </w:rPr>
                                    <w:t>0.7778</w:t>
                                  </w:r>
                                </w:p>
                              </w:tc>
                              <w:tc>
                                <w:tcPr>
                                  <w:tcW w:w="994" w:type="dxa"/>
                                  <w:vAlign w:val="bottom"/>
                                </w:tcPr>
                                <w:p w14:paraId="3535B71D" w14:textId="409FEDCA" w:rsidR="001973A2" w:rsidRDefault="001973A2" w:rsidP="00C117A6">
                                  <w:pPr>
                                    <w:pStyle w:val="Nidungvnbn"/>
                                    <w:ind w:firstLine="0"/>
                                    <w:jc w:val="right"/>
                                  </w:pPr>
                                  <w:r>
                                    <w:rPr>
                                      <w:color w:val="000000"/>
                                      <w:sz w:val="22"/>
                                      <w:szCs w:val="22"/>
                                    </w:rPr>
                                    <w:t>0.7777</w:t>
                                  </w:r>
                                </w:p>
                              </w:tc>
                              <w:tc>
                                <w:tcPr>
                                  <w:tcW w:w="1143" w:type="dxa"/>
                                  <w:vAlign w:val="bottom"/>
                                </w:tcPr>
                                <w:p w14:paraId="68BE9AA4" w14:textId="52723021" w:rsidR="001973A2" w:rsidRDefault="001973A2" w:rsidP="00C117A6">
                                  <w:pPr>
                                    <w:pStyle w:val="Nidungvnbn"/>
                                    <w:ind w:firstLine="0"/>
                                    <w:jc w:val="right"/>
                                  </w:pPr>
                                  <w:r>
                                    <w:rPr>
                                      <w:color w:val="000000"/>
                                      <w:sz w:val="22"/>
                                      <w:szCs w:val="22"/>
                                    </w:rPr>
                                    <w:t>5833.8</w:t>
                                  </w:r>
                                </w:p>
                              </w:tc>
                            </w:tr>
                            <w:tr w:rsidR="001973A2" w14:paraId="6B183212" w14:textId="77777777" w:rsidTr="00A24F79">
                              <w:trPr>
                                <w:trHeight w:val="379"/>
                              </w:trPr>
                              <w:tc>
                                <w:tcPr>
                                  <w:tcW w:w="805" w:type="dxa"/>
                                  <w:vMerge/>
                                </w:tcPr>
                                <w:p w14:paraId="06F34BDD" w14:textId="77777777" w:rsidR="001973A2" w:rsidRDefault="001973A2" w:rsidP="00C117A6">
                                  <w:pPr>
                                    <w:pStyle w:val="Nidungvnbn"/>
                                    <w:ind w:firstLine="0"/>
                                    <w:jc w:val="left"/>
                                    <w:rPr>
                                      <w:b/>
                                    </w:rPr>
                                  </w:pPr>
                                </w:p>
                              </w:tc>
                              <w:tc>
                                <w:tcPr>
                                  <w:tcW w:w="2952" w:type="dxa"/>
                                  <w:vAlign w:val="bottom"/>
                                </w:tcPr>
                                <w:p w14:paraId="3EB207B2" w14:textId="7DA5C6DA" w:rsidR="001973A2" w:rsidRDefault="001973A2" w:rsidP="00C117A6">
                                  <w:pPr>
                                    <w:pStyle w:val="Nidungvnbn"/>
                                    <w:ind w:firstLine="0"/>
                                    <w:jc w:val="left"/>
                                    <w:rPr>
                                      <w:b/>
                                    </w:rPr>
                                  </w:pPr>
                                  <w:r>
                                    <w:rPr>
                                      <w:color w:val="000000"/>
                                      <w:sz w:val="22"/>
                                      <w:szCs w:val="22"/>
                                    </w:rPr>
                                    <w:t>FreezerRegularTrain</w:t>
                                  </w:r>
                                </w:p>
                              </w:tc>
                              <w:tc>
                                <w:tcPr>
                                  <w:tcW w:w="912" w:type="dxa"/>
                                  <w:vAlign w:val="bottom"/>
                                </w:tcPr>
                                <w:p w14:paraId="4EDE0A29" w14:textId="5BCAA4EF" w:rsidR="001973A2" w:rsidRDefault="001973A2" w:rsidP="00C117A6">
                                  <w:pPr>
                                    <w:pStyle w:val="Nidungvnbn"/>
                                    <w:ind w:firstLine="0"/>
                                    <w:jc w:val="right"/>
                                  </w:pPr>
                                  <w:r>
                                    <w:rPr>
                                      <w:color w:val="000000"/>
                                      <w:sz w:val="22"/>
                                      <w:szCs w:val="22"/>
                                    </w:rPr>
                                    <w:t>0.9969</w:t>
                                  </w:r>
                                </w:p>
                              </w:tc>
                              <w:tc>
                                <w:tcPr>
                                  <w:tcW w:w="912" w:type="dxa"/>
                                  <w:vAlign w:val="bottom"/>
                                </w:tcPr>
                                <w:p w14:paraId="3738A036" w14:textId="08265BE4" w:rsidR="001973A2" w:rsidRDefault="001973A2" w:rsidP="00C117A6">
                                  <w:pPr>
                                    <w:pStyle w:val="Nidungvnbn"/>
                                    <w:ind w:firstLine="0"/>
                                    <w:jc w:val="right"/>
                                  </w:pPr>
                                  <w:r>
                                    <w:rPr>
                                      <w:color w:val="000000"/>
                                      <w:sz w:val="22"/>
                                      <w:szCs w:val="22"/>
                                    </w:rPr>
                                    <w:t>0.9968</w:t>
                                  </w:r>
                                </w:p>
                              </w:tc>
                              <w:tc>
                                <w:tcPr>
                                  <w:tcW w:w="912" w:type="dxa"/>
                                  <w:vAlign w:val="bottom"/>
                                </w:tcPr>
                                <w:p w14:paraId="1266FEE1" w14:textId="429FDEFE" w:rsidR="001973A2" w:rsidRDefault="001973A2" w:rsidP="00C117A6">
                                  <w:pPr>
                                    <w:pStyle w:val="Nidungvnbn"/>
                                    <w:ind w:firstLine="0"/>
                                    <w:jc w:val="right"/>
                                  </w:pPr>
                                  <w:r>
                                    <w:rPr>
                                      <w:color w:val="000000"/>
                                      <w:sz w:val="22"/>
                                      <w:szCs w:val="22"/>
                                    </w:rPr>
                                    <w:t>0.9968</w:t>
                                  </w:r>
                                </w:p>
                              </w:tc>
                              <w:tc>
                                <w:tcPr>
                                  <w:tcW w:w="1077" w:type="dxa"/>
                                  <w:vAlign w:val="bottom"/>
                                </w:tcPr>
                                <w:p w14:paraId="144CA740" w14:textId="0A3A93B6" w:rsidR="001973A2" w:rsidRDefault="001973A2" w:rsidP="00C117A6">
                                  <w:pPr>
                                    <w:pStyle w:val="Nidungvnbn"/>
                                    <w:ind w:firstLine="0"/>
                                    <w:jc w:val="right"/>
                                  </w:pPr>
                                  <w:r>
                                    <w:rPr>
                                      <w:color w:val="000000"/>
                                      <w:sz w:val="22"/>
                                      <w:szCs w:val="22"/>
                                    </w:rPr>
                                    <w:t>1489.4</w:t>
                                  </w:r>
                                </w:p>
                              </w:tc>
                              <w:tc>
                                <w:tcPr>
                                  <w:tcW w:w="994" w:type="dxa"/>
                                  <w:vAlign w:val="bottom"/>
                                </w:tcPr>
                                <w:p w14:paraId="5BB90DDA" w14:textId="01AD425A" w:rsidR="001973A2" w:rsidRDefault="001973A2" w:rsidP="00C117A6">
                                  <w:pPr>
                                    <w:pStyle w:val="Nidungvnbn"/>
                                    <w:ind w:firstLine="0"/>
                                    <w:jc w:val="right"/>
                                  </w:pPr>
                                  <w:r>
                                    <w:rPr>
                                      <w:color w:val="000000"/>
                                      <w:sz w:val="22"/>
                                      <w:szCs w:val="22"/>
                                    </w:rPr>
                                    <w:t>0.9962</w:t>
                                  </w:r>
                                </w:p>
                              </w:tc>
                              <w:tc>
                                <w:tcPr>
                                  <w:tcW w:w="994" w:type="dxa"/>
                                  <w:vAlign w:val="bottom"/>
                                </w:tcPr>
                                <w:p w14:paraId="65554899" w14:textId="6ED71A6F" w:rsidR="001973A2" w:rsidRDefault="001973A2" w:rsidP="00C117A6">
                                  <w:pPr>
                                    <w:pStyle w:val="Nidungvnbn"/>
                                    <w:ind w:firstLine="0"/>
                                    <w:jc w:val="right"/>
                                  </w:pPr>
                                  <w:r>
                                    <w:rPr>
                                      <w:color w:val="000000"/>
                                      <w:sz w:val="22"/>
                                      <w:szCs w:val="22"/>
                                    </w:rPr>
                                    <w:t>0.9961</w:t>
                                  </w:r>
                                </w:p>
                              </w:tc>
                              <w:tc>
                                <w:tcPr>
                                  <w:tcW w:w="994" w:type="dxa"/>
                                  <w:vAlign w:val="bottom"/>
                                </w:tcPr>
                                <w:p w14:paraId="13CEFEB6" w14:textId="4D1E06D1" w:rsidR="001973A2" w:rsidRDefault="001973A2" w:rsidP="00C117A6">
                                  <w:pPr>
                                    <w:pStyle w:val="Nidungvnbn"/>
                                    <w:ind w:firstLine="0"/>
                                    <w:jc w:val="right"/>
                                  </w:pPr>
                                  <w:r>
                                    <w:rPr>
                                      <w:color w:val="000000"/>
                                      <w:sz w:val="22"/>
                                      <w:szCs w:val="22"/>
                                    </w:rPr>
                                    <w:t>0.9961</w:t>
                                  </w:r>
                                </w:p>
                              </w:tc>
                              <w:tc>
                                <w:tcPr>
                                  <w:tcW w:w="1143" w:type="dxa"/>
                                  <w:vAlign w:val="bottom"/>
                                </w:tcPr>
                                <w:p w14:paraId="070E3987" w14:textId="13F85F76" w:rsidR="001973A2" w:rsidRDefault="001973A2" w:rsidP="00C117A6">
                                  <w:pPr>
                                    <w:pStyle w:val="Nidungvnbn"/>
                                    <w:ind w:firstLine="0"/>
                                    <w:jc w:val="right"/>
                                  </w:pPr>
                                  <w:r>
                                    <w:rPr>
                                      <w:color w:val="000000"/>
                                      <w:sz w:val="22"/>
                                      <w:szCs w:val="22"/>
                                    </w:rPr>
                                    <w:t>1063.6</w:t>
                                  </w:r>
                                </w:p>
                              </w:tc>
                            </w:tr>
                            <w:tr w:rsidR="001973A2" w14:paraId="0AEE0E98" w14:textId="77777777" w:rsidTr="00A24F79">
                              <w:trPr>
                                <w:trHeight w:val="379"/>
                              </w:trPr>
                              <w:tc>
                                <w:tcPr>
                                  <w:tcW w:w="805" w:type="dxa"/>
                                  <w:vMerge/>
                                </w:tcPr>
                                <w:p w14:paraId="1A45D926" w14:textId="77777777" w:rsidR="001973A2" w:rsidRDefault="001973A2" w:rsidP="00C117A6">
                                  <w:pPr>
                                    <w:pStyle w:val="Nidungvnbn"/>
                                    <w:ind w:firstLine="0"/>
                                    <w:jc w:val="left"/>
                                    <w:rPr>
                                      <w:b/>
                                    </w:rPr>
                                  </w:pPr>
                                </w:p>
                              </w:tc>
                              <w:tc>
                                <w:tcPr>
                                  <w:tcW w:w="2952" w:type="dxa"/>
                                  <w:vAlign w:val="bottom"/>
                                </w:tcPr>
                                <w:p w14:paraId="04A83CFB" w14:textId="04417401" w:rsidR="001973A2" w:rsidRDefault="001973A2" w:rsidP="00C117A6">
                                  <w:pPr>
                                    <w:pStyle w:val="Nidungvnbn"/>
                                    <w:ind w:firstLine="0"/>
                                    <w:jc w:val="left"/>
                                    <w:rPr>
                                      <w:b/>
                                    </w:rPr>
                                  </w:pPr>
                                  <w:r>
                                    <w:rPr>
                                      <w:color w:val="000000"/>
                                      <w:sz w:val="22"/>
                                      <w:szCs w:val="22"/>
                                    </w:rPr>
                                    <w:t>FreezerSmallTrain</w:t>
                                  </w:r>
                                </w:p>
                              </w:tc>
                              <w:tc>
                                <w:tcPr>
                                  <w:tcW w:w="912" w:type="dxa"/>
                                  <w:vAlign w:val="bottom"/>
                                </w:tcPr>
                                <w:p w14:paraId="4538292C" w14:textId="5E0BF765" w:rsidR="001973A2" w:rsidRDefault="001973A2" w:rsidP="00C117A6">
                                  <w:pPr>
                                    <w:pStyle w:val="Nidungvnbn"/>
                                    <w:ind w:firstLine="0"/>
                                    <w:jc w:val="right"/>
                                  </w:pPr>
                                  <w:r>
                                    <w:rPr>
                                      <w:color w:val="000000"/>
                                      <w:sz w:val="22"/>
                                      <w:szCs w:val="22"/>
                                    </w:rPr>
                                    <w:t>0.7258</w:t>
                                  </w:r>
                                </w:p>
                              </w:tc>
                              <w:tc>
                                <w:tcPr>
                                  <w:tcW w:w="912" w:type="dxa"/>
                                  <w:vAlign w:val="bottom"/>
                                </w:tcPr>
                                <w:p w14:paraId="16905B79" w14:textId="0C1EBDE7" w:rsidR="001973A2" w:rsidRDefault="001973A2" w:rsidP="00C117A6">
                                  <w:pPr>
                                    <w:pStyle w:val="Nidungvnbn"/>
                                    <w:ind w:firstLine="0"/>
                                    <w:jc w:val="right"/>
                                  </w:pPr>
                                  <w:r>
                                    <w:rPr>
                                      <w:color w:val="000000"/>
                                      <w:sz w:val="22"/>
                                      <w:szCs w:val="22"/>
                                    </w:rPr>
                                    <w:t>0.7053</w:t>
                                  </w:r>
                                </w:p>
                              </w:tc>
                              <w:tc>
                                <w:tcPr>
                                  <w:tcW w:w="912" w:type="dxa"/>
                                  <w:vAlign w:val="bottom"/>
                                </w:tcPr>
                                <w:p w14:paraId="3B11E64E" w14:textId="12680317" w:rsidR="001973A2" w:rsidRDefault="001973A2" w:rsidP="00C117A6">
                                  <w:pPr>
                                    <w:pStyle w:val="Nidungvnbn"/>
                                    <w:ind w:firstLine="0"/>
                                    <w:jc w:val="right"/>
                                  </w:pPr>
                                  <w:r>
                                    <w:rPr>
                                      <w:color w:val="000000"/>
                                      <w:sz w:val="22"/>
                                      <w:szCs w:val="22"/>
                                    </w:rPr>
                                    <w:t>0.7053</w:t>
                                  </w:r>
                                </w:p>
                              </w:tc>
                              <w:tc>
                                <w:tcPr>
                                  <w:tcW w:w="1077" w:type="dxa"/>
                                  <w:vAlign w:val="bottom"/>
                                </w:tcPr>
                                <w:p w14:paraId="38BD24C4" w14:textId="3B4B375D" w:rsidR="001973A2" w:rsidRDefault="001973A2" w:rsidP="00C117A6">
                                  <w:pPr>
                                    <w:pStyle w:val="Nidungvnbn"/>
                                    <w:ind w:firstLine="0"/>
                                    <w:jc w:val="right"/>
                                  </w:pPr>
                                  <w:r>
                                    <w:rPr>
                                      <w:color w:val="000000"/>
                                      <w:sz w:val="22"/>
                                      <w:szCs w:val="22"/>
                                    </w:rPr>
                                    <w:t>8668.2</w:t>
                                  </w:r>
                                </w:p>
                              </w:tc>
                              <w:tc>
                                <w:tcPr>
                                  <w:tcW w:w="994" w:type="dxa"/>
                                  <w:vAlign w:val="bottom"/>
                                </w:tcPr>
                                <w:p w14:paraId="4B38324B" w14:textId="3A72FC0C" w:rsidR="001973A2" w:rsidRDefault="001973A2" w:rsidP="00C117A6">
                                  <w:pPr>
                                    <w:pStyle w:val="Nidungvnbn"/>
                                    <w:ind w:firstLine="0"/>
                                    <w:jc w:val="right"/>
                                  </w:pPr>
                                  <w:r>
                                    <w:rPr>
                                      <w:color w:val="000000"/>
                                      <w:sz w:val="22"/>
                                      <w:szCs w:val="22"/>
                                    </w:rPr>
                                    <w:t>0.8629</w:t>
                                  </w:r>
                                </w:p>
                              </w:tc>
                              <w:tc>
                                <w:tcPr>
                                  <w:tcW w:w="994" w:type="dxa"/>
                                  <w:vAlign w:val="bottom"/>
                                </w:tcPr>
                                <w:p w14:paraId="45EE3ED6" w14:textId="683C2B74" w:rsidR="001973A2" w:rsidRDefault="001973A2" w:rsidP="00C117A6">
                                  <w:pPr>
                                    <w:pStyle w:val="Nidungvnbn"/>
                                    <w:ind w:firstLine="0"/>
                                    <w:jc w:val="right"/>
                                  </w:pPr>
                                  <w:r>
                                    <w:rPr>
                                      <w:color w:val="000000"/>
                                      <w:sz w:val="22"/>
                                      <w:szCs w:val="22"/>
                                    </w:rPr>
                                    <w:t>0.8547</w:t>
                                  </w:r>
                                </w:p>
                              </w:tc>
                              <w:tc>
                                <w:tcPr>
                                  <w:tcW w:w="994" w:type="dxa"/>
                                  <w:vAlign w:val="bottom"/>
                                </w:tcPr>
                                <w:p w14:paraId="5FED7E8B" w14:textId="675BEBD6" w:rsidR="001973A2" w:rsidRDefault="001973A2" w:rsidP="00C117A6">
                                  <w:pPr>
                                    <w:pStyle w:val="Nidungvnbn"/>
                                    <w:ind w:firstLine="0"/>
                                    <w:jc w:val="right"/>
                                  </w:pPr>
                                  <w:r>
                                    <w:rPr>
                                      <w:color w:val="000000"/>
                                      <w:sz w:val="22"/>
                                      <w:szCs w:val="22"/>
                                    </w:rPr>
                                    <w:t>0.8547</w:t>
                                  </w:r>
                                </w:p>
                              </w:tc>
                              <w:tc>
                                <w:tcPr>
                                  <w:tcW w:w="1143" w:type="dxa"/>
                                  <w:vAlign w:val="bottom"/>
                                </w:tcPr>
                                <w:p w14:paraId="351C7C6E" w14:textId="4C7363C2" w:rsidR="001973A2" w:rsidRDefault="001973A2" w:rsidP="00C117A6">
                                  <w:pPr>
                                    <w:pStyle w:val="Nidungvnbn"/>
                                    <w:ind w:firstLine="0"/>
                                    <w:jc w:val="right"/>
                                  </w:pPr>
                                  <w:r>
                                    <w:rPr>
                                      <w:color w:val="000000"/>
                                      <w:sz w:val="22"/>
                                      <w:szCs w:val="22"/>
                                    </w:rPr>
                                    <w:t>4138</w:t>
                                  </w:r>
                                </w:p>
                              </w:tc>
                            </w:tr>
                            <w:tr w:rsidR="001973A2" w14:paraId="3A203C97" w14:textId="77777777" w:rsidTr="00A24F79">
                              <w:trPr>
                                <w:trHeight w:val="379"/>
                              </w:trPr>
                              <w:tc>
                                <w:tcPr>
                                  <w:tcW w:w="805" w:type="dxa"/>
                                  <w:vMerge/>
                                </w:tcPr>
                                <w:p w14:paraId="69B2872D" w14:textId="77777777" w:rsidR="001973A2" w:rsidRDefault="001973A2" w:rsidP="00C117A6">
                                  <w:pPr>
                                    <w:pStyle w:val="Nidungvnbn"/>
                                    <w:ind w:firstLine="0"/>
                                    <w:jc w:val="left"/>
                                    <w:rPr>
                                      <w:b/>
                                    </w:rPr>
                                  </w:pPr>
                                </w:p>
                              </w:tc>
                              <w:tc>
                                <w:tcPr>
                                  <w:tcW w:w="2952" w:type="dxa"/>
                                  <w:vAlign w:val="bottom"/>
                                </w:tcPr>
                                <w:p w14:paraId="00F8BEC4" w14:textId="4F97B27E" w:rsidR="001973A2" w:rsidRDefault="001973A2" w:rsidP="00C117A6">
                                  <w:pPr>
                                    <w:pStyle w:val="Nidungvnbn"/>
                                    <w:ind w:firstLine="0"/>
                                    <w:jc w:val="left"/>
                                    <w:rPr>
                                      <w:b/>
                                    </w:rPr>
                                  </w:pPr>
                                  <w:r>
                                    <w:rPr>
                                      <w:color w:val="000000"/>
                                      <w:sz w:val="22"/>
                                      <w:szCs w:val="22"/>
                                    </w:rPr>
                                    <w:t>Fungi</w:t>
                                  </w:r>
                                </w:p>
                              </w:tc>
                              <w:tc>
                                <w:tcPr>
                                  <w:tcW w:w="912" w:type="dxa"/>
                                  <w:vAlign w:val="bottom"/>
                                </w:tcPr>
                                <w:p w14:paraId="61BB0A84" w14:textId="09A75F19" w:rsidR="001973A2" w:rsidRDefault="001973A2" w:rsidP="00C117A6">
                                  <w:pPr>
                                    <w:pStyle w:val="Nidungvnbn"/>
                                    <w:ind w:firstLine="0"/>
                                    <w:jc w:val="right"/>
                                  </w:pPr>
                                  <w:r>
                                    <w:rPr>
                                      <w:color w:val="000000"/>
                                      <w:sz w:val="22"/>
                                      <w:szCs w:val="22"/>
                                    </w:rPr>
                                    <w:t>0.0021</w:t>
                                  </w:r>
                                </w:p>
                              </w:tc>
                              <w:tc>
                                <w:tcPr>
                                  <w:tcW w:w="912" w:type="dxa"/>
                                  <w:vAlign w:val="bottom"/>
                                </w:tcPr>
                                <w:p w14:paraId="5F8F5553" w14:textId="74F7F4F5" w:rsidR="001973A2" w:rsidRDefault="001973A2" w:rsidP="00C117A6">
                                  <w:pPr>
                                    <w:pStyle w:val="Nidungvnbn"/>
                                    <w:ind w:firstLine="0"/>
                                    <w:jc w:val="right"/>
                                  </w:pPr>
                                  <w:r>
                                    <w:rPr>
                                      <w:color w:val="000000"/>
                                      <w:sz w:val="22"/>
                                      <w:szCs w:val="22"/>
                                    </w:rPr>
                                    <w:t>0.0054</w:t>
                                  </w:r>
                                </w:p>
                              </w:tc>
                              <w:tc>
                                <w:tcPr>
                                  <w:tcW w:w="912" w:type="dxa"/>
                                  <w:vAlign w:val="bottom"/>
                                </w:tcPr>
                                <w:p w14:paraId="18C9419F" w14:textId="677D41A7" w:rsidR="001973A2" w:rsidRDefault="001973A2" w:rsidP="00C117A6">
                                  <w:pPr>
                                    <w:pStyle w:val="Nidungvnbn"/>
                                    <w:ind w:firstLine="0"/>
                                    <w:jc w:val="right"/>
                                  </w:pPr>
                                  <w:r>
                                    <w:rPr>
                                      <w:color w:val="000000"/>
                                      <w:sz w:val="22"/>
                                      <w:szCs w:val="22"/>
                                    </w:rPr>
                                    <w:t>0.0079</w:t>
                                  </w:r>
                                </w:p>
                              </w:tc>
                              <w:tc>
                                <w:tcPr>
                                  <w:tcW w:w="1077" w:type="dxa"/>
                                  <w:vAlign w:val="bottom"/>
                                </w:tcPr>
                                <w:p w14:paraId="7BE73CE3" w14:textId="4B4C9E2D" w:rsidR="001973A2" w:rsidRDefault="001973A2" w:rsidP="00C117A6">
                                  <w:pPr>
                                    <w:pStyle w:val="Nidungvnbn"/>
                                    <w:ind w:firstLine="0"/>
                                    <w:jc w:val="right"/>
                                  </w:pPr>
                                  <w:r>
                                    <w:rPr>
                                      <w:color w:val="000000"/>
                                      <w:sz w:val="22"/>
                                      <w:szCs w:val="22"/>
                                    </w:rPr>
                                    <w:t>1809.3</w:t>
                                  </w:r>
                                </w:p>
                              </w:tc>
                              <w:tc>
                                <w:tcPr>
                                  <w:tcW w:w="994" w:type="dxa"/>
                                  <w:vAlign w:val="bottom"/>
                                </w:tcPr>
                                <w:p w14:paraId="7117BF48" w14:textId="01C6DC5A" w:rsidR="001973A2" w:rsidRDefault="001973A2" w:rsidP="00C117A6">
                                  <w:pPr>
                                    <w:pStyle w:val="Nidungvnbn"/>
                                    <w:ind w:firstLine="0"/>
                                    <w:jc w:val="right"/>
                                  </w:pPr>
                                  <w:r>
                                    <w:rPr>
                                      <w:color w:val="000000"/>
                                      <w:sz w:val="22"/>
                                      <w:szCs w:val="22"/>
                                    </w:rPr>
                                    <w:t>0.0081</w:t>
                                  </w:r>
                                </w:p>
                              </w:tc>
                              <w:tc>
                                <w:tcPr>
                                  <w:tcW w:w="994" w:type="dxa"/>
                                  <w:vAlign w:val="bottom"/>
                                </w:tcPr>
                                <w:p w14:paraId="37121FDF" w14:textId="45001820" w:rsidR="001973A2" w:rsidRDefault="001973A2" w:rsidP="00C117A6">
                                  <w:pPr>
                                    <w:pStyle w:val="Nidungvnbn"/>
                                    <w:ind w:firstLine="0"/>
                                    <w:jc w:val="right"/>
                                  </w:pPr>
                                  <w:r>
                                    <w:rPr>
                                      <w:color w:val="000000"/>
                                      <w:sz w:val="22"/>
                                      <w:szCs w:val="22"/>
                                    </w:rPr>
                                    <w:t>0.0645</w:t>
                                  </w:r>
                                </w:p>
                              </w:tc>
                              <w:tc>
                                <w:tcPr>
                                  <w:tcW w:w="994" w:type="dxa"/>
                                  <w:vAlign w:val="bottom"/>
                                </w:tcPr>
                                <w:p w14:paraId="4D5D8B72" w14:textId="2FAA5CA5" w:rsidR="001973A2" w:rsidRDefault="001973A2" w:rsidP="00C117A6">
                                  <w:pPr>
                                    <w:pStyle w:val="Nidungvnbn"/>
                                    <w:ind w:firstLine="0"/>
                                    <w:jc w:val="right"/>
                                  </w:pPr>
                                  <w:r>
                                    <w:rPr>
                                      <w:color w:val="000000"/>
                                      <w:sz w:val="22"/>
                                      <w:szCs w:val="22"/>
                                    </w:rPr>
                                    <w:t>0.0635</w:t>
                                  </w:r>
                                </w:p>
                              </w:tc>
                              <w:tc>
                                <w:tcPr>
                                  <w:tcW w:w="1143" w:type="dxa"/>
                                  <w:vAlign w:val="bottom"/>
                                </w:tcPr>
                                <w:p w14:paraId="18BB81AA" w14:textId="35B0E854" w:rsidR="001973A2" w:rsidRDefault="001973A2" w:rsidP="00C117A6">
                                  <w:pPr>
                                    <w:pStyle w:val="Nidungvnbn"/>
                                    <w:ind w:firstLine="0"/>
                                    <w:jc w:val="right"/>
                                  </w:pPr>
                                  <w:r>
                                    <w:rPr>
                                      <w:color w:val="000000"/>
                                      <w:sz w:val="22"/>
                                      <w:szCs w:val="22"/>
                                    </w:rPr>
                                    <w:t>757.3</w:t>
                                  </w:r>
                                </w:p>
                              </w:tc>
                            </w:tr>
                          </w:tbl>
                          <w:p w14:paraId="01C14F64"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5" type="#_x0000_t202" style="position:absolute;margin-left:563.4pt;margin-top:18.25pt;width:614.6pt;height:414.1pt;rotation:90;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48402CE3" w14:textId="77777777" w:rsidTr="001F713D">
                        <w:trPr>
                          <w:trHeight w:val="379"/>
                        </w:trPr>
                        <w:tc>
                          <w:tcPr>
                            <w:tcW w:w="805" w:type="dxa"/>
                            <w:vMerge w:val="restart"/>
                            <w:vAlign w:val="center"/>
                          </w:tcPr>
                          <w:p w14:paraId="4A99BEDD" w14:textId="5B56EFAB" w:rsidR="001973A2" w:rsidRDefault="001973A2" w:rsidP="00803456">
                            <w:pPr>
                              <w:pStyle w:val="Nidungvnbn"/>
                              <w:ind w:firstLine="0"/>
                              <w:jc w:val="center"/>
                              <w:rPr>
                                <w:b/>
                              </w:rPr>
                            </w:pPr>
                            <w:r>
                              <w:rPr>
                                <w:b/>
                              </w:rPr>
                              <w:t>Tên phân loại</w:t>
                            </w:r>
                          </w:p>
                        </w:tc>
                        <w:tc>
                          <w:tcPr>
                            <w:tcW w:w="2952" w:type="dxa"/>
                            <w:vMerge w:val="restart"/>
                            <w:vAlign w:val="center"/>
                          </w:tcPr>
                          <w:p w14:paraId="073C0120" w14:textId="10EFAE05" w:rsidR="001973A2" w:rsidRDefault="001973A2" w:rsidP="00803456">
                            <w:pPr>
                              <w:pStyle w:val="Nidungvnbn"/>
                              <w:ind w:firstLine="0"/>
                              <w:jc w:val="center"/>
                              <w:rPr>
                                <w:b/>
                              </w:rPr>
                            </w:pPr>
                            <w:r>
                              <w:rPr>
                                <w:b/>
                              </w:rPr>
                              <w:t>Tên tập dữ liệu</w:t>
                            </w:r>
                          </w:p>
                        </w:tc>
                        <w:tc>
                          <w:tcPr>
                            <w:tcW w:w="3813" w:type="dxa"/>
                            <w:gridSpan w:val="4"/>
                          </w:tcPr>
                          <w:p w14:paraId="2403DE20" w14:textId="77777777" w:rsidR="001973A2" w:rsidRDefault="001973A2" w:rsidP="00803456">
                            <w:pPr>
                              <w:pStyle w:val="Nidungvnbn"/>
                              <w:ind w:firstLine="0"/>
                              <w:jc w:val="center"/>
                              <w:rPr>
                                <w:b/>
                              </w:rPr>
                            </w:pPr>
                            <w:r>
                              <w:rPr>
                                <w:b/>
                              </w:rPr>
                              <w:t>Nhóm tác giả</w:t>
                            </w:r>
                          </w:p>
                          <w:p w14:paraId="436D3FA0" w14:textId="77777777" w:rsidR="001973A2" w:rsidRDefault="001973A2" w:rsidP="00803456">
                            <w:pPr>
                              <w:pStyle w:val="Nidungvnbn"/>
                              <w:ind w:firstLine="0"/>
                              <w:jc w:val="center"/>
                              <w:rPr>
                                <w:b/>
                              </w:rPr>
                            </w:pPr>
                            <w:r>
                              <w:rPr>
                                <w:b/>
                              </w:rPr>
                              <w:t>tiền thực nghiệm</w:t>
                            </w:r>
                          </w:p>
                        </w:tc>
                        <w:tc>
                          <w:tcPr>
                            <w:tcW w:w="4125" w:type="dxa"/>
                            <w:gridSpan w:val="4"/>
                          </w:tcPr>
                          <w:p w14:paraId="0BB50336" w14:textId="77777777" w:rsidR="001973A2" w:rsidRDefault="001973A2" w:rsidP="00803456">
                            <w:pPr>
                              <w:pStyle w:val="Nidungvnbn"/>
                              <w:ind w:firstLine="0"/>
                              <w:jc w:val="center"/>
                              <w:rPr>
                                <w:b/>
                              </w:rPr>
                            </w:pPr>
                            <w:r>
                              <w:rPr>
                                <w:b/>
                              </w:rPr>
                              <w:t>Thực nghiệm</w:t>
                            </w:r>
                          </w:p>
                          <w:p w14:paraId="56137EDE" w14:textId="3E62AEDB" w:rsidR="001973A2" w:rsidRDefault="001973A2" w:rsidP="00803456">
                            <w:pPr>
                              <w:pStyle w:val="Nidungvnbn"/>
                              <w:ind w:firstLine="0"/>
                              <w:jc w:val="center"/>
                              <w:rPr>
                                <w:b/>
                              </w:rPr>
                            </w:pPr>
                            <w:r>
                              <w:rPr>
                                <w:b/>
                              </w:rPr>
                              <w:t>của bản thân</w:t>
                            </w:r>
                          </w:p>
                        </w:tc>
                      </w:tr>
                      <w:tr w:rsidR="001973A2" w14:paraId="6371A73D" w14:textId="77777777" w:rsidTr="001F713D">
                        <w:trPr>
                          <w:trHeight w:val="379"/>
                        </w:trPr>
                        <w:tc>
                          <w:tcPr>
                            <w:tcW w:w="805" w:type="dxa"/>
                            <w:vMerge/>
                          </w:tcPr>
                          <w:p w14:paraId="6106DF8C" w14:textId="77777777" w:rsidR="001973A2" w:rsidRDefault="001973A2" w:rsidP="00C17EA6">
                            <w:pPr>
                              <w:pStyle w:val="Nidungvnbn"/>
                              <w:jc w:val="center"/>
                              <w:rPr>
                                <w:b/>
                              </w:rPr>
                            </w:pPr>
                          </w:p>
                        </w:tc>
                        <w:tc>
                          <w:tcPr>
                            <w:tcW w:w="2952" w:type="dxa"/>
                            <w:vMerge/>
                          </w:tcPr>
                          <w:p w14:paraId="5FBAEAF4" w14:textId="77777777" w:rsidR="001973A2" w:rsidRDefault="001973A2" w:rsidP="00C17EA6">
                            <w:pPr>
                              <w:pStyle w:val="Nidungvnbn"/>
                              <w:jc w:val="center"/>
                              <w:rPr>
                                <w:b/>
                              </w:rPr>
                            </w:pPr>
                          </w:p>
                        </w:tc>
                        <w:tc>
                          <w:tcPr>
                            <w:tcW w:w="912" w:type="dxa"/>
                          </w:tcPr>
                          <w:p w14:paraId="20D47E77" w14:textId="77777777" w:rsidR="001973A2" w:rsidRDefault="001973A2" w:rsidP="00C17EA6">
                            <w:pPr>
                              <w:pStyle w:val="Nidungvnbn"/>
                              <w:ind w:firstLine="0"/>
                              <w:jc w:val="center"/>
                              <w:rPr>
                                <w:b/>
                                <w:sz w:val="24"/>
                                <w:szCs w:val="24"/>
                              </w:rPr>
                            </w:pPr>
                            <w:r>
                              <w:rPr>
                                <w:b/>
                              </w:rPr>
                              <w:t>Pre</w:t>
                            </w:r>
                          </w:p>
                        </w:tc>
                        <w:tc>
                          <w:tcPr>
                            <w:tcW w:w="912" w:type="dxa"/>
                          </w:tcPr>
                          <w:p w14:paraId="13045D52" w14:textId="77777777" w:rsidR="001973A2" w:rsidRDefault="001973A2" w:rsidP="00C17EA6">
                            <w:pPr>
                              <w:pStyle w:val="Nidungvnbn"/>
                              <w:ind w:firstLine="0"/>
                              <w:jc w:val="center"/>
                              <w:rPr>
                                <w:b/>
                              </w:rPr>
                            </w:pPr>
                            <w:r>
                              <w:rPr>
                                <w:b/>
                              </w:rPr>
                              <w:t>Acc</w:t>
                            </w:r>
                          </w:p>
                        </w:tc>
                        <w:tc>
                          <w:tcPr>
                            <w:tcW w:w="912" w:type="dxa"/>
                          </w:tcPr>
                          <w:p w14:paraId="297CCE35" w14:textId="77777777" w:rsidR="001973A2" w:rsidRDefault="001973A2" w:rsidP="00C17EA6">
                            <w:pPr>
                              <w:pStyle w:val="Nidungvnbn"/>
                              <w:ind w:firstLine="0"/>
                              <w:jc w:val="center"/>
                              <w:rPr>
                                <w:b/>
                                <w:sz w:val="24"/>
                                <w:szCs w:val="24"/>
                              </w:rPr>
                            </w:pPr>
                            <w:r>
                              <w:rPr>
                                <w:b/>
                              </w:rPr>
                              <w:t>Rec</w:t>
                            </w:r>
                          </w:p>
                        </w:tc>
                        <w:tc>
                          <w:tcPr>
                            <w:tcW w:w="1077" w:type="dxa"/>
                          </w:tcPr>
                          <w:p w14:paraId="33FFA2AB" w14:textId="77777777" w:rsidR="001973A2" w:rsidRDefault="001973A2" w:rsidP="00C17EA6">
                            <w:pPr>
                              <w:pStyle w:val="Nidungvnbn"/>
                              <w:ind w:firstLine="0"/>
                              <w:jc w:val="center"/>
                              <w:rPr>
                                <w:b/>
                              </w:rPr>
                            </w:pPr>
                            <w:r>
                              <w:rPr>
                                <w:b/>
                                <w:lang w:val="vi-VN"/>
                              </w:rPr>
                              <w:t>TrT</w:t>
                            </w:r>
                          </w:p>
                        </w:tc>
                        <w:tc>
                          <w:tcPr>
                            <w:tcW w:w="994" w:type="dxa"/>
                          </w:tcPr>
                          <w:p w14:paraId="711044AC" w14:textId="77777777" w:rsidR="001973A2" w:rsidRDefault="001973A2" w:rsidP="00C17EA6">
                            <w:pPr>
                              <w:pStyle w:val="Nidungvnbn"/>
                              <w:ind w:firstLine="0"/>
                              <w:jc w:val="center"/>
                              <w:rPr>
                                <w:b/>
                                <w:sz w:val="24"/>
                                <w:szCs w:val="24"/>
                              </w:rPr>
                            </w:pPr>
                            <w:r>
                              <w:rPr>
                                <w:b/>
                              </w:rPr>
                              <w:t>Pre</w:t>
                            </w:r>
                          </w:p>
                        </w:tc>
                        <w:tc>
                          <w:tcPr>
                            <w:tcW w:w="994" w:type="dxa"/>
                          </w:tcPr>
                          <w:p w14:paraId="1827706D" w14:textId="77777777" w:rsidR="001973A2" w:rsidRDefault="001973A2" w:rsidP="00C17EA6">
                            <w:pPr>
                              <w:pStyle w:val="Nidungvnbn"/>
                              <w:ind w:firstLine="0"/>
                              <w:jc w:val="center"/>
                              <w:rPr>
                                <w:b/>
                              </w:rPr>
                            </w:pPr>
                            <w:r>
                              <w:rPr>
                                <w:b/>
                              </w:rPr>
                              <w:t>Acc</w:t>
                            </w:r>
                          </w:p>
                        </w:tc>
                        <w:tc>
                          <w:tcPr>
                            <w:tcW w:w="994" w:type="dxa"/>
                          </w:tcPr>
                          <w:p w14:paraId="3C10B57A" w14:textId="77777777" w:rsidR="001973A2" w:rsidRDefault="001973A2" w:rsidP="00C17EA6">
                            <w:pPr>
                              <w:pStyle w:val="Nidungvnbn"/>
                              <w:ind w:firstLine="0"/>
                              <w:jc w:val="center"/>
                              <w:rPr>
                                <w:b/>
                                <w:sz w:val="24"/>
                                <w:szCs w:val="24"/>
                              </w:rPr>
                            </w:pPr>
                            <w:r>
                              <w:rPr>
                                <w:b/>
                              </w:rPr>
                              <w:t>Rec</w:t>
                            </w:r>
                          </w:p>
                        </w:tc>
                        <w:tc>
                          <w:tcPr>
                            <w:tcW w:w="1143" w:type="dxa"/>
                          </w:tcPr>
                          <w:p w14:paraId="680EE5C8" w14:textId="77777777" w:rsidR="001973A2" w:rsidRDefault="001973A2" w:rsidP="00C17EA6">
                            <w:pPr>
                              <w:pStyle w:val="Nidungvnbn"/>
                              <w:ind w:firstLine="0"/>
                              <w:jc w:val="center"/>
                              <w:rPr>
                                <w:b/>
                              </w:rPr>
                            </w:pPr>
                            <w:r>
                              <w:rPr>
                                <w:b/>
                              </w:rPr>
                              <w:t>TrT</w:t>
                            </w:r>
                          </w:p>
                        </w:tc>
                      </w:tr>
                      <w:tr w:rsidR="001973A2" w14:paraId="062BAB0F" w14:textId="77777777" w:rsidTr="00A24F79">
                        <w:trPr>
                          <w:trHeight w:val="379"/>
                        </w:trPr>
                        <w:tc>
                          <w:tcPr>
                            <w:tcW w:w="805" w:type="dxa"/>
                            <w:vMerge w:val="restart"/>
                            <w:vAlign w:val="center"/>
                          </w:tcPr>
                          <w:p w14:paraId="1A29AA80" w14:textId="79C83DE2" w:rsidR="001973A2" w:rsidRPr="008224F3" w:rsidRDefault="001973A2" w:rsidP="00C117A6">
                            <w:pPr>
                              <w:pStyle w:val="Nidungvnbn"/>
                              <w:ind w:firstLine="0"/>
                              <w:jc w:val="center"/>
                            </w:pPr>
                            <w:r>
                              <w:t>FCN</w:t>
                            </w:r>
                          </w:p>
                        </w:tc>
                        <w:tc>
                          <w:tcPr>
                            <w:tcW w:w="2952" w:type="dxa"/>
                            <w:vAlign w:val="bottom"/>
                          </w:tcPr>
                          <w:p w14:paraId="4B7EB416" w14:textId="27F29E15" w:rsidR="001973A2" w:rsidRDefault="001973A2" w:rsidP="00C117A6">
                            <w:pPr>
                              <w:pStyle w:val="Nidungvnbn"/>
                              <w:ind w:firstLine="0"/>
                              <w:jc w:val="left"/>
                              <w:rPr>
                                <w:b/>
                              </w:rPr>
                            </w:pPr>
                            <w:r>
                              <w:rPr>
                                <w:color w:val="000000"/>
                                <w:sz w:val="22"/>
                                <w:szCs w:val="22"/>
                              </w:rPr>
                              <w:t>ECG200</w:t>
                            </w:r>
                          </w:p>
                        </w:tc>
                        <w:tc>
                          <w:tcPr>
                            <w:tcW w:w="912" w:type="dxa"/>
                            <w:vAlign w:val="bottom"/>
                          </w:tcPr>
                          <w:p w14:paraId="56CF83B0" w14:textId="21A745A0" w:rsidR="001973A2" w:rsidRDefault="001973A2" w:rsidP="00C117A6">
                            <w:pPr>
                              <w:pStyle w:val="Nidungvnbn"/>
                              <w:ind w:firstLine="0"/>
                              <w:jc w:val="right"/>
                            </w:pPr>
                            <w:r>
                              <w:rPr>
                                <w:color w:val="000000"/>
                                <w:sz w:val="22"/>
                                <w:szCs w:val="22"/>
                              </w:rPr>
                              <w:t>0.8957</w:t>
                            </w:r>
                          </w:p>
                        </w:tc>
                        <w:tc>
                          <w:tcPr>
                            <w:tcW w:w="912" w:type="dxa"/>
                            <w:vAlign w:val="bottom"/>
                          </w:tcPr>
                          <w:p w14:paraId="71FBCCA7" w14:textId="2926D53B" w:rsidR="001973A2" w:rsidRDefault="001973A2" w:rsidP="00C117A6">
                            <w:pPr>
                              <w:pStyle w:val="Nidungvnbn"/>
                              <w:ind w:firstLine="0"/>
                              <w:jc w:val="right"/>
                            </w:pPr>
                            <w:r>
                              <w:rPr>
                                <w:color w:val="000000"/>
                                <w:sz w:val="22"/>
                                <w:szCs w:val="22"/>
                              </w:rPr>
                              <w:t>0.9</w:t>
                            </w:r>
                          </w:p>
                        </w:tc>
                        <w:tc>
                          <w:tcPr>
                            <w:tcW w:w="912" w:type="dxa"/>
                            <w:vAlign w:val="bottom"/>
                          </w:tcPr>
                          <w:p w14:paraId="63E71B13" w14:textId="51CF048F" w:rsidR="001973A2" w:rsidRDefault="001973A2" w:rsidP="00C117A6">
                            <w:pPr>
                              <w:pStyle w:val="Nidungvnbn"/>
                              <w:ind w:firstLine="0"/>
                              <w:jc w:val="right"/>
                            </w:pPr>
                            <w:r>
                              <w:rPr>
                                <w:color w:val="000000"/>
                                <w:sz w:val="22"/>
                                <w:szCs w:val="22"/>
                              </w:rPr>
                              <w:t>0.8854</w:t>
                            </w:r>
                          </w:p>
                        </w:tc>
                        <w:tc>
                          <w:tcPr>
                            <w:tcW w:w="1077" w:type="dxa"/>
                            <w:vAlign w:val="bottom"/>
                          </w:tcPr>
                          <w:p w14:paraId="3406A436" w14:textId="0DEED0C6" w:rsidR="001973A2" w:rsidRDefault="001973A2" w:rsidP="00C117A6">
                            <w:pPr>
                              <w:pStyle w:val="Nidungvnbn"/>
                              <w:ind w:firstLine="0"/>
                              <w:jc w:val="right"/>
                            </w:pPr>
                            <w:r>
                              <w:rPr>
                                <w:color w:val="000000"/>
                                <w:sz w:val="22"/>
                                <w:szCs w:val="22"/>
                              </w:rPr>
                              <w:t>232.3</w:t>
                            </w:r>
                          </w:p>
                        </w:tc>
                        <w:tc>
                          <w:tcPr>
                            <w:tcW w:w="994" w:type="dxa"/>
                            <w:vAlign w:val="bottom"/>
                          </w:tcPr>
                          <w:p w14:paraId="7DD66C34" w14:textId="291A253B" w:rsidR="001973A2" w:rsidRDefault="001973A2" w:rsidP="00C117A6">
                            <w:pPr>
                              <w:pStyle w:val="Nidungvnbn"/>
                              <w:ind w:firstLine="0"/>
                              <w:jc w:val="right"/>
                            </w:pPr>
                            <w:r>
                              <w:rPr>
                                <w:color w:val="000000"/>
                                <w:sz w:val="22"/>
                                <w:szCs w:val="22"/>
                              </w:rPr>
                              <w:t>0.8824</w:t>
                            </w:r>
                          </w:p>
                        </w:tc>
                        <w:tc>
                          <w:tcPr>
                            <w:tcW w:w="994" w:type="dxa"/>
                            <w:vAlign w:val="bottom"/>
                          </w:tcPr>
                          <w:p w14:paraId="2601F6C3" w14:textId="6B130101" w:rsidR="001973A2" w:rsidRDefault="001973A2" w:rsidP="00C117A6">
                            <w:pPr>
                              <w:pStyle w:val="Nidungvnbn"/>
                              <w:ind w:firstLine="0"/>
                              <w:jc w:val="right"/>
                            </w:pPr>
                            <w:r>
                              <w:rPr>
                                <w:color w:val="000000"/>
                                <w:sz w:val="22"/>
                                <w:szCs w:val="22"/>
                              </w:rPr>
                              <w:t>0.89</w:t>
                            </w:r>
                          </w:p>
                        </w:tc>
                        <w:tc>
                          <w:tcPr>
                            <w:tcW w:w="994" w:type="dxa"/>
                            <w:vAlign w:val="bottom"/>
                          </w:tcPr>
                          <w:p w14:paraId="346451A9" w14:textId="531A6285" w:rsidR="001973A2" w:rsidRDefault="001973A2" w:rsidP="00C117A6">
                            <w:pPr>
                              <w:pStyle w:val="Nidungvnbn"/>
                              <w:ind w:firstLine="0"/>
                              <w:jc w:val="right"/>
                            </w:pPr>
                            <w:r>
                              <w:rPr>
                                <w:color w:val="000000"/>
                                <w:sz w:val="22"/>
                                <w:szCs w:val="22"/>
                              </w:rPr>
                              <w:t>0.8776</w:t>
                            </w:r>
                          </w:p>
                        </w:tc>
                        <w:tc>
                          <w:tcPr>
                            <w:tcW w:w="1143" w:type="dxa"/>
                            <w:vAlign w:val="bottom"/>
                          </w:tcPr>
                          <w:p w14:paraId="079D8A6D" w14:textId="36427C88" w:rsidR="001973A2" w:rsidRDefault="001973A2" w:rsidP="00C117A6">
                            <w:pPr>
                              <w:pStyle w:val="Nidungvnbn"/>
                              <w:ind w:firstLine="0"/>
                              <w:jc w:val="right"/>
                            </w:pPr>
                            <w:r>
                              <w:rPr>
                                <w:color w:val="000000"/>
                                <w:sz w:val="22"/>
                                <w:szCs w:val="22"/>
                              </w:rPr>
                              <w:t>262.7</w:t>
                            </w:r>
                          </w:p>
                        </w:tc>
                      </w:tr>
                      <w:tr w:rsidR="001973A2" w14:paraId="028626B8" w14:textId="77777777" w:rsidTr="00A24F79">
                        <w:trPr>
                          <w:trHeight w:val="379"/>
                        </w:trPr>
                        <w:tc>
                          <w:tcPr>
                            <w:tcW w:w="805" w:type="dxa"/>
                            <w:vMerge/>
                          </w:tcPr>
                          <w:p w14:paraId="544E03FD" w14:textId="77777777" w:rsidR="001973A2" w:rsidRDefault="001973A2" w:rsidP="00C117A6">
                            <w:pPr>
                              <w:pStyle w:val="Nidungvnbn"/>
                              <w:ind w:firstLine="0"/>
                              <w:jc w:val="left"/>
                              <w:rPr>
                                <w:b/>
                              </w:rPr>
                            </w:pPr>
                          </w:p>
                        </w:tc>
                        <w:tc>
                          <w:tcPr>
                            <w:tcW w:w="2952" w:type="dxa"/>
                            <w:vAlign w:val="bottom"/>
                          </w:tcPr>
                          <w:p w14:paraId="4FFBDAD3" w14:textId="1DCBE1D9" w:rsidR="001973A2" w:rsidRDefault="001973A2" w:rsidP="00C117A6">
                            <w:pPr>
                              <w:pStyle w:val="Nidungvnbn"/>
                              <w:ind w:firstLine="0"/>
                              <w:jc w:val="left"/>
                              <w:rPr>
                                <w:b/>
                              </w:rPr>
                            </w:pPr>
                            <w:r>
                              <w:rPr>
                                <w:color w:val="000000"/>
                                <w:sz w:val="22"/>
                                <w:szCs w:val="22"/>
                              </w:rPr>
                              <w:t>ECG5000</w:t>
                            </w:r>
                          </w:p>
                        </w:tc>
                        <w:tc>
                          <w:tcPr>
                            <w:tcW w:w="912" w:type="dxa"/>
                            <w:vAlign w:val="bottom"/>
                          </w:tcPr>
                          <w:p w14:paraId="0C06A94C" w14:textId="31A3F1DD" w:rsidR="001973A2" w:rsidRDefault="001973A2" w:rsidP="00C117A6">
                            <w:pPr>
                              <w:pStyle w:val="Nidungvnbn"/>
                              <w:ind w:firstLine="0"/>
                              <w:jc w:val="right"/>
                            </w:pPr>
                            <w:r>
                              <w:rPr>
                                <w:color w:val="000000"/>
                                <w:sz w:val="22"/>
                                <w:szCs w:val="22"/>
                              </w:rPr>
                              <w:t>0.7137</w:t>
                            </w:r>
                          </w:p>
                        </w:tc>
                        <w:tc>
                          <w:tcPr>
                            <w:tcW w:w="912" w:type="dxa"/>
                            <w:vAlign w:val="bottom"/>
                          </w:tcPr>
                          <w:p w14:paraId="76997783" w14:textId="79826F51" w:rsidR="001973A2" w:rsidRDefault="001973A2" w:rsidP="00C117A6">
                            <w:pPr>
                              <w:pStyle w:val="Nidungvnbn"/>
                              <w:ind w:firstLine="0"/>
                              <w:jc w:val="right"/>
                            </w:pPr>
                            <w:r>
                              <w:rPr>
                                <w:color w:val="000000"/>
                                <w:sz w:val="22"/>
                                <w:szCs w:val="22"/>
                              </w:rPr>
                              <w:t>0.9393</w:t>
                            </w:r>
                          </w:p>
                        </w:tc>
                        <w:tc>
                          <w:tcPr>
                            <w:tcW w:w="912" w:type="dxa"/>
                            <w:vAlign w:val="bottom"/>
                          </w:tcPr>
                          <w:p w14:paraId="788AD18D" w14:textId="1BF573EF" w:rsidR="001973A2" w:rsidRDefault="001973A2" w:rsidP="00C117A6">
                            <w:pPr>
                              <w:pStyle w:val="Nidungvnbn"/>
                              <w:ind w:firstLine="0"/>
                              <w:jc w:val="right"/>
                            </w:pPr>
                            <w:r>
                              <w:rPr>
                                <w:color w:val="000000"/>
                                <w:sz w:val="22"/>
                                <w:szCs w:val="22"/>
                              </w:rPr>
                              <w:t>0.5507</w:t>
                            </w:r>
                          </w:p>
                        </w:tc>
                        <w:tc>
                          <w:tcPr>
                            <w:tcW w:w="1077" w:type="dxa"/>
                            <w:vAlign w:val="bottom"/>
                          </w:tcPr>
                          <w:p w14:paraId="0095FCE5" w14:textId="326D54E4" w:rsidR="001973A2" w:rsidRDefault="001973A2" w:rsidP="00C117A6">
                            <w:pPr>
                              <w:pStyle w:val="Nidungvnbn"/>
                              <w:ind w:firstLine="0"/>
                              <w:jc w:val="right"/>
                            </w:pPr>
                            <w:r>
                              <w:rPr>
                                <w:color w:val="000000"/>
                                <w:sz w:val="22"/>
                                <w:szCs w:val="22"/>
                              </w:rPr>
                              <w:t>2482.9</w:t>
                            </w:r>
                          </w:p>
                        </w:tc>
                        <w:tc>
                          <w:tcPr>
                            <w:tcW w:w="994" w:type="dxa"/>
                            <w:vAlign w:val="bottom"/>
                          </w:tcPr>
                          <w:p w14:paraId="15139B9C" w14:textId="2FB03CAF" w:rsidR="001973A2" w:rsidRDefault="001973A2" w:rsidP="00C117A6">
                            <w:pPr>
                              <w:pStyle w:val="Nidungvnbn"/>
                              <w:ind w:firstLine="0"/>
                              <w:jc w:val="right"/>
                            </w:pPr>
                            <w:r>
                              <w:rPr>
                                <w:color w:val="000000"/>
                                <w:sz w:val="22"/>
                                <w:szCs w:val="22"/>
                              </w:rPr>
                              <w:t>0.7184</w:t>
                            </w:r>
                          </w:p>
                        </w:tc>
                        <w:tc>
                          <w:tcPr>
                            <w:tcW w:w="994" w:type="dxa"/>
                            <w:vAlign w:val="bottom"/>
                          </w:tcPr>
                          <w:p w14:paraId="2C456EEA" w14:textId="1714BFCC" w:rsidR="001973A2" w:rsidRDefault="001973A2" w:rsidP="00C117A6">
                            <w:pPr>
                              <w:pStyle w:val="Nidungvnbn"/>
                              <w:ind w:firstLine="0"/>
                              <w:jc w:val="right"/>
                            </w:pPr>
                            <w:r>
                              <w:rPr>
                                <w:color w:val="000000"/>
                                <w:sz w:val="22"/>
                                <w:szCs w:val="22"/>
                              </w:rPr>
                              <w:t>0.9409</w:t>
                            </w:r>
                          </w:p>
                        </w:tc>
                        <w:tc>
                          <w:tcPr>
                            <w:tcW w:w="994" w:type="dxa"/>
                            <w:vAlign w:val="bottom"/>
                          </w:tcPr>
                          <w:p w14:paraId="7EBCD1AC" w14:textId="120EADC2" w:rsidR="001973A2" w:rsidRDefault="001973A2" w:rsidP="00C117A6">
                            <w:pPr>
                              <w:pStyle w:val="Nidungvnbn"/>
                              <w:ind w:firstLine="0"/>
                              <w:jc w:val="right"/>
                            </w:pPr>
                            <w:r>
                              <w:rPr>
                                <w:color w:val="000000"/>
                                <w:sz w:val="22"/>
                                <w:szCs w:val="22"/>
                              </w:rPr>
                              <w:t>0.5364</w:t>
                            </w:r>
                          </w:p>
                        </w:tc>
                        <w:tc>
                          <w:tcPr>
                            <w:tcW w:w="1143" w:type="dxa"/>
                            <w:vAlign w:val="bottom"/>
                          </w:tcPr>
                          <w:p w14:paraId="2CC4A0B2" w14:textId="582CAB3D" w:rsidR="001973A2" w:rsidRDefault="001973A2" w:rsidP="00C117A6">
                            <w:pPr>
                              <w:pStyle w:val="Nidungvnbn"/>
                              <w:ind w:firstLine="0"/>
                              <w:jc w:val="right"/>
                            </w:pPr>
                            <w:r>
                              <w:rPr>
                                <w:color w:val="000000"/>
                                <w:sz w:val="22"/>
                                <w:szCs w:val="22"/>
                              </w:rPr>
                              <w:t>2526</w:t>
                            </w:r>
                          </w:p>
                        </w:tc>
                      </w:tr>
                      <w:tr w:rsidR="001973A2" w14:paraId="7CB63BB1" w14:textId="77777777" w:rsidTr="00A24F79">
                        <w:trPr>
                          <w:trHeight w:val="379"/>
                        </w:trPr>
                        <w:tc>
                          <w:tcPr>
                            <w:tcW w:w="805" w:type="dxa"/>
                            <w:vMerge/>
                          </w:tcPr>
                          <w:p w14:paraId="6F880794" w14:textId="77777777" w:rsidR="001973A2" w:rsidRDefault="001973A2" w:rsidP="00C117A6">
                            <w:pPr>
                              <w:pStyle w:val="Nidungvnbn"/>
                              <w:ind w:firstLine="0"/>
                              <w:jc w:val="left"/>
                              <w:rPr>
                                <w:b/>
                              </w:rPr>
                            </w:pPr>
                          </w:p>
                        </w:tc>
                        <w:tc>
                          <w:tcPr>
                            <w:tcW w:w="2952" w:type="dxa"/>
                            <w:vAlign w:val="bottom"/>
                          </w:tcPr>
                          <w:p w14:paraId="5097B573" w14:textId="275E8A18" w:rsidR="001973A2" w:rsidRDefault="001973A2" w:rsidP="00C117A6">
                            <w:pPr>
                              <w:pStyle w:val="Nidungvnbn"/>
                              <w:ind w:firstLine="0"/>
                              <w:jc w:val="left"/>
                              <w:rPr>
                                <w:b/>
                              </w:rPr>
                            </w:pPr>
                            <w:r>
                              <w:rPr>
                                <w:color w:val="000000"/>
                                <w:sz w:val="22"/>
                                <w:szCs w:val="22"/>
                              </w:rPr>
                              <w:t>ECGFiveDays</w:t>
                            </w:r>
                          </w:p>
                        </w:tc>
                        <w:tc>
                          <w:tcPr>
                            <w:tcW w:w="912" w:type="dxa"/>
                            <w:vAlign w:val="bottom"/>
                          </w:tcPr>
                          <w:p w14:paraId="6718D0EB" w14:textId="70E47755" w:rsidR="001973A2" w:rsidRDefault="001973A2" w:rsidP="00C117A6">
                            <w:pPr>
                              <w:pStyle w:val="Nidungvnbn"/>
                              <w:ind w:firstLine="0"/>
                              <w:jc w:val="right"/>
                            </w:pPr>
                            <w:r>
                              <w:rPr>
                                <w:color w:val="000000"/>
                                <w:sz w:val="22"/>
                                <w:szCs w:val="22"/>
                              </w:rPr>
                              <w:t>0.9873</w:t>
                            </w:r>
                          </w:p>
                        </w:tc>
                        <w:tc>
                          <w:tcPr>
                            <w:tcW w:w="912" w:type="dxa"/>
                            <w:vAlign w:val="bottom"/>
                          </w:tcPr>
                          <w:p w14:paraId="3E13C6E6" w14:textId="07C2F610" w:rsidR="001973A2" w:rsidRDefault="001973A2" w:rsidP="00C117A6">
                            <w:pPr>
                              <w:pStyle w:val="Nidungvnbn"/>
                              <w:ind w:firstLine="0"/>
                              <w:jc w:val="right"/>
                            </w:pPr>
                            <w:r>
                              <w:rPr>
                                <w:color w:val="000000"/>
                                <w:sz w:val="22"/>
                                <w:szCs w:val="22"/>
                              </w:rPr>
                              <w:t>0.9872</w:t>
                            </w:r>
                          </w:p>
                        </w:tc>
                        <w:tc>
                          <w:tcPr>
                            <w:tcW w:w="912" w:type="dxa"/>
                            <w:vAlign w:val="bottom"/>
                          </w:tcPr>
                          <w:p w14:paraId="17C2453E" w14:textId="5D6672CB" w:rsidR="001973A2" w:rsidRDefault="001973A2" w:rsidP="00C117A6">
                            <w:pPr>
                              <w:pStyle w:val="Nidungvnbn"/>
                              <w:ind w:firstLine="0"/>
                              <w:jc w:val="right"/>
                            </w:pPr>
                            <w:r>
                              <w:rPr>
                                <w:color w:val="000000"/>
                                <w:sz w:val="22"/>
                                <w:szCs w:val="22"/>
                              </w:rPr>
                              <w:t>0.9872</w:t>
                            </w:r>
                          </w:p>
                        </w:tc>
                        <w:tc>
                          <w:tcPr>
                            <w:tcW w:w="1077" w:type="dxa"/>
                            <w:vAlign w:val="bottom"/>
                          </w:tcPr>
                          <w:p w14:paraId="12E70D47" w14:textId="3E4EAB51" w:rsidR="001973A2" w:rsidRDefault="001973A2" w:rsidP="00C117A6">
                            <w:pPr>
                              <w:pStyle w:val="Nidungvnbn"/>
                              <w:ind w:firstLine="0"/>
                              <w:jc w:val="right"/>
                            </w:pPr>
                            <w:r>
                              <w:rPr>
                                <w:color w:val="000000"/>
                                <w:sz w:val="22"/>
                                <w:szCs w:val="22"/>
                              </w:rPr>
                              <w:t>2850.6</w:t>
                            </w:r>
                          </w:p>
                        </w:tc>
                        <w:tc>
                          <w:tcPr>
                            <w:tcW w:w="994" w:type="dxa"/>
                            <w:vAlign w:val="bottom"/>
                          </w:tcPr>
                          <w:p w14:paraId="44F527A5" w14:textId="44B2331A" w:rsidR="001973A2" w:rsidRDefault="001973A2" w:rsidP="00C117A6">
                            <w:pPr>
                              <w:pStyle w:val="Nidungvnbn"/>
                              <w:ind w:firstLine="0"/>
                              <w:jc w:val="right"/>
                            </w:pPr>
                            <w:r>
                              <w:rPr>
                                <w:color w:val="000000"/>
                                <w:sz w:val="22"/>
                                <w:szCs w:val="22"/>
                              </w:rPr>
                              <w:t>0.9861</w:t>
                            </w:r>
                          </w:p>
                        </w:tc>
                        <w:tc>
                          <w:tcPr>
                            <w:tcW w:w="994" w:type="dxa"/>
                            <w:vAlign w:val="bottom"/>
                          </w:tcPr>
                          <w:p w14:paraId="0BFED064" w14:textId="035F5486" w:rsidR="001973A2" w:rsidRDefault="001973A2" w:rsidP="00C117A6">
                            <w:pPr>
                              <w:pStyle w:val="Nidungvnbn"/>
                              <w:ind w:firstLine="0"/>
                              <w:jc w:val="right"/>
                            </w:pPr>
                            <w:r>
                              <w:rPr>
                                <w:color w:val="000000"/>
                                <w:sz w:val="22"/>
                                <w:szCs w:val="22"/>
                              </w:rPr>
                              <w:t>0.9861</w:t>
                            </w:r>
                          </w:p>
                        </w:tc>
                        <w:tc>
                          <w:tcPr>
                            <w:tcW w:w="994" w:type="dxa"/>
                            <w:vAlign w:val="bottom"/>
                          </w:tcPr>
                          <w:p w14:paraId="498D51F0" w14:textId="7B3A579E" w:rsidR="001973A2" w:rsidRDefault="001973A2" w:rsidP="00C117A6">
                            <w:pPr>
                              <w:pStyle w:val="Nidungvnbn"/>
                              <w:ind w:firstLine="0"/>
                              <w:jc w:val="right"/>
                            </w:pPr>
                            <w:r>
                              <w:rPr>
                                <w:color w:val="000000"/>
                                <w:sz w:val="22"/>
                                <w:szCs w:val="22"/>
                              </w:rPr>
                              <w:t>0.9861</w:t>
                            </w:r>
                          </w:p>
                        </w:tc>
                        <w:tc>
                          <w:tcPr>
                            <w:tcW w:w="1143" w:type="dxa"/>
                            <w:vAlign w:val="bottom"/>
                          </w:tcPr>
                          <w:p w14:paraId="4D8D3436" w14:textId="0840386C" w:rsidR="001973A2" w:rsidRDefault="001973A2" w:rsidP="00C117A6">
                            <w:pPr>
                              <w:pStyle w:val="Nidungvnbn"/>
                              <w:ind w:firstLine="0"/>
                              <w:jc w:val="right"/>
                            </w:pPr>
                            <w:r>
                              <w:rPr>
                                <w:color w:val="000000"/>
                                <w:sz w:val="22"/>
                                <w:szCs w:val="22"/>
                              </w:rPr>
                              <w:t>2879.4</w:t>
                            </w:r>
                          </w:p>
                        </w:tc>
                      </w:tr>
                      <w:tr w:rsidR="001973A2" w14:paraId="442D54BE" w14:textId="77777777" w:rsidTr="00A24F79">
                        <w:trPr>
                          <w:trHeight w:val="379"/>
                        </w:trPr>
                        <w:tc>
                          <w:tcPr>
                            <w:tcW w:w="805" w:type="dxa"/>
                            <w:vMerge/>
                          </w:tcPr>
                          <w:p w14:paraId="761CDF2C" w14:textId="77777777" w:rsidR="001973A2" w:rsidRDefault="001973A2" w:rsidP="00C117A6">
                            <w:pPr>
                              <w:pStyle w:val="Nidungvnbn"/>
                              <w:ind w:firstLine="0"/>
                              <w:jc w:val="left"/>
                              <w:rPr>
                                <w:b/>
                              </w:rPr>
                            </w:pPr>
                          </w:p>
                        </w:tc>
                        <w:tc>
                          <w:tcPr>
                            <w:tcW w:w="2952" w:type="dxa"/>
                            <w:vAlign w:val="bottom"/>
                          </w:tcPr>
                          <w:p w14:paraId="4CAA8E26" w14:textId="6B0F0689" w:rsidR="001973A2" w:rsidRDefault="001973A2" w:rsidP="00C117A6">
                            <w:pPr>
                              <w:pStyle w:val="Nidungvnbn"/>
                              <w:ind w:firstLine="0"/>
                              <w:jc w:val="left"/>
                              <w:rPr>
                                <w:b/>
                              </w:rPr>
                            </w:pPr>
                            <w:r>
                              <w:rPr>
                                <w:color w:val="000000"/>
                                <w:sz w:val="22"/>
                                <w:szCs w:val="22"/>
                              </w:rPr>
                              <w:t>ElectricDevices</w:t>
                            </w:r>
                          </w:p>
                        </w:tc>
                        <w:tc>
                          <w:tcPr>
                            <w:tcW w:w="912" w:type="dxa"/>
                            <w:vAlign w:val="bottom"/>
                          </w:tcPr>
                          <w:p w14:paraId="461C28B0" w14:textId="3A7A93E1" w:rsidR="001973A2" w:rsidRDefault="001973A2" w:rsidP="00C117A6">
                            <w:pPr>
                              <w:pStyle w:val="Nidungvnbn"/>
                              <w:ind w:firstLine="0"/>
                              <w:jc w:val="right"/>
                            </w:pPr>
                            <w:r>
                              <w:rPr>
                                <w:color w:val="000000"/>
                                <w:sz w:val="22"/>
                                <w:szCs w:val="22"/>
                              </w:rPr>
                              <w:t>0.6725</w:t>
                            </w:r>
                          </w:p>
                        </w:tc>
                        <w:tc>
                          <w:tcPr>
                            <w:tcW w:w="912" w:type="dxa"/>
                            <w:vAlign w:val="bottom"/>
                          </w:tcPr>
                          <w:p w14:paraId="4151BC75" w14:textId="0B87FDFA" w:rsidR="001973A2" w:rsidRDefault="001973A2" w:rsidP="00C117A6">
                            <w:pPr>
                              <w:pStyle w:val="Nidungvnbn"/>
                              <w:ind w:firstLine="0"/>
                              <w:jc w:val="right"/>
                            </w:pPr>
                            <w:r>
                              <w:rPr>
                                <w:color w:val="000000"/>
                                <w:sz w:val="22"/>
                                <w:szCs w:val="22"/>
                              </w:rPr>
                              <w:t>0.6987</w:t>
                            </w:r>
                          </w:p>
                        </w:tc>
                        <w:tc>
                          <w:tcPr>
                            <w:tcW w:w="912" w:type="dxa"/>
                            <w:vAlign w:val="bottom"/>
                          </w:tcPr>
                          <w:p w14:paraId="77B7AA25" w14:textId="7B270E1F" w:rsidR="001973A2" w:rsidRDefault="001973A2" w:rsidP="00C117A6">
                            <w:pPr>
                              <w:pStyle w:val="Nidungvnbn"/>
                              <w:ind w:firstLine="0"/>
                              <w:jc w:val="right"/>
                            </w:pPr>
                            <w:r>
                              <w:rPr>
                                <w:color w:val="000000"/>
                                <w:sz w:val="22"/>
                                <w:szCs w:val="22"/>
                              </w:rPr>
                              <w:t>0.6034</w:t>
                            </w:r>
                          </w:p>
                        </w:tc>
                        <w:tc>
                          <w:tcPr>
                            <w:tcW w:w="1077" w:type="dxa"/>
                            <w:vAlign w:val="bottom"/>
                          </w:tcPr>
                          <w:p w14:paraId="5C073EE2" w14:textId="2455C535" w:rsidR="001973A2" w:rsidRDefault="001973A2" w:rsidP="00C117A6">
                            <w:pPr>
                              <w:pStyle w:val="Nidungvnbn"/>
                              <w:ind w:firstLine="0"/>
                              <w:jc w:val="right"/>
                            </w:pPr>
                            <w:r>
                              <w:rPr>
                                <w:color w:val="000000"/>
                                <w:sz w:val="22"/>
                                <w:szCs w:val="22"/>
                              </w:rPr>
                              <w:t>17377.4</w:t>
                            </w:r>
                          </w:p>
                        </w:tc>
                        <w:tc>
                          <w:tcPr>
                            <w:tcW w:w="994" w:type="dxa"/>
                            <w:vAlign w:val="bottom"/>
                          </w:tcPr>
                          <w:p w14:paraId="1D043E3E" w14:textId="22C129A1" w:rsidR="001973A2" w:rsidRDefault="001973A2" w:rsidP="00C117A6">
                            <w:pPr>
                              <w:pStyle w:val="Nidungvnbn"/>
                              <w:ind w:firstLine="0"/>
                              <w:jc w:val="right"/>
                            </w:pPr>
                            <w:r>
                              <w:rPr>
                                <w:color w:val="000000"/>
                                <w:sz w:val="22"/>
                                <w:szCs w:val="22"/>
                              </w:rPr>
                              <w:t>0.6848</w:t>
                            </w:r>
                          </w:p>
                        </w:tc>
                        <w:tc>
                          <w:tcPr>
                            <w:tcW w:w="994" w:type="dxa"/>
                            <w:vAlign w:val="bottom"/>
                          </w:tcPr>
                          <w:p w14:paraId="46D497B5" w14:textId="6766C746" w:rsidR="001973A2" w:rsidRDefault="001973A2" w:rsidP="00C117A6">
                            <w:pPr>
                              <w:pStyle w:val="Nidungvnbn"/>
                              <w:ind w:firstLine="0"/>
                              <w:jc w:val="right"/>
                            </w:pPr>
                            <w:r>
                              <w:rPr>
                                <w:color w:val="000000"/>
                                <w:sz w:val="22"/>
                                <w:szCs w:val="22"/>
                              </w:rPr>
                              <w:t>0.7079</w:t>
                            </w:r>
                          </w:p>
                        </w:tc>
                        <w:tc>
                          <w:tcPr>
                            <w:tcW w:w="994" w:type="dxa"/>
                            <w:vAlign w:val="bottom"/>
                          </w:tcPr>
                          <w:p w14:paraId="64CCC3A8" w14:textId="6CF7B4B3" w:rsidR="001973A2" w:rsidRDefault="001973A2" w:rsidP="00C117A6">
                            <w:pPr>
                              <w:pStyle w:val="Nidungvnbn"/>
                              <w:ind w:firstLine="0"/>
                              <w:jc w:val="right"/>
                            </w:pPr>
                            <w:r>
                              <w:rPr>
                                <w:color w:val="000000"/>
                                <w:sz w:val="22"/>
                                <w:szCs w:val="22"/>
                              </w:rPr>
                              <w:t>0.6171</w:t>
                            </w:r>
                          </w:p>
                        </w:tc>
                        <w:tc>
                          <w:tcPr>
                            <w:tcW w:w="1143" w:type="dxa"/>
                            <w:vAlign w:val="bottom"/>
                          </w:tcPr>
                          <w:p w14:paraId="1E7AFA1F" w14:textId="75DC22EC" w:rsidR="001973A2" w:rsidRDefault="001973A2" w:rsidP="00C117A6">
                            <w:pPr>
                              <w:pStyle w:val="Nidungvnbn"/>
                              <w:ind w:firstLine="0"/>
                              <w:jc w:val="right"/>
                            </w:pPr>
                            <w:r>
                              <w:rPr>
                                <w:color w:val="000000"/>
                                <w:sz w:val="22"/>
                                <w:szCs w:val="22"/>
                              </w:rPr>
                              <w:t>10204.6</w:t>
                            </w:r>
                          </w:p>
                        </w:tc>
                      </w:tr>
                      <w:tr w:rsidR="001973A2" w14:paraId="6C55B47C" w14:textId="77777777" w:rsidTr="00A24F79">
                        <w:trPr>
                          <w:trHeight w:val="379"/>
                        </w:trPr>
                        <w:tc>
                          <w:tcPr>
                            <w:tcW w:w="805" w:type="dxa"/>
                            <w:vMerge/>
                          </w:tcPr>
                          <w:p w14:paraId="1A18E58D" w14:textId="77777777" w:rsidR="001973A2" w:rsidRDefault="001973A2" w:rsidP="00C117A6">
                            <w:pPr>
                              <w:pStyle w:val="Nidungvnbn"/>
                              <w:ind w:firstLine="0"/>
                              <w:jc w:val="left"/>
                              <w:rPr>
                                <w:b/>
                              </w:rPr>
                            </w:pPr>
                          </w:p>
                        </w:tc>
                        <w:tc>
                          <w:tcPr>
                            <w:tcW w:w="2952" w:type="dxa"/>
                            <w:vAlign w:val="bottom"/>
                          </w:tcPr>
                          <w:p w14:paraId="482B149C" w14:textId="097B452B" w:rsidR="001973A2" w:rsidRDefault="001973A2" w:rsidP="00C117A6">
                            <w:pPr>
                              <w:pStyle w:val="Nidungvnbn"/>
                              <w:ind w:firstLine="0"/>
                              <w:jc w:val="left"/>
                              <w:rPr>
                                <w:b/>
                              </w:rPr>
                            </w:pPr>
                            <w:r>
                              <w:rPr>
                                <w:color w:val="000000"/>
                                <w:sz w:val="22"/>
                                <w:szCs w:val="22"/>
                              </w:rPr>
                              <w:t>EOGHorizontalSignal</w:t>
                            </w:r>
                          </w:p>
                        </w:tc>
                        <w:tc>
                          <w:tcPr>
                            <w:tcW w:w="912" w:type="dxa"/>
                            <w:vAlign w:val="bottom"/>
                          </w:tcPr>
                          <w:p w14:paraId="37C27BF7" w14:textId="59193DF7" w:rsidR="001973A2" w:rsidRDefault="001973A2" w:rsidP="00C117A6">
                            <w:pPr>
                              <w:pStyle w:val="Nidungvnbn"/>
                              <w:ind w:firstLine="0"/>
                              <w:jc w:val="right"/>
                            </w:pPr>
                            <w:r>
                              <w:rPr>
                                <w:color w:val="000000"/>
                                <w:sz w:val="22"/>
                                <w:szCs w:val="22"/>
                              </w:rPr>
                              <w:t>0.6266</w:t>
                            </w:r>
                          </w:p>
                        </w:tc>
                        <w:tc>
                          <w:tcPr>
                            <w:tcW w:w="912" w:type="dxa"/>
                            <w:vAlign w:val="bottom"/>
                          </w:tcPr>
                          <w:p w14:paraId="3B1A7DA9" w14:textId="386B012D" w:rsidR="001973A2" w:rsidRDefault="001973A2" w:rsidP="00C117A6">
                            <w:pPr>
                              <w:pStyle w:val="Nidungvnbn"/>
                              <w:ind w:firstLine="0"/>
                              <w:jc w:val="right"/>
                            </w:pPr>
                            <w:r>
                              <w:rPr>
                                <w:color w:val="000000"/>
                                <w:sz w:val="22"/>
                                <w:szCs w:val="22"/>
                              </w:rPr>
                              <w:t>0.5442</w:t>
                            </w:r>
                          </w:p>
                        </w:tc>
                        <w:tc>
                          <w:tcPr>
                            <w:tcW w:w="912" w:type="dxa"/>
                            <w:vAlign w:val="bottom"/>
                          </w:tcPr>
                          <w:p w14:paraId="02538873" w14:textId="7C18EA05" w:rsidR="001973A2" w:rsidRDefault="001973A2" w:rsidP="00C117A6">
                            <w:pPr>
                              <w:pStyle w:val="Nidungvnbn"/>
                              <w:ind w:firstLine="0"/>
                              <w:jc w:val="right"/>
                            </w:pPr>
                            <w:r>
                              <w:rPr>
                                <w:color w:val="000000"/>
                                <w:sz w:val="22"/>
                                <w:szCs w:val="22"/>
                              </w:rPr>
                              <w:t>0.5452</w:t>
                            </w:r>
                          </w:p>
                        </w:tc>
                        <w:tc>
                          <w:tcPr>
                            <w:tcW w:w="1077" w:type="dxa"/>
                            <w:vAlign w:val="bottom"/>
                          </w:tcPr>
                          <w:p w14:paraId="59A66543" w14:textId="62D6B761" w:rsidR="001973A2" w:rsidRDefault="001973A2" w:rsidP="00C117A6">
                            <w:pPr>
                              <w:pStyle w:val="Nidungvnbn"/>
                              <w:ind w:firstLine="0"/>
                              <w:jc w:val="right"/>
                            </w:pPr>
                            <w:r>
                              <w:rPr>
                                <w:color w:val="000000"/>
                                <w:sz w:val="22"/>
                                <w:szCs w:val="22"/>
                              </w:rPr>
                              <w:t>1027.3</w:t>
                            </w:r>
                          </w:p>
                        </w:tc>
                        <w:tc>
                          <w:tcPr>
                            <w:tcW w:w="994" w:type="dxa"/>
                            <w:vAlign w:val="bottom"/>
                          </w:tcPr>
                          <w:p w14:paraId="5F87B21A" w14:textId="1934A728" w:rsidR="001973A2" w:rsidRDefault="001973A2" w:rsidP="00C117A6">
                            <w:pPr>
                              <w:pStyle w:val="Nidungvnbn"/>
                              <w:ind w:firstLine="0"/>
                              <w:jc w:val="right"/>
                            </w:pPr>
                            <w:r>
                              <w:rPr>
                                <w:color w:val="000000"/>
                                <w:sz w:val="22"/>
                                <w:szCs w:val="22"/>
                              </w:rPr>
                              <w:t>0.6468</w:t>
                            </w:r>
                          </w:p>
                        </w:tc>
                        <w:tc>
                          <w:tcPr>
                            <w:tcW w:w="994" w:type="dxa"/>
                            <w:vAlign w:val="bottom"/>
                          </w:tcPr>
                          <w:p w14:paraId="73C87C77" w14:textId="13FD60E8" w:rsidR="001973A2" w:rsidRDefault="001973A2" w:rsidP="00C117A6">
                            <w:pPr>
                              <w:pStyle w:val="Nidungvnbn"/>
                              <w:ind w:firstLine="0"/>
                              <w:jc w:val="right"/>
                            </w:pPr>
                            <w:r>
                              <w:rPr>
                                <w:color w:val="000000"/>
                                <w:sz w:val="22"/>
                                <w:szCs w:val="22"/>
                              </w:rPr>
                              <w:t>0.5691</w:t>
                            </w:r>
                          </w:p>
                        </w:tc>
                        <w:tc>
                          <w:tcPr>
                            <w:tcW w:w="994" w:type="dxa"/>
                            <w:vAlign w:val="bottom"/>
                          </w:tcPr>
                          <w:p w14:paraId="6D5BC615" w14:textId="7A7B60AC" w:rsidR="001973A2" w:rsidRDefault="001973A2" w:rsidP="00C117A6">
                            <w:pPr>
                              <w:pStyle w:val="Nidungvnbn"/>
                              <w:ind w:firstLine="0"/>
                              <w:jc w:val="right"/>
                            </w:pPr>
                            <w:r>
                              <w:rPr>
                                <w:color w:val="000000"/>
                                <w:sz w:val="22"/>
                                <w:szCs w:val="22"/>
                              </w:rPr>
                              <w:t>0.5697</w:t>
                            </w:r>
                          </w:p>
                        </w:tc>
                        <w:tc>
                          <w:tcPr>
                            <w:tcW w:w="1143" w:type="dxa"/>
                            <w:vAlign w:val="bottom"/>
                          </w:tcPr>
                          <w:p w14:paraId="74CB0059" w14:textId="6A388FC2" w:rsidR="001973A2" w:rsidRDefault="001973A2" w:rsidP="00C117A6">
                            <w:pPr>
                              <w:pStyle w:val="Nidungvnbn"/>
                              <w:ind w:firstLine="0"/>
                              <w:jc w:val="right"/>
                            </w:pPr>
                            <w:r>
                              <w:rPr>
                                <w:color w:val="000000"/>
                                <w:sz w:val="22"/>
                                <w:szCs w:val="22"/>
                              </w:rPr>
                              <w:t>2433.8</w:t>
                            </w:r>
                          </w:p>
                        </w:tc>
                      </w:tr>
                      <w:tr w:rsidR="001973A2" w14:paraId="43217EB4" w14:textId="77777777" w:rsidTr="00A24F79">
                        <w:trPr>
                          <w:trHeight w:val="379"/>
                        </w:trPr>
                        <w:tc>
                          <w:tcPr>
                            <w:tcW w:w="805" w:type="dxa"/>
                            <w:vMerge/>
                          </w:tcPr>
                          <w:p w14:paraId="2EF9DBCE" w14:textId="77777777" w:rsidR="001973A2" w:rsidRDefault="001973A2" w:rsidP="00C117A6">
                            <w:pPr>
                              <w:pStyle w:val="Nidungvnbn"/>
                              <w:ind w:firstLine="0"/>
                              <w:jc w:val="left"/>
                              <w:rPr>
                                <w:b/>
                              </w:rPr>
                            </w:pPr>
                          </w:p>
                        </w:tc>
                        <w:tc>
                          <w:tcPr>
                            <w:tcW w:w="2952" w:type="dxa"/>
                            <w:vAlign w:val="bottom"/>
                          </w:tcPr>
                          <w:p w14:paraId="427230E6" w14:textId="6245DDED" w:rsidR="001973A2" w:rsidRDefault="001973A2" w:rsidP="00C117A6">
                            <w:pPr>
                              <w:pStyle w:val="Nidungvnbn"/>
                              <w:ind w:firstLine="0"/>
                              <w:jc w:val="left"/>
                              <w:rPr>
                                <w:b/>
                              </w:rPr>
                            </w:pPr>
                            <w:r>
                              <w:rPr>
                                <w:color w:val="000000"/>
                                <w:sz w:val="22"/>
                                <w:szCs w:val="22"/>
                              </w:rPr>
                              <w:t>EOGVerticalSignal</w:t>
                            </w:r>
                          </w:p>
                        </w:tc>
                        <w:tc>
                          <w:tcPr>
                            <w:tcW w:w="912" w:type="dxa"/>
                            <w:vAlign w:val="bottom"/>
                          </w:tcPr>
                          <w:p w14:paraId="31CAB0D6" w14:textId="2D5FB733" w:rsidR="001973A2" w:rsidRDefault="001973A2" w:rsidP="00C117A6">
                            <w:pPr>
                              <w:pStyle w:val="Nidungvnbn"/>
                              <w:ind w:firstLine="0"/>
                              <w:jc w:val="right"/>
                            </w:pPr>
                            <w:r>
                              <w:rPr>
                                <w:color w:val="000000"/>
                                <w:sz w:val="22"/>
                                <w:szCs w:val="22"/>
                              </w:rPr>
                              <w:t>0.4684</w:t>
                            </w:r>
                          </w:p>
                        </w:tc>
                        <w:tc>
                          <w:tcPr>
                            <w:tcW w:w="912" w:type="dxa"/>
                            <w:vAlign w:val="bottom"/>
                          </w:tcPr>
                          <w:p w14:paraId="47EECDF2" w14:textId="4C03DACC" w:rsidR="001973A2" w:rsidRDefault="001973A2" w:rsidP="00C117A6">
                            <w:pPr>
                              <w:pStyle w:val="Nidungvnbn"/>
                              <w:ind w:firstLine="0"/>
                              <w:jc w:val="right"/>
                            </w:pPr>
                            <w:r>
                              <w:rPr>
                                <w:color w:val="000000"/>
                                <w:sz w:val="22"/>
                                <w:szCs w:val="22"/>
                              </w:rPr>
                              <w:t>0.4448</w:t>
                            </w:r>
                          </w:p>
                        </w:tc>
                        <w:tc>
                          <w:tcPr>
                            <w:tcW w:w="912" w:type="dxa"/>
                            <w:vAlign w:val="bottom"/>
                          </w:tcPr>
                          <w:p w14:paraId="2F5F8C57" w14:textId="4AED9196" w:rsidR="001973A2" w:rsidRDefault="001973A2" w:rsidP="00C117A6">
                            <w:pPr>
                              <w:pStyle w:val="Nidungvnbn"/>
                              <w:ind w:firstLine="0"/>
                              <w:jc w:val="right"/>
                            </w:pPr>
                            <w:r>
                              <w:rPr>
                                <w:color w:val="000000"/>
                                <w:sz w:val="22"/>
                                <w:szCs w:val="22"/>
                              </w:rPr>
                              <w:t>0.4458</w:t>
                            </w:r>
                          </w:p>
                        </w:tc>
                        <w:tc>
                          <w:tcPr>
                            <w:tcW w:w="1077" w:type="dxa"/>
                            <w:vAlign w:val="bottom"/>
                          </w:tcPr>
                          <w:p w14:paraId="7F97ADC2" w14:textId="16F6FA4A" w:rsidR="001973A2" w:rsidRDefault="001973A2" w:rsidP="00C117A6">
                            <w:pPr>
                              <w:pStyle w:val="Nidungvnbn"/>
                              <w:ind w:firstLine="0"/>
                              <w:jc w:val="right"/>
                            </w:pPr>
                            <w:r>
                              <w:rPr>
                                <w:color w:val="000000"/>
                                <w:sz w:val="22"/>
                                <w:szCs w:val="22"/>
                              </w:rPr>
                              <w:t>1041.3</w:t>
                            </w:r>
                          </w:p>
                        </w:tc>
                        <w:tc>
                          <w:tcPr>
                            <w:tcW w:w="994" w:type="dxa"/>
                            <w:vAlign w:val="bottom"/>
                          </w:tcPr>
                          <w:p w14:paraId="78F1E89B" w14:textId="16EFE743" w:rsidR="001973A2" w:rsidRDefault="001973A2" w:rsidP="00C117A6">
                            <w:pPr>
                              <w:pStyle w:val="Nidungvnbn"/>
                              <w:ind w:firstLine="0"/>
                              <w:jc w:val="right"/>
                            </w:pPr>
                            <w:r>
                              <w:rPr>
                                <w:color w:val="000000"/>
                                <w:sz w:val="22"/>
                                <w:szCs w:val="22"/>
                              </w:rPr>
                              <w:t>0.4734</w:t>
                            </w:r>
                          </w:p>
                        </w:tc>
                        <w:tc>
                          <w:tcPr>
                            <w:tcW w:w="994" w:type="dxa"/>
                            <w:vAlign w:val="bottom"/>
                          </w:tcPr>
                          <w:p w14:paraId="73756955" w14:textId="0C87AA64" w:rsidR="001973A2" w:rsidRDefault="001973A2" w:rsidP="00C117A6">
                            <w:pPr>
                              <w:pStyle w:val="Nidungvnbn"/>
                              <w:ind w:firstLine="0"/>
                              <w:jc w:val="right"/>
                            </w:pPr>
                            <w:r>
                              <w:rPr>
                                <w:color w:val="000000"/>
                                <w:sz w:val="22"/>
                                <w:szCs w:val="22"/>
                              </w:rPr>
                              <w:t>0.4503</w:t>
                            </w:r>
                          </w:p>
                        </w:tc>
                        <w:tc>
                          <w:tcPr>
                            <w:tcW w:w="994" w:type="dxa"/>
                            <w:vAlign w:val="bottom"/>
                          </w:tcPr>
                          <w:p w14:paraId="7A56D8C9" w14:textId="4BA088E2" w:rsidR="001973A2" w:rsidRDefault="001973A2" w:rsidP="00C117A6">
                            <w:pPr>
                              <w:pStyle w:val="Nidungvnbn"/>
                              <w:ind w:firstLine="0"/>
                              <w:jc w:val="right"/>
                            </w:pPr>
                            <w:r>
                              <w:rPr>
                                <w:color w:val="000000"/>
                                <w:sz w:val="22"/>
                                <w:szCs w:val="22"/>
                              </w:rPr>
                              <w:t>0.4518</w:t>
                            </w:r>
                          </w:p>
                        </w:tc>
                        <w:tc>
                          <w:tcPr>
                            <w:tcW w:w="1143" w:type="dxa"/>
                            <w:vAlign w:val="bottom"/>
                          </w:tcPr>
                          <w:p w14:paraId="70C7A169" w14:textId="68B015AC" w:rsidR="001973A2" w:rsidRDefault="001973A2" w:rsidP="00C117A6">
                            <w:pPr>
                              <w:pStyle w:val="Nidungvnbn"/>
                              <w:ind w:firstLine="0"/>
                              <w:jc w:val="right"/>
                            </w:pPr>
                            <w:r>
                              <w:rPr>
                                <w:color w:val="000000"/>
                                <w:sz w:val="22"/>
                                <w:szCs w:val="22"/>
                              </w:rPr>
                              <w:t>2436.3</w:t>
                            </w:r>
                          </w:p>
                        </w:tc>
                      </w:tr>
                      <w:tr w:rsidR="001973A2" w14:paraId="582FA382" w14:textId="77777777" w:rsidTr="00A24F79">
                        <w:trPr>
                          <w:trHeight w:val="379"/>
                        </w:trPr>
                        <w:tc>
                          <w:tcPr>
                            <w:tcW w:w="805" w:type="dxa"/>
                            <w:vMerge/>
                          </w:tcPr>
                          <w:p w14:paraId="77069D0C" w14:textId="77777777" w:rsidR="001973A2" w:rsidRDefault="001973A2" w:rsidP="00C117A6">
                            <w:pPr>
                              <w:pStyle w:val="Nidungvnbn"/>
                              <w:ind w:firstLine="0"/>
                              <w:jc w:val="left"/>
                              <w:rPr>
                                <w:b/>
                              </w:rPr>
                            </w:pPr>
                          </w:p>
                        </w:tc>
                        <w:tc>
                          <w:tcPr>
                            <w:tcW w:w="2952" w:type="dxa"/>
                            <w:vAlign w:val="bottom"/>
                          </w:tcPr>
                          <w:p w14:paraId="53C3D782" w14:textId="1BECB7B6" w:rsidR="001973A2" w:rsidRDefault="001973A2" w:rsidP="00C117A6">
                            <w:pPr>
                              <w:pStyle w:val="Nidungvnbn"/>
                              <w:ind w:firstLine="0"/>
                              <w:jc w:val="left"/>
                              <w:rPr>
                                <w:b/>
                              </w:rPr>
                            </w:pPr>
                            <w:r>
                              <w:rPr>
                                <w:color w:val="000000"/>
                                <w:sz w:val="22"/>
                                <w:szCs w:val="22"/>
                              </w:rPr>
                              <w:t>EthanolLevel</w:t>
                            </w:r>
                          </w:p>
                        </w:tc>
                        <w:tc>
                          <w:tcPr>
                            <w:tcW w:w="912" w:type="dxa"/>
                            <w:vAlign w:val="bottom"/>
                          </w:tcPr>
                          <w:p w14:paraId="1B2F83B3" w14:textId="635077E3" w:rsidR="001973A2" w:rsidRDefault="001973A2" w:rsidP="00C117A6">
                            <w:pPr>
                              <w:pStyle w:val="Nidungvnbn"/>
                              <w:ind w:firstLine="0"/>
                              <w:jc w:val="right"/>
                            </w:pPr>
                            <w:r>
                              <w:rPr>
                                <w:color w:val="000000"/>
                                <w:sz w:val="22"/>
                                <w:szCs w:val="22"/>
                              </w:rPr>
                              <w:t>0.3593</w:t>
                            </w:r>
                          </w:p>
                        </w:tc>
                        <w:tc>
                          <w:tcPr>
                            <w:tcW w:w="912" w:type="dxa"/>
                            <w:vAlign w:val="bottom"/>
                          </w:tcPr>
                          <w:p w14:paraId="08DC2BF8" w14:textId="21143734" w:rsidR="001973A2" w:rsidRDefault="001973A2" w:rsidP="00C117A6">
                            <w:pPr>
                              <w:pStyle w:val="Nidungvnbn"/>
                              <w:ind w:firstLine="0"/>
                              <w:jc w:val="right"/>
                            </w:pPr>
                            <w:r>
                              <w:rPr>
                                <w:color w:val="000000"/>
                                <w:sz w:val="22"/>
                                <w:szCs w:val="22"/>
                              </w:rPr>
                              <w:t>0.268</w:t>
                            </w:r>
                          </w:p>
                        </w:tc>
                        <w:tc>
                          <w:tcPr>
                            <w:tcW w:w="912" w:type="dxa"/>
                            <w:vAlign w:val="bottom"/>
                          </w:tcPr>
                          <w:p w14:paraId="018F7694" w14:textId="1F968369" w:rsidR="001973A2" w:rsidRDefault="001973A2" w:rsidP="00C117A6">
                            <w:pPr>
                              <w:pStyle w:val="Nidungvnbn"/>
                              <w:ind w:firstLine="0"/>
                              <w:jc w:val="right"/>
                            </w:pPr>
                            <w:r>
                              <w:rPr>
                                <w:color w:val="000000"/>
                                <w:sz w:val="22"/>
                                <w:szCs w:val="22"/>
                              </w:rPr>
                              <w:t>0.2661</w:t>
                            </w:r>
                          </w:p>
                        </w:tc>
                        <w:tc>
                          <w:tcPr>
                            <w:tcW w:w="1077" w:type="dxa"/>
                            <w:vAlign w:val="bottom"/>
                          </w:tcPr>
                          <w:p w14:paraId="77C4C90E" w14:textId="6C3C0B7D" w:rsidR="001973A2" w:rsidRDefault="001973A2" w:rsidP="00C117A6">
                            <w:pPr>
                              <w:pStyle w:val="Nidungvnbn"/>
                              <w:ind w:firstLine="0"/>
                              <w:jc w:val="right"/>
                            </w:pPr>
                            <w:r>
                              <w:rPr>
                                <w:color w:val="000000"/>
                                <w:sz w:val="22"/>
                                <w:szCs w:val="22"/>
                              </w:rPr>
                              <w:t>1579.5</w:t>
                            </w:r>
                          </w:p>
                        </w:tc>
                        <w:tc>
                          <w:tcPr>
                            <w:tcW w:w="994" w:type="dxa"/>
                            <w:vAlign w:val="bottom"/>
                          </w:tcPr>
                          <w:p w14:paraId="53620E41" w14:textId="463C63F1" w:rsidR="001973A2" w:rsidRDefault="001973A2" w:rsidP="00C117A6">
                            <w:pPr>
                              <w:pStyle w:val="Nidungvnbn"/>
                              <w:ind w:firstLine="0"/>
                              <w:jc w:val="right"/>
                            </w:pPr>
                            <w:r>
                              <w:rPr>
                                <w:color w:val="000000"/>
                                <w:sz w:val="22"/>
                                <w:szCs w:val="22"/>
                              </w:rPr>
                              <w:t>0.6498</w:t>
                            </w:r>
                          </w:p>
                        </w:tc>
                        <w:tc>
                          <w:tcPr>
                            <w:tcW w:w="994" w:type="dxa"/>
                            <w:vAlign w:val="bottom"/>
                          </w:tcPr>
                          <w:p w14:paraId="73C9B5D7" w14:textId="15D2E314" w:rsidR="001973A2" w:rsidRDefault="001973A2" w:rsidP="00C117A6">
                            <w:pPr>
                              <w:pStyle w:val="Nidungvnbn"/>
                              <w:ind w:firstLine="0"/>
                              <w:jc w:val="right"/>
                            </w:pPr>
                            <w:r>
                              <w:rPr>
                                <w:color w:val="000000"/>
                                <w:sz w:val="22"/>
                                <w:szCs w:val="22"/>
                              </w:rPr>
                              <w:t>0.632</w:t>
                            </w:r>
                          </w:p>
                        </w:tc>
                        <w:tc>
                          <w:tcPr>
                            <w:tcW w:w="994" w:type="dxa"/>
                            <w:vAlign w:val="bottom"/>
                          </w:tcPr>
                          <w:p w14:paraId="1C51FE55" w14:textId="565E3787" w:rsidR="001973A2" w:rsidRDefault="001973A2" w:rsidP="00C117A6">
                            <w:pPr>
                              <w:pStyle w:val="Nidungvnbn"/>
                              <w:ind w:firstLine="0"/>
                              <w:jc w:val="right"/>
                            </w:pPr>
                            <w:r>
                              <w:rPr>
                                <w:color w:val="000000"/>
                                <w:sz w:val="22"/>
                                <w:szCs w:val="22"/>
                              </w:rPr>
                              <w:t>0.6315</w:t>
                            </w:r>
                          </w:p>
                        </w:tc>
                        <w:tc>
                          <w:tcPr>
                            <w:tcW w:w="1143" w:type="dxa"/>
                            <w:vAlign w:val="bottom"/>
                          </w:tcPr>
                          <w:p w14:paraId="1096B4DC" w14:textId="778517E5" w:rsidR="001973A2" w:rsidRDefault="001973A2" w:rsidP="00C117A6">
                            <w:pPr>
                              <w:pStyle w:val="Nidungvnbn"/>
                              <w:ind w:firstLine="0"/>
                              <w:jc w:val="right"/>
                            </w:pPr>
                            <w:r>
                              <w:rPr>
                                <w:color w:val="000000"/>
                                <w:sz w:val="22"/>
                                <w:szCs w:val="22"/>
                              </w:rPr>
                              <w:t>4419.9</w:t>
                            </w:r>
                          </w:p>
                        </w:tc>
                      </w:tr>
                      <w:tr w:rsidR="001973A2" w14:paraId="70AE2421" w14:textId="77777777" w:rsidTr="00A24F79">
                        <w:trPr>
                          <w:trHeight w:val="379"/>
                        </w:trPr>
                        <w:tc>
                          <w:tcPr>
                            <w:tcW w:w="805" w:type="dxa"/>
                            <w:vMerge/>
                          </w:tcPr>
                          <w:p w14:paraId="36A09F53" w14:textId="77777777" w:rsidR="001973A2" w:rsidRDefault="001973A2" w:rsidP="00C117A6">
                            <w:pPr>
                              <w:pStyle w:val="Nidungvnbn"/>
                              <w:ind w:firstLine="0"/>
                              <w:jc w:val="left"/>
                              <w:rPr>
                                <w:b/>
                              </w:rPr>
                            </w:pPr>
                          </w:p>
                        </w:tc>
                        <w:tc>
                          <w:tcPr>
                            <w:tcW w:w="2952" w:type="dxa"/>
                            <w:vAlign w:val="bottom"/>
                          </w:tcPr>
                          <w:p w14:paraId="4B0D0413" w14:textId="5691AB07" w:rsidR="001973A2" w:rsidRDefault="001973A2" w:rsidP="00C117A6">
                            <w:pPr>
                              <w:pStyle w:val="Nidungvnbn"/>
                              <w:ind w:firstLine="0"/>
                              <w:jc w:val="left"/>
                              <w:rPr>
                                <w:b/>
                              </w:rPr>
                            </w:pPr>
                            <w:r>
                              <w:rPr>
                                <w:color w:val="000000"/>
                                <w:sz w:val="22"/>
                                <w:szCs w:val="22"/>
                              </w:rPr>
                              <w:t>FaceAll</w:t>
                            </w:r>
                          </w:p>
                        </w:tc>
                        <w:tc>
                          <w:tcPr>
                            <w:tcW w:w="912" w:type="dxa"/>
                            <w:vAlign w:val="bottom"/>
                          </w:tcPr>
                          <w:p w14:paraId="4D622D56" w14:textId="2D5B05AF" w:rsidR="001973A2" w:rsidRDefault="001973A2" w:rsidP="00C117A6">
                            <w:pPr>
                              <w:pStyle w:val="Nidungvnbn"/>
                              <w:ind w:firstLine="0"/>
                              <w:jc w:val="right"/>
                            </w:pPr>
                            <w:r>
                              <w:rPr>
                                <w:color w:val="000000"/>
                                <w:sz w:val="22"/>
                                <w:szCs w:val="22"/>
                              </w:rPr>
                              <w:t>0.9197</w:t>
                            </w:r>
                          </w:p>
                        </w:tc>
                        <w:tc>
                          <w:tcPr>
                            <w:tcW w:w="912" w:type="dxa"/>
                            <w:vAlign w:val="bottom"/>
                          </w:tcPr>
                          <w:p w14:paraId="4A720D50" w14:textId="17F5D1C2" w:rsidR="001973A2" w:rsidRDefault="001973A2" w:rsidP="00C117A6">
                            <w:pPr>
                              <w:pStyle w:val="Nidungvnbn"/>
                              <w:ind w:firstLine="0"/>
                              <w:jc w:val="right"/>
                            </w:pPr>
                            <w:r>
                              <w:rPr>
                                <w:color w:val="000000"/>
                                <w:sz w:val="22"/>
                                <w:szCs w:val="22"/>
                              </w:rPr>
                              <w:t>0.9509</w:t>
                            </w:r>
                          </w:p>
                        </w:tc>
                        <w:tc>
                          <w:tcPr>
                            <w:tcW w:w="912" w:type="dxa"/>
                            <w:vAlign w:val="bottom"/>
                          </w:tcPr>
                          <w:p w14:paraId="1475A46F" w14:textId="4C7CC862" w:rsidR="001973A2" w:rsidRDefault="001973A2" w:rsidP="00C117A6">
                            <w:pPr>
                              <w:pStyle w:val="Nidungvnbn"/>
                              <w:ind w:firstLine="0"/>
                              <w:jc w:val="right"/>
                            </w:pPr>
                            <w:r>
                              <w:rPr>
                                <w:color w:val="000000"/>
                                <w:sz w:val="22"/>
                                <w:szCs w:val="22"/>
                              </w:rPr>
                              <w:t>0.9632</w:t>
                            </w:r>
                          </w:p>
                        </w:tc>
                        <w:tc>
                          <w:tcPr>
                            <w:tcW w:w="1077" w:type="dxa"/>
                            <w:vAlign w:val="bottom"/>
                          </w:tcPr>
                          <w:p w14:paraId="0031FF29" w14:textId="6A202753" w:rsidR="001973A2" w:rsidRDefault="001973A2" w:rsidP="00C117A6">
                            <w:pPr>
                              <w:pStyle w:val="Nidungvnbn"/>
                              <w:ind w:firstLine="0"/>
                              <w:jc w:val="right"/>
                            </w:pPr>
                            <w:r>
                              <w:rPr>
                                <w:color w:val="000000"/>
                                <w:sz w:val="22"/>
                                <w:szCs w:val="22"/>
                              </w:rPr>
                              <w:t>1548.3</w:t>
                            </w:r>
                          </w:p>
                        </w:tc>
                        <w:tc>
                          <w:tcPr>
                            <w:tcW w:w="994" w:type="dxa"/>
                            <w:vAlign w:val="bottom"/>
                          </w:tcPr>
                          <w:p w14:paraId="19166A4A" w14:textId="47F2B4EF" w:rsidR="001973A2" w:rsidRDefault="001973A2" w:rsidP="00C117A6">
                            <w:pPr>
                              <w:pStyle w:val="Nidungvnbn"/>
                              <w:ind w:firstLine="0"/>
                              <w:jc w:val="right"/>
                            </w:pPr>
                            <w:r>
                              <w:rPr>
                                <w:color w:val="000000"/>
                                <w:sz w:val="22"/>
                                <w:szCs w:val="22"/>
                              </w:rPr>
                              <w:t>0.9185</w:t>
                            </w:r>
                          </w:p>
                        </w:tc>
                        <w:tc>
                          <w:tcPr>
                            <w:tcW w:w="994" w:type="dxa"/>
                            <w:vAlign w:val="bottom"/>
                          </w:tcPr>
                          <w:p w14:paraId="0BF85AAD" w14:textId="451421B2" w:rsidR="001973A2" w:rsidRDefault="001973A2" w:rsidP="00C117A6">
                            <w:pPr>
                              <w:pStyle w:val="Nidungvnbn"/>
                              <w:ind w:firstLine="0"/>
                              <w:jc w:val="right"/>
                            </w:pPr>
                            <w:r>
                              <w:rPr>
                                <w:color w:val="000000"/>
                                <w:sz w:val="22"/>
                                <w:szCs w:val="22"/>
                              </w:rPr>
                              <w:t>0.9107</w:t>
                            </w:r>
                          </w:p>
                        </w:tc>
                        <w:tc>
                          <w:tcPr>
                            <w:tcW w:w="994" w:type="dxa"/>
                            <w:vAlign w:val="bottom"/>
                          </w:tcPr>
                          <w:p w14:paraId="51BB4CC2" w14:textId="305D8095" w:rsidR="001973A2" w:rsidRDefault="001973A2" w:rsidP="00C117A6">
                            <w:pPr>
                              <w:pStyle w:val="Nidungvnbn"/>
                              <w:ind w:firstLine="0"/>
                              <w:jc w:val="right"/>
                            </w:pPr>
                            <w:r>
                              <w:rPr>
                                <w:color w:val="000000"/>
                                <w:sz w:val="22"/>
                                <w:szCs w:val="22"/>
                              </w:rPr>
                              <w:t>0.9481</w:t>
                            </w:r>
                          </w:p>
                        </w:tc>
                        <w:tc>
                          <w:tcPr>
                            <w:tcW w:w="1143" w:type="dxa"/>
                            <w:vAlign w:val="bottom"/>
                          </w:tcPr>
                          <w:p w14:paraId="197C9D6E" w14:textId="0E1AA295" w:rsidR="001973A2" w:rsidRDefault="001973A2" w:rsidP="00C117A6">
                            <w:pPr>
                              <w:pStyle w:val="Nidungvnbn"/>
                              <w:ind w:firstLine="0"/>
                              <w:jc w:val="right"/>
                            </w:pPr>
                            <w:r>
                              <w:rPr>
                                <w:color w:val="000000"/>
                                <w:sz w:val="22"/>
                                <w:szCs w:val="22"/>
                              </w:rPr>
                              <w:t>1339.3</w:t>
                            </w:r>
                          </w:p>
                        </w:tc>
                      </w:tr>
                      <w:tr w:rsidR="001973A2" w14:paraId="2D71B1C0" w14:textId="77777777" w:rsidTr="00A24F79">
                        <w:trPr>
                          <w:trHeight w:val="379"/>
                        </w:trPr>
                        <w:tc>
                          <w:tcPr>
                            <w:tcW w:w="805" w:type="dxa"/>
                            <w:vMerge/>
                          </w:tcPr>
                          <w:p w14:paraId="63AD0CC8" w14:textId="77777777" w:rsidR="001973A2" w:rsidRDefault="001973A2" w:rsidP="00C117A6">
                            <w:pPr>
                              <w:pStyle w:val="Nidungvnbn"/>
                              <w:ind w:firstLine="0"/>
                              <w:jc w:val="left"/>
                              <w:rPr>
                                <w:b/>
                              </w:rPr>
                            </w:pPr>
                          </w:p>
                        </w:tc>
                        <w:tc>
                          <w:tcPr>
                            <w:tcW w:w="2952" w:type="dxa"/>
                            <w:vAlign w:val="bottom"/>
                          </w:tcPr>
                          <w:p w14:paraId="00D04C2C" w14:textId="6E917F2E" w:rsidR="001973A2" w:rsidRDefault="001973A2" w:rsidP="00C117A6">
                            <w:pPr>
                              <w:pStyle w:val="Nidungvnbn"/>
                              <w:ind w:firstLine="0"/>
                              <w:jc w:val="left"/>
                              <w:rPr>
                                <w:b/>
                              </w:rPr>
                            </w:pPr>
                            <w:r>
                              <w:rPr>
                                <w:color w:val="000000"/>
                                <w:sz w:val="22"/>
                                <w:szCs w:val="22"/>
                              </w:rPr>
                              <w:t>FaceFour</w:t>
                            </w:r>
                          </w:p>
                        </w:tc>
                        <w:tc>
                          <w:tcPr>
                            <w:tcW w:w="912" w:type="dxa"/>
                            <w:vAlign w:val="bottom"/>
                          </w:tcPr>
                          <w:p w14:paraId="5206DC98" w14:textId="5EC8F45B" w:rsidR="001973A2" w:rsidRDefault="001973A2" w:rsidP="00C117A6">
                            <w:pPr>
                              <w:pStyle w:val="Nidungvnbn"/>
                              <w:ind w:firstLine="0"/>
                              <w:jc w:val="right"/>
                            </w:pPr>
                            <w:r>
                              <w:rPr>
                                <w:color w:val="000000"/>
                                <w:sz w:val="22"/>
                                <w:szCs w:val="22"/>
                              </w:rPr>
                              <w:t>0.9335</w:t>
                            </w:r>
                          </w:p>
                        </w:tc>
                        <w:tc>
                          <w:tcPr>
                            <w:tcW w:w="912" w:type="dxa"/>
                            <w:vAlign w:val="bottom"/>
                          </w:tcPr>
                          <w:p w14:paraId="6C499E4A" w14:textId="5E532F95" w:rsidR="001973A2" w:rsidRDefault="001973A2" w:rsidP="00C117A6">
                            <w:pPr>
                              <w:pStyle w:val="Nidungvnbn"/>
                              <w:ind w:firstLine="0"/>
                              <w:jc w:val="right"/>
                            </w:pPr>
                            <w:r>
                              <w:rPr>
                                <w:color w:val="000000"/>
                                <w:sz w:val="22"/>
                                <w:szCs w:val="22"/>
                              </w:rPr>
                              <w:t>0.9205</w:t>
                            </w:r>
                          </w:p>
                        </w:tc>
                        <w:tc>
                          <w:tcPr>
                            <w:tcW w:w="912" w:type="dxa"/>
                            <w:vAlign w:val="bottom"/>
                          </w:tcPr>
                          <w:p w14:paraId="5F4A77D7" w14:textId="38554FE1" w:rsidR="001973A2" w:rsidRDefault="001973A2" w:rsidP="00C117A6">
                            <w:pPr>
                              <w:pStyle w:val="Nidungvnbn"/>
                              <w:ind w:firstLine="0"/>
                              <w:jc w:val="right"/>
                            </w:pPr>
                            <w:r>
                              <w:rPr>
                                <w:color w:val="000000"/>
                                <w:sz w:val="22"/>
                                <w:szCs w:val="22"/>
                              </w:rPr>
                              <w:t>0.9257</w:t>
                            </w:r>
                          </w:p>
                        </w:tc>
                        <w:tc>
                          <w:tcPr>
                            <w:tcW w:w="1077" w:type="dxa"/>
                            <w:vAlign w:val="bottom"/>
                          </w:tcPr>
                          <w:p w14:paraId="46E44FCB" w14:textId="3BE64208" w:rsidR="001973A2" w:rsidRDefault="001973A2" w:rsidP="00C117A6">
                            <w:pPr>
                              <w:pStyle w:val="Nidungvnbn"/>
                              <w:ind w:firstLine="0"/>
                              <w:jc w:val="right"/>
                            </w:pPr>
                            <w:r>
                              <w:rPr>
                                <w:color w:val="000000"/>
                                <w:sz w:val="22"/>
                                <w:szCs w:val="22"/>
                              </w:rPr>
                              <w:t>412.4</w:t>
                            </w:r>
                          </w:p>
                        </w:tc>
                        <w:tc>
                          <w:tcPr>
                            <w:tcW w:w="994" w:type="dxa"/>
                            <w:vAlign w:val="bottom"/>
                          </w:tcPr>
                          <w:p w14:paraId="3FD5ECAC" w14:textId="2EDBE86D" w:rsidR="001973A2" w:rsidRDefault="001973A2" w:rsidP="00C117A6">
                            <w:pPr>
                              <w:pStyle w:val="Nidungvnbn"/>
                              <w:ind w:firstLine="0"/>
                              <w:jc w:val="right"/>
                            </w:pPr>
                            <w:r>
                              <w:rPr>
                                <w:color w:val="000000"/>
                                <w:sz w:val="22"/>
                                <w:szCs w:val="22"/>
                              </w:rPr>
                              <w:t>0.932</w:t>
                            </w:r>
                          </w:p>
                        </w:tc>
                        <w:tc>
                          <w:tcPr>
                            <w:tcW w:w="994" w:type="dxa"/>
                            <w:vAlign w:val="bottom"/>
                          </w:tcPr>
                          <w:p w14:paraId="0CE558BB" w14:textId="45705D36" w:rsidR="001973A2" w:rsidRDefault="001973A2" w:rsidP="00C117A6">
                            <w:pPr>
                              <w:pStyle w:val="Nidungvnbn"/>
                              <w:ind w:firstLine="0"/>
                              <w:jc w:val="right"/>
                            </w:pPr>
                            <w:r>
                              <w:rPr>
                                <w:color w:val="000000"/>
                                <w:sz w:val="22"/>
                                <w:szCs w:val="22"/>
                              </w:rPr>
                              <w:t>0.9205</w:t>
                            </w:r>
                          </w:p>
                        </w:tc>
                        <w:tc>
                          <w:tcPr>
                            <w:tcW w:w="994" w:type="dxa"/>
                            <w:vAlign w:val="bottom"/>
                          </w:tcPr>
                          <w:p w14:paraId="5589B408" w14:textId="02B4C2A1" w:rsidR="001973A2" w:rsidRDefault="001973A2" w:rsidP="00C117A6">
                            <w:pPr>
                              <w:pStyle w:val="Nidungvnbn"/>
                              <w:ind w:firstLine="0"/>
                              <w:jc w:val="right"/>
                            </w:pPr>
                            <w:r>
                              <w:rPr>
                                <w:color w:val="000000"/>
                                <w:sz w:val="22"/>
                                <w:szCs w:val="22"/>
                              </w:rPr>
                              <w:t>0.9274</w:t>
                            </w:r>
                          </w:p>
                        </w:tc>
                        <w:tc>
                          <w:tcPr>
                            <w:tcW w:w="1143" w:type="dxa"/>
                            <w:vAlign w:val="bottom"/>
                          </w:tcPr>
                          <w:p w14:paraId="1ECC764B" w14:textId="6B9B3E14" w:rsidR="001973A2" w:rsidRDefault="001973A2" w:rsidP="00C117A6">
                            <w:pPr>
                              <w:pStyle w:val="Nidungvnbn"/>
                              <w:ind w:firstLine="0"/>
                              <w:jc w:val="right"/>
                            </w:pPr>
                            <w:r>
                              <w:rPr>
                                <w:color w:val="000000"/>
                                <w:sz w:val="22"/>
                                <w:szCs w:val="22"/>
                              </w:rPr>
                              <w:t>423.9</w:t>
                            </w:r>
                          </w:p>
                        </w:tc>
                      </w:tr>
                      <w:tr w:rsidR="001973A2" w14:paraId="745AFF6B" w14:textId="77777777" w:rsidTr="00A24F79">
                        <w:trPr>
                          <w:trHeight w:val="379"/>
                        </w:trPr>
                        <w:tc>
                          <w:tcPr>
                            <w:tcW w:w="805" w:type="dxa"/>
                            <w:vMerge/>
                          </w:tcPr>
                          <w:p w14:paraId="7DBCD655" w14:textId="77777777" w:rsidR="001973A2" w:rsidRDefault="001973A2" w:rsidP="00C117A6">
                            <w:pPr>
                              <w:pStyle w:val="Nidungvnbn"/>
                              <w:ind w:firstLine="0"/>
                              <w:jc w:val="left"/>
                              <w:rPr>
                                <w:b/>
                              </w:rPr>
                            </w:pPr>
                          </w:p>
                        </w:tc>
                        <w:tc>
                          <w:tcPr>
                            <w:tcW w:w="2952" w:type="dxa"/>
                            <w:vAlign w:val="bottom"/>
                          </w:tcPr>
                          <w:p w14:paraId="507774F0" w14:textId="0B7FF7D7" w:rsidR="001973A2" w:rsidRDefault="001973A2" w:rsidP="00C117A6">
                            <w:pPr>
                              <w:pStyle w:val="Nidungvnbn"/>
                              <w:ind w:firstLine="0"/>
                              <w:jc w:val="left"/>
                              <w:rPr>
                                <w:b/>
                              </w:rPr>
                            </w:pPr>
                            <w:r>
                              <w:rPr>
                                <w:color w:val="000000"/>
                                <w:sz w:val="22"/>
                                <w:szCs w:val="22"/>
                              </w:rPr>
                              <w:t>FacesUCR</w:t>
                            </w:r>
                          </w:p>
                        </w:tc>
                        <w:tc>
                          <w:tcPr>
                            <w:tcW w:w="912" w:type="dxa"/>
                            <w:vAlign w:val="bottom"/>
                          </w:tcPr>
                          <w:p w14:paraId="11CDF0FC" w14:textId="475398CB" w:rsidR="001973A2" w:rsidRDefault="001973A2" w:rsidP="00C117A6">
                            <w:pPr>
                              <w:pStyle w:val="Nidungvnbn"/>
                              <w:ind w:firstLine="0"/>
                              <w:jc w:val="right"/>
                            </w:pPr>
                            <w:r>
                              <w:rPr>
                                <w:color w:val="000000"/>
                                <w:sz w:val="22"/>
                                <w:szCs w:val="22"/>
                              </w:rPr>
                              <w:t>0.9465</w:t>
                            </w:r>
                          </w:p>
                        </w:tc>
                        <w:tc>
                          <w:tcPr>
                            <w:tcW w:w="912" w:type="dxa"/>
                            <w:vAlign w:val="bottom"/>
                          </w:tcPr>
                          <w:p w14:paraId="24A2A633" w14:textId="6D198B98" w:rsidR="001973A2" w:rsidRDefault="001973A2" w:rsidP="00C117A6">
                            <w:pPr>
                              <w:pStyle w:val="Nidungvnbn"/>
                              <w:ind w:firstLine="0"/>
                              <w:jc w:val="right"/>
                            </w:pPr>
                            <w:r>
                              <w:rPr>
                                <w:color w:val="000000"/>
                                <w:sz w:val="22"/>
                                <w:szCs w:val="22"/>
                              </w:rPr>
                              <w:t>0.9454</w:t>
                            </w:r>
                          </w:p>
                        </w:tc>
                        <w:tc>
                          <w:tcPr>
                            <w:tcW w:w="912" w:type="dxa"/>
                            <w:vAlign w:val="bottom"/>
                          </w:tcPr>
                          <w:p w14:paraId="0ECEC447" w14:textId="080D3CFC" w:rsidR="001973A2" w:rsidRDefault="001973A2" w:rsidP="00C117A6">
                            <w:pPr>
                              <w:pStyle w:val="Nidungvnbn"/>
                              <w:ind w:firstLine="0"/>
                              <w:jc w:val="right"/>
                            </w:pPr>
                            <w:r>
                              <w:rPr>
                                <w:color w:val="000000"/>
                                <w:sz w:val="22"/>
                                <w:szCs w:val="22"/>
                              </w:rPr>
                              <w:t>0.9089</w:t>
                            </w:r>
                          </w:p>
                        </w:tc>
                        <w:tc>
                          <w:tcPr>
                            <w:tcW w:w="1077" w:type="dxa"/>
                            <w:vAlign w:val="bottom"/>
                          </w:tcPr>
                          <w:p w14:paraId="2D4C91CA" w14:textId="7EE93F46" w:rsidR="001973A2" w:rsidRDefault="001973A2" w:rsidP="00C117A6">
                            <w:pPr>
                              <w:pStyle w:val="Nidungvnbn"/>
                              <w:ind w:firstLine="0"/>
                              <w:jc w:val="right"/>
                            </w:pPr>
                            <w:r>
                              <w:rPr>
                                <w:color w:val="000000"/>
                                <w:sz w:val="22"/>
                                <w:szCs w:val="22"/>
                              </w:rPr>
                              <w:t>1071</w:t>
                            </w:r>
                          </w:p>
                        </w:tc>
                        <w:tc>
                          <w:tcPr>
                            <w:tcW w:w="994" w:type="dxa"/>
                            <w:vAlign w:val="bottom"/>
                          </w:tcPr>
                          <w:p w14:paraId="6D81BC7C" w14:textId="3DA969D2" w:rsidR="001973A2" w:rsidRDefault="001973A2" w:rsidP="00C117A6">
                            <w:pPr>
                              <w:pStyle w:val="Nidungvnbn"/>
                              <w:ind w:firstLine="0"/>
                              <w:jc w:val="right"/>
                            </w:pPr>
                            <w:r>
                              <w:rPr>
                                <w:color w:val="000000"/>
                                <w:sz w:val="22"/>
                                <w:szCs w:val="22"/>
                              </w:rPr>
                              <w:t>0.9446</w:t>
                            </w:r>
                          </w:p>
                        </w:tc>
                        <w:tc>
                          <w:tcPr>
                            <w:tcW w:w="994" w:type="dxa"/>
                            <w:vAlign w:val="bottom"/>
                          </w:tcPr>
                          <w:p w14:paraId="2528D38A" w14:textId="274D8511" w:rsidR="001973A2" w:rsidRDefault="001973A2" w:rsidP="00C117A6">
                            <w:pPr>
                              <w:pStyle w:val="Nidungvnbn"/>
                              <w:ind w:firstLine="0"/>
                              <w:jc w:val="right"/>
                            </w:pPr>
                            <w:r>
                              <w:rPr>
                                <w:color w:val="000000"/>
                                <w:sz w:val="22"/>
                                <w:szCs w:val="22"/>
                              </w:rPr>
                              <w:t>0.9468</w:t>
                            </w:r>
                          </w:p>
                        </w:tc>
                        <w:tc>
                          <w:tcPr>
                            <w:tcW w:w="994" w:type="dxa"/>
                            <w:vAlign w:val="bottom"/>
                          </w:tcPr>
                          <w:p w14:paraId="2A481D97" w14:textId="63F6A69B" w:rsidR="001973A2" w:rsidRDefault="001973A2" w:rsidP="00C117A6">
                            <w:pPr>
                              <w:pStyle w:val="Nidungvnbn"/>
                              <w:ind w:firstLine="0"/>
                              <w:jc w:val="right"/>
                            </w:pPr>
                            <w:r>
                              <w:rPr>
                                <w:color w:val="000000"/>
                                <w:sz w:val="22"/>
                                <w:szCs w:val="22"/>
                              </w:rPr>
                              <w:t>0.9156</w:t>
                            </w:r>
                          </w:p>
                        </w:tc>
                        <w:tc>
                          <w:tcPr>
                            <w:tcW w:w="1143" w:type="dxa"/>
                            <w:vAlign w:val="bottom"/>
                          </w:tcPr>
                          <w:p w14:paraId="2BA3F622" w14:textId="08626273" w:rsidR="001973A2" w:rsidRDefault="001973A2" w:rsidP="00C117A6">
                            <w:pPr>
                              <w:pStyle w:val="Nidungvnbn"/>
                              <w:ind w:firstLine="0"/>
                              <w:jc w:val="right"/>
                            </w:pPr>
                            <w:r>
                              <w:rPr>
                                <w:color w:val="000000"/>
                                <w:sz w:val="22"/>
                                <w:szCs w:val="22"/>
                              </w:rPr>
                              <w:t>1233.6</w:t>
                            </w:r>
                          </w:p>
                        </w:tc>
                      </w:tr>
                      <w:tr w:rsidR="001973A2" w14:paraId="0A91D4AF" w14:textId="77777777" w:rsidTr="00A24F79">
                        <w:trPr>
                          <w:trHeight w:val="379"/>
                        </w:trPr>
                        <w:tc>
                          <w:tcPr>
                            <w:tcW w:w="805" w:type="dxa"/>
                            <w:vMerge/>
                          </w:tcPr>
                          <w:p w14:paraId="6205A960" w14:textId="77777777" w:rsidR="001973A2" w:rsidRDefault="001973A2" w:rsidP="00C117A6">
                            <w:pPr>
                              <w:pStyle w:val="Nidungvnbn"/>
                              <w:ind w:firstLine="0"/>
                              <w:jc w:val="left"/>
                              <w:rPr>
                                <w:b/>
                              </w:rPr>
                            </w:pPr>
                          </w:p>
                        </w:tc>
                        <w:tc>
                          <w:tcPr>
                            <w:tcW w:w="2952" w:type="dxa"/>
                            <w:vAlign w:val="bottom"/>
                          </w:tcPr>
                          <w:p w14:paraId="0E3FAB4F" w14:textId="552D5551" w:rsidR="001973A2" w:rsidRDefault="001973A2" w:rsidP="00C117A6">
                            <w:pPr>
                              <w:pStyle w:val="Nidungvnbn"/>
                              <w:ind w:firstLine="0"/>
                              <w:jc w:val="left"/>
                              <w:rPr>
                                <w:b/>
                              </w:rPr>
                            </w:pPr>
                            <w:r>
                              <w:rPr>
                                <w:color w:val="000000"/>
                                <w:sz w:val="22"/>
                                <w:szCs w:val="22"/>
                              </w:rPr>
                              <w:t>FiftyWords</w:t>
                            </w:r>
                          </w:p>
                        </w:tc>
                        <w:tc>
                          <w:tcPr>
                            <w:tcW w:w="912" w:type="dxa"/>
                            <w:vAlign w:val="bottom"/>
                          </w:tcPr>
                          <w:p w14:paraId="3B9BAA99" w14:textId="472EEC0D" w:rsidR="001973A2" w:rsidRDefault="001973A2" w:rsidP="00C117A6">
                            <w:pPr>
                              <w:pStyle w:val="Nidungvnbn"/>
                              <w:ind w:firstLine="0"/>
                              <w:jc w:val="right"/>
                            </w:pPr>
                            <w:r>
                              <w:rPr>
                                <w:color w:val="000000"/>
                                <w:sz w:val="22"/>
                                <w:szCs w:val="22"/>
                              </w:rPr>
                              <w:t>0.5363</w:t>
                            </w:r>
                          </w:p>
                        </w:tc>
                        <w:tc>
                          <w:tcPr>
                            <w:tcW w:w="912" w:type="dxa"/>
                            <w:vAlign w:val="bottom"/>
                          </w:tcPr>
                          <w:p w14:paraId="5DEC9290" w14:textId="6E229094" w:rsidR="001973A2" w:rsidRDefault="001973A2" w:rsidP="00C117A6">
                            <w:pPr>
                              <w:pStyle w:val="Nidungvnbn"/>
                              <w:ind w:firstLine="0"/>
                              <w:jc w:val="right"/>
                            </w:pPr>
                            <w:r>
                              <w:rPr>
                                <w:color w:val="000000"/>
                                <w:sz w:val="22"/>
                                <w:szCs w:val="22"/>
                              </w:rPr>
                              <w:t>0.6396</w:t>
                            </w:r>
                          </w:p>
                        </w:tc>
                        <w:tc>
                          <w:tcPr>
                            <w:tcW w:w="912" w:type="dxa"/>
                            <w:vAlign w:val="bottom"/>
                          </w:tcPr>
                          <w:p w14:paraId="57BF7621" w14:textId="3F116026" w:rsidR="001973A2" w:rsidRDefault="001973A2" w:rsidP="00C117A6">
                            <w:pPr>
                              <w:pStyle w:val="Nidungvnbn"/>
                              <w:ind w:firstLine="0"/>
                              <w:jc w:val="right"/>
                            </w:pPr>
                            <w:r>
                              <w:rPr>
                                <w:color w:val="000000"/>
                                <w:sz w:val="22"/>
                                <w:szCs w:val="22"/>
                              </w:rPr>
                              <w:t>0.4897</w:t>
                            </w:r>
                          </w:p>
                        </w:tc>
                        <w:tc>
                          <w:tcPr>
                            <w:tcW w:w="1077" w:type="dxa"/>
                            <w:vAlign w:val="bottom"/>
                          </w:tcPr>
                          <w:p w14:paraId="6723A554" w14:textId="18A25851" w:rsidR="001973A2" w:rsidRDefault="001973A2" w:rsidP="00C117A6">
                            <w:pPr>
                              <w:pStyle w:val="Nidungvnbn"/>
                              <w:ind w:firstLine="0"/>
                              <w:jc w:val="right"/>
                            </w:pPr>
                            <w:r>
                              <w:rPr>
                                <w:color w:val="000000"/>
                                <w:sz w:val="22"/>
                                <w:szCs w:val="22"/>
                              </w:rPr>
                              <w:t>1169.2</w:t>
                            </w:r>
                          </w:p>
                        </w:tc>
                        <w:tc>
                          <w:tcPr>
                            <w:tcW w:w="994" w:type="dxa"/>
                            <w:vAlign w:val="bottom"/>
                          </w:tcPr>
                          <w:p w14:paraId="5D8A8372" w14:textId="41679CF6" w:rsidR="001973A2" w:rsidRDefault="001973A2" w:rsidP="00C117A6">
                            <w:pPr>
                              <w:pStyle w:val="Nidungvnbn"/>
                              <w:ind w:firstLine="0"/>
                              <w:jc w:val="right"/>
                            </w:pPr>
                            <w:r>
                              <w:rPr>
                                <w:color w:val="000000"/>
                                <w:sz w:val="22"/>
                                <w:szCs w:val="22"/>
                              </w:rPr>
                              <w:t>0.5692</w:t>
                            </w:r>
                          </w:p>
                        </w:tc>
                        <w:tc>
                          <w:tcPr>
                            <w:tcW w:w="994" w:type="dxa"/>
                            <w:vAlign w:val="bottom"/>
                          </w:tcPr>
                          <w:p w14:paraId="25E196E4" w14:textId="3EFD5246" w:rsidR="001973A2" w:rsidRDefault="001973A2" w:rsidP="00C117A6">
                            <w:pPr>
                              <w:pStyle w:val="Nidungvnbn"/>
                              <w:ind w:firstLine="0"/>
                              <w:jc w:val="right"/>
                            </w:pPr>
                            <w:r>
                              <w:rPr>
                                <w:color w:val="000000"/>
                                <w:sz w:val="22"/>
                                <w:szCs w:val="22"/>
                              </w:rPr>
                              <w:t>0.6571</w:t>
                            </w:r>
                          </w:p>
                        </w:tc>
                        <w:tc>
                          <w:tcPr>
                            <w:tcW w:w="994" w:type="dxa"/>
                            <w:vAlign w:val="bottom"/>
                          </w:tcPr>
                          <w:p w14:paraId="5A666093" w14:textId="174A1728" w:rsidR="001973A2" w:rsidRDefault="001973A2" w:rsidP="00C117A6">
                            <w:pPr>
                              <w:pStyle w:val="Nidungvnbn"/>
                              <w:ind w:firstLine="0"/>
                              <w:jc w:val="right"/>
                            </w:pPr>
                            <w:r>
                              <w:rPr>
                                <w:color w:val="000000"/>
                                <w:sz w:val="22"/>
                                <w:szCs w:val="22"/>
                              </w:rPr>
                              <w:t>0.5025</w:t>
                            </w:r>
                          </w:p>
                        </w:tc>
                        <w:tc>
                          <w:tcPr>
                            <w:tcW w:w="1143" w:type="dxa"/>
                            <w:vAlign w:val="bottom"/>
                          </w:tcPr>
                          <w:p w14:paraId="2493C6A3" w14:textId="10671733" w:rsidR="001973A2" w:rsidRDefault="001973A2" w:rsidP="00C117A6">
                            <w:pPr>
                              <w:pStyle w:val="Nidungvnbn"/>
                              <w:ind w:firstLine="0"/>
                              <w:jc w:val="right"/>
                            </w:pPr>
                            <w:r>
                              <w:rPr>
                                <w:color w:val="000000"/>
                                <w:sz w:val="22"/>
                                <w:szCs w:val="22"/>
                              </w:rPr>
                              <w:t>1030.8</w:t>
                            </w:r>
                          </w:p>
                        </w:tc>
                      </w:tr>
                      <w:tr w:rsidR="001973A2" w14:paraId="59E02F45" w14:textId="77777777" w:rsidTr="00A24F79">
                        <w:trPr>
                          <w:trHeight w:val="379"/>
                        </w:trPr>
                        <w:tc>
                          <w:tcPr>
                            <w:tcW w:w="805" w:type="dxa"/>
                            <w:vMerge/>
                          </w:tcPr>
                          <w:p w14:paraId="1799006A" w14:textId="77777777" w:rsidR="001973A2" w:rsidRDefault="001973A2" w:rsidP="00C117A6">
                            <w:pPr>
                              <w:pStyle w:val="Nidungvnbn"/>
                              <w:ind w:firstLine="0"/>
                              <w:jc w:val="left"/>
                              <w:rPr>
                                <w:b/>
                              </w:rPr>
                            </w:pPr>
                          </w:p>
                        </w:tc>
                        <w:tc>
                          <w:tcPr>
                            <w:tcW w:w="2952" w:type="dxa"/>
                            <w:vAlign w:val="bottom"/>
                          </w:tcPr>
                          <w:p w14:paraId="63B196E1" w14:textId="2722CBFB" w:rsidR="001973A2" w:rsidRDefault="001973A2" w:rsidP="00C117A6">
                            <w:pPr>
                              <w:pStyle w:val="Nidungvnbn"/>
                              <w:ind w:firstLine="0"/>
                              <w:jc w:val="left"/>
                              <w:rPr>
                                <w:b/>
                              </w:rPr>
                            </w:pPr>
                            <w:r>
                              <w:rPr>
                                <w:color w:val="000000"/>
                                <w:sz w:val="22"/>
                                <w:szCs w:val="22"/>
                              </w:rPr>
                              <w:t>Fish</w:t>
                            </w:r>
                          </w:p>
                        </w:tc>
                        <w:tc>
                          <w:tcPr>
                            <w:tcW w:w="912" w:type="dxa"/>
                            <w:vAlign w:val="bottom"/>
                          </w:tcPr>
                          <w:p w14:paraId="2EF634AB" w14:textId="7CF82AA1" w:rsidR="001973A2" w:rsidRDefault="001973A2" w:rsidP="00C117A6">
                            <w:pPr>
                              <w:pStyle w:val="Nidungvnbn"/>
                              <w:ind w:firstLine="0"/>
                              <w:jc w:val="right"/>
                            </w:pPr>
                            <w:r>
                              <w:rPr>
                                <w:color w:val="000000"/>
                                <w:sz w:val="22"/>
                                <w:szCs w:val="22"/>
                              </w:rPr>
                              <w:t>0.9548</w:t>
                            </w:r>
                          </w:p>
                        </w:tc>
                        <w:tc>
                          <w:tcPr>
                            <w:tcW w:w="912" w:type="dxa"/>
                            <w:vAlign w:val="bottom"/>
                          </w:tcPr>
                          <w:p w14:paraId="364F526C" w14:textId="57886982" w:rsidR="001973A2" w:rsidRDefault="001973A2" w:rsidP="00C117A6">
                            <w:pPr>
                              <w:pStyle w:val="Nidungvnbn"/>
                              <w:ind w:firstLine="0"/>
                              <w:jc w:val="right"/>
                            </w:pPr>
                            <w:r>
                              <w:rPr>
                                <w:color w:val="000000"/>
                                <w:sz w:val="22"/>
                                <w:szCs w:val="22"/>
                              </w:rPr>
                              <w:t>0.9543</w:t>
                            </w:r>
                          </w:p>
                        </w:tc>
                        <w:tc>
                          <w:tcPr>
                            <w:tcW w:w="912" w:type="dxa"/>
                            <w:vAlign w:val="bottom"/>
                          </w:tcPr>
                          <w:p w14:paraId="1C19CBF5" w14:textId="2744865B" w:rsidR="001973A2" w:rsidRDefault="001973A2" w:rsidP="00C117A6">
                            <w:pPr>
                              <w:pStyle w:val="Nidungvnbn"/>
                              <w:ind w:firstLine="0"/>
                              <w:jc w:val="right"/>
                            </w:pPr>
                            <w:r>
                              <w:rPr>
                                <w:color w:val="000000"/>
                                <w:sz w:val="22"/>
                                <w:szCs w:val="22"/>
                              </w:rPr>
                              <w:t>0.9546</w:t>
                            </w:r>
                          </w:p>
                        </w:tc>
                        <w:tc>
                          <w:tcPr>
                            <w:tcW w:w="1077" w:type="dxa"/>
                            <w:vAlign w:val="bottom"/>
                          </w:tcPr>
                          <w:p w14:paraId="24B23DDD" w14:textId="0AE31AA4" w:rsidR="001973A2" w:rsidRDefault="001973A2" w:rsidP="00C117A6">
                            <w:pPr>
                              <w:pStyle w:val="Nidungvnbn"/>
                              <w:ind w:firstLine="0"/>
                              <w:jc w:val="right"/>
                            </w:pPr>
                            <w:r>
                              <w:rPr>
                                <w:color w:val="000000"/>
                                <w:sz w:val="22"/>
                                <w:szCs w:val="22"/>
                              </w:rPr>
                              <w:t>401.7</w:t>
                            </w:r>
                          </w:p>
                        </w:tc>
                        <w:tc>
                          <w:tcPr>
                            <w:tcW w:w="994" w:type="dxa"/>
                            <w:vAlign w:val="bottom"/>
                          </w:tcPr>
                          <w:p w14:paraId="64FC022D" w14:textId="5DF1C5CF" w:rsidR="001973A2" w:rsidRDefault="001973A2" w:rsidP="00C117A6">
                            <w:pPr>
                              <w:pStyle w:val="Nidungvnbn"/>
                              <w:ind w:firstLine="0"/>
                              <w:jc w:val="right"/>
                            </w:pPr>
                            <w:r>
                              <w:rPr>
                                <w:color w:val="000000"/>
                                <w:sz w:val="22"/>
                                <w:szCs w:val="22"/>
                              </w:rPr>
                              <w:t>0.9544</w:t>
                            </w:r>
                          </w:p>
                        </w:tc>
                        <w:tc>
                          <w:tcPr>
                            <w:tcW w:w="994" w:type="dxa"/>
                            <w:vAlign w:val="bottom"/>
                          </w:tcPr>
                          <w:p w14:paraId="32EC6FB6" w14:textId="1F3E7E94" w:rsidR="001973A2" w:rsidRDefault="001973A2" w:rsidP="00C117A6">
                            <w:pPr>
                              <w:pStyle w:val="Nidungvnbn"/>
                              <w:ind w:firstLine="0"/>
                              <w:jc w:val="right"/>
                            </w:pPr>
                            <w:r>
                              <w:rPr>
                                <w:color w:val="000000"/>
                                <w:sz w:val="22"/>
                                <w:szCs w:val="22"/>
                              </w:rPr>
                              <w:t>0.9543</w:t>
                            </w:r>
                          </w:p>
                        </w:tc>
                        <w:tc>
                          <w:tcPr>
                            <w:tcW w:w="994" w:type="dxa"/>
                            <w:vAlign w:val="bottom"/>
                          </w:tcPr>
                          <w:p w14:paraId="33865A28" w14:textId="3B8AA837" w:rsidR="001973A2" w:rsidRDefault="001973A2" w:rsidP="00C117A6">
                            <w:pPr>
                              <w:pStyle w:val="Nidungvnbn"/>
                              <w:ind w:firstLine="0"/>
                              <w:jc w:val="right"/>
                            </w:pPr>
                            <w:r>
                              <w:rPr>
                                <w:color w:val="000000"/>
                                <w:sz w:val="22"/>
                                <w:szCs w:val="22"/>
                              </w:rPr>
                              <w:t>0.956</w:t>
                            </w:r>
                          </w:p>
                        </w:tc>
                        <w:tc>
                          <w:tcPr>
                            <w:tcW w:w="1143" w:type="dxa"/>
                            <w:vAlign w:val="bottom"/>
                          </w:tcPr>
                          <w:p w14:paraId="443D7D7C" w14:textId="51642583" w:rsidR="001973A2" w:rsidRDefault="001973A2" w:rsidP="00C117A6">
                            <w:pPr>
                              <w:pStyle w:val="Nidungvnbn"/>
                              <w:ind w:firstLine="0"/>
                              <w:jc w:val="right"/>
                            </w:pPr>
                            <w:r>
                              <w:rPr>
                                <w:color w:val="000000"/>
                                <w:sz w:val="22"/>
                                <w:szCs w:val="22"/>
                              </w:rPr>
                              <w:t>600.6</w:t>
                            </w:r>
                          </w:p>
                        </w:tc>
                      </w:tr>
                      <w:tr w:rsidR="001973A2" w14:paraId="0EFF1008" w14:textId="77777777" w:rsidTr="00A24F79">
                        <w:trPr>
                          <w:trHeight w:val="379"/>
                        </w:trPr>
                        <w:tc>
                          <w:tcPr>
                            <w:tcW w:w="805" w:type="dxa"/>
                            <w:vMerge/>
                          </w:tcPr>
                          <w:p w14:paraId="08824495" w14:textId="77777777" w:rsidR="001973A2" w:rsidRDefault="001973A2" w:rsidP="00C117A6">
                            <w:pPr>
                              <w:pStyle w:val="Nidungvnbn"/>
                              <w:ind w:firstLine="0"/>
                              <w:jc w:val="left"/>
                              <w:rPr>
                                <w:b/>
                              </w:rPr>
                            </w:pPr>
                          </w:p>
                        </w:tc>
                        <w:tc>
                          <w:tcPr>
                            <w:tcW w:w="2952" w:type="dxa"/>
                            <w:vAlign w:val="bottom"/>
                          </w:tcPr>
                          <w:p w14:paraId="088DCBCB" w14:textId="4581C74A" w:rsidR="001973A2" w:rsidRDefault="001973A2" w:rsidP="00C117A6">
                            <w:pPr>
                              <w:pStyle w:val="Nidungvnbn"/>
                              <w:ind w:firstLine="0"/>
                              <w:jc w:val="left"/>
                              <w:rPr>
                                <w:b/>
                              </w:rPr>
                            </w:pPr>
                            <w:r>
                              <w:rPr>
                                <w:color w:val="000000"/>
                                <w:sz w:val="22"/>
                                <w:szCs w:val="22"/>
                              </w:rPr>
                              <w:t>FordA</w:t>
                            </w:r>
                          </w:p>
                        </w:tc>
                        <w:tc>
                          <w:tcPr>
                            <w:tcW w:w="912" w:type="dxa"/>
                            <w:vAlign w:val="bottom"/>
                          </w:tcPr>
                          <w:p w14:paraId="42CFDF0C" w14:textId="1EC74730" w:rsidR="001973A2" w:rsidRDefault="001973A2" w:rsidP="00C117A6">
                            <w:pPr>
                              <w:pStyle w:val="Nidungvnbn"/>
                              <w:ind w:firstLine="0"/>
                              <w:jc w:val="right"/>
                            </w:pPr>
                            <w:r>
                              <w:rPr>
                                <w:color w:val="000000"/>
                                <w:sz w:val="22"/>
                                <w:szCs w:val="22"/>
                              </w:rPr>
                              <w:t>0.9174</w:t>
                            </w:r>
                          </w:p>
                        </w:tc>
                        <w:tc>
                          <w:tcPr>
                            <w:tcW w:w="912" w:type="dxa"/>
                            <w:vAlign w:val="bottom"/>
                          </w:tcPr>
                          <w:p w14:paraId="3BACA0F5" w14:textId="5E02C617" w:rsidR="001973A2" w:rsidRDefault="001973A2" w:rsidP="00C117A6">
                            <w:pPr>
                              <w:pStyle w:val="Nidungvnbn"/>
                              <w:ind w:firstLine="0"/>
                              <w:jc w:val="right"/>
                            </w:pPr>
                            <w:r>
                              <w:rPr>
                                <w:color w:val="000000"/>
                                <w:sz w:val="22"/>
                                <w:szCs w:val="22"/>
                              </w:rPr>
                              <w:t>0.9174</w:t>
                            </w:r>
                          </w:p>
                        </w:tc>
                        <w:tc>
                          <w:tcPr>
                            <w:tcW w:w="912" w:type="dxa"/>
                            <w:vAlign w:val="bottom"/>
                          </w:tcPr>
                          <w:p w14:paraId="68A7A96C" w14:textId="2B764F67" w:rsidR="001973A2" w:rsidRDefault="001973A2" w:rsidP="00C117A6">
                            <w:pPr>
                              <w:pStyle w:val="Nidungvnbn"/>
                              <w:ind w:firstLine="0"/>
                              <w:jc w:val="right"/>
                            </w:pPr>
                            <w:r>
                              <w:rPr>
                                <w:color w:val="000000"/>
                                <w:sz w:val="22"/>
                                <w:szCs w:val="22"/>
                              </w:rPr>
                              <w:t>0.9178</w:t>
                            </w:r>
                          </w:p>
                        </w:tc>
                        <w:tc>
                          <w:tcPr>
                            <w:tcW w:w="1077" w:type="dxa"/>
                            <w:vAlign w:val="bottom"/>
                          </w:tcPr>
                          <w:p w14:paraId="031B8CF3" w14:textId="74D0DD3C" w:rsidR="001973A2" w:rsidRDefault="001973A2" w:rsidP="00C117A6">
                            <w:pPr>
                              <w:pStyle w:val="Nidungvnbn"/>
                              <w:ind w:firstLine="0"/>
                              <w:jc w:val="right"/>
                            </w:pPr>
                            <w:r>
                              <w:rPr>
                                <w:color w:val="000000"/>
                                <w:sz w:val="22"/>
                                <w:szCs w:val="22"/>
                              </w:rPr>
                              <w:t>6798.3</w:t>
                            </w:r>
                          </w:p>
                        </w:tc>
                        <w:tc>
                          <w:tcPr>
                            <w:tcW w:w="994" w:type="dxa"/>
                            <w:vAlign w:val="bottom"/>
                          </w:tcPr>
                          <w:p w14:paraId="52FAEB4B" w14:textId="0A000323" w:rsidR="001973A2" w:rsidRDefault="001973A2" w:rsidP="00C117A6">
                            <w:pPr>
                              <w:pStyle w:val="Nidungvnbn"/>
                              <w:ind w:firstLine="0"/>
                              <w:jc w:val="right"/>
                            </w:pPr>
                            <w:r>
                              <w:rPr>
                                <w:color w:val="000000"/>
                                <w:sz w:val="22"/>
                                <w:szCs w:val="22"/>
                              </w:rPr>
                              <w:t>0.9173</w:t>
                            </w:r>
                          </w:p>
                        </w:tc>
                        <w:tc>
                          <w:tcPr>
                            <w:tcW w:w="994" w:type="dxa"/>
                            <w:vAlign w:val="bottom"/>
                          </w:tcPr>
                          <w:p w14:paraId="7F216BBE" w14:textId="3D850273" w:rsidR="001973A2" w:rsidRDefault="001973A2" w:rsidP="00C117A6">
                            <w:pPr>
                              <w:pStyle w:val="Nidungvnbn"/>
                              <w:ind w:firstLine="0"/>
                              <w:jc w:val="right"/>
                            </w:pPr>
                            <w:r>
                              <w:rPr>
                                <w:color w:val="000000"/>
                                <w:sz w:val="22"/>
                                <w:szCs w:val="22"/>
                              </w:rPr>
                              <w:t>0.9174</w:t>
                            </w:r>
                          </w:p>
                        </w:tc>
                        <w:tc>
                          <w:tcPr>
                            <w:tcW w:w="994" w:type="dxa"/>
                            <w:vAlign w:val="bottom"/>
                          </w:tcPr>
                          <w:p w14:paraId="402F6484" w14:textId="32BBBA1D" w:rsidR="001973A2" w:rsidRDefault="001973A2" w:rsidP="00C117A6">
                            <w:pPr>
                              <w:pStyle w:val="Nidungvnbn"/>
                              <w:ind w:firstLine="0"/>
                              <w:jc w:val="right"/>
                            </w:pPr>
                            <w:r>
                              <w:rPr>
                                <w:color w:val="000000"/>
                                <w:sz w:val="22"/>
                                <w:szCs w:val="22"/>
                              </w:rPr>
                              <w:t>0.9178</w:t>
                            </w:r>
                          </w:p>
                        </w:tc>
                        <w:tc>
                          <w:tcPr>
                            <w:tcW w:w="1143" w:type="dxa"/>
                            <w:vAlign w:val="bottom"/>
                          </w:tcPr>
                          <w:p w14:paraId="752FE59B" w14:textId="66DFB72F" w:rsidR="001973A2" w:rsidRDefault="001973A2" w:rsidP="00C117A6">
                            <w:pPr>
                              <w:pStyle w:val="Nidungvnbn"/>
                              <w:ind w:firstLine="0"/>
                              <w:jc w:val="right"/>
                            </w:pPr>
                            <w:r>
                              <w:rPr>
                                <w:color w:val="000000"/>
                                <w:sz w:val="22"/>
                                <w:szCs w:val="22"/>
                              </w:rPr>
                              <w:t>6051.8</w:t>
                            </w:r>
                          </w:p>
                        </w:tc>
                      </w:tr>
                      <w:tr w:rsidR="001973A2" w14:paraId="63672495" w14:textId="77777777" w:rsidTr="00A24F79">
                        <w:trPr>
                          <w:trHeight w:val="379"/>
                        </w:trPr>
                        <w:tc>
                          <w:tcPr>
                            <w:tcW w:w="805" w:type="dxa"/>
                            <w:vMerge/>
                          </w:tcPr>
                          <w:p w14:paraId="6A16B482" w14:textId="77777777" w:rsidR="001973A2" w:rsidRDefault="001973A2" w:rsidP="00C117A6">
                            <w:pPr>
                              <w:pStyle w:val="Nidungvnbn"/>
                              <w:ind w:firstLine="0"/>
                              <w:jc w:val="left"/>
                              <w:rPr>
                                <w:b/>
                              </w:rPr>
                            </w:pPr>
                          </w:p>
                        </w:tc>
                        <w:tc>
                          <w:tcPr>
                            <w:tcW w:w="2952" w:type="dxa"/>
                            <w:vAlign w:val="bottom"/>
                          </w:tcPr>
                          <w:p w14:paraId="0417C283" w14:textId="0BC43731" w:rsidR="001973A2" w:rsidRDefault="001973A2" w:rsidP="00C117A6">
                            <w:pPr>
                              <w:pStyle w:val="Nidungvnbn"/>
                              <w:ind w:firstLine="0"/>
                              <w:jc w:val="left"/>
                              <w:rPr>
                                <w:b/>
                              </w:rPr>
                            </w:pPr>
                            <w:r>
                              <w:rPr>
                                <w:color w:val="000000"/>
                                <w:sz w:val="22"/>
                                <w:szCs w:val="22"/>
                              </w:rPr>
                              <w:t>FordB</w:t>
                            </w:r>
                          </w:p>
                        </w:tc>
                        <w:tc>
                          <w:tcPr>
                            <w:tcW w:w="912" w:type="dxa"/>
                            <w:vAlign w:val="bottom"/>
                          </w:tcPr>
                          <w:p w14:paraId="1E8DC28E" w14:textId="018617F7" w:rsidR="001973A2" w:rsidRDefault="001973A2" w:rsidP="00C117A6">
                            <w:pPr>
                              <w:pStyle w:val="Nidungvnbn"/>
                              <w:ind w:firstLine="0"/>
                              <w:jc w:val="right"/>
                            </w:pPr>
                            <w:r>
                              <w:rPr>
                                <w:color w:val="000000"/>
                                <w:sz w:val="22"/>
                                <w:szCs w:val="22"/>
                              </w:rPr>
                              <w:t>0.7741</w:t>
                            </w:r>
                          </w:p>
                        </w:tc>
                        <w:tc>
                          <w:tcPr>
                            <w:tcW w:w="912" w:type="dxa"/>
                            <w:vAlign w:val="bottom"/>
                          </w:tcPr>
                          <w:p w14:paraId="3F6D8672" w14:textId="105204F2" w:rsidR="001973A2" w:rsidRDefault="001973A2" w:rsidP="00C117A6">
                            <w:pPr>
                              <w:pStyle w:val="Nidungvnbn"/>
                              <w:ind w:firstLine="0"/>
                              <w:jc w:val="right"/>
                            </w:pPr>
                            <w:r>
                              <w:rPr>
                                <w:color w:val="000000"/>
                                <w:sz w:val="22"/>
                                <w:szCs w:val="22"/>
                              </w:rPr>
                              <w:t>0.7741</w:t>
                            </w:r>
                          </w:p>
                        </w:tc>
                        <w:tc>
                          <w:tcPr>
                            <w:tcW w:w="912" w:type="dxa"/>
                            <w:vAlign w:val="bottom"/>
                          </w:tcPr>
                          <w:p w14:paraId="67CB9A7B" w14:textId="359483D2" w:rsidR="001973A2" w:rsidRDefault="001973A2" w:rsidP="00C117A6">
                            <w:pPr>
                              <w:pStyle w:val="Nidungvnbn"/>
                              <w:ind w:firstLine="0"/>
                              <w:jc w:val="right"/>
                            </w:pPr>
                            <w:r>
                              <w:rPr>
                                <w:color w:val="000000"/>
                                <w:sz w:val="22"/>
                                <w:szCs w:val="22"/>
                              </w:rPr>
                              <w:t>0.774</w:t>
                            </w:r>
                          </w:p>
                        </w:tc>
                        <w:tc>
                          <w:tcPr>
                            <w:tcW w:w="1077" w:type="dxa"/>
                            <w:vAlign w:val="bottom"/>
                          </w:tcPr>
                          <w:p w14:paraId="08F23D13" w14:textId="1D91CE58" w:rsidR="001973A2" w:rsidRDefault="001973A2" w:rsidP="00C117A6">
                            <w:pPr>
                              <w:pStyle w:val="Nidungvnbn"/>
                              <w:ind w:firstLine="0"/>
                              <w:jc w:val="right"/>
                            </w:pPr>
                            <w:r>
                              <w:rPr>
                                <w:color w:val="000000"/>
                                <w:sz w:val="22"/>
                                <w:szCs w:val="22"/>
                              </w:rPr>
                              <w:t>6415.7</w:t>
                            </w:r>
                          </w:p>
                        </w:tc>
                        <w:tc>
                          <w:tcPr>
                            <w:tcW w:w="994" w:type="dxa"/>
                            <w:vAlign w:val="bottom"/>
                          </w:tcPr>
                          <w:p w14:paraId="501DB3F4" w14:textId="2F837F4F" w:rsidR="001973A2" w:rsidRDefault="001973A2" w:rsidP="00C117A6">
                            <w:pPr>
                              <w:pStyle w:val="Nidungvnbn"/>
                              <w:ind w:firstLine="0"/>
                              <w:jc w:val="right"/>
                            </w:pPr>
                            <w:r>
                              <w:rPr>
                                <w:color w:val="000000"/>
                                <w:sz w:val="22"/>
                                <w:szCs w:val="22"/>
                              </w:rPr>
                              <w:t>0.7778</w:t>
                            </w:r>
                          </w:p>
                        </w:tc>
                        <w:tc>
                          <w:tcPr>
                            <w:tcW w:w="994" w:type="dxa"/>
                            <w:vAlign w:val="bottom"/>
                          </w:tcPr>
                          <w:p w14:paraId="1E8D7E5F" w14:textId="62B7CF7E" w:rsidR="001973A2" w:rsidRDefault="001973A2" w:rsidP="00C117A6">
                            <w:pPr>
                              <w:pStyle w:val="Nidungvnbn"/>
                              <w:ind w:firstLine="0"/>
                              <w:jc w:val="right"/>
                            </w:pPr>
                            <w:r>
                              <w:rPr>
                                <w:color w:val="000000"/>
                                <w:sz w:val="22"/>
                                <w:szCs w:val="22"/>
                              </w:rPr>
                              <w:t>0.7778</w:t>
                            </w:r>
                          </w:p>
                        </w:tc>
                        <w:tc>
                          <w:tcPr>
                            <w:tcW w:w="994" w:type="dxa"/>
                            <w:vAlign w:val="bottom"/>
                          </w:tcPr>
                          <w:p w14:paraId="3535B71D" w14:textId="409FEDCA" w:rsidR="001973A2" w:rsidRDefault="001973A2" w:rsidP="00C117A6">
                            <w:pPr>
                              <w:pStyle w:val="Nidungvnbn"/>
                              <w:ind w:firstLine="0"/>
                              <w:jc w:val="right"/>
                            </w:pPr>
                            <w:r>
                              <w:rPr>
                                <w:color w:val="000000"/>
                                <w:sz w:val="22"/>
                                <w:szCs w:val="22"/>
                              </w:rPr>
                              <w:t>0.7777</w:t>
                            </w:r>
                          </w:p>
                        </w:tc>
                        <w:tc>
                          <w:tcPr>
                            <w:tcW w:w="1143" w:type="dxa"/>
                            <w:vAlign w:val="bottom"/>
                          </w:tcPr>
                          <w:p w14:paraId="68BE9AA4" w14:textId="52723021" w:rsidR="001973A2" w:rsidRDefault="001973A2" w:rsidP="00C117A6">
                            <w:pPr>
                              <w:pStyle w:val="Nidungvnbn"/>
                              <w:ind w:firstLine="0"/>
                              <w:jc w:val="right"/>
                            </w:pPr>
                            <w:r>
                              <w:rPr>
                                <w:color w:val="000000"/>
                                <w:sz w:val="22"/>
                                <w:szCs w:val="22"/>
                              </w:rPr>
                              <w:t>5833.8</w:t>
                            </w:r>
                          </w:p>
                        </w:tc>
                      </w:tr>
                      <w:tr w:rsidR="001973A2" w14:paraId="6B183212" w14:textId="77777777" w:rsidTr="00A24F79">
                        <w:trPr>
                          <w:trHeight w:val="379"/>
                        </w:trPr>
                        <w:tc>
                          <w:tcPr>
                            <w:tcW w:w="805" w:type="dxa"/>
                            <w:vMerge/>
                          </w:tcPr>
                          <w:p w14:paraId="06F34BDD" w14:textId="77777777" w:rsidR="001973A2" w:rsidRDefault="001973A2" w:rsidP="00C117A6">
                            <w:pPr>
                              <w:pStyle w:val="Nidungvnbn"/>
                              <w:ind w:firstLine="0"/>
                              <w:jc w:val="left"/>
                              <w:rPr>
                                <w:b/>
                              </w:rPr>
                            </w:pPr>
                          </w:p>
                        </w:tc>
                        <w:tc>
                          <w:tcPr>
                            <w:tcW w:w="2952" w:type="dxa"/>
                            <w:vAlign w:val="bottom"/>
                          </w:tcPr>
                          <w:p w14:paraId="3EB207B2" w14:textId="7DA5C6DA" w:rsidR="001973A2" w:rsidRDefault="001973A2" w:rsidP="00C117A6">
                            <w:pPr>
                              <w:pStyle w:val="Nidungvnbn"/>
                              <w:ind w:firstLine="0"/>
                              <w:jc w:val="left"/>
                              <w:rPr>
                                <w:b/>
                              </w:rPr>
                            </w:pPr>
                            <w:r>
                              <w:rPr>
                                <w:color w:val="000000"/>
                                <w:sz w:val="22"/>
                                <w:szCs w:val="22"/>
                              </w:rPr>
                              <w:t>FreezerRegularTrain</w:t>
                            </w:r>
                          </w:p>
                        </w:tc>
                        <w:tc>
                          <w:tcPr>
                            <w:tcW w:w="912" w:type="dxa"/>
                            <w:vAlign w:val="bottom"/>
                          </w:tcPr>
                          <w:p w14:paraId="4EDE0A29" w14:textId="5BCAA4EF" w:rsidR="001973A2" w:rsidRDefault="001973A2" w:rsidP="00C117A6">
                            <w:pPr>
                              <w:pStyle w:val="Nidungvnbn"/>
                              <w:ind w:firstLine="0"/>
                              <w:jc w:val="right"/>
                            </w:pPr>
                            <w:r>
                              <w:rPr>
                                <w:color w:val="000000"/>
                                <w:sz w:val="22"/>
                                <w:szCs w:val="22"/>
                              </w:rPr>
                              <w:t>0.9969</w:t>
                            </w:r>
                          </w:p>
                        </w:tc>
                        <w:tc>
                          <w:tcPr>
                            <w:tcW w:w="912" w:type="dxa"/>
                            <w:vAlign w:val="bottom"/>
                          </w:tcPr>
                          <w:p w14:paraId="3738A036" w14:textId="08265BE4" w:rsidR="001973A2" w:rsidRDefault="001973A2" w:rsidP="00C117A6">
                            <w:pPr>
                              <w:pStyle w:val="Nidungvnbn"/>
                              <w:ind w:firstLine="0"/>
                              <w:jc w:val="right"/>
                            </w:pPr>
                            <w:r>
                              <w:rPr>
                                <w:color w:val="000000"/>
                                <w:sz w:val="22"/>
                                <w:szCs w:val="22"/>
                              </w:rPr>
                              <w:t>0.9968</w:t>
                            </w:r>
                          </w:p>
                        </w:tc>
                        <w:tc>
                          <w:tcPr>
                            <w:tcW w:w="912" w:type="dxa"/>
                            <w:vAlign w:val="bottom"/>
                          </w:tcPr>
                          <w:p w14:paraId="1266FEE1" w14:textId="429FDEFE" w:rsidR="001973A2" w:rsidRDefault="001973A2" w:rsidP="00C117A6">
                            <w:pPr>
                              <w:pStyle w:val="Nidungvnbn"/>
                              <w:ind w:firstLine="0"/>
                              <w:jc w:val="right"/>
                            </w:pPr>
                            <w:r>
                              <w:rPr>
                                <w:color w:val="000000"/>
                                <w:sz w:val="22"/>
                                <w:szCs w:val="22"/>
                              </w:rPr>
                              <w:t>0.9968</w:t>
                            </w:r>
                          </w:p>
                        </w:tc>
                        <w:tc>
                          <w:tcPr>
                            <w:tcW w:w="1077" w:type="dxa"/>
                            <w:vAlign w:val="bottom"/>
                          </w:tcPr>
                          <w:p w14:paraId="144CA740" w14:textId="0A3A93B6" w:rsidR="001973A2" w:rsidRDefault="001973A2" w:rsidP="00C117A6">
                            <w:pPr>
                              <w:pStyle w:val="Nidungvnbn"/>
                              <w:ind w:firstLine="0"/>
                              <w:jc w:val="right"/>
                            </w:pPr>
                            <w:r>
                              <w:rPr>
                                <w:color w:val="000000"/>
                                <w:sz w:val="22"/>
                                <w:szCs w:val="22"/>
                              </w:rPr>
                              <w:t>1489.4</w:t>
                            </w:r>
                          </w:p>
                        </w:tc>
                        <w:tc>
                          <w:tcPr>
                            <w:tcW w:w="994" w:type="dxa"/>
                            <w:vAlign w:val="bottom"/>
                          </w:tcPr>
                          <w:p w14:paraId="5BB90DDA" w14:textId="01AD425A" w:rsidR="001973A2" w:rsidRDefault="001973A2" w:rsidP="00C117A6">
                            <w:pPr>
                              <w:pStyle w:val="Nidungvnbn"/>
                              <w:ind w:firstLine="0"/>
                              <w:jc w:val="right"/>
                            </w:pPr>
                            <w:r>
                              <w:rPr>
                                <w:color w:val="000000"/>
                                <w:sz w:val="22"/>
                                <w:szCs w:val="22"/>
                              </w:rPr>
                              <w:t>0.9962</w:t>
                            </w:r>
                          </w:p>
                        </w:tc>
                        <w:tc>
                          <w:tcPr>
                            <w:tcW w:w="994" w:type="dxa"/>
                            <w:vAlign w:val="bottom"/>
                          </w:tcPr>
                          <w:p w14:paraId="65554899" w14:textId="6ED71A6F" w:rsidR="001973A2" w:rsidRDefault="001973A2" w:rsidP="00C117A6">
                            <w:pPr>
                              <w:pStyle w:val="Nidungvnbn"/>
                              <w:ind w:firstLine="0"/>
                              <w:jc w:val="right"/>
                            </w:pPr>
                            <w:r>
                              <w:rPr>
                                <w:color w:val="000000"/>
                                <w:sz w:val="22"/>
                                <w:szCs w:val="22"/>
                              </w:rPr>
                              <w:t>0.9961</w:t>
                            </w:r>
                          </w:p>
                        </w:tc>
                        <w:tc>
                          <w:tcPr>
                            <w:tcW w:w="994" w:type="dxa"/>
                            <w:vAlign w:val="bottom"/>
                          </w:tcPr>
                          <w:p w14:paraId="13CEFEB6" w14:textId="4D1E06D1" w:rsidR="001973A2" w:rsidRDefault="001973A2" w:rsidP="00C117A6">
                            <w:pPr>
                              <w:pStyle w:val="Nidungvnbn"/>
                              <w:ind w:firstLine="0"/>
                              <w:jc w:val="right"/>
                            </w:pPr>
                            <w:r>
                              <w:rPr>
                                <w:color w:val="000000"/>
                                <w:sz w:val="22"/>
                                <w:szCs w:val="22"/>
                              </w:rPr>
                              <w:t>0.9961</w:t>
                            </w:r>
                          </w:p>
                        </w:tc>
                        <w:tc>
                          <w:tcPr>
                            <w:tcW w:w="1143" w:type="dxa"/>
                            <w:vAlign w:val="bottom"/>
                          </w:tcPr>
                          <w:p w14:paraId="070E3987" w14:textId="13F85F76" w:rsidR="001973A2" w:rsidRDefault="001973A2" w:rsidP="00C117A6">
                            <w:pPr>
                              <w:pStyle w:val="Nidungvnbn"/>
                              <w:ind w:firstLine="0"/>
                              <w:jc w:val="right"/>
                            </w:pPr>
                            <w:r>
                              <w:rPr>
                                <w:color w:val="000000"/>
                                <w:sz w:val="22"/>
                                <w:szCs w:val="22"/>
                              </w:rPr>
                              <w:t>1063.6</w:t>
                            </w:r>
                          </w:p>
                        </w:tc>
                      </w:tr>
                      <w:tr w:rsidR="001973A2" w14:paraId="0AEE0E98" w14:textId="77777777" w:rsidTr="00A24F79">
                        <w:trPr>
                          <w:trHeight w:val="379"/>
                        </w:trPr>
                        <w:tc>
                          <w:tcPr>
                            <w:tcW w:w="805" w:type="dxa"/>
                            <w:vMerge/>
                          </w:tcPr>
                          <w:p w14:paraId="1A45D926" w14:textId="77777777" w:rsidR="001973A2" w:rsidRDefault="001973A2" w:rsidP="00C117A6">
                            <w:pPr>
                              <w:pStyle w:val="Nidungvnbn"/>
                              <w:ind w:firstLine="0"/>
                              <w:jc w:val="left"/>
                              <w:rPr>
                                <w:b/>
                              </w:rPr>
                            </w:pPr>
                          </w:p>
                        </w:tc>
                        <w:tc>
                          <w:tcPr>
                            <w:tcW w:w="2952" w:type="dxa"/>
                            <w:vAlign w:val="bottom"/>
                          </w:tcPr>
                          <w:p w14:paraId="04A83CFB" w14:textId="04417401" w:rsidR="001973A2" w:rsidRDefault="001973A2" w:rsidP="00C117A6">
                            <w:pPr>
                              <w:pStyle w:val="Nidungvnbn"/>
                              <w:ind w:firstLine="0"/>
                              <w:jc w:val="left"/>
                              <w:rPr>
                                <w:b/>
                              </w:rPr>
                            </w:pPr>
                            <w:r>
                              <w:rPr>
                                <w:color w:val="000000"/>
                                <w:sz w:val="22"/>
                                <w:szCs w:val="22"/>
                              </w:rPr>
                              <w:t>FreezerSmallTrain</w:t>
                            </w:r>
                          </w:p>
                        </w:tc>
                        <w:tc>
                          <w:tcPr>
                            <w:tcW w:w="912" w:type="dxa"/>
                            <w:vAlign w:val="bottom"/>
                          </w:tcPr>
                          <w:p w14:paraId="4538292C" w14:textId="5E0BF765" w:rsidR="001973A2" w:rsidRDefault="001973A2" w:rsidP="00C117A6">
                            <w:pPr>
                              <w:pStyle w:val="Nidungvnbn"/>
                              <w:ind w:firstLine="0"/>
                              <w:jc w:val="right"/>
                            </w:pPr>
                            <w:r>
                              <w:rPr>
                                <w:color w:val="000000"/>
                                <w:sz w:val="22"/>
                                <w:szCs w:val="22"/>
                              </w:rPr>
                              <w:t>0.7258</w:t>
                            </w:r>
                          </w:p>
                        </w:tc>
                        <w:tc>
                          <w:tcPr>
                            <w:tcW w:w="912" w:type="dxa"/>
                            <w:vAlign w:val="bottom"/>
                          </w:tcPr>
                          <w:p w14:paraId="16905B79" w14:textId="0C1EBDE7" w:rsidR="001973A2" w:rsidRDefault="001973A2" w:rsidP="00C117A6">
                            <w:pPr>
                              <w:pStyle w:val="Nidungvnbn"/>
                              <w:ind w:firstLine="0"/>
                              <w:jc w:val="right"/>
                            </w:pPr>
                            <w:r>
                              <w:rPr>
                                <w:color w:val="000000"/>
                                <w:sz w:val="22"/>
                                <w:szCs w:val="22"/>
                              </w:rPr>
                              <w:t>0.7053</w:t>
                            </w:r>
                          </w:p>
                        </w:tc>
                        <w:tc>
                          <w:tcPr>
                            <w:tcW w:w="912" w:type="dxa"/>
                            <w:vAlign w:val="bottom"/>
                          </w:tcPr>
                          <w:p w14:paraId="3B11E64E" w14:textId="12680317" w:rsidR="001973A2" w:rsidRDefault="001973A2" w:rsidP="00C117A6">
                            <w:pPr>
                              <w:pStyle w:val="Nidungvnbn"/>
                              <w:ind w:firstLine="0"/>
                              <w:jc w:val="right"/>
                            </w:pPr>
                            <w:r>
                              <w:rPr>
                                <w:color w:val="000000"/>
                                <w:sz w:val="22"/>
                                <w:szCs w:val="22"/>
                              </w:rPr>
                              <w:t>0.7053</w:t>
                            </w:r>
                          </w:p>
                        </w:tc>
                        <w:tc>
                          <w:tcPr>
                            <w:tcW w:w="1077" w:type="dxa"/>
                            <w:vAlign w:val="bottom"/>
                          </w:tcPr>
                          <w:p w14:paraId="38BD24C4" w14:textId="3B4B375D" w:rsidR="001973A2" w:rsidRDefault="001973A2" w:rsidP="00C117A6">
                            <w:pPr>
                              <w:pStyle w:val="Nidungvnbn"/>
                              <w:ind w:firstLine="0"/>
                              <w:jc w:val="right"/>
                            </w:pPr>
                            <w:r>
                              <w:rPr>
                                <w:color w:val="000000"/>
                                <w:sz w:val="22"/>
                                <w:szCs w:val="22"/>
                              </w:rPr>
                              <w:t>8668.2</w:t>
                            </w:r>
                          </w:p>
                        </w:tc>
                        <w:tc>
                          <w:tcPr>
                            <w:tcW w:w="994" w:type="dxa"/>
                            <w:vAlign w:val="bottom"/>
                          </w:tcPr>
                          <w:p w14:paraId="4B38324B" w14:textId="3A72FC0C" w:rsidR="001973A2" w:rsidRDefault="001973A2" w:rsidP="00C117A6">
                            <w:pPr>
                              <w:pStyle w:val="Nidungvnbn"/>
                              <w:ind w:firstLine="0"/>
                              <w:jc w:val="right"/>
                            </w:pPr>
                            <w:r>
                              <w:rPr>
                                <w:color w:val="000000"/>
                                <w:sz w:val="22"/>
                                <w:szCs w:val="22"/>
                              </w:rPr>
                              <w:t>0.8629</w:t>
                            </w:r>
                          </w:p>
                        </w:tc>
                        <w:tc>
                          <w:tcPr>
                            <w:tcW w:w="994" w:type="dxa"/>
                            <w:vAlign w:val="bottom"/>
                          </w:tcPr>
                          <w:p w14:paraId="45EE3ED6" w14:textId="683C2B74" w:rsidR="001973A2" w:rsidRDefault="001973A2" w:rsidP="00C117A6">
                            <w:pPr>
                              <w:pStyle w:val="Nidungvnbn"/>
                              <w:ind w:firstLine="0"/>
                              <w:jc w:val="right"/>
                            </w:pPr>
                            <w:r>
                              <w:rPr>
                                <w:color w:val="000000"/>
                                <w:sz w:val="22"/>
                                <w:szCs w:val="22"/>
                              </w:rPr>
                              <w:t>0.8547</w:t>
                            </w:r>
                          </w:p>
                        </w:tc>
                        <w:tc>
                          <w:tcPr>
                            <w:tcW w:w="994" w:type="dxa"/>
                            <w:vAlign w:val="bottom"/>
                          </w:tcPr>
                          <w:p w14:paraId="5FED7E8B" w14:textId="675BEBD6" w:rsidR="001973A2" w:rsidRDefault="001973A2" w:rsidP="00C117A6">
                            <w:pPr>
                              <w:pStyle w:val="Nidungvnbn"/>
                              <w:ind w:firstLine="0"/>
                              <w:jc w:val="right"/>
                            </w:pPr>
                            <w:r>
                              <w:rPr>
                                <w:color w:val="000000"/>
                                <w:sz w:val="22"/>
                                <w:szCs w:val="22"/>
                              </w:rPr>
                              <w:t>0.8547</w:t>
                            </w:r>
                          </w:p>
                        </w:tc>
                        <w:tc>
                          <w:tcPr>
                            <w:tcW w:w="1143" w:type="dxa"/>
                            <w:vAlign w:val="bottom"/>
                          </w:tcPr>
                          <w:p w14:paraId="351C7C6E" w14:textId="4C7363C2" w:rsidR="001973A2" w:rsidRDefault="001973A2" w:rsidP="00C117A6">
                            <w:pPr>
                              <w:pStyle w:val="Nidungvnbn"/>
                              <w:ind w:firstLine="0"/>
                              <w:jc w:val="right"/>
                            </w:pPr>
                            <w:r>
                              <w:rPr>
                                <w:color w:val="000000"/>
                                <w:sz w:val="22"/>
                                <w:szCs w:val="22"/>
                              </w:rPr>
                              <w:t>4138</w:t>
                            </w:r>
                          </w:p>
                        </w:tc>
                      </w:tr>
                      <w:tr w:rsidR="001973A2" w14:paraId="3A203C97" w14:textId="77777777" w:rsidTr="00A24F79">
                        <w:trPr>
                          <w:trHeight w:val="379"/>
                        </w:trPr>
                        <w:tc>
                          <w:tcPr>
                            <w:tcW w:w="805" w:type="dxa"/>
                            <w:vMerge/>
                          </w:tcPr>
                          <w:p w14:paraId="69B2872D" w14:textId="77777777" w:rsidR="001973A2" w:rsidRDefault="001973A2" w:rsidP="00C117A6">
                            <w:pPr>
                              <w:pStyle w:val="Nidungvnbn"/>
                              <w:ind w:firstLine="0"/>
                              <w:jc w:val="left"/>
                              <w:rPr>
                                <w:b/>
                              </w:rPr>
                            </w:pPr>
                          </w:p>
                        </w:tc>
                        <w:tc>
                          <w:tcPr>
                            <w:tcW w:w="2952" w:type="dxa"/>
                            <w:vAlign w:val="bottom"/>
                          </w:tcPr>
                          <w:p w14:paraId="00F8BEC4" w14:textId="4F97B27E" w:rsidR="001973A2" w:rsidRDefault="001973A2" w:rsidP="00C117A6">
                            <w:pPr>
                              <w:pStyle w:val="Nidungvnbn"/>
                              <w:ind w:firstLine="0"/>
                              <w:jc w:val="left"/>
                              <w:rPr>
                                <w:b/>
                              </w:rPr>
                            </w:pPr>
                            <w:r>
                              <w:rPr>
                                <w:color w:val="000000"/>
                                <w:sz w:val="22"/>
                                <w:szCs w:val="22"/>
                              </w:rPr>
                              <w:t>Fungi</w:t>
                            </w:r>
                          </w:p>
                        </w:tc>
                        <w:tc>
                          <w:tcPr>
                            <w:tcW w:w="912" w:type="dxa"/>
                            <w:vAlign w:val="bottom"/>
                          </w:tcPr>
                          <w:p w14:paraId="61BB0A84" w14:textId="09A75F19" w:rsidR="001973A2" w:rsidRDefault="001973A2" w:rsidP="00C117A6">
                            <w:pPr>
                              <w:pStyle w:val="Nidungvnbn"/>
                              <w:ind w:firstLine="0"/>
                              <w:jc w:val="right"/>
                            </w:pPr>
                            <w:r>
                              <w:rPr>
                                <w:color w:val="000000"/>
                                <w:sz w:val="22"/>
                                <w:szCs w:val="22"/>
                              </w:rPr>
                              <w:t>0.0021</w:t>
                            </w:r>
                          </w:p>
                        </w:tc>
                        <w:tc>
                          <w:tcPr>
                            <w:tcW w:w="912" w:type="dxa"/>
                            <w:vAlign w:val="bottom"/>
                          </w:tcPr>
                          <w:p w14:paraId="5F8F5553" w14:textId="74F7F4F5" w:rsidR="001973A2" w:rsidRDefault="001973A2" w:rsidP="00C117A6">
                            <w:pPr>
                              <w:pStyle w:val="Nidungvnbn"/>
                              <w:ind w:firstLine="0"/>
                              <w:jc w:val="right"/>
                            </w:pPr>
                            <w:r>
                              <w:rPr>
                                <w:color w:val="000000"/>
                                <w:sz w:val="22"/>
                                <w:szCs w:val="22"/>
                              </w:rPr>
                              <w:t>0.0054</w:t>
                            </w:r>
                          </w:p>
                        </w:tc>
                        <w:tc>
                          <w:tcPr>
                            <w:tcW w:w="912" w:type="dxa"/>
                            <w:vAlign w:val="bottom"/>
                          </w:tcPr>
                          <w:p w14:paraId="18C9419F" w14:textId="677D41A7" w:rsidR="001973A2" w:rsidRDefault="001973A2" w:rsidP="00C117A6">
                            <w:pPr>
                              <w:pStyle w:val="Nidungvnbn"/>
                              <w:ind w:firstLine="0"/>
                              <w:jc w:val="right"/>
                            </w:pPr>
                            <w:r>
                              <w:rPr>
                                <w:color w:val="000000"/>
                                <w:sz w:val="22"/>
                                <w:szCs w:val="22"/>
                              </w:rPr>
                              <w:t>0.0079</w:t>
                            </w:r>
                          </w:p>
                        </w:tc>
                        <w:tc>
                          <w:tcPr>
                            <w:tcW w:w="1077" w:type="dxa"/>
                            <w:vAlign w:val="bottom"/>
                          </w:tcPr>
                          <w:p w14:paraId="7BE73CE3" w14:textId="4B4C9E2D" w:rsidR="001973A2" w:rsidRDefault="001973A2" w:rsidP="00C117A6">
                            <w:pPr>
                              <w:pStyle w:val="Nidungvnbn"/>
                              <w:ind w:firstLine="0"/>
                              <w:jc w:val="right"/>
                            </w:pPr>
                            <w:r>
                              <w:rPr>
                                <w:color w:val="000000"/>
                                <w:sz w:val="22"/>
                                <w:szCs w:val="22"/>
                              </w:rPr>
                              <w:t>1809.3</w:t>
                            </w:r>
                          </w:p>
                        </w:tc>
                        <w:tc>
                          <w:tcPr>
                            <w:tcW w:w="994" w:type="dxa"/>
                            <w:vAlign w:val="bottom"/>
                          </w:tcPr>
                          <w:p w14:paraId="7117BF48" w14:textId="01C6DC5A" w:rsidR="001973A2" w:rsidRDefault="001973A2" w:rsidP="00C117A6">
                            <w:pPr>
                              <w:pStyle w:val="Nidungvnbn"/>
                              <w:ind w:firstLine="0"/>
                              <w:jc w:val="right"/>
                            </w:pPr>
                            <w:r>
                              <w:rPr>
                                <w:color w:val="000000"/>
                                <w:sz w:val="22"/>
                                <w:szCs w:val="22"/>
                              </w:rPr>
                              <w:t>0.0081</w:t>
                            </w:r>
                          </w:p>
                        </w:tc>
                        <w:tc>
                          <w:tcPr>
                            <w:tcW w:w="994" w:type="dxa"/>
                            <w:vAlign w:val="bottom"/>
                          </w:tcPr>
                          <w:p w14:paraId="37121FDF" w14:textId="45001820" w:rsidR="001973A2" w:rsidRDefault="001973A2" w:rsidP="00C117A6">
                            <w:pPr>
                              <w:pStyle w:val="Nidungvnbn"/>
                              <w:ind w:firstLine="0"/>
                              <w:jc w:val="right"/>
                            </w:pPr>
                            <w:r>
                              <w:rPr>
                                <w:color w:val="000000"/>
                                <w:sz w:val="22"/>
                                <w:szCs w:val="22"/>
                              </w:rPr>
                              <w:t>0.0645</w:t>
                            </w:r>
                          </w:p>
                        </w:tc>
                        <w:tc>
                          <w:tcPr>
                            <w:tcW w:w="994" w:type="dxa"/>
                            <w:vAlign w:val="bottom"/>
                          </w:tcPr>
                          <w:p w14:paraId="4D5D8B72" w14:textId="2FAA5CA5" w:rsidR="001973A2" w:rsidRDefault="001973A2" w:rsidP="00C117A6">
                            <w:pPr>
                              <w:pStyle w:val="Nidungvnbn"/>
                              <w:ind w:firstLine="0"/>
                              <w:jc w:val="right"/>
                            </w:pPr>
                            <w:r>
                              <w:rPr>
                                <w:color w:val="000000"/>
                                <w:sz w:val="22"/>
                                <w:szCs w:val="22"/>
                              </w:rPr>
                              <w:t>0.0635</w:t>
                            </w:r>
                          </w:p>
                        </w:tc>
                        <w:tc>
                          <w:tcPr>
                            <w:tcW w:w="1143" w:type="dxa"/>
                            <w:vAlign w:val="bottom"/>
                          </w:tcPr>
                          <w:p w14:paraId="18BB81AA" w14:textId="35B0E854" w:rsidR="001973A2" w:rsidRDefault="001973A2" w:rsidP="00C117A6">
                            <w:pPr>
                              <w:pStyle w:val="Nidungvnbn"/>
                              <w:ind w:firstLine="0"/>
                              <w:jc w:val="right"/>
                            </w:pPr>
                            <w:r>
                              <w:rPr>
                                <w:color w:val="000000"/>
                                <w:sz w:val="22"/>
                                <w:szCs w:val="22"/>
                              </w:rPr>
                              <w:t>757.3</w:t>
                            </w:r>
                          </w:p>
                        </w:tc>
                      </w:tr>
                    </w:tbl>
                    <w:p w14:paraId="01C14F64" w14:textId="77777777" w:rsidR="001973A2" w:rsidRDefault="001973A2" w:rsidP="008365CF">
                      <w:pPr>
                        <w:jc w:val="right"/>
                      </w:pPr>
                    </w:p>
                  </w:txbxContent>
                </v:textbox>
                <w10:wrap anchorx="margin"/>
              </v:shape>
            </w:pict>
          </mc:Fallback>
        </mc:AlternateContent>
      </w:r>
      <w:bookmarkEnd w:id="222"/>
      <w:bookmarkEnd w:id="223"/>
      <w:bookmarkEnd w:id="224"/>
      <w:bookmarkEnd w:id="225"/>
    </w:p>
    <w:p w14:paraId="2D8E8F8A" w14:textId="77777777" w:rsidR="008365CF" w:rsidRDefault="008365CF" w:rsidP="008365CF">
      <w:pPr>
        <w:pStyle w:val="Tiumccp1"/>
        <w:rPr>
          <w:lang w:val="vi-VN"/>
        </w:rPr>
      </w:pPr>
    </w:p>
    <w:p w14:paraId="51255D26" w14:textId="77777777" w:rsidR="008365CF" w:rsidRDefault="008365CF" w:rsidP="008365CF">
      <w:pPr>
        <w:pStyle w:val="Tiumccp1"/>
        <w:rPr>
          <w:lang w:val="vi-VN"/>
        </w:rPr>
      </w:pPr>
    </w:p>
    <w:p w14:paraId="2173679A" w14:textId="77777777" w:rsidR="008365CF" w:rsidRDefault="008365CF" w:rsidP="008365CF">
      <w:pPr>
        <w:pStyle w:val="Tiumccp1"/>
        <w:rPr>
          <w:lang w:val="vi-VN"/>
        </w:rPr>
      </w:pPr>
    </w:p>
    <w:p w14:paraId="635A4EE4" w14:textId="77777777" w:rsidR="008365CF" w:rsidRDefault="008365CF" w:rsidP="008365CF">
      <w:pPr>
        <w:pStyle w:val="Tiumccp1"/>
        <w:rPr>
          <w:lang w:val="vi-VN"/>
        </w:rPr>
      </w:pPr>
    </w:p>
    <w:p w14:paraId="1A9179C4" w14:textId="77777777" w:rsidR="008365CF" w:rsidRDefault="008365CF" w:rsidP="008365CF">
      <w:pPr>
        <w:pStyle w:val="Tiumccp1"/>
        <w:rPr>
          <w:lang w:val="vi-VN"/>
        </w:rPr>
      </w:pPr>
    </w:p>
    <w:p w14:paraId="59F90E1F" w14:textId="77777777" w:rsidR="008365CF" w:rsidRDefault="008365CF" w:rsidP="008365CF">
      <w:pPr>
        <w:pStyle w:val="Tiumccp1"/>
        <w:rPr>
          <w:lang w:val="vi-VN"/>
        </w:rPr>
      </w:pPr>
    </w:p>
    <w:p w14:paraId="429FA4C3" w14:textId="77777777" w:rsidR="008365CF" w:rsidRDefault="008365CF" w:rsidP="008365CF">
      <w:pPr>
        <w:pStyle w:val="Tiumccp1"/>
        <w:rPr>
          <w:lang w:val="vi-VN"/>
        </w:rPr>
      </w:pPr>
    </w:p>
    <w:p w14:paraId="01809D18" w14:textId="77777777" w:rsidR="008365CF" w:rsidRDefault="008365CF" w:rsidP="008365CF">
      <w:pPr>
        <w:pStyle w:val="Tiumccp1"/>
        <w:rPr>
          <w:lang w:val="vi-VN"/>
        </w:rPr>
      </w:pPr>
    </w:p>
    <w:p w14:paraId="3E174370" w14:textId="77777777" w:rsidR="008365CF" w:rsidRDefault="008365CF" w:rsidP="008365CF">
      <w:pPr>
        <w:pStyle w:val="Tiumccp1"/>
        <w:rPr>
          <w:lang w:val="vi-VN"/>
        </w:rPr>
      </w:pPr>
    </w:p>
    <w:p w14:paraId="1D82EF7D" w14:textId="77777777" w:rsidR="008365CF" w:rsidRDefault="008365CF" w:rsidP="008365CF">
      <w:pPr>
        <w:pStyle w:val="Tiumccp1"/>
        <w:rPr>
          <w:lang w:val="vi-VN"/>
        </w:rPr>
      </w:pPr>
    </w:p>
    <w:p w14:paraId="432A5E82" w14:textId="77777777" w:rsidR="008365CF" w:rsidRDefault="008365CF" w:rsidP="008365CF">
      <w:pPr>
        <w:pStyle w:val="Tiumccp1"/>
        <w:rPr>
          <w:lang w:val="vi-VN"/>
        </w:rPr>
      </w:pPr>
    </w:p>
    <w:p w14:paraId="4B7881BC" w14:textId="77777777" w:rsidR="008365CF" w:rsidRDefault="008365CF" w:rsidP="008365CF">
      <w:pPr>
        <w:pStyle w:val="Tiumccp1"/>
        <w:rPr>
          <w:lang w:val="vi-VN"/>
        </w:rPr>
      </w:pPr>
    </w:p>
    <w:p w14:paraId="6915E156" w14:textId="77777777" w:rsidR="008365CF" w:rsidRDefault="008365CF" w:rsidP="008365CF">
      <w:pPr>
        <w:pStyle w:val="Tiumccp1"/>
        <w:rPr>
          <w:lang w:val="vi-VN"/>
        </w:rPr>
      </w:pPr>
    </w:p>
    <w:p w14:paraId="07728A7F" w14:textId="77777777" w:rsidR="008365CF" w:rsidRDefault="008365CF" w:rsidP="008365CF">
      <w:pPr>
        <w:pStyle w:val="Tiumccp1"/>
        <w:rPr>
          <w:lang w:val="vi-VN"/>
        </w:rPr>
      </w:pPr>
    </w:p>
    <w:p w14:paraId="5037CCFA" w14:textId="77777777" w:rsidR="008365CF" w:rsidRDefault="008365CF" w:rsidP="008365CF">
      <w:pPr>
        <w:pStyle w:val="Tiumccp1"/>
        <w:rPr>
          <w:lang w:val="vi-VN"/>
        </w:rPr>
      </w:pPr>
    </w:p>
    <w:p w14:paraId="07BF7E6C" w14:textId="77777777" w:rsidR="008365CF" w:rsidRDefault="008365CF" w:rsidP="008365CF">
      <w:pPr>
        <w:pStyle w:val="Tiumccp1"/>
        <w:rPr>
          <w:lang w:val="vi-VN"/>
        </w:rPr>
      </w:pPr>
    </w:p>
    <w:p w14:paraId="5861A26A" w14:textId="77777777" w:rsidR="008365CF" w:rsidRDefault="008365CF" w:rsidP="008365CF">
      <w:pPr>
        <w:pStyle w:val="Tiumccp1"/>
        <w:rPr>
          <w:lang w:val="vi-VN"/>
        </w:rPr>
      </w:pPr>
    </w:p>
    <w:p w14:paraId="34A0AAA7" w14:textId="77777777" w:rsidR="008365CF" w:rsidRDefault="008365CF" w:rsidP="008365CF">
      <w:pPr>
        <w:pStyle w:val="Tiumccp1"/>
        <w:rPr>
          <w:lang w:val="vi-VN"/>
        </w:rPr>
      </w:pPr>
    </w:p>
    <w:p w14:paraId="12BFA2F6" w14:textId="77777777" w:rsidR="008365CF" w:rsidRDefault="008365CF" w:rsidP="008365CF">
      <w:pPr>
        <w:pStyle w:val="Tiumccp1"/>
        <w:rPr>
          <w:lang w:val="vi-VN"/>
        </w:rPr>
      </w:pPr>
    </w:p>
    <w:p w14:paraId="5CDB661F" w14:textId="77777777" w:rsidR="008365CF" w:rsidRDefault="008365CF" w:rsidP="008365CF">
      <w:pPr>
        <w:pStyle w:val="Tiumccp1"/>
        <w:rPr>
          <w:lang w:val="vi-VN"/>
        </w:rPr>
      </w:pPr>
    </w:p>
    <w:p w14:paraId="1E47E798" w14:textId="1444DFDD" w:rsidR="00AC42BC" w:rsidRDefault="00AC42BC">
      <w:pPr>
        <w:spacing w:after="200" w:line="276" w:lineRule="auto"/>
        <w:rPr>
          <w:b/>
          <w:sz w:val="28"/>
          <w:szCs w:val="28"/>
          <w:lang w:val="vi-VN"/>
        </w:rPr>
      </w:pPr>
      <w:r>
        <w:rPr>
          <w:lang w:val="vi-VN"/>
        </w:rPr>
        <w:br w:type="page"/>
      </w:r>
    </w:p>
    <w:p w14:paraId="314CE878" w14:textId="77777777" w:rsidR="008365CF" w:rsidRDefault="008365CF" w:rsidP="008365CF">
      <w:pPr>
        <w:pStyle w:val="Tiumccp1"/>
        <w:rPr>
          <w:lang w:val="vi-VN"/>
        </w:rPr>
      </w:pPr>
    </w:p>
    <w:p w14:paraId="478C858A" w14:textId="2F9A7AB8" w:rsidR="008365CF" w:rsidRDefault="008365CF" w:rsidP="008365CF">
      <w:pPr>
        <w:pStyle w:val="Tiumccp1"/>
        <w:rPr>
          <w:lang w:val="vi-VN"/>
        </w:rPr>
      </w:pPr>
    </w:p>
    <w:p w14:paraId="74EBD85F" w14:textId="53160844" w:rsidR="008365CF" w:rsidRDefault="008365CF" w:rsidP="008365CF">
      <w:pPr>
        <w:pStyle w:val="Tiumccp1"/>
        <w:rPr>
          <w:lang w:val="vi-VN"/>
        </w:rPr>
      </w:pPr>
    </w:p>
    <w:p w14:paraId="16D89B2B" w14:textId="36DA7152" w:rsidR="008365CF" w:rsidRDefault="008365CF" w:rsidP="008365CF">
      <w:pPr>
        <w:pStyle w:val="Tiumccp1"/>
        <w:rPr>
          <w:lang w:val="vi-VN"/>
        </w:rPr>
      </w:pPr>
    </w:p>
    <w:p w14:paraId="0EC56E68" w14:textId="753A2323" w:rsidR="008365CF" w:rsidRDefault="00455000" w:rsidP="008365CF">
      <w:pPr>
        <w:pStyle w:val="Tiumccp1"/>
        <w:rPr>
          <w:lang w:val="vi-VN"/>
        </w:rPr>
      </w:pPr>
      <w:bookmarkStart w:id="226" w:name="_Toc44339225"/>
      <w:bookmarkStart w:id="227" w:name="_Toc44580989"/>
      <w:bookmarkStart w:id="228" w:name="_Toc44595646"/>
      <w:bookmarkStart w:id="229" w:name="_Toc44596629"/>
      <w:r>
        <w:rPr>
          <w:noProof/>
          <w:lang w:val="vi-VN" w:eastAsia="vi-VN"/>
        </w:rPr>
        <mc:AlternateContent>
          <mc:Choice Requires="wps">
            <w:drawing>
              <wp:anchor distT="0" distB="0" distL="114300" distR="114300" simplePos="0" relativeHeight="251679744" behindDoc="0" locked="0" layoutInCell="1" allowOverlap="1" wp14:anchorId="66F7F618" wp14:editId="7037065E">
                <wp:simplePos x="0" y="0"/>
                <wp:positionH relativeFrom="column">
                  <wp:posOffset>-777557</wp:posOffset>
                </wp:positionH>
                <wp:positionV relativeFrom="paragraph">
                  <wp:posOffset>131127</wp:posOffset>
                </wp:positionV>
                <wp:extent cx="7847330" cy="5234305"/>
                <wp:effectExtent l="0" t="7938" r="12383" b="12382"/>
                <wp:wrapNone/>
                <wp:docPr id="45" name="Text Box 45"/>
                <wp:cNvGraphicFramePr/>
                <a:graphic xmlns:a="http://schemas.openxmlformats.org/drawingml/2006/main">
                  <a:graphicData uri="http://schemas.microsoft.com/office/word/2010/wordprocessingShape">
                    <wps:wsp>
                      <wps:cNvSpPr txBox="1"/>
                      <wps:spPr>
                        <a:xfrm rot="5400000">
                          <a:off x="0" y="0"/>
                          <a:ext cx="7847330" cy="523430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514395EF" w14:textId="77777777" w:rsidTr="000E718D">
                              <w:trPr>
                                <w:trHeight w:val="379"/>
                              </w:trPr>
                              <w:tc>
                                <w:tcPr>
                                  <w:tcW w:w="805" w:type="dxa"/>
                                  <w:vMerge w:val="restart"/>
                                  <w:vAlign w:val="center"/>
                                </w:tcPr>
                                <w:p w14:paraId="3B9A6113" w14:textId="0E9CEAE4" w:rsidR="001973A2" w:rsidRDefault="001973A2" w:rsidP="00A26502">
                                  <w:pPr>
                                    <w:pStyle w:val="Nidungvnbn"/>
                                    <w:ind w:firstLine="0"/>
                                    <w:jc w:val="center"/>
                                    <w:rPr>
                                      <w:b/>
                                    </w:rPr>
                                  </w:pPr>
                                  <w:r>
                                    <w:rPr>
                                      <w:b/>
                                    </w:rPr>
                                    <w:t>Tên phân loại</w:t>
                                  </w:r>
                                </w:p>
                              </w:tc>
                              <w:tc>
                                <w:tcPr>
                                  <w:tcW w:w="2952" w:type="dxa"/>
                                  <w:vMerge w:val="restart"/>
                                  <w:vAlign w:val="center"/>
                                </w:tcPr>
                                <w:p w14:paraId="2C8AE4E1" w14:textId="0252F1E3" w:rsidR="001973A2" w:rsidRDefault="001973A2" w:rsidP="00A26502">
                                  <w:pPr>
                                    <w:pStyle w:val="Nidungvnbn"/>
                                    <w:ind w:firstLine="0"/>
                                    <w:jc w:val="center"/>
                                    <w:rPr>
                                      <w:b/>
                                    </w:rPr>
                                  </w:pPr>
                                  <w:r>
                                    <w:rPr>
                                      <w:b/>
                                    </w:rPr>
                                    <w:t>Tên tập dữ liệu</w:t>
                                  </w:r>
                                </w:p>
                              </w:tc>
                              <w:tc>
                                <w:tcPr>
                                  <w:tcW w:w="3813" w:type="dxa"/>
                                  <w:gridSpan w:val="4"/>
                                </w:tcPr>
                                <w:p w14:paraId="677B5072" w14:textId="77777777" w:rsidR="001973A2" w:rsidRDefault="001973A2" w:rsidP="00A26502">
                                  <w:pPr>
                                    <w:pStyle w:val="Nidungvnbn"/>
                                    <w:ind w:firstLine="0"/>
                                    <w:jc w:val="center"/>
                                    <w:rPr>
                                      <w:b/>
                                    </w:rPr>
                                  </w:pPr>
                                  <w:r>
                                    <w:rPr>
                                      <w:b/>
                                    </w:rPr>
                                    <w:t>Nhóm tác giả</w:t>
                                  </w:r>
                                </w:p>
                                <w:p w14:paraId="00CA14E9" w14:textId="77777777" w:rsidR="001973A2" w:rsidRDefault="001973A2" w:rsidP="00A26502">
                                  <w:pPr>
                                    <w:pStyle w:val="Nidungvnbn"/>
                                    <w:ind w:firstLine="0"/>
                                    <w:jc w:val="center"/>
                                    <w:rPr>
                                      <w:b/>
                                    </w:rPr>
                                  </w:pPr>
                                  <w:r>
                                    <w:rPr>
                                      <w:b/>
                                    </w:rPr>
                                    <w:t>tiền thực nghiệm</w:t>
                                  </w:r>
                                </w:p>
                              </w:tc>
                              <w:tc>
                                <w:tcPr>
                                  <w:tcW w:w="4125" w:type="dxa"/>
                                  <w:gridSpan w:val="4"/>
                                </w:tcPr>
                                <w:p w14:paraId="1D00347A" w14:textId="77777777" w:rsidR="001973A2" w:rsidRDefault="001973A2" w:rsidP="00A26502">
                                  <w:pPr>
                                    <w:pStyle w:val="Nidungvnbn"/>
                                    <w:ind w:firstLine="0"/>
                                    <w:jc w:val="center"/>
                                    <w:rPr>
                                      <w:b/>
                                    </w:rPr>
                                  </w:pPr>
                                  <w:r>
                                    <w:rPr>
                                      <w:b/>
                                    </w:rPr>
                                    <w:t>Thực nghiệm</w:t>
                                  </w:r>
                                </w:p>
                                <w:p w14:paraId="6E716EAB" w14:textId="29CCC05B" w:rsidR="001973A2" w:rsidRDefault="001973A2" w:rsidP="00A26502">
                                  <w:pPr>
                                    <w:pStyle w:val="Nidungvnbn"/>
                                    <w:ind w:firstLine="0"/>
                                    <w:jc w:val="center"/>
                                    <w:rPr>
                                      <w:b/>
                                    </w:rPr>
                                  </w:pPr>
                                  <w:r>
                                    <w:rPr>
                                      <w:b/>
                                    </w:rPr>
                                    <w:t>của bản thân</w:t>
                                  </w:r>
                                </w:p>
                              </w:tc>
                            </w:tr>
                            <w:tr w:rsidR="001973A2" w14:paraId="372E59F2" w14:textId="77777777" w:rsidTr="000E718D">
                              <w:trPr>
                                <w:trHeight w:val="379"/>
                              </w:trPr>
                              <w:tc>
                                <w:tcPr>
                                  <w:tcW w:w="805" w:type="dxa"/>
                                  <w:vMerge/>
                                </w:tcPr>
                                <w:p w14:paraId="28DBC79E" w14:textId="77777777" w:rsidR="001973A2" w:rsidRDefault="001973A2" w:rsidP="00C17EA6">
                                  <w:pPr>
                                    <w:pStyle w:val="Nidungvnbn"/>
                                    <w:jc w:val="center"/>
                                    <w:rPr>
                                      <w:b/>
                                    </w:rPr>
                                  </w:pPr>
                                </w:p>
                              </w:tc>
                              <w:tc>
                                <w:tcPr>
                                  <w:tcW w:w="2952" w:type="dxa"/>
                                  <w:vMerge/>
                                </w:tcPr>
                                <w:p w14:paraId="1285D16B" w14:textId="77777777" w:rsidR="001973A2" w:rsidRDefault="001973A2" w:rsidP="00C17EA6">
                                  <w:pPr>
                                    <w:pStyle w:val="Nidungvnbn"/>
                                    <w:jc w:val="center"/>
                                    <w:rPr>
                                      <w:b/>
                                    </w:rPr>
                                  </w:pPr>
                                </w:p>
                              </w:tc>
                              <w:tc>
                                <w:tcPr>
                                  <w:tcW w:w="912" w:type="dxa"/>
                                </w:tcPr>
                                <w:p w14:paraId="32BFA141" w14:textId="77777777" w:rsidR="001973A2" w:rsidRDefault="001973A2" w:rsidP="00C17EA6">
                                  <w:pPr>
                                    <w:pStyle w:val="Nidungvnbn"/>
                                    <w:ind w:firstLine="0"/>
                                    <w:jc w:val="center"/>
                                    <w:rPr>
                                      <w:b/>
                                      <w:sz w:val="24"/>
                                      <w:szCs w:val="24"/>
                                    </w:rPr>
                                  </w:pPr>
                                  <w:r>
                                    <w:rPr>
                                      <w:b/>
                                    </w:rPr>
                                    <w:t>Pre</w:t>
                                  </w:r>
                                </w:p>
                              </w:tc>
                              <w:tc>
                                <w:tcPr>
                                  <w:tcW w:w="912" w:type="dxa"/>
                                </w:tcPr>
                                <w:p w14:paraId="7C9A1AF8" w14:textId="77777777" w:rsidR="001973A2" w:rsidRDefault="001973A2" w:rsidP="00C17EA6">
                                  <w:pPr>
                                    <w:pStyle w:val="Nidungvnbn"/>
                                    <w:ind w:firstLine="0"/>
                                    <w:jc w:val="center"/>
                                    <w:rPr>
                                      <w:b/>
                                    </w:rPr>
                                  </w:pPr>
                                  <w:r>
                                    <w:rPr>
                                      <w:b/>
                                    </w:rPr>
                                    <w:t>Acc</w:t>
                                  </w:r>
                                </w:p>
                              </w:tc>
                              <w:tc>
                                <w:tcPr>
                                  <w:tcW w:w="912" w:type="dxa"/>
                                </w:tcPr>
                                <w:p w14:paraId="3F098C90" w14:textId="77777777" w:rsidR="001973A2" w:rsidRDefault="001973A2" w:rsidP="00C17EA6">
                                  <w:pPr>
                                    <w:pStyle w:val="Nidungvnbn"/>
                                    <w:ind w:firstLine="0"/>
                                    <w:jc w:val="center"/>
                                    <w:rPr>
                                      <w:b/>
                                      <w:sz w:val="24"/>
                                      <w:szCs w:val="24"/>
                                    </w:rPr>
                                  </w:pPr>
                                  <w:r>
                                    <w:rPr>
                                      <w:b/>
                                    </w:rPr>
                                    <w:t>Rec</w:t>
                                  </w:r>
                                </w:p>
                              </w:tc>
                              <w:tc>
                                <w:tcPr>
                                  <w:tcW w:w="1077" w:type="dxa"/>
                                </w:tcPr>
                                <w:p w14:paraId="6C623C83" w14:textId="77777777" w:rsidR="001973A2" w:rsidRDefault="001973A2" w:rsidP="00C17EA6">
                                  <w:pPr>
                                    <w:pStyle w:val="Nidungvnbn"/>
                                    <w:ind w:firstLine="0"/>
                                    <w:jc w:val="center"/>
                                    <w:rPr>
                                      <w:b/>
                                    </w:rPr>
                                  </w:pPr>
                                  <w:r>
                                    <w:rPr>
                                      <w:b/>
                                      <w:lang w:val="vi-VN"/>
                                    </w:rPr>
                                    <w:t>TrT</w:t>
                                  </w:r>
                                </w:p>
                              </w:tc>
                              <w:tc>
                                <w:tcPr>
                                  <w:tcW w:w="994" w:type="dxa"/>
                                </w:tcPr>
                                <w:p w14:paraId="0FB86361" w14:textId="77777777" w:rsidR="001973A2" w:rsidRDefault="001973A2" w:rsidP="00C17EA6">
                                  <w:pPr>
                                    <w:pStyle w:val="Nidungvnbn"/>
                                    <w:ind w:firstLine="0"/>
                                    <w:jc w:val="center"/>
                                    <w:rPr>
                                      <w:b/>
                                      <w:sz w:val="24"/>
                                      <w:szCs w:val="24"/>
                                    </w:rPr>
                                  </w:pPr>
                                  <w:r>
                                    <w:rPr>
                                      <w:b/>
                                    </w:rPr>
                                    <w:t>Pre</w:t>
                                  </w:r>
                                </w:p>
                              </w:tc>
                              <w:tc>
                                <w:tcPr>
                                  <w:tcW w:w="994" w:type="dxa"/>
                                </w:tcPr>
                                <w:p w14:paraId="2FC94865" w14:textId="77777777" w:rsidR="001973A2" w:rsidRDefault="001973A2" w:rsidP="00C17EA6">
                                  <w:pPr>
                                    <w:pStyle w:val="Nidungvnbn"/>
                                    <w:ind w:firstLine="0"/>
                                    <w:jc w:val="center"/>
                                    <w:rPr>
                                      <w:b/>
                                    </w:rPr>
                                  </w:pPr>
                                  <w:r>
                                    <w:rPr>
                                      <w:b/>
                                    </w:rPr>
                                    <w:t>Acc</w:t>
                                  </w:r>
                                </w:p>
                              </w:tc>
                              <w:tc>
                                <w:tcPr>
                                  <w:tcW w:w="994" w:type="dxa"/>
                                </w:tcPr>
                                <w:p w14:paraId="57EB2175" w14:textId="77777777" w:rsidR="001973A2" w:rsidRDefault="001973A2" w:rsidP="00C17EA6">
                                  <w:pPr>
                                    <w:pStyle w:val="Nidungvnbn"/>
                                    <w:ind w:firstLine="0"/>
                                    <w:jc w:val="center"/>
                                    <w:rPr>
                                      <w:b/>
                                      <w:sz w:val="24"/>
                                      <w:szCs w:val="24"/>
                                    </w:rPr>
                                  </w:pPr>
                                  <w:r>
                                    <w:rPr>
                                      <w:b/>
                                    </w:rPr>
                                    <w:t>Rec</w:t>
                                  </w:r>
                                </w:p>
                              </w:tc>
                              <w:tc>
                                <w:tcPr>
                                  <w:tcW w:w="1143" w:type="dxa"/>
                                </w:tcPr>
                                <w:p w14:paraId="726F6C61" w14:textId="77777777" w:rsidR="001973A2" w:rsidRDefault="001973A2" w:rsidP="00C17EA6">
                                  <w:pPr>
                                    <w:pStyle w:val="Nidungvnbn"/>
                                    <w:ind w:firstLine="0"/>
                                    <w:jc w:val="center"/>
                                    <w:rPr>
                                      <w:b/>
                                    </w:rPr>
                                  </w:pPr>
                                  <w:r>
                                    <w:rPr>
                                      <w:b/>
                                    </w:rPr>
                                    <w:t>TrT</w:t>
                                  </w:r>
                                </w:p>
                              </w:tc>
                            </w:tr>
                            <w:tr w:rsidR="001973A2" w14:paraId="4C85F222" w14:textId="77777777" w:rsidTr="00A24F79">
                              <w:trPr>
                                <w:trHeight w:val="379"/>
                              </w:trPr>
                              <w:tc>
                                <w:tcPr>
                                  <w:tcW w:w="805" w:type="dxa"/>
                                  <w:vMerge w:val="restart"/>
                                  <w:vAlign w:val="center"/>
                                </w:tcPr>
                                <w:p w14:paraId="083D5B9B" w14:textId="43ECCE1E" w:rsidR="001973A2" w:rsidRPr="00646C3F" w:rsidRDefault="001973A2" w:rsidP="00FB370D">
                                  <w:pPr>
                                    <w:pStyle w:val="Nidungvnbn"/>
                                    <w:ind w:firstLine="0"/>
                                    <w:jc w:val="center"/>
                                  </w:pPr>
                                  <w:r w:rsidRPr="00646C3F">
                                    <w:t>FCN</w:t>
                                  </w:r>
                                </w:p>
                              </w:tc>
                              <w:tc>
                                <w:tcPr>
                                  <w:tcW w:w="2952" w:type="dxa"/>
                                  <w:vAlign w:val="bottom"/>
                                </w:tcPr>
                                <w:p w14:paraId="34EFEFBF" w14:textId="46602464" w:rsidR="001973A2" w:rsidRDefault="001973A2" w:rsidP="00FB370D">
                                  <w:pPr>
                                    <w:pStyle w:val="Nidungvnbn"/>
                                    <w:ind w:firstLine="0"/>
                                    <w:jc w:val="left"/>
                                    <w:rPr>
                                      <w:b/>
                                    </w:rPr>
                                  </w:pPr>
                                  <w:r>
                                    <w:rPr>
                                      <w:color w:val="000000"/>
                                      <w:sz w:val="22"/>
                                      <w:szCs w:val="22"/>
                                    </w:rPr>
                                    <w:t>GunPoint</w:t>
                                  </w:r>
                                </w:p>
                              </w:tc>
                              <w:tc>
                                <w:tcPr>
                                  <w:tcW w:w="912" w:type="dxa"/>
                                  <w:vAlign w:val="bottom"/>
                                </w:tcPr>
                                <w:p w14:paraId="73CD5331" w14:textId="7160DBC7" w:rsidR="001973A2" w:rsidRDefault="001973A2" w:rsidP="00FB370D">
                                  <w:pPr>
                                    <w:pStyle w:val="Nidungvnbn"/>
                                    <w:ind w:firstLine="0"/>
                                    <w:jc w:val="right"/>
                                  </w:pPr>
                                  <w:r>
                                    <w:rPr>
                                      <w:color w:val="000000"/>
                                      <w:sz w:val="22"/>
                                      <w:szCs w:val="22"/>
                                    </w:rPr>
                                    <w:t>1</w:t>
                                  </w:r>
                                </w:p>
                              </w:tc>
                              <w:tc>
                                <w:tcPr>
                                  <w:tcW w:w="912" w:type="dxa"/>
                                  <w:vAlign w:val="bottom"/>
                                </w:tcPr>
                                <w:p w14:paraId="26FD72B7" w14:textId="2BDC5E20" w:rsidR="001973A2" w:rsidRDefault="001973A2" w:rsidP="00FB370D">
                                  <w:pPr>
                                    <w:pStyle w:val="Nidungvnbn"/>
                                    <w:ind w:firstLine="0"/>
                                    <w:jc w:val="right"/>
                                  </w:pPr>
                                  <w:r>
                                    <w:rPr>
                                      <w:color w:val="000000"/>
                                      <w:sz w:val="22"/>
                                      <w:szCs w:val="22"/>
                                    </w:rPr>
                                    <w:t>1</w:t>
                                  </w:r>
                                </w:p>
                              </w:tc>
                              <w:tc>
                                <w:tcPr>
                                  <w:tcW w:w="912" w:type="dxa"/>
                                  <w:vAlign w:val="bottom"/>
                                </w:tcPr>
                                <w:p w14:paraId="6426B051" w14:textId="4013BCC7" w:rsidR="001973A2" w:rsidRDefault="001973A2" w:rsidP="00FB370D">
                                  <w:pPr>
                                    <w:pStyle w:val="Nidungvnbn"/>
                                    <w:ind w:firstLine="0"/>
                                    <w:jc w:val="right"/>
                                  </w:pPr>
                                  <w:r>
                                    <w:rPr>
                                      <w:color w:val="000000"/>
                                      <w:sz w:val="22"/>
                                      <w:szCs w:val="22"/>
                                    </w:rPr>
                                    <w:t>1</w:t>
                                  </w:r>
                                </w:p>
                              </w:tc>
                              <w:tc>
                                <w:tcPr>
                                  <w:tcW w:w="1077" w:type="dxa"/>
                                  <w:vAlign w:val="bottom"/>
                                </w:tcPr>
                                <w:p w14:paraId="3B470B76" w14:textId="503DFF40" w:rsidR="001973A2" w:rsidRDefault="001973A2" w:rsidP="00FB370D">
                                  <w:pPr>
                                    <w:pStyle w:val="Nidungvnbn"/>
                                    <w:ind w:firstLine="0"/>
                                    <w:jc w:val="right"/>
                                  </w:pPr>
                                  <w:r>
                                    <w:rPr>
                                      <w:color w:val="000000"/>
                                      <w:sz w:val="22"/>
                                      <w:szCs w:val="22"/>
                                    </w:rPr>
                                    <w:t>460.2</w:t>
                                  </w:r>
                                </w:p>
                              </w:tc>
                              <w:tc>
                                <w:tcPr>
                                  <w:tcW w:w="994" w:type="dxa"/>
                                  <w:vAlign w:val="bottom"/>
                                </w:tcPr>
                                <w:p w14:paraId="2F8F8742" w14:textId="5F3412BB" w:rsidR="001973A2" w:rsidRDefault="001973A2" w:rsidP="00FB370D">
                                  <w:pPr>
                                    <w:pStyle w:val="Nidungvnbn"/>
                                    <w:ind w:firstLine="0"/>
                                    <w:jc w:val="right"/>
                                  </w:pPr>
                                  <w:r>
                                    <w:rPr>
                                      <w:color w:val="000000"/>
                                      <w:sz w:val="22"/>
                                      <w:szCs w:val="22"/>
                                    </w:rPr>
                                    <w:t>1</w:t>
                                  </w:r>
                                </w:p>
                              </w:tc>
                              <w:tc>
                                <w:tcPr>
                                  <w:tcW w:w="994" w:type="dxa"/>
                                  <w:vAlign w:val="bottom"/>
                                </w:tcPr>
                                <w:p w14:paraId="3044BD34" w14:textId="6BBF87F7" w:rsidR="001973A2" w:rsidRDefault="001973A2" w:rsidP="00FB370D">
                                  <w:pPr>
                                    <w:pStyle w:val="Nidungvnbn"/>
                                    <w:ind w:firstLine="0"/>
                                    <w:jc w:val="right"/>
                                  </w:pPr>
                                  <w:r>
                                    <w:rPr>
                                      <w:color w:val="000000"/>
                                      <w:sz w:val="22"/>
                                      <w:szCs w:val="22"/>
                                    </w:rPr>
                                    <w:t>1</w:t>
                                  </w:r>
                                </w:p>
                              </w:tc>
                              <w:tc>
                                <w:tcPr>
                                  <w:tcW w:w="994" w:type="dxa"/>
                                  <w:vAlign w:val="bottom"/>
                                </w:tcPr>
                                <w:p w14:paraId="581B3FA4" w14:textId="2DD00E7C" w:rsidR="001973A2" w:rsidRDefault="001973A2" w:rsidP="00FB370D">
                                  <w:pPr>
                                    <w:pStyle w:val="Nidungvnbn"/>
                                    <w:ind w:firstLine="0"/>
                                    <w:jc w:val="right"/>
                                  </w:pPr>
                                  <w:r>
                                    <w:rPr>
                                      <w:color w:val="000000"/>
                                      <w:sz w:val="22"/>
                                      <w:szCs w:val="22"/>
                                    </w:rPr>
                                    <w:t>1</w:t>
                                  </w:r>
                                </w:p>
                              </w:tc>
                              <w:tc>
                                <w:tcPr>
                                  <w:tcW w:w="1143" w:type="dxa"/>
                                  <w:vAlign w:val="bottom"/>
                                </w:tcPr>
                                <w:p w14:paraId="286568EC" w14:textId="21C87959" w:rsidR="001973A2" w:rsidRDefault="001973A2" w:rsidP="00FB370D">
                                  <w:pPr>
                                    <w:pStyle w:val="Nidungvnbn"/>
                                    <w:ind w:firstLine="0"/>
                                    <w:jc w:val="right"/>
                                  </w:pPr>
                                  <w:r>
                                    <w:rPr>
                                      <w:color w:val="000000"/>
                                      <w:sz w:val="22"/>
                                      <w:szCs w:val="22"/>
                                    </w:rPr>
                                    <w:t>349.4</w:t>
                                  </w:r>
                                </w:p>
                              </w:tc>
                            </w:tr>
                            <w:tr w:rsidR="001973A2" w14:paraId="68C76FAA" w14:textId="77777777" w:rsidTr="00A24F79">
                              <w:trPr>
                                <w:trHeight w:val="379"/>
                              </w:trPr>
                              <w:tc>
                                <w:tcPr>
                                  <w:tcW w:w="805" w:type="dxa"/>
                                  <w:vMerge/>
                                </w:tcPr>
                                <w:p w14:paraId="49A6D7FF" w14:textId="77777777" w:rsidR="001973A2" w:rsidRDefault="001973A2" w:rsidP="00FB370D">
                                  <w:pPr>
                                    <w:pStyle w:val="Nidungvnbn"/>
                                    <w:ind w:firstLine="0"/>
                                    <w:jc w:val="left"/>
                                    <w:rPr>
                                      <w:b/>
                                    </w:rPr>
                                  </w:pPr>
                                </w:p>
                              </w:tc>
                              <w:tc>
                                <w:tcPr>
                                  <w:tcW w:w="2952" w:type="dxa"/>
                                  <w:vAlign w:val="bottom"/>
                                </w:tcPr>
                                <w:p w14:paraId="20B91CB8" w14:textId="757615BC" w:rsidR="001973A2" w:rsidRDefault="001973A2" w:rsidP="00FB370D">
                                  <w:pPr>
                                    <w:pStyle w:val="Nidungvnbn"/>
                                    <w:ind w:firstLine="0"/>
                                    <w:jc w:val="left"/>
                                    <w:rPr>
                                      <w:b/>
                                    </w:rPr>
                                  </w:pPr>
                                  <w:r>
                                    <w:rPr>
                                      <w:color w:val="000000"/>
                                      <w:sz w:val="22"/>
                                      <w:szCs w:val="22"/>
                                    </w:rPr>
                                    <w:t>GunPointAgeSpan</w:t>
                                  </w:r>
                                </w:p>
                              </w:tc>
                              <w:tc>
                                <w:tcPr>
                                  <w:tcW w:w="912" w:type="dxa"/>
                                  <w:vAlign w:val="bottom"/>
                                </w:tcPr>
                                <w:p w14:paraId="788F7277" w14:textId="4E2CC52E" w:rsidR="001973A2" w:rsidRDefault="001973A2" w:rsidP="00FB370D">
                                  <w:pPr>
                                    <w:pStyle w:val="Nidungvnbn"/>
                                    <w:ind w:firstLine="0"/>
                                    <w:jc w:val="right"/>
                                  </w:pPr>
                                  <w:r>
                                    <w:rPr>
                                      <w:color w:val="000000"/>
                                      <w:sz w:val="22"/>
                                      <w:szCs w:val="22"/>
                                    </w:rPr>
                                    <w:t>0.9969</w:t>
                                  </w:r>
                                </w:p>
                              </w:tc>
                              <w:tc>
                                <w:tcPr>
                                  <w:tcW w:w="912" w:type="dxa"/>
                                  <w:vAlign w:val="bottom"/>
                                </w:tcPr>
                                <w:p w14:paraId="32274534" w14:textId="26956787" w:rsidR="001973A2" w:rsidRDefault="001973A2" w:rsidP="00FB370D">
                                  <w:pPr>
                                    <w:pStyle w:val="Nidungvnbn"/>
                                    <w:ind w:firstLine="0"/>
                                    <w:jc w:val="right"/>
                                  </w:pPr>
                                  <w:r>
                                    <w:rPr>
                                      <w:color w:val="000000"/>
                                      <w:sz w:val="22"/>
                                      <w:szCs w:val="22"/>
                                    </w:rPr>
                                    <w:t>0.9968</w:t>
                                  </w:r>
                                </w:p>
                              </w:tc>
                              <w:tc>
                                <w:tcPr>
                                  <w:tcW w:w="912" w:type="dxa"/>
                                  <w:vAlign w:val="bottom"/>
                                </w:tcPr>
                                <w:p w14:paraId="2796AD0A" w14:textId="4CB17C83" w:rsidR="001973A2" w:rsidRDefault="001973A2" w:rsidP="00FB370D">
                                  <w:pPr>
                                    <w:pStyle w:val="Nidungvnbn"/>
                                    <w:ind w:firstLine="0"/>
                                    <w:jc w:val="right"/>
                                  </w:pPr>
                                  <w:r>
                                    <w:rPr>
                                      <w:color w:val="000000"/>
                                      <w:sz w:val="22"/>
                                      <w:szCs w:val="22"/>
                                    </w:rPr>
                                    <w:t>0.9968</w:t>
                                  </w:r>
                                </w:p>
                              </w:tc>
                              <w:tc>
                                <w:tcPr>
                                  <w:tcW w:w="1077" w:type="dxa"/>
                                  <w:vAlign w:val="bottom"/>
                                </w:tcPr>
                                <w:p w14:paraId="5A79279B" w14:textId="50027898" w:rsidR="001973A2" w:rsidRDefault="001973A2" w:rsidP="00FB370D">
                                  <w:pPr>
                                    <w:pStyle w:val="Nidungvnbn"/>
                                    <w:ind w:firstLine="0"/>
                                    <w:jc w:val="right"/>
                                  </w:pPr>
                                  <w:r>
                                    <w:rPr>
                                      <w:color w:val="000000"/>
                                      <w:sz w:val="22"/>
                                      <w:szCs w:val="22"/>
                                    </w:rPr>
                                    <w:t>454.7</w:t>
                                  </w:r>
                                </w:p>
                              </w:tc>
                              <w:tc>
                                <w:tcPr>
                                  <w:tcW w:w="994" w:type="dxa"/>
                                  <w:vAlign w:val="bottom"/>
                                </w:tcPr>
                                <w:p w14:paraId="74F15061" w14:textId="22E41E0E" w:rsidR="001973A2" w:rsidRDefault="001973A2" w:rsidP="00FB370D">
                                  <w:pPr>
                                    <w:pStyle w:val="Nidungvnbn"/>
                                    <w:ind w:firstLine="0"/>
                                    <w:jc w:val="right"/>
                                  </w:pPr>
                                  <w:r>
                                    <w:rPr>
                                      <w:color w:val="000000"/>
                                      <w:sz w:val="22"/>
                                      <w:szCs w:val="22"/>
                                    </w:rPr>
                                    <w:t>0.9937</w:t>
                                  </w:r>
                                </w:p>
                              </w:tc>
                              <w:tc>
                                <w:tcPr>
                                  <w:tcW w:w="994" w:type="dxa"/>
                                  <w:vAlign w:val="bottom"/>
                                </w:tcPr>
                                <w:p w14:paraId="68A588BB" w14:textId="2461C6F2" w:rsidR="001973A2" w:rsidRDefault="001973A2" w:rsidP="00FB370D">
                                  <w:pPr>
                                    <w:pStyle w:val="Nidungvnbn"/>
                                    <w:ind w:firstLine="0"/>
                                    <w:jc w:val="right"/>
                                  </w:pPr>
                                  <w:r>
                                    <w:rPr>
                                      <w:color w:val="000000"/>
                                      <w:sz w:val="22"/>
                                      <w:szCs w:val="22"/>
                                    </w:rPr>
                                    <w:t>0.9937</w:t>
                                  </w:r>
                                </w:p>
                              </w:tc>
                              <w:tc>
                                <w:tcPr>
                                  <w:tcW w:w="994" w:type="dxa"/>
                                  <w:vAlign w:val="bottom"/>
                                </w:tcPr>
                                <w:p w14:paraId="317B5290" w14:textId="5619ECCF" w:rsidR="001973A2" w:rsidRDefault="001973A2" w:rsidP="00FB370D">
                                  <w:pPr>
                                    <w:pStyle w:val="Nidungvnbn"/>
                                    <w:ind w:firstLine="0"/>
                                    <w:jc w:val="right"/>
                                  </w:pPr>
                                  <w:r>
                                    <w:rPr>
                                      <w:color w:val="000000"/>
                                      <w:sz w:val="22"/>
                                      <w:szCs w:val="22"/>
                                    </w:rPr>
                                    <w:t>0.9937</w:t>
                                  </w:r>
                                </w:p>
                              </w:tc>
                              <w:tc>
                                <w:tcPr>
                                  <w:tcW w:w="1143" w:type="dxa"/>
                                  <w:vAlign w:val="bottom"/>
                                </w:tcPr>
                                <w:p w14:paraId="631B35FA" w14:textId="3B9E9233" w:rsidR="001973A2" w:rsidRDefault="001973A2" w:rsidP="00FB370D">
                                  <w:pPr>
                                    <w:pStyle w:val="Nidungvnbn"/>
                                    <w:ind w:firstLine="0"/>
                                    <w:jc w:val="right"/>
                                  </w:pPr>
                                  <w:r>
                                    <w:rPr>
                                      <w:color w:val="000000"/>
                                      <w:sz w:val="22"/>
                                      <w:szCs w:val="22"/>
                                    </w:rPr>
                                    <w:t>427.6</w:t>
                                  </w:r>
                                </w:p>
                              </w:tc>
                            </w:tr>
                            <w:tr w:rsidR="001973A2" w14:paraId="7290B372" w14:textId="77777777" w:rsidTr="00A24F79">
                              <w:trPr>
                                <w:trHeight w:val="379"/>
                              </w:trPr>
                              <w:tc>
                                <w:tcPr>
                                  <w:tcW w:w="805" w:type="dxa"/>
                                  <w:vMerge/>
                                </w:tcPr>
                                <w:p w14:paraId="4613B67B" w14:textId="77777777" w:rsidR="001973A2" w:rsidRDefault="001973A2" w:rsidP="00FB370D">
                                  <w:pPr>
                                    <w:pStyle w:val="Nidungvnbn"/>
                                    <w:ind w:firstLine="0"/>
                                    <w:jc w:val="left"/>
                                    <w:rPr>
                                      <w:b/>
                                    </w:rPr>
                                  </w:pPr>
                                </w:p>
                              </w:tc>
                              <w:tc>
                                <w:tcPr>
                                  <w:tcW w:w="2952" w:type="dxa"/>
                                  <w:vAlign w:val="bottom"/>
                                </w:tcPr>
                                <w:p w14:paraId="7D4C71D5" w14:textId="09D9323E" w:rsidR="001973A2" w:rsidRDefault="001973A2" w:rsidP="00FB370D">
                                  <w:pPr>
                                    <w:pStyle w:val="Nidungvnbn"/>
                                    <w:ind w:firstLine="0"/>
                                    <w:jc w:val="left"/>
                                    <w:rPr>
                                      <w:b/>
                                    </w:rPr>
                                  </w:pPr>
                                  <w:r>
                                    <w:rPr>
                                      <w:color w:val="000000"/>
                                      <w:sz w:val="22"/>
                                      <w:szCs w:val="22"/>
                                    </w:rPr>
                                    <w:t>GunPointMaleVersusFemale</w:t>
                                  </w:r>
                                </w:p>
                              </w:tc>
                              <w:tc>
                                <w:tcPr>
                                  <w:tcW w:w="912" w:type="dxa"/>
                                  <w:vAlign w:val="bottom"/>
                                </w:tcPr>
                                <w:p w14:paraId="78B800D2" w14:textId="6C6931E3" w:rsidR="001973A2" w:rsidRDefault="001973A2" w:rsidP="00FB370D">
                                  <w:pPr>
                                    <w:pStyle w:val="Nidungvnbn"/>
                                    <w:ind w:firstLine="0"/>
                                    <w:jc w:val="right"/>
                                  </w:pPr>
                                  <w:r>
                                    <w:rPr>
                                      <w:color w:val="000000"/>
                                      <w:sz w:val="22"/>
                                      <w:szCs w:val="22"/>
                                    </w:rPr>
                                    <w:t>0.9967</w:t>
                                  </w:r>
                                </w:p>
                              </w:tc>
                              <w:tc>
                                <w:tcPr>
                                  <w:tcW w:w="912" w:type="dxa"/>
                                  <w:vAlign w:val="bottom"/>
                                </w:tcPr>
                                <w:p w14:paraId="46046FA6" w14:textId="1AABC89A" w:rsidR="001973A2" w:rsidRDefault="001973A2" w:rsidP="00FB370D">
                                  <w:pPr>
                                    <w:pStyle w:val="Nidungvnbn"/>
                                    <w:ind w:firstLine="0"/>
                                    <w:jc w:val="right"/>
                                  </w:pPr>
                                  <w:r>
                                    <w:rPr>
                                      <w:color w:val="000000"/>
                                      <w:sz w:val="22"/>
                                      <w:szCs w:val="22"/>
                                    </w:rPr>
                                    <w:t>0.9968</w:t>
                                  </w:r>
                                </w:p>
                              </w:tc>
                              <w:tc>
                                <w:tcPr>
                                  <w:tcW w:w="912" w:type="dxa"/>
                                  <w:vAlign w:val="bottom"/>
                                </w:tcPr>
                                <w:p w14:paraId="333C1AC8" w14:textId="4B3B8E97" w:rsidR="001973A2" w:rsidRDefault="001973A2" w:rsidP="00FB370D">
                                  <w:pPr>
                                    <w:pStyle w:val="Nidungvnbn"/>
                                    <w:ind w:firstLine="0"/>
                                    <w:jc w:val="right"/>
                                  </w:pPr>
                                  <w:r>
                                    <w:rPr>
                                      <w:color w:val="000000"/>
                                      <w:sz w:val="22"/>
                                      <w:szCs w:val="22"/>
                                    </w:rPr>
                                    <w:t>0.997</w:t>
                                  </w:r>
                                </w:p>
                              </w:tc>
                              <w:tc>
                                <w:tcPr>
                                  <w:tcW w:w="1077" w:type="dxa"/>
                                  <w:vAlign w:val="bottom"/>
                                </w:tcPr>
                                <w:p w14:paraId="23DC3E94" w14:textId="46DA1E1B" w:rsidR="001973A2" w:rsidRDefault="001973A2" w:rsidP="00FB370D">
                                  <w:pPr>
                                    <w:pStyle w:val="Nidungvnbn"/>
                                    <w:ind w:firstLine="0"/>
                                    <w:jc w:val="right"/>
                                  </w:pPr>
                                  <w:r>
                                    <w:rPr>
                                      <w:color w:val="000000"/>
                                      <w:sz w:val="22"/>
                                      <w:szCs w:val="22"/>
                                    </w:rPr>
                                    <w:t>452.8</w:t>
                                  </w:r>
                                </w:p>
                              </w:tc>
                              <w:tc>
                                <w:tcPr>
                                  <w:tcW w:w="994" w:type="dxa"/>
                                  <w:vAlign w:val="bottom"/>
                                </w:tcPr>
                                <w:p w14:paraId="53597806" w14:textId="4D5B6F91" w:rsidR="001973A2" w:rsidRDefault="001973A2" w:rsidP="00FB370D">
                                  <w:pPr>
                                    <w:pStyle w:val="Nidungvnbn"/>
                                    <w:ind w:firstLine="0"/>
                                    <w:jc w:val="right"/>
                                  </w:pPr>
                                  <w:r>
                                    <w:rPr>
                                      <w:color w:val="000000"/>
                                      <w:sz w:val="22"/>
                                      <w:szCs w:val="22"/>
                                    </w:rPr>
                                    <w:t>0.9967</w:t>
                                  </w:r>
                                </w:p>
                              </w:tc>
                              <w:tc>
                                <w:tcPr>
                                  <w:tcW w:w="994" w:type="dxa"/>
                                  <w:vAlign w:val="bottom"/>
                                </w:tcPr>
                                <w:p w14:paraId="2A5E6A3A" w14:textId="47D3DAA1" w:rsidR="001973A2" w:rsidRDefault="001973A2" w:rsidP="00FB370D">
                                  <w:pPr>
                                    <w:pStyle w:val="Nidungvnbn"/>
                                    <w:ind w:firstLine="0"/>
                                    <w:jc w:val="right"/>
                                  </w:pPr>
                                  <w:r>
                                    <w:rPr>
                                      <w:color w:val="000000"/>
                                      <w:sz w:val="22"/>
                                      <w:szCs w:val="22"/>
                                    </w:rPr>
                                    <w:t>0.9968</w:t>
                                  </w:r>
                                </w:p>
                              </w:tc>
                              <w:tc>
                                <w:tcPr>
                                  <w:tcW w:w="994" w:type="dxa"/>
                                  <w:vAlign w:val="bottom"/>
                                </w:tcPr>
                                <w:p w14:paraId="031E0A11" w14:textId="25771ADF" w:rsidR="001973A2" w:rsidRDefault="001973A2" w:rsidP="00FB370D">
                                  <w:pPr>
                                    <w:pStyle w:val="Nidungvnbn"/>
                                    <w:ind w:firstLine="0"/>
                                    <w:jc w:val="right"/>
                                  </w:pPr>
                                  <w:r>
                                    <w:rPr>
                                      <w:color w:val="000000"/>
                                      <w:sz w:val="22"/>
                                      <w:szCs w:val="22"/>
                                    </w:rPr>
                                    <w:t>0.997</w:t>
                                  </w:r>
                                </w:p>
                              </w:tc>
                              <w:tc>
                                <w:tcPr>
                                  <w:tcW w:w="1143" w:type="dxa"/>
                                  <w:vAlign w:val="bottom"/>
                                </w:tcPr>
                                <w:p w14:paraId="3274DD3B" w14:textId="654EA252" w:rsidR="001973A2" w:rsidRDefault="001973A2" w:rsidP="00FB370D">
                                  <w:pPr>
                                    <w:pStyle w:val="Nidungvnbn"/>
                                    <w:ind w:firstLine="0"/>
                                    <w:jc w:val="right"/>
                                  </w:pPr>
                                  <w:r>
                                    <w:rPr>
                                      <w:color w:val="000000"/>
                                      <w:sz w:val="22"/>
                                      <w:szCs w:val="22"/>
                                    </w:rPr>
                                    <w:t>425.8</w:t>
                                  </w:r>
                                </w:p>
                              </w:tc>
                            </w:tr>
                            <w:tr w:rsidR="001973A2" w14:paraId="65B69353" w14:textId="77777777" w:rsidTr="00A24F79">
                              <w:trPr>
                                <w:trHeight w:val="379"/>
                              </w:trPr>
                              <w:tc>
                                <w:tcPr>
                                  <w:tcW w:w="805" w:type="dxa"/>
                                  <w:vMerge/>
                                </w:tcPr>
                                <w:p w14:paraId="34411832" w14:textId="77777777" w:rsidR="001973A2" w:rsidRDefault="001973A2" w:rsidP="00FB370D">
                                  <w:pPr>
                                    <w:pStyle w:val="Nidungvnbn"/>
                                    <w:ind w:firstLine="0"/>
                                    <w:jc w:val="left"/>
                                    <w:rPr>
                                      <w:b/>
                                    </w:rPr>
                                  </w:pPr>
                                </w:p>
                              </w:tc>
                              <w:tc>
                                <w:tcPr>
                                  <w:tcW w:w="2952" w:type="dxa"/>
                                  <w:vAlign w:val="bottom"/>
                                </w:tcPr>
                                <w:p w14:paraId="404A12B3" w14:textId="38C1D730" w:rsidR="001973A2" w:rsidRDefault="001973A2" w:rsidP="00FB370D">
                                  <w:pPr>
                                    <w:pStyle w:val="Nidungvnbn"/>
                                    <w:ind w:firstLine="0"/>
                                    <w:jc w:val="left"/>
                                    <w:rPr>
                                      <w:b/>
                                    </w:rPr>
                                  </w:pPr>
                                  <w:r>
                                    <w:rPr>
                                      <w:color w:val="000000"/>
                                      <w:sz w:val="22"/>
                                      <w:szCs w:val="22"/>
                                    </w:rPr>
                                    <w:t>GunPointOldVersusYoung</w:t>
                                  </w:r>
                                </w:p>
                              </w:tc>
                              <w:tc>
                                <w:tcPr>
                                  <w:tcW w:w="912" w:type="dxa"/>
                                  <w:vAlign w:val="bottom"/>
                                </w:tcPr>
                                <w:p w14:paraId="74BC4360" w14:textId="7F691D0F" w:rsidR="001973A2" w:rsidRDefault="001973A2" w:rsidP="00FB370D">
                                  <w:pPr>
                                    <w:pStyle w:val="Nidungvnbn"/>
                                    <w:ind w:firstLine="0"/>
                                    <w:jc w:val="right"/>
                                  </w:pPr>
                                  <w:r>
                                    <w:rPr>
                                      <w:color w:val="000000"/>
                                      <w:sz w:val="22"/>
                                      <w:szCs w:val="22"/>
                                    </w:rPr>
                                    <w:t>0.9911</w:t>
                                  </w:r>
                                </w:p>
                              </w:tc>
                              <w:tc>
                                <w:tcPr>
                                  <w:tcW w:w="912" w:type="dxa"/>
                                  <w:vAlign w:val="bottom"/>
                                </w:tcPr>
                                <w:p w14:paraId="7571BEB8" w14:textId="7E8CB35E" w:rsidR="001973A2" w:rsidRDefault="001973A2" w:rsidP="00FB370D">
                                  <w:pPr>
                                    <w:pStyle w:val="Nidungvnbn"/>
                                    <w:ind w:firstLine="0"/>
                                    <w:jc w:val="right"/>
                                  </w:pPr>
                                  <w:r>
                                    <w:rPr>
                                      <w:color w:val="000000"/>
                                      <w:sz w:val="22"/>
                                      <w:szCs w:val="22"/>
                                    </w:rPr>
                                    <w:t>0.9905</w:t>
                                  </w:r>
                                </w:p>
                              </w:tc>
                              <w:tc>
                                <w:tcPr>
                                  <w:tcW w:w="912" w:type="dxa"/>
                                  <w:vAlign w:val="bottom"/>
                                </w:tcPr>
                                <w:p w14:paraId="27AE9AFF" w14:textId="76CA2524" w:rsidR="001973A2" w:rsidRDefault="001973A2" w:rsidP="00FB370D">
                                  <w:pPr>
                                    <w:pStyle w:val="Nidungvnbn"/>
                                    <w:ind w:firstLine="0"/>
                                    <w:jc w:val="right"/>
                                  </w:pPr>
                                  <w:r>
                                    <w:rPr>
                                      <w:color w:val="000000"/>
                                      <w:sz w:val="22"/>
                                      <w:szCs w:val="22"/>
                                    </w:rPr>
                                    <w:t>0.99</w:t>
                                  </w:r>
                                </w:p>
                              </w:tc>
                              <w:tc>
                                <w:tcPr>
                                  <w:tcW w:w="1077" w:type="dxa"/>
                                  <w:vAlign w:val="bottom"/>
                                </w:tcPr>
                                <w:p w14:paraId="707CEFBE" w14:textId="43FFC9FE" w:rsidR="001973A2" w:rsidRDefault="001973A2" w:rsidP="00FB370D">
                                  <w:pPr>
                                    <w:pStyle w:val="Nidungvnbn"/>
                                    <w:ind w:firstLine="0"/>
                                    <w:jc w:val="right"/>
                                  </w:pPr>
                                  <w:r>
                                    <w:rPr>
                                      <w:color w:val="000000"/>
                                      <w:sz w:val="22"/>
                                      <w:szCs w:val="22"/>
                                    </w:rPr>
                                    <w:t>481.3</w:t>
                                  </w:r>
                                </w:p>
                              </w:tc>
                              <w:tc>
                                <w:tcPr>
                                  <w:tcW w:w="994" w:type="dxa"/>
                                  <w:vAlign w:val="bottom"/>
                                </w:tcPr>
                                <w:p w14:paraId="04063454" w14:textId="14B5FE4E" w:rsidR="001973A2" w:rsidRDefault="001973A2" w:rsidP="00FB370D">
                                  <w:pPr>
                                    <w:pStyle w:val="Nidungvnbn"/>
                                    <w:ind w:firstLine="0"/>
                                    <w:jc w:val="right"/>
                                  </w:pPr>
                                  <w:r>
                                    <w:rPr>
                                      <w:color w:val="000000"/>
                                      <w:sz w:val="22"/>
                                      <w:szCs w:val="22"/>
                                    </w:rPr>
                                    <w:t>0.9911</w:t>
                                  </w:r>
                                </w:p>
                              </w:tc>
                              <w:tc>
                                <w:tcPr>
                                  <w:tcW w:w="994" w:type="dxa"/>
                                  <w:vAlign w:val="bottom"/>
                                </w:tcPr>
                                <w:p w14:paraId="7D1227FE" w14:textId="24E9BA00" w:rsidR="001973A2" w:rsidRDefault="001973A2" w:rsidP="00FB370D">
                                  <w:pPr>
                                    <w:pStyle w:val="Nidungvnbn"/>
                                    <w:ind w:firstLine="0"/>
                                    <w:jc w:val="right"/>
                                  </w:pPr>
                                  <w:r>
                                    <w:rPr>
                                      <w:color w:val="000000"/>
                                      <w:sz w:val="22"/>
                                      <w:szCs w:val="22"/>
                                    </w:rPr>
                                    <w:t>0.9905</w:t>
                                  </w:r>
                                </w:p>
                              </w:tc>
                              <w:tc>
                                <w:tcPr>
                                  <w:tcW w:w="994" w:type="dxa"/>
                                  <w:vAlign w:val="bottom"/>
                                </w:tcPr>
                                <w:p w14:paraId="3C95454B" w14:textId="3591464D" w:rsidR="001973A2" w:rsidRDefault="001973A2" w:rsidP="00FB370D">
                                  <w:pPr>
                                    <w:pStyle w:val="Nidungvnbn"/>
                                    <w:ind w:firstLine="0"/>
                                    <w:jc w:val="right"/>
                                  </w:pPr>
                                  <w:r>
                                    <w:rPr>
                                      <w:color w:val="000000"/>
                                      <w:sz w:val="22"/>
                                      <w:szCs w:val="22"/>
                                    </w:rPr>
                                    <w:t>0.99</w:t>
                                  </w:r>
                                </w:p>
                              </w:tc>
                              <w:tc>
                                <w:tcPr>
                                  <w:tcW w:w="1143" w:type="dxa"/>
                                  <w:vAlign w:val="bottom"/>
                                </w:tcPr>
                                <w:p w14:paraId="45901833" w14:textId="2142C992" w:rsidR="001973A2" w:rsidRDefault="001973A2" w:rsidP="00FB370D">
                                  <w:pPr>
                                    <w:pStyle w:val="Nidungvnbn"/>
                                    <w:ind w:firstLine="0"/>
                                    <w:jc w:val="right"/>
                                  </w:pPr>
                                  <w:r>
                                    <w:rPr>
                                      <w:color w:val="000000"/>
                                      <w:sz w:val="22"/>
                                      <w:szCs w:val="22"/>
                                    </w:rPr>
                                    <w:t>424.7</w:t>
                                  </w:r>
                                </w:p>
                              </w:tc>
                            </w:tr>
                            <w:tr w:rsidR="001973A2" w14:paraId="5752BC6B" w14:textId="77777777" w:rsidTr="00A24F79">
                              <w:trPr>
                                <w:trHeight w:val="379"/>
                              </w:trPr>
                              <w:tc>
                                <w:tcPr>
                                  <w:tcW w:w="805" w:type="dxa"/>
                                  <w:vMerge/>
                                </w:tcPr>
                                <w:p w14:paraId="283EC90C" w14:textId="77777777" w:rsidR="001973A2" w:rsidRDefault="001973A2" w:rsidP="00FB370D">
                                  <w:pPr>
                                    <w:pStyle w:val="Nidungvnbn"/>
                                    <w:ind w:firstLine="0"/>
                                    <w:jc w:val="left"/>
                                    <w:rPr>
                                      <w:b/>
                                    </w:rPr>
                                  </w:pPr>
                                </w:p>
                              </w:tc>
                              <w:tc>
                                <w:tcPr>
                                  <w:tcW w:w="2952" w:type="dxa"/>
                                  <w:vAlign w:val="bottom"/>
                                </w:tcPr>
                                <w:p w14:paraId="0BB3886F" w14:textId="46F4EF1D" w:rsidR="001973A2" w:rsidRDefault="001973A2" w:rsidP="00FB370D">
                                  <w:pPr>
                                    <w:pStyle w:val="Nidungvnbn"/>
                                    <w:ind w:firstLine="0"/>
                                    <w:jc w:val="left"/>
                                    <w:rPr>
                                      <w:b/>
                                    </w:rPr>
                                  </w:pPr>
                                  <w:r>
                                    <w:rPr>
                                      <w:color w:val="000000"/>
                                      <w:sz w:val="22"/>
                                      <w:szCs w:val="22"/>
                                    </w:rPr>
                                    <w:t>Ham</w:t>
                                  </w:r>
                                </w:p>
                              </w:tc>
                              <w:tc>
                                <w:tcPr>
                                  <w:tcW w:w="912" w:type="dxa"/>
                                  <w:vAlign w:val="bottom"/>
                                </w:tcPr>
                                <w:p w14:paraId="0185D136" w14:textId="3D85FD35" w:rsidR="001973A2" w:rsidRDefault="001973A2" w:rsidP="00FB370D">
                                  <w:pPr>
                                    <w:pStyle w:val="Nidungvnbn"/>
                                    <w:ind w:firstLine="0"/>
                                    <w:jc w:val="right"/>
                                  </w:pPr>
                                  <w:r>
                                    <w:rPr>
                                      <w:color w:val="000000"/>
                                      <w:sz w:val="22"/>
                                      <w:szCs w:val="22"/>
                                    </w:rPr>
                                    <w:t>0.6979</w:t>
                                  </w:r>
                                </w:p>
                              </w:tc>
                              <w:tc>
                                <w:tcPr>
                                  <w:tcW w:w="912" w:type="dxa"/>
                                  <w:vAlign w:val="bottom"/>
                                </w:tcPr>
                                <w:p w14:paraId="05B7B1A7" w14:textId="584FB3A4" w:rsidR="001973A2" w:rsidRDefault="001973A2" w:rsidP="00FB370D">
                                  <w:pPr>
                                    <w:pStyle w:val="Nidungvnbn"/>
                                    <w:ind w:firstLine="0"/>
                                    <w:jc w:val="right"/>
                                  </w:pPr>
                                  <w:r>
                                    <w:rPr>
                                      <w:color w:val="000000"/>
                                      <w:sz w:val="22"/>
                                      <w:szCs w:val="22"/>
                                    </w:rPr>
                                    <w:t>0.6952</w:t>
                                  </w:r>
                                </w:p>
                              </w:tc>
                              <w:tc>
                                <w:tcPr>
                                  <w:tcW w:w="912" w:type="dxa"/>
                                  <w:vAlign w:val="bottom"/>
                                </w:tcPr>
                                <w:p w14:paraId="73270D83" w14:textId="04AB8F2C" w:rsidR="001973A2" w:rsidRDefault="001973A2" w:rsidP="00FB370D">
                                  <w:pPr>
                                    <w:pStyle w:val="Nidungvnbn"/>
                                    <w:ind w:firstLine="0"/>
                                    <w:jc w:val="right"/>
                                  </w:pPr>
                                  <w:r>
                                    <w:rPr>
                                      <w:color w:val="000000"/>
                                      <w:sz w:val="22"/>
                                      <w:szCs w:val="22"/>
                                    </w:rPr>
                                    <w:t>0.6966</w:t>
                                  </w:r>
                                </w:p>
                              </w:tc>
                              <w:tc>
                                <w:tcPr>
                                  <w:tcW w:w="1077" w:type="dxa"/>
                                  <w:vAlign w:val="bottom"/>
                                </w:tcPr>
                                <w:p w14:paraId="3C3E489E" w14:textId="44A03060" w:rsidR="001973A2" w:rsidRDefault="001973A2" w:rsidP="00FB370D">
                                  <w:pPr>
                                    <w:pStyle w:val="Nidungvnbn"/>
                                    <w:ind w:firstLine="0"/>
                                    <w:jc w:val="right"/>
                                  </w:pPr>
                                  <w:r>
                                    <w:rPr>
                                      <w:color w:val="000000"/>
                                      <w:sz w:val="22"/>
                                      <w:szCs w:val="22"/>
                                    </w:rPr>
                                    <w:t>369.7</w:t>
                                  </w:r>
                                </w:p>
                              </w:tc>
                              <w:tc>
                                <w:tcPr>
                                  <w:tcW w:w="994" w:type="dxa"/>
                                  <w:vAlign w:val="bottom"/>
                                </w:tcPr>
                                <w:p w14:paraId="3C74B0E3" w14:textId="1A3BB876" w:rsidR="001973A2" w:rsidRDefault="001973A2" w:rsidP="00FB370D">
                                  <w:pPr>
                                    <w:pStyle w:val="Nidungvnbn"/>
                                    <w:ind w:firstLine="0"/>
                                    <w:jc w:val="right"/>
                                  </w:pPr>
                                  <w:r>
                                    <w:rPr>
                                      <w:color w:val="000000"/>
                                      <w:sz w:val="22"/>
                                      <w:szCs w:val="22"/>
                                    </w:rPr>
                                    <w:t>0.7388</w:t>
                                  </w:r>
                                </w:p>
                              </w:tc>
                              <w:tc>
                                <w:tcPr>
                                  <w:tcW w:w="994" w:type="dxa"/>
                                  <w:vAlign w:val="bottom"/>
                                </w:tcPr>
                                <w:p w14:paraId="63B2C5FC" w14:textId="00205938" w:rsidR="001973A2" w:rsidRDefault="001973A2" w:rsidP="00FB370D">
                                  <w:pPr>
                                    <w:pStyle w:val="Nidungvnbn"/>
                                    <w:ind w:firstLine="0"/>
                                    <w:jc w:val="right"/>
                                  </w:pPr>
                                  <w:r>
                                    <w:rPr>
                                      <w:color w:val="000000"/>
                                      <w:sz w:val="22"/>
                                      <w:szCs w:val="22"/>
                                    </w:rPr>
                                    <w:t>0.7333</w:t>
                                  </w:r>
                                </w:p>
                              </w:tc>
                              <w:tc>
                                <w:tcPr>
                                  <w:tcW w:w="994" w:type="dxa"/>
                                  <w:vAlign w:val="bottom"/>
                                </w:tcPr>
                                <w:p w14:paraId="5C62465D" w14:textId="740B5E5B" w:rsidR="001973A2" w:rsidRDefault="001973A2" w:rsidP="00FB370D">
                                  <w:pPr>
                                    <w:pStyle w:val="Nidungvnbn"/>
                                    <w:ind w:firstLine="0"/>
                                    <w:jc w:val="right"/>
                                  </w:pPr>
                                  <w:r>
                                    <w:rPr>
                                      <w:color w:val="000000"/>
                                      <w:sz w:val="22"/>
                                      <w:szCs w:val="22"/>
                                    </w:rPr>
                                    <w:t>0.7353</w:t>
                                  </w:r>
                                </w:p>
                              </w:tc>
                              <w:tc>
                                <w:tcPr>
                                  <w:tcW w:w="1143" w:type="dxa"/>
                                  <w:vAlign w:val="bottom"/>
                                </w:tcPr>
                                <w:p w14:paraId="41323441" w14:textId="732FBEEB" w:rsidR="001973A2" w:rsidRDefault="001973A2" w:rsidP="00FB370D">
                                  <w:pPr>
                                    <w:pStyle w:val="Nidungvnbn"/>
                                    <w:ind w:firstLine="0"/>
                                    <w:jc w:val="right"/>
                                  </w:pPr>
                                  <w:r>
                                    <w:rPr>
                                      <w:color w:val="000000"/>
                                      <w:sz w:val="22"/>
                                      <w:szCs w:val="22"/>
                                    </w:rPr>
                                    <w:t>426.4</w:t>
                                  </w:r>
                                </w:p>
                              </w:tc>
                            </w:tr>
                            <w:tr w:rsidR="001973A2" w14:paraId="39642959" w14:textId="77777777" w:rsidTr="00A24F79">
                              <w:trPr>
                                <w:trHeight w:val="379"/>
                              </w:trPr>
                              <w:tc>
                                <w:tcPr>
                                  <w:tcW w:w="805" w:type="dxa"/>
                                  <w:vMerge/>
                                </w:tcPr>
                                <w:p w14:paraId="1C13389A" w14:textId="77777777" w:rsidR="001973A2" w:rsidRDefault="001973A2" w:rsidP="00FB370D">
                                  <w:pPr>
                                    <w:pStyle w:val="Nidungvnbn"/>
                                    <w:ind w:firstLine="0"/>
                                    <w:jc w:val="left"/>
                                    <w:rPr>
                                      <w:b/>
                                    </w:rPr>
                                  </w:pPr>
                                </w:p>
                              </w:tc>
                              <w:tc>
                                <w:tcPr>
                                  <w:tcW w:w="2952" w:type="dxa"/>
                                  <w:vAlign w:val="bottom"/>
                                </w:tcPr>
                                <w:p w14:paraId="286F3CB8" w14:textId="506C9EDA" w:rsidR="001973A2" w:rsidRDefault="001973A2" w:rsidP="00FB370D">
                                  <w:pPr>
                                    <w:pStyle w:val="Nidungvnbn"/>
                                    <w:ind w:firstLine="0"/>
                                    <w:jc w:val="left"/>
                                    <w:rPr>
                                      <w:b/>
                                    </w:rPr>
                                  </w:pPr>
                                  <w:r>
                                    <w:rPr>
                                      <w:color w:val="000000"/>
                                      <w:sz w:val="22"/>
                                      <w:szCs w:val="22"/>
                                    </w:rPr>
                                    <w:t>HandOutlines</w:t>
                                  </w:r>
                                </w:p>
                              </w:tc>
                              <w:tc>
                                <w:tcPr>
                                  <w:tcW w:w="912" w:type="dxa"/>
                                  <w:vAlign w:val="bottom"/>
                                </w:tcPr>
                                <w:p w14:paraId="4E793157" w14:textId="7216F213" w:rsidR="001973A2" w:rsidRDefault="001973A2" w:rsidP="00FB370D">
                                  <w:pPr>
                                    <w:pStyle w:val="Nidungvnbn"/>
                                    <w:ind w:firstLine="0"/>
                                    <w:jc w:val="right"/>
                                  </w:pPr>
                                  <w:r>
                                    <w:rPr>
                                      <w:color w:val="000000"/>
                                      <w:sz w:val="22"/>
                                      <w:szCs w:val="22"/>
                                    </w:rPr>
                                    <w:t>0.7664</w:t>
                                  </w:r>
                                </w:p>
                              </w:tc>
                              <w:tc>
                                <w:tcPr>
                                  <w:tcW w:w="912" w:type="dxa"/>
                                  <w:vAlign w:val="bottom"/>
                                </w:tcPr>
                                <w:p w14:paraId="1A66AFEC" w14:textId="7551BDC8" w:rsidR="001973A2" w:rsidRDefault="001973A2" w:rsidP="00FB370D">
                                  <w:pPr>
                                    <w:pStyle w:val="Nidungvnbn"/>
                                    <w:ind w:firstLine="0"/>
                                    <w:jc w:val="right"/>
                                  </w:pPr>
                                  <w:r>
                                    <w:rPr>
                                      <w:color w:val="000000"/>
                                      <w:sz w:val="22"/>
                                      <w:szCs w:val="22"/>
                                    </w:rPr>
                                    <w:t>0.7027</w:t>
                                  </w:r>
                                </w:p>
                              </w:tc>
                              <w:tc>
                                <w:tcPr>
                                  <w:tcW w:w="912" w:type="dxa"/>
                                  <w:vAlign w:val="bottom"/>
                                </w:tcPr>
                                <w:p w14:paraId="7077B7FD" w14:textId="5BEA9DA9" w:rsidR="001973A2" w:rsidRDefault="001973A2" w:rsidP="00FB370D">
                                  <w:pPr>
                                    <w:pStyle w:val="Nidungvnbn"/>
                                    <w:ind w:firstLine="0"/>
                                    <w:jc w:val="right"/>
                                  </w:pPr>
                                  <w:r>
                                    <w:rPr>
                                      <w:color w:val="000000"/>
                                      <w:sz w:val="22"/>
                                      <w:szCs w:val="22"/>
                                    </w:rPr>
                                    <w:t>0.7646</w:t>
                                  </w:r>
                                </w:p>
                              </w:tc>
                              <w:tc>
                                <w:tcPr>
                                  <w:tcW w:w="1077" w:type="dxa"/>
                                  <w:vAlign w:val="bottom"/>
                                </w:tcPr>
                                <w:p w14:paraId="3BDA5B26" w14:textId="52AF4DE9" w:rsidR="001973A2" w:rsidRDefault="001973A2" w:rsidP="00FB370D">
                                  <w:pPr>
                                    <w:pStyle w:val="Nidungvnbn"/>
                                    <w:ind w:firstLine="0"/>
                                    <w:jc w:val="right"/>
                                  </w:pPr>
                                  <w:r>
                                    <w:rPr>
                                      <w:color w:val="000000"/>
                                      <w:sz w:val="22"/>
                                      <w:szCs w:val="22"/>
                                    </w:rPr>
                                    <w:t>3905.6</w:t>
                                  </w:r>
                                </w:p>
                              </w:tc>
                              <w:tc>
                                <w:tcPr>
                                  <w:tcW w:w="994" w:type="dxa"/>
                                  <w:vAlign w:val="bottom"/>
                                </w:tcPr>
                                <w:p w14:paraId="42E78C8F" w14:textId="09BC4153" w:rsidR="001973A2" w:rsidRDefault="001973A2" w:rsidP="00FB370D">
                                  <w:pPr>
                                    <w:pStyle w:val="Nidungvnbn"/>
                                    <w:ind w:firstLine="0"/>
                                    <w:jc w:val="right"/>
                                  </w:pPr>
                                  <w:r>
                                    <w:rPr>
                                      <w:color w:val="000000"/>
                                      <w:sz w:val="22"/>
                                      <w:szCs w:val="22"/>
                                    </w:rPr>
                                    <w:t>0.9145</w:t>
                                  </w:r>
                                </w:p>
                              </w:tc>
                              <w:tc>
                                <w:tcPr>
                                  <w:tcW w:w="994" w:type="dxa"/>
                                  <w:vAlign w:val="bottom"/>
                                </w:tcPr>
                                <w:p w14:paraId="480815ED" w14:textId="1622BBB0" w:rsidR="001973A2" w:rsidRDefault="001973A2" w:rsidP="00FB370D">
                                  <w:pPr>
                                    <w:pStyle w:val="Nidungvnbn"/>
                                    <w:ind w:firstLine="0"/>
                                    <w:jc w:val="right"/>
                                  </w:pPr>
                                  <w:r>
                                    <w:rPr>
                                      <w:color w:val="000000"/>
                                      <w:sz w:val="22"/>
                                      <w:szCs w:val="22"/>
                                    </w:rPr>
                                    <w:t>0.9054</w:t>
                                  </w:r>
                                </w:p>
                              </w:tc>
                              <w:tc>
                                <w:tcPr>
                                  <w:tcW w:w="994" w:type="dxa"/>
                                  <w:vAlign w:val="bottom"/>
                                </w:tcPr>
                                <w:p w14:paraId="793E05FA" w14:textId="4D86FAB2" w:rsidR="001973A2" w:rsidRDefault="001973A2" w:rsidP="00FB370D">
                                  <w:pPr>
                                    <w:pStyle w:val="Nidungvnbn"/>
                                    <w:ind w:firstLine="0"/>
                                    <w:jc w:val="right"/>
                                  </w:pPr>
                                  <w:r>
                                    <w:rPr>
                                      <w:color w:val="000000"/>
                                      <w:sz w:val="22"/>
                                      <w:szCs w:val="22"/>
                                    </w:rPr>
                                    <w:t>0.88</w:t>
                                  </w:r>
                                </w:p>
                              </w:tc>
                              <w:tc>
                                <w:tcPr>
                                  <w:tcW w:w="1143" w:type="dxa"/>
                                  <w:vAlign w:val="bottom"/>
                                </w:tcPr>
                                <w:p w14:paraId="5B7842B4" w14:textId="4E4C5B80" w:rsidR="001973A2" w:rsidRDefault="001973A2" w:rsidP="00FB370D">
                                  <w:pPr>
                                    <w:pStyle w:val="Nidungvnbn"/>
                                    <w:ind w:firstLine="0"/>
                                    <w:jc w:val="right"/>
                                  </w:pPr>
                                  <w:r>
                                    <w:rPr>
                                      <w:color w:val="000000"/>
                                      <w:sz w:val="22"/>
                                      <w:szCs w:val="22"/>
                                    </w:rPr>
                                    <w:t>10782</w:t>
                                  </w:r>
                                </w:p>
                              </w:tc>
                            </w:tr>
                            <w:tr w:rsidR="001973A2" w14:paraId="3AAC6F25" w14:textId="77777777" w:rsidTr="00A24F79">
                              <w:trPr>
                                <w:trHeight w:val="379"/>
                              </w:trPr>
                              <w:tc>
                                <w:tcPr>
                                  <w:tcW w:w="805" w:type="dxa"/>
                                  <w:vMerge/>
                                </w:tcPr>
                                <w:p w14:paraId="52931552" w14:textId="77777777" w:rsidR="001973A2" w:rsidRDefault="001973A2" w:rsidP="00FB370D">
                                  <w:pPr>
                                    <w:pStyle w:val="Nidungvnbn"/>
                                    <w:ind w:firstLine="0"/>
                                    <w:jc w:val="left"/>
                                    <w:rPr>
                                      <w:b/>
                                    </w:rPr>
                                  </w:pPr>
                                </w:p>
                              </w:tc>
                              <w:tc>
                                <w:tcPr>
                                  <w:tcW w:w="2952" w:type="dxa"/>
                                  <w:vAlign w:val="bottom"/>
                                </w:tcPr>
                                <w:p w14:paraId="6FA5CA65" w14:textId="2A4CC49A" w:rsidR="001973A2" w:rsidRDefault="001973A2" w:rsidP="00FB370D">
                                  <w:pPr>
                                    <w:pStyle w:val="Nidungvnbn"/>
                                    <w:ind w:firstLine="0"/>
                                    <w:jc w:val="left"/>
                                    <w:rPr>
                                      <w:b/>
                                    </w:rPr>
                                  </w:pPr>
                                  <w:r>
                                    <w:rPr>
                                      <w:color w:val="000000"/>
                                      <w:sz w:val="22"/>
                                      <w:szCs w:val="22"/>
                                    </w:rPr>
                                    <w:t>Haptics</w:t>
                                  </w:r>
                                </w:p>
                              </w:tc>
                              <w:tc>
                                <w:tcPr>
                                  <w:tcW w:w="912" w:type="dxa"/>
                                  <w:vAlign w:val="bottom"/>
                                </w:tcPr>
                                <w:p w14:paraId="46527C34" w14:textId="5E1F236E" w:rsidR="001973A2" w:rsidRDefault="001973A2" w:rsidP="00FB370D">
                                  <w:pPr>
                                    <w:pStyle w:val="Nidungvnbn"/>
                                    <w:ind w:firstLine="0"/>
                                    <w:jc w:val="right"/>
                                  </w:pPr>
                                  <w:r>
                                    <w:rPr>
                                      <w:color w:val="000000"/>
                                      <w:sz w:val="22"/>
                                      <w:szCs w:val="22"/>
                                    </w:rPr>
                                    <w:t>0.4974</w:t>
                                  </w:r>
                                </w:p>
                              </w:tc>
                              <w:tc>
                                <w:tcPr>
                                  <w:tcW w:w="912" w:type="dxa"/>
                                  <w:vAlign w:val="bottom"/>
                                </w:tcPr>
                                <w:p w14:paraId="6573A5F0" w14:textId="6B9F2AD8" w:rsidR="001973A2" w:rsidRDefault="001973A2" w:rsidP="00FB370D">
                                  <w:pPr>
                                    <w:pStyle w:val="Nidungvnbn"/>
                                    <w:ind w:firstLine="0"/>
                                    <w:jc w:val="right"/>
                                  </w:pPr>
                                  <w:r>
                                    <w:rPr>
                                      <w:color w:val="000000"/>
                                      <w:sz w:val="22"/>
                                      <w:szCs w:val="22"/>
                                    </w:rPr>
                                    <w:t>0.487</w:t>
                                  </w:r>
                                </w:p>
                              </w:tc>
                              <w:tc>
                                <w:tcPr>
                                  <w:tcW w:w="912" w:type="dxa"/>
                                  <w:vAlign w:val="bottom"/>
                                </w:tcPr>
                                <w:p w14:paraId="20B1DA3B" w14:textId="543B9249" w:rsidR="001973A2" w:rsidRDefault="001973A2" w:rsidP="00FB370D">
                                  <w:pPr>
                                    <w:pStyle w:val="Nidungvnbn"/>
                                    <w:ind w:firstLine="0"/>
                                    <w:jc w:val="right"/>
                                  </w:pPr>
                                  <w:r>
                                    <w:rPr>
                                      <w:color w:val="000000"/>
                                      <w:sz w:val="22"/>
                                      <w:szCs w:val="22"/>
                                    </w:rPr>
                                    <w:t>0.4859</w:t>
                                  </w:r>
                                </w:p>
                              </w:tc>
                              <w:tc>
                                <w:tcPr>
                                  <w:tcW w:w="1077" w:type="dxa"/>
                                  <w:vAlign w:val="bottom"/>
                                </w:tcPr>
                                <w:p w14:paraId="620DCE71" w14:textId="0C67D111" w:rsidR="001973A2" w:rsidRDefault="001973A2" w:rsidP="00FB370D">
                                  <w:pPr>
                                    <w:pStyle w:val="Nidungvnbn"/>
                                    <w:ind w:firstLine="0"/>
                                    <w:jc w:val="right"/>
                                  </w:pPr>
                                  <w:r>
                                    <w:rPr>
                                      <w:color w:val="000000"/>
                                      <w:sz w:val="22"/>
                                      <w:szCs w:val="22"/>
                                    </w:rPr>
                                    <w:t>529.6</w:t>
                                  </w:r>
                                </w:p>
                              </w:tc>
                              <w:tc>
                                <w:tcPr>
                                  <w:tcW w:w="994" w:type="dxa"/>
                                  <w:vAlign w:val="bottom"/>
                                </w:tcPr>
                                <w:p w14:paraId="46B5AA0E" w14:textId="625F195C" w:rsidR="001973A2" w:rsidRDefault="001973A2" w:rsidP="00FB370D">
                                  <w:pPr>
                                    <w:pStyle w:val="Nidungvnbn"/>
                                    <w:ind w:firstLine="0"/>
                                    <w:jc w:val="right"/>
                                  </w:pPr>
                                  <w:r>
                                    <w:rPr>
                                      <w:color w:val="000000"/>
                                      <w:sz w:val="22"/>
                                      <w:szCs w:val="22"/>
                                    </w:rPr>
                                    <w:t>0.4904</w:t>
                                  </w:r>
                                </w:p>
                              </w:tc>
                              <w:tc>
                                <w:tcPr>
                                  <w:tcW w:w="994" w:type="dxa"/>
                                  <w:vAlign w:val="bottom"/>
                                </w:tcPr>
                                <w:p w14:paraId="4249AF3B" w14:textId="755CD2C8" w:rsidR="001973A2" w:rsidRDefault="001973A2" w:rsidP="00FB370D">
                                  <w:pPr>
                                    <w:pStyle w:val="Nidungvnbn"/>
                                    <w:ind w:firstLine="0"/>
                                    <w:jc w:val="right"/>
                                  </w:pPr>
                                  <w:r>
                                    <w:rPr>
                                      <w:color w:val="000000"/>
                                      <w:sz w:val="22"/>
                                      <w:szCs w:val="22"/>
                                    </w:rPr>
                                    <w:t>0.4903</w:t>
                                  </w:r>
                                </w:p>
                              </w:tc>
                              <w:tc>
                                <w:tcPr>
                                  <w:tcW w:w="994" w:type="dxa"/>
                                  <w:vAlign w:val="bottom"/>
                                </w:tcPr>
                                <w:p w14:paraId="1FD4439A" w14:textId="050F463C" w:rsidR="001973A2" w:rsidRDefault="001973A2" w:rsidP="00FB370D">
                                  <w:pPr>
                                    <w:pStyle w:val="Nidungvnbn"/>
                                    <w:ind w:firstLine="0"/>
                                    <w:jc w:val="right"/>
                                  </w:pPr>
                                  <w:r>
                                    <w:rPr>
                                      <w:color w:val="000000"/>
                                      <w:sz w:val="22"/>
                                      <w:szCs w:val="22"/>
                                    </w:rPr>
                                    <w:t>0.4885</w:t>
                                  </w:r>
                                </w:p>
                              </w:tc>
                              <w:tc>
                                <w:tcPr>
                                  <w:tcW w:w="1143" w:type="dxa"/>
                                  <w:vAlign w:val="bottom"/>
                                </w:tcPr>
                                <w:p w14:paraId="2D322444" w14:textId="36061DC6" w:rsidR="001973A2" w:rsidRDefault="001973A2" w:rsidP="00FB370D">
                                  <w:pPr>
                                    <w:pStyle w:val="Nidungvnbn"/>
                                    <w:ind w:firstLine="0"/>
                                    <w:jc w:val="right"/>
                                  </w:pPr>
                                  <w:r>
                                    <w:rPr>
                                      <w:color w:val="000000"/>
                                      <w:sz w:val="22"/>
                                      <w:szCs w:val="22"/>
                                    </w:rPr>
                                    <w:t>1190.9</w:t>
                                  </w:r>
                                </w:p>
                              </w:tc>
                            </w:tr>
                            <w:tr w:rsidR="001973A2" w14:paraId="5055DDF7" w14:textId="77777777" w:rsidTr="00A24F79">
                              <w:trPr>
                                <w:trHeight w:val="379"/>
                              </w:trPr>
                              <w:tc>
                                <w:tcPr>
                                  <w:tcW w:w="805" w:type="dxa"/>
                                  <w:vMerge/>
                                </w:tcPr>
                                <w:p w14:paraId="0430A39B" w14:textId="77777777" w:rsidR="001973A2" w:rsidRDefault="001973A2" w:rsidP="00FB370D">
                                  <w:pPr>
                                    <w:pStyle w:val="Nidungvnbn"/>
                                    <w:ind w:firstLine="0"/>
                                    <w:jc w:val="left"/>
                                    <w:rPr>
                                      <w:b/>
                                    </w:rPr>
                                  </w:pPr>
                                </w:p>
                              </w:tc>
                              <w:tc>
                                <w:tcPr>
                                  <w:tcW w:w="2952" w:type="dxa"/>
                                  <w:vAlign w:val="bottom"/>
                                </w:tcPr>
                                <w:p w14:paraId="59011785" w14:textId="05CC24CA" w:rsidR="001973A2" w:rsidRDefault="001973A2" w:rsidP="00FB370D">
                                  <w:pPr>
                                    <w:pStyle w:val="Nidungvnbn"/>
                                    <w:ind w:firstLine="0"/>
                                    <w:jc w:val="left"/>
                                    <w:rPr>
                                      <w:b/>
                                    </w:rPr>
                                  </w:pPr>
                                  <w:r>
                                    <w:rPr>
                                      <w:color w:val="000000"/>
                                      <w:sz w:val="22"/>
                                      <w:szCs w:val="22"/>
                                    </w:rPr>
                                    <w:t>Herring</w:t>
                                  </w:r>
                                </w:p>
                              </w:tc>
                              <w:tc>
                                <w:tcPr>
                                  <w:tcW w:w="912" w:type="dxa"/>
                                  <w:vAlign w:val="bottom"/>
                                </w:tcPr>
                                <w:p w14:paraId="19F03B96" w14:textId="03AC01EC" w:rsidR="001973A2" w:rsidRDefault="001973A2" w:rsidP="00FB370D">
                                  <w:pPr>
                                    <w:pStyle w:val="Nidungvnbn"/>
                                    <w:ind w:firstLine="0"/>
                                    <w:jc w:val="right"/>
                                  </w:pPr>
                                  <w:r>
                                    <w:rPr>
                                      <w:color w:val="000000"/>
                                      <w:sz w:val="22"/>
                                      <w:szCs w:val="22"/>
                                    </w:rPr>
                                    <w:t>0.6603</w:t>
                                  </w:r>
                                </w:p>
                              </w:tc>
                              <w:tc>
                                <w:tcPr>
                                  <w:tcW w:w="912" w:type="dxa"/>
                                  <w:vAlign w:val="bottom"/>
                                </w:tcPr>
                                <w:p w14:paraId="302A9D0B" w14:textId="78D27879" w:rsidR="001973A2" w:rsidRDefault="001973A2" w:rsidP="00FB370D">
                                  <w:pPr>
                                    <w:pStyle w:val="Nidungvnbn"/>
                                    <w:ind w:firstLine="0"/>
                                    <w:jc w:val="right"/>
                                  </w:pPr>
                                  <w:r>
                                    <w:rPr>
                                      <w:color w:val="000000"/>
                                      <w:sz w:val="22"/>
                                      <w:szCs w:val="22"/>
                                    </w:rPr>
                                    <w:t>0.6563</w:t>
                                  </w:r>
                                </w:p>
                              </w:tc>
                              <w:tc>
                                <w:tcPr>
                                  <w:tcW w:w="912" w:type="dxa"/>
                                  <w:vAlign w:val="bottom"/>
                                </w:tcPr>
                                <w:p w14:paraId="6DD787A2" w14:textId="3D64AD92" w:rsidR="001973A2" w:rsidRDefault="001973A2" w:rsidP="00FB370D">
                                  <w:pPr>
                                    <w:pStyle w:val="Nidungvnbn"/>
                                    <w:ind w:firstLine="0"/>
                                    <w:jc w:val="right"/>
                                  </w:pPr>
                                  <w:r>
                                    <w:rPr>
                                      <w:color w:val="000000"/>
                                      <w:sz w:val="22"/>
                                      <w:szCs w:val="22"/>
                                    </w:rPr>
                                    <w:t>0.6012</w:t>
                                  </w:r>
                                </w:p>
                              </w:tc>
                              <w:tc>
                                <w:tcPr>
                                  <w:tcW w:w="1077" w:type="dxa"/>
                                  <w:vAlign w:val="bottom"/>
                                </w:tcPr>
                                <w:p w14:paraId="007B4D7D" w14:textId="5A639E5E" w:rsidR="001973A2" w:rsidRDefault="001973A2" w:rsidP="00FB370D">
                                  <w:pPr>
                                    <w:pStyle w:val="Nidungvnbn"/>
                                    <w:ind w:firstLine="0"/>
                                    <w:jc w:val="right"/>
                                  </w:pPr>
                                  <w:r>
                                    <w:rPr>
                                      <w:color w:val="000000"/>
                                      <w:sz w:val="22"/>
                                      <w:szCs w:val="22"/>
                                    </w:rPr>
                                    <w:t>381</w:t>
                                  </w:r>
                                </w:p>
                              </w:tc>
                              <w:tc>
                                <w:tcPr>
                                  <w:tcW w:w="994" w:type="dxa"/>
                                  <w:vAlign w:val="bottom"/>
                                </w:tcPr>
                                <w:p w14:paraId="15585CCD" w14:textId="23B114B1" w:rsidR="001973A2" w:rsidRDefault="001973A2" w:rsidP="00FB370D">
                                  <w:pPr>
                                    <w:pStyle w:val="Nidungvnbn"/>
                                    <w:ind w:firstLine="0"/>
                                    <w:jc w:val="right"/>
                                  </w:pPr>
                                  <w:r>
                                    <w:rPr>
                                      <w:color w:val="000000"/>
                                      <w:sz w:val="22"/>
                                      <w:szCs w:val="22"/>
                                    </w:rPr>
                                    <w:t>0.6151</w:t>
                                  </w:r>
                                </w:p>
                              </w:tc>
                              <w:tc>
                                <w:tcPr>
                                  <w:tcW w:w="994" w:type="dxa"/>
                                  <w:vAlign w:val="bottom"/>
                                </w:tcPr>
                                <w:p w14:paraId="79ECD446" w14:textId="5B738305" w:rsidR="001973A2" w:rsidRDefault="001973A2" w:rsidP="00FB370D">
                                  <w:pPr>
                                    <w:pStyle w:val="Nidungvnbn"/>
                                    <w:ind w:firstLine="0"/>
                                    <w:jc w:val="right"/>
                                  </w:pPr>
                                  <w:r>
                                    <w:rPr>
                                      <w:color w:val="000000"/>
                                      <w:sz w:val="22"/>
                                      <w:szCs w:val="22"/>
                                    </w:rPr>
                                    <w:t>0.625</w:t>
                                  </w:r>
                                </w:p>
                              </w:tc>
                              <w:tc>
                                <w:tcPr>
                                  <w:tcW w:w="994" w:type="dxa"/>
                                  <w:vAlign w:val="bottom"/>
                                </w:tcPr>
                                <w:p w14:paraId="0D9888CB" w14:textId="797643E9" w:rsidR="001973A2" w:rsidRDefault="001973A2" w:rsidP="00FB370D">
                                  <w:pPr>
                                    <w:pStyle w:val="Nidungvnbn"/>
                                    <w:ind w:firstLine="0"/>
                                    <w:jc w:val="right"/>
                                  </w:pPr>
                                  <w:r>
                                    <w:rPr>
                                      <w:color w:val="000000"/>
                                      <w:sz w:val="22"/>
                                      <w:szCs w:val="22"/>
                                    </w:rPr>
                                    <w:t>0.6174</w:t>
                                  </w:r>
                                </w:p>
                              </w:tc>
                              <w:tc>
                                <w:tcPr>
                                  <w:tcW w:w="1143" w:type="dxa"/>
                                  <w:vAlign w:val="bottom"/>
                                </w:tcPr>
                                <w:p w14:paraId="2FC47949" w14:textId="49182D77" w:rsidR="001973A2" w:rsidRDefault="001973A2" w:rsidP="00FB370D">
                                  <w:pPr>
                                    <w:pStyle w:val="Nidungvnbn"/>
                                    <w:ind w:firstLine="0"/>
                                    <w:jc w:val="right"/>
                                  </w:pPr>
                                  <w:r>
                                    <w:rPr>
                                      <w:color w:val="000000"/>
                                      <w:sz w:val="22"/>
                                      <w:szCs w:val="22"/>
                                    </w:rPr>
                                    <w:t>368.5</w:t>
                                  </w:r>
                                </w:p>
                              </w:tc>
                            </w:tr>
                            <w:tr w:rsidR="001973A2" w14:paraId="7E07E307" w14:textId="77777777" w:rsidTr="00A24F79">
                              <w:trPr>
                                <w:trHeight w:val="379"/>
                              </w:trPr>
                              <w:tc>
                                <w:tcPr>
                                  <w:tcW w:w="805" w:type="dxa"/>
                                  <w:vMerge/>
                                </w:tcPr>
                                <w:p w14:paraId="09312201" w14:textId="77777777" w:rsidR="001973A2" w:rsidRDefault="001973A2" w:rsidP="00FB370D">
                                  <w:pPr>
                                    <w:pStyle w:val="Nidungvnbn"/>
                                    <w:ind w:firstLine="0"/>
                                    <w:jc w:val="left"/>
                                    <w:rPr>
                                      <w:b/>
                                    </w:rPr>
                                  </w:pPr>
                                </w:p>
                              </w:tc>
                              <w:tc>
                                <w:tcPr>
                                  <w:tcW w:w="2952" w:type="dxa"/>
                                  <w:vAlign w:val="bottom"/>
                                </w:tcPr>
                                <w:p w14:paraId="3CF2289A" w14:textId="3ABF5E4E" w:rsidR="001973A2" w:rsidRDefault="001973A2" w:rsidP="00FB370D">
                                  <w:pPr>
                                    <w:pStyle w:val="Nidungvnbn"/>
                                    <w:ind w:firstLine="0"/>
                                    <w:jc w:val="left"/>
                                    <w:rPr>
                                      <w:b/>
                                    </w:rPr>
                                  </w:pPr>
                                  <w:r>
                                    <w:rPr>
                                      <w:color w:val="000000"/>
                                      <w:sz w:val="22"/>
                                      <w:szCs w:val="22"/>
                                    </w:rPr>
                                    <w:t>HouseTwenty</w:t>
                                  </w:r>
                                </w:p>
                              </w:tc>
                              <w:tc>
                                <w:tcPr>
                                  <w:tcW w:w="912" w:type="dxa"/>
                                  <w:vAlign w:val="bottom"/>
                                </w:tcPr>
                                <w:p w14:paraId="310C642D" w14:textId="5A91AE3A" w:rsidR="001973A2" w:rsidRDefault="001973A2" w:rsidP="00FB370D">
                                  <w:pPr>
                                    <w:pStyle w:val="Nidungvnbn"/>
                                    <w:ind w:firstLine="0"/>
                                    <w:jc w:val="right"/>
                                  </w:pPr>
                                  <w:r>
                                    <w:rPr>
                                      <w:color w:val="000000"/>
                                      <w:sz w:val="22"/>
                                      <w:szCs w:val="22"/>
                                    </w:rPr>
                                    <w:t>0.9859</w:t>
                                  </w:r>
                                </w:p>
                              </w:tc>
                              <w:tc>
                                <w:tcPr>
                                  <w:tcW w:w="912" w:type="dxa"/>
                                  <w:vAlign w:val="bottom"/>
                                </w:tcPr>
                                <w:p w14:paraId="436BF015" w14:textId="21D5C362" w:rsidR="001973A2" w:rsidRDefault="001973A2" w:rsidP="00FB370D">
                                  <w:pPr>
                                    <w:pStyle w:val="Nidungvnbn"/>
                                    <w:ind w:firstLine="0"/>
                                    <w:jc w:val="right"/>
                                  </w:pPr>
                                  <w:r>
                                    <w:rPr>
                                      <w:color w:val="000000"/>
                                      <w:sz w:val="22"/>
                                      <w:szCs w:val="22"/>
                                    </w:rPr>
                                    <w:t>0.9832</w:t>
                                  </w:r>
                                </w:p>
                              </w:tc>
                              <w:tc>
                                <w:tcPr>
                                  <w:tcW w:w="912" w:type="dxa"/>
                                  <w:vAlign w:val="bottom"/>
                                </w:tcPr>
                                <w:p w14:paraId="1EE63863" w14:textId="20B5580D" w:rsidR="001973A2" w:rsidRDefault="001973A2" w:rsidP="00FB370D">
                                  <w:pPr>
                                    <w:pStyle w:val="Nidungvnbn"/>
                                    <w:ind w:firstLine="0"/>
                                    <w:jc w:val="right"/>
                                  </w:pPr>
                                  <w:r>
                                    <w:rPr>
                                      <w:color w:val="000000"/>
                                      <w:sz w:val="22"/>
                                      <w:szCs w:val="22"/>
                                    </w:rPr>
                                    <w:t>0.98</w:t>
                                  </w:r>
                                </w:p>
                              </w:tc>
                              <w:tc>
                                <w:tcPr>
                                  <w:tcW w:w="1077" w:type="dxa"/>
                                  <w:vAlign w:val="bottom"/>
                                </w:tcPr>
                                <w:p w14:paraId="010DF0E1" w14:textId="67FFAF34" w:rsidR="001973A2" w:rsidRDefault="001973A2" w:rsidP="00FB370D">
                                  <w:pPr>
                                    <w:pStyle w:val="Nidungvnbn"/>
                                    <w:ind w:firstLine="0"/>
                                    <w:jc w:val="right"/>
                                  </w:pPr>
                                  <w:r>
                                    <w:rPr>
                                      <w:color w:val="000000"/>
                                      <w:sz w:val="22"/>
                                      <w:szCs w:val="22"/>
                                    </w:rPr>
                                    <w:t>467.9</w:t>
                                  </w:r>
                                </w:p>
                              </w:tc>
                              <w:tc>
                                <w:tcPr>
                                  <w:tcW w:w="994" w:type="dxa"/>
                                  <w:vAlign w:val="bottom"/>
                                </w:tcPr>
                                <w:p w14:paraId="0EDEA316" w14:textId="3F9516C1" w:rsidR="001973A2" w:rsidRDefault="001973A2" w:rsidP="00FB370D">
                                  <w:pPr>
                                    <w:pStyle w:val="Nidungvnbn"/>
                                    <w:ind w:firstLine="0"/>
                                    <w:jc w:val="right"/>
                                  </w:pPr>
                                  <w:r>
                                    <w:rPr>
                                      <w:color w:val="000000"/>
                                      <w:sz w:val="22"/>
                                      <w:szCs w:val="22"/>
                                    </w:rPr>
                                    <w:t>0.9859</w:t>
                                  </w:r>
                                </w:p>
                              </w:tc>
                              <w:tc>
                                <w:tcPr>
                                  <w:tcW w:w="994" w:type="dxa"/>
                                  <w:vAlign w:val="bottom"/>
                                </w:tcPr>
                                <w:p w14:paraId="0E233114" w14:textId="5596D2DD" w:rsidR="001973A2" w:rsidRDefault="001973A2" w:rsidP="00FB370D">
                                  <w:pPr>
                                    <w:pStyle w:val="Nidungvnbn"/>
                                    <w:ind w:firstLine="0"/>
                                    <w:jc w:val="right"/>
                                  </w:pPr>
                                  <w:r>
                                    <w:rPr>
                                      <w:color w:val="000000"/>
                                      <w:sz w:val="22"/>
                                      <w:szCs w:val="22"/>
                                    </w:rPr>
                                    <w:t>0.9832</w:t>
                                  </w:r>
                                </w:p>
                              </w:tc>
                              <w:tc>
                                <w:tcPr>
                                  <w:tcW w:w="994" w:type="dxa"/>
                                  <w:vAlign w:val="bottom"/>
                                </w:tcPr>
                                <w:p w14:paraId="771E8013" w14:textId="16243F94" w:rsidR="001973A2" w:rsidRDefault="001973A2" w:rsidP="00FB370D">
                                  <w:pPr>
                                    <w:pStyle w:val="Nidungvnbn"/>
                                    <w:ind w:firstLine="0"/>
                                    <w:jc w:val="right"/>
                                  </w:pPr>
                                  <w:r>
                                    <w:rPr>
                                      <w:color w:val="000000"/>
                                      <w:sz w:val="22"/>
                                      <w:szCs w:val="22"/>
                                    </w:rPr>
                                    <w:t>0.98</w:t>
                                  </w:r>
                                </w:p>
                              </w:tc>
                              <w:tc>
                                <w:tcPr>
                                  <w:tcW w:w="1143" w:type="dxa"/>
                                  <w:vAlign w:val="bottom"/>
                                </w:tcPr>
                                <w:p w14:paraId="68245D1C" w14:textId="07A7DBB3" w:rsidR="001973A2" w:rsidRDefault="001973A2" w:rsidP="00FB370D">
                                  <w:pPr>
                                    <w:pStyle w:val="Nidungvnbn"/>
                                    <w:ind w:firstLine="0"/>
                                    <w:jc w:val="right"/>
                                  </w:pPr>
                                  <w:r>
                                    <w:rPr>
                                      <w:color w:val="000000"/>
                                      <w:sz w:val="22"/>
                                      <w:szCs w:val="22"/>
                                    </w:rPr>
                                    <w:t>797.9</w:t>
                                  </w:r>
                                </w:p>
                              </w:tc>
                            </w:tr>
                            <w:tr w:rsidR="001973A2" w14:paraId="6BC3E45A" w14:textId="77777777" w:rsidTr="00A24F79">
                              <w:trPr>
                                <w:trHeight w:val="379"/>
                              </w:trPr>
                              <w:tc>
                                <w:tcPr>
                                  <w:tcW w:w="805" w:type="dxa"/>
                                  <w:vMerge/>
                                </w:tcPr>
                                <w:p w14:paraId="0F9D72D1" w14:textId="77777777" w:rsidR="001973A2" w:rsidRDefault="001973A2" w:rsidP="00FB370D">
                                  <w:pPr>
                                    <w:pStyle w:val="Nidungvnbn"/>
                                    <w:ind w:firstLine="0"/>
                                    <w:jc w:val="left"/>
                                    <w:rPr>
                                      <w:b/>
                                    </w:rPr>
                                  </w:pPr>
                                </w:p>
                              </w:tc>
                              <w:tc>
                                <w:tcPr>
                                  <w:tcW w:w="2952" w:type="dxa"/>
                                  <w:vAlign w:val="bottom"/>
                                </w:tcPr>
                                <w:p w14:paraId="264A655D" w14:textId="56F15ED7" w:rsidR="001973A2" w:rsidRDefault="001973A2" w:rsidP="00FB370D">
                                  <w:pPr>
                                    <w:pStyle w:val="Nidungvnbn"/>
                                    <w:ind w:firstLine="0"/>
                                    <w:jc w:val="left"/>
                                    <w:rPr>
                                      <w:b/>
                                    </w:rPr>
                                  </w:pPr>
                                  <w:r>
                                    <w:rPr>
                                      <w:color w:val="000000"/>
                                      <w:sz w:val="22"/>
                                      <w:szCs w:val="22"/>
                                    </w:rPr>
                                    <w:t>InlineSkate</w:t>
                                  </w:r>
                                </w:p>
                              </w:tc>
                              <w:tc>
                                <w:tcPr>
                                  <w:tcW w:w="912" w:type="dxa"/>
                                  <w:vAlign w:val="bottom"/>
                                </w:tcPr>
                                <w:p w14:paraId="0F1F656C" w14:textId="04D04F1A" w:rsidR="001973A2" w:rsidRDefault="001973A2" w:rsidP="00FB370D">
                                  <w:pPr>
                                    <w:pStyle w:val="Nidungvnbn"/>
                                    <w:ind w:firstLine="0"/>
                                    <w:jc w:val="right"/>
                                  </w:pPr>
                                  <w:r>
                                    <w:rPr>
                                      <w:color w:val="000000"/>
                                      <w:sz w:val="22"/>
                                      <w:szCs w:val="22"/>
                                    </w:rPr>
                                    <w:t>0.3443</w:t>
                                  </w:r>
                                </w:p>
                              </w:tc>
                              <w:tc>
                                <w:tcPr>
                                  <w:tcW w:w="912" w:type="dxa"/>
                                  <w:vAlign w:val="bottom"/>
                                </w:tcPr>
                                <w:p w14:paraId="4282A265" w14:textId="467748A0" w:rsidR="001973A2" w:rsidRDefault="001973A2" w:rsidP="00FB370D">
                                  <w:pPr>
                                    <w:pStyle w:val="Nidungvnbn"/>
                                    <w:ind w:firstLine="0"/>
                                    <w:jc w:val="right"/>
                                  </w:pPr>
                                  <w:r>
                                    <w:rPr>
                                      <w:color w:val="000000"/>
                                      <w:sz w:val="22"/>
                                      <w:szCs w:val="22"/>
                                    </w:rPr>
                                    <w:t>0.3382</w:t>
                                  </w:r>
                                </w:p>
                              </w:tc>
                              <w:tc>
                                <w:tcPr>
                                  <w:tcW w:w="912" w:type="dxa"/>
                                  <w:vAlign w:val="bottom"/>
                                </w:tcPr>
                                <w:p w14:paraId="289CE571" w14:textId="6929F418" w:rsidR="001973A2" w:rsidRDefault="001973A2" w:rsidP="00FB370D">
                                  <w:pPr>
                                    <w:pStyle w:val="Nidungvnbn"/>
                                    <w:ind w:firstLine="0"/>
                                    <w:jc w:val="right"/>
                                  </w:pPr>
                                  <w:r>
                                    <w:rPr>
                                      <w:color w:val="000000"/>
                                      <w:sz w:val="22"/>
                                      <w:szCs w:val="22"/>
                                    </w:rPr>
                                    <w:t>0.3481</w:t>
                                  </w:r>
                                </w:p>
                              </w:tc>
                              <w:tc>
                                <w:tcPr>
                                  <w:tcW w:w="1077" w:type="dxa"/>
                                  <w:vAlign w:val="bottom"/>
                                </w:tcPr>
                                <w:p w14:paraId="261AF758" w14:textId="098631FC" w:rsidR="001973A2" w:rsidRDefault="001973A2" w:rsidP="00FB370D">
                                  <w:pPr>
                                    <w:pStyle w:val="Nidungvnbn"/>
                                    <w:ind w:firstLine="0"/>
                                    <w:jc w:val="right"/>
                                  </w:pPr>
                                  <w:r>
                                    <w:rPr>
                                      <w:color w:val="000000"/>
                                      <w:sz w:val="22"/>
                                      <w:szCs w:val="22"/>
                                    </w:rPr>
                                    <w:t>853.3</w:t>
                                  </w:r>
                                </w:p>
                              </w:tc>
                              <w:tc>
                                <w:tcPr>
                                  <w:tcW w:w="994" w:type="dxa"/>
                                  <w:vAlign w:val="bottom"/>
                                </w:tcPr>
                                <w:p w14:paraId="738FB5E5" w14:textId="4DA407B7" w:rsidR="001973A2" w:rsidRDefault="001973A2" w:rsidP="00FB370D">
                                  <w:pPr>
                                    <w:pStyle w:val="Nidungvnbn"/>
                                    <w:ind w:firstLine="0"/>
                                    <w:jc w:val="right"/>
                                  </w:pPr>
                                  <w:r>
                                    <w:rPr>
                                      <w:color w:val="000000"/>
                                      <w:sz w:val="22"/>
                                      <w:szCs w:val="22"/>
                                    </w:rPr>
                                    <w:t>0.3268</w:t>
                                  </w:r>
                                </w:p>
                              </w:tc>
                              <w:tc>
                                <w:tcPr>
                                  <w:tcW w:w="994" w:type="dxa"/>
                                  <w:vAlign w:val="bottom"/>
                                </w:tcPr>
                                <w:p w14:paraId="6B42049B" w14:textId="28C8DF55" w:rsidR="001973A2" w:rsidRDefault="001973A2" w:rsidP="00FB370D">
                                  <w:pPr>
                                    <w:pStyle w:val="Nidungvnbn"/>
                                    <w:ind w:firstLine="0"/>
                                    <w:jc w:val="right"/>
                                  </w:pPr>
                                  <w:r>
                                    <w:rPr>
                                      <w:color w:val="000000"/>
                                      <w:sz w:val="22"/>
                                      <w:szCs w:val="22"/>
                                    </w:rPr>
                                    <w:t>0.3273</w:t>
                                  </w:r>
                                </w:p>
                              </w:tc>
                              <w:tc>
                                <w:tcPr>
                                  <w:tcW w:w="994" w:type="dxa"/>
                                  <w:vAlign w:val="bottom"/>
                                </w:tcPr>
                                <w:p w14:paraId="5EB7963C" w14:textId="3D2C9047" w:rsidR="001973A2" w:rsidRDefault="001973A2" w:rsidP="00FB370D">
                                  <w:pPr>
                                    <w:pStyle w:val="Nidungvnbn"/>
                                    <w:ind w:firstLine="0"/>
                                    <w:jc w:val="right"/>
                                  </w:pPr>
                                  <w:r>
                                    <w:rPr>
                                      <w:color w:val="000000"/>
                                      <w:sz w:val="22"/>
                                      <w:szCs w:val="22"/>
                                    </w:rPr>
                                    <w:t>0.3453</w:t>
                                  </w:r>
                                </w:p>
                              </w:tc>
                              <w:tc>
                                <w:tcPr>
                                  <w:tcW w:w="1143" w:type="dxa"/>
                                  <w:vAlign w:val="bottom"/>
                                </w:tcPr>
                                <w:p w14:paraId="440B533D" w14:textId="71A7C9CF" w:rsidR="001973A2" w:rsidRDefault="001973A2" w:rsidP="00FB370D">
                                  <w:pPr>
                                    <w:pStyle w:val="Nidungvnbn"/>
                                    <w:ind w:firstLine="0"/>
                                    <w:jc w:val="right"/>
                                  </w:pPr>
                                  <w:r>
                                    <w:rPr>
                                      <w:color w:val="000000"/>
                                      <w:sz w:val="22"/>
                                      <w:szCs w:val="22"/>
                                    </w:rPr>
                                    <w:t>1992.3</w:t>
                                  </w:r>
                                </w:p>
                              </w:tc>
                            </w:tr>
                            <w:tr w:rsidR="001973A2" w14:paraId="1E1EF553" w14:textId="77777777" w:rsidTr="00A24F79">
                              <w:trPr>
                                <w:trHeight w:val="379"/>
                              </w:trPr>
                              <w:tc>
                                <w:tcPr>
                                  <w:tcW w:w="805" w:type="dxa"/>
                                  <w:vMerge/>
                                </w:tcPr>
                                <w:p w14:paraId="551C394C" w14:textId="77777777" w:rsidR="001973A2" w:rsidRDefault="001973A2" w:rsidP="00FB370D">
                                  <w:pPr>
                                    <w:pStyle w:val="Nidungvnbn"/>
                                    <w:ind w:firstLine="0"/>
                                    <w:jc w:val="left"/>
                                    <w:rPr>
                                      <w:b/>
                                    </w:rPr>
                                  </w:pPr>
                                </w:p>
                              </w:tc>
                              <w:tc>
                                <w:tcPr>
                                  <w:tcW w:w="2952" w:type="dxa"/>
                                  <w:vAlign w:val="bottom"/>
                                </w:tcPr>
                                <w:p w14:paraId="36CEED81" w14:textId="7C384E49" w:rsidR="001973A2" w:rsidRDefault="001973A2" w:rsidP="00FB370D">
                                  <w:pPr>
                                    <w:pStyle w:val="Nidungvnbn"/>
                                    <w:ind w:firstLine="0"/>
                                    <w:jc w:val="left"/>
                                    <w:rPr>
                                      <w:b/>
                                    </w:rPr>
                                  </w:pPr>
                                  <w:r>
                                    <w:rPr>
                                      <w:color w:val="000000"/>
                                      <w:sz w:val="22"/>
                                      <w:szCs w:val="22"/>
                                    </w:rPr>
                                    <w:t>InsectEPGRegularTrain</w:t>
                                  </w:r>
                                </w:p>
                              </w:tc>
                              <w:tc>
                                <w:tcPr>
                                  <w:tcW w:w="912" w:type="dxa"/>
                                  <w:vAlign w:val="bottom"/>
                                </w:tcPr>
                                <w:p w14:paraId="3B7A3FFC" w14:textId="17203A23" w:rsidR="001973A2" w:rsidRDefault="001973A2" w:rsidP="00FB370D">
                                  <w:pPr>
                                    <w:pStyle w:val="Nidungvnbn"/>
                                    <w:ind w:firstLine="0"/>
                                    <w:jc w:val="right"/>
                                  </w:pPr>
                                  <w:r>
                                    <w:rPr>
                                      <w:color w:val="000000"/>
                                      <w:sz w:val="22"/>
                                      <w:szCs w:val="22"/>
                                    </w:rPr>
                                    <w:t>1</w:t>
                                  </w:r>
                                </w:p>
                              </w:tc>
                              <w:tc>
                                <w:tcPr>
                                  <w:tcW w:w="912" w:type="dxa"/>
                                  <w:vAlign w:val="bottom"/>
                                </w:tcPr>
                                <w:p w14:paraId="5BF58362" w14:textId="4A630EAE" w:rsidR="001973A2" w:rsidRDefault="001973A2" w:rsidP="00FB370D">
                                  <w:pPr>
                                    <w:pStyle w:val="Nidungvnbn"/>
                                    <w:ind w:firstLine="0"/>
                                    <w:jc w:val="right"/>
                                  </w:pPr>
                                  <w:r>
                                    <w:rPr>
                                      <w:color w:val="000000"/>
                                      <w:sz w:val="22"/>
                                      <w:szCs w:val="22"/>
                                    </w:rPr>
                                    <w:t>1</w:t>
                                  </w:r>
                                </w:p>
                              </w:tc>
                              <w:tc>
                                <w:tcPr>
                                  <w:tcW w:w="912" w:type="dxa"/>
                                  <w:vAlign w:val="bottom"/>
                                </w:tcPr>
                                <w:p w14:paraId="74BE2276" w14:textId="55370B5E" w:rsidR="001973A2" w:rsidRDefault="001973A2" w:rsidP="00FB370D">
                                  <w:pPr>
                                    <w:pStyle w:val="Nidungvnbn"/>
                                    <w:ind w:firstLine="0"/>
                                    <w:jc w:val="right"/>
                                  </w:pPr>
                                  <w:r>
                                    <w:rPr>
                                      <w:color w:val="000000"/>
                                      <w:sz w:val="22"/>
                                      <w:szCs w:val="22"/>
                                    </w:rPr>
                                    <w:t>1</w:t>
                                  </w:r>
                                </w:p>
                              </w:tc>
                              <w:tc>
                                <w:tcPr>
                                  <w:tcW w:w="1077" w:type="dxa"/>
                                  <w:vAlign w:val="bottom"/>
                                </w:tcPr>
                                <w:p w14:paraId="3D3CFD3B" w14:textId="3BBBED0A" w:rsidR="001973A2" w:rsidRDefault="001973A2" w:rsidP="00FB370D">
                                  <w:pPr>
                                    <w:pStyle w:val="Nidungvnbn"/>
                                    <w:ind w:firstLine="0"/>
                                    <w:jc w:val="right"/>
                                  </w:pPr>
                                  <w:r>
                                    <w:rPr>
                                      <w:color w:val="000000"/>
                                      <w:sz w:val="22"/>
                                      <w:szCs w:val="22"/>
                                    </w:rPr>
                                    <w:t>559.6</w:t>
                                  </w:r>
                                </w:p>
                              </w:tc>
                              <w:tc>
                                <w:tcPr>
                                  <w:tcW w:w="994" w:type="dxa"/>
                                  <w:vAlign w:val="bottom"/>
                                </w:tcPr>
                                <w:p w14:paraId="67CB9DB8" w14:textId="4CF5F81E" w:rsidR="001973A2" w:rsidRDefault="001973A2" w:rsidP="00FB370D">
                                  <w:pPr>
                                    <w:pStyle w:val="Nidungvnbn"/>
                                    <w:ind w:firstLine="0"/>
                                    <w:jc w:val="right"/>
                                  </w:pPr>
                                  <w:r>
                                    <w:rPr>
                                      <w:color w:val="000000"/>
                                      <w:sz w:val="22"/>
                                      <w:szCs w:val="22"/>
                                    </w:rPr>
                                    <w:t>0.9972</w:t>
                                  </w:r>
                                </w:p>
                              </w:tc>
                              <w:tc>
                                <w:tcPr>
                                  <w:tcW w:w="994" w:type="dxa"/>
                                  <w:vAlign w:val="bottom"/>
                                </w:tcPr>
                                <w:p w14:paraId="096E7B28" w14:textId="133C82B9" w:rsidR="001973A2" w:rsidRDefault="001973A2" w:rsidP="00FB370D">
                                  <w:pPr>
                                    <w:pStyle w:val="Nidungvnbn"/>
                                    <w:ind w:firstLine="0"/>
                                    <w:jc w:val="right"/>
                                  </w:pPr>
                                  <w:r>
                                    <w:rPr>
                                      <w:color w:val="000000"/>
                                      <w:sz w:val="22"/>
                                      <w:szCs w:val="22"/>
                                    </w:rPr>
                                    <w:t>0.996</w:t>
                                  </w:r>
                                </w:p>
                              </w:tc>
                              <w:tc>
                                <w:tcPr>
                                  <w:tcW w:w="994" w:type="dxa"/>
                                  <w:vAlign w:val="bottom"/>
                                </w:tcPr>
                                <w:p w14:paraId="6E7762CE" w14:textId="136FB54C" w:rsidR="001973A2" w:rsidRDefault="001973A2" w:rsidP="00FB370D">
                                  <w:pPr>
                                    <w:pStyle w:val="Nidungvnbn"/>
                                    <w:ind w:firstLine="0"/>
                                    <w:jc w:val="right"/>
                                  </w:pPr>
                                  <w:r>
                                    <w:rPr>
                                      <w:color w:val="000000"/>
                                      <w:sz w:val="22"/>
                                      <w:szCs w:val="22"/>
                                    </w:rPr>
                                    <w:t>0.9921</w:t>
                                  </w:r>
                                </w:p>
                              </w:tc>
                              <w:tc>
                                <w:tcPr>
                                  <w:tcW w:w="1143" w:type="dxa"/>
                                  <w:vAlign w:val="bottom"/>
                                </w:tcPr>
                                <w:p w14:paraId="7516584B" w14:textId="3F8AE007" w:rsidR="001973A2" w:rsidRDefault="001973A2" w:rsidP="00FB370D">
                                  <w:pPr>
                                    <w:pStyle w:val="Nidungvnbn"/>
                                    <w:ind w:firstLine="0"/>
                                    <w:jc w:val="right"/>
                                  </w:pPr>
                                  <w:r>
                                    <w:rPr>
                                      <w:color w:val="000000"/>
                                      <w:sz w:val="22"/>
                                      <w:szCs w:val="22"/>
                                    </w:rPr>
                                    <w:t>644.3</w:t>
                                  </w:r>
                                </w:p>
                              </w:tc>
                            </w:tr>
                            <w:tr w:rsidR="001973A2" w14:paraId="66AE8F76" w14:textId="77777777" w:rsidTr="00A24F79">
                              <w:trPr>
                                <w:trHeight w:val="379"/>
                              </w:trPr>
                              <w:tc>
                                <w:tcPr>
                                  <w:tcW w:w="805" w:type="dxa"/>
                                  <w:vMerge/>
                                </w:tcPr>
                                <w:p w14:paraId="24B633EA" w14:textId="77777777" w:rsidR="001973A2" w:rsidRDefault="001973A2" w:rsidP="00FB370D">
                                  <w:pPr>
                                    <w:pStyle w:val="Nidungvnbn"/>
                                    <w:ind w:firstLine="0"/>
                                    <w:jc w:val="left"/>
                                    <w:rPr>
                                      <w:b/>
                                    </w:rPr>
                                  </w:pPr>
                                </w:p>
                              </w:tc>
                              <w:tc>
                                <w:tcPr>
                                  <w:tcW w:w="2952" w:type="dxa"/>
                                  <w:vAlign w:val="bottom"/>
                                </w:tcPr>
                                <w:p w14:paraId="7CF26BC6" w14:textId="338174F2" w:rsidR="001973A2" w:rsidRDefault="001973A2" w:rsidP="00FB370D">
                                  <w:pPr>
                                    <w:pStyle w:val="Nidungvnbn"/>
                                    <w:ind w:firstLine="0"/>
                                    <w:jc w:val="left"/>
                                    <w:rPr>
                                      <w:b/>
                                    </w:rPr>
                                  </w:pPr>
                                  <w:r>
                                    <w:rPr>
                                      <w:color w:val="000000"/>
                                      <w:sz w:val="22"/>
                                      <w:szCs w:val="22"/>
                                    </w:rPr>
                                    <w:t>InsectEPGSmallTrain</w:t>
                                  </w:r>
                                </w:p>
                              </w:tc>
                              <w:tc>
                                <w:tcPr>
                                  <w:tcW w:w="912" w:type="dxa"/>
                                  <w:vAlign w:val="bottom"/>
                                </w:tcPr>
                                <w:p w14:paraId="7B1D8DFA" w14:textId="0870395D" w:rsidR="001973A2" w:rsidRDefault="001973A2" w:rsidP="00FB370D">
                                  <w:pPr>
                                    <w:pStyle w:val="Nidungvnbn"/>
                                    <w:ind w:firstLine="0"/>
                                    <w:jc w:val="right"/>
                                  </w:pPr>
                                  <w:r>
                                    <w:rPr>
                                      <w:color w:val="000000"/>
                                      <w:sz w:val="22"/>
                                      <w:szCs w:val="22"/>
                                    </w:rPr>
                                    <w:t>0.1347</w:t>
                                  </w:r>
                                </w:p>
                              </w:tc>
                              <w:tc>
                                <w:tcPr>
                                  <w:tcW w:w="912" w:type="dxa"/>
                                  <w:vAlign w:val="bottom"/>
                                </w:tcPr>
                                <w:p w14:paraId="37DCA42F" w14:textId="54556945" w:rsidR="001973A2" w:rsidRDefault="001973A2" w:rsidP="00FB370D">
                                  <w:pPr>
                                    <w:pStyle w:val="Nidungvnbn"/>
                                    <w:ind w:firstLine="0"/>
                                    <w:jc w:val="right"/>
                                  </w:pPr>
                                  <w:r>
                                    <w:rPr>
                                      <w:color w:val="000000"/>
                                      <w:sz w:val="22"/>
                                      <w:szCs w:val="22"/>
                                    </w:rPr>
                                    <w:t>0.245</w:t>
                                  </w:r>
                                </w:p>
                              </w:tc>
                              <w:tc>
                                <w:tcPr>
                                  <w:tcW w:w="912" w:type="dxa"/>
                                  <w:vAlign w:val="bottom"/>
                                </w:tcPr>
                                <w:p w14:paraId="26937C5D" w14:textId="6BB456A7" w:rsidR="001973A2" w:rsidRDefault="001973A2" w:rsidP="00FB370D">
                                  <w:pPr>
                                    <w:pStyle w:val="Nidungvnbn"/>
                                    <w:ind w:firstLine="0"/>
                                    <w:jc w:val="right"/>
                                  </w:pPr>
                                  <w:r>
                                    <w:rPr>
                                      <w:color w:val="000000"/>
                                      <w:sz w:val="22"/>
                                      <w:szCs w:val="22"/>
                                    </w:rPr>
                                    <w:t>0.1723</w:t>
                                  </w:r>
                                </w:p>
                              </w:tc>
                              <w:tc>
                                <w:tcPr>
                                  <w:tcW w:w="1077" w:type="dxa"/>
                                  <w:vAlign w:val="bottom"/>
                                </w:tcPr>
                                <w:p w14:paraId="0316B4BC" w14:textId="006D35AA" w:rsidR="001973A2" w:rsidRDefault="001973A2" w:rsidP="00FB370D">
                                  <w:pPr>
                                    <w:pStyle w:val="Nidungvnbn"/>
                                    <w:ind w:firstLine="0"/>
                                    <w:jc w:val="right"/>
                                  </w:pPr>
                                  <w:r>
                                    <w:rPr>
                                      <w:color w:val="000000"/>
                                      <w:sz w:val="22"/>
                                      <w:szCs w:val="22"/>
                                    </w:rPr>
                                    <w:t>1962.4</w:t>
                                  </w:r>
                                </w:p>
                              </w:tc>
                              <w:tc>
                                <w:tcPr>
                                  <w:tcW w:w="994" w:type="dxa"/>
                                  <w:vAlign w:val="bottom"/>
                                </w:tcPr>
                                <w:p w14:paraId="19204593" w14:textId="4DC147F4" w:rsidR="001973A2" w:rsidRDefault="001973A2" w:rsidP="00FB370D">
                                  <w:pPr>
                                    <w:pStyle w:val="Nidungvnbn"/>
                                    <w:ind w:firstLine="0"/>
                                    <w:jc w:val="right"/>
                                  </w:pPr>
                                  <w:r>
                                    <w:rPr>
                                      <w:color w:val="000000"/>
                                      <w:sz w:val="22"/>
                                      <w:szCs w:val="22"/>
                                    </w:rPr>
                                    <w:t>0.0296</w:t>
                                  </w:r>
                                </w:p>
                              </w:tc>
                              <w:tc>
                                <w:tcPr>
                                  <w:tcW w:w="994" w:type="dxa"/>
                                  <w:vAlign w:val="bottom"/>
                                </w:tcPr>
                                <w:p w14:paraId="0619D181" w14:textId="0AF24C90" w:rsidR="001973A2" w:rsidRDefault="001973A2" w:rsidP="00FB370D">
                                  <w:pPr>
                                    <w:pStyle w:val="Nidungvnbn"/>
                                    <w:ind w:firstLine="0"/>
                                    <w:jc w:val="right"/>
                                  </w:pPr>
                                  <w:r>
                                    <w:rPr>
                                      <w:color w:val="000000"/>
                                      <w:sz w:val="22"/>
                                      <w:szCs w:val="22"/>
                                    </w:rPr>
                                    <w:t>0.0643</w:t>
                                  </w:r>
                                </w:p>
                              </w:tc>
                              <w:tc>
                                <w:tcPr>
                                  <w:tcW w:w="994" w:type="dxa"/>
                                  <w:vAlign w:val="bottom"/>
                                </w:tcPr>
                                <w:p w14:paraId="2786F5B7" w14:textId="0C6FD987" w:rsidR="001973A2" w:rsidRDefault="001973A2" w:rsidP="00FB370D">
                                  <w:pPr>
                                    <w:pStyle w:val="Nidungvnbn"/>
                                    <w:ind w:firstLine="0"/>
                                    <w:jc w:val="right"/>
                                  </w:pPr>
                                  <w:r>
                                    <w:rPr>
                                      <w:color w:val="000000"/>
                                      <w:sz w:val="22"/>
                                      <w:szCs w:val="22"/>
                                    </w:rPr>
                                    <w:t>0.127</w:t>
                                  </w:r>
                                </w:p>
                              </w:tc>
                              <w:tc>
                                <w:tcPr>
                                  <w:tcW w:w="1143" w:type="dxa"/>
                                  <w:vAlign w:val="bottom"/>
                                </w:tcPr>
                                <w:p w14:paraId="7F8D3BA1" w14:textId="39F8BFC6" w:rsidR="001973A2" w:rsidRDefault="001973A2" w:rsidP="00FB370D">
                                  <w:pPr>
                                    <w:pStyle w:val="Nidungvnbn"/>
                                    <w:ind w:firstLine="0"/>
                                    <w:jc w:val="right"/>
                                  </w:pPr>
                                  <w:r>
                                    <w:rPr>
                                      <w:color w:val="000000"/>
                                      <w:sz w:val="22"/>
                                      <w:szCs w:val="22"/>
                                    </w:rPr>
                                    <w:t>1329.9</w:t>
                                  </w:r>
                                </w:p>
                              </w:tc>
                            </w:tr>
                            <w:tr w:rsidR="001973A2" w14:paraId="7BE6EDC2" w14:textId="77777777" w:rsidTr="00A24F79">
                              <w:trPr>
                                <w:trHeight w:val="379"/>
                              </w:trPr>
                              <w:tc>
                                <w:tcPr>
                                  <w:tcW w:w="805" w:type="dxa"/>
                                  <w:vMerge/>
                                </w:tcPr>
                                <w:p w14:paraId="51C29050" w14:textId="77777777" w:rsidR="001973A2" w:rsidRDefault="001973A2" w:rsidP="00FB370D">
                                  <w:pPr>
                                    <w:pStyle w:val="Nidungvnbn"/>
                                    <w:ind w:firstLine="0"/>
                                    <w:jc w:val="left"/>
                                    <w:rPr>
                                      <w:b/>
                                    </w:rPr>
                                  </w:pPr>
                                </w:p>
                              </w:tc>
                              <w:tc>
                                <w:tcPr>
                                  <w:tcW w:w="2952" w:type="dxa"/>
                                  <w:vAlign w:val="bottom"/>
                                </w:tcPr>
                                <w:p w14:paraId="30271CDD" w14:textId="78B06AEF" w:rsidR="001973A2" w:rsidRDefault="001973A2" w:rsidP="00FB370D">
                                  <w:pPr>
                                    <w:pStyle w:val="Nidungvnbn"/>
                                    <w:ind w:firstLine="0"/>
                                    <w:jc w:val="left"/>
                                    <w:rPr>
                                      <w:b/>
                                    </w:rPr>
                                  </w:pPr>
                                  <w:r>
                                    <w:rPr>
                                      <w:color w:val="000000"/>
                                      <w:sz w:val="22"/>
                                      <w:szCs w:val="22"/>
                                    </w:rPr>
                                    <w:t>InsectWingbeatSound</w:t>
                                  </w:r>
                                </w:p>
                              </w:tc>
                              <w:tc>
                                <w:tcPr>
                                  <w:tcW w:w="912" w:type="dxa"/>
                                  <w:vAlign w:val="bottom"/>
                                </w:tcPr>
                                <w:p w14:paraId="678B0EEB" w14:textId="23034B2A" w:rsidR="001973A2" w:rsidRDefault="001973A2" w:rsidP="00FB370D">
                                  <w:pPr>
                                    <w:pStyle w:val="Nidungvnbn"/>
                                    <w:ind w:firstLine="0"/>
                                    <w:jc w:val="right"/>
                                  </w:pPr>
                                  <w:r>
                                    <w:rPr>
                                      <w:color w:val="000000"/>
                                      <w:sz w:val="22"/>
                                      <w:szCs w:val="22"/>
                                    </w:rPr>
                                    <w:t>0.4121</w:t>
                                  </w:r>
                                </w:p>
                              </w:tc>
                              <w:tc>
                                <w:tcPr>
                                  <w:tcW w:w="912" w:type="dxa"/>
                                  <w:vAlign w:val="bottom"/>
                                </w:tcPr>
                                <w:p w14:paraId="5CC835E5" w14:textId="50673E55" w:rsidR="001973A2" w:rsidRDefault="001973A2" w:rsidP="00FB370D">
                                  <w:pPr>
                                    <w:pStyle w:val="Nidungvnbn"/>
                                    <w:ind w:firstLine="0"/>
                                    <w:jc w:val="right"/>
                                  </w:pPr>
                                  <w:r>
                                    <w:rPr>
                                      <w:color w:val="000000"/>
                                      <w:sz w:val="22"/>
                                      <w:szCs w:val="22"/>
                                    </w:rPr>
                                    <w:t>0.4066</w:t>
                                  </w:r>
                                </w:p>
                              </w:tc>
                              <w:tc>
                                <w:tcPr>
                                  <w:tcW w:w="912" w:type="dxa"/>
                                  <w:vAlign w:val="bottom"/>
                                </w:tcPr>
                                <w:p w14:paraId="07C87AF2" w14:textId="23CF25F0" w:rsidR="001973A2" w:rsidRDefault="001973A2" w:rsidP="00FB370D">
                                  <w:pPr>
                                    <w:pStyle w:val="Nidungvnbn"/>
                                    <w:ind w:firstLine="0"/>
                                    <w:jc w:val="right"/>
                                  </w:pPr>
                                  <w:r>
                                    <w:rPr>
                                      <w:color w:val="000000"/>
                                      <w:sz w:val="22"/>
                                      <w:szCs w:val="22"/>
                                    </w:rPr>
                                    <w:t>0.4066</w:t>
                                  </w:r>
                                </w:p>
                              </w:tc>
                              <w:tc>
                                <w:tcPr>
                                  <w:tcW w:w="1077" w:type="dxa"/>
                                  <w:vAlign w:val="bottom"/>
                                </w:tcPr>
                                <w:p w14:paraId="312146D8" w14:textId="5CEF209B" w:rsidR="001973A2" w:rsidRDefault="001973A2" w:rsidP="00FB370D">
                                  <w:pPr>
                                    <w:pStyle w:val="Nidungvnbn"/>
                                    <w:ind w:firstLine="0"/>
                                    <w:jc w:val="right"/>
                                  </w:pPr>
                                  <w:r>
                                    <w:rPr>
                                      <w:color w:val="000000"/>
                                      <w:sz w:val="22"/>
                                      <w:szCs w:val="22"/>
                                    </w:rPr>
                                    <w:t>1536.2</w:t>
                                  </w:r>
                                </w:p>
                              </w:tc>
                              <w:tc>
                                <w:tcPr>
                                  <w:tcW w:w="994" w:type="dxa"/>
                                  <w:vAlign w:val="bottom"/>
                                </w:tcPr>
                                <w:p w14:paraId="64A79765" w14:textId="16E1DD75" w:rsidR="001973A2" w:rsidRDefault="001973A2" w:rsidP="00FB370D">
                                  <w:pPr>
                                    <w:pStyle w:val="Nidungvnbn"/>
                                    <w:ind w:firstLine="0"/>
                                    <w:jc w:val="right"/>
                                  </w:pPr>
                                  <w:r>
                                    <w:rPr>
                                      <w:color w:val="000000"/>
                                      <w:sz w:val="22"/>
                                      <w:szCs w:val="22"/>
                                    </w:rPr>
                                    <w:t>0.3934</w:t>
                                  </w:r>
                                </w:p>
                              </w:tc>
                              <w:tc>
                                <w:tcPr>
                                  <w:tcW w:w="994" w:type="dxa"/>
                                  <w:vAlign w:val="bottom"/>
                                </w:tcPr>
                                <w:p w14:paraId="0C67F01C" w14:textId="71F992C4" w:rsidR="001973A2" w:rsidRDefault="001973A2" w:rsidP="00FB370D">
                                  <w:pPr>
                                    <w:pStyle w:val="Nidungvnbn"/>
                                    <w:ind w:firstLine="0"/>
                                    <w:jc w:val="right"/>
                                  </w:pPr>
                                  <w:r>
                                    <w:rPr>
                                      <w:color w:val="000000"/>
                                      <w:sz w:val="22"/>
                                      <w:szCs w:val="22"/>
                                    </w:rPr>
                                    <w:t>0.3914</w:t>
                                  </w:r>
                                </w:p>
                              </w:tc>
                              <w:tc>
                                <w:tcPr>
                                  <w:tcW w:w="994" w:type="dxa"/>
                                  <w:vAlign w:val="bottom"/>
                                </w:tcPr>
                                <w:p w14:paraId="0A7323AA" w14:textId="0E804B10" w:rsidR="001973A2" w:rsidRDefault="001973A2" w:rsidP="00FB370D">
                                  <w:pPr>
                                    <w:pStyle w:val="Nidungvnbn"/>
                                    <w:ind w:firstLine="0"/>
                                    <w:jc w:val="right"/>
                                  </w:pPr>
                                  <w:r>
                                    <w:rPr>
                                      <w:color w:val="000000"/>
                                      <w:sz w:val="22"/>
                                      <w:szCs w:val="22"/>
                                    </w:rPr>
                                    <w:t>0.3914</w:t>
                                  </w:r>
                                </w:p>
                              </w:tc>
                              <w:tc>
                                <w:tcPr>
                                  <w:tcW w:w="1143" w:type="dxa"/>
                                  <w:vAlign w:val="bottom"/>
                                </w:tcPr>
                                <w:p w14:paraId="7E2BDACA" w14:textId="6ACC60FA" w:rsidR="001973A2" w:rsidRDefault="001973A2" w:rsidP="00FB370D">
                                  <w:pPr>
                                    <w:pStyle w:val="Nidungvnbn"/>
                                    <w:ind w:firstLine="0"/>
                                    <w:jc w:val="right"/>
                                  </w:pPr>
                                  <w:r>
                                    <w:rPr>
                                      <w:color w:val="000000"/>
                                      <w:sz w:val="22"/>
                                      <w:szCs w:val="22"/>
                                    </w:rPr>
                                    <w:t>1450.7</w:t>
                                  </w:r>
                                </w:p>
                              </w:tc>
                            </w:tr>
                            <w:tr w:rsidR="001973A2" w14:paraId="04752036" w14:textId="77777777" w:rsidTr="00A24F79">
                              <w:trPr>
                                <w:trHeight w:val="379"/>
                              </w:trPr>
                              <w:tc>
                                <w:tcPr>
                                  <w:tcW w:w="805" w:type="dxa"/>
                                  <w:vMerge/>
                                </w:tcPr>
                                <w:p w14:paraId="653C174C" w14:textId="77777777" w:rsidR="001973A2" w:rsidRDefault="001973A2" w:rsidP="00FB370D">
                                  <w:pPr>
                                    <w:pStyle w:val="Nidungvnbn"/>
                                    <w:ind w:firstLine="0"/>
                                    <w:jc w:val="left"/>
                                    <w:rPr>
                                      <w:b/>
                                    </w:rPr>
                                  </w:pPr>
                                </w:p>
                              </w:tc>
                              <w:tc>
                                <w:tcPr>
                                  <w:tcW w:w="2952" w:type="dxa"/>
                                  <w:vAlign w:val="bottom"/>
                                </w:tcPr>
                                <w:p w14:paraId="4D56A722" w14:textId="5CC2D1E5" w:rsidR="001973A2" w:rsidRDefault="001973A2" w:rsidP="00FB370D">
                                  <w:pPr>
                                    <w:pStyle w:val="Nidungvnbn"/>
                                    <w:ind w:firstLine="0"/>
                                    <w:jc w:val="left"/>
                                    <w:rPr>
                                      <w:b/>
                                    </w:rPr>
                                  </w:pPr>
                                  <w:r>
                                    <w:rPr>
                                      <w:color w:val="000000"/>
                                      <w:sz w:val="22"/>
                                      <w:szCs w:val="22"/>
                                    </w:rPr>
                                    <w:t>ItalyPowerDemand</w:t>
                                  </w:r>
                                </w:p>
                              </w:tc>
                              <w:tc>
                                <w:tcPr>
                                  <w:tcW w:w="912" w:type="dxa"/>
                                  <w:vAlign w:val="bottom"/>
                                </w:tcPr>
                                <w:p w14:paraId="1056AC1B" w14:textId="38FB1423" w:rsidR="001973A2" w:rsidRDefault="001973A2" w:rsidP="00FB370D">
                                  <w:pPr>
                                    <w:pStyle w:val="Nidungvnbn"/>
                                    <w:ind w:firstLine="0"/>
                                    <w:jc w:val="right"/>
                                  </w:pPr>
                                  <w:r>
                                    <w:rPr>
                                      <w:color w:val="000000"/>
                                      <w:sz w:val="22"/>
                                      <w:szCs w:val="22"/>
                                    </w:rPr>
                                    <w:t>0.9613</w:t>
                                  </w:r>
                                </w:p>
                              </w:tc>
                              <w:tc>
                                <w:tcPr>
                                  <w:tcW w:w="912" w:type="dxa"/>
                                  <w:vAlign w:val="bottom"/>
                                </w:tcPr>
                                <w:p w14:paraId="681538BC" w14:textId="1340434E" w:rsidR="001973A2" w:rsidRDefault="001973A2" w:rsidP="00FB370D">
                                  <w:pPr>
                                    <w:pStyle w:val="Nidungvnbn"/>
                                    <w:ind w:firstLine="0"/>
                                    <w:jc w:val="right"/>
                                  </w:pPr>
                                  <w:r>
                                    <w:rPr>
                                      <w:color w:val="000000"/>
                                      <w:sz w:val="22"/>
                                      <w:szCs w:val="22"/>
                                    </w:rPr>
                                    <w:t>0.9611</w:t>
                                  </w:r>
                                </w:p>
                              </w:tc>
                              <w:tc>
                                <w:tcPr>
                                  <w:tcW w:w="912" w:type="dxa"/>
                                  <w:vAlign w:val="bottom"/>
                                </w:tcPr>
                                <w:p w14:paraId="112E7597" w14:textId="2362D0D8" w:rsidR="001973A2" w:rsidRDefault="001973A2" w:rsidP="00FB370D">
                                  <w:pPr>
                                    <w:pStyle w:val="Nidungvnbn"/>
                                    <w:ind w:firstLine="0"/>
                                    <w:jc w:val="right"/>
                                  </w:pPr>
                                  <w:r>
                                    <w:rPr>
                                      <w:color w:val="000000"/>
                                      <w:sz w:val="22"/>
                                      <w:szCs w:val="22"/>
                                    </w:rPr>
                                    <w:t>0.9611</w:t>
                                  </w:r>
                                </w:p>
                              </w:tc>
                              <w:tc>
                                <w:tcPr>
                                  <w:tcW w:w="1077" w:type="dxa"/>
                                  <w:vAlign w:val="bottom"/>
                                </w:tcPr>
                                <w:p w14:paraId="3E61EDE8" w14:textId="20F2A937" w:rsidR="001973A2" w:rsidRDefault="001973A2" w:rsidP="00FB370D">
                                  <w:pPr>
                                    <w:pStyle w:val="Nidungvnbn"/>
                                    <w:ind w:firstLine="0"/>
                                    <w:jc w:val="right"/>
                                  </w:pPr>
                                  <w:r>
                                    <w:rPr>
                                      <w:color w:val="000000"/>
                                      <w:sz w:val="22"/>
                                      <w:szCs w:val="22"/>
                                    </w:rPr>
                                    <w:t>808.9</w:t>
                                  </w:r>
                                </w:p>
                              </w:tc>
                              <w:tc>
                                <w:tcPr>
                                  <w:tcW w:w="994" w:type="dxa"/>
                                  <w:vAlign w:val="bottom"/>
                                </w:tcPr>
                                <w:p w14:paraId="4DF0C522" w14:textId="3DB1518E" w:rsidR="001973A2" w:rsidRDefault="001973A2" w:rsidP="00FB370D">
                                  <w:pPr>
                                    <w:pStyle w:val="Nidungvnbn"/>
                                    <w:ind w:firstLine="0"/>
                                    <w:jc w:val="right"/>
                                  </w:pPr>
                                  <w:r>
                                    <w:rPr>
                                      <w:color w:val="000000"/>
                                      <w:sz w:val="22"/>
                                      <w:szCs w:val="22"/>
                                    </w:rPr>
                                    <w:t>0.9622</w:t>
                                  </w:r>
                                </w:p>
                              </w:tc>
                              <w:tc>
                                <w:tcPr>
                                  <w:tcW w:w="994" w:type="dxa"/>
                                  <w:vAlign w:val="bottom"/>
                                </w:tcPr>
                                <w:p w14:paraId="28C779C0" w14:textId="56927C71" w:rsidR="001973A2" w:rsidRDefault="001973A2" w:rsidP="00FB370D">
                                  <w:pPr>
                                    <w:pStyle w:val="Nidungvnbn"/>
                                    <w:ind w:firstLine="0"/>
                                    <w:jc w:val="right"/>
                                  </w:pPr>
                                  <w:r>
                                    <w:rPr>
                                      <w:color w:val="000000"/>
                                      <w:sz w:val="22"/>
                                      <w:szCs w:val="22"/>
                                    </w:rPr>
                                    <w:t>0.9621</w:t>
                                  </w:r>
                                </w:p>
                              </w:tc>
                              <w:tc>
                                <w:tcPr>
                                  <w:tcW w:w="994" w:type="dxa"/>
                                  <w:vAlign w:val="bottom"/>
                                </w:tcPr>
                                <w:p w14:paraId="079690C5" w14:textId="4CBCDC4F" w:rsidR="001973A2" w:rsidRDefault="001973A2" w:rsidP="00FB370D">
                                  <w:pPr>
                                    <w:pStyle w:val="Nidungvnbn"/>
                                    <w:ind w:firstLine="0"/>
                                    <w:jc w:val="right"/>
                                  </w:pPr>
                                  <w:r>
                                    <w:rPr>
                                      <w:color w:val="000000"/>
                                      <w:sz w:val="22"/>
                                      <w:szCs w:val="22"/>
                                    </w:rPr>
                                    <w:t>0.9621</w:t>
                                  </w:r>
                                </w:p>
                              </w:tc>
                              <w:tc>
                                <w:tcPr>
                                  <w:tcW w:w="1143" w:type="dxa"/>
                                  <w:vAlign w:val="bottom"/>
                                </w:tcPr>
                                <w:p w14:paraId="363C9D20" w14:textId="045C93B3" w:rsidR="001973A2" w:rsidRDefault="001973A2" w:rsidP="00FB370D">
                                  <w:pPr>
                                    <w:pStyle w:val="Nidungvnbn"/>
                                    <w:ind w:firstLine="0"/>
                                    <w:jc w:val="right"/>
                                  </w:pPr>
                                  <w:r>
                                    <w:rPr>
                                      <w:color w:val="000000"/>
                                      <w:sz w:val="22"/>
                                      <w:szCs w:val="22"/>
                                    </w:rPr>
                                    <w:t>1168</w:t>
                                  </w:r>
                                </w:p>
                              </w:tc>
                            </w:tr>
                            <w:tr w:rsidR="001973A2" w14:paraId="2BDBD9C6" w14:textId="77777777" w:rsidTr="00A24F79">
                              <w:trPr>
                                <w:trHeight w:val="379"/>
                              </w:trPr>
                              <w:tc>
                                <w:tcPr>
                                  <w:tcW w:w="805" w:type="dxa"/>
                                  <w:vMerge/>
                                </w:tcPr>
                                <w:p w14:paraId="1C617729" w14:textId="77777777" w:rsidR="001973A2" w:rsidRDefault="001973A2" w:rsidP="00FB370D">
                                  <w:pPr>
                                    <w:pStyle w:val="Nidungvnbn"/>
                                    <w:ind w:firstLine="0"/>
                                    <w:jc w:val="left"/>
                                    <w:rPr>
                                      <w:b/>
                                    </w:rPr>
                                  </w:pPr>
                                </w:p>
                              </w:tc>
                              <w:tc>
                                <w:tcPr>
                                  <w:tcW w:w="2952" w:type="dxa"/>
                                  <w:vAlign w:val="bottom"/>
                                </w:tcPr>
                                <w:p w14:paraId="62251491" w14:textId="1852660B" w:rsidR="001973A2" w:rsidRDefault="001973A2" w:rsidP="00FB370D">
                                  <w:pPr>
                                    <w:pStyle w:val="Nidungvnbn"/>
                                    <w:ind w:firstLine="0"/>
                                    <w:jc w:val="left"/>
                                    <w:rPr>
                                      <w:b/>
                                    </w:rPr>
                                  </w:pPr>
                                  <w:r>
                                    <w:rPr>
                                      <w:color w:val="000000"/>
                                      <w:sz w:val="22"/>
                                      <w:szCs w:val="22"/>
                                    </w:rPr>
                                    <w:t>LargeKitchenAppliances</w:t>
                                  </w:r>
                                </w:p>
                              </w:tc>
                              <w:tc>
                                <w:tcPr>
                                  <w:tcW w:w="912" w:type="dxa"/>
                                  <w:vAlign w:val="bottom"/>
                                </w:tcPr>
                                <w:p w14:paraId="4392F31D" w14:textId="2C217D47" w:rsidR="001973A2" w:rsidRDefault="001973A2" w:rsidP="00FB370D">
                                  <w:pPr>
                                    <w:pStyle w:val="Nidungvnbn"/>
                                    <w:ind w:firstLine="0"/>
                                    <w:jc w:val="right"/>
                                  </w:pPr>
                                  <w:r>
                                    <w:rPr>
                                      <w:color w:val="000000"/>
                                      <w:sz w:val="22"/>
                                      <w:szCs w:val="22"/>
                                    </w:rPr>
                                    <w:t>0.9077</w:t>
                                  </w:r>
                                </w:p>
                              </w:tc>
                              <w:tc>
                                <w:tcPr>
                                  <w:tcW w:w="912" w:type="dxa"/>
                                  <w:vAlign w:val="bottom"/>
                                </w:tcPr>
                                <w:p w14:paraId="778583B6" w14:textId="1BCFD8FF" w:rsidR="001973A2" w:rsidRDefault="001973A2" w:rsidP="00FB370D">
                                  <w:pPr>
                                    <w:pStyle w:val="Nidungvnbn"/>
                                    <w:ind w:firstLine="0"/>
                                    <w:jc w:val="right"/>
                                  </w:pPr>
                                  <w:r>
                                    <w:rPr>
                                      <w:color w:val="000000"/>
                                      <w:sz w:val="22"/>
                                      <w:szCs w:val="22"/>
                                    </w:rPr>
                                    <w:t>0.904</w:t>
                                  </w:r>
                                </w:p>
                              </w:tc>
                              <w:tc>
                                <w:tcPr>
                                  <w:tcW w:w="912" w:type="dxa"/>
                                  <w:vAlign w:val="bottom"/>
                                </w:tcPr>
                                <w:p w14:paraId="581AD7B3" w14:textId="0FC47E10" w:rsidR="001973A2" w:rsidRDefault="001973A2" w:rsidP="00FB370D">
                                  <w:pPr>
                                    <w:pStyle w:val="Nidungvnbn"/>
                                    <w:ind w:firstLine="0"/>
                                    <w:jc w:val="right"/>
                                  </w:pPr>
                                  <w:r>
                                    <w:rPr>
                                      <w:color w:val="000000"/>
                                      <w:sz w:val="22"/>
                                      <w:szCs w:val="22"/>
                                    </w:rPr>
                                    <w:t>0.904</w:t>
                                  </w:r>
                                </w:p>
                              </w:tc>
                              <w:tc>
                                <w:tcPr>
                                  <w:tcW w:w="1077" w:type="dxa"/>
                                  <w:vAlign w:val="bottom"/>
                                </w:tcPr>
                                <w:p w14:paraId="18D1CE2A" w14:textId="0024F3F9" w:rsidR="001973A2" w:rsidRDefault="001973A2" w:rsidP="00FB370D">
                                  <w:pPr>
                                    <w:pStyle w:val="Nidungvnbn"/>
                                    <w:ind w:firstLine="0"/>
                                    <w:jc w:val="right"/>
                                  </w:pPr>
                                  <w:r>
                                    <w:rPr>
                                      <w:color w:val="000000"/>
                                      <w:sz w:val="22"/>
                                      <w:szCs w:val="22"/>
                                    </w:rPr>
                                    <w:t>844.6</w:t>
                                  </w:r>
                                </w:p>
                              </w:tc>
                              <w:tc>
                                <w:tcPr>
                                  <w:tcW w:w="994" w:type="dxa"/>
                                  <w:vAlign w:val="bottom"/>
                                </w:tcPr>
                                <w:p w14:paraId="43DED675" w14:textId="6E9AFB10" w:rsidR="001973A2" w:rsidRDefault="001973A2" w:rsidP="00FB370D">
                                  <w:pPr>
                                    <w:pStyle w:val="Nidungvnbn"/>
                                    <w:ind w:firstLine="0"/>
                                    <w:jc w:val="right"/>
                                  </w:pPr>
                                  <w:r>
                                    <w:rPr>
                                      <w:color w:val="000000"/>
                                      <w:sz w:val="22"/>
                                      <w:szCs w:val="22"/>
                                    </w:rPr>
                                    <w:t>0.9042</w:t>
                                  </w:r>
                                </w:p>
                              </w:tc>
                              <w:tc>
                                <w:tcPr>
                                  <w:tcW w:w="994" w:type="dxa"/>
                                  <w:vAlign w:val="bottom"/>
                                </w:tcPr>
                                <w:p w14:paraId="56D61EFE" w14:textId="4A9E8820" w:rsidR="001973A2" w:rsidRDefault="001973A2" w:rsidP="00FB370D">
                                  <w:pPr>
                                    <w:pStyle w:val="Nidungvnbn"/>
                                    <w:ind w:firstLine="0"/>
                                    <w:jc w:val="right"/>
                                  </w:pPr>
                                  <w:r>
                                    <w:rPr>
                                      <w:color w:val="000000"/>
                                      <w:sz w:val="22"/>
                                      <w:szCs w:val="22"/>
                                    </w:rPr>
                                    <w:t>0.9013</w:t>
                                  </w:r>
                                </w:p>
                              </w:tc>
                              <w:tc>
                                <w:tcPr>
                                  <w:tcW w:w="994" w:type="dxa"/>
                                  <w:vAlign w:val="bottom"/>
                                </w:tcPr>
                                <w:p w14:paraId="6F6FE3F7" w14:textId="3ED92272" w:rsidR="001973A2" w:rsidRDefault="001973A2" w:rsidP="00FB370D">
                                  <w:pPr>
                                    <w:pStyle w:val="Nidungvnbn"/>
                                    <w:ind w:firstLine="0"/>
                                    <w:jc w:val="right"/>
                                  </w:pPr>
                                  <w:r>
                                    <w:rPr>
                                      <w:color w:val="000000"/>
                                      <w:sz w:val="22"/>
                                      <w:szCs w:val="22"/>
                                    </w:rPr>
                                    <w:t>0.9013</w:t>
                                  </w:r>
                                </w:p>
                              </w:tc>
                              <w:tc>
                                <w:tcPr>
                                  <w:tcW w:w="1143" w:type="dxa"/>
                                  <w:vAlign w:val="bottom"/>
                                </w:tcPr>
                                <w:p w14:paraId="328977F0" w14:textId="2B0B3BB1" w:rsidR="001973A2" w:rsidRDefault="001973A2" w:rsidP="00FB370D">
                                  <w:pPr>
                                    <w:pStyle w:val="Nidungvnbn"/>
                                    <w:ind w:firstLine="0"/>
                                    <w:jc w:val="right"/>
                                  </w:pPr>
                                  <w:r>
                                    <w:rPr>
                                      <w:color w:val="000000"/>
                                      <w:sz w:val="22"/>
                                      <w:szCs w:val="22"/>
                                    </w:rPr>
                                    <w:t>1528.4</w:t>
                                  </w:r>
                                </w:p>
                              </w:tc>
                            </w:tr>
                            <w:tr w:rsidR="001973A2" w14:paraId="6DF3EEA2" w14:textId="77777777" w:rsidTr="00A24F79">
                              <w:trPr>
                                <w:trHeight w:val="379"/>
                              </w:trPr>
                              <w:tc>
                                <w:tcPr>
                                  <w:tcW w:w="805" w:type="dxa"/>
                                  <w:vMerge/>
                                </w:tcPr>
                                <w:p w14:paraId="2C3E3C0D" w14:textId="77777777" w:rsidR="001973A2" w:rsidRDefault="001973A2" w:rsidP="00FB370D">
                                  <w:pPr>
                                    <w:pStyle w:val="Nidungvnbn"/>
                                    <w:ind w:firstLine="0"/>
                                    <w:jc w:val="left"/>
                                    <w:rPr>
                                      <w:b/>
                                    </w:rPr>
                                  </w:pPr>
                                </w:p>
                              </w:tc>
                              <w:tc>
                                <w:tcPr>
                                  <w:tcW w:w="2952" w:type="dxa"/>
                                  <w:vAlign w:val="bottom"/>
                                </w:tcPr>
                                <w:p w14:paraId="6A927E42" w14:textId="24B047DD" w:rsidR="001973A2" w:rsidRDefault="001973A2" w:rsidP="00FB370D">
                                  <w:pPr>
                                    <w:pStyle w:val="Nidungvnbn"/>
                                    <w:ind w:firstLine="0"/>
                                    <w:jc w:val="left"/>
                                    <w:rPr>
                                      <w:b/>
                                    </w:rPr>
                                  </w:pPr>
                                  <w:r>
                                    <w:rPr>
                                      <w:color w:val="000000"/>
                                      <w:sz w:val="22"/>
                                      <w:szCs w:val="22"/>
                                    </w:rPr>
                                    <w:t>Lightning2</w:t>
                                  </w:r>
                                </w:p>
                              </w:tc>
                              <w:tc>
                                <w:tcPr>
                                  <w:tcW w:w="912" w:type="dxa"/>
                                  <w:vAlign w:val="bottom"/>
                                </w:tcPr>
                                <w:p w14:paraId="1102AB62" w14:textId="19C1A9CD" w:rsidR="001973A2" w:rsidRDefault="001973A2" w:rsidP="00FB370D">
                                  <w:pPr>
                                    <w:pStyle w:val="Nidungvnbn"/>
                                    <w:ind w:firstLine="0"/>
                                    <w:jc w:val="right"/>
                                  </w:pPr>
                                  <w:r>
                                    <w:rPr>
                                      <w:color w:val="000000"/>
                                      <w:sz w:val="22"/>
                                      <w:szCs w:val="22"/>
                                    </w:rPr>
                                    <w:t>0.7211</w:t>
                                  </w:r>
                                </w:p>
                              </w:tc>
                              <w:tc>
                                <w:tcPr>
                                  <w:tcW w:w="912" w:type="dxa"/>
                                  <w:vAlign w:val="bottom"/>
                                </w:tcPr>
                                <w:p w14:paraId="2E757651" w14:textId="359BEE65" w:rsidR="001973A2" w:rsidRDefault="001973A2" w:rsidP="00FB370D">
                                  <w:pPr>
                                    <w:pStyle w:val="Nidungvnbn"/>
                                    <w:ind w:firstLine="0"/>
                                    <w:jc w:val="right"/>
                                  </w:pPr>
                                  <w:r>
                                    <w:rPr>
                                      <w:color w:val="000000"/>
                                      <w:sz w:val="22"/>
                                      <w:szCs w:val="22"/>
                                    </w:rPr>
                                    <w:t>0.7213</w:t>
                                  </w:r>
                                </w:p>
                              </w:tc>
                              <w:tc>
                                <w:tcPr>
                                  <w:tcW w:w="912" w:type="dxa"/>
                                  <w:vAlign w:val="bottom"/>
                                </w:tcPr>
                                <w:p w14:paraId="6B48BF3D" w14:textId="3A157920" w:rsidR="001973A2" w:rsidRDefault="001973A2" w:rsidP="00FB370D">
                                  <w:pPr>
                                    <w:pStyle w:val="Nidungvnbn"/>
                                    <w:ind w:firstLine="0"/>
                                    <w:jc w:val="right"/>
                                  </w:pPr>
                                  <w:r>
                                    <w:rPr>
                                      <w:color w:val="000000"/>
                                      <w:sz w:val="22"/>
                                      <w:szCs w:val="22"/>
                                    </w:rPr>
                                    <w:t>0.7154</w:t>
                                  </w:r>
                                </w:p>
                              </w:tc>
                              <w:tc>
                                <w:tcPr>
                                  <w:tcW w:w="1077" w:type="dxa"/>
                                  <w:vAlign w:val="bottom"/>
                                </w:tcPr>
                                <w:p w14:paraId="60DD81BE" w14:textId="64D491B2" w:rsidR="001973A2" w:rsidRDefault="001973A2" w:rsidP="00FB370D">
                                  <w:pPr>
                                    <w:pStyle w:val="Nidungvnbn"/>
                                    <w:ind w:firstLine="0"/>
                                    <w:jc w:val="right"/>
                                  </w:pPr>
                                  <w:r>
                                    <w:rPr>
                                      <w:color w:val="000000"/>
                                      <w:sz w:val="22"/>
                                      <w:szCs w:val="22"/>
                                    </w:rPr>
                                    <w:t>368</w:t>
                                  </w:r>
                                </w:p>
                              </w:tc>
                              <w:tc>
                                <w:tcPr>
                                  <w:tcW w:w="994" w:type="dxa"/>
                                  <w:vAlign w:val="bottom"/>
                                </w:tcPr>
                                <w:p w14:paraId="2CC73628" w14:textId="68FDCBB1" w:rsidR="001973A2" w:rsidRDefault="001973A2" w:rsidP="00FB370D">
                                  <w:pPr>
                                    <w:pStyle w:val="Nidungvnbn"/>
                                    <w:ind w:firstLine="0"/>
                                    <w:jc w:val="right"/>
                                  </w:pPr>
                                  <w:r>
                                    <w:rPr>
                                      <w:color w:val="000000"/>
                                      <w:sz w:val="22"/>
                                      <w:szCs w:val="22"/>
                                    </w:rPr>
                                    <w:t>0.7368</w:t>
                                  </w:r>
                                </w:p>
                              </w:tc>
                              <w:tc>
                                <w:tcPr>
                                  <w:tcW w:w="994" w:type="dxa"/>
                                  <w:vAlign w:val="bottom"/>
                                </w:tcPr>
                                <w:p w14:paraId="71757817" w14:textId="6B7C2FB2" w:rsidR="001973A2" w:rsidRDefault="001973A2" w:rsidP="00FB370D">
                                  <w:pPr>
                                    <w:pStyle w:val="Nidungvnbn"/>
                                    <w:ind w:firstLine="0"/>
                                    <w:jc w:val="right"/>
                                  </w:pPr>
                                  <w:r>
                                    <w:rPr>
                                      <w:color w:val="000000"/>
                                      <w:sz w:val="22"/>
                                      <w:szCs w:val="22"/>
                                    </w:rPr>
                                    <w:t>0.7377</w:t>
                                  </w:r>
                                </w:p>
                              </w:tc>
                              <w:tc>
                                <w:tcPr>
                                  <w:tcW w:w="994" w:type="dxa"/>
                                  <w:vAlign w:val="bottom"/>
                                </w:tcPr>
                                <w:p w14:paraId="428D0936" w14:textId="163EBD2C" w:rsidR="001973A2" w:rsidRDefault="001973A2" w:rsidP="00FB370D">
                                  <w:pPr>
                                    <w:pStyle w:val="Nidungvnbn"/>
                                    <w:ind w:firstLine="0"/>
                                    <w:jc w:val="right"/>
                                  </w:pPr>
                                  <w:r>
                                    <w:rPr>
                                      <w:color w:val="000000"/>
                                      <w:sz w:val="22"/>
                                      <w:szCs w:val="22"/>
                                    </w:rPr>
                                    <w:t>0.7332</w:t>
                                  </w:r>
                                </w:p>
                              </w:tc>
                              <w:tc>
                                <w:tcPr>
                                  <w:tcW w:w="1143" w:type="dxa"/>
                                  <w:vAlign w:val="bottom"/>
                                </w:tcPr>
                                <w:p w14:paraId="37A72406" w14:textId="7FEBFE0C" w:rsidR="001973A2" w:rsidRDefault="001973A2" w:rsidP="00FB370D">
                                  <w:pPr>
                                    <w:pStyle w:val="Nidungvnbn"/>
                                    <w:ind w:firstLine="0"/>
                                    <w:jc w:val="right"/>
                                  </w:pPr>
                                  <w:r>
                                    <w:rPr>
                                      <w:color w:val="000000"/>
                                      <w:sz w:val="22"/>
                                      <w:szCs w:val="22"/>
                                    </w:rPr>
                                    <w:t>363.7</w:t>
                                  </w:r>
                                </w:p>
                              </w:tc>
                            </w:tr>
                            <w:tr w:rsidR="001973A2" w14:paraId="4B7B2BB8" w14:textId="77777777" w:rsidTr="00A24F79">
                              <w:trPr>
                                <w:trHeight w:val="379"/>
                              </w:trPr>
                              <w:tc>
                                <w:tcPr>
                                  <w:tcW w:w="805" w:type="dxa"/>
                                  <w:vMerge/>
                                </w:tcPr>
                                <w:p w14:paraId="4216A201" w14:textId="77777777" w:rsidR="001973A2" w:rsidRDefault="001973A2" w:rsidP="00FB370D">
                                  <w:pPr>
                                    <w:pStyle w:val="Nidungvnbn"/>
                                    <w:ind w:firstLine="0"/>
                                    <w:jc w:val="left"/>
                                    <w:rPr>
                                      <w:b/>
                                    </w:rPr>
                                  </w:pPr>
                                </w:p>
                              </w:tc>
                              <w:tc>
                                <w:tcPr>
                                  <w:tcW w:w="2952" w:type="dxa"/>
                                  <w:vAlign w:val="bottom"/>
                                </w:tcPr>
                                <w:p w14:paraId="7951E297" w14:textId="49E64808" w:rsidR="001973A2" w:rsidRDefault="001973A2" w:rsidP="00FB370D">
                                  <w:pPr>
                                    <w:pStyle w:val="Nidungvnbn"/>
                                    <w:ind w:firstLine="0"/>
                                    <w:jc w:val="left"/>
                                    <w:rPr>
                                      <w:b/>
                                    </w:rPr>
                                  </w:pPr>
                                  <w:r>
                                    <w:rPr>
                                      <w:color w:val="000000"/>
                                      <w:sz w:val="22"/>
                                      <w:szCs w:val="22"/>
                                    </w:rPr>
                                    <w:t>Lightning7</w:t>
                                  </w:r>
                                </w:p>
                              </w:tc>
                              <w:tc>
                                <w:tcPr>
                                  <w:tcW w:w="912" w:type="dxa"/>
                                  <w:vAlign w:val="bottom"/>
                                </w:tcPr>
                                <w:p w14:paraId="556EC014" w14:textId="22664A1A" w:rsidR="001973A2" w:rsidRDefault="001973A2" w:rsidP="00FB370D">
                                  <w:pPr>
                                    <w:pStyle w:val="Nidungvnbn"/>
                                    <w:ind w:firstLine="0"/>
                                    <w:jc w:val="right"/>
                                  </w:pPr>
                                  <w:r>
                                    <w:rPr>
                                      <w:color w:val="000000"/>
                                      <w:sz w:val="22"/>
                                      <w:szCs w:val="22"/>
                                    </w:rPr>
                                    <w:t>0.8531</w:t>
                                  </w:r>
                                </w:p>
                              </w:tc>
                              <w:tc>
                                <w:tcPr>
                                  <w:tcW w:w="912" w:type="dxa"/>
                                  <w:vAlign w:val="bottom"/>
                                </w:tcPr>
                                <w:p w14:paraId="14CB979C" w14:textId="49359033" w:rsidR="001973A2" w:rsidRDefault="001973A2" w:rsidP="00FB370D">
                                  <w:pPr>
                                    <w:pStyle w:val="Nidungvnbn"/>
                                    <w:ind w:firstLine="0"/>
                                    <w:jc w:val="right"/>
                                  </w:pPr>
                                  <w:r>
                                    <w:rPr>
                                      <w:color w:val="000000"/>
                                      <w:sz w:val="22"/>
                                      <w:szCs w:val="22"/>
                                    </w:rPr>
                                    <w:t>0.8493</w:t>
                                  </w:r>
                                </w:p>
                              </w:tc>
                              <w:tc>
                                <w:tcPr>
                                  <w:tcW w:w="912" w:type="dxa"/>
                                  <w:vAlign w:val="bottom"/>
                                </w:tcPr>
                                <w:p w14:paraId="6183F511" w14:textId="26E9DCAE" w:rsidR="001973A2" w:rsidRDefault="001973A2" w:rsidP="00FB370D">
                                  <w:pPr>
                                    <w:pStyle w:val="Nidungvnbn"/>
                                    <w:ind w:firstLine="0"/>
                                    <w:jc w:val="right"/>
                                  </w:pPr>
                                  <w:r>
                                    <w:rPr>
                                      <w:color w:val="000000"/>
                                      <w:sz w:val="22"/>
                                      <w:szCs w:val="22"/>
                                    </w:rPr>
                                    <w:t>0.8524</w:t>
                                  </w:r>
                                </w:p>
                              </w:tc>
                              <w:tc>
                                <w:tcPr>
                                  <w:tcW w:w="1077" w:type="dxa"/>
                                  <w:vAlign w:val="bottom"/>
                                </w:tcPr>
                                <w:p w14:paraId="1E5D6C43" w14:textId="74C3C51E" w:rsidR="001973A2" w:rsidRDefault="001973A2" w:rsidP="00FB370D">
                                  <w:pPr>
                                    <w:pStyle w:val="Nidungvnbn"/>
                                    <w:ind w:firstLine="0"/>
                                    <w:jc w:val="right"/>
                                  </w:pPr>
                                  <w:r>
                                    <w:rPr>
                                      <w:color w:val="000000"/>
                                      <w:sz w:val="22"/>
                                      <w:szCs w:val="22"/>
                                    </w:rPr>
                                    <w:t>347</w:t>
                                  </w:r>
                                </w:p>
                              </w:tc>
                              <w:tc>
                                <w:tcPr>
                                  <w:tcW w:w="994" w:type="dxa"/>
                                  <w:vAlign w:val="bottom"/>
                                </w:tcPr>
                                <w:p w14:paraId="010F0D14" w14:textId="1B7E13FD" w:rsidR="001973A2" w:rsidRDefault="001973A2" w:rsidP="00FB370D">
                                  <w:pPr>
                                    <w:pStyle w:val="Nidungvnbn"/>
                                    <w:ind w:firstLine="0"/>
                                    <w:jc w:val="right"/>
                                  </w:pPr>
                                  <w:r>
                                    <w:rPr>
                                      <w:color w:val="000000"/>
                                      <w:sz w:val="22"/>
                                      <w:szCs w:val="22"/>
                                    </w:rPr>
                                    <w:t>0.8486</w:t>
                                  </w:r>
                                </w:p>
                              </w:tc>
                              <w:tc>
                                <w:tcPr>
                                  <w:tcW w:w="994" w:type="dxa"/>
                                  <w:vAlign w:val="bottom"/>
                                </w:tcPr>
                                <w:p w14:paraId="3975575D" w14:textId="4ED18DAD" w:rsidR="001973A2" w:rsidRDefault="001973A2" w:rsidP="00FB370D">
                                  <w:pPr>
                                    <w:pStyle w:val="Nidungvnbn"/>
                                    <w:ind w:firstLine="0"/>
                                    <w:jc w:val="right"/>
                                  </w:pPr>
                                  <w:r>
                                    <w:rPr>
                                      <w:color w:val="000000"/>
                                      <w:sz w:val="22"/>
                                      <w:szCs w:val="22"/>
                                    </w:rPr>
                                    <w:t>0.8219</w:t>
                                  </w:r>
                                </w:p>
                              </w:tc>
                              <w:tc>
                                <w:tcPr>
                                  <w:tcW w:w="994" w:type="dxa"/>
                                  <w:vAlign w:val="bottom"/>
                                </w:tcPr>
                                <w:p w14:paraId="65A54CDF" w14:textId="58350B99" w:rsidR="001973A2" w:rsidRDefault="001973A2" w:rsidP="00FB370D">
                                  <w:pPr>
                                    <w:pStyle w:val="Nidungvnbn"/>
                                    <w:ind w:firstLine="0"/>
                                    <w:jc w:val="right"/>
                                  </w:pPr>
                                  <w:r>
                                    <w:rPr>
                                      <w:color w:val="000000"/>
                                      <w:sz w:val="22"/>
                                      <w:szCs w:val="22"/>
                                    </w:rPr>
                                    <w:t>0.8223</w:t>
                                  </w:r>
                                </w:p>
                              </w:tc>
                              <w:tc>
                                <w:tcPr>
                                  <w:tcW w:w="1143" w:type="dxa"/>
                                  <w:vAlign w:val="bottom"/>
                                </w:tcPr>
                                <w:p w14:paraId="1182F443" w14:textId="060AE00D" w:rsidR="001973A2" w:rsidRDefault="001973A2" w:rsidP="00FB370D">
                                  <w:pPr>
                                    <w:pStyle w:val="Nidungvnbn"/>
                                    <w:ind w:firstLine="0"/>
                                    <w:jc w:val="right"/>
                                  </w:pPr>
                                  <w:r>
                                    <w:rPr>
                                      <w:color w:val="000000"/>
                                      <w:sz w:val="22"/>
                                      <w:szCs w:val="22"/>
                                    </w:rPr>
                                    <w:t>360.1</w:t>
                                  </w:r>
                                </w:p>
                              </w:tc>
                            </w:tr>
                          </w:tbl>
                          <w:p w14:paraId="4F491460"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6" type="#_x0000_t202" style="position:absolute;margin-left:-61.2pt;margin-top:10.3pt;width:617.9pt;height:412.1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143"/>
                      </w:tblGrid>
                      <w:tr w:rsidR="001973A2" w14:paraId="514395EF" w14:textId="77777777" w:rsidTr="000E718D">
                        <w:trPr>
                          <w:trHeight w:val="379"/>
                        </w:trPr>
                        <w:tc>
                          <w:tcPr>
                            <w:tcW w:w="805" w:type="dxa"/>
                            <w:vMerge w:val="restart"/>
                            <w:vAlign w:val="center"/>
                          </w:tcPr>
                          <w:p w14:paraId="3B9A6113" w14:textId="0E9CEAE4" w:rsidR="001973A2" w:rsidRDefault="001973A2" w:rsidP="00A26502">
                            <w:pPr>
                              <w:pStyle w:val="Nidungvnbn"/>
                              <w:ind w:firstLine="0"/>
                              <w:jc w:val="center"/>
                              <w:rPr>
                                <w:b/>
                              </w:rPr>
                            </w:pPr>
                            <w:r>
                              <w:rPr>
                                <w:b/>
                              </w:rPr>
                              <w:t>Tên phân loại</w:t>
                            </w:r>
                          </w:p>
                        </w:tc>
                        <w:tc>
                          <w:tcPr>
                            <w:tcW w:w="2952" w:type="dxa"/>
                            <w:vMerge w:val="restart"/>
                            <w:vAlign w:val="center"/>
                          </w:tcPr>
                          <w:p w14:paraId="2C8AE4E1" w14:textId="0252F1E3" w:rsidR="001973A2" w:rsidRDefault="001973A2" w:rsidP="00A26502">
                            <w:pPr>
                              <w:pStyle w:val="Nidungvnbn"/>
                              <w:ind w:firstLine="0"/>
                              <w:jc w:val="center"/>
                              <w:rPr>
                                <w:b/>
                              </w:rPr>
                            </w:pPr>
                            <w:r>
                              <w:rPr>
                                <w:b/>
                              </w:rPr>
                              <w:t>Tên tập dữ liệu</w:t>
                            </w:r>
                          </w:p>
                        </w:tc>
                        <w:tc>
                          <w:tcPr>
                            <w:tcW w:w="3813" w:type="dxa"/>
                            <w:gridSpan w:val="4"/>
                          </w:tcPr>
                          <w:p w14:paraId="677B5072" w14:textId="77777777" w:rsidR="001973A2" w:rsidRDefault="001973A2" w:rsidP="00A26502">
                            <w:pPr>
                              <w:pStyle w:val="Nidungvnbn"/>
                              <w:ind w:firstLine="0"/>
                              <w:jc w:val="center"/>
                              <w:rPr>
                                <w:b/>
                              </w:rPr>
                            </w:pPr>
                            <w:r>
                              <w:rPr>
                                <w:b/>
                              </w:rPr>
                              <w:t>Nhóm tác giả</w:t>
                            </w:r>
                          </w:p>
                          <w:p w14:paraId="00CA14E9" w14:textId="77777777" w:rsidR="001973A2" w:rsidRDefault="001973A2" w:rsidP="00A26502">
                            <w:pPr>
                              <w:pStyle w:val="Nidungvnbn"/>
                              <w:ind w:firstLine="0"/>
                              <w:jc w:val="center"/>
                              <w:rPr>
                                <w:b/>
                              </w:rPr>
                            </w:pPr>
                            <w:r>
                              <w:rPr>
                                <w:b/>
                              </w:rPr>
                              <w:t>tiền thực nghiệm</w:t>
                            </w:r>
                          </w:p>
                        </w:tc>
                        <w:tc>
                          <w:tcPr>
                            <w:tcW w:w="4125" w:type="dxa"/>
                            <w:gridSpan w:val="4"/>
                          </w:tcPr>
                          <w:p w14:paraId="1D00347A" w14:textId="77777777" w:rsidR="001973A2" w:rsidRDefault="001973A2" w:rsidP="00A26502">
                            <w:pPr>
                              <w:pStyle w:val="Nidungvnbn"/>
                              <w:ind w:firstLine="0"/>
                              <w:jc w:val="center"/>
                              <w:rPr>
                                <w:b/>
                              </w:rPr>
                            </w:pPr>
                            <w:r>
                              <w:rPr>
                                <w:b/>
                              </w:rPr>
                              <w:t>Thực nghiệm</w:t>
                            </w:r>
                          </w:p>
                          <w:p w14:paraId="6E716EAB" w14:textId="29CCC05B" w:rsidR="001973A2" w:rsidRDefault="001973A2" w:rsidP="00A26502">
                            <w:pPr>
                              <w:pStyle w:val="Nidungvnbn"/>
                              <w:ind w:firstLine="0"/>
                              <w:jc w:val="center"/>
                              <w:rPr>
                                <w:b/>
                              </w:rPr>
                            </w:pPr>
                            <w:r>
                              <w:rPr>
                                <w:b/>
                              </w:rPr>
                              <w:t>của bản thân</w:t>
                            </w:r>
                          </w:p>
                        </w:tc>
                      </w:tr>
                      <w:tr w:rsidR="001973A2" w14:paraId="372E59F2" w14:textId="77777777" w:rsidTr="000E718D">
                        <w:trPr>
                          <w:trHeight w:val="379"/>
                        </w:trPr>
                        <w:tc>
                          <w:tcPr>
                            <w:tcW w:w="805" w:type="dxa"/>
                            <w:vMerge/>
                          </w:tcPr>
                          <w:p w14:paraId="28DBC79E" w14:textId="77777777" w:rsidR="001973A2" w:rsidRDefault="001973A2" w:rsidP="00C17EA6">
                            <w:pPr>
                              <w:pStyle w:val="Nidungvnbn"/>
                              <w:jc w:val="center"/>
                              <w:rPr>
                                <w:b/>
                              </w:rPr>
                            </w:pPr>
                          </w:p>
                        </w:tc>
                        <w:tc>
                          <w:tcPr>
                            <w:tcW w:w="2952" w:type="dxa"/>
                            <w:vMerge/>
                          </w:tcPr>
                          <w:p w14:paraId="1285D16B" w14:textId="77777777" w:rsidR="001973A2" w:rsidRDefault="001973A2" w:rsidP="00C17EA6">
                            <w:pPr>
                              <w:pStyle w:val="Nidungvnbn"/>
                              <w:jc w:val="center"/>
                              <w:rPr>
                                <w:b/>
                              </w:rPr>
                            </w:pPr>
                          </w:p>
                        </w:tc>
                        <w:tc>
                          <w:tcPr>
                            <w:tcW w:w="912" w:type="dxa"/>
                          </w:tcPr>
                          <w:p w14:paraId="32BFA141" w14:textId="77777777" w:rsidR="001973A2" w:rsidRDefault="001973A2" w:rsidP="00C17EA6">
                            <w:pPr>
                              <w:pStyle w:val="Nidungvnbn"/>
                              <w:ind w:firstLine="0"/>
                              <w:jc w:val="center"/>
                              <w:rPr>
                                <w:b/>
                                <w:sz w:val="24"/>
                                <w:szCs w:val="24"/>
                              </w:rPr>
                            </w:pPr>
                            <w:r>
                              <w:rPr>
                                <w:b/>
                              </w:rPr>
                              <w:t>Pre</w:t>
                            </w:r>
                          </w:p>
                        </w:tc>
                        <w:tc>
                          <w:tcPr>
                            <w:tcW w:w="912" w:type="dxa"/>
                          </w:tcPr>
                          <w:p w14:paraId="7C9A1AF8" w14:textId="77777777" w:rsidR="001973A2" w:rsidRDefault="001973A2" w:rsidP="00C17EA6">
                            <w:pPr>
                              <w:pStyle w:val="Nidungvnbn"/>
                              <w:ind w:firstLine="0"/>
                              <w:jc w:val="center"/>
                              <w:rPr>
                                <w:b/>
                              </w:rPr>
                            </w:pPr>
                            <w:r>
                              <w:rPr>
                                <w:b/>
                              </w:rPr>
                              <w:t>Acc</w:t>
                            </w:r>
                          </w:p>
                        </w:tc>
                        <w:tc>
                          <w:tcPr>
                            <w:tcW w:w="912" w:type="dxa"/>
                          </w:tcPr>
                          <w:p w14:paraId="3F098C90" w14:textId="77777777" w:rsidR="001973A2" w:rsidRDefault="001973A2" w:rsidP="00C17EA6">
                            <w:pPr>
                              <w:pStyle w:val="Nidungvnbn"/>
                              <w:ind w:firstLine="0"/>
                              <w:jc w:val="center"/>
                              <w:rPr>
                                <w:b/>
                                <w:sz w:val="24"/>
                                <w:szCs w:val="24"/>
                              </w:rPr>
                            </w:pPr>
                            <w:r>
                              <w:rPr>
                                <w:b/>
                              </w:rPr>
                              <w:t>Rec</w:t>
                            </w:r>
                          </w:p>
                        </w:tc>
                        <w:tc>
                          <w:tcPr>
                            <w:tcW w:w="1077" w:type="dxa"/>
                          </w:tcPr>
                          <w:p w14:paraId="6C623C83" w14:textId="77777777" w:rsidR="001973A2" w:rsidRDefault="001973A2" w:rsidP="00C17EA6">
                            <w:pPr>
                              <w:pStyle w:val="Nidungvnbn"/>
                              <w:ind w:firstLine="0"/>
                              <w:jc w:val="center"/>
                              <w:rPr>
                                <w:b/>
                              </w:rPr>
                            </w:pPr>
                            <w:r>
                              <w:rPr>
                                <w:b/>
                                <w:lang w:val="vi-VN"/>
                              </w:rPr>
                              <w:t>TrT</w:t>
                            </w:r>
                          </w:p>
                        </w:tc>
                        <w:tc>
                          <w:tcPr>
                            <w:tcW w:w="994" w:type="dxa"/>
                          </w:tcPr>
                          <w:p w14:paraId="0FB86361" w14:textId="77777777" w:rsidR="001973A2" w:rsidRDefault="001973A2" w:rsidP="00C17EA6">
                            <w:pPr>
                              <w:pStyle w:val="Nidungvnbn"/>
                              <w:ind w:firstLine="0"/>
                              <w:jc w:val="center"/>
                              <w:rPr>
                                <w:b/>
                                <w:sz w:val="24"/>
                                <w:szCs w:val="24"/>
                              </w:rPr>
                            </w:pPr>
                            <w:r>
                              <w:rPr>
                                <w:b/>
                              </w:rPr>
                              <w:t>Pre</w:t>
                            </w:r>
                          </w:p>
                        </w:tc>
                        <w:tc>
                          <w:tcPr>
                            <w:tcW w:w="994" w:type="dxa"/>
                          </w:tcPr>
                          <w:p w14:paraId="2FC94865" w14:textId="77777777" w:rsidR="001973A2" w:rsidRDefault="001973A2" w:rsidP="00C17EA6">
                            <w:pPr>
                              <w:pStyle w:val="Nidungvnbn"/>
                              <w:ind w:firstLine="0"/>
                              <w:jc w:val="center"/>
                              <w:rPr>
                                <w:b/>
                              </w:rPr>
                            </w:pPr>
                            <w:r>
                              <w:rPr>
                                <w:b/>
                              </w:rPr>
                              <w:t>Acc</w:t>
                            </w:r>
                          </w:p>
                        </w:tc>
                        <w:tc>
                          <w:tcPr>
                            <w:tcW w:w="994" w:type="dxa"/>
                          </w:tcPr>
                          <w:p w14:paraId="57EB2175" w14:textId="77777777" w:rsidR="001973A2" w:rsidRDefault="001973A2" w:rsidP="00C17EA6">
                            <w:pPr>
                              <w:pStyle w:val="Nidungvnbn"/>
                              <w:ind w:firstLine="0"/>
                              <w:jc w:val="center"/>
                              <w:rPr>
                                <w:b/>
                                <w:sz w:val="24"/>
                                <w:szCs w:val="24"/>
                              </w:rPr>
                            </w:pPr>
                            <w:r>
                              <w:rPr>
                                <w:b/>
                              </w:rPr>
                              <w:t>Rec</w:t>
                            </w:r>
                          </w:p>
                        </w:tc>
                        <w:tc>
                          <w:tcPr>
                            <w:tcW w:w="1143" w:type="dxa"/>
                          </w:tcPr>
                          <w:p w14:paraId="726F6C61" w14:textId="77777777" w:rsidR="001973A2" w:rsidRDefault="001973A2" w:rsidP="00C17EA6">
                            <w:pPr>
                              <w:pStyle w:val="Nidungvnbn"/>
                              <w:ind w:firstLine="0"/>
                              <w:jc w:val="center"/>
                              <w:rPr>
                                <w:b/>
                              </w:rPr>
                            </w:pPr>
                            <w:r>
                              <w:rPr>
                                <w:b/>
                              </w:rPr>
                              <w:t>TrT</w:t>
                            </w:r>
                          </w:p>
                        </w:tc>
                      </w:tr>
                      <w:tr w:rsidR="001973A2" w14:paraId="4C85F222" w14:textId="77777777" w:rsidTr="00A24F79">
                        <w:trPr>
                          <w:trHeight w:val="379"/>
                        </w:trPr>
                        <w:tc>
                          <w:tcPr>
                            <w:tcW w:w="805" w:type="dxa"/>
                            <w:vMerge w:val="restart"/>
                            <w:vAlign w:val="center"/>
                          </w:tcPr>
                          <w:p w14:paraId="083D5B9B" w14:textId="43ECCE1E" w:rsidR="001973A2" w:rsidRPr="00646C3F" w:rsidRDefault="001973A2" w:rsidP="00FB370D">
                            <w:pPr>
                              <w:pStyle w:val="Nidungvnbn"/>
                              <w:ind w:firstLine="0"/>
                              <w:jc w:val="center"/>
                            </w:pPr>
                            <w:r w:rsidRPr="00646C3F">
                              <w:t>FCN</w:t>
                            </w:r>
                          </w:p>
                        </w:tc>
                        <w:tc>
                          <w:tcPr>
                            <w:tcW w:w="2952" w:type="dxa"/>
                            <w:vAlign w:val="bottom"/>
                          </w:tcPr>
                          <w:p w14:paraId="34EFEFBF" w14:textId="46602464" w:rsidR="001973A2" w:rsidRDefault="001973A2" w:rsidP="00FB370D">
                            <w:pPr>
                              <w:pStyle w:val="Nidungvnbn"/>
                              <w:ind w:firstLine="0"/>
                              <w:jc w:val="left"/>
                              <w:rPr>
                                <w:b/>
                              </w:rPr>
                            </w:pPr>
                            <w:r>
                              <w:rPr>
                                <w:color w:val="000000"/>
                                <w:sz w:val="22"/>
                                <w:szCs w:val="22"/>
                              </w:rPr>
                              <w:t>GunPoint</w:t>
                            </w:r>
                          </w:p>
                        </w:tc>
                        <w:tc>
                          <w:tcPr>
                            <w:tcW w:w="912" w:type="dxa"/>
                            <w:vAlign w:val="bottom"/>
                          </w:tcPr>
                          <w:p w14:paraId="73CD5331" w14:textId="7160DBC7" w:rsidR="001973A2" w:rsidRDefault="001973A2" w:rsidP="00FB370D">
                            <w:pPr>
                              <w:pStyle w:val="Nidungvnbn"/>
                              <w:ind w:firstLine="0"/>
                              <w:jc w:val="right"/>
                            </w:pPr>
                            <w:r>
                              <w:rPr>
                                <w:color w:val="000000"/>
                                <w:sz w:val="22"/>
                                <w:szCs w:val="22"/>
                              </w:rPr>
                              <w:t>1</w:t>
                            </w:r>
                          </w:p>
                        </w:tc>
                        <w:tc>
                          <w:tcPr>
                            <w:tcW w:w="912" w:type="dxa"/>
                            <w:vAlign w:val="bottom"/>
                          </w:tcPr>
                          <w:p w14:paraId="26FD72B7" w14:textId="2BDC5E20" w:rsidR="001973A2" w:rsidRDefault="001973A2" w:rsidP="00FB370D">
                            <w:pPr>
                              <w:pStyle w:val="Nidungvnbn"/>
                              <w:ind w:firstLine="0"/>
                              <w:jc w:val="right"/>
                            </w:pPr>
                            <w:r>
                              <w:rPr>
                                <w:color w:val="000000"/>
                                <w:sz w:val="22"/>
                                <w:szCs w:val="22"/>
                              </w:rPr>
                              <w:t>1</w:t>
                            </w:r>
                          </w:p>
                        </w:tc>
                        <w:tc>
                          <w:tcPr>
                            <w:tcW w:w="912" w:type="dxa"/>
                            <w:vAlign w:val="bottom"/>
                          </w:tcPr>
                          <w:p w14:paraId="6426B051" w14:textId="4013BCC7" w:rsidR="001973A2" w:rsidRDefault="001973A2" w:rsidP="00FB370D">
                            <w:pPr>
                              <w:pStyle w:val="Nidungvnbn"/>
                              <w:ind w:firstLine="0"/>
                              <w:jc w:val="right"/>
                            </w:pPr>
                            <w:r>
                              <w:rPr>
                                <w:color w:val="000000"/>
                                <w:sz w:val="22"/>
                                <w:szCs w:val="22"/>
                              </w:rPr>
                              <w:t>1</w:t>
                            </w:r>
                          </w:p>
                        </w:tc>
                        <w:tc>
                          <w:tcPr>
                            <w:tcW w:w="1077" w:type="dxa"/>
                            <w:vAlign w:val="bottom"/>
                          </w:tcPr>
                          <w:p w14:paraId="3B470B76" w14:textId="503DFF40" w:rsidR="001973A2" w:rsidRDefault="001973A2" w:rsidP="00FB370D">
                            <w:pPr>
                              <w:pStyle w:val="Nidungvnbn"/>
                              <w:ind w:firstLine="0"/>
                              <w:jc w:val="right"/>
                            </w:pPr>
                            <w:r>
                              <w:rPr>
                                <w:color w:val="000000"/>
                                <w:sz w:val="22"/>
                                <w:szCs w:val="22"/>
                              </w:rPr>
                              <w:t>460.2</w:t>
                            </w:r>
                          </w:p>
                        </w:tc>
                        <w:tc>
                          <w:tcPr>
                            <w:tcW w:w="994" w:type="dxa"/>
                            <w:vAlign w:val="bottom"/>
                          </w:tcPr>
                          <w:p w14:paraId="2F8F8742" w14:textId="5F3412BB" w:rsidR="001973A2" w:rsidRDefault="001973A2" w:rsidP="00FB370D">
                            <w:pPr>
                              <w:pStyle w:val="Nidungvnbn"/>
                              <w:ind w:firstLine="0"/>
                              <w:jc w:val="right"/>
                            </w:pPr>
                            <w:r>
                              <w:rPr>
                                <w:color w:val="000000"/>
                                <w:sz w:val="22"/>
                                <w:szCs w:val="22"/>
                              </w:rPr>
                              <w:t>1</w:t>
                            </w:r>
                          </w:p>
                        </w:tc>
                        <w:tc>
                          <w:tcPr>
                            <w:tcW w:w="994" w:type="dxa"/>
                            <w:vAlign w:val="bottom"/>
                          </w:tcPr>
                          <w:p w14:paraId="3044BD34" w14:textId="6BBF87F7" w:rsidR="001973A2" w:rsidRDefault="001973A2" w:rsidP="00FB370D">
                            <w:pPr>
                              <w:pStyle w:val="Nidungvnbn"/>
                              <w:ind w:firstLine="0"/>
                              <w:jc w:val="right"/>
                            </w:pPr>
                            <w:r>
                              <w:rPr>
                                <w:color w:val="000000"/>
                                <w:sz w:val="22"/>
                                <w:szCs w:val="22"/>
                              </w:rPr>
                              <w:t>1</w:t>
                            </w:r>
                          </w:p>
                        </w:tc>
                        <w:tc>
                          <w:tcPr>
                            <w:tcW w:w="994" w:type="dxa"/>
                            <w:vAlign w:val="bottom"/>
                          </w:tcPr>
                          <w:p w14:paraId="581B3FA4" w14:textId="2DD00E7C" w:rsidR="001973A2" w:rsidRDefault="001973A2" w:rsidP="00FB370D">
                            <w:pPr>
                              <w:pStyle w:val="Nidungvnbn"/>
                              <w:ind w:firstLine="0"/>
                              <w:jc w:val="right"/>
                            </w:pPr>
                            <w:r>
                              <w:rPr>
                                <w:color w:val="000000"/>
                                <w:sz w:val="22"/>
                                <w:szCs w:val="22"/>
                              </w:rPr>
                              <w:t>1</w:t>
                            </w:r>
                          </w:p>
                        </w:tc>
                        <w:tc>
                          <w:tcPr>
                            <w:tcW w:w="1143" w:type="dxa"/>
                            <w:vAlign w:val="bottom"/>
                          </w:tcPr>
                          <w:p w14:paraId="286568EC" w14:textId="21C87959" w:rsidR="001973A2" w:rsidRDefault="001973A2" w:rsidP="00FB370D">
                            <w:pPr>
                              <w:pStyle w:val="Nidungvnbn"/>
                              <w:ind w:firstLine="0"/>
                              <w:jc w:val="right"/>
                            </w:pPr>
                            <w:r>
                              <w:rPr>
                                <w:color w:val="000000"/>
                                <w:sz w:val="22"/>
                                <w:szCs w:val="22"/>
                              </w:rPr>
                              <w:t>349.4</w:t>
                            </w:r>
                          </w:p>
                        </w:tc>
                      </w:tr>
                      <w:tr w:rsidR="001973A2" w14:paraId="68C76FAA" w14:textId="77777777" w:rsidTr="00A24F79">
                        <w:trPr>
                          <w:trHeight w:val="379"/>
                        </w:trPr>
                        <w:tc>
                          <w:tcPr>
                            <w:tcW w:w="805" w:type="dxa"/>
                            <w:vMerge/>
                          </w:tcPr>
                          <w:p w14:paraId="49A6D7FF" w14:textId="77777777" w:rsidR="001973A2" w:rsidRDefault="001973A2" w:rsidP="00FB370D">
                            <w:pPr>
                              <w:pStyle w:val="Nidungvnbn"/>
                              <w:ind w:firstLine="0"/>
                              <w:jc w:val="left"/>
                              <w:rPr>
                                <w:b/>
                              </w:rPr>
                            </w:pPr>
                          </w:p>
                        </w:tc>
                        <w:tc>
                          <w:tcPr>
                            <w:tcW w:w="2952" w:type="dxa"/>
                            <w:vAlign w:val="bottom"/>
                          </w:tcPr>
                          <w:p w14:paraId="20B91CB8" w14:textId="757615BC" w:rsidR="001973A2" w:rsidRDefault="001973A2" w:rsidP="00FB370D">
                            <w:pPr>
                              <w:pStyle w:val="Nidungvnbn"/>
                              <w:ind w:firstLine="0"/>
                              <w:jc w:val="left"/>
                              <w:rPr>
                                <w:b/>
                              </w:rPr>
                            </w:pPr>
                            <w:r>
                              <w:rPr>
                                <w:color w:val="000000"/>
                                <w:sz w:val="22"/>
                                <w:szCs w:val="22"/>
                              </w:rPr>
                              <w:t>GunPointAgeSpan</w:t>
                            </w:r>
                          </w:p>
                        </w:tc>
                        <w:tc>
                          <w:tcPr>
                            <w:tcW w:w="912" w:type="dxa"/>
                            <w:vAlign w:val="bottom"/>
                          </w:tcPr>
                          <w:p w14:paraId="788F7277" w14:textId="4E2CC52E" w:rsidR="001973A2" w:rsidRDefault="001973A2" w:rsidP="00FB370D">
                            <w:pPr>
                              <w:pStyle w:val="Nidungvnbn"/>
                              <w:ind w:firstLine="0"/>
                              <w:jc w:val="right"/>
                            </w:pPr>
                            <w:r>
                              <w:rPr>
                                <w:color w:val="000000"/>
                                <w:sz w:val="22"/>
                                <w:szCs w:val="22"/>
                              </w:rPr>
                              <w:t>0.9969</w:t>
                            </w:r>
                          </w:p>
                        </w:tc>
                        <w:tc>
                          <w:tcPr>
                            <w:tcW w:w="912" w:type="dxa"/>
                            <w:vAlign w:val="bottom"/>
                          </w:tcPr>
                          <w:p w14:paraId="32274534" w14:textId="26956787" w:rsidR="001973A2" w:rsidRDefault="001973A2" w:rsidP="00FB370D">
                            <w:pPr>
                              <w:pStyle w:val="Nidungvnbn"/>
                              <w:ind w:firstLine="0"/>
                              <w:jc w:val="right"/>
                            </w:pPr>
                            <w:r>
                              <w:rPr>
                                <w:color w:val="000000"/>
                                <w:sz w:val="22"/>
                                <w:szCs w:val="22"/>
                              </w:rPr>
                              <w:t>0.9968</w:t>
                            </w:r>
                          </w:p>
                        </w:tc>
                        <w:tc>
                          <w:tcPr>
                            <w:tcW w:w="912" w:type="dxa"/>
                            <w:vAlign w:val="bottom"/>
                          </w:tcPr>
                          <w:p w14:paraId="2796AD0A" w14:textId="4CB17C83" w:rsidR="001973A2" w:rsidRDefault="001973A2" w:rsidP="00FB370D">
                            <w:pPr>
                              <w:pStyle w:val="Nidungvnbn"/>
                              <w:ind w:firstLine="0"/>
                              <w:jc w:val="right"/>
                            </w:pPr>
                            <w:r>
                              <w:rPr>
                                <w:color w:val="000000"/>
                                <w:sz w:val="22"/>
                                <w:szCs w:val="22"/>
                              </w:rPr>
                              <w:t>0.9968</w:t>
                            </w:r>
                          </w:p>
                        </w:tc>
                        <w:tc>
                          <w:tcPr>
                            <w:tcW w:w="1077" w:type="dxa"/>
                            <w:vAlign w:val="bottom"/>
                          </w:tcPr>
                          <w:p w14:paraId="5A79279B" w14:textId="50027898" w:rsidR="001973A2" w:rsidRDefault="001973A2" w:rsidP="00FB370D">
                            <w:pPr>
                              <w:pStyle w:val="Nidungvnbn"/>
                              <w:ind w:firstLine="0"/>
                              <w:jc w:val="right"/>
                            </w:pPr>
                            <w:r>
                              <w:rPr>
                                <w:color w:val="000000"/>
                                <w:sz w:val="22"/>
                                <w:szCs w:val="22"/>
                              </w:rPr>
                              <w:t>454.7</w:t>
                            </w:r>
                          </w:p>
                        </w:tc>
                        <w:tc>
                          <w:tcPr>
                            <w:tcW w:w="994" w:type="dxa"/>
                            <w:vAlign w:val="bottom"/>
                          </w:tcPr>
                          <w:p w14:paraId="74F15061" w14:textId="22E41E0E" w:rsidR="001973A2" w:rsidRDefault="001973A2" w:rsidP="00FB370D">
                            <w:pPr>
                              <w:pStyle w:val="Nidungvnbn"/>
                              <w:ind w:firstLine="0"/>
                              <w:jc w:val="right"/>
                            </w:pPr>
                            <w:r>
                              <w:rPr>
                                <w:color w:val="000000"/>
                                <w:sz w:val="22"/>
                                <w:szCs w:val="22"/>
                              </w:rPr>
                              <w:t>0.9937</w:t>
                            </w:r>
                          </w:p>
                        </w:tc>
                        <w:tc>
                          <w:tcPr>
                            <w:tcW w:w="994" w:type="dxa"/>
                            <w:vAlign w:val="bottom"/>
                          </w:tcPr>
                          <w:p w14:paraId="68A588BB" w14:textId="2461C6F2" w:rsidR="001973A2" w:rsidRDefault="001973A2" w:rsidP="00FB370D">
                            <w:pPr>
                              <w:pStyle w:val="Nidungvnbn"/>
                              <w:ind w:firstLine="0"/>
                              <w:jc w:val="right"/>
                            </w:pPr>
                            <w:r>
                              <w:rPr>
                                <w:color w:val="000000"/>
                                <w:sz w:val="22"/>
                                <w:szCs w:val="22"/>
                              </w:rPr>
                              <w:t>0.9937</w:t>
                            </w:r>
                          </w:p>
                        </w:tc>
                        <w:tc>
                          <w:tcPr>
                            <w:tcW w:w="994" w:type="dxa"/>
                            <w:vAlign w:val="bottom"/>
                          </w:tcPr>
                          <w:p w14:paraId="317B5290" w14:textId="5619ECCF" w:rsidR="001973A2" w:rsidRDefault="001973A2" w:rsidP="00FB370D">
                            <w:pPr>
                              <w:pStyle w:val="Nidungvnbn"/>
                              <w:ind w:firstLine="0"/>
                              <w:jc w:val="right"/>
                            </w:pPr>
                            <w:r>
                              <w:rPr>
                                <w:color w:val="000000"/>
                                <w:sz w:val="22"/>
                                <w:szCs w:val="22"/>
                              </w:rPr>
                              <w:t>0.9937</w:t>
                            </w:r>
                          </w:p>
                        </w:tc>
                        <w:tc>
                          <w:tcPr>
                            <w:tcW w:w="1143" w:type="dxa"/>
                            <w:vAlign w:val="bottom"/>
                          </w:tcPr>
                          <w:p w14:paraId="631B35FA" w14:textId="3B9E9233" w:rsidR="001973A2" w:rsidRDefault="001973A2" w:rsidP="00FB370D">
                            <w:pPr>
                              <w:pStyle w:val="Nidungvnbn"/>
                              <w:ind w:firstLine="0"/>
                              <w:jc w:val="right"/>
                            </w:pPr>
                            <w:r>
                              <w:rPr>
                                <w:color w:val="000000"/>
                                <w:sz w:val="22"/>
                                <w:szCs w:val="22"/>
                              </w:rPr>
                              <w:t>427.6</w:t>
                            </w:r>
                          </w:p>
                        </w:tc>
                      </w:tr>
                      <w:tr w:rsidR="001973A2" w14:paraId="7290B372" w14:textId="77777777" w:rsidTr="00A24F79">
                        <w:trPr>
                          <w:trHeight w:val="379"/>
                        </w:trPr>
                        <w:tc>
                          <w:tcPr>
                            <w:tcW w:w="805" w:type="dxa"/>
                            <w:vMerge/>
                          </w:tcPr>
                          <w:p w14:paraId="4613B67B" w14:textId="77777777" w:rsidR="001973A2" w:rsidRDefault="001973A2" w:rsidP="00FB370D">
                            <w:pPr>
                              <w:pStyle w:val="Nidungvnbn"/>
                              <w:ind w:firstLine="0"/>
                              <w:jc w:val="left"/>
                              <w:rPr>
                                <w:b/>
                              </w:rPr>
                            </w:pPr>
                          </w:p>
                        </w:tc>
                        <w:tc>
                          <w:tcPr>
                            <w:tcW w:w="2952" w:type="dxa"/>
                            <w:vAlign w:val="bottom"/>
                          </w:tcPr>
                          <w:p w14:paraId="7D4C71D5" w14:textId="09D9323E" w:rsidR="001973A2" w:rsidRDefault="001973A2" w:rsidP="00FB370D">
                            <w:pPr>
                              <w:pStyle w:val="Nidungvnbn"/>
                              <w:ind w:firstLine="0"/>
                              <w:jc w:val="left"/>
                              <w:rPr>
                                <w:b/>
                              </w:rPr>
                            </w:pPr>
                            <w:r>
                              <w:rPr>
                                <w:color w:val="000000"/>
                                <w:sz w:val="22"/>
                                <w:szCs w:val="22"/>
                              </w:rPr>
                              <w:t>GunPointMaleVersusFemale</w:t>
                            </w:r>
                          </w:p>
                        </w:tc>
                        <w:tc>
                          <w:tcPr>
                            <w:tcW w:w="912" w:type="dxa"/>
                            <w:vAlign w:val="bottom"/>
                          </w:tcPr>
                          <w:p w14:paraId="78B800D2" w14:textId="6C6931E3" w:rsidR="001973A2" w:rsidRDefault="001973A2" w:rsidP="00FB370D">
                            <w:pPr>
                              <w:pStyle w:val="Nidungvnbn"/>
                              <w:ind w:firstLine="0"/>
                              <w:jc w:val="right"/>
                            </w:pPr>
                            <w:r>
                              <w:rPr>
                                <w:color w:val="000000"/>
                                <w:sz w:val="22"/>
                                <w:szCs w:val="22"/>
                              </w:rPr>
                              <w:t>0.9967</w:t>
                            </w:r>
                          </w:p>
                        </w:tc>
                        <w:tc>
                          <w:tcPr>
                            <w:tcW w:w="912" w:type="dxa"/>
                            <w:vAlign w:val="bottom"/>
                          </w:tcPr>
                          <w:p w14:paraId="46046FA6" w14:textId="1AABC89A" w:rsidR="001973A2" w:rsidRDefault="001973A2" w:rsidP="00FB370D">
                            <w:pPr>
                              <w:pStyle w:val="Nidungvnbn"/>
                              <w:ind w:firstLine="0"/>
                              <w:jc w:val="right"/>
                            </w:pPr>
                            <w:r>
                              <w:rPr>
                                <w:color w:val="000000"/>
                                <w:sz w:val="22"/>
                                <w:szCs w:val="22"/>
                              </w:rPr>
                              <w:t>0.9968</w:t>
                            </w:r>
                          </w:p>
                        </w:tc>
                        <w:tc>
                          <w:tcPr>
                            <w:tcW w:w="912" w:type="dxa"/>
                            <w:vAlign w:val="bottom"/>
                          </w:tcPr>
                          <w:p w14:paraId="333C1AC8" w14:textId="4B3B8E97" w:rsidR="001973A2" w:rsidRDefault="001973A2" w:rsidP="00FB370D">
                            <w:pPr>
                              <w:pStyle w:val="Nidungvnbn"/>
                              <w:ind w:firstLine="0"/>
                              <w:jc w:val="right"/>
                            </w:pPr>
                            <w:r>
                              <w:rPr>
                                <w:color w:val="000000"/>
                                <w:sz w:val="22"/>
                                <w:szCs w:val="22"/>
                              </w:rPr>
                              <w:t>0.997</w:t>
                            </w:r>
                          </w:p>
                        </w:tc>
                        <w:tc>
                          <w:tcPr>
                            <w:tcW w:w="1077" w:type="dxa"/>
                            <w:vAlign w:val="bottom"/>
                          </w:tcPr>
                          <w:p w14:paraId="23DC3E94" w14:textId="46DA1E1B" w:rsidR="001973A2" w:rsidRDefault="001973A2" w:rsidP="00FB370D">
                            <w:pPr>
                              <w:pStyle w:val="Nidungvnbn"/>
                              <w:ind w:firstLine="0"/>
                              <w:jc w:val="right"/>
                            </w:pPr>
                            <w:r>
                              <w:rPr>
                                <w:color w:val="000000"/>
                                <w:sz w:val="22"/>
                                <w:szCs w:val="22"/>
                              </w:rPr>
                              <w:t>452.8</w:t>
                            </w:r>
                          </w:p>
                        </w:tc>
                        <w:tc>
                          <w:tcPr>
                            <w:tcW w:w="994" w:type="dxa"/>
                            <w:vAlign w:val="bottom"/>
                          </w:tcPr>
                          <w:p w14:paraId="53597806" w14:textId="4D5B6F91" w:rsidR="001973A2" w:rsidRDefault="001973A2" w:rsidP="00FB370D">
                            <w:pPr>
                              <w:pStyle w:val="Nidungvnbn"/>
                              <w:ind w:firstLine="0"/>
                              <w:jc w:val="right"/>
                            </w:pPr>
                            <w:r>
                              <w:rPr>
                                <w:color w:val="000000"/>
                                <w:sz w:val="22"/>
                                <w:szCs w:val="22"/>
                              </w:rPr>
                              <w:t>0.9967</w:t>
                            </w:r>
                          </w:p>
                        </w:tc>
                        <w:tc>
                          <w:tcPr>
                            <w:tcW w:w="994" w:type="dxa"/>
                            <w:vAlign w:val="bottom"/>
                          </w:tcPr>
                          <w:p w14:paraId="2A5E6A3A" w14:textId="47D3DAA1" w:rsidR="001973A2" w:rsidRDefault="001973A2" w:rsidP="00FB370D">
                            <w:pPr>
                              <w:pStyle w:val="Nidungvnbn"/>
                              <w:ind w:firstLine="0"/>
                              <w:jc w:val="right"/>
                            </w:pPr>
                            <w:r>
                              <w:rPr>
                                <w:color w:val="000000"/>
                                <w:sz w:val="22"/>
                                <w:szCs w:val="22"/>
                              </w:rPr>
                              <w:t>0.9968</w:t>
                            </w:r>
                          </w:p>
                        </w:tc>
                        <w:tc>
                          <w:tcPr>
                            <w:tcW w:w="994" w:type="dxa"/>
                            <w:vAlign w:val="bottom"/>
                          </w:tcPr>
                          <w:p w14:paraId="031E0A11" w14:textId="25771ADF" w:rsidR="001973A2" w:rsidRDefault="001973A2" w:rsidP="00FB370D">
                            <w:pPr>
                              <w:pStyle w:val="Nidungvnbn"/>
                              <w:ind w:firstLine="0"/>
                              <w:jc w:val="right"/>
                            </w:pPr>
                            <w:r>
                              <w:rPr>
                                <w:color w:val="000000"/>
                                <w:sz w:val="22"/>
                                <w:szCs w:val="22"/>
                              </w:rPr>
                              <w:t>0.997</w:t>
                            </w:r>
                          </w:p>
                        </w:tc>
                        <w:tc>
                          <w:tcPr>
                            <w:tcW w:w="1143" w:type="dxa"/>
                            <w:vAlign w:val="bottom"/>
                          </w:tcPr>
                          <w:p w14:paraId="3274DD3B" w14:textId="654EA252" w:rsidR="001973A2" w:rsidRDefault="001973A2" w:rsidP="00FB370D">
                            <w:pPr>
                              <w:pStyle w:val="Nidungvnbn"/>
                              <w:ind w:firstLine="0"/>
                              <w:jc w:val="right"/>
                            </w:pPr>
                            <w:r>
                              <w:rPr>
                                <w:color w:val="000000"/>
                                <w:sz w:val="22"/>
                                <w:szCs w:val="22"/>
                              </w:rPr>
                              <w:t>425.8</w:t>
                            </w:r>
                          </w:p>
                        </w:tc>
                      </w:tr>
                      <w:tr w:rsidR="001973A2" w14:paraId="65B69353" w14:textId="77777777" w:rsidTr="00A24F79">
                        <w:trPr>
                          <w:trHeight w:val="379"/>
                        </w:trPr>
                        <w:tc>
                          <w:tcPr>
                            <w:tcW w:w="805" w:type="dxa"/>
                            <w:vMerge/>
                          </w:tcPr>
                          <w:p w14:paraId="34411832" w14:textId="77777777" w:rsidR="001973A2" w:rsidRDefault="001973A2" w:rsidP="00FB370D">
                            <w:pPr>
                              <w:pStyle w:val="Nidungvnbn"/>
                              <w:ind w:firstLine="0"/>
                              <w:jc w:val="left"/>
                              <w:rPr>
                                <w:b/>
                              </w:rPr>
                            </w:pPr>
                          </w:p>
                        </w:tc>
                        <w:tc>
                          <w:tcPr>
                            <w:tcW w:w="2952" w:type="dxa"/>
                            <w:vAlign w:val="bottom"/>
                          </w:tcPr>
                          <w:p w14:paraId="404A12B3" w14:textId="38C1D730" w:rsidR="001973A2" w:rsidRDefault="001973A2" w:rsidP="00FB370D">
                            <w:pPr>
                              <w:pStyle w:val="Nidungvnbn"/>
                              <w:ind w:firstLine="0"/>
                              <w:jc w:val="left"/>
                              <w:rPr>
                                <w:b/>
                              </w:rPr>
                            </w:pPr>
                            <w:r>
                              <w:rPr>
                                <w:color w:val="000000"/>
                                <w:sz w:val="22"/>
                                <w:szCs w:val="22"/>
                              </w:rPr>
                              <w:t>GunPointOldVersusYoung</w:t>
                            </w:r>
                          </w:p>
                        </w:tc>
                        <w:tc>
                          <w:tcPr>
                            <w:tcW w:w="912" w:type="dxa"/>
                            <w:vAlign w:val="bottom"/>
                          </w:tcPr>
                          <w:p w14:paraId="74BC4360" w14:textId="7F691D0F" w:rsidR="001973A2" w:rsidRDefault="001973A2" w:rsidP="00FB370D">
                            <w:pPr>
                              <w:pStyle w:val="Nidungvnbn"/>
                              <w:ind w:firstLine="0"/>
                              <w:jc w:val="right"/>
                            </w:pPr>
                            <w:r>
                              <w:rPr>
                                <w:color w:val="000000"/>
                                <w:sz w:val="22"/>
                                <w:szCs w:val="22"/>
                              </w:rPr>
                              <w:t>0.9911</w:t>
                            </w:r>
                          </w:p>
                        </w:tc>
                        <w:tc>
                          <w:tcPr>
                            <w:tcW w:w="912" w:type="dxa"/>
                            <w:vAlign w:val="bottom"/>
                          </w:tcPr>
                          <w:p w14:paraId="7571BEB8" w14:textId="7E8CB35E" w:rsidR="001973A2" w:rsidRDefault="001973A2" w:rsidP="00FB370D">
                            <w:pPr>
                              <w:pStyle w:val="Nidungvnbn"/>
                              <w:ind w:firstLine="0"/>
                              <w:jc w:val="right"/>
                            </w:pPr>
                            <w:r>
                              <w:rPr>
                                <w:color w:val="000000"/>
                                <w:sz w:val="22"/>
                                <w:szCs w:val="22"/>
                              </w:rPr>
                              <w:t>0.9905</w:t>
                            </w:r>
                          </w:p>
                        </w:tc>
                        <w:tc>
                          <w:tcPr>
                            <w:tcW w:w="912" w:type="dxa"/>
                            <w:vAlign w:val="bottom"/>
                          </w:tcPr>
                          <w:p w14:paraId="27AE9AFF" w14:textId="76CA2524" w:rsidR="001973A2" w:rsidRDefault="001973A2" w:rsidP="00FB370D">
                            <w:pPr>
                              <w:pStyle w:val="Nidungvnbn"/>
                              <w:ind w:firstLine="0"/>
                              <w:jc w:val="right"/>
                            </w:pPr>
                            <w:r>
                              <w:rPr>
                                <w:color w:val="000000"/>
                                <w:sz w:val="22"/>
                                <w:szCs w:val="22"/>
                              </w:rPr>
                              <w:t>0.99</w:t>
                            </w:r>
                          </w:p>
                        </w:tc>
                        <w:tc>
                          <w:tcPr>
                            <w:tcW w:w="1077" w:type="dxa"/>
                            <w:vAlign w:val="bottom"/>
                          </w:tcPr>
                          <w:p w14:paraId="707CEFBE" w14:textId="43FFC9FE" w:rsidR="001973A2" w:rsidRDefault="001973A2" w:rsidP="00FB370D">
                            <w:pPr>
                              <w:pStyle w:val="Nidungvnbn"/>
                              <w:ind w:firstLine="0"/>
                              <w:jc w:val="right"/>
                            </w:pPr>
                            <w:r>
                              <w:rPr>
                                <w:color w:val="000000"/>
                                <w:sz w:val="22"/>
                                <w:szCs w:val="22"/>
                              </w:rPr>
                              <w:t>481.3</w:t>
                            </w:r>
                          </w:p>
                        </w:tc>
                        <w:tc>
                          <w:tcPr>
                            <w:tcW w:w="994" w:type="dxa"/>
                            <w:vAlign w:val="bottom"/>
                          </w:tcPr>
                          <w:p w14:paraId="04063454" w14:textId="14B5FE4E" w:rsidR="001973A2" w:rsidRDefault="001973A2" w:rsidP="00FB370D">
                            <w:pPr>
                              <w:pStyle w:val="Nidungvnbn"/>
                              <w:ind w:firstLine="0"/>
                              <w:jc w:val="right"/>
                            </w:pPr>
                            <w:r>
                              <w:rPr>
                                <w:color w:val="000000"/>
                                <w:sz w:val="22"/>
                                <w:szCs w:val="22"/>
                              </w:rPr>
                              <w:t>0.9911</w:t>
                            </w:r>
                          </w:p>
                        </w:tc>
                        <w:tc>
                          <w:tcPr>
                            <w:tcW w:w="994" w:type="dxa"/>
                            <w:vAlign w:val="bottom"/>
                          </w:tcPr>
                          <w:p w14:paraId="7D1227FE" w14:textId="24E9BA00" w:rsidR="001973A2" w:rsidRDefault="001973A2" w:rsidP="00FB370D">
                            <w:pPr>
                              <w:pStyle w:val="Nidungvnbn"/>
                              <w:ind w:firstLine="0"/>
                              <w:jc w:val="right"/>
                            </w:pPr>
                            <w:r>
                              <w:rPr>
                                <w:color w:val="000000"/>
                                <w:sz w:val="22"/>
                                <w:szCs w:val="22"/>
                              </w:rPr>
                              <w:t>0.9905</w:t>
                            </w:r>
                          </w:p>
                        </w:tc>
                        <w:tc>
                          <w:tcPr>
                            <w:tcW w:w="994" w:type="dxa"/>
                            <w:vAlign w:val="bottom"/>
                          </w:tcPr>
                          <w:p w14:paraId="3C95454B" w14:textId="3591464D" w:rsidR="001973A2" w:rsidRDefault="001973A2" w:rsidP="00FB370D">
                            <w:pPr>
                              <w:pStyle w:val="Nidungvnbn"/>
                              <w:ind w:firstLine="0"/>
                              <w:jc w:val="right"/>
                            </w:pPr>
                            <w:r>
                              <w:rPr>
                                <w:color w:val="000000"/>
                                <w:sz w:val="22"/>
                                <w:szCs w:val="22"/>
                              </w:rPr>
                              <w:t>0.99</w:t>
                            </w:r>
                          </w:p>
                        </w:tc>
                        <w:tc>
                          <w:tcPr>
                            <w:tcW w:w="1143" w:type="dxa"/>
                            <w:vAlign w:val="bottom"/>
                          </w:tcPr>
                          <w:p w14:paraId="45901833" w14:textId="2142C992" w:rsidR="001973A2" w:rsidRDefault="001973A2" w:rsidP="00FB370D">
                            <w:pPr>
                              <w:pStyle w:val="Nidungvnbn"/>
                              <w:ind w:firstLine="0"/>
                              <w:jc w:val="right"/>
                            </w:pPr>
                            <w:r>
                              <w:rPr>
                                <w:color w:val="000000"/>
                                <w:sz w:val="22"/>
                                <w:szCs w:val="22"/>
                              </w:rPr>
                              <w:t>424.7</w:t>
                            </w:r>
                          </w:p>
                        </w:tc>
                      </w:tr>
                      <w:tr w:rsidR="001973A2" w14:paraId="5752BC6B" w14:textId="77777777" w:rsidTr="00A24F79">
                        <w:trPr>
                          <w:trHeight w:val="379"/>
                        </w:trPr>
                        <w:tc>
                          <w:tcPr>
                            <w:tcW w:w="805" w:type="dxa"/>
                            <w:vMerge/>
                          </w:tcPr>
                          <w:p w14:paraId="283EC90C" w14:textId="77777777" w:rsidR="001973A2" w:rsidRDefault="001973A2" w:rsidP="00FB370D">
                            <w:pPr>
                              <w:pStyle w:val="Nidungvnbn"/>
                              <w:ind w:firstLine="0"/>
                              <w:jc w:val="left"/>
                              <w:rPr>
                                <w:b/>
                              </w:rPr>
                            </w:pPr>
                          </w:p>
                        </w:tc>
                        <w:tc>
                          <w:tcPr>
                            <w:tcW w:w="2952" w:type="dxa"/>
                            <w:vAlign w:val="bottom"/>
                          </w:tcPr>
                          <w:p w14:paraId="0BB3886F" w14:textId="46F4EF1D" w:rsidR="001973A2" w:rsidRDefault="001973A2" w:rsidP="00FB370D">
                            <w:pPr>
                              <w:pStyle w:val="Nidungvnbn"/>
                              <w:ind w:firstLine="0"/>
                              <w:jc w:val="left"/>
                              <w:rPr>
                                <w:b/>
                              </w:rPr>
                            </w:pPr>
                            <w:r>
                              <w:rPr>
                                <w:color w:val="000000"/>
                                <w:sz w:val="22"/>
                                <w:szCs w:val="22"/>
                              </w:rPr>
                              <w:t>Ham</w:t>
                            </w:r>
                          </w:p>
                        </w:tc>
                        <w:tc>
                          <w:tcPr>
                            <w:tcW w:w="912" w:type="dxa"/>
                            <w:vAlign w:val="bottom"/>
                          </w:tcPr>
                          <w:p w14:paraId="0185D136" w14:textId="3D85FD35" w:rsidR="001973A2" w:rsidRDefault="001973A2" w:rsidP="00FB370D">
                            <w:pPr>
                              <w:pStyle w:val="Nidungvnbn"/>
                              <w:ind w:firstLine="0"/>
                              <w:jc w:val="right"/>
                            </w:pPr>
                            <w:r>
                              <w:rPr>
                                <w:color w:val="000000"/>
                                <w:sz w:val="22"/>
                                <w:szCs w:val="22"/>
                              </w:rPr>
                              <w:t>0.6979</w:t>
                            </w:r>
                          </w:p>
                        </w:tc>
                        <w:tc>
                          <w:tcPr>
                            <w:tcW w:w="912" w:type="dxa"/>
                            <w:vAlign w:val="bottom"/>
                          </w:tcPr>
                          <w:p w14:paraId="05B7B1A7" w14:textId="584FB3A4" w:rsidR="001973A2" w:rsidRDefault="001973A2" w:rsidP="00FB370D">
                            <w:pPr>
                              <w:pStyle w:val="Nidungvnbn"/>
                              <w:ind w:firstLine="0"/>
                              <w:jc w:val="right"/>
                            </w:pPr>
                            <w:r>
                              <w:rPr>
                                <w:color w:val="000000"/>
                                <w:sz w:val="22"/>
                                <w:szCs w:val="22"/>
                              </w:rPr>
                              <w:t>0.6952</w:t>
                            </w:r>
                          </w:p>
                        </w:tc>
                        <w:tc>
                          <w:tcPr>
                            <w:tcW w:w="912" w:type="dxa"/>
                            <w:vAlign w:val="bottom"/>
                          </w:tcPr>
                          <w:p w14:paraId="73270D83" w14:textId="04AB8F2C" w:rsidR="001973A2" w:rsidRDefault="001973A2" w:rsidP="00FB370D">
                            <w:pPr>
                              <w:pStyle w:val="Nidungvnbn"/>
                              <w:ind w:firstLine="0"/>
                              <w:jc w:val="right"/>
                            </w:pPr>
                            <w:r>
                              <w:rPr>
                                <w:color w:val="000000"/>
                                <w:sz w:val="22"/>
                                <w:szCs w:val="22"/>
                              </w:rPr>
                              <w:t>0.6966</w:t>
                            </w:r>
                          </w:p>
                        </w:tc>
                        <w:tc>
                          <w:tcPr>
                            <w:tcW w:w="1077" w:type="dxa"/>
                            <w:vAlign w:val="bottom"/>
                          </w:tcPr>
                          <w:p w14:paraId="3C3E489E" w14:textId="44A03060" w:rsidR="001973A2" w:rsidRDefault="001973A2" w:rsidP="00FB370D">
                            <w:pPr>
                              <w:pStyle w:val="Nidungvnbn"/>
                              <w:ind w:firstLine="0"/>
                              <w:jc w:val="right"/>
                            </w:pPr>
                            <w:r>
                              <w:rPr>
                                <w:color w:val="000000"/>
                                <w:sz w:val="22"/>
                                <w:szCs w:val="22"/>
                              </w:rPr>
                              <w:t>369.7</w:t>
                            </w:r>
                          </w:p>
                        </w:tc>
                        <w:tc>
                          <w:tcPr>
                            <w:tcW w:w="994" w:type="dxa"/>
                            <w:vAlign w:val="bottom"/>
                          </w:tcPr>
                          <w:p w14:paraId="3C74B0E3" w14:textId="1A3BB876" w:rsidR="001973A2" w:rsidRDefault="001973A2" w:rsidP="00FB370D">
                            <w:pPr>
                              <w:pStyle w:val="Nidungvnbn"/>
                              <w:ind w:firstLine="0"/>
                              <w:jc w:val="right"/>
                            </w:pPr>
                            <w:r>
                              <w:rPr>
                                <w:color w:val="000000"/>
                                <w:sz w:val="22"/>
                                <w:szCs w:val="22"/>
                              </w:rPr>
                              <w:t>0.7388</w:t>
                            </w:r>
                          </w:p>
                        </w:tc>
                        <w:tc>
                          <w:tcPr>
                            <w:tcW w:w="994" w:type="dxa"/>
                            <w:vAlign w:val="bottom"/>
                          </w:tcPr>
                          <w:p w14:paraId="63B2C5FC" w14:textId="00205938" w:rsidR="001973A2" w:rsidRDefault="001973A2" w:rsidP="00FB370D">
                            <w:pPr>
                              <w:pStyle w:val="Nidungvnbn"/>
                              <w:ind w:firstLine="0"/>
                              <w:jc w:val="right"/>
                            </w:pPr>
                            <w:r>
                              <w:rPr>
                                <w:color w:val="000000"/>
                                <w:sz w:val="22"/>
                                <w:szCs w:val="22"/>
                              </w:rPr>
                              <w:t>0.7333</w:t>
                            </w:r>
                          </w:p>
                        </w:tc>
                        <w:tc>
                          <w:tcPr>
                            <w:tcW w:w="994" w:type="dxa"/>
                            <w:vAlign w:val="bottom"/>
                          </w:tcPr>
                          <w:p w14:paraId="5C62465D" w14:textId="740B5E5B" w:rsidR="001973A2" w:rsidRDefault="001973A2" w:rsidP="00FB370D">
                            <w:pPr>
                              <w:pStyle w:val="Nidungvnbn"/>
                              <w:ind w:firstLine="0"/>
                              <w:jc w:val="right"/>
                            </w:pPr>
                            <w:r>
                              <w:rPr>
                                <w:color w:val="000000"/>
                                <w:sz w:val="22"/>
                                <w:szCs w:val="22"/>
                              </w:rPr>
                              <w:t>0.7353</w:t>
                            </w:r>
                          </w:p>
                        </w:tc>
                        <w:tc>
                          <w:tcPr>
                            <w:tcW w:w="1143" w:type="dxa"/>
                            <w:vAlign w:val="bottom"/>
                          </w:tcPr>
                          <w:p w14:paraId="41323441" w14:textId="732FBEEB" w:rsidR="001973A2" w:rsidRDefault="001973A2" w:rsidP="00FB370D">
                            <w:pPr>
                              <w:pStyle w:val="Nidungvnbn"/>
                              <w:ind w:firstLine="0"/>
                              <w:jc w:val="right"/>
                            </w:pPr>
                            <w:r>
                              <w:rPr>
                                <w:color w:val="000000"/>
                                <w:sz w:val="22"/>
                                <w:szCs w:val="22"/>
                              </w:rPr>
                              <w:t>426.4</w:t>
                            </w:r>
                          </w:p>
                        </w:tc>
                      </w:tr>
                      <w:tr w:rsidR="001973A2" w14:paraId="39642959" w14:textId="77777777" w:rsidTr="00A24F79">
                        <w:trPr>
                          <w:trHeight w:val="379"/>
                        </w:trPr>
                        <w:tc>
                          <w:tcPr>
                            <w:tcW w:w="805" w:type="dxa"/>
                            <w:vMerge/>
                          </w:tcPr>
                          <w:p w14:paraId="1C13389A" w14:textId="77777777" w:rsidR="001973A2" w:rsidRDefault="001973A2" w:rsidP="00FB370D">
                            <w:pPr>
                              <w:pStyle w:val="Nidungvnbn"/>
                              <w:ind w:firstLine="0"/>
                              <w:jc w:val="left"/>
                              <w:rPr>
                                <w:b/>
                              </w:rPr>
                            </w:pPr>
                          </w:p>
                        </w:tc>
                        <w:tc>
                          <w:tcPr>
                            <w:tcW w:w="2952" w:type="dxa"/>
                            <w:vAlign w:val="bottom"/>
                          </w:tcPr>
                          <w:p w14:paraId="286F3CB8" w14:textId="506C9EDA" w:rsidR="001973A2" w:rsidRDefault="001973A2" w:rsidP="00FB370D">
                            <w:pPr>
                              <w:pStyle w:val="Nidungvnbn"/>
                              <w:ind w:firstLine="0"/>
                              <w:jc w:val="left"/>
                              <w:rPr>
                                <w:b/>
                              </w:rPr>
                            </w:pPr>
                            <w:r>
                              <w:rPr>
                                <w:color w:val="000000"/>
                                <w:sz w:val="22"/>
                                <w:szCs w:val="22"/>
                              </w:rPr>
                              <w:t>HandOutlines</w:t>
                            </w:r>
                          </w:p>
                        </w:tc>
                        <w:tc>
                          <w:tcPr>
                            <w:tcW w:w="912" w:type="dxa"/>
                            <w:vAlign w:val="bottom"/>
                          </w:tcPr>
                          <w:p w14:paraId="4E793157" w14:textId="7216F213" w:rsidR="001973A2" w:rsidRDefault="001973A2" w:rsidP="00FB370D">
                            <w:pPr>
                              <w:pStyle w:val="Nidungvnbn"/>
                              <w:ind w:firstLine="0"/>
                              <w:jc w:val="right"/>
                            </w:pPr>
                            <w:r>
                              <w:rPr>
                                <w:color w:val="000000"/>
                                <w:sz w:val="22"/>
                                <w:szCs w:val="22"/>
                              </w:rPr>
                              <w:t>0.7664</w:t>
                            </w:r>
                          </w:p>
                        </w:tc>
                        <w:tc>
                          <w:tcPr>
                            <w:tcW w:w="912" w:type="dxa"/>
                            <w:vAlign w:val="bottom"/>
                          </w:tcPr>
                          <w:p w14:paraId="1A66AFEC" w14:textId="7551BDC8" w:rsidR="001973A2" w:rsidRDefault="001973A2" w:rsidP="00FB370D">
                            <w:pPr>
                              <w:pStyle w:val="Nidungvnbn"/>
                              <w:ind w:firstLine="0"/>
                              <w:jc w:val="right"/>
                            </w:pPr>
                            <w:r>
                              <w:rPr>
                                <w:color w:val="000000"/>
                                <w:sz w:val="22"/>
                                <w:szCs w:val="22"/>
                              </w:rPr>
                              <w:t>0.7027</w:t>
                            </w:r>
                          </w:p>
                        </w:tc>
                        <w:tc>
                          <w:tcPr>
                            <w:tcW w:w="912" w:type="dxa"/>
                            <w:vAlign w:val="bottom"/>
                          </w:tcPr>
                          <w:p w14:paraId="7077B7FD" w14:textId="5BEA9DA9" w:rsidR="001973A2" w:rsidRDefault="001973A2" w:rsidP="00FB370D">
                            <w:pPr>
                              <w:pStyle w:val="Nidungvnbn"/>
                              <w:ind w:firstLine="0"/>
                              <w:jc w:val="right"/>
                            </w:pPr>
                            <w:r>
                              <w:rPr>
                                <w:color w:val="000000"/>
                                <w:sz w:val="22"/>
                                <w:szCs w:val="22"/>
                              </w:rPr>
                              <w:t>0.7646</w:t>
                            </w:r>
                          </w:p>
                        </w:tc>
                        <w:tc>
                          <w:tcPr>
                            <w:tcW w:w="1077" w:type="dxa"/>
                            <w:vAlign w:val="bottom"/>
                          </w:tcPr>
                          <w:p w14:paraId="3BDA5B26" w14:textId="52AF4DE9" w:rsidR="001973A2" w:rsidRDefault="001973A2" w:rsidP="00FB370D">
                            <w:pPr>
                              <w:pStyle w:val="Nidungvnbn"/>
                              <w:ind w:firstLine="0"/>
                              <w:jc w:val="right"/>
                            </w:pPr>
                            <w:r>
                              <w:rPr>
                                <w:color w:val="000000"/>
                                <w:sz w:val="22"/>
                                <w:szCs w:val="22"/>
                              </w:rPr>
                              <w:t>3905.6</w:t>
                            </w:r>
                          </w:p>
                        </w:tc>
                        <w:tc>
                          <w:tcPr>
                            <w:tcW w:w="994" w:type="dxa"/>
                            <w:vAlign w:val="bottom"/>
                          </w:tcPr>
                          <w:p w14:paraId="42E78C8F" w14:textId="09BC4153" w:rsidR="001973A2" w:rsidRDefault="001973A2" w:rsidP="00FB370D">
                            <w:pPr>
                              <w:pStyle w:val="Nidungvnbn"/>
                              <w:ind w:firstLine="0"/>
                              <w:jc w:val="right"/>
                            </w:pPr>
                            <w:r>
                              <w:rPr>
                                <w:color w:val="000000"/>
                                <w:sz w:val="22"/>
                                <w:szCs w:val="22"/>
                              </w:rPr>
                              <w:t>0.9145</w:t>
                            </w:r>
                          </w:p>
                        </w:tc>
                        <w:tc>
                          <w:tcPr>
                            <w:tcW w:w="994" w:type="dxa"/>
                            <w:vAlign w:val="bottom"/>
                          </w:tcPr>
                          <w:p w14:paraId="480815ED" w14:textId="1622BBB0" w:rsidR="001973A2" w:rsidRDefault="001973A2" w:rsidP="00FB370D">
                            <w:pPr>
                              <w:pStyle w:val="Nidungvnbn"/>
                              <w:ind w:firstLine="0"/>
                              <w:jc w:val="right"/>
                            </w:pPr>
                            <w:r>
                              <w:rPr>
                                <w:color w:val="000000"/>
                                <w:sz w:val="22"/>
                                <w:szCs w:val="22"/>
                              </w:rPr>
                              <w:t>0.9054</w:t>
                            </w:r>
                          </w:p>
                        </w:tc>
                        <w:tc>
                          <w:tcPr>
                            <w:tcW w:w="994" w:type="dxa"/>
                            <w:vAlign w:val="bottom"/>
                          </w:tcPr>
                          <w:p w14:paraId="793E05FA" w14:textId="4D86FAB2" w:rsidR="001973A2" w:rsidRDefault="001973A2" w:rsidP="00FB370D">
                            <w:pPr>
                              <w:pStyle w:val="Nidungvnbn"/>
                              <w:ind w:firstLine="0"/>
                              <w:jc w:val="right"/>
                            </w:pPr>
                            <w:r>
                              <w:rPr>
                                <w:color w:val="000000"/>
                                <w:sz w:val="22"/>
                                <w:szCs w:val="22"/>
                              </w:rPr>
                              <w:t>0.88</w:t>
                            </w:r>
                          </w:p>
                        </w:tc>
                        <w:tc>
                          <w:tcPr>
                            <w:tcW w:w="1143" w:type="dxa"/>
                            <w:vAlign w:val="bottom"/>
                          </w:tcPr>
                          <w:p w14:paraId="5B7842B4" w14:textId="4E4C5B80" w:rsidR="001973A2" w:rsidRDefault="001973A2" w:rsidP="00FB370D">
                            <w:pPr>
                              <w:pStyle w:val="Nidungvnbn"/>
                              <w:ind w:firstLine="0"/>
                              <w:jc w:val="right"/>
                            </w:pPr>
                            <w:r>
                              <w:rPr>
                                <w:color w:val="000000"/>
                                <w:sz w:val="22"/>
                                <w:szCs w:val="22"/>
                              </w:rPr>
                              <w:t>10782</w:t>
                            </w:r>
                          </w:p>
                        </w:tc>
                      </w:tr>
                      <w:tr w:rsidR="001973A2" w14:paraId="3AAC6F25" w14:textId="77777777" w:rsidTr="00A24F79">
                        <w:trPr>
                          <w:trHeight w:val="379"/>
                        </w:trPr>
                        <w:tc>
                          <w:tcPr>
                            <w:tcW w:w="805" w:type="dxa"/>
                            <w:vMerge/>
                          </w:tcPr>
                          <w:p w14:paraId="52931552" w14:textId="77777777" w:rsidR="001973A2" w:rsidRDefault="001973A2" w:rsidP="00FB370D">
                            <w:pPr>
                              <w:pStyle w:val="Nidungvnbn"/>
                              <w:ind w:firstLine="0"/>
                              <w:jc w:val="left"/>
                              <w:rPr>
                                <w:b/>
                              </w:rPr>
                            </w:pPr>
                          </w:p>
                        </w:tc>
                        <w:tc>
                          <w:tcPr>
                            <w:tcW w:w="2952" w:type="dxa"/>
                            <w:vAlign w:val="bottom"/>
                          </w:tcPr>
                          <w:p w14:paraId="6FA5CA65" w14:textId="2A4CC49A" w:rsidR="001973A2" w:rsidRDefault="001973A2" w:rsidP="00FB370D">
                            <w:pPr>
                              <w:pStyle w:val="Nidungvnbn"/>
                              <w:ind w:firstLine="0"/>
                              <w:jc w:val="left"/>
                              <w:rPr>
                                <w:b/>
                              </w:rPr>
                            </w:pPr>
                            <w:r>
                              <w:rPr>
                                <w:color w:val="000000"/>
                                <w:sz w:val="22"/>
                                <w:szCs w:val="22"/>
                              </w:rPr>
                              <w:t>Haptics</w:t>
                            </w:r>
                          </w:p>
                        </w:tc>
                        <w:tc>
                          <w:tcPr>
                            <w:tcW w:w="912" w:type="dxa"/>
                            <w:vAlign w:val="bottom"/>
                          </w:tcPr>
                          <w:p w14:paraId="46527C34" w14:textId="5E1F236E" w:rsidR="001973A2" w:rsidRDefault="001973A2" w:rsidP="00FB370D">
                            <w:pPr>
                              <w:pStyle w:val="Nidungvnbn"/>
                              <w:ind w:firstLine="0"/>
                              <w:jc w:val="right"/>
                            </w:pPr>
                            <w:r>
                              <w:rPr>
                                <w:color w:val="000000"/>
                                <w:sz w:val="22"/>
                                <w:szCs w:val="22"/>
                              </w:rPr>
                              <w:t>0.4974</w:t>
                            </w:r>
                          </w:p>
                        </w:tc>
                        <w:tc>
                          <w:tcPr>
                            <w:tcW w:w="912" w:type="dxa"/>
                            <w:vAlign w:val="bottom"/>
                          </w:tcPr>
                          <w:p w14:paraId="6573A5F0" w14:textId="6B9F2AD8" w:rsidR="001973A2" w:rsidRDefault="001973A2" w:rsidP="00FB370D">
                            <w:pPr>
                              <w:pStyle w:val="Nidungvnbn"/>
                              <w:ind w:firstLine="0"/>
                              <w:jc w:val="right"/>
                            </w:pPr>
                            <w:r>
                              <w:rPr>
                                <w:color w:val="000000"/>
                                <w:sz w:val="22"/>
                                <w:szCs w:val="22"/>
                              </w:rPr>
                              <w:t>0.487</w:t>
                            </w:r>
                          </w:p>
                        </w:tc>
                        <w:tc>
                          <w:tcPr>
                            <w:tcW w:w="912" w:type="dxa"/>
                            <w:vAlign w:val="bottom"/>
                          </w:tcPr>
                          <w:p w14:paraId="20B1DA3B" w14:textId="543B9249" w:rsidR="001973A2" w:rsidRDefault="001973A2" w:rsidP="00FB370D">
                            <w:pPr>
                              <w:pStyle w:val="Nidungvnbn"/>
                              <w:ind w:firstLine="0"/>
                              <w:jc w:val="right"/>
                            </w:pPr>
                            <w:r>
                              <w:rPr>
                                <w:color w:val="000000"/>
                                <w:sz w:val="22"/>
                                <w:szCs w:val="22"/>
                              </w:rPr>
                              <w:t>0.4859</w:t>
                            </w:r>
                          </w:p>
                        </w:tc>
                        <w:tc>
                          <w:tcPr>
                            <w:tcW w:w="1077" w:type="dxa"/>
                            <w:vAlign w:val="bottom"/>
                          </w:tcPr>
                          <w:p w14:paraId="620DCE71" w14:textId="0C67D111" w:rsidR="001973A2" w:rsidRDefault="001973A2" w:rsidP="00FB370D">
                            <w:pPr>
                              <w:pStyle w:val="Nidungvnbn"/>
                              <w:ind w:firstLine="0"/>
                              <w:jc w:val="right"/>
                            </w:pPr>
                            <w:r>
                              <w:rPr>
                                <w:color w:val="000000"/>
                                <w:sz w:val="22"/>
                                <w:szCs w:val="22"/>
                              </w:rPr>
                              <w:t>529.6</w:t>
                            </w:r>
                          </w:p>
                        </w:tc>
                        <w:tc>
                          <w:tcPr>
                            <w:tcW w:w="994" w:type="dxa"/>
                            <w:vAlign w:val="bottom"/>
                          </w:tcPr>
                          <w:p w14:paraId="46B5AA0E" w14:textId="625F195C" w:rsidR="001973A2" w:rsidRDefault="001973A2" w:rsidP="00FB370D">
                            <w:pPr>
                              <w:pStyle w:val="Nidungvnbn"/>
                              <w:ind w:firstLine="0"/>
                              <w:jc w:val="right"/>
                            </w:pPr>
                            <w:r>
                              <w:rPr>
                                <w:color w:val="000000"/>
                                <w:sz w:val="22"/>
                                <w:szCs w:val="22"/>
                              </w:rPr>
                              <w:t>0.4904</w:t>
                            </w:r>
                          </w:p>
                        </w:tc>
                        <w:tc>
                          <w:tcPr>
                            <w:tcW w:w="994" w:type="dxa"/>
                            <w:vAlign w:val="bottom"/>
                          </w:tcPr>
                          <w:p w14:paraId="4249AF3B" w14:textId="755CD2C8" w:rsidR="001973A2" w:rsidRDefault="001973A2" w:rsidP="00FB370D">
                            <w:pPr>
                              <w:pStyle w:val="Nidungvnbn"/>
                              <w:ind w:firstLine="0"/>
                              <w:jc w:val="right"/>
                            </w:pPr>
                            <w:r>
                              <w:rPr>
                                <w:color w:val="000000"/>
                                <w:sz w:val="22"/>
                                <w:szCs w:val="22"/>
                              </w:rPr>
                              <w:t>0.4903</w:t>
                            </w:r>
                          </w:p>
                        </w:tc>
                        <w:tc>
                          <w:tcPr>
                            <w:tcW w:w="994" w:type="dxa"/>
                            <w:vAlign w:val="bottom"/>
                          </w:tcPr>
                          <w:p w14:paraId="1FD4439A" w14:textId="050F463C" w:rsidR="001973A2" w:rsidRDefault="001973A2" w:rsidP="00FB370D">
                            <w:pPr>
                              <w:pStyle w:val="Nidungvnbn"/>
                              <w:ind w:firstLine="0"/>
                              <w:jc w:val="right"/>
                            </w:pPr>
                            <w:r>
                              <w:rPr>
                                <w:color w:val="000000"/>
                                <w:sz w:val="22"/>
                                <w:szCs w:val="22"/>
                              </w:rPr>
                              <w:t>0.4885</w:t>
                            </w:r>
                          </w:p>
                        </w:tc>
                        <w:tc>
                          <w:tcPr>
                            <w:tcW w:w="1143" w:type="dxa"/>
                            <w:vAlign w:val="bottom"/>
                          </w:tcPr>
                          <w:p w14:paraId="2D322444" w14:textId="36061DC6" w:rsidR="001973A2" w:rsidRDefault="001973A2" w:rsidP="00FB370D">
                            <w:pPr>
                              <w:pStyle w:val="Nidungvnbn"/>
                              <w:ind w:firstLine="0"/>
                              <w:jc w:val="right"/>
                            </w:pPr>
                            <w:r>
                              <w:rPr>
                                <w:color w:val="000000"/>
                                <w:sz w:val="22"/>
                                <w:szCs w:val="22"/>
                              </w:rPr>
                              <w:t>1190.9</w:t>
                            </w:r>
                          </w:p>
                        </w:tc>
                      </w:tr>
                      <w:tr w:rsidR="001973A2" w14:paraId="5055DDF7" w14:textId="77777777" w:rsidTr="00A24F79">
                        <w:trPr>
                          <w:trHeight w:val="379"/>
                        </w:trPr>
                        <w:tc>
                          <w:tcPr>
                            <w:tcW w:w="805" w:type="dxa"/>
                            <w:vMerge/>
                          </w:tcPr>
                          <w:p w14:paraId="0430A39B" w14:textId="77777777" w:rsidR="001973A2" w:rsidRDefault="001973A2" w:rsidP="00FB370D">
                            <w:pPr>
                              <w:pStyle w:val="Nidungvnbn"/>
                              <w:ind w:firstLine="0"/>
                              <w:jc w:val="left"/>
                              <w:rPr>
                                <w:b/>
                              </w:rPr>
                            </w:pPr>
                          </w:p>
                        </w:tc>
                        <w:tc>
                          <w:tcPr>
                            <w:tcW w:w="2952" w:type="dxa"/>
                            <w:vAlign w:val="bottom"/>
                          </w:tcPr>
                          <w:p w14:paraId="59011785" w14:textId="05CC24CA" w:rsidR="001973A2" w:rsidRDefault="001973A2" w:rsidP="00FB370D">
                            <w:pPr>
                              <w:pStyle w:val="Nidungvnbn"/>
                              <w:ind w:firstLine="0"/>
                              <w:jc w:val="left"/>
                              <w:rPr>
                                <w:b/>
                              </w:rPr>
                            </w:pPr>
                            <w:r>
                              <w:rPr>
                                <w:color w:val="000000"/>
                                <w:sz w:val="22"/>
                                <w:szCs w:val="22"/>
                              </w:rPr>
                              <w:t>Herring</w:t>
                            </w:r>
                          </w:p>
                        </w:tc>
                        <w:tc>
                          <w:tcPr>
                            <w:tcW w:w="912" w:type="dxa"/>
                            <w:vAlign w:val="bottom"/>
                          </w:tcPr>
                          <w:p w14:paraId="19F03B96" w14:textId="03AC01EC" w:rsidR="001973A2" w:rsidRDefault="001973A2" w:rsidP="00FB370D">
                            <w:pPr>
                              <w:pStyle w:val="Nidungvnbn"/>
                              <w:ind w:firstLine="0"/>
                              <w:jc w:val="right"/>
                            </w:pPr>
                            <w:r>
                              <w:rPr>
                                <w:color w:val="000000"/>
                                <w:sz w:val="22"/>
                                <w:szCs w:val="22"/>
                              </w:rPr>
                              <w:t>0.6603</w:t>
                            </w:r>
                          </w:p>
                        </w:tc>
                        <w:tc>
                          <w:tcPr>
                            <w:tcW w:w="912" w:type="dxa"/>
                            <w:vAlign w:val="bottom"/>
                          </w:tcPr>
                          <w:p w14:paraId="302A9D0B" w14:textId="78D27879" w:rsidR="001973A2" w:rsidRDefault="001973A2" w:rsidP="00FB370D">
                            <w:pPr>
                              <w:pStyle w:val="Nidungvnbn"/>
                              <w:ind w:firstLine="0"/>
                              <w:jc w:val="right"/>
                            </w:pPr>
                            <w:r>
                              <w:rPr>
                                <w:color w:val="000000"/>
                                <w:sz w:val="22"/>
                                <w:szCs w:val="22"/>
                              </w:rPr>
                              <w:t>0.6563</w:t>
                            </w:r>
                          </w:p>
                        </w:tc>
                        <w:tc>
                          <w:tcPr>
                            <w:tcW w:w="912" w:type="dxa"/>
                            <w:vAlign w:val="bottom"/>
                          </w:tcPr>
                          <w:p w14:paraId="6DD787A2" w14:textId="3D64AD92" w:rsidR="001973A2" w:rsidRDefault="001973A2" w:rsidP="00FB370D">
                            <w:pPr>
                              <w:pStyle w:val="Nidungvnbn"/>
                              <w:ind w:firstLine="0"/>
                              <w:jc w:val="right"/>
                            </w:pPr>
                            <w:r>
                              <w:rPr>
                                <w:color w:val="000000"/>
                                <w:sz w:val="22"/>
                                <w:szCs w:val="22"/>
                              </w:rPr>
                              <w:t>0.6012</w:t>
                            </w:r>
                          </w:p>
                        </w:tc>
                        <w:tc>
                          <w:tcPr>
                            <w:tcW w:w="1077" w:type="dxa"/>
                            <w:vAlign w:val="bottom"/>
                          </w:tcPr>
                          <w:p w14:paraId="007B4D7D" w14:textId="5A639E5E" w:rsidR="001973A2" w:rsidRDefault="001973A2" w:rsidP="00FB370D">
                            <w:pPr>
                              <w:pStyle w:val="Nidungvnbn"/>
                              <w:ind w:firstLine="0"/>
                              <w:jc w:val="right"/>
                            </w:pPr>
                            <w:r>
                              <w:rPr>
                                <w:color w:val="000000"/>
                                <w:sz w:val="22"/>
                                <w:szCs w:val="22"/>
                              </w:rPr>
                              <w:t>381</w:t>
                            </w:r>
                          </w:p>
                        </w:tc>
                        <w:tc>
                          <w:tcPr>
                            <w:tcW w:w="994" w:type="dxa"/>
                            <w:vAlign w:val="bottom"/>
                          </w:tcPr>
                          <w:p w14:paraId="15585CCD" w14:textId="23B114B1" w:rsidR="001973A2" w:rsidRDefault="001973A2" w:rsidP="00FB370D">
                            <w:pPr>
                              <w:pStyle w:val="Nidungvnbn"/>
                              <w:ind w:firstLine="0"/>
                              <w:jc w:val="right"/>
                            </w:pPr>
                            <w:r>
                              <w:rPr>
                                <w:color w:val="000000"/>
                                <w:sz w:val="22"/>
                                <w:szCs w:val="22"/>
                              </w:rPr>
                              <w:t>0.6151</w:t>
                            </w:r>
                          </w:p>
                        </w:tc>
                        <w:tc>
                          <w:tcPr>
                            <w:tcW w:w="994" w:type="dxa"/>
                            <w:vAlign w:val="bottom"/>
                          </w:tcPr>
                          <w:p w14:paraId="79ECD446" w14:textId="5B738305" w:rsidR="001973A2" w:rsidRDefault="001973A2" w:rsidP="00FB370D">
                            <w:pPr>
                              <w:pStyle w:val="Nidungvnbn"/>
                              <w:ind w:firstLine="0"/>
                              <w:jc w:val="right"/>
                            </w:pPr>
                            <w:r>
                              <w:rPr>
                                <w:color w:val="000000"/>
                                <w:sz w:val="22"/>
                                <w:szCs w:val="22"/>
                              </w:rPr>
                              <w:t>0.625</w:t>
                            </w:r>
                          </w:p>
                        </w:tc>
                        <w:tc>
                          <w:tcPr>
                            <w:tcW w:w="994" w:type="dxa"/>
                            <w:vAlign w:val="bottom"/>
                          </w:tcPr>
                          <w:p w14:paraId="0D9888CB" w14:textId="797643E9" w:rsidR="001973A2" w:rsidRDefault="001973A2" w:rsidP="00FB370D">
                            <w:pPr>
                              <w:pStyle w:val="Nidungvnbn"/>
                              <w:ind w:firstLine="0"/>
                              <w:jc w:val="right"/>
                            </w:pPr>
                            <w:r>
                              <w:rPr>
                                <w:color w:val="000000"/>
                                <w:sz w:val="22"/>
                                <w:szCs w:val="22"/>
                              </w:rPr>
                              <w:t>0.6174</w:t>
                            </w:r>
                          </w:p>
                        </w:tc>
                        <w:tc>
                          <w:tcPr>
                            <w:tcW w:w="1143" w:type="dxa"/>
                            <w:vAlign w:val="bottom"/>
                          </w:tcPr>
                          <w:p w14:paraId="2FC47949" w14:textId="49182D77" w:rsidR="001973A2" w:rsidRDefault="001973A2" w:rsidP="00FB370D">
                            <w:pPr>
                              <w:pStyle w:val="Nidungvnbn"/>
                              <w:ind w:firstLine="0"/>
                              <w:jc w:val="right"/>
                            </w:pPr>
                            <w:r>
                              <w:rPr>
                                <w:color w:val="000000"/>
                                <w:sz w:val="22"/>
                                <w:szCs w:val="22"/>
                              </w:rPr>
                              <w:t>368.5</w:t>
                            </w:r>
                          </w:p>
                        </w:tc>
                      </w:tr>
                      <w:tr w:rsidR="001973A2" w14:paraId="7E07E307" w14:textId="77777777" w:rsidTr="00A24F79">
                        <w:trPr>
                          <w:trHeight w:val="379"/>
                        </w:trPr>
                        <w:tc>
                          <w:tcPr>
                            <w:tcW w:w="805" w:type="dxa"/>
                            <w:vMerge/>
                          </w:tcPr>
                          <w:p w14:paraId="09312201" w14:textId="77777777" w:rsidR="001973A2" w:rsidRDefault="001973A2" w:rsidP="00FB370D">
                            <w:pPr>
                              <w:pStyle w:val="Nidungvnbn"/>
                              <w:ind w:firstLine="0"/>
                              <w:jc w:val="left"/>
                              <w:rPr>
                                <w:b/>
                              </w:rPr>
                            </w:pPr>
                          </w:p>
                        </w:tc>
                        <w:tc>
                          <w:tcPr>
                            <w:tcW w:w="2952" w:type="dxa"/>
                            <w:vAlign w:val="bottom"/>
                          </w:tcPr>
                          <w:p w14:paraId="3CF2289A" w14:textId="3ABF5E4E" w:rsidR="001973A2" w:rsidRDefault="001973A2" w:rsidP="00FB370D">
                            <w:pPr>
                              <w:pStyle w:val="Nidungvnbn"/>
                              <w:ind w:firstLine="0"/>
                              <w:jc w:val="left"/>
                              <w:rPr>
                                <w:b/>
                              </w:rPr>
                            </w:pPr>
                            <w:r>
                              <w:rPr>
                                <w:color w:val="000000"/>
                                <w:sz w:val="22"/>
                                <w:szCs w:val="22"/>
                              </w:rPr>
                              <w:t>HouseTwenty</w:t>
                            </w:r>
                          </w:p>
                        </w:tc>
                        <w:tc>
                          <w:tcPr>
                            <w:tcW w:w="912" w:type="dxa"/>
                            <w:vAlign w:val="bottom"/>
                          </w:tcPr>
                          <w:p w14:paraId="310C642D" w14:textId="5A91AE3A" w:rsidR="001973A2" w:rsidRDefault="001973A2" w:rsidP="00FB370D">
                            <w:pPr>
                              <w:pStyle w:val="Nidungvnbn"/>
                              <w:ind w:firstLine="0"/>
                              <w:jc w:val="right"/>
                            </w:pPr>
                            <w:r>
                              <w:rPr>
                                <w:color w:val="000000"/>
                                <w:sz w:val="22"/>
                                <w:szCs w:val="22"/>
                              </w:rPr>
                              <w:t>0.9859</w:t>
                            </w:r>
                          </w:p>
                        </w:tc>
                        <w:tc>
                          <w:tcPr>
                            <w:tcW w:w="912" w:type="dxa"/>
                            <w:vAlign w:val="bottom"/>
                          </w:tcPr>
                          <w:p w14:paraId="436BF015" w14:textId="21D5C362" w:rsidR="001973A2" w:rsidRDefault="001973A2" w:rsidP="00FB370D">
                            <w:pPr>
                              <w:pStyle w:val="Nidungvnbn"/>
                              <w:ind w:firstLine="0"/>
                              <w:jc w:val="right"/>
                            </w:pPr>
                            <w:r>
                              <w:rPr>
                                <w:color w:val="000000"/>
                                <w:sz w:val="22"/>
                                <w:szCs w:val="22"/>
                              </w:rPr>
                              <w:t>0.9832</w:t>
                            </w:r>
                          </w:p>
                        </w:tc>
                        <w:tc>
                          <w:tcPr>
                            <w:tcW w:w="912" w:type="dxa"/>
                            <w:vAlign w:val="bottom"/>
                          </w:tcPr>
                          <w:p w14:paraId="1EE63863" w14:textId="20B5580D" w:rsidR="001973A2" w:rsidRDefault="001973A2" w:rsidP="00FB370D">
                            <w:pPr>
                              <w:pStyle w:val="Nidungvnbn"/>
                              <w:ind w:firstLine="0"/>
                              <w:jc w:val="right"/>
                            </w:pPr>
                            <w:r>
                              <w:rPr>
                                <w:color w:val="000000"/>
                                <w:sz w:val="22"/>
                                <w:szCs w:val="22"/>
                              </w:rPr>
                              <w:t>0.98</w:t>
                            </w:r>
                          </w:p>
                        </w:tc>
                        <w:tc>
                          <w:tcPr>
                            <w:tcW w:w="1077" w:type="dxa"/>
                            <w:vAlign w:val="bottom"/>
                          </w:tcPr>
                          <w:p w14:paraId="010DF0E1" w14:textId="67FFAF34" w:rsidR="001973A2" w:rsidRDefault="001973A2" w:rsidP="00FB370D">
                            <w:pPr>
                              <w:pStyle w:val="Nidungvnbn"/>
                              <w:ind w:firstLine="0"/>
                              <w:jc w:val="right"/>
                            </w:pPr>
                            <w:r>
                              <w:rPr>
                                <w:color w:val="000000"/>
                                <w:sz w:val="22"/>
                                <w:szCs w:val="22"/>
                              </w:rPr>
                              <w:t>467.9</w:t>
                            </w:r>
                          </w:p>
                        </w:tc>
                        <w:tc>
                          <w:tcPr>
                            <w:tcW w:w="994" w:type="dxa"/>
                            <w:vAlign w:val="bottom"/>
                          </w:tcPr>
                          <w:p w14:paraId="0EDEA316" w14:textId="3F9516C1" w:rsidR="001973A2" w:rsidRDefault="001973A2" w:rsidP="00FB370D">
                            <w:pPr>
                              <w:pStyle w:val="Nidungvnbn"/>
                              <w:ind w:firstLine="0"/>
                              <w:jc w:val="right"/>
                            </w:pPr>
                            <w:r>
                              <w:rPr>
                                <w:color w:val="000000"/>
                                <w:sz w:val="22"/>
                                <w:szCs w:val="22"/>
                              </w:rPr>
                              <w:t>0.9859</w:t>
                            </w:r>
                          </w:p>
                        </w:tc>
                        <w:tc>
                          <w:tcPr>
                            <w:tcW w:w="994" w:type="dxa"/>
                            <w:vAlign w:val="bottom"/>
                          </w:tcPr>
                          <w:p w14:paraId="0E233114" w14:textId="5596D2DD" w:rsidR="001973A2" w:rsidRDefault="001973A2" w:rsidP="00FB370D">
                            <w:pPr>
                              <w:pStyle w:val="Nidungvnbn"/>
                              <w:ind w:firstLine="0"/>
                              <w:jc w:val="right"/>
                            </w:pPr>
                            <w:r>
                              <w:rPr>
                                <w:color w:val="000000"/>
                                <w:sz w:val="22"/>
                                <w:szCs w:val="22"/>
                              </w:rPr>
                              <w:t>0.9832</w:t>
                            </w:r>
                          </w:p>
                        </w:tc>
                        <w:tc>
                          <w:tcPr>
                            <w:tcW w:w="994" w:type="dxa"/>
                            <w:vAlign w:val="bottom"/>
                          </w:tcPr>
                          <w:p w14:paraId="771E8013" w14:textId="16243F94" w:rsidR="001973A2" w:rsidRDefault="001973A2" w:rsidP="00FB370D">
                            <w:pPr>
                              <w:pStyle w:val="Nidungvnbn"/>
                              <w:ind w:firstLine="0"/>
                              <w:jc w:val="right"/>
                            </w:pPr>
                            <w:r>
                              <w:rPr>
                                <w:color w:val="000000"/>
                                <w:sz w:val="22"/>
                                <w:szCs w:val="22"/>
                              </w:rPr>
                              <w:t>0.98</w:t>
                            </w:r>
                          </w:p>
                        </w:tc>
                        <w:tc>
                          <w:tcPr>
                            <w:tcW w:w="1143" w:type="dxa"/>
                            <w:vAlign w:val="bottom"/>
                          </w:tcPr>
                          <w:p w14:paraId="68245D1C" w14:textId="07A7DBB3" w:rsidR="001973A2" w:rsidRDefault="001973A2" w:rsidP="00FB370D">
                            <w:pPr>
                              <w:pStyle w:val="Nidungvnbn"/>
                              <w:ind w:firstLine="0"/>
                              <w:jc w:val="right"/>
                            </w:pPr>
                            <w:r>
                              <w:rPr>
                                <w:color w:val="000000"/>
                                <w:sz w:val="22"/>
                                <w:szCs w:val="22"/>
                              </w:rPr>
                              <w:t>797.9</w:t>
                            </w:r>
                          </w:p>
                        </w:tc>
                      </w:tr>
                      <w:tr w:rsidR="001973A2" w14:paraId="6BC3E45A" w14:textId="77777777" w:rsidTr="00A24F79">
                        <w:trPr>
                          <w:trHeight w:val="379"/>
                        </w:trPr>
                        <w:tc>
                          <w:tcPr>
                            <w:tcW w:w="805" w:type="dxa"/>
                            <w:vMerge/>
                          </w:tcPr>
                          <w:p w14:paraId="0F9D72D1" w14:textId="77777777" w:rsidR="001973A2" w:rsidRDefault="001973A2" w:rsidP="00FB370D">
                            <w:pPr>
                              <w:pStyle w:val="Nidungvnbn"/>
                              <w:ind w:firstLine="0"/>
                              <w:jc w:val="left"/>
                              <w:rPr>
                                <w:b/>
                              </w:rPr>
                            </w:pPr>
                          </w:p>
                        </w:tc>
                        <w:tc>
                          <w:tcPr>
                            <w:tcW w:w="2952" w:type="dxa"/>
                            <w:vAlign w:val="bottom"/>
                          </w:tcPr>
                          <w:p w14:paraId="264A655D" w14:textId="56F15ED7" w:rsidR="001973A2" w:rsidRDefault="001973A2" w:rsidP="00FB370D">
                            <w:pPr>
                              <w:pStyle w:val="Nidungvnbn"/>
                              <w:ind w:firstLine="0"/>
                              <w:jc w:val="left"/>
                              <w:rPr>
                                <w:b/>
                              </w:rPr>
                            </w:pPr>
                            <w:r>
                              <w:rPr>
                                <w:color w:val="000000"/>
                                <w:sz w:val="22"/>
                                <w:szCs w:val="22"/>
                              </w:rPr>
                              <w:t>InlineSkate</w:t>
                            </w:r>
                          </w:p>
                        </w:tc>
                        <w:tc>
                          <w:tcPr>
                            <w:tcW w:w="912" w:type="dxa"/>
                            <w:vAlign w:val="bottom"/>
                          </w:tcPr>
                          <w:p w14:paraId="0F1F656C" w14:textId="04D04F1A" w:rsidR="001973A2" w:rsidRDefault="001973A2" w:rsidP="00FB370D">
                            <w:pPr>
                              <w:pStyle w:val="Nidungvnbn"/>
                              <w:ind w:firstLine="0"/>
                              <w:jc w:val="right"/>
                            </w:pPr>
                            <w:r>
                              <w:rPr>
                                <w:color w:val="000000"/>
                                <w:sz w:val="22"/>
                                <w:szCs w:val="22"/>
                              </w:rPr>
                              <w:t>0.3443</w:t>
                            </w:r>
                          </w:p>
                        </w:tc>
                        <w:tc>
                          <w:tcPr>
                            <w:tcW w:w="912" w:type="dxa"/>
                            <w:vAlign w:val="bottom"/>
                          </w:tcPr>
                          <w:p w14:paraId="4282A265" w14:textId="467748A0" w:rsidR="001973A2" w:rsidRDefault="001973A2" w:rsidP="00FB370D">
                            <w:pPr>
                              <w:pStyle w:val="Nidungvnbn"/>
                              <w:ind w:firstLine="0"/>
                              <w:jc w:val="right"/>
                            </w:pPr>
                            <w:r>
                              <w:rPr>
                                <w:color w:val="000000"/>
                                <w:sz w:val="22"/>
                                <w:szCs w:val="22"/>
                              </w:rPr>
                              <w:t>0.3382</w:t>
                            </w:r>
                          </w:p>
                        </w:tc>
                        <w:tc>
                          <w:tcPr>
                            <w:tcW w:w="912" w:type="dxa"/>
                            <w:vAlign w:val="bottom"/>
                          </w:tcPr>
                          <w:p w14:paraId="289CE571" w14:textId="6929F418" w:rsidR="001973A2" w:rsidRDefault="001973A2" w:rsidP="00FB370D">
                            <w:pPr>
                              <w:pStyle w:val="Nidungvnbn"/>
                              <w:ind w:firstLine="0"/>
                              <w:jc w:val="right"/>
                            </w:pPr>
                            <w:r>
                              <w:rPr>
                                <w:color w:val="000000"/>
                                <w:sz w:val="22"/>
                                <w:szCs w:val="22"/>
                              </w:rPr>
                              <w:t>0.3481</w:t>
                            </w:r>
                          </w:p>
                        </w:tc>
                        <w:tc>
                          <w:tcPr>
                            <w:tcW w:w="1077" w:type="dxa"/>
                            <w:vAlign w:val="bottom"/>
                          </w:tcPr>
                          <w:p w14:paraId="261AF758" w14:textId="098631FC" w:rsidR="001973A2" w:rsidRDefault="001973A2" w:rsidP="00FB370D">
                            <w:pPr>
                              <w:pStyle w:val="Nidungvnbn"/>
                              <w:ind w:firstLine="0"/>
                              <w:jc w:val="right"/>
                            </w:pPr>
                            <w:r>
                              <w:rPr>
                                <w:color w:val="000000"/>
                                <w:sz w:val="22"/>
                                <w:szCs w:val="22"/>
                              </w:rPr>
                              <w:t>853.3</w:t>
                            </w:r>
                          </w:p>
                        </w:tc>
                        <w:tc>
                          <w:tcPr>
                            <w:tcW w:w="994" w:type="dxa"/>
                            <w:vAlign w:val="bottom"/>
                          </w:tcPr>
                          <w:p w14:paraId="738FB5E5" w14:textId="4DA407B7" w:rsidR="001973A2" w:rsidRDefault="001973A2" w:rsidP="00FB370D">
                            <w:pPr>
                              <w:pStyle w:val="Nidungvnbn"/>
                              <w:ind w:firstLine="0"/>
                              <w:jc w:val="right"/>
                            </w:pPr>
                            <w:r>
                              <w:rPr>
                                <w:color w:val="000000"/>
                                <w:sz w:val="22"/>
                                <w:szCs w:val="22"/>
                              </w:rPr>
                              <w:t>0.3268</w:t>
                            </w:r>
                          </w:p>
                        </w:tc>
                        <w:tc>
                          <w:tcPr>
                            <w:tcW w:w="994" w:type="dxa"/>
                            <w:vAlign w:val="bottom"/>
                          </w:tcPr>
                          <w:p w14:paraId="6B42049B" w14:textId="28C8DF55" w:rsidR="001973A2" w:rsidRDefault="001973A2" w:rsidP="00FB370D">
                            <w:pPr>
                              <w:pStyle w:val="Nidungvnbn"/>
                              <w:ind w:firstLine="0"/>
                              <w:jc w:val="right"/>
                            </w:pPr>
                            <w:r>
                              <w:rPr>
                                <w:color w:val="000000"/>
                                <w:sz w:val="22"/>
                                <w:szCs w:val="22"/>
                              </w:rPr>
                              <w:t>0.3273</w:t>
                            </w:r>
                          </w:p>
                        </w:tc>
                        <w:tc>
                          <w:tcPr>
                            <w:tcW w:w="994" w:type="dxa"/>
                            <w:vAlign w:val="bottom"/>
                          </w:tcPr>
                          <w:p w14:paraId="5EB7963C" w14:textId="3D2C9047" w:rsidR="001973A2" w:rsidRDefault="001973A2" w:rsidP="00FB370D">
                            <w:pPr>
                              <w:pStyle w:val="Nidungvnbn"/>
                              <w:ind w:firstLine="0"/>
                              <w:jc w:val="right"/>
                            </w:pPr>
                            <w:r>
                              <w:rPr>
                                <w:color w:val="000000"/>
                                <w:sz w:val="22"/>
                                <w:szCs w:val="22"/>
                              </w:rPr>
                              <w:t>0.3453</w:t>
                            </w:r>
                          </w:p>
                        </w:tc>
                        <w:tc>
                          <w:tcPr>
                            <w:tcW w:w="1143" w:type="dxa"/>
                            <w:vAlign w:val="bottom"/>
                          </w:tcPr>
                          <w:p w14:paraId="440B533D" w14:textId="71A7C9CF" w:rsidR="001973A2" w:rsidRDefault="001973A2" w:rsidP="00FB370D">
                            <w:pPr>
                              <w:pStyle w:val="Nidungvnbn"/>
                              <w:ind w:firstLine="0"/>
                              <w:jc w:val="right"/>
                            </w:pPr>
                            <w:r>
                              <w:rPr>
                                <w:color w:val="000000"/>
                                <w:sz w:val="22"/>
                                <w:szCs w:val="22"/>
                              </w:rPr>
                              <w:t>1992.3</w:t>
                            </w:r>
                          </w:p>
                        </w:tc>
                      </w:tr>
                      <w:tr w:rsidR="001973A2" w14:paraId="1E1EF553" w14:textId="77777777" w:rsidTr="00A24F79">
                        <w:trPr>
                          <w:trHeight w:val="379"/>
                        </w:trPr>
                        <w:tc>
                          <w:tcPr>
                            <w:tcW w:w="805" w:type="dxa"/>
                            <w:vMerge/>
                          </w:tcPr>
                          <w:p w14:paraId="551C394C" w14:textId="77777777" w:rsidR="001973A2" w:rsidRDefault="001973A2" w:rsidP="00FB370D">
                            <w:pPr>
                              <w:pStyle w:val="Nidungvnbn"/>
                              <w:ind w:firstLine="0"/>
                              <w:jc w:val="left"/>
                              <w:rPr>
                                <w:b/>
                              </w:rPr>
                            </w:pPr>
                          </w:p>
                        </w:tc>
                        <w:tc>
                          <w:tcPr>
                            <w:tcW w:w="2952" w:type="dxa"/>
                            <w:vAlign w:val="bottom"/>
                          </w:tcPr>
                          <w:p w14:paraId="36CEED81" w14:textId="7C384E49" w:rsidR="001973A2" w:rsidRDefault="001973A2" w:rsidP="00FB370D">
                            <w:pPr>
                              <w:pStyle w:val="Nidungvnbn"/>
                              <w:ind w:firstLine="0"/>
                              <w:jc w:val="left"/>
                              <w:rPr>
                                <w:b/>
                              </w:rPr>
                            </w:pPr>
                            <w:r>
                              <w:rPr>
                                <w:color w:val="000000"/>
                                <w:sz w:val="22"/>
                                <w:szCs w:val="22"/>
                              </w:rPr>
                              <w:t>InsectEPGRegularTrain</w:t>
                            </w:r>
                          </w:p>
                        </w:tc>
                        <w:tc>
                          <w:tcPr>
                            <w:tcW w:w="912" w:type="dxa"/>
                            <w:vAlign w:val="bottom"/>
                          </w:tcPr>
                          <w:p w14:paraId="3B7A3FFC" w14:textId="17203A23" w:rsidR="001973A2" w:rsidRDefault="001973A2" w:rsidP="00FB370D">
                            <w:pPr>
                              <w:pStyle w:val="Nidungvnbn"/>
                              <w:ind w:firstLine="0"/>
                              <w:jc w:val="right"/>
                            </w:pPr>
                            <w:r>
                              <w:rPr>
                                <w:color w:val="000000"/>
                                <w:sz w:val="22"/>
                                <w:szCs w:val="22"/>
                              </w:rPr>
                              <w:t>1</w:t>
                            </w:r>
                          </w:p>
                        </w:tc>
                        <w:tc>
                          <w:tcPr>
                            <w:tcW w:w="912" w:type="dxa"/>
                            <w:vAlign w:val="bottom"/>
                          </w:tcPr>
                          <w:p w14:paraId="5BF58362" w14:textId="4A630EAE" w:rsidR="001973A2" w:rsidRDefault="001973A2" w:rsidP="00FB370D">
                            <w:pPr>
                              <w:pStyle w:val="Nidungvnbn"/>
                              <w:ind w:firstLine="0"/>
                              <w:jc w:val="right"/>
                            </w:pPr>
                            <w:r>
                              <w:rPr>
                                <w:color w:val="000000"/>
                                <w:sz w:val="22"/>
                                <w:szCs w:val="22"/>
                              </w:rPr>
                              <w:t>1</w:t>
                            </w:r>
                          </w:p>
                        </w:tc>
                        <w:tc>
                          <w:tcPr>
                            <w:tcW w:w="912" w:type="dxa"/>
                            <w:vAlign w:val="bottom"/>
                          </w:tcPr>
                          <w:p w14:paraId="74BE2276" w14:textId="55370B5E" w:rsidR="001973A2" w:rsidRDefault="001973A2" w:rsidP="00FB370D">
                            <w:pPr>
                              <w:pStyle w:val="Nidungvnbn"/>
                              <w:ind w:firstLine="0"/>
                              <w:jc w:val="right"/>
                            </w:pPr>
                            <w:r>
                              <w:rPr>
                                <w:color w:val="000000"/>
                                <w:sz w:val="22"/>
                                <w:szCs w:val="22"/>
                              </w:rPr>
                              <w:t>1</w:t>
                            </w:r>
                          </w:p>
                        </w:tc>
                        <w:tc>
                          <w:tcPr>
                            <w:tcW w:w="1077" w:type="dxa"/>
                            <w:vAlign w:val="bottom"/>
                          </w:tcPr>
                          <w:p w14:paraId="3D3CFD3B" w14:textId="3BBBED0A" w:rsidR="001973A2" w:rsidRDefault="001973A2" w:rsidP="00FB370D">
                            <w:pPr>
                              <w:pStyle w:val="Nidungvnbn"/>
                              <w:ind w:firstLine="0"/>
                              <w:jc w:val="right"/>
                            </w:pPr>
                            <w:r>
                              <w:rPr>
                                <w:color w:val="000000"/>
                                <w:sz w:val="22"/>
                                <w:szCs w:val="22"/>
                              </w:rPr>
                              <w:t>559.6</w:t>
                            </w:r>
                          </w:p>
                        </w:tc>
                        <w:tc>
                          <w:tcPr>
                            <w:tcW w:w="994" w:type="dxa"/>
                            <w:vAlign w:val="bottom"/>
                          </w:tcPr>
                          <w:p w14:paraId="67CB9DB8" w14:textId="4CF5F81E" w:rsidR="001973A2" w:rsidRDefault="001973A2" w:rsidP="00FB370D">
                            <w:pPr>
                              <w:pStyle w:val="Nidungvnbn"/>
                              <w:ind w:firstLine="0"/>
                              <w:jc w:val="right"/>
                            </w:pPr>
                            <w:r>
                              <w:rPr>
                                <w:color w:val="000000"/>
                                <w:sz w:val="22"/>
                                <w:szCs w:val="22"/>
                              </w:rPr>
                              <w:t>0.9972</w:t>
                            </w:r>
                          </w:p>
                        </w:tc>
                        <w:tc>
                          <w:tcPr>
                            <w:tcW w:w="994" w:type="dxa"/>
                            <w:vAlign w:val="bottom"/>
                          </w:tcPr>
                          <w:p w14:paraId="096E7B28" w14:textId="133C82B9" w:rsidR="001973A2" w:rsidRDefault="001973A2" w:rsidP="00FB370D">
                            <w:pPr>
                              <w:pStyle w:val="Nidungvnbn"/>
                              <w:ind w:firstLine="0"/>
                              <w:jc w:val="right"/>
                            </w:pPr>
                            <w:r>
                              <w:rPr>
                                <w:color w:val="000000"/>
                                <w:sz w:val="22"/>
                                <w:szCs w:val="22"/>
                              </w:rPr>
                              <w:t>0.996</w:t>
                            </w:r>
                          </w:p>
                        </w:tc>
                        <w:tc>
                          <w:tcPr>
                            <w:tcW w:w="994" w:type="dxa"/>
                            <w:vAlign w:val="bottom"/>
                          </w:tcPr>
                          <w:p w14:paraId="6E7762CE" w14:textId="136FB54C" w:rsidR="001973A2" w:rsidRDefault="001973A2" w:rsidP="00FB370D">
                            <w:pPr>
                              <w:pStyle w:val="Nidungvnbn"/>
                              <w:ind w:firstLine="0"/>
                              <w:jc w:val="right"/>
                            </w:pPr>
                            <w:r>
                              <w:rPr>
                                <w:color w:val="000000"/>
                                <w:sz w:val="22"/>
                                <w:szCs w:val="22"/>
                              </w:rPr>
                              <w:t>0.9921</w:t>
                            </w:r>
                          </w:p>
                        </w:tc>
                        <w:tc>
                          <w:tcPr>
                            <w:tcW w:w="1143" w:type="dxa"/>
                            <w:vAlign w:val="bottom"/>
                          </w:tcPr>
                          <w:p w14:paraId="7516584B" w14:textId="3F8AE007" w:rsidR="001973A2" w:rsidRDefault="001973A2" w:rsidP="00FB370D">
                            <w:pPr>
                              <w:pStyle w:val="Nidungvnbn"/>
                              <w:ind w:firstLine="0"/>
                              <w:jc w:val="right"/>
                            </w:pPr>
                            <w:r>
                              <w:rPr>
                                <w:color w:val="000000"/>
                                <w:sz w:val="22"/>
                                <w:szCs w:val="22"/>
                              </w:rPr>
                              <w:t>644.3</w:t>
                            </w:r>
                          </w:p>
                        </w:tc>
                      </w:tr>
                      <w:tr w:rsidR="001973A2" w14:paraId="66AE8F76" w14:textId="77777777" w:rsidTr="00A24F79">
                        <w:trPr>
                          <w:trHeight w:val="379"/>
                        </w:trPr>
                        <w:tc>
                          <w:tcPr>
                            <w:tcW w:w="805" w:type="dxa"/>
                            <w:vMerge/>
                          </w:tcPr>
                          <w:p w14:paraId="24B633EA" w14:textId="77777777" w:rsidR="001973A2" w:rsidRDefault="001973A2" w:rsidP="00FB370D">
                            <w:pPr>
                              <w:pStyle w:val="Nidungvnbn"/>
                              <w:ind w:firstLine="0"/>
                              <w:jc w:val="left"/>
                              <w:rPr>
                                <w:b/>
                              </w:rPr>
                            </w:pPr>
                          </w:p>
                        </w:tc>
                        <w:tc>
                          <w:tcPr>
                            <w:tcW w:w="2952" w:type="dxa"/>
                            <w:vAlign w:val="bottom"/>
                          </w:tcPr>
                          <w:p w14:paraId="7CF26BC6" w14:textId="338174F2" w:rsidR="001973A2" w:rsidRDefault="001973A2" w:rsidP="00FB370D">
                            <w:pPr>
                              <w:pStyle w:val="Nidungvnbn"/>
                              <w:ind w:firstLine="0"/>
                              <w:jc w:val="left"/>
                              <w:rPr>
                                <w:b/>
                              </w:rPr>
                            </w:pPr>
                            <w:r>
                              <w:rPr>
                                <w:color w:val="000000"/>
                                <w:sz w:val="22"/>
                                <w:szCs w:val="22"/>
                              </w:rPr>
                              <w:t>InsectEPGSmallTrain</w:t>
                            </w:r>
                          </w:p>
                        </w:tc>
                        <w:tc>
                          <w:tcPr>
                            <w:tcW w:w="912" w:type="dxa"/>
                            <w:vAlign w:val="bottom"/>
                          </w:tcPr>
                          <w:p w14:paraId="7B1D8DFA" w14:textId="0870395D" w:rsidR="001973A2" w:rsidRDefault="001973A2" w:rsidP="00FB370D">
                            <w:pPr>
                              <w:pStyle w:val="Nidungvnbn"/>
                              <w:ind w:firstLine="0"/>
                              <w:jc w:val="right"/>
                            </w:pPr>
                            <w:r>
                              <w:rPr>
                                <w:color w:val="000000"/>
                                <w:sz w:val="22"/>
                                <w:szCs w:val="22"/>
                              </w:rPr>
                              <w:t>0.1347</w:t>
                            </w:r>
                          </w:p>
                        </w:tc>
                        <w:tc>
                          <w:tcPr>
                            <w:tcW w:w="912" w:type="dxa"/>
                            <w:vAlign w:val="bottom"/>
                          </w:tcPr>
                          <w:p w14:paraId="37DCA42F" w14:textId="54556945" w:rsidR="001973A2" w:rsidRDefault="001973A2" w:rsidP="00FB370D">
                            <w:pPr>
                              <w:pStyle w:val="Nidungvnbn"/>
                              <w:ind w:firstLine="0"/>
                              <w:jc w:val="right"/>
                            </w:pPr>
                            <w:r>
                              <w:rPr>
                                <w:color w:val="000000"/>
                                <w:sz w:val="22"/>
                                <w:szCs w:val="22"/>
                              </w:rPr>
                              <w:t>0.245</w:t>
                            </w:r>
                          </w:p>
                        </w:tc>
                        <w:tc>
                          <w:tcPr>
                            <w:tcW w:w="912" w:type="dxa"/>
                            <w:vAlign w:val="bottom"/>
                          </w:tcPr>
                          <w:p w14:paraId="26937C5D" w14:textId="6BB456A7" w:rsidR="001973A2" w:rsidRDefault="001973A2" w:rsidP="00FB370D">
                            <w:pPr>
                              <w:pStyle w:val="Nidungvnbn"/>
                              <w:ind w:firstLine="0"/>
                              <w:jc w:val="right"/>
                            </w:pPr>
                            <w:r>
                              <w:rPr>
                                <w:color w:val="000000"/>
                                <w:sz w:val="22"/>
                                <w:szCs w:val="22"/>
                              </w:rPr>
                              <w:t>0.1723</w:t>
                            </w:r>
                          </w:p>
                        </w:tc>
                        <w:tc>
                          <w:tcPr>
                            <w:tcW w:w="1077" w:type="dxa"/>
                            <w:vAlign w:val="bottom"/>
                          </w:tcPr>
                          <w:p w14:paraId="0316B4BC" w14:textId="006D35AA" w:rsidR="001973A2" w:rsidRDefault="001973A2" w:rsidP="00FB370D">
                            <w:pPr>
                              <w:pStyle w:val="Nidungvnbn"/>
                              <w:ind w:firstLine="0"/>
                              <w:jc w:val="right"/>
                            </w:pPr>
                            <w:r>
                              <w:rPr>
                                <w:color w:val="000000"/>
                                <w:sz w:val="22"/>
                                <w:szCs w:val="22"/>
                              </w:rPr>
                              <w:t>1962.4</w:t>
                            </w:r>
                          </w:p>
                        </w:tc>
                        <w:tc>
                          <w:tcPr>
                            <w:tcW w:w="994" w:type="dxa"/>
                            <w:vAlign w:val="bottom"/>
                          </w:tcPr>
                          <w:p w14:paraId="19204593" w14:textId="4DC147F4" w:rsidR="001973A2" w:rsidRDefault="001973A2" w:rsidP="00FB370D">
                            <w:pPr>
                              <w:pStyle w:val="Nidungvnbn"/>
                              <w:ind w:firstLine="0"/>
                              <w:jc w:val="right"/>
                            </w:pPr>
                            <w:r>
                              <w:rPr>
                                <w:color w:val="000000"/>
                                <w:sz w:val="22"/>
                                <w:szCs w:val="22"/>
                              </w:rPr>
                              <w:t>0.0296</w:t>
                            </w:r>
                          </w:p>
                        </w:tc>
                        <w:tc>
                          <w:tcPr>
                            <w:tcW w:w="994" w:type="dxa"/>
                            <w:vAlign w:val="bottom"/>
                          </w:tcPr>
                          <w:p w14:paraId="0619D181" w14:textId="0AF24C90" w:rsidR="001973A2" w:rsidRDefault="001973A2" w:rsidP="00FB370D">
                            <w:pPr>
                              <w:pStyle w:val="Nidungvnbn"/>
                              <w:ind w:firstLine="0"/>
                              <w:jc w:val="right"/>
                            </w:pPr>
                            <w:r>
                              <w:rPr>
                                <w:color w:val="000000"/>
                                <w:sz w:val="22"/>
                                <w:szCs w:val="22"/>
                              </w:rPr>
                              <w:t>0.0643</w:t>
                            </w:r>
                          </w:p>
                        </w:tc>
                        <w:tc>
                          <w:tcPr>
                            <w:tcW w:w="994" w:type="dxa"/>
                            <w:vAlign w:val="bottom"/>
                          </w:tcPr>
                          <w:p w14:paraId="2786F5B7" w14:textId="0C6FD987" w:rsidR="001973A2" w:rsidRDefault="001973A2" w:rsidP="00FB370D">
                            <w:pPr>
                              <w:pStyle w:val="Nidungvnbn"/>
                              <w:ind w:firstLine="0"/>
                              <w:jc w:val="right"/>
                            </w:pPr>
                            <w:r>
                              <w:rPr>
                                <w:color w:val="000000"/>
                                <w:sz w:val="22"/>
                                <w:szCs w:val="22"/>
                              </w:rPr>
                              <w:t>0.127</w:t>
                            </w:r>
                          </w:p>
                        </w:tc>
                        <w:tc>
                          <w:tcPr>
                            <w:tcW w:w="1143" w:type="dxa"/>
                            <w:vAlign w:val="bottom"/>
                          </w:tcPr>
                          <w:p w14:paraId="7F8D3BA1" w14:textId="39F8BFC6" w:rsidR="001973A2" w:rsidRDefault="001973A2" w:rsidP="00FB370D">
                            <w:pPr>
                              <w:pStyle w:val="Nidungvnbn"/>
                              <w:ind w:firstLine="0"/>
                              <w:jc w:val="right"/>
                            </w:pPr>
                            <w:r>
                              <w:rPr>
                                <w:color w:val="000000"/>
                                <w:sz w:val="22"/>
                                <w:szCs w:val="22"/>
                              </w:rPr>
                              <w:t>1329.9</w:t>
                            </w:r>
                          </w:p>
                        </w:tc>
                      </w:tr>
                      <w:tr w:rsidR="001973A2" w14:paraId="7BE6EDC2" w14:textId="77777777" w:rsidTr="00A24F79">
                        <w:trPr>
                          <w:trHeight w:val="379"/>
                        </w:trPr>
                        <w:tc>
                          <w:tcPr>
                            <w:tcW w:w="805" w:type="dxa"/>
                            <w:vMerge/>
                          </w:tcPr>
                          <w:p w14:paraId="51C29050" w14:textId="77777777" w:rsidR="001973A2" w:rsidRDefault="001973A2" w:rsidP="00FB370D">
                            <w:pPr>
                              <w:pStyle w:val="Nidungvnbn"/>
                              <w:ind w:firstLine="0"/>
                              <w:jc w:val="left"/>
                              <w:rPr>
                                <w:b/>
                              </w:rPr>
                            </w:pPr>
                          </w:p>
                        </w:tc>
                        <w:tc>
                          <w:tcPr>
                            <w:tcW w:w="2952" w:type="dxa"/>
                            <w:vAlign w:val="bottom"/>
                          </w:tcPr>
                          <w:p w14:paraId="30271CDD" w14:textId="78B06AEF" w:rsidR="001973A2" w:rsidRDefault="001973A2" w:rsidP="00FB370D">
                            <w:pPr>
                              <w:pStyle w:val="Nidungvnbn"/>
                              <w:ind w:firstLine="0"/>
                              <w:jc w:val="left"/>
                              <w:rPr>
                                <w:b/>
                              </w:rPr>
                            </w:pPr>
                            <w:r>
                              <w:rPr>
                                <w:color w:val="000000"/>
                                <w:sz w:val="22"/>
                                <w:szCs w:val="22"/>
                              </w:rPr>
                              <w:t>InsectWingbeatSound</w:t>
                            </w:r>
                          </w:p>
                        </w:tc>
                        <w:tc>
                          <w:tcPr>
                            <w:tcW w:w="912" w:type="dxa"/>
                            <w:vAlign w:val="bottom"/>
                          </w:tcPr>
                          <w:p w14:paraId="678B0EEB" w14:textId="23034B2A" w:rsidR="001973A2" w:rsidRDefault="001973A2" w:rsidP="00FB370D">
                            <w:pPr>
                              <w:pStyle w:val="Nidungvnbn"/>
                              <w:ind w:firstLine="0"/>
                              <w:jc w:val="right"/>
                            </w:pPr>
                            <w:r>
                              <w:rPr>
                                <w:color w:val="000000"/>
                                <w:sz w:val="22"/>
                                <w:szCs w:val="22"/>
                              </w:rPr>
                              <w:t>0.4121</w:t>
                            </w:r>
                          </w:p>
                        </w:tc>
                        <w:tc>
                          <w:tcPr>
                            <w:tcW w:w="912" w:type="dxa"/>
                            <w:vAlign w:val="bottom"/>
                          </w:tcPr>
                          <w:p w14:paraId="5CC835E5" w14:textId="50673E55" w:rsidR="001973A2" w:rsidRDefault="001973A2" w:rsidP="00FB370D">
                            <w:pPr>
                              <w:pStyle w:val="Nidungvnbn"/>
                              <w:ind w:firstLine="0"/>
                              <w:jc w:val="right"/>
                            </w:pPr>
                            <w:r>
                              <w:rPr>
                                <w:color w:val="000000"/>
                                <w:sz w:val="22"/>
                                <w:szCs w:val="22"/>
                              </w:rPr>
                              <w:t>0.4066</w:t>
                            </w:r>
                          </w:p>
                        </w:tc>
                        <w:tc>
                          <w:tcPr>
                            <w:tcW w:w="912" w:type="dxa"/>
                            <w:vAlign w:val="bottom"/>
                          </w:tcPr>
                          <w:p w14:paraId="07C87AF2" w14:textId="23CF25F0" w:rsidR="001973A2" w:rsidRDefault="001973A2" w:rsidP="00FB370D">
                            <w:pPr>
                              <w:pStyle w:val="Nidungvnbn"/>
                              <w:ind w:firstLine="0"/>
                              <w:jc w:val="right"/>
                            </w:pPr>
                            <w:r>
                              <w:rPr>
                                <w:color w:val="000000"/>
                                <w:sz w:val="22"/>
                                <w:szCs w:val="22"/>
                              </w:rPr>
                              <w:t>0.4066</w:t>
                            </w:r>
                          </w:p>
                        </w:tc>
                        <w:tc>
                          <w:tcPr>
                            <w:tcW w:w="1077" w:type="dxa"/>
                            <w:vAlign w:val="bottom"/>
                          </w:tcPr>
                          <w:p w14:paraId="312146D8" w14:textId="5CEF209B" w:rsidR="001973A2" w:rsidRDefault="001973A2" w:rsidP="00FB370D">
                            <w:pPr>
                              <w:pStyle w:val="Nidungvnbn"/>
                              <w:ind w:firstLine="0"/>
                              <w:jc w:val="right"/>
                            </w:pPr>
                            <w:r>
                              <w:rPr>
                                <w:color w:val="000000"/>
                                <w:sz w:val="22"/>
                                <w:szCs w:val="22"/>
                              </w:rPr>
                              <w:t>1536.2</w:t>
                            </w:r>
                          </w:p>
                        </w:tc>
                        <w:tc>
                          <w:tcPr>
                            <w:tcW w:w="994" w:type="dxa"/>
                            <w:vAlign w:val="bottom"/>
                          </w:tcPr>
                          <w:p w14:paraId="64A79765" w14:textId="16E1DD75" w:rsidR="001973A2" w:rsidRDefault="001973A2" w:rsidP="00FB370D">
                            <w:pPr>
                              <w:pStyle w:val="Nidungvnbn"/>
                              <w:ind w:firstLine="0"/>
                              <w:jc w:val="right"/>
                            </w:pPr>
                            <w:r>
                              <w:rPr>
                                <w:color w:val="000000"/>
                                <w:sz w:val="22"/>
                                <w:szCs w:val="22"/>
                              </w:rPr>
                              <w:t>0.3934</w:t>
                            </w:r>
                          </w:p>
                        </w:tc>
                        <w:tc>
                          <w:tcPr>
                            <w:tcW w:w="994" w:type="dxa"/>
                            <w:vAlign w:val="bottom"/>
                          </w:tcPr>
                          <w:p w14:paraId="0C67F01C" w14:textId="71F992C4" w:rsidR="001973A2" w:rsidRDefault="001973A2" w:rsidP="00FB370D">
                            <w:pPr>
                              <w:pStyle w:val="Nidungvnbn"/>
                              <w:ind w:firstLine="0"/>
                              <w:jc w:val="right"/>
                            </w:pPr>
                            <w:r>
                              <w:rPr>
                                <w:color w:val="000000"/>
                                <w:sz w:val="22"/>
                                <w:szCs w:val="22"/>
                              </w:rPr>
                              <w:t>0.3914</w:t>
                            </w:r>
                          </w:p>
                        </w:tc>
                        <w:tc>
                          <w:tcPr>
                            <w:tcW w:w="994" w:type="dxa"/>
                            <w:vAlign w:val="bottom"/>
                          </w:tcPr>
                          <w:p w14:paraId="0A7323AA" w14:textId="0E804B10" w:rsidR="001973A2" w:rsidRDefault="001973A2" w:rsidP="00FB370D">
                            <w:pPr>
                              <w:pStyle w:val="Nidungvnbn"/>
                              <w:ind w:firstLine="0"/>
                              <w:jc w:val="right"/>
                            </w:pPr>
                            <w:r>
                              <w:rPr>
                                <w:color w:val="000000"/>
                                <w:sz w:val="22"/>
                                <w:szCs w:val="22"/>
                              </w:rPr>
                              <w:t>0.3914</w:t>
                            </w:r>
                          </w:p>
                        </w:tc>
                        <w:tc>
                          <w:tcPr>
                            <w:tcW w:w="1143" w:type="dxa"/>
                            <w:vAlign w:val="bottom"/>
                          </w:tcPr>
                          <w:p w14:paraId="7E2BDACA" w14:textId="6ACC60FA" w:rsidR="001973A2" w:rsidRDefault="001973A2" w:rsidP="00FB370D">
                            <w:pPr>
                              <w:pStyle w:val="Nidungvnbn"/>
                              <w:ind w:firstLine="0"/>
                              <w:jc w:val="right"/>
                            </w:pPr>
                            <w:r>
                              <w:rPr>
                                <w:color w:val="000000"/>
                                <w:sz w:val="22"/>
                                <w:szCs w:val="22"/>
                              </w:rPr>
                              <w:t>1450.7</w:t>
                            </w:r>
                          </w:p>
                        </w:tc>
                      </w:tr>
                      <w:tr w:rsidR="001973A2" w14:paraId="04752036" w14:textId="77777777" w:rsidTr="00A24F79">
                        <w:trPr>
                          <w:trHeight w:val="379"/>
                        </w:trPr>
                        <w:tc>
                          <w:tcPr>
                            <w:tcW w:w="805" w:type="dxa"/>
                            <w:vMerge/>
                          </w:tcPr>
                          <w:p w14:paraId="653C174C" w14:textId="77777777" w:rsidR="001973A2" w:rsidRDefault="001973A2" w:rsidP="00FB370D">
                            <w:pPr>
                              <w:pStyle w:val="Nidungvnbn"/>
                              <w:ind w:firstLine="0"/>
                              <w:jc w:val="left"/>
                              <w:rPr>
                                <w:b/>
                              </w:rPr>
                            </w:pPr>
                          </w:p>
                        </w:tc>
                        <w:tc>
                          <w:tcPr>
                            <w:tcW w:w="2952" w:type="dxa"/>
                            <w:vAlign w:val="bottom"/>
                          </w:tcPr>
                          <w:p w14:paraId="4D56A722" w14:textId="5CC2D1E5" w:rsidR="001973A2" w:rsidRDefault="001973A2" w:rsidP="00FB370D">
                            <w:pPr>
                              <w:pStyle w:val="Nidungvnbn"/>
                              <w:ind w:firstLine="0"/>
                              <w:jc w:val="left"/>
                              <w:rPr>
                                <w:b/>
                              </w:rPr>
                            </w:pPr>
                            <w:r>
                              <w:rPr>
                                <w:color w:val="000000"/>
                                <w:sz w:val="22"/>
                                <w:szCs w:val="22"/>
                              </w:rPr>
                              <w:t>ItalyPowerDemand</w:t>
                            </w:r>
                          </w:p>
                        </w:tc>
                        <w:tc>
                          <w:tcPr>
                            <w:tcW w:w="912" w:type="dxa"/>
                            <w:vAlign w:val="bottom"/>
                          </w:tcPr>
                          <w:p w14:paraId="1056AC1B" w14:textId="38FB1423" w:rsidR="001973A2" w:rsidRDefault="001973A2" w:rsidP="00FB370D">
                            <w:pPr>
                              <w:pStyle w:val="Nidungvnbn"/>
                              <w:ind w:firstLine="0"/>
                              <w:jc w:val="right"/>
                            </w:pPr>
                            <w:r>
                              <w:rPr>
                                <w:color w:val="000000"/>
                                <w:sz w:val="22"/>
                                <w:szCs w:val="22"/>
                              </w:rPr>
                              <w:t>0.9613</w:t>
                            </w:r>
                          </w:p>
                        </w:tc>
                        <w:tc>
                          <w:tcPr>
                            <w:tcW w:w="912" w:type="dxa"/>
                            <w:vAlign w:val="bottom"/>
                          </w:tcPr>
                          <w:p w14:paraId="681538BC" w14:textId="1340434E" w:rsidR="001973A2" w:rsidRDefault="001973A2" w:rsidP="00FB370D">
                            <w:pPr>
                              <w:pStyle w:val="Nidungvnbn"/>
                              <w:ind w:firstLine="0"/>
                              <w:jc w:val="right"/>
                            </w:pPr>
                            <w:r>
                              <w:rPr>
                                <w:color w:val="000000"/>
                                <w:sz w:val="22"/>
                                <w:szCs w:val="22"/>
                              </w:rPr>
                              <w:t>0.9611</w:t>
                            </w:r>
                          </w:p>
                        </w:tc>
                        <w:tc>
                          <w:tcPr>
                            <w:tcW w:w="912" w:type="dxa"/>
                            <w:vAlign w:val="bottom"/>
                          </w:tcPr>
                          <w:p w14:paraId="112E7597" w14:textId="2362D0D8" w:rsidR="001973A2" w:rsidRDefault="001973A2" w:rsidP="00FB370D">
                            <w:pPr>
                              <w:pStyle w:val="Nidungvnbn"/>
                              <w:ind w:firstLine="0"/>
                              <w:jc w:val="right"/>
                            </w:pPr>
                            <w:r>
                              <w:rPr>
                                <w:color w:val="000000"/>
                                <w:sz w:val="22"/>
                                <w:szCs w:val="22"/>
                              </w:rPr>
                              <w:t>0.9611</w:t>
                            </w:r>
                          </w:p>
                        </w:tc>
                        <w:tc>
                          <w:tcPr>
                            <w:tcW w:w="1077" w:type="dxa"/>
                            <w:vAlign w:val="bottom"/>
                          </w:tcPr>
                          <w:p w14:paraId="3E61EDE8" w14:textId="20F2A937" w:rsidR="001973A2" w:rsidRDefault="001973A2" w:rsidP="00FB370D">
                            <w:pPr>
                              <w:pStyle w:val="Nidungvnbn"/>
                              <w:ind w:firstLine="0"/>
                              <w:jc w:val="right"/>
                            </w:pPr>
                            <w:r>
                              <w:rPr>
                                <w:color w:val="000000"/>
                                <w:sz w:val="22"/>
                                <w:szCs w:val="22"/>
                              </w:rPr>
                              <w:t>808.9</w:t>
                            </w:r>
                          </w:p>
                        </w:tc>
                        <w:tc>
                          <w:tcPr>
                            <w:tcW w:w="994" w:type="dxa"/>
                            <w:vAlign w:val="bottom"/>
                          </w:tcPr>
                          <w:p w14:paraId="4DF0C522" w14:textId="3DB1518E" w:rsidR="001973A2" w:rsidRDefault="001973A2" w:rsidP="00FB370D">
                            <w:pPr>
                              <w:pStyle w:val="Nidungvnbn"/>
                              <w:ind w:firstLine="0"/>
                              <w:jc w:val="right"/>
                            </w:pPr>
                            <w:r>
                              <w:rPr>
                                <w:color w:val="000000"/>
                                <w:sz w:val="22"/>
                                <w:szCs w:val="22"/>
                              </w:rPr>
                              <w:t>0.9622</w:t>
                            </w:r>
                          </w:p>
                        </w:tc>
                        <w:tc>
                          <w:tcPr>
                            <w:tcW w:w="994" w:type="dxa"/>
                            <w:vAlign w:val="bottom"/>
                          </w:tcPr>
                          <w:p w14:paraId="28C779C0" w14:textId="56927C71" w:rsidR="001973A2" w:rsidRDefault="001973A2" w:rsidP="00FB370D">
                            <w:pPr>
                              <w:pStyle w:val="Nidungvnbn"/>
                              <w:ind w:firstLine="0"/>
                              <w:jc w:val="right"/>
                            </w:pPr>
                            <w:r>
                              <w:rPr>
                                <w:color w:val="000000"/>
                                <w:sz w:val="22"/>
                                <w:szCs w:val="22"/>
                              </w:rPr>
                              <w:t>0.9621</w:t>
                            </w:r>
                          </w:p>
                        </w:tc>
                        <w:tc>
                          <w:tcPr>
                            <w:tcW w:w="994" w:type="dxa"/>
                            <w:vAlign w:val="bottom"/>
                          </w:tcPr>
                          <w:p w14:paraId="079690C5" w14:textId="4CBCDC4F" w:rsidR="001973A2" w:rsidRDefault="001973A2" w:rsidP="00FB370D">
                            <w:pPr>
                              <w:pStyle w:val="Nidungvnbn"/>
                              <w:ind w:firstLine="0"/>
                              <w:jc w:val="right"/>
                            </w:pPr>
                            <w:r>
                              <w:rPr>
                                <w:color w:val="000000"/>
                                <w:sz w:val="22"/>
                                <w:szCs w:val="22"/>
                              </w:rPr>
                              <w:t>0.9621</w:t>
                            </w:r>
                          </w:p>
                        </w:tc>
                        <w:tc>
                          <w:tcPr>
                            <w:tcW w:w="1143" w:type="dxa"/>
                            <w:vAlign w:val="bottom"/>
                          </w:tcPr>
                          <w:p w14:paraId="363C9D20" w14:textId="045C93B3" w:rsidR="001973A2" w:rsidRDefault="001973A2" w:rsidP="00FB370D">
                            <w:pPr>
                              <w:pStyle w:val="Nidungvnbn"/>
                              <w:ind w:firstLine="0"/>
                              <w:jc w:val="right"/>
                            </w:pPr>
                            <w:r>
                              <w:rPr>
                                <w:color w:val="000000"/>
                                <w:sz w:val="22"/>
                                <w:szCs w:val="22"/>
                              </w:rPr>
                              <w:t>1168</w:t>
                            </w:r>
                          </w:p>
                        </w:tc>
                      </w:tr>
                      <w:tr w:rsidR="001973A2" w14:paraId="2BDBD9C6" w14:textId="77777777" w:rsidTr="00A24F79">
                        <w:trPr>
                          <w:trHeight w:val="379"/>
                        </w:trPr>
                        <w:tc>
                          <w:tcPr>
                            <w:tcW w:w="805" w:type="dxa"/>
                            <w:vMerge/>
                          </w:tcPr>
                          <w:p w14:paraId="1C617729" w14:textId="77777777" w:rsidR="001973A2" w:rsidRDefault="001973A2" w:rsidP="00FB370D">
                            <w:pPr>
                              <w:pStyle w:val="Nidungvnbn"/>
                              <w:ind w:firstLine="0"/>
                              <w:jc w:val="left"/>
                              <w:rPr>
                                <w:b/>
                              </w:rPr>
                            </w:pPr>
                          </w:p>
                        </w:tc>
                        <w:tc>
                          <w:tcPr>
                            <w:tcW w:w="2952" w:type="dxa"/>
                            <w:vAlign w:val="bottom"/>
                          </w:tcPr>
                          <w:p w14:paraId="62251491" w14:textId="1852660B" w:rsidR="001973A2" w:rsidRDefault="001973A2" w:rsidP="00FB370D">
                            <w:pPr>
                              <w:pStyle w:val="Nidungvnbn"/>
                              <w:ind w:firstLine="0"/>
                              <w:jc w:val="left"/>
                              <w:rPr>
                                <w:b/>
                              </w:rPr>
                            </w:pPr>
                            <w:r>
                              <w:rPr>
                                <w:color w:val="000000"/>
                                <w:sz w:val="22"/>
                                <w:szCs w:val="22"/>
                              </w:rPr>
                              <w:t>LargeKitchenAppliances</w:t>
                            </w:r>
                          </w:p>
                        </w:tc>
                        <w:tc>
                          <w:tcPr>
                            <w:tcW w:w="912" w:type="dxa"/>
                            <w:vAlign w:val="bottom"/>
                          </w:tcPr>
                          <w:p w14:paraId="4392F31D" w14:textId="2C217D47" w:rsidR="001973A2" w:rsidRDefault="001973A2" w:rsidP="00FB370D">
                            <w:pPr>
                              <w:pStyle w:val="Nidungvnbn"/>
                              <w:ind w:firstLine="0"/>
                              <w:jc w:val="right"/>
                            </w:pPr>
                            <w:r>
                              <w:rPr>
                                <w:color w:val="000000"/>
                                <w:sz w:val="22"/>
                                <w:szCs w:val="22"/>
                              </w:rPr>
                              <w:t>0.9077</w:t>
                            </w:r>
                          </w:p>
                        </w:tc>
                        <w:tc>
                          <w:tcPr>
                            <w:tcW w:w="912" w:type="dxa"/>
                            <w:vAlign w:val="bottom"/>
                          </w:tcPr>
                          <w:p w14:paraId="778583B6" w14:textId="1BCFD8FF" w:rsidR="001973A2" w:rsidRDefault="001973A2" w:rsidP="00FB370D">
                            <w:pPr>
                              <w:pStyle w:val="Nidungvnbn"/>
                              <w:ind w:firstLine="0"/>
                              <w:jc w:val="right"/>
                            </w:pPr>
                            <w:r>
                              <w:rPr>
                                <w:color w:val="000000"/>
                                <w:sz w:val="22"/>
                                <w:szCs w:val="22"/>
                              </w:rPr>
                              <w:t>0.904</w:t>
                            </w:r>
                          </w:p>
                        </w:tc>
                        <w:tc>
                          <w:tcPr>
                            <w:tcW w:w="912" w:type="dxa"/>
                            <w:vAlign w:val="bottom"/>
                          </w:tcPr>
                          <w:p w14:paraId="581AD7B3" w14:textId="0FC47E10" w:rsidR="001973A2" w:rsidRDefault="001973A2" w:rsidP="00FB370D">
                            <w:pPr>
                              <w:pStyle w:val="Nidungvnbn"/>
                              <w:ind w:firstLine="0"/>
                              <w:jc w:val="right"/>
                            </w:pPr>
                            <w:r>
                              <w:rPr>
                                <w:color w:val="000000"/>
                                <w:sz w:val="22"/>
                                <w:szCs w:val="22"/>
                              </w:rPr>
                              <w:t>0.904</w:t>
                            </w:r>
                          </w:p>
                        </w:tc>
                        <w:tc>
                          <w:tcPr>
                            <w:tcW w:w="1077" w:type="dxa"/>
                            <w:vAlign w:val="bottom"/>
                          </w:tcPr>
                          <w:p w14:paraId="18D1CE2A" w14:textId="0024F3F9" w:rsidR="001973A2" w:rsidRDefault="001973A2" w:rsidP="00FB370D">
                            <w:pPr>
                              <w:pStyle w:val="Nidungvnbn"/>
                              <w:ind w:firstLine="0"/>
                              <w:jc w:val="right"/>
                            </w:pPr>
                            <w:r>
                              <w:rPr>
                                <w:color w:val="000000"/>
                                <w:sz w:val="22"/>
                                <w:szCs w:val="22"/>
                              </w:rPr>
                              <w:t>844.6</w:t>
                            </w:r>
                          </w:p>
                        </w:tc>
                        <w:tc>
                          <w:tcPr>
                            <w:tcW w:w="994" w:type="dxa"/>
                            <w:vAlign w:val="bottom"/>
                          </w:tcPr>
                          <w:p w14:paraId="43DED675" w14:textId="6E9AFB10" w:rsidR="001973A2" w:rsidRDefault="001973A2" w:rsidP="00FB370D">
                            <w:pPr>
                              <w:pStyle w:val="Nidungvnbn"/>
                              <w:ind w:firstLine="0"/>
                              <w:jc w:val="right"/>
                            </w:pPr>
                            <w:r>
                              <w:rPr>
                                <w:color w:val="000000"/>
                                <w:sz w:val="22"/>
                                <w:szCs w:val="22"/>
                              </w:rPr>
                              <w:t>0.9042</w:t>
                            </w:r>
                          </w:p>
                        </w:tc>
                        <w:tc>
                          <w:tcPr>
                            <w:tcW w:w="994" w:type="dxa"/>
                            <w:vAlign w:val="bottom"/>
                          </w:tcPr>
                          <w:p w14:paraId="56D61EFE" w14:textId="4A9E8820" w:rsidR="001973A2" w:rsidRDefault="001973A2" w:rsidP="00FB370D">
                            <w:pPr>
                              <w:pStyle w:val="Nidungvnbn"/>
                              <w:ind w:firstLine="0"/>
                              <w:jc w:val="right"/>
                            </w:pPr>
                            <w:r>
                              <w:rPr>
                                <w:color w:val="000000"/>
                                <w:sz w:val="22"/>
                                <w:szCs w:val="22"/>
                              </w:rPr>
                              <w:t>0.9013</w:t>
                            </w:r>
                          </w:p>
                        </w:tc>
                        <w:tc>
                          <w:tcPr>
                            <w:tcW w:w="994" w:type="dxa"/>
                            <w:vAlign w:val="bottom"/>
                          </w:tcPr>
                          <w:p w14:paraId="6F6FE3F7" w14:textId="3ED92272" w:rsidR="001973A2" w:rsidRDefault="001973A2" w:rsidP="00FB370D">
                            <w:pPr>
                              <w:pStyle w:val="Nidungvnbn"/>
                              <w:ind w:firstLine="0"/>
                              <w:jc w:val="right"/>
                            </w:pPr>
                            <w:r>
                              <w:rPr>
                                <w:color w:val="000000"/>
                                <w:sz w:val="22"/>
                                <w:szCs w:val="22"/>
                              </w:rPr>
                              <w:t>0.9013</w:t>
                            </w:r>
                          </w:p>
                        </w:tc>
                        <w:tc>
                          <w:tcPr>
                            <w:tcW w:w="1143" w:type="dxa"/>
                            <w:vAlign w:val="bottom"/>
                          </w:tcPr>
                          <w:p w14:paraId="328977F0" w14:textId="2B0B3BB1" w:rsidR="001973A2" w:rsidRDefault="001973A2" w:rsidP="00FB370D">
                            <w:pPr>
                              <w:pStyle w:val="Nidungvnbn"/>
                              <w:ind w:firstLine="0"/>
                              <w:jc w:val="right"/>
                            </w:pPr>
                            <w:r>
                              <w:rPr>
                                <w:color w:val="000000"/>
                                <w:sz w:val="22"/>
                                <w:szCs w:val="22"/>
                              </w:rPr>
                              <w:t>1528.4</w:t>
                            </w:r>
                          </w:p>
                        </w:tc>
                      </w:tr>
                      <w:tr w:rsidR="001973A2" w14:paraId="6DF3EEA2" w14:textId="77777777" w:rsidTr="00A24F79">
                        <w:trPr>
                          <w:trHeight w:val="379"/>
                        </w:trPr>
                        <w:tc>
                          <w:tcPr>
                            <w:tcW w:w="805" w:type="dxa"/>
                            <w:vMerge/>
                          </w:tcPr>
                          <w:p w14:paraId="2C3E3C0D" w14:textId="77777777" w:rsidR="001973A2" w:rsidRDefault="001973A2" w:rsidP="00FB370D">
                            <w:pPr>
                              <w:pStyle w:val="Nidungvnbn"/>
                              <w:ind w:firstLine="0"/>
                              <w:jc w:val="left"/>
                              <w:rPr>
                                <w:b/>
                              </w:rPr>
                            </w:pPr>
                          </w:p>
                        </w:tc>
                        <w:tc>
                          <w:tcPr>
                            <w:tcW w:w="2952" w:type="dxa"/>
                            <w:vAlign w:val="bottom"/>
                          </w:tcPr>
                          <w:p w14:paraId="6A927E42" w14:textId="24B047DD" w:rsidR="001973A2" w:rsidRDefault="001973A2" w:rsidP="00FB370D">
                            <w:pPr>
                              <w:pStyle w:val="Nidungvnbn"/>
                              <w:ind w:firstLine="0"/>
                              <w:jc w:val="left"/>
                              <w:rPr>
                                <w:b/>
                              </w:rPr>
                            </w:pPr>
                            <w:r>
                              <w:rPr>
                                <w:color w:val="000000"/>
                                <w:sz w:val="22"/>
                                <w:szCs w:val="22"/>
                              </w:rPr>
                              <w:t>Lightning2</w:t>
                            </w:r>
                          </w:p>
                        </w:tc>
                        <w:tc>
                          <w:tcPr>
                            <w:tcW w:w="912" w:type="dxa"/>
                            <w:vAlign w:val="bottom"/>
                          </w:tcPr>
                          <w:p w14:paraId="1102AB62" w14:textId="19C1A9CD" w:rsidR="001973A2" w:rsidRDefault="001973A2" w:rsidP="00FB370D">
                            <w:pPr>
                              <w:pStyle w:val="Nidungvnbn"/>
                              <w:ind w:firstLine="0"/>
                              <w:jc w:val="right"/>
                            </w:pPr>
                            <w:r>
                              <w:rPr>
                                <w:color w:val="000000"/>
                                <w:sz w:val="22"/>
                                <w:szCs w:val="22"/>
                              </w:rPr>
                              <w:t>0.7211</w:t>
                            </w:r>
                          </w:p>
                        </w:tc>
                        <w:tc>
                          <w:tcPr>
                            <w:tcW w:w="912" w:type="dxa"/>
                            <w:vAlign w:val="bottom"/>
                          </w:tcPr>
                          <w:p w14:paraId="2E757651" w14:textId="359BEE65" w:rsidR="001973A2" w:rsidRDefault="001973A2" w:rsidP="00FB370D">
                            <w:pPr>
                              <w:pStyle w:val="Nidungvnbn"/>
                              <w:ind w:firstLine="0"/>
                              <w:jc w:val="right"/>
                            </w:pPr>
                            <w:r>
                              <w:rPr>
                                <w:color w:val="000000"/>
                                <w:sz w:val="22"/>
                                <w:szCs w:val="22"/>
                              </w:rPr>
                              <w:t>0.7213</w:t>
                            </w:r>
                          </w:p>
                        </w:tc>
                        <w:tc>
                          <w:tcPr>
                            <w:tcW w:w="912" w:type="dxa"/>
                            <w:vAlign w:val="bottom"/>
                          </w:tcPr>
                          <w:p w14:paraId="6B48BF3D" w14:textId="3A157920" w:rsidR="001973A2" w:rsidRDefault="001973A2" w:rsidP="00FB370D">
                            <w:pPr>
                              <w:pStyle w:val="Nidungvnbn"/>
                              <w:ind w:firstLine="0"/>
                              <w:jc w:val="right"/>
                            </w:pPr>
                            <w:r>
                              <w:rPr>
                                <w:color w:val="000000"/>
                                <w:sz w:val="22"/>
                                <w:szCs w:val="22"/>
                              </w:rPr>
                              <w:t>0.7154</w:t>
                            </w:r>
                          </w:p>
                        </w:tc>
                        <w:tc>
                          <w:tcPr>
                            <w:tcW w:w="1077" w:type="dxa"/>
                            <w:vAlign w:val="bottom"/>
                          </w:tcPr>
                          <w:p w14:paraId="60DD81BE" w14:textId="64D491B2" w:rsidR="001973A2" w:rsidRDefault="001973A2" w:rsidP="00FB370D">
                            <w:pPr>
                              <w:pStyle w:val="Nidungvnbn"/>
                              <w:ind w:firstLine="0"/>
                              <w:jc w:val="right"/>
                            </w:pPr>
                            <w:r>
                              <w:rPr>
                                <w:color w:val="000000"/>
                                <w:sz w:val="22"/>
                                <w:szCs w:val="22"/>
                              </w:rPr>
                              <w:t>368</w:t>
                            </w:r>
                          </w:p>
                        </w:tc>
                        <w:tc>
                          <w:tcPr>
                            <w:tcW w:w="994" w:type="dxa"/>
                            <w:vAlign w:val="bottom"/>
                          </w:tcPr>
                          <w:p w14:paraId="2CC73628" w14:textId="68FDCBB1" w:rsidR="001973A2" w:rsidRDefault="001973A2" w:rsidP="00FB370D">
                            <w:pPr>
                              <w:pStyle w:val="Nidungvnbn"/>
                              <w:ind w:firstLine="0"/>
                              <w:jc w:val="right"/>
                            </w:pPr>
                            <w:r>
                              <w:rPr>
                                <w:color w:val="000000"/>
                                <w:sz w:val="22"/>
                                <w:szCs w:val="22"/>
                              </w:rPr>
                              <w:t>0.7368</w:t>
                            </w:r>
                          </w:p>
                        </w:tc>
                        <w:tc>
                          <w:tcPr>
                            <w:tcW w:w="994" w:type="dxa"/>
                            <w:vAlign w:val="bottom"/>
                          </w:tcPr>
                          <w:p w14:paraId="71757817" w14:textId="6B7C2FB2" w:rsidR="001973A2" w:rsidRDefault="001973A2" w:rsidP="00FB370D">
                            <w:pPr>
                              <w:pStyle w:val="Nidungvnbn"/>
                              <w:ind w:firstLine="0"/>
                              <w:jc w:val="right"/>
                            </w:pPr>
                            <w:r>
                              <w:rPr>
                                <w:color w:val="000000"/>
                                <w:sz w:val="22"/>
                                <w:szCs w:val="22"/>
                              </w:rPr>
                              <w:t>0.7377</w:t>
                            </w:r>
                          </w:p>
                        </w:tc>
                        <w:tc>
                          <w:tcPr>
                            <w:tcW w:w="994" w:type="dxa"/>
                            <w:vAlign w:val="bottom"/>
                          </w:tcPr>
                          <w:p w14:paraId="428D0936" w14:textId="163EBD2C" w:rsidR="001973A2" w:rsidRDefault="001973A2" w:rsidP="00FB370D">
                            <w:pPr>
                              <w:pStyle w:val="Nidungvnbn"/>
                              <w:ind w:firstLine="0"/>
                              <w:jc w:val="right"/>
                            </w:pPr>
                            <w:r>
                              <w:rPr>
                                <w:color w:val="000000"/>
                                <w:sz w:val="22"/>
                                <w:szCs w:val="22"/>
                              </w:rPr>
                              <w:t>0.7332</w:t>
                            </w:r>
                          </w:p>
                        </w:tc>
                        <w:tc>
                          <w:tcPr>
                            <w:tcW w:w="1143" w:type="dxa"/>
                            <w:vAlign w:val="bottom"/>
                          </w:tcPr>
                          <w:p w14:paraId="37A72406" w14:textId="7FEBFE0C" w:rsidR="001973A2" w:rsidRDefault="001973A2" w:rsidP="00FB370D">
                            <w:pPr>
                              <w:pStyle w:val="Nidungvnbn"/>
                              <w:ind w:firstLine="0"/>
                              <w:jc w:val="right"/>
                            </w:pPr>
                            <w:r>
                              <w:rPr>
                                <w:color w:val="000000"/>
                                <w:sz w:val="22"/>
                                <w:szCs w:val="22"/>
                              </w:rPr>
                              <w:t>363.7</w:t>
                            </w:r>
                          </w:p>
                        </w:tc>
                      </w:tr>
                      <w:tr w:rsidR="001973A2" w14:paraId="4B7B2BB8" w14:textId="77777777" w:rsidTr="00A24F79">
                        <w:trPr>
                          <w:trHeight w:val="379"/>
                        </w:trPr>
                        <w:tc>
                          <w:tcPr>
                            <w:tcW w:w="805" w:type="dxa"/>
                            <w:vMerge/>
                          </w:tcPr>
                          <w:p w14:paraId="4216A201" w14:textId="77777777" w:rsidR="001973A2" w:rsidRDefault="001973A2" w:rsidP="00FB370D">
                            <w:pPr>
                              <w:pStyle w:val="Nidungvnbn"/>
                              <w:ind w:firstLine="0"/>
                              <w:jc w:val="left"/>
                              <w:rPr>
                                <w:b/>
                              </w:rPr>
                            </w:pPr>
                          </w:p>
                        </w:tc>
                        <w:tc>
                          <w:tcPr>
                            <w:tcW w:w="2952" w:type="dxa"/>
                            <w:vAlign w:val="bottom"/>
                          </w:tcPr>
                          <w:p w14:paraId="7951E297" w14:textId="49E64808" w:rsidR="001973A2" w:rsidRDefault="001973A2" w:rsidP="00FB370D">
                            <w:pPr>
                              <w:pStyle w:val="Nidungvnbn"/>
                              <w:ind w:firstLine="0"/>
                              <w:jc w:val="left"/>
                              <w:rPr>
                                <w:b/>
                              </w:rPr>
                            </w:pPr>
                            <w:r>
                              <w:rPr>
                                <w:color w:val="000000"/>
                                <w:sz w:val="22"/>
                                <w:szCs w:val="22"/>
                              </w:rPr>
                              <w:t>Lightning7</w:t>
                            </w:r>
                          </w:p>
                        </w:tc>
                        <w:tc>
                          <w:tcPr>
                            <w:tcW w:w="912" w:type="dxa"/>
                            <w:vAlign w:val="bottom"/>
                          </w:tcPr>
                          <w:p w14:paraId="556EC014" w14:textId="22664A1A" w:rsidR="001973A2" w:rsidRDefault="001973A2" w:rsidP="00FB370D">
                            <w:pPr>
                              <w:pStyle w:val="Nidungvnbn"/>
                              <w:ind w:firstLine="0"/>
                              <w:jc w:val="right"/>
                            </w:pPr>
                            <w:r>
                              <w:rPr>
                                <w:color w:val="000000"/>
                                <w:sz w:val="22"/>
                                <w:szCs w:val="22"/>
                              </w:rPr>
                              <w:t>0.8531</w:t>
                            </w:r>
                          </w:p>
                        </w:tc>
                        <w:tc>
                          <w:tcPr>
                            <w:tcW w:w="912" w:type="dxa"/>
                            <w:vAlign w:val="bottom"/>
                          </w:tcPr>
                          <w:p w14:paraId="14CB979C" w14:textId="49359033" w:rsidR="001973A2" w:rsidRDefault="001973A2" w:rsidP="00FB370D">
                            <w:pPr>
                              <w:pStyle w:val="Nidungvnbn"/>
                              <w:ind w:firstLine="0"/>
                              <w:jc w:val="right"/>
                            </w:pPr>
                            <w:r>
                              <w:rPr>
                                <w:color w:val="000000"/>
                                <w:sz w:val="22"/>
                                <w:szCs w:val="22"/>
                              </w:rPr>
                              <w:t>0.8493</w:t>
                            </w:r>
                          </w:p>
                        </w:tc>
                        <w:tc>
                          <w:tcPr>
                            <w:tcW w:w="912" w:type="dxa"/>
                            <w:vAlign w:val="bottom"/>
                          </w:tcPr>
                          <w:p w14:paraId="6183F511" w14:textId="26E9DCAE" w:rsidR="001973A2" w:rsidRDefault="001973A2" w:rsidP="00FB370D">
                            <w:pPr>
                              <w:pStyle w:val="Nidungvnbn"/>
                              <w:ind w:firstLine="0"/>
                              <w:jc w:val="right"/>
                            </w:pPr>
                            <w:r>
                              <w:rPr>
                                <w:color w:val="000000"/>
                                <w:sz w:val="22"/>
                                <w:szCs w:val="22"/>
                              </w:rPr>
                              <w:t>0.8524</w:t>
                            </w:r>
                          </w:p>
                        </w:tc>
                        <w:tc>
                          <w:tcPr>
                            <w:tcW w:w="1077" w:type="dxa"/>
                            <w:vAlign w:val="bottom"/>
                          </w:tcPr>
                          <w:p w14:paraId="1E5D6C43" w14:textId="74C3C51E" w:rsidR="001973A2" w:rsidRDefault="001973A2" w:rsidP="00FB370D">
                            <w:pPr>
                              <w:pStyle w:val="Nidungvnbn"/>
                              <w:ind w:firstLine="0"/>
                              <w:jc w:val="right"/>
                            </w:pPr>
                            <w:r>
                              <w:rPr>
                                <w:color w:val="000000"/>
                                <w:sz w:val="22"/>
                                <w:szCs w:val="22"/>
                              </w:rPr>
                              <w:t>347</w:t>
                            </w:r>
                          </w:p>
                        </w:tc>
                        <w:tc>
                          <w:tcPr>
                            <w:tcW w:w="994" w:type="dxa"/>
                            <w:vAlign w:val="bottom"/>
                          </w:tcPr>
                          <w:p w14:paraId="010F0D14" w14:textId="1B7E13FD" w:rsidR="001973A2" w:rsidRDefault="001973A2" w:rsidP="00FB370D">
                            <w:pPr>
                              <w:pStyle w:val="Nidungvnbn"/>
                              <w:ind w:firstLine="0"/>
                              <w:jc w:val="right"/>
                            </w:pPr>
                            <w:r>
                              <w:rPr>
                                <w:color w:val="000000"/>
                                <w:sz w:val="22"/>
                                <w:szCs w:val="22"/>
                              </w:rPr>
                              <w:t>0.8486</w:t>
                            </w:r>
                          </w:p>
                        </w:tc>
                        <w:tc>
                          <w:tcPr>
                            <w:tcW w:w="994" w:type="dxa"/>
                            <w:vAlign w:val="bottom"/>
                          </w:tcPr>
                          <w:p w14:paraId="3975575D" w14:textId="4ED18DAD" w:rsidR="001973A2" w:rsidRDefault="001973A2" w:rsidP="00FB370D">
                            <w:pPr>
                              <w:pStyle w:val="Nidungvnbn"/>
                              <w:ind w:firstLine="0"/>
                              <w:jc w:val="right"/>
                            </w:pPr>
                            <w:r>
                              <w:rPr>
                                <w:color w:val="000000"/>
                                <w:sz w:val="22"/>
                                <w:szCs w:val="22"/>
                              </w:rPr>
                              <w:t>0.8219</w:t>
                            </w:r>
                          </w:p>
                        </w:tc>
                        <w:tc>
                          <w:tcPr>
                            <w:tcW w:w="994" w:type="dxa"/>
                            <w:vAlign w:val="bottom"/>
                          </w:tcPr>
                          <w:p w14:paraId="65A54CDF" w14:textId="58350B99" w:rsidR="001973A2" w:rsidRDefault="001973A2" w:rsidP="00FB370D">
                            <w:pPr>
                              <w:pStyle w:val="Nidungvnbn"/>
                              <w:ind w:firstLine="0"/>
                              <w:jc w:val="right"/>
                            </w:pPr>
                            <w:r>
                              <w:rPr>
                                <w:color w:val="000000"/>
                                <w:sz w:val="22"/>
                                <w:szCs w:val="22"/>
                              </w:rPr>
                              <w:t>0.8223</w:t>
                            </w:r>
                          </w:p>
                        </w:tc>
                        <w:tc>
                          <w:tcPr>
                            <w:tcW w:w="1143" w:type="dxa"/>
                            <w:vAlign w:val="bottom"/>
                          </w:tcPr>
                          <w:p w14:paraId="1182F443" w14:textId="060AE00D" w:rsidR="001973A2" w:rsidRDefault="001973A2" w:rsidP="00FB370D">
                            <w:pPr>
                              <w:pStyle w:val="Nidungvnbn"/>
                              <w:ind w:firstLine="0"/>
                              <w:jc w:val="right"/>
                            </w:pPr>
                            <w:r>
                              <w:rPr>
                                <w:color w:val="000000"/>
                                <w:sz w:val="22"/>
                                <w:szCs w:val="22"/>
                              </w:rPr>
                              <w:t>360.1</w:t>
                            </w:r>
                          </w:p>
                        </w:tc>
                      </w:tr>
                    </w:tbl>
                    <w:p w14:paraId="4F491460" w14:textId="77777777" w:rsidR="001973A2" w:rsidRDefault="001973A2" w:rsidP="008365CF">
                      <w:pPr>
                        <w:jc w:val="right"/>
                      </w:pPr>
                    </w:p>
                  </w:txbxContent>
                </v:textbox>
              </v:shape>
            </w:pict>
          </mc:Fallback>
        </mc:AlternateContent>
      </w:r>
      <w:bookmarkEnd w:id="226"/>
      <w:bookmarkEnd w:id="227"/>
      <w:bookmarkEnd w:id="228"/>
      <w:bookmarkEnd w:id="229"/>
    </w:p>
    <w:p w14:paraId="47293E95" w14:textId="77777777" w:rsidR="008365CF" w:rsidRDefault="008365CF" w:rsidP="008365CF">
      <w:pPr>
        <w:pStyle w:val="Tiumccp1"/>
        <w:rPr>
          <w:lang w:val="vi-VN"/>
        </w:rPr>
      </w:pPr>
    </w:p>
    <w:p w14:paraId="1452B9D1" w14:textId="77777777" w:rsidR="008365CF" w:rsidRDefault="008365CF" w:rsidP="008365CF">
      <w:pPr>
        <w:pStyle w:val="Tiumccp1"/>
        <w:rPr>
          <w:lang w:val="vi-VN"/>
        </w:rPr>
      </w:pPr>
    </w:p>
    <w:p w14:paraId="44AF38AE" w14:textId="77777777" w:rsidR="008365CF" w:rsidRDefault="008365CF" w:rsidP="008365CF">
      <w:pPr>
        <w:pStyle w:val="Tiumccp1"/>
        <w:rPr>
          <w:lang w:val="vi-VN"/>
        </w:rPr>
      </w:pPr>
    </w:p>
    <w:p w14:paraId="111E3611" w14:textId="77777777" w:rsidR="008365CF" w:rsidRDefault="008365CF" w:rsidP="008365CF">
      <w:pPr>
        <w:pStyle w:val="Tiumccp1"/>
        <w:rPr>
          <w:lang w:val="vi-VN"/>
        </w:rPr>
      </w:pPr>
    </w:p>
    <w:p w14:paraId="4F0CEF42" w14:textId="77777777" w:rsidR="008365CF" w:rsidRDefault="008365CF" w:rsidP="008365CF">
      <w:pPr>
        <w:pStyle w:val="Tiumccp1"/>
        <w:rPr>
          <w:lang w:val="vi-VN"/>
        </w:rPr>
      </w:pPr>
    </w:p>
    <w:p w14:paraId="3E43A2F3" w14:textId="77777777" w:rsidR="008365CF" w:rsidRDefault="008365CF" w:rsidP="008365CF">
      <w:pPr>
        <w:pStyle w:val="Tiumccp1"/>
        <w:rPr>
          <w:lang w:val="vi-VN"/>
        </w:rPr>
      </w:pPr>
    </w:p>
    <w:p w14:paraId="43CF144D" w14:textId="77777777" w:rsidR="008365CF" w:rsidRDefault="008365CF" w:rsidP="008365CF">
      <w:pPr>
        <w:pStyle w:val="Tiumccp1"/>
        <w:rPr>
          <w:lang w:val="vi-VN"/>
        </w:rPr>
      </w:pPr>
    </w:p>
    <w:p w14:paraId="7A4AA782" w14:textId="77777777" w:rsidR="008365CF" w:rsidRDefault="008365CF" w:rsidP="008365CF">
      <w:pPr>
        <w:pStyle w:val="Tiumccp1"/>
        <w:rPr>
          <w:lang w:val="vi-VN"/>
        </w:rPr>
      </w:pPr>
    </w:p>
    <w:p w14:paraId="1D0928C1" w14:textId="77777777" w:rsidR="008365CF" w:rsidRDefault="008365CF" w:rsidP="008365CF">
      <w:pPr>
        <w:pStyle w:val="Tiumccp1"/>
        <w:rPr>
          <w:lang w:val="vi-VN"/>
        </w:rPr>
      </w:pPr>
    </w:p>
    <w:p w14:paraId="036D37C7" w14:textId="77777777" w:rsidR="008365CF" w:rsidRDefault="008365CF" w:rsidP="008365CF">
      <w:pPr>
        <w:pStyle w:val="Tiumccp1"/>
        <w:rPr>
          <w:lang w:val="vi-VN"/>
        </w:rPr>
      </w:pPr>
    </w:p>
    <w:p w14:paraId="10018199" w14:textId="77777777" w:rsidR="008365CF" w:rsidRDefault="008365CF" w:rsidP="008365CF">
      <w:pPr>
        <w:pStyle w:val="Tiumccp1"/>
        <w:rPr>
          <w:lang w:val="vi-VN"/>
        </w:rPr>
      </w:pPr>
    </w:p>
    <w:p w14:paraId="24D575D1" w14:textId="77777777" w:rsidR="008365CF" w:rsidRDefault="008365CF" w:rsidP="008365CF">
      <w:pPr>
        <w:pStyle w:val="Tiumccp1"/>
        <w:rPr>
          <w:lang w:val="vi-VN"/>
        </w:rPr>
      </w:pPr>
    </w:p>
    <w:p w14:paraId="2C15A559" w14:textId="77777777" w:rsidR="008365CF" w:rsidRDefault="008365CF" w:rsidP="008365CF">
      <w:pPr>
        <w:pStyle w:val="Tiumccp1"/>
        <w:rPr>
          <w:lang w:val="vi-VN"/>
        </w:rPr>
      </w:pPr>
    </w:p>
    <w:p w14:paraId="557519AD" w14:textId="77777777" w:rsidR="008365CF" w:rsidRDefault="008365CF" w:rsidP="008365CF">
      <w:pPr>
        <w:pStyle w:val="Tiumccp1"/>
        <w:rPr>
          <w:lang w:val="vi-VN"/>
        </w:rPr>
      </w:pPr>
    </w:p>
    <w:p w14:paraId="0866F398" w14:textId="77777777" w:rsidR="008365CF" w:rsidRDefault="008365CF" w:rsidP="008365CF">
      <w:pPr>
        <w:pStyle w:val="Tiumccp1"/>
        <w:rPr>
          <w:lang w:val="vi-VN"/>
        </w:rPr>
      </w:pPr>
    </w:p>
    <w:p w14:paraId="709BB75A" w14:textId="77777777" w:rsidR="008365CF" w:rsidRDefault="008365CF" w:rsidP="008365CF">
      <w:pPr>
        <w:pStyle w:val="Tiumccp1"/>
        <w:rPr>
          <w:lang w:val="vi-VN"/>
        </w:rPr>
      </w:pPr>
    </w:p>
    <w:p w14:paraId="20D5ED2F" w14:textId="77777777" w:rsidR="008365CF" w:rsidRDefault="008365CF" w:rsidP="008365CF">
      <w:pPr>
        <w:pStyle w:val="Tiumccp1"/>
        <w:rPr>
          <w:lang w:val="vi-VN"/>
        </w:rPr>
      </w:pPr>
    </w:p>
    <w:p w14:paraId="49F8F6B8" w14:textId="77777777" w:rsidR="008365CF" w:rsidRDefault="008365CF" w:rsidP="008365CF">
      <w:pPr>
        <w:pStyle w:val="Tiumccp1"/>
        <w:rPr>
          <w:lang w:val="vi-VN"/>
        </w:rPr>
      </w:pPr>
    </w:p>
    <w:p w14:paraId="6F1DD818" w14:textId="77777777" w:rsidR="008365CF" w:rsidRDefault="008365CF" w:rsidP="008365CF">
      <w:pPr>
        <w:pStyle w:val="Tiumccp1"/>
        <w:rPr>
          <w:lang w:val="vi-VN"/>
        </w:rPr>
      </w:pPr>
    </w:p>
    <w:p w14:paraId="659DDFE1" w14:textId="00085344" w:rsidR="002F698C" w:rsidRDefault="002F698C">
      <w:pPr>
        <w:spacing w:after="200" w:line="276" w:lineRule="auto"/>
        <w:rPr>
          <w:b/>
          <w:sz w:val="28"/>
          <w:szCs w:val="28"/>
          <w:lang w:val="vi-VN"/>
        </w:rPr>
      </w:pPr>
      <w:r>
        <w:rPr>
          <w:lang w:val="vi-VN"/>
        </w:rPr>
        <w:br w:type="page"/>
      </w:r>
    </w:p>
    <w:p w14:paraId="5A6EF526" w14:textId="77777777" w:rsidR="008365CF" w:rsidRDefault="008365CF" w:rsidP="008365CF">
      <w:pPr>
        <w:pStyle w:val="Tiumccp1"/>
        <w:rPr>
          <w:lang w:val="vi-VN"/>
        </w:rPr>
      </w:pPr>
    </w:p>
    <w:p w14:paraId="74A2988C" w14:textId="31F376B0" w:rsidR="008365CF" w:rsidRDefault="008365CF" w:rsidP="008365CF">
      <w:pPr>
        <w:pStyle w:val="Tiumccp1"/>
        <w:rPr>
          <w:lang w:val="vi-VN"/>
        </w:rPr>
      </w:pPr>
    </w:p>
    <w:p w14:paraId="1CC31C96" w14:textId="37051270" w:rsidR="008365CF" w:rsidRDefault="008365CF" w:rsidP="008365CF">
      <w:pPr>
        <w:pStyle w:val="Tiumccp1"/>
        <w:rPr>
          <w:lang w:val="vi-VN"/>
        </w:rPr>
      </w:pPr>
    </w:p>
    <w:p w14:paraId="042C655C" w14:textId="641D0617" w:rsidR="008365CF" w:rsidRDefault="00362D72" w:rsidP="008365CF">
      <w:pPr>
        <w:pStyle w:val="Tiumccp1"/>
        <w:rPr>
          <w:lang w:val="vi-VN"/>
        </w:rPr>
      </w:pPr>
      <w:bookmarkStart w:id="230" w:name="_Toc44339226"/>
      <w:bookmarkStart w:id="231" w:name="_Toc44580990"/>
      <w:bookmarkStart w:id="232" w:name="_Toc44595647"/>
      <w:bookmarkStart w:id="233" w:name="_Toc44596630"/>
      <w:r>
        <w:rPr>
          <w:noProof/>
          <w:lang w:val="vi-VN" w:eastAsia="vi-VN"/>
        </w:rPr>
        <mc:AlternateContent>
          <mc:Choice Requires="wps">
            <w:drawing>
              <wp:anchor distT="0" distB="0" distL="114300" distR="114300" simplePos="0" relativeHeight="251681792" behindDoc="0" locked="0" layoutInCell="1" allowOverlap="1" wp14:anchorId="0D33B984" wp14:editId="435A60E5">
                <wp:simplePos x="0" y="0"/>
                <wp:positionH relativeFrom="margin">
                  <wp:align>right</wp:align>
                </wp:positionH>
                <wp:positionV relativeFrom="paragraph">
                  <wp:posOffset>144463</wp:posOffset>
                </wp:positionV>
                <wp:extent cx="7682230" cy="5555933"/>
                <wp:effectExtent l="0" t="3493" r="10478" b="10477"/>
                <wp:wrapNone/>
                <wp:docPr id="46" name="Text Box 46"/>
                <wp:cNvGraphicFramePr/>
                <a:graphic xmlns:a="http://schemas.openxmlformats.org/drawingml/2006/main">
                  <a:graphicData uri="http://schemas.microsoft.com/office/word/2010/wordprocessingShape">
                    <wps:wsp>
                      <wps:cNvSpPr txBox="1"/>
                      <wps:spPr>
                        <a:xfrm rot="5400000">
                          <a:off x="0" y="0"/>
                          <a:ext cx="7682230" cy="555593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3150"/>
                              <w:gridCol w:w="900"/>
                              <w:gridCol w:w="900"/>
                              <w:gridCol w:w="900"/>
                              <w:gridCol w:w="915"/>
                              <w:gridCol w:w="994"/>
                              <w:gridCol w:w="994"/>
                              <w:gridCol w:w="994"/>
                              <w:gridCol w:w="963"/>
                            </w:tblGrid>
                            <w:tr w:rsidR="001973A2" w14:paraId="068498EC" w14:textId="77777777" w:rsidTr="00B06441">
                              <w:trPr>
                                <w:trHeight w:val="379"/>
                              </w:trPr>
                              <w:tc>
                                <w:tcPr>
                                  <w:tcW w:w="805" w:type="dxa"/>
                                  <w:vMerge w:val="restart"/>
                                  <w:vAlign w:val="center"/>
                                </w:tcPr>
                                <w:p w14:paraId="61D5B46B" w14:textId="0F1DAD17" w:rsidR="001973A2" w:rsidRDefault="001973A2" w:rsidP="00CC5F40">
                                  <w:pPr>
                                    <w:pStyle w:val="Nidungvnbn"/>
                                    <w:ind w:firstLine="0"/>
                                    <w:jc w:val="center"/>
                                    <w:rPr>
                                      <w:b/>
                                    </w:rPr>
                                  </w:pPr>
                                  <w:r>
                                    <w:rPr>
                                      <w:b/>
                                    </w:rPr>
                                    <w:t>Tên phân loại</w:t>
                                  </w:r>
                                </w:p>
                              </w:tc>
                              <w:tc>
                                <w:tcPr>
                                  <w:tcW w:w="3150" w:type="dxa"/>
                                  <w:vMerge w:val="restart"/>
                                  <w:vAlign w:val="center"/>
                                </w:tcPr>
                                <w:p w14:paraId="5E77540C" w14:textId="1F3BA54E" w:rsidR="001973A2" w:rsidRDefault="001973A2" w:rsidP="00CC5F40">
                                  <w:pPr>
                                    <w:pStyle w:val="Nidungvnbn"/>
                                    <w:ind w:firstLine="0"/>
                                    <w:jc w:val="center"/>
                                    <w:rPr>
                                      <w:b/>
                                    </w:rPr>
                                  </w:pPr>
                                  <w:r>
                                    <w:rPr>
                                      <w:b/>
                                    </w:rPr>
                                    <w:t>Tên tập dữ liệu</w:t>
                                  </w:r>
                                </w:p>
                              </w:tc>
                              <w:tc>
                                <w:tcPr>
                                  <w:tcW w:w="3615" w:type="dxa"/>
                                  <w:gridSpan w:val="4"/>
                                </w:tcPr>
                                <w:p w14:paraId="22E02EC5" w14:textId="77777777" w:rsidR="001973A2" w:rsidRDefault="001973A2" w:rsidP="00CC5F40">
                                  <w:pPr>
                                    <w:pStyle w:val="Nidungvnbn"/>
                                    <w:ind w:firstLine="0"/>
                                    <w:jc w:val="center"/>
                                    <w:rPr>
                                      <w:b/>
                                    </w:rPr>
                                  </w:pPr>
                                  <w:r>
                                    <w:rPr>
                                      <w:b/>
                                    </w:rPr>
                                    <w:t>Nhóm tác giả</w:t>
                                  </w:r>
                                </w:p>
                                <w:p w14:paraId="0D6F1050" w14:textId="77777777" w:rsidR="001973A2" w:rsidRDefault="001973A2" w:rsidP="00CC5F40">
                                  <w:pPr>
                                    <w:pStyle w:val="Nidungvnbn"/>
                                    <w:ind w:firstLine="0"/>
                                    <w:jc w:val="center"/>
                                    <w:rPr>
                                      <w:b/>
                                    </w:rPr>
                                  </w:pPr>
                                  <w:r>
                                    <w:rPr>
                                      <w:b/>
                                    </w:rPr>
                                    <w:t>tiền thực nghiệm</w:t>
                                  </w:r>
                                </w:p>
                              </w:tc>
                              <w:tc>
                                <w:tcPr>
                                  <w:tcW w:w="3945" w:type="dxa"/>
                                  <w:gridSpan w:val="4"/>
                                </w:tcPr>
                                <w:p w14:paraId="245C38FD" w14:textId="77777777" w:rsidR="001973A2" w:rsidRDefault="001973A2" w:rsidP="00CC5F40">
                                  <w:pPr>
                                    <w:pStyle w:val="Nidungvnbn"/>
                                    <w:ind w:firstLine="0"/>
                                    <w:jc w:val="center"/>
                                    <w:rPr>
                                      <w:b/>
                                    </w:rPr>
                                  </w:pPr>
                                  <w:r>
                                    <w:rPr>
                                      <w:b/>
                                    </w:rPr>
                                    <w:t>Thực nghiệm</w:t>
                                  </w:r>
                                </w:p>
                                <w:p w14:paraId="2990C6A8" w14:textId="6BB18737" w:rsidR="001973A2" w:rsidRDefault="001973A2" w:rsidP="00CC5F40">
                                  <w:pPr>
                                    <w:pStyle w:val="Nidungvnbn"/>
                                    <w:ind w:firstLine="0"/>
                                    <w:jc w:val="center"/>
                                    <w:rPr>
                                      <w:b/>
                                    </w:rPr>
                                  </w:pPr>
                                  <w:r>
                                    <w:rPr>
                                      <w:b/>
                                    </w:rPr>
                                    <w:t>của bản thân</w:t>
                                  </w:r>
                                </w:p>
                              </w:tc>
                            </w:tr>
                            <w:tr w:rsidR="001973A2" w14:paraId="2DAA2D28" w14:textId="77777777" w:rsidTr="00B06441">
                              <w:trPr>
                                <w:trHeight w:val="379"/>
                              </w:trPr>
                              <w:tc>
                                <w:tcPr>
                                  <w:tcW w:w="805" w:type="dxa"/>
                                  <w:vMerge/>
                                </w:tcPr>
                                <w:p w14:paraId="27EB4B63" w14:textId="77777777" w:rsidR="001973A2" w:rsidRDefault="001973A2" w:rsidP="00C17EA6">
                                  <w:pPr>
                                    <w:pStyle w:val="Nidungvnbn"/>
                                    <w:jc w:val="center"/>
                                    <w:rPr>
                                      <w:b/>
                                    </w:rPr>
                                  </w:pPr>
                                </w:p>
                              </w:tc>
                              <w:tc>
                                <w:tcPr>
                                  <w:tcW w:w="3150" w:type="dxa"/>
                                  <w:vMerge/>
                                </w:tcPr>
                                <w:p w14:paraId="08B7CA8B" w14:textId="77777777" w:rsidR="001973A2" w:rsidRDefault="001973A2" w:rsidP="00C17EA6">
                                  <w:pPr>
                                    <w:pStyle w:val="Nidungvnbn"/>
                                    <w:jc w:val="center"/>
                                    <w:rPr>
                                      <w:b/>
                                    </w:rPr>
                                  </w:pPr>
                                </w:p>
                              </w:tc>
                              <w:tc>
                                <w:tcPr>
                                  <w:tcW w:w="900" w:type="dxa"/>
                                </w:tcPr>
                                <w:p w14:paraId="0DE1E51B" w14:textId="77777777" w:rsidR="001973A2" w:rsidRDefault="001973A2" w:rsidP="00C17EA6">
                                  <w:pPr>
                                    <w:pStyle w:val="Nidungvnbn"/>
                                    <w:ind w:firstLine="0"/>
                                    <w:jc w:val="center"/>
                                    <w:rPr>
                                      <w:b/>
                                      <w:sz w:val="24"/>
                                      <w:szCs w:val="24"/>
                                    </w:rPr>
                                  </w:pPr>
                                  <w:r>
                                    <w:rPr>
                                      <w:b/>
                                    </w:rPr>
                                    <w:t>Pre</w:t>
                                  </w:r>
                                </w:p>
                              </w:tc>
                              <w:tc>
                                <w:tcPr>
                                  <w:tcW w:w="900" w:type="dxa"/>
                                </w:tcPr>
                                <w:p w14:paraId="2E1EEF89" w14:textId="77777777" w:rsidR="001973A2" w:rsidRDefault="001973A2" w:rsidP="00C17EA6">
                                  <w:pPr>
                                    <w:pStyle w:val="Nidungvnbn"/>
                                    <w:ind w:firstLine="0"/>
                                    <w:jc w:val="center"/>
                                    <w:rPr>
                                      <w:b/>
                                    </w:rPr>
                                  </w:pPr>
                                  <w:r>
                                    <w:rPr>
                                      <w:b/>
                                    </w:rPr>
                                    <w:t>Acc</w:t>
                                  </w:r>
                                </w:p>
                              </w:tc>
                              <w:tc>
                                <w:tcPr>
                                  <w:tcW w:w="900" w:type="dxa"/>
                                </w:tcPr>
                                <w:p w14:paraId="73D8337B" w14:textId="77777777" w:rsidR="001973A2" w:rsidRDefault="001973A2" w:rsidP="00C17EA6">
                                  <w:pPr>
                                    <w:pStyle w:val="Nidungvnbn"/>
                                    <w:ind w:firstLine="0"/>
                                    <w:jc w:val="center"/>
                                    <w:rPr>
                                      <w:b/>
                                      <w:sz w:val="24"/>
                                      <w:szCs w:val="24"/>
                                    </w:rPr>
                                  </w:pPr>
                                  <w:r>
                                    <w:rPr>
                                      <w:b/>
                                    </w:rPr>
                                    <w:t>Rec</w:t>
                                  </w:r>
                                </w:p>
                              </w:tc>
                              <w:tc>
                                <w:tcPr>
                                  <w:tcW w:w="915" w:type="dxa"/>
                                </w:tcPr>
                                <w:p w14:paraId="483BF849" w14:textId="77777777" w:rsidR="001973A2" w:rsidRDefault="001973A2" w:rsidP="00C17EA6">
                                  <w:pPr>
                                    <w:pStyle w:val="Nidungvnbn"/>
                                    <w:ind w:firstLine="0"/>
                                    <w:jc w:val="center"/>
                                    <w:rPr>
                                      <w:b/>
                                    </w:rPr>
                                  </w:pPr>
                                  <w:r>
                                    <w:rPr>
                                      <w:b/>
                                      <w:lang w:val="vi-VN"/>
                                    </w:rPr>
                                    <w:t>TrT</w:t>
                                  </w:r>
                                </w:p>
                              </w:tc>
                              <w:tc>
                                <w:tcPr>
                                  <w:tcW w:w="994" w:type="dxa"/>
                                </w:tcPr>
                                <w:p w14:paraId="3FB0D313" w14:textId="77777777" w:rsidR="001973A2" w:rsidRDefault="001973A2" w:rsidP="00C17EA6">
                                  <w:pPr>
                                    <w:pStyle w:val="Nidungvnbn"/>
                                    <w:ind w:firstLine="0"/>
                                    <w:jc w:val="center"/>
                                    <w:rPr>
                                      <w:b/>
                                      <w:sz w:val="24"/>
                                      <w:szCs w:val="24"/>
                                    </w:rPr>
                                  </w:pPr>
                                  <w:r>
                                    <w:rPr>
                                      <w:b/>
                                    </w:rPr>
                                    <w:t>Pre</w:t>
                                  </w:r>
                                </w:p>
                              </w:tc>
                              <w:tc>
                                <w:tcPr>
                                  <w:tcW w:w="994" w:type="dxa"/>
                                </w:tcPr>
                                <w:p w14:paraId="7D9E4F79" w14:textId="77777777" w:rsidR="001973A2" w:rsidRDefault="001973A2" w:rsidP="00C17EA6">
                                  <w:pPr>
                                    <w:pStyle w:val="Nidungvnbn"/>
                                    <w:ind w:firstLine="0"/>
                                    <w:jc w:val="center"/>
                                    <w:rPr>
                                      <w:b/>
                                    </w:rPr>
                                  </w:pPr>
                                  <w:r>
                                    <w:rPr>
                                      <w:b/>
                                    </w:rPr>
                                    <w:t>Acc</w:t>
                                  </w:r>
                                </w:p>
                              </w:tc>
                              <w:tc>
                                <w:tcPr>
                                  <w:tcW w:w="994" w:type="dxa"/>
                                </w:tcPr>
                                <w:p w14:paraId="3D5BD16A" w14:textId="77777777" w:rsidR="001973A2" w:rsidRDefault="001973A2" w:rsidP="00C17EA6">
                                  <w:pPr>
                                    <w:pStyle w:val="Nidungvnbn"/>
                                    <w:ind w:firstLine="0"/>
                                    <w:jc w:val="center"/>
                                    <w:rPr>
                                      <w:b/>
                                      <w:sz w:val="24"/>
                                      <w:szCs w:val="24"/>
                                    </w:rPr>
                                  </w:pPr>
                                  <w:r>
                                    <w:rPr>
                                      <w:b/>
                                    </w:rPr>
                                    <w:t>Rec</w:t>
                                  </w:r>
                                </w:p>
                              </w:tc>
                              <w:tc>
                                <w:tcPr>
                                  <w:tcW w:w="963" w:type="dxa"/>
                                </w:tcPr>
                                <w:p w14:paraId="067D9E1D" w14:textId="77777777" w:rsidR="001973A2" w:rsidRDefault="001973A2" w:rsidP="00C17EA6">
                                  <w:pPr>
                                    <w:pStyle w:val="Nidungvnbn"/>
                                    <w:ind w:firstLine="0"/>
                                    <w:jc w:val="center"/>
                                    <w:rPr>
                                      <w:b/>
                                    </w:rPr>
                                  </w:pPr>
                                  <w:r>
                                    <w:rPr>
                                      <w:b/>
                                    </w:rPr>
                                    <w:t>TrT</w:t>
                                  </w:r>
                                </w:p>
                              </w:tc>
                            </w:tr>
                            <w:tr w:rsidR="001973A2" w14:paraId="5ABBA163" w14:textId="77777777" w:rsidTr="00B06441">
                              <w:trPr>
                                <w:trHeight w:val="379"/>
                              </w:trPr>
                              <w:tc>
                                <w:tcPr>
                                  <w:tcW w:w="805" w:type="dxa"/>
                                  <w:vMerge w:val="restart"/>
                                  <w:vAlign w:val="center"/>
                                </w:tcPr>
                                <w:p w14:paraId="749313EC" w14:textId="7A38C593" w:rsidR="001973A2" w:rsidRPr="00843489" w:rsidRDefault="001973A2" w:rsidP="00B61163">
                                  <w:pPr>
                                    <w:pStyle w:val="Nidungvnbn"/>
                                    <w:ind w:firstLine="0"/>
                                    <w:jc w:val="center"/>
                                  </w:pPr>
                                  <w:r>
                                    <w:t>FCN</w:t>
                                  </w:r>
                                </w:p>
                              </w:tc>
                              <w:tc>
                                <w:tcPr>
                                  <w:tcW w:w="3150" w:type="dxa"/>
                                  <w:vAlign w:val="bottom"/>
                                </w:tcPr>
                                <w:p w14:paraId="49702E02" w14:textId="10FC9BF3" w:rsidR="001973A2" w:rsidRDefault="001973A2" w:rsidP="00B61163">
                                  <w:pPr>
                                    <w:pStyle w:val="Nidungvnbn"/>
                                    <w:ind w:firstLine="0"/>
                                    <w:jc w:val="left"/>
                                    <w:rPr>
                                      <w:b/>
                                    </w:rPr>
                                  </w:pPr>
                                  <w:r>
                                    <w:rPr>
                                      <w:color w:val="000000"/>
                                      <w:sz w:val="22"/>
                                      <w:szCs w:val="22"/>
                                    </w:rPr>
                                    <w:t>Mallat</w:t>
                                  </w:r>
                                </w:p>
                              </w:tc>
                              <w:tc>
                                <w:tcPr>
                                  <w:tcW w:w="900" w:type="dxa"/>
                                  <w:vAlign w:val="bottom"/>
                                </w:tcPr>
                                <w:p w14:paraId="6FA1E481" w14:textId="45F772BF" w:rsidR="001973A2" w:rsidRDefault="001973A2" w:rsidP="00B61163">
                                  <w:pPr>
                                    <w:pStyle w:val="Nidungvnbn"/>
                                    <w:ind w:firstLine="0"/>
                                    <w:jc w:val="right"/>
                                  </w:pPr>
                                  <w:r>
                                    <w:rPr>
                                      <w:color w:val="000000"/>
                                      <w:sz w:val="22"/>
                                      <w:szCs w:val="22"/>
                                    </w:rPr>
                                    <w:t>0.9719</w:t>
                                  </w:r>
                                </w:p>
                              </w:tc>
                              <w:tc>
                                <w:tcPr>
                                  <w:tcW w:w="900" w:type="dxa"/>
                                  <w:vAlign w:val="bottom"/>
                                </w:tcPr>
                                <w:p w14:paraId="30C82AA4" w14:textId="40F9EF70" w:rsidR="001973A2" w:rsidRDefault="001973A2" w:rsidP="00B61163">
                                  <w:pPr>
                                    <w:pStyle w:val="Nidungvnbn"/>
                                    <w:ind w:firstLine="0"/>
                                    <w:jc w:val="right"/>
                                  </w:pPr>
                                  <w:r>
                                    <w:rPr>
                                      <w:color w:val="000000"/>
                                      <w:sz w:val="22"/>
                                      <w:szCs w:val="22"/>
                                    </w:rPr>
                                    <w:t>0.9667</w:t>
                                  </w:r>
                                </w:p>
                              </w:tc>
                              <w:tc>
                                <w:tcPr>
                                  <w:tcW w:w="900" w:type="dxa"/>
                                  <w:vAlign w:val="bottom"/>
                                </w:tcPr>
                                <w:p w14:paraId="0A18A023" w14:textId="4F6384A9" w:rsidR="001973A2" w:rsidRDefault="001973A2" w:rsidP="00B61163">
                                  <w:pPr>
                                    <w:pStyle w:val="Nidungvnbn"/>
                                    <w:ind w:firstLine="0"/>
                                    <w:jc w:val="right"/>
                                  </w:pPr>
                                  <w:r>
                                    <w:rPr>
                                      <w:color w:val="000000"/>
                                      <w:sz w:val="22"/>
                                      <w:szCs w:val="22"/>
                                    </w:rPr>
                                    <w:t>0.9668</w:t>
                                  </w:r>
                                </w:p>
                              </w:tc>
                              <w:tc>
                                <w:tcPr>
                                  <w:tcW w:w="915" w:type="dxa"/>
                                  <w:vAlign w:val="bottom"/>
                                </w:tcPr>
                                <w:p w14:paraId="6DC407EC" w14:textId="37E53398" w:rsidR="001973A2" w:rsidRDefault="001973A2" w:rsidP="00B61163">
                                  <w:pPr>
                                    <w:pStyle w:val="Nidungvnbn"/>
                                    <w:ind w:firstLine="0"/>
                                    <w:jc w:val="right"/>
                                  </w:pPr>
                                  <w:r>
                                    <w:rPr>
                                      <w:color w:val="000000"/>
                                      <w:sz w:val="22"/>
                                      <w:szCs w:val="22"/>
                                    </w:rPr>
                                    <w:t>3035</w:t>
                                  </w:r>
                                </w:p>
                              </w:tc>
                              <w:tc>
                                <w:tcPr>
                                  <w:tcW w:w="994" w:type="dxa"/>
                                  <w:vAlign w:val="bottom"/>
                                </w:tcPr>
                                <w:p w14:paraId="1470E531" w14:textId="27E34680" w:rsidR="001973A2" w:rsidRDefault="001973A2" w:rsidP="00B61163">
                                  <w:pPr>
                                    <w:pStyle w:val="Nidungvnbn"/>
                                    <w:ind w:firstLine="0"/>
                                    <w:jc w:val="right"/>
                                  </w:pPr>
                                  <w:r>
                                    <w:rPr>
                                      <w:color w:val="000000"/>
                                      <w:sz w:val="22"/>
                                      <w:szCs w:val="22"/>
                                    </w:rPr>
                                    <w:t>0.9703</w:t>
                                  </w:r>
                                </w:p>
                              </w:tc>
                              <w:tc>
                                <w:tcPr>
                                  <w:tcW w:w="994" w:type="dxa"/>
                                  <w:vAlign w:val="bottom"/>
                                </w:tcPr>
                                <w:p w14:paraId="4A155766" w14:textId="5514725E" w:rsidR="001973A2" w:rsidRDefault="001973A2" w:rsidP="00B61163">
                                  <w:pPr>
                                    <w:pStyle w:val="Nidungvnbn"/>
                                    <w:ind w:firstLine="0"/>
                                    <w:jc w:val="right"/>
                                  </w:pPr>
                                  <w:r>
                                    <w:rPr>
                                      <w:color w:val="000000"/>
                                      <w:sz w:val="22"/>
                                      <w:szCs w:val="22"/>
                                    </w:rPr>
                                    <w:t>0.9642</w:t>
                                  </w:r>
                                </w:p>
                              </w:tc>
                              <w:tc>
                                <w:tcPr>
                                  <w:tcW w:w="994" w:type="dxa"/>
                                  <w:vAlign w:val="bottom"/>
                                </w:tcPr>
                                <w:p w14:paraId="2FC6D2A6" w14:textId="0C746023" w:rsidR="001973A2" w:rsidRDefault="001973A2" w:rsidP="00B61163">
                                  <w:pPr>
                                    <w:pStyle w:val="Nidungvnbn"/>
                                    <w:ind w:firstLine="0"/>
                                    <w:jc w:val="right"/>
                                  </w:pPr>
                                  <w:r>
                                    <w:rPr>
                                      <w:color w:val="000000"/>
                                      <w:sz w:val="22"/>
                                      <w:szCs w:val="22"/>
                                    </w:rPr>
                                    <w:t>0.9643</w:t>
                                  </w:r>
                                </w:p>
                              </w:tc>
                              <w:tc>
                                <w:tcPr>
                                  <w:tcW w:w="963" w:type="dxa"/>
                                  <w:vAlign w:val="bottom"/>
                                </w:tcPr>
                                <w:p w14:paraId="798C0809" w14:textId="6798C5FA" w:rsidR="001973A2" w:rsidRDefault="001973A2" w:rsidP="00B61163">
                                  <w:pPr>
                                    <w:pStyle w:val="Nidungvnbn"/>
                                    <w:ind w:firstLine="0"/>
                                    <w:jc w:val="right"/>
                                  </w:pPr>
                                  <w:r>
                                    <w:rPr>
                                      <w:color w:val="000000"/>
                                      <w:sz w:val="22"/>
                                      <w:szCs w:val="22"/>
                                    </w:rPr>
                                    <w:t>4035.7</w:t>
                                  </w:r>
                                </w:p>
                              </w:tc>
                            </w:tr>
                            <w:tr w:rsidR="001973A2" w14:paraId="058F98BA" w14:textId="77777777" w:rsidTr="00B06441">
                              <w:trPr>
                                <w:trHeight w:val="379"/>
                              </w:trPr>
                              <w:tc>
                                <w:tcPr>
                                  <w:tcW w:w="805" w:type="dxa"/>
                                  <w:vMerge/>
                                </w:tcPr>
                                <w:p w14:paraId="6B2B429B" w14:textId="77777777" w:rsidR="001973A2" w:rsidRDefault="001973A2" w:rsidP="00B61163">
                                  <w:pPr>
                                    <w:pStyle w:val="Nidungvnbn"/>
                                    <w:ind w:firstLine="0"/>
                                    <w:jc w:val="left"/>
                                    <w:rPr>
                                      <w:b/>
                                    </w:rPr>
                                  </w:pPr>
                                </w:p>
                              </w:tc>
                              <w:tc>
                                <w:tcPr>
                                  <w:tcW w:w="3150" w:type="dxa"/>
                                  <w:vAlign w:val="bottom"/>
                                </w:tcPr>
                                <w:p w14:paraId="75A726DF" w14:textId="6EF90CC8" w:rsidR="001973A2" w:rsidRDefault="001973A2" w:rsidP="00B61163">
                                  <w:pPr>
                                    <w:pStyle w:val="Nidungvnbn"/>
                                    <w:ind w:firstLine="0"/>
                                    <w:jc w:val="left"/>
                                    <w:rPr>
                                      <w:b/>
                                    </w:rPr>
                                  </w:pPr>
                                  <w:r>
                                    <w:rPr>
                                      <w:color w:val="000000"/>
                                      <w:sz w:val="22"/>
                                      <w:szCs w:val="22"/>
                                    </w:rPr>
                                    <w:t>Meat</w:t>
                                  </w:r>
                                </w:p>
                              </w:tc>
                              <w:tc>
                                <w:tcPr>
                                  <w:tcW w:w="900" w:type="dxa"/>
                                  <w:vAlign w:val="bottom"/>
                                </w:tcPr>
                                <w:p w14:paraId="288B2EE0" w14:textId="636C4832" w:rsidR="001973A2" w:rsidRDefault="001973A2" w:rsidP="00B61163">
                                  <w:pPr>
                                    <w:pStyle w:val="Nidungvnbn"/>
                                    <w:ind w:firstLine="0"/>
                                    <w:jc w:val="right"/>
                                  </w:pPr>
                                  <w:r>
                                    <w:rPr>
                                      <w:color w:val="000000"/>
                                      <w:sz w:val="22"/>
                                      <w:szCs w:val="22"/>
                                    </w:rPr>
                                    <w:t>0.9333</w:t>
                                  </w:r>
                                </w:p>
                              </w:tc>
                              <w:tc>
                                <w:tcPr>
                                  <w:tcW w:w="900" w:type="dxa"/>
                                  <w:vAlign w:val="bottom"/>
                                </w:tcPr>
                                <w:p w14:paraId="7E921692" w14:textId="4C1A8399" w:rsidR="001973A2" w:rsidRDefault="001973A2" w:rsidP="00B61163">
                                  <w:pPr>
                                    <w:pStyle w:val="Nidungvnbn"/>
                                    <w:ind w:firstLine="0"/>
                                    <w:jc w:val="right"/>
                                  </w:pPr>
                                  <w:r>
                                    <w:rPr>
                                      <w:color w:val="000000"/>
                                      <w:sz w:val="22"/>
                                      <w:szCs w:val="22"/>
                                    </w:rPr>
                                    <w:t>0.9167</w:t>
                                  </w:r>
                                </w:p>
                              </w:tc>
                              <w:tc>
                                <w:tcPr>
                                  <w:tcW w:w="900" w:type="dxa"/>
                                  <w:vAlign w:val="bottom"/>
                                </w:tcPr>
                                <w:p w14:paraId="4578DF04" w14:textId="303771D4" w:rsidR="001973A2" w:rsidRDefault="001973A2" w:rsidP="00B61163">
                                  <w:pPr>
                                    <w:pStyle w:val="Nidungvnbn"/>
                                    <w:ind w:firstLine="0"/>
                                    <w:jc w:val="right"/>
                                  </w:pPr>
                                  <w:r>
                                    <w:rPr>
                                      <w:color w:val="000000"/>
                                      <w:sz w:val="22"/>
                                      <w:szCs w:val="22"/>
                                    </w:rPr>
                                    <w:t>0.9167</w:t>
                                  </w:r>
                                </w:p>
                              </w:tc>
                              <w:tc>
                                <w:tcPr>
                                  <w:tcW w:w="915" w:type="dxa"/>
                                  <w:vAlign w:val="bottom"/>
                                </w:tcPr>
                                <w:p w14:paraId="49107F95" w14:textId="5A16A569" w:rsidR="001973A2" w:rsidRDefault="001973A2" w:rsidP="00B61163">
                                  <w:pPr>
                                    <w:pStyle w:val="Nidungvnbn"/>
                                    <w:ind w:firstLine="0"/>
                                    <w:jc w:val="right"/>
                                  </w:pPr>
                                  <w:r>
                                    <w:rPr>
                                      <w:color w:val="000000"/>
                                      <w:sz w:val="22"/>
                                      <w:szCs w:val="22"/>
                                    </w:rPr>
                                    <w:t>328.2</w:t>
                                  </w:r>
                                </w:p>
                              </w:tc>
                              <w:tc>
                                <w:tcPr>
                                  <w:tcW w:w="994" w:type="dxa"/>
                                  <w:vAlign w:val="bottom"/>
                                </w:tcPr>
                                <w:p w14:paraId="18FB5CE2" w14:textId="6AEFE88D" w:rsidR="001973A2" w:rsidRDefault="001973A2" w:rsidP="00B61163">
                                  <w:pPr>
                                    <w:pStyle w:val="Nidungvnbn"/>
                                    <w:ind w:firstLine="0"/>
                                    <w:jc w:val="right"/>
                                  </w:pPr>
                                  <w:r>
                                    <w:rPr>
                                      <w:color w:val="000000"/>
                                      <w:sz w:val="22"/>
                                      <w:szCs w:val="22"/>
                                    </w:rPr>
                                    <w:t>0.9175</w:t>
                                  </w:r>
                                </w:p>
                              </w:tc>
                              <w:tc>
                                <w:tcPr>
                                  <w:tcW w:w="994" w:type="dxa"/>
                                  <w:vAlign w:val="bottom"/>
                                </w:tcPr>
                                <w:p w14:paraId="7E271733" w14:textId="10B9562C" w:rsidR="001973A2" w:rsidRDefault="001973A2" w:rsidP="00B61163">
                                  <w:pPr>
                                    <w:pStyle w:val="Nidungvnbn"/>
                                    <w:ind w:firstLine="0"/>
                                    <w:jc w:val="right"/>
                                  </w:pPr>
                                  <w:r>
                                    <w:rPr>
                                      <w:color w:val="000000"/>
                                      <w:sz w:val="22"/>
                                      <w:szCs w:val="22"/>
                                    </w:rPr>
                                    <w:t>0.9</w:t>
                                  </w:r>
                                </w:p>
                              </w:tc>
                              <w:tc>
                                <w:tcPr>
                                  <w:tcW w:w="994" w:type="dxa"/>
                                  <w:vAlign w:val="bottom"/>
                                </w:tcPr>
                                <w:p w14:paraId="3CB1FC35" w14:textId="312B8DA8" w:rsidR="001973A2" w:rsidRDefault="001973A2" w:rsidP="00B61163">
                                  <w:pPr>
                                    <w:pStyle w:val="Nidungvnbn"/>
                                    <w:ind w:firstLine="0"/>
                                    <w:jc w:val="right"/>
                                  </w:pPr>
                                  <w:r>
                                    <w:rPr>
                                      <w:color w:val="000000"/>
                                      <w:sz w:val="22"/>
                                      <w:szCs w:val="22"/>
                                    </w:rPr>
                                    <w:t>0.9</w:t>
                                  </w:r>
                                </w:p>
                              </w:tc>
                              <w:tc>
                                <w:tcPr>
                                  <w:tcW w:w="963" w:type="dxa"/>
                                  <w:vAlign w:val="bottom"/>
                                </w:tcPr>
                                <w:p w14:paraId="132560B0" w14:textId="6EE63E4B" w:rsidR="001973A2" w:rsidRDefault="001973A2" w:rsidP="00B61163">
                                  <w:pPr>
                                    <w:pStyle w:val="Nidungvnbn"/>
                                    <w:ind w:firstLine="0"/>
                                    <w:jc w:val="right"/>
                                  </w:pPr>
                                  <w:r>
                                    <w:rPr>
                                      <w:color w:val="000000"/>
                                      <w:sz w:val="22"/>
                                      <w:szCs w:val="22"/>
                                    </w:rPr>
                                    <w:t>282.8</w:t>
                                  </w:r>
                                </w:p>
                              </w:tc>
                            </w:tr>
                            <w:tr w:rsidR="001973A2" w14:paraId="1708E6A7" w14:textId="77777777" w:rsidTr="00B06441">
                              <w:trPr>
                                <w:trHeight w:val="379"/>
                              </w:trPr>
                              <w:tc>
                                <w:tcPr>
                                  <w:tcW w:w="805" w:type="dxa"/>
                                  <w:vMerge/>
                                </w:tcPr>
                                <w:p w14:paraId="70E2C905" w14:textId="77777777" w:rsidR="001973A2" w:rsidRDefault="001973A2" w:rsidP="00B61163">
                                  <w:pPr>
                                    <w:pStyle w:val="Nidungvnbn"/>
                                    <w:ind w:firstLine="0"/>
                                    <w:jc w:val="left"/>
                                    <w:rPr>
                                      <w:b/>
                                    </w:rPr>
                                  </w:pPr>
                                </w:p>
                              </w:tc>
                              <w:tc>
                                <w:tcPr>
                                  <w:tcW w:w="3150" w:type="dxa"/>
                                  <w:vAlign w:val="bottom"/>
                                </w:tcPr>
                                <w:p w14:paraId="4746C086" w14:textId="31D48D5B" w:rsidR="001973A2" w:rsidRDefault="001973A2" w:rsidP="00B61163">
                                  <w:pPr>
                                    <w:pStyle w:val="Nidungvnbn"/>
                                    <w:ind w:firstLine="0"/>
                                    <w:jc w:val="left"/>
                                    <w:rPr>
                                      <w:b/>
                                    </w:rPr>
                                  </w:pPr>
                                  <w:r>
                                    <w:rPr>
                                      <w:color w:val="000000"/>
                                      <w:sz w:val="22"/>
                                      <w:szCs w:val="22"/>
                                    </w:rPr>
                                    <w:t>MedicalImages</w:t>
                                  </w:r>
                                </w:p>
                              </w:tc>
                              <w:tc>
                                <w:tcPr>
                                  <w:tcW w:w="900" w:type="dxa"/>
                                  <w:vAlign w:val="bottom"/>
                                </w:tcPr>
                                <w:p w14:paraId="0054AA54" w14:textId="423F983A" w:rsidR="001973A2" w:rsidRDefault="001973A2" w:rsidP="00B61163">
                                  <w:pPr>
                                    <w:pStyle w:val="Nidungvnbn"/>
                                    <w:ind w:firstLine="0"/>
                                    <w:jc w:val="right"/>
                                  </w:pPr>
                                  <w:r>
                                    <w:rPr>
                                      <w:color w:val="000000"/>
                                      <w:sz w:val="22"/>
                                      <w:szCs w:val="22"/>
                                    </w:rPr>
                                    <w:t>0.7724</w:t>
                                  </w:r>
                                </w:p>
                              </w:tc>
                              <w:tc>
                                <w:tcPr>
                                  <w:tcW w:w="900" w:type="dxa"/>
                                  <w:vAlign w:val="bottom"/>
                                </w:tcPr>
                                <w:p w14:paraId="4B16FD3B" w14:textId="1CBFBD71" w:rsidR="001973A2" w:rsidRDefault="001973A2" w:rsidP="00B61163">
                                  <w:pPr>
                                    <w:pStyle w:val="Nidungvnbn"/>
                                    <w:ind w:firstLine="0"/>
                                    <w:jc w:val="right"/>
                                  </w:pPr>
                                  <w:r>
                                    <w:rPr>
                                      <w:color w:val="000000"/>
                                      <w:sz w:val="22"/>
                                      <w:szCs w:val="22"/>
                                    </w:rPr>
                                    <w:t>0.775</w:t>
                                  </w:r>
                                </w:p>
                              </w:tc>
                              <w:tc>
                                <w:tcPr>
                                  <w:tcW w:w="900" w:type="dxa"/>
                                  <w:vAlign w:val="bottom"/>
                                </w:tcPr>
                                <w:p w14:paraId="4BFD9A6C" w14:textId="02D35FC3" w:rsidR="001973A2" w:rsidRDefault="001973A2" w:rsidP="00B61163">
                                  <w:pPr>
                                    <w:pStyle w:val="Nidungvnbn"/>
                                    <w:ind w:firstLine="0"/>
                                    <w:jc w:val="right"/>
                                  </w:pPr>
                                  <w:r>
                                    <w:rPr>
                                      <w:color w:val="000000"/>
                                      <w:sz w:val="22"/>
                                      <w:szCs w:val="22"/>
                                    </w:rPr>
                                    <w:t>0.7575</w:t>
                                  </w:r>
                                </w:p>
                              </w:tc>
                              <w:tc>
                                <w:tcPr>
                                  <w:tcW w:w="915" w:type="dxa"/>
                                  <w:vAlign w:val="bottom"/>
                                </w:tcPr>
                                <w:p w14:paraId="5B1A0F3A" w14:textId="020D68CD" w:rsidR="001973A2" w:rsidRDefault="001973A2" w:rsidP="00B61163">
                                  <w:pPr>
                                    <w:pStyle w:val="Nidungvnbn"/>
                                    <w:ind w:firstLine="0"/>
                                    <w:jc w:val="right"/>
                                  </w:pPr>
                                  <w:r>
                                    <w:rPr>
                                      <w:color w:val="000000"/>
                                      <w:sz w:val="22"/>
                                      <w:szCs w:val="22"/>
                                    </w:rPr>
                                    <w:t>762.3</w:t>
                                  </w:r>
                                </w:p>
                              </w:tc>
                              <w:tc>
                                <w:tcPr>
                                  <w:tcW w:w="994" w:type="dxa"/>
                                  <w:vAlign w:val="bottom"/>
                                </w:tcPr>
                                <w:p w14:paraId="11C716CA" w14:textId="11F0C267" w:rsidR="001973A2" w:rsidRDefault="001973A2" w:rsidP="00B61163">
                                  <w:pPr>
                                    <w:pStyle w:val="Nidungvnbn"/>
                                    <w:ind w:firstLine="0"/>
                                    <w:jc w:val="right"/>
                                  </w:pPr>
                                  <w:r>
                                    <w:rPr>
                                      <w:color w:val="000000"/>
                                      <w:sz w:val="22"/>
                                      <w:szCs w:val="22"/>
                                    </w:rPr>
                                    <w:t>0.7769</w:t>
                                  </w:r>
                                </w:p>
                              </w:tc>
                              <w:tc>
                                <w:tcPr>
                                  <w:tcW w:w="994" w:type="dxa"/>
                                  <w:vAlign w:val="bottom"/>
                                </w:tcPr>
                                <w:p w14:paraId="1DC1FA62" w14:textId="5C5EA655" w:rsidR="001973A2" w:rsidRDefault="001973A2" w:rsidP="00B61163">
                                  <w:pPr>
                                    <w:pStyle w:val="Nidungvnbn"/>
                                    <w:ind w:firstLine="0"/>
                                    <w:jc w:val="right"/>
                                  </w:pPr>
                                  <w:r>
                                    <w:rPr>
                                      <w:color w:val="000000"/>
                                      <w:sz w:val="22"/>
                                      <w:szCs w:val="22"/>
                                    </w:rPr>
                                    <w:t>0.7816</w:t>
                                  </w:r>
                                </w:p>
                              </w:tc>
                              <w:tc>
                                <w:tcPr>
                                  <w:tcW w:w="994" w:type="dxa"/>
                                  <w:vAlign w:val="bottom"/>
                                </w:tcPr>
                                <w:p w14:paraId="35AF4184" w14:textId="361FFE92" w:rsidR="001973A2" w:rsidRDefault="001973A2" w:rsidP="00B61163">
                                  <w:pPr>
                                    <w:pStyle w:val="Nidungvnbn"/>
                                    <w:ind w:firstLine="0"/>
                                    <w:jc w:val="right"/>
                                  </w:pPr>
                                  <w:r>
                                    <w:rPr>
                                      <w:color w:val="000000"/>
                                      <w:sz w:val="22"/>
                                      <w:szCs w:val="22"/>
                                    </w:rPr>
                                    <w:t>0.7563</w:t>
                                  </w:r>
                                </w:p>
                              </w:tc>
                              <w:tc>
                                <w:tcPr>
                                  <w:tcW w:w="963" w:type="dxa"/>
                                  <w:vAlign w:val="bottom"/>
                                </w:tcPr>
                                <w:p w14:paraId="1F713C79" w14:textId="0475EBE7" w:rsidR="001973A2" w:rsidRDefault="001973A2" w:rsidP="00B61163">
                                  <w:pPr>
                                    <w:pStyle w:val="Nidungvnbn"/>
                                    <w:ind w:firstLine="0"/>
                                    <w:jc w:val="right"/>
                                  </w:pPr>
                                  <w:r>
                                    <w:rPr>
                                      <w:color w:val="000000"/>
                                      <w:sz w:val="22"/>
                                      <w:szCs w:val="22"/>
                                    </w:rPr>
                                    <w:t>684</w:t>
                                  </w:r>
                                </w:p>
                              </w:tc>
                            </w:tr>
                            <w:tr w:rsidR="001973A2" w14:paraId="2EBDFA45" w14:textId="77777777" w:rsidTr="00B06441">
                              <w:trPr>
                                <w:trHeight w:val="379"/>
                              </w:trPr>
                              <w:tc>
                                <w:tcPr>
                                  <w:tcW w:w="805" w:type="dxa"/>
                                  <w:vMerge/>
                                </w:tcPr>
                                <w:p w14:paraId="4B855747" w14:textId="77777777" w:rsidR="001973A2" w:rsidRDefault="001973A2" w:rsidP="00B61163">
                                  <w:pPr>
                                    <w:pStyle w:val="Nidungvnbn"/>
                                    <w:ind w:firstLine="0"/>
                                    <w:jc w:val="left"/>
                                    <w:rPr>
                                      <w:b/>
                                    </w:rPr>
                                  </w:pPr>
                                </w:p>
                              </w:tc>
                              <w:tc>
                                <w:tcPr>
                                  <w:tcW w:w="3150" w:type="dxa"/>
                                  <w:vAlign w:val="bottom"/>
                                </w:tcPr>
                                <w:p w14:paraId="55722AFD" w14:textId="5A8604FC" w:rsidR="001973A2" w:rsidRDefault="001973A2" w:rsidP="00AB0167">
                                  <w:pPr>
                                    <w:pStyle w:val="Nidungvnbn"/>
                                    <w:ind w:firstLine="0"/>
                                    <w:jc w:val="left"/>
                                    <w:rPr>
                                      <w:b/>
                                    </w:rPr>
                                  </w:pPr>
                                  <w:r>
                                    <w:rPr>
                                      <w:color w:val="000000"/>
                                      <w:sz w:val="22"/>
                                      <w:szCs w:val="22"/>
                                    </w:rPr>
                                    <w:t>MiddlePhalanxOutlineAgeGroup</w:t>
                                  </w:r>
                                </w:p>
                              </w:tc>
                              <w:tc>
                                <w:tcPr>
                                  <w:tcW w:w="900" w:type="dxa"/>
                                  <w:vAlign w:val="center"/>
                                </w:tcPr>
                                <w:p w14:paraId="17E810D7" w14:textId="0610DAFC" w:rsidR="001973A2" w:rsidRDefault="001973A2" w:rsidP="00B61163">
                                  <w:pPr>
                                    <w:pStyle w:val="Nidungvnbn"/>
                                    <w:ind w:firstLine="0"/>
                                    <w:jc w:val="right"/>
                                  </w:pPr>
                                  <w:r>
                                    <w:rPr>
                                      <w:color w:val="000000"/>
                                      <w:sz w:val="22"/>
                                      <w:szCs w:val="22"/>
                                    </w:rPr>
                                    <w:t>0.4961</w:t>
                                  </w:r>
                                </w:p>
                              </w:tc>
                              <w:tc>
                                <w:tcPr>
                                  <w:tcW w:w="900" w:type="dxa"/>
                                  <w:vAlign w:val="center"/>
                                </w:tcPr>
                                <w:p w14:paraId="3CDAD548" w14:textId="4FADB8D5" w:rsidR="001973A2" w:rsidRDefault="001973A2" w:rsidP="00B61163">
                                  <w:pPr>
                                    <w:pStyle w:val="Nidungvnbn"/>
                                    <w:ind w:firstLine="0"/>
                                    <w:jc w:val="right"/>
                                  </w:pPr>
                                  <w:r>
                                    <w:rPr>
                                      <w:color w:val="000000"/>
                                      <w:sz w:val="22"/>
                                      <w:szCs w:val="22"/>
                                    </w:rPr>
                                    <w:t>0.5455</w:t>
                                  </w:r>
                                </w:p>
                              </w:tc>
                              <w:tc>
                                <w:tcPr>
                                  <w:tcW w:w="900" w:type="dxa"/>
                                  <w:vAlign w:val="center"/>
                                </w:tcPr>
                                <w:p w14:paraId="32350871" w14:textId="5698A190" w:rsidR="001973A2" w:rsidRDefault="001973A2" w:rsidP="00B61163">
                                  <w:pPr>
                                    <w:pStyle w:val="Nidungvnbn"/>
                                    <w:ind w:firstLine="0"/>
                                    <w:jc w:val="right"/>
                                  </w:pPr>
                                  <w:r>
                                    <w:rPr>
                                      <w:color w:val="000000"/>
                                      <w:sz w:val="22"/>
                                      <w:szCs w:val="22"/>
                                    </w:rPr>
                                    <w:t>0.4683</w:t>
                                  </w:r>
                                </w:p>
                              </w:tc>
                              <w:tc>
                                <w:tcPr>
                                  <w:tcW w:w="915" w:type="dxa"/>
                                  <w:vAlign w:val="center"/>
                                </w:tcPr>
                                <w:p w14:paraId="3791B65C" w14:textId="387AF784" w:rsidR="001973A2" w:rsidRDefault="001973A2" w:rsidP="00B61163">
                                  <w:pPr>
                                    <w:pStyle w:val="Nidungvnbn"/>
                                    <w:ind w:firstLine="0"/>
                                    <w:jc w:val="right"/>
                                  </w:pPr>
                                  <w:r>
                                    <w:rPr>
                                      <w:color w:val="000000"/>
                                      <w:sz w:val="22"/>
                                      <w:szCs w:val="22"/>
                                    </w:rPr>
                                    <w:t>547.5</w:t>
                                  </w:r>
                                </w:p>
                              </w:tc>
                              <w:tc>
                                <w:tcPr>
                                  <w:tcW w:w="994" w:type="dxa"/>
                                  <w:vAlign w:val="bottom"/>
                                </w:tcPr>
                                <w:p w14:paraId="6C0DC30F" w14:textId="3AE7AD9F" w:rsidR="001973A2" w:rsidRDefault="001973A2" w:rsidP="00B61163">
                                  <w:pPr>
                                    <w:pStyle w:val="Nidungvnbn"/>
                                    <w:ind w:firstLine="0"/>
                                    <w:jc w:val="right"/>
                                  </w:pPr>
                                  <w:r>
                                    <w:rPr>
                                      <w:color w:val="000000"/>
                                      <w:sz w:val="22"/>
                                      <w:szCs w:val="22"/>
                                    </w:rPr>
                                    <w:t>0.4503</w:t>
                                  </w:r>
                                </w:p>
                              </w:tc>
                              <w:tc>
                                <w:tcPr>
                                  <w:tcW w:w="994" w:type="dxa"/>
                                  <w:vAlign w:val="bottom"/>
                                </w:tcPr>
                                <w:p w14:paraId="6700F5E8" w14:textId="64FC8925" w:rsidR="001973A2" w:rsidRDefault="001973A2" w:rsidP="00B61163">
                                  <w:pPr>
                                    <w:pStyle w:val="Nidungvnbn"/>
                                    <w:ind w:firstLine="0"/>
                                    <w:jc w:val="right"/>
                                  </w:pPr>
                                  <w:r>
                                    <w:rPr>
                                      <w:color w:val="000000"/>
                                      <w:sz w:val="22"/>
                                      <w:szCs w:val="22"/>
                                    </w:rPr>
                                    <w:t>0.5195</w:t>
                                  </w:r>
                                </w:p>
                              </w:tc>
                              <w:tc>
                                <w:tcPr>
                                  <w:tcW w:w="994" w:type="dxa"/>
                                  <w:vAlign w:val="bottom"/>
                                </w:tcPr>
                                <w:p w14:paraId="2AE6AF02" w14:textId="47264F38" w:rsidR="001973A2" w:rsidRDefault="001973A2" w:rsidP="00B61163">
                                  <w:pPr>
                                    <w:pStyle w:val="Nidungvnbn"/>
                                    <w:ind w:firstLine="0"/>
                                    <w:jc w:val="right"/>
                                  </w:pPr>
                                  <w:r>
                                    <w:rPr>
                                      <w:color w:val="000000"/>
                                      <w:sz w:val="22"/>
                                      <w:szCs w:val="22"/>
                                    </w:rPr>
                                    <w:t>0.4427</w:t>
                                  </w:r>
                                </w:p>
                              </w:tc>
                              <w:tc>
                                <w:tcPr>
                                  <w:tcW w:w="963" w:type="dxa"/>
                                  <w:vAlign w:val="bottom"/>
                                </w:tcPr>
                                <w:p w14:paraId="6ED49E84" w14:textId="23B9FE13" w:rsidR="001973A2" w:rsidRDefault="001973A2" w:rsidP="00B61163">
                                  <w:pPr>
                                    <w:pStyle w:val="Nidungvnbn"/>
                                    <w:ind w:firstLine="0"/>
                                    <w:jc w:val="right"/>
                                  </w:pPr>
                                  <w:r>
                                    <w:rPr>
                                      <w:color w:val="000000"/>
                                      <w:sz w:val="22"/>
                                      <w:szCs w:val="22"/>
                                    </w:rPr>
                                    <w:t>438.2</w:t>
                                  </w:r>
                                </w:p>
                              </w:tc>
                            </w:tr>
                            <w:tr w:rsidR="001973A2" w14:paraId="0F48FE08" w14:textId="77777777" w:rsidTr="00B06441">
                              <w:trPr>
                                <w:trHeight w:val="379"/>
                              </w:trPr>
                              <w:tc>
                                <w:tcPr>
                                  <w:tcW w:w="805" w:type="dxa"/>
                                  <w:vMerge/>
                                </w:tcPr>
                                <w:p w14:paraId="4936EA2E" w14:textId="77777777" w:rsidR="001973A2" w:rsidRDefault="001973A2" w:rsidP="00B61163">
                                  <w:pPr>
                                    <w:pStyle w:val="Nidungvnbn"/>
                                    <w:ind w:firstLine="0"/>
                                    <w:jc w:val="left"/>
                                    <w:rPr>
                                      <w:b/>
                                    </w:rPr>
                                  </w:pPr>
                                </w:p>
                              </w:tc>
                              <w:tc>
                                <w:tcPr>
                                  <w:tcW w:w="3150" w:type="dxa"/>
                                  <w:vAlign w:val="bottom"/>
                                </w:tcPr>
                                <w:p w14:paraId="5AC2BAA1" w14:textId="60765380" w:rsidR="001973A2" w:rsidRDefault="001973A2" w:rsidP="00B61163">
                                  <w:pPr>
                                    <w:pStyle w:val="Nidungvnbn"/>
                                    <w:ind w:firstLine="0"/>
                                    <w:jc w:val="left"/>
                                    <w:rPr>
                                      <w:b/>
                                    </w:rPr>
                                  </w:pPr>
                                  <w:r>
                                    <w:rPr>
                                      <w:color w:val="000000"/>
                                      <w:sz w:val="22"/>
                                      <w:szCs w:val="22"/>
                                    </w:rPr>
                                    <w:t>MiddlePhalanxOutlineCorrect</w:t>
                                  </w:r>
                                </w:p>
                              </w:tc>
                              <w:tc>
                                <w:tcPr>
                                  <w:tcW w:w="900" w:type="dxa"/>
                                  <w:vAlign w:val="bottom"/>
                                </w:tcPr>
                                <w:p w14:paraId="7B7E9D1C" w14:textId="366E3975" w:rsidR="001973A2" w:rsidRDefault="001973A2" w:rsidP="00B61163">
                                  <w:pPr>
                                    <w:pStyle w:val="Nidungvnbn"/>
                                    <w:ind w:firstLine="0"/>
                                    <w:jc w:val="right"/>
                                  </w:pPr>
                                  <w:r>
                                    <w:rPr>
                                      <w:color w:val="000000"/>
                                      <w:sz w:val="22"/>
                                      <w:szCs w:val="22"/>
                                    </w:rPr>
                                    <w:t>0.7831</w:t>
                                  </w:r>
                                </w:p>
                              </w:tc>
                              <w:tc>
                                <w:tcPr>
                                  <w:tcW w:w="900" w:type="dxa"/>
                                  <w:vAlign w:val="bottom"/>
                                </w:tcPr>
                                <w:p w14:paraId="435E2738" w14:textId="3D9EFCD2" w:rsidR="001973A2" w:rsidRDefault="001973A2" w:rsidP="00B61163">
                                  <w:pPr>
                                    <w:pStyle w:val="Nidungvnbn"/>
                                    <w:ind w:firstLine="0"/>
                                    <w:jc w:val="right"/>
                                  </w:pPr>
                                  <w:r>
                                    <w:rPr>
                                      <w:color w:val="000000"/>
                                      <w:sz w:val="22"/>
                                      <w:szCs w:val="22"/>
                                    </w:rPr>
                                    <w:t>0.7869</w:t>
                                  </w:r>
                                </w:p>
                              </w:tc>
                              <w:tc>
                                <w:tcPr>
                                  <w:tcW w:w="900" w:type="dxa"/>
                                  <w:vAlign w:val="bottom"/>
                                </w:tcPr>
                                <w:p w14:paraId="0E13667D" w14:textId="1755CA6D" w:rsidR="001973A2" w:rsidRDefault="001973A2" w:rsidP="00B61163">
                                  <w:pPr>
                                    <w:pStyle w:val="Nidungvnbn"/>
                                    <w:ind w:firstLine="0"/>
                                    <w:jc w:val="right"/>
                                  </w:pPr>
                                  <w:r>
                                    <w:rPr>
                                      <w:color w:val="000000"/>
                                      <w:sz w:val="22"/>
                                      <w:szCs w:val="22"/>
                                    </w:rPr>
                                    <w:t>0.7807</w:t>
                                  </w:r>
                                </w:p>
                              </w:tc>
                              <w:tc>
                                <w:tcPr>
                                  <w:tcW w:w="915" w:type="dxa"/>
                                  <w:vAlign w:val="bottom"/>
                                </w:tcPr>
                                <w:p w14:paraId="194F8668" w14:textId="51436BAC" w:rsidR="001973A2" w:rsidRDefault="001973A2" w:rsidP="00B61163">
                                  <w:pPr>
                                    <w:pStyle w:val="Nidungvnbn"/>
                                    <w:ind w:firstLine="0"/>
                                    <w:jc w:val="right"/>
                                  </w:pPr>
                                  <w:r>
                                    <w:rPr>
                                      <w:color w:val="000000"/>
                                      <w:sz w:val="22"/>
                                      <w:szCs w:val="22"/>
                                    </w:rPr>
                                    <w:t>840.1</w:t>
                                  </w:r>
                                </w:p>
                              </w:tc>
                              <w:tc>
                                <w:tcPr>
                                  <w:tcW w:w="994" w:type="dxa"/>
                                  <w:vAlign w:val="bottom"/>
                                </w:tcPr>
                                <w:p w14:paraId="1AE3F1B7" w14:textId="3154D381" w:rsidR="001973A2" w:rsidRDefault="001973A2" w:rsidP="00B61163">
                                  <w:pPr>
                                    <w:pStyle w:val="Nidungvnbn"/>
                                    <w:ind w:firstLine="0"/>
                                    <w:jc w:val="right"/>
                                  </w:pPr>
                                  <w:r>
                                    <w:rPr>
                                      <w:color w:val="000000"/>
                                      <w:sz w:val="22"/>
                                      <w:szCs w:val="22"/>
                                    </w:rPr>
                                    <w:t>0.7945</w:t>
                                  </w:r>
                                </w:p>
                              </w:tc>
                              <w:tc>
                                <w:tcPr>
                                  <w:tcW w:w="994" w:type="dxa"/>
                                  <w:vAlign w:val="bottom"/>
                                </w:tcPr>
                                <w:p w14:paraId="35BCBA38" w14:textId="1E42C2F9" w:rsidR="001973A2" w:rsidRDefault="001973A2" w:rsidP="00B61163">
                                  <w:pPr>
                                    <w:pStyle w:val="Nidungvnbn"/>
                                    <w:ind w:firstLine="0"/>
                                    <w:jc w:val="right"/>
                                  </w:pPr>
                                  <w:r>
                                    <w:rPr>
                                      <w:color w:val="000000"/>
                                      <w:sz w:val="22"/>
                                      <w:szCs w:val="22"/>
                                    </w:rPr>
                                    <w:t>0.7973</w:t>
                                  </w:r>
                                </w:p>
                              </w:tc>
                              <w:tc>
                                <w:tcPr>
                                  <w:tcW w:w="994" w:type="dxa"/>
                                  <w:vAlign w:val="bottom"/>
                                </w:tcPr>
                                <w:p w14:paraId="2440CDC9" w14:textId="023E8C66" w:rsidR="001973A2" w:rsidRDefault="001973A2" w:rsidP="00B61163">
                                  <w:pPr>
                                    <w:pStyle w:val="Nidungvnbn"/>
                                    <w:ind w:firstLine="0"/>
                                    <w:jc w:val="right"/>
                                  </w:pPr>
                                  <w:r>
                                    <w:rPr>
                                      <w:color w:val="000000"/>
                                      <w:sz w:val="22"/>
                                      <w:szCs w:val="22"/>
                                    </w:rPr>
                                    <w:t>0.7897</w:t>
                                  </w:r>
                                </w:p>
                              </w:tc>
                              <w:tc>
                                <w:tcPr>
                                  <w:tcW w:w="963" w:type="dxa"/>
                                  <w:vAlign w:val="bottom"/>
                                </w:tcPr>
                                <w:p w14:paraId="652370E2" w14:textId="349CD28A" w:rsidR="001973A2" w:rsidRDefault="001973A2" w:rsidP="00B61163">
                                  <w:pPr>
                                    <w:pStyle w:val="Nidungvnbn"/>
                                    <w:ind w:firstLine="0"/>
                                    <w:jc w:val="right"/>
                                  </w:pPr>
                                  <w:r>
                                    <w:rPr>
                                      <w:color w:val="000000"/>
                                      <w:sz w:val="22"/>
                                      <w:szCs w:val="22"/>
                                    </w:rPr>
                                    <w:t>693.3</w:t>
                                  </w:r>
                                </w:p>
                              </w:tc>
                            </w:tr>
                            <w:tr w:rsidR="001973A2" w14:paraId="11E76869" w14:textId="77777777" w:rsidTr="00B06441">
                              <w:trPr>
                                <w:trHeight w:val="379"/>
                              </w:trPr>
                              <w:tc>
                                <w:tcPr>
                                  <w:tcW w:w="805" w:type="dxa"/>
                                  <w:vMerge/>
                                </w:tcPr>
                                <w:p w14:paraId="7E464242" w14:textId="77777777" w:rsidR="001973A2" w:rsidRDefault="001973A2" w:rsidP="00B61163">
                                  <w:pPr>
                                    <w:pStyle w:val="Nidungvnbn"/>
                                    <w:ind w:firstLine="0"/>
                                    <w:jc w:val="left"/>
                                    <w:rPr>
                                      <w:b/>
                                    </w:rPr>
                                  </w:pPr>
                                </w:p>
                              </w:tc>
                              <w:tc>
                                <w:tcPr>
                                  <w:tcW w:w="3150" w:type="dxa"/>
                                  <w:vAlign w:val="bottom"/>
                                </w:tcPr>
                                <w:p w14:paraId="6868D782" w14:textId="2286888B" w:rsidR="001973A2" w:rsidRDefault="001973A2" w:rsidP="00B61163">
                                  <w:pPr>
                                    <w:pStyle w:val="Nidungvnbn"/>
                                    <w:ind w:firstLine="0"/>
                                    <w:jc w:val="left"/>
                                    <w:rPr>
                                      <w:b/>
                                    </w:rPr>
                                  </w:pPr>
                                  <w:r>
                                    <w:rPr>
                                      <w:color w:val="000000"/>
                                      <w:sz w:val="22"/>
                                      <w:szCs w:val="22"/>
                                    </w:rPr>
                                    <w:t>MiddlePhalanxTW</w:t>
                                  </w:r>
                                </w:p>
                              </w:tc>
                              <w:tc>
                                <w:tcPr>
                                  <w:tcW w:w="900" w:type="dxa"/>
                                  <w:vAlign w:val="bottom"/>
                                </w:tcPr>
                                <w:p w14:paraId="1920880C" w14:textId="1E30F4EB" w:rsidR="001973A2" w:rsidRDefault="001973A2" w:rsidP="00B61163">
                                  <w:pPr>
                                    <w:pStyle w:val="Nidungvnbn"/>
                                    <w:ind w:firstLine="0"/>
                                    <w:jc w:val="right"/>
                                  </w:pPr>
                                  <w:r>
                                    <w:rPr>
                                      <w:color w:val="000000"/>
                                      <w:sz w:val="22"/>
                                      <w:szCs w:val="22"/>
                                    </w:rPr>
                                    <w:t>0.3617</w:t>
                                  </w:r>
                                </w:p>
                              </w:tc>
                              <w:tc>
                                <w:tcPr>
                                  <w:tcW w:w="900" w:type="dxa"/>
                                  <w:vAlign w:val="bottom"/>
                                </w:tcPr>
                                <w:p w14:paraId="100FE477" w14:textId="5730AC98" w:rsidR="001973A2" w:rsidRDefault="001973A2" w:rsidP="00B61163">
                                  <w:pPr>
                                    <w:pStyle w:val="Nidungvnbn"/>
                                    <w:ind w:firstLine="0"/>
                                    <w:jc w:val="right"/>
                                  </w:pPr>
                                  <w:r>
                                    <w:rPr>
                                      <w:color w:val="000000"/>
                                      <w:sz w:val="22"/>
                                      <w:szCs w:val="22"/>
                                    </w:rPr>
                                    <w:t>0.5</w:t>
                                  </w:r>
                                </w:p>
                              </w:tc>
                              <w:tc>
                                <w:tcPr>
                                  <w:tcW w:w="900" w:type="dxa"/>
                                  <w:vAlign w:val="bottom"/>
                                </w:tcPr>
                                <w:p w14:paraId="4CBC743C" w14:textId="015A192A" w:rsidR="001973A2" w:rsidRDefault="001973A2" w:rsidP="00B61163">
                                  <w:pPr>
                                    <w:pStyle w:val="Nidungvnbn"/>
                                    <w:ind w:firstLine="0"/>
                                    <w:jc w:val="right"/>
                                  </w:pPr>
                                  <w:r>
                                    <w:rPr>
                                      <w:color w:val="000000"/>
                                      <w:sz w:val="22"/>
                                      <w:szCs w:val="22"/>
                                    </w:rPr>
                                    <w:t>0.3688</w:t>
                                  </w:r>
                                </w:p>
                              </w:tc>
                              <w:tc>
                                <w:tcPr>
                                  <w:tcW w:w="915" w:type="dxa"/>
                                  <w:vAlign w:val="bottom"/>
                                </w:tcPr>
                                <w:p w14:paraId="74C3F4D1" w14:textId="788420D8" w:rsidR="001973A2" w:rsidRDefault="001973A2" w:rsidP="00B61163">
                                  <w:pPr>
                                    <w:pStyle w:val="Nidungvnbn"/>
                                    <w:ind w:firstLine="0"/>
                                    <w:jc w:val="right"/>
                                  </w:pPr>
                                  <w:r>
                                    <w:rPr>
                                      <w:color w:val="000000"/>
                                      <w:sz w:val="22"/>
                                      <w:szCs w:val="22"/>
                                    </w:rPr>
                                    <w:t>581.5</w:t>
                                  </w:r>
                                </w:p>
                              </w:tc>
                              <w:tc>
                                <w:tcPr>
                                  <w:tcW w:w="994" w:type="dxa"/>
                                  <w:vAlign w:val="bottom"/>
                                </w:tcPr>
                                <w:p w14:paraId="1C93D9A8" w14:textId="7F45B56C" w:rsidR="001973A2" w:rsidRDefault="001973A2" w:rsidP="00B61163">
                                  <w:pPr>
                                    <w:pStyle w:val="Nidungvnbn"/>
                                    <w:ind w:firstLine="0"/>
                                    <w:jc w:val="right"/>
                                  </w:pPr>
                                  <w:r>
                                    <w:rPr>
                                      <w:color w:val="000000"/>
                                      <w:sz w:val="22"/>
                                      <w:szCs w:val="22"/>
                                    </w:rPr>
                                    <w:t>0.3926</w:t>
                                  </w:r>
                                </w:p>
                              </w:tc>
                              <w:tc>
                                <w:tcPr>
                                  <w:tcW w:w="994" w:type="dxa"/>
                                  <w:vAlign w:val="bottom"/>
                                </w:tcPr>
                                <w:p w14:paraId="6F11D2E0" w14:textId="304DF768" w:rsidR="001973A2" w:rsidRDefault="001973A2" w:rsidP="00B61163">
                                  <w:pPr>
                                    <w:pStyle w:val="Nidungvnbn"/>
                                    <w:ind w:firstLine="0"/>
                                    <w:jc w:val="right"/>
                                  </w:pPr>
                                  <w:r>
                                    <w:rPr>
                                      <w:color w:val="000000"/>
                                      <w:sz w:val="22"/>
                                      <w:szCs w:val="22"/>
                                    </w:rPr>
                                    <w:t>0.5</w:t>
                                  </w:r>
                                </w:p>
                              </w:tc>
                              <w:tc>
                                <w:tcPr>
                                  <w:tcW w:w="994" w:type="dxa"/>
                                  <w:vAlign w:val="bottom"/>
                                </w:tcPr>
                                <w:p w14:paraId="19D3DB35" w14:textId="3A191E55" w:rsidR="001973A2" w:rsidRDefault="001973A2" w:rsidP="00B61163">
                                  <w:pPr>
                                    <w:pStyle w:val="Nidungvnbn"/>
                                    <w:ind w:firstLine="0"/>
                                    <w:jc w:val="right"/>
                                  </w:pPr>
                                  <w:r>
                                    <w:rPr>
                                      <w:color w:val="000000"/>
                                      <w:sz w:val="22"/>
                                      <w:szCs w:val="22"/>
                                    </w:rPr>
                                    <w:t>0.3741</w:t>
                                  </w:r>
                                </w:p>
                              </w:tc>
                              <w:tc>
                                <w:tcPr>
                                  <w:tcW w:w="963" w:type="dxa"/>
                                  <w:vAlign w:val="bottom"/>
                                </w:tcPr>
                                <w:p w14:paraId="6F8D2F3B" w14:textId="70AD7CA4" w:rsidR="001973A2" w:rsidRDefault="001973A2" w:rsidP="00B61163">
                                  <w:pPr>
                                    <w:pStyle w:val="Nidungvnbn"/>
                                    <w:ind w:firstLine="0"/>
                                    <w:jc w:val="right"/>
                                  </w:pPr>
                                  <w:r>
                                    <w:rPr>
                                      <w:color w:val="000000"/>
                                      <w:sz w:val="22"/>
                                      <w:szCs w:val="22"/>
                                    </w:rPr>
                                    <w:t>480.3</w:t>
                                  </w:r>
                                </w:p>
                              </w:tc>
                            </w:tr>
                            <w:tr w:rsidR="001973A2" w14:paraId="279576E8" w14:textId="77777777" w:rsidTr="00B06441">
                              <w:trPr>
                                <w:trHeight w:val="379"/>
                              </w:trPr>
                              <w:tc>
                                <w:tcPr>
                                  <w:tcW w:w="805" w:type="dxa"/>
                                  <w:vMerge/>
                                </w:tcPr>
                                <w:p w14:paraId="759D49D3" w14:textId="77777777" w:rsidR="001973A2" w:rsidRDefault="001973A2" w:rsidP="00B61163">
                                  <w:pPr>
                                    <w:pStyle w:val="Nidungvnbn"/>
                                    <w:ind w:firstLine="0"/>
                                    <w:jc w:val="left"/>
                                    <w:rPr>
                                      <w:b/>
                                    </w:rPr>
                                  </w:pPr>
                                </w:p>
                              </w:tc>
                              <w:tc>
                                <w:tcPr>
                                  <w:tcW w:w="3150" w:type="dxa"/>
                                  <w:vAlign w:val="bottom"/>
                                </w:tcPr>
                                <w:p w14:paraId="2E262102" w14:textId="7FECEE56" w:rsidR="001973A2" w:rsidRDefault="001973A2" w:rsidP="00B61163">
                                  <w:pPr>
                                    <w:pStyle w:val="Nidungvnbn"/>
                                    <w:ind w:firstLine="0"/>
                                    <w:jc w:val="left"/>
                                    <w:rPr>
                                      <w:b/>
                                    </w:rPr>
                                  </w:pPr>
                                  <w:r>
                                    <w:rPr>
                                      <w:color w:val="000000"/>
                                      <w:sz w:val="22"/>
                                      <w:szCs w:val="22"/>
                                    </w:rPr>
                                    <w:t>MixedShapesRegularTrain</w:t>
                                  </w:r>
                                </w:p>
                              </w:tc>
                              <w:tc>
                                <w:tcPr>
                                  <w:tcW w:w="900" w:type="dxa"/>
                                  <w:vAlign w:val="bottom"/>
                                </w:tcPr>
                                <w:p w14:paraId="07CD1F39" w14:textId="3F8045F7" w:rsidR="001973A2" w:rsidRDefault="001973A2" w:rsidP="00B61163">
                                  <w:pPr>
                                    <w:pStyle w:val="Nidungvnbn"/>
                                    <w:ind w:firstLine="0"/>
                                    <w:jc w:val="right"/>
                                  </w:pPr>
                                  <w:r>
                                    <w:rPr>
                                      <w:color w:val="000000"/>
                                      <w:sz w:val="22"/>
                                      <w:szCs w:val="22"/>
                                    </w:rPr>
                                    <w:t>0.9548</w:t>
                                  </w:r>
                                </w:p>
                              </w:tc>
                              <w:tc>
                                <w:tcPr>
                                  <w:tcW w:w="900" w:type="dxa"/>
                                  <w:vAlign w:val="bottom"/>
                                </w:tcPr>
                                <w:p w14:paraId="63338AD9" w14:textId="3708DDC9" w:rsidR="001973A2" w:rsidRDefault="001973A2" w:rsidP="00B61163">
                                  <w:pPr>
                                    <w:pStyle w:val="Nidungvnbn"/>
                                    <w:ind w:firstLine="0"/>
                                    <w:jc w:val="right"/>
                                  </w:pPr>
                                  <w:r>
                                    <w:rPr>
                                      <w:color w:val="000000"/>
                                      <w:sz w:val="22"/>
                                      <w:szCs w:val="22"/>
                                    </w:rPr>
                                    <w:t>0.9555</w:t>
                                  </w:r>
                                </w:p>
                              </w:tc>
                              <w:tc>
                                <w:tcPr>
                                  <w:tcW w:w="900" w:type="dxa"/>
                                  <w:vAlign w:val="bottom"/>
                                </w:tcPr>
                                <w:p w14:paraId="4B628910" w14:textId="6A3145AD" w:rsidR="001973A2" w:rsidRDefault="001973A2" w:rsidP="00B61163">
                                  <w:pPr>
                                    <w:pStyle w:val="Nidungvnbn"/>
                                    <w:ind w:firstLine="0"/>
                                    <w:jc w:val="right"/>
                                  </w:pPr>
                                  <w:r>
                                    <w:rPr>
                                      <w:color w:val="000000"/>
                                      <w:sz w:val="22"/>
                                      <w:szCs w:val="22"/>
                                    </w:rPr>
                                    <w:t>0.9558</w:t>
                                  </w:r>
                                </w:p>
                              </w:tc>
                              <w:tc>
                                <w:tcPr>
                                  <w:tcW w:w="915" w:type="dxa"/>
                                  <w:vAlign w:val="bottom"/>
                                </w:tcPr>
                                <w:p w14:paraId="1E3109AD" w14:textId="7F4AFFFF" w:rsidR="001973A2" w:rsidRDefault="001973A2" w:rsidP="00B61163">
                                  <w:pPr>
                                    <w:pStyle w:val="Nidungvnbn"/>
                                    <w:ind w:firstLine="0"/>
                                    <w:jc w:val="right"/>
                                  </w:pPr>
                                  <w:r>
                                    <w:rPr>
                                      <w:color w:val="000000"/>
                                      <w:sz w:val="22"/>
                                      <w:szCs w:val="22"/>
                                    </w:rPr>
                                    <w:t>2307.2</w:t>
                                  </w:r>
                                </w:p>
                              </w:tc>
                              <w:tc>
                                <w:tcPr>
                                  <w:tcW w:w="994" w:type="dxa"/>
                                  <w:vAlign w:val="bottom"/>
                                </w:tcPr>
                                <w:p w14:paraId="5A4CE3AC" w14:textId="4A9390A5" w:rsidR="001973A2" w:rsidRDefault="001973A2" w:rsidP="00B61163">
                                  <w:pPr>
                                    <w:pStyle w:val="Nidungvnbn"/>
                                    <w:ind w:firstLine="0"/>
                                    <w:jc w:val="right"/>
                                  </w:pPr>
                                  <w:r>
                                    <w:rPr>
                                      <w:color w:val="000000"/>
                                      <w:sz w:val="22"/>
                                      <w:szCs w:val="22"/>
                                    </w:rPr>
                                    <w:t>0.9541</w:t>
                                  </w:r>
                                </w:p>
                              </w:tc>
                              <w:tc>
                                <w:tcPr>
                                  <w:tcW w:w="994" w:type="dxa"/>
                                  <w:vAlign w:val="bottom"/>
                                </w:tcPr>
                                <w:p w14:paraId="52C735AB" w14:textId="1A20E788" w:rsidR="001973A2" w:rsidRDefault="001973A2" w:rsidP="00B61163">
                                  <w:pPr>
                                    <w:pStyle w:val="Nidungvnbn"/>
                                    <w:ind w:firstLine="0"/>
                                    <w:jc w:val="right"/>
                                  </w:pPr>
                                  <w:r>
                                    <w:rPr>
                                      <w:color w:val="000000"/>
                                      <w:sz w:val="22"/>
                                      <w:szCs w:val="22"/>
                                    </w:rPr>
                                    <w:t>0.9542</w:t>
                                  </w:r>
                                </w:p>
                              </w:tc>
                              <w:tc>
                                <w:tcPr>
                                  <w:tcW w:w="994" w:type="dxa"/>
                                  <w:vAlign w:val="bottom"/>
                                </w:tcPr>
                                <w:p w14:paraId="3F62C873" w14:textId="7B5EFADC" w:rsidR="001973A2" w:rsidRDefault="001973A2" w:rsidP="00B61163">
                                  <w:pPr>
                                    <w:pStyle w:val="Nidungvnbn"/>
                                    <w:ind w:firstLine="0"/>
                                    <w:jc w:val="right"/>
                                  </w:pPr>
                                  <w:r>
                                    <w:rPr>
                                      <w:color w:val="000000"/>
                                      <w:sz w:val="22"/>
                                      <w:szCs w:val="22"/>
                                    </w:rPr>
                                    <w:t>0.9541</w:t>
                                  </w:r>
                                </w:p>
                              </w:tc>
                              <w:tc>
                                <w:tcPr>
                                  <w:tcW w:w="963" w:type="dxa"/>
                                  <w:vAlign w:val="bottom"/>
                                </w:tcPr>
                                <w:p w14:paraId="4BB0A9C3" w14:textId="05CABB71" w:rsidR="001973A2" w:rsidRDefault="001973A2" w:rsidP="00B61163">
                                  <w:pPr>
                                    <w:pStyle w:val="Nidungvnbn"/>
                                    <w:ind w:firstLine="0"/>
                                    <w:jc w:val="right"/>
                                  </w:pPr>
                                  <w:r>
                                    <w:rPr>
                                      <w:color w:val="000000"/>
                                      <w:sz w:val="22"/>
                                      <w:szCs w:val="22"/>
                                    </w:rPr>
                                    <w:t>5062.3</w:t>
                                  </w:r>
                                </w:p>
                              </w:tc>
                            </w:tr>
                            <w:tr w:rsidR="001973A2" w14:paraId="7ACED91F" w14:textId="77777777" w:rsidTr="00B06441">
                              <w:trPr>
                                <w:trHeight w:val="379"/>
                              </w:trPr>
                              <w:tc>
                                <w:tcPr>
                                  <w:tcW w:w="805" w:type="dxa"/>
                                  <w:vMerge/>
                                </w:tcPr>
                                <w:p w14:paraId="2BFF59F4" w14:textId="77777777" w:rsidR="001973A2" w:rsidRDefault="001973A2" w:rsidP="00B61163">
                                  <w:pPr>
                                    <w:pStyle w:val="Nidungvnbn"/>
                                    <w:ind w:firstLine="0"/>
                                    <w:jc w:val="left"/>
                                    <w:rPr>
                                      <w:b/>
                                    </w:rPr>
                                  </w:pPr>
                                </w:p>
                              </w:tc>
                              <w:tc>
                                <w:tcPr>
                                  <w:tcW w:w="3150" w:type="dxa"/>
                                  <w:vAlign w:val="bottom"/>
                                </w:tcPr>
                                <w:p w14:paraId="7E2ABDE7" w14:textId="7B4BC707" w:rsidR="001973A2" w:rsidRDefault="001973A2" w:rsidP="00B61163">
                                  <w:pPr>
                                    <w:pStyle w:val="Nidungvnbn"/>
                                    <w:ind w:firstLine="0"/>
                                    <w:jc w:val="left"/>
                                    <w:rPr>
                                      <w:b/>
                                    </w:rPr>
                                  </w:pPr>
                                  <w:r>
                                    <w:rPr>
                                      <w:color w:val="000000"/>
                                      <w:sz w:val="22"/>
                                      <w:szCs w:val="22"/>
                                    </w:rPr>
                                    <w:t>MixedShapesSmallTrain</w:t>
                                  </w:r>
                                </w:p>
                              </w:tc>
                              <w:tc>
                                <w:tcPr>
                                  <w:tcW w:w="900" w:type="dxa"/>
                                  <w:vAlign w:val="bottom"/>
                                </w:tcPr>
                                <w:p w14:paraId="48C44612" w14:textId="251F5F3D" w:rsidR="001973A2" w:rsidRDefault="001973A2" w:rsidP="00B61163">
                                  <w:pPr>
                                    <w:pStyle w:val="Nidungvnbn"/>
                                    <w:ind w:firstLine="0"/>
                                    <w:jc w:val="right"/>
                                  </w:pPr>
                                  <w:r>
                                    <w:rPr>
                                      <w:color w:val="000000"/>
                                      <w:sz w:val="22"/>
                                      <w:szCs w:val="22"/>
                                    </w:rPr>
                                    <w:t>0.9041</w:t>
                                  </w:r>
                                </w:p>
                              </w:tc>
                              <w:tc>
                                <w:tcPr>
                                  <w:tcW w:w="900" w:type="dxa"/>
                                  <w:vAlign w:val="bottom"/>
                                </w:tcPr>
                                <w:p w14:paraId="2CC103D2" w14:textId="3F957F34" w:rsidR="001973A2" w:rsidRDefault="001973A2" w:rsidP="00B61163">
                                  <w:pPr>
                                    <w:pStyle w:val="Nidungvnbn"/>
                                    <w:ind w:firstLine="0"/>
                                    <w:jc w:val="right"/>
                                  </w:pPr>
                                  <w:r>
                                    <w:rPr>
                                      <w:color w:val="000000"/>
                                      <w:sz w:val="22"/>
                                      <w:szCs w:val="22"/>
                                    </w:rPr>
                                    <w:t>0.8981</w:t>
                                  </w:r>
                                </w:p>
                              </w:tc>
                              <w:tc>
                                <w:tcPr>
                                  <w:tcW w:w="900" w:type="dxa"/>
                                  <w:vAlign w:val="bottom"/>
                                </w:tcPr>
                                <w:p w14:paraId="03BC5C9E" w14:textId="653DB1C6" w:rsidR="001973A2" w:rsidRDefault="001973A2" w:rsidP="00B61163">
                                  <w:pPr>
                                    <w:pStyle w:val="Nidungvnbn"/>
                                    <w:ind w:firstLine="0"/>
                                    <w:jc w:val="right"/>
                                  </w:pPr>
                                  <w:r>
                                    <w:rPr>
                                      <w:color w:val="000000"/>
                                      <w:sz w:val="22"/>
                                      <w:szCs w:val="22"/>
                                    </w:rPr>
                                    <w:t>0.8937</w:t>
                                  </w:r>
                                </w:p>
                              </w:tc>
                              <w:tc>
                                <w:tcPr>
                                  <w:tcW w:w="915" w:type="dxa"/>
                                  <w:vAlign w:val="bottom"/>
                                </w:tcPr>
                                <w:p w14:paraId="6C39DE41" w14:textId="0AD9E880" w:rsidR="001973A2" w:rsidRDefault="001973A2" w:rsidP="00B61163">
                                  <w:pPr>
                                    <w:pStyle w:val="Nidungvnbn"/>
                                    <w:ind w:firstLine="0"/>
                                    <w:jc w:val="right"/>
                                  </w:pPr>
                                  <w:r>
                                    <w:rPr>
                                      <w:color w:val="000000"/>
                                      <w:sz w:val="22"/>
                                      <w:szCs w:val="22"/>
                                    </w:rPr>
                                    <w:t>1954.7</w:t>
                                  </w:r>
                                </w:p>
                              </w:tc>
                              <w:tc>
                                <w:tcPr>
                                  <w:tcW w:w="994" w:type="dxa"/>
                                  <w:vAlign w:val="bottom"/>
                                </w:tcPr>
                                <w:p w14:paraId="0310610C" w14:textId="4D8598B8" w:rsidR="001973A2" w:rsidRDefault="001973A2" w:rsidP="00B61163">
                                  <w:pPr>
                                    <w:pStyle w:val="Nidungvnbn"/>
                                    <w:ind w:firstLine="0"/>
                                    <w:jc w:val="right"/>
                                  </w:pPr>
                                  <w:r>
                                    <w:rPr>
                                      <w:color w:val="000000"/>
                                      <w:sz w:val="22"/>
                                      <w:szCs w:val="22"/>
                                    </w:rPr>
                                    <w:t>0.0296</w:t>
                                  </w:r>
                                </w:p>
                              </w:tc>
                              <w:tc>
                                <w:tcPr>
                                  <w:tcW w:w="994" w:type="dxa"/>
                                  <w:vAlign w:val="bottom"/>
                                </w:tcPr>
                                <w:p w14:paraId="2667BF89" w14:textId="1940AD4D" w:rsidR="001973A2" w:rsidRDefault="001973A2" w:rsidP="00B61163">
                                  <w:pPr>
                                    <w:pStyle w:val="Nidungvnbn"/>
                                    <w:ind w:firstLine="0"/>
                                    <w:jc w:val="right"/>
                                  </w:pPr>
                                  <w:r>
                                    <w:rPr>
                                      <w:color w:val="000000"/>
                                      <w:sz w:val="22"/>
                                      <w:szCs w:val="22"/>
                                    </w:rPr>
                                    <w:t>0.0643</w:t>
                                  </w:r>
                                </w:p>
                              </w:tc>
                              <w:tc>
                                <w:tcPr>
                                  <w:tcW w:w="994" w:type="dxa"/>
                                  <w:vAlign w:val="bottom"/>
                                </w:tcPr>
                                <w:p w14:paraId="752BAAC2" w14:textId="6145305F" w:rsidR="001973A2" w:rsidRDefault="001973A2" w:rsidP="00B61163">
                                  <w:pPr>
                                    <w:pStyle w:val="Nidungvnbn"/>
                                    <w:ind w:firstLine="0"/>
                                    <w:jc w:val="right"/>
                                  </w:pPr>
                                  <w:r>
                                    <w:rPr>
                                      <w:color w:val="000000"/>
                                      <w:sz w:val="22"/>
                                      <w:szCs w:val="22"/>
                                    </w:rPr>
                                    <w:t>0.127</w:t>
                                  </w:r>
                                </w:p>
                              </w:tc>
                              <w:tc>
                                <w:tcPr>
                                  <w:tcW w:w="963" w:type="dxa"/>
                                  <w:vAlign w:val="bottom"/>
                                </w:tcPr>
                                <w:p w14:paraId="2742C9F7" w14:textId="365D9EB4" w:rsidR="001973A2" w:rsidRDefault="001973A2" w:rsidP="00B61163">
                                  <w:pPr>
                                    <w:pStyle w:val="Nidungvnbn"/>
                                    <w:ind w:firstLine="0"/>
                                    <w:jc w:val="right"/>
                                  </w:pPr>
                                  <w:r>
                                    <w:rPr>
                                      <w:color w:val="000000"/>
                                      <w:sz w:val="22"/>
                                      <w:szCs w:val="22"/>
                                    </w:rPr>
                                    <w:t>1329.9</w:t>
                                  </w:r>
                                </w:p>
                              </w:tc>
                            </w:tr>
                            <w:tr w:rsidR="001973A2" w14:paraId="1DAB8CBA" w14:textId="77777777" w:rsidTr="00B06441">
                              <w:trPr>
                                <w:trHeight w:val="379"/>
                              </w:trPr>
                              <w:tc>
                                <w:tcPr>
                                  <w:tcW w:w="805" w:type="dxa"/>
                                  <w:vMerge/>
                                </w:tcPr>
                                <w:p w14:paraId="6C6C8600" w14:textId="77777777" w:rsidR="001973A2" w:rsidRDefault="001973A2" w:rsidP="00B61163">
                                  <w:pPr>
                                    <w:pStyle w:val="Nidungvnbn"/>
                                    <w:ind w:firstLine="0"/>
                                    <w:jc w:val="left"/>
                                    <w:rPr>
                                      <w:b/>
                                    </w:rPr>
                                  </w:pPr>
                                </w:p>
                              </w:tc>
                              <w:tc>
                                <w:tcPr>
                                  <w:tcW w:w="3150" w:type="dxa"/>
                                  <w:vAlign w:val="bottom"/>
                                </w:tcPr>
                                <w:p w14:paraId="1A5DA510" w14:textId="64B93BBB" w:rsidR="001973A2" w:rsidRDefault="001973A2" w:rsidP="00B61163">
                                  <w:pPr>
                                    <w:pStyle w:val="Nidungvnbn"/>
                                    <w:ind w:firstLine="0"/>
                                    <w:jc w:val="left"/>
                                    <w:rPr>
                                      <w:b/>
                                    </w:rPr>
                                  </w:pPr>
                                  <w:r>
                                    <w:rPr>
                                      <w:color w:val="000000"/>
                                      <w:sz w:val="22"/>
                                      <w:szCs w:val="22"/>
                                    </w:rPr>
                                    <w:t>MoteStrain</w:t>
                                  </w:r>
                                </w:p>
                              </w:tc>
                              <w:tc>
                                <w:tcPr>
                                  <w:tcW w:w="900" w:type="dxa"/>
                                  <w:vAlign w:val="bottom"/>
                                </w:tcPr>
                                <w:p w14:paraId="1592226B" w14:textId="31356ED8" w:rsidR="001973A2" w:rsidRDefault="001973A2" w:rsidP="00B61163">
                                  <w:pPr>
                                    <w:pStyle w:val="Nidungvnbn"/>
                                    <w:ind w:firstLine="0"/>
                                    <w:jc w:val="right"/>
                                  </w:pPr>
                                  <w:r>
                                    <w:rPr>
                                      <w:color w:val="000000"/>
                                      <w:sz w:val="22"/>
                                      <w:szCs w:val="22"/>
                                    </w:rPr>
                                    <w:t>0.9384</w:t>
                                  </w:r>
                                </w:p>
                              </w:tc>
                              <w:tc>
                                <w:tcPr>
                                  <w:tcW w:w="900" w:type="dxa"/>
                                  <w:vAlign w:val="bottom"/>
                                </w:tcPr>
                                <w:p w14:paraId="223F20EA" w14:textId="69EA1C3F" w:rsidR="001973A2" w:rsidRDefault="001973A2" w:rsidP="00B61163">
                                  <w:pPr>
                                    <w:pStyle w:val="Nidungvnbn"/>
                                    <w:ind w:firstLine="0"/>
                                    <w:jc w:val="right"/>
                                  </w:pPr>
                                  <w:r>
                                    <w:rPr>
                                      <w:color w:val="000000"/>
                                      <w:sz w:val="22"/>
                                      <w:szCs w:val="22"/>
                                    </w:rPr>
                                    <w:t>0.9385</w:t>
                                  </w:r>
                                </w:p>
                              </w:tc>
                              <w:tc>
                                <w:tcPr>
                                  <w:tcW w:w="900" w:type="dxa"/>
                                  <w:vAlign w:val="bottom"/>
                                </w:tcPr>
                                <w:p w14:paraId="6ADE73C4" w14:textId="554A9D8A" w:rsidR="001973A2" w:rsidRDefault="001973A2" w:rsidP="00B61163">
                                  <w:pPr>
                                    <w:pStyle w:val="Nidungvnbn"/>
                                    <w:ind w:firstLine="0"/>
                                    <w:jc w:val="right"/>
                                  </w:pPr>
                                  <w:r>
                                    <w:rPr>
                                      <w:color w:val="000000"/>
                                      <w:sz w:val="22"/>
                                      <w:szCs w:val="22"/>
                                    </w:rPr>
                                    <w:t>0.9378</w:t>
                                  </w:r>
                                </w:p>
                              </w:tc>
                              <w:tc>
                                <w:tcPr>
                                  <w:tcW w:w="915" w:type="dxa"/>
                                  <w:vAlign w:val="bottom"/>
                                </w:tcPr>
                                <w:p w14:paraId="730C2055" w14:textId="2A8A8C41" w:rsidR="001973A2" w:rsidRDefault="001973A2" w:rsidP="00B61163">
                                  <w:pPr>
                                    <w:pStyle w:val="Nidungvnbn"/>
                                    <w:ind w:firstLine="0"/>
                                    <w:jc w:val="right"/>
                                  </w:pPr>
                                  <w:r>
                                    <w:rPr>
                                      <w:color w:val="000000"/>
                                      <w:sz w:val="22"/>
                                      <w:szCs w:val="22"/>
                                    </w:rPr>
                                    <w:t>2353.5</w:t>
                                  </w:r>
                                </w:p>
                              </w:tc>
                              <w:tc>
                                <w:tcPr>
                                  <w:tcW w:w="994" w:type="dxa"/>
                                  <w:vAlign w:val="bottom"/>
                                </w:tcPr>
                                <w:p w14:paraId="33416014" w14:textId="409E3256" w:rsidR="001973A2" w:rsidRDefault="001973A2" w:rsidP="00B61163">
                                  <w:pPr>
                                    <w:pStyle w:val="Nidungvnbn"/>
                                    <w:ind w:firstLine="0"/>
                                    <w:jc w:val="right"/>
                                  </w:pPr>
                                  <w:r>
                                    <w:rPr>
                                      <w:color w:val="000000"/>
                                      <w:sz w:val="22"/>
                                      <w:szCs w:val="22"/>
                                    </w:rPr>
                                    <w:t>0.9325</w:t>
                                  </w:r>
                                </w:p>
                              </w:tc>
                              <w:tc>
                                <w:tcPr>
                                  <w:tcW w:w="994" w:type="dxa"/>
                                  <w:vAlign w:val="bottom"/>
                                </w:tcPr>
                                <w:p w14:paraId="6E0FBB33" w14:textId="0FFDEA02" w:rsidR="001973A2" w:rsidRDefault="001973A2" w:rsidP="00B61163">
                                  <w:pPr>
                                    <w:pStyle w:val="Nidungvnbn"/>
                                    <w:ind w:firstLine="0"/>
                                    <w:jc w:val="right"/>
                                  </w:pPr>
                                  <w:r>
                                    <w:rPr>
                                      <w:color w:val="000000"/>
                                      <w:sz w:val="22"/>
                                      <w:szCs w:val="22"/>
                                    </w:rPr>
                                    <w:t>0.9321</w:t>
                                  </w:r>
                                </w:p>
                              </w:tc>
                              <w:tc>
                                <w:tcPr>
                                  <w:tcW w:w="994" w:type="dxa"/>
                                  <w:vAlign w:val="bottom"/>
                                </w:tcPr>
                                <w:p w14:paraId="6C8D8EDB" w14:textId="1B06FD42" w:rsidR="001973A2" w:rsidRDefault="001973A2" w:rsidP="00B61163">
                                  <w:pPr>
                                    <w:pStyle w:val="Nidungvnbn"/>
                                    <w:ind w:firstLine="0"/>
                                    <w:jc w:val="right"/>
                                  </w:pPr>
                                  <w:r>
                                    <w:rPr>
                                      <w:color w:val="000000"/>
                                      <w:sz w:val="22"/>
                                      <w:szCs w:val="22"/>
                                    </w:rPr>
                                    <w:t>0.9309</w:t>
                                  </w:r>
                                </w:p>
                              </w:tc>
                              <w:tc>
                                <w:tcPr>
                                  <w:tcW w:w="963" w:type="dxa"/>
                                  <w:vAlign w:val="bottom"/>
                                </w:tcPr>
                                <w:p w14:paraId="0DAE672A" w14:textId="762E9F18" w:rsidR="001973A2" w:rsidRDefault="001973A2" w:rsidP="00B61163">
                                  <w:pPr>
                                    <w:pStyle w:val="Nidungvnbn"/>
                                    <w:ind w:firstLine="0"/>
                                    <w:jc w:val="right"/>
                                  </w:pPr>
                                  <w:r>
                                    <w:rPr>
                                      <w:color w:val="000000"/>
                                      <w:sz w:val="22"/>
                                      <w:szCs w:val="22"/>
                                    </w:rPr>
                                    <w:t>2549</w:t>
                                  </w:r>
                                </w:p>
                              </w:tc>
                            </w:tr>
                            <w:tr w:rsidR="001973A2" w14:paraId="551B2284" w14:textId="77777777" w:rsidTr="00B06441">
                              <w:trPr>
                                <w:trHeight w:val="379"/>
                              </w:trPr>
                              <w:tc>
                                <w:tcPr>
                                  <w:tcW w:w="805" w:type="dxa"/>
                                  <w:vMerge/>
                                </w:tcPr>
                                <w:p w14:paraId="594282D3" w14:textId="77777777" w:rsidR="001973A2" w:rsidRDefault="001973A2" w:rsidP="00B61163">
                                  <w:pPr>
                                    <w:pStyle w:val="Nidungvnbn"/>
                                    <w:ind w:firstLine="0"/>
                                    <w:jc w:val="left"/>
                                    <w:rPr>
                                      <w:b/>
                                    </w:rPr>
                                  </w:pPr>
                                </w:p>
                              </w:tc>
                              <w:tc>
                                <w:tcPr>
                                  <w:tcW w:w="3150" w:type="dxa"/>
                                  <w:vAlign w:val="bottom"/>
                                </w:tcPr>
                                <w:p w14:paraId="67A1CEE3" w14:textId="0810E811" w:rsidR="001973A2" w:rsidRDefault="001973A2" w:rsidP="00A24F79">
                                  <w:pPr>
                                    <w:pStyle w:val="Nidungvnbn"/>
                                    <w:ind w:firstLine="0"/>
                                    <w:jc w:val="left"/>
                                    <w:rPr>
                                      <w:b/>
                                    </w:rPr>
                                  </w:pPr>
                                  <w:r>
                                    <w:rPr>
                                      <w:color w:val="000000"/>
                                      <w:sz w:val="22"/>
                                      <w:szCs w:val="22"/>
                                    </w:rPr>
                                    <w:t>NonInvasiveFetalECGThorax1</w:t>
                                  </w:r>
                                </w:p>
                              </w:tc>
                              <w:tc>
                                <w:tcPr>
                                  <w:tcW w:w="900" w:type="dxa"/>
                                  <w:vAlign w:val="center"/>
                                </w:tcPr>
                                <w:p w14:paraId="458ACC6E" w14:textId="6D1B2643" w:rsidR="001973A2" w:rsidRDefault="001973A2" w:rsidP="00B61163">
                                  <w:pPr>
                                    <w:pStyle w:val="Nidungvnbn"/>
                                    <w:ind w:firstLine="0"/>
                                    <w:jc w:val="right"/>
                                  </w:pPr>
                                  <w:r>
                                    <w:rPr>
                                      <w:color w:val="000000"/>
                                      <w:sz w:val="22"/>
                                      <w:szCs w:val="22"/>
                                    </w:rPr>
                                    <w:t>0.9562</w:t>
                                  </w:r>
                                </w:p>
                              </w:tc>
                              <w:tc>
                                <w:tcPr>
                                  <w:tcW w:w="900" w:type="dxa"/>
                                  <w:vAlign w:val="center"/>
                                </w:tcPr>
                                <w:p w14:paraId="78D17C5D" w14:textId="4597DBB0" w:rsidR="001973A2" w:rsidRDefault="001973A2" w:rsidP="00B61163">
                                  <w:pPr>
                                    <w:pStyle w:val="Nidungvnbn"/>
                                    <w:ind w:firstLine="0"/>
                                    <w:jc w:val="right"/>
                                  </w:pPr>
                                  <w:r>
                                    <w:rPr>
                                      <w:color w:val="000000"/>
                                      <w:sz w:val="22"/>
                                      <w:szCs w:val="22"/>
                                    </w:rPr>
                                    <w:t>0.9567</w:t>
                                  </w:r>
                                </w:p>
                              </w:tc>
                              <w:tc>
                                <w:tcPr>
                                  <w:tcW w:w="900" w:type="dxa"/>
                                  <w:vAlign w:val="center"/>
                                </w:tcPr>
                                <w:p w14:paraId="179CE4EA" w14:textId="6DD3D8CF" w:rsidR="001973A2" w:rsidRDefault="001973A2" w:rsidP="00B61163">
                                  <w:pPr>
                                    <w:pStyle w:val="Nidungvnbn"/>
                                    <w:ind w:firstLine="0"/>
                                    <w:jc w:val="right"/>
                                  </w:pPr>
                                  <w:r>
                                    <w:rPr>
                                      <w:color w:val="000000"/>
                                      <w:sz w:val="22"/>
                                      <w:szCs w:val="22"/>
                                    </w:rPr>
                                    <w:t>0.9557</w:t>
                                  </w:r>
                                </w:p>
                              </w:tc>
                              <w:tc>
                                <w:tcPr>
                                  <w:tcW w:w="915" w:type="dxa"/>
                                  <w:vAlign w:val="center"/>
                                </w:tcPr>
                                <w:p w14:paraId="7906927C" w14:textId="73317049" w:rsidR="001973A2" w:rsidRDefault="001973A2" w:rsidP="00B61163">
                                  <w:pPr>
                                    <w:pStyle w:val="Nidungvnbn"/>
                                    <w:ind w:firstLine="0"/>
                                    <w:jc w:val="right"/>
                                  </w:pPr>
                                  <w:r>
                                    <w:rPr>
                                      <w:color w:val="000000"/>
                                      <w:sz w:val="22"/>
                                      <w:szCs w:val="22"/>
                                    </w:rPr>
                                    <w:t>4191.7</w:t>
                                  </w:r>
                                </w:p>
                              </w:tc>
                              <w:tc>
                                <w:tcPr>
                                  <w:tcW w:w="994" w:type="dxa"/>
                                  <w:vAlign w:val="bottom"/>
                                </w:tcPr>
                                <w:p w14:paraId="0C2EA911" w14:textId="759A5EEA" w:rsidR="001973A2" w:rsidRDefault="001973A2" w:rsidP="00B61163">
                                  <w:pPr>
                                    <w:pStyle w:val="Nidungvnbn"/>
                                    <w:ind w:firstLine="0"/>
                                    <w:jc w:val="right"/>
                                  </w:pPr>
                                  <w:r>
                                    <w:rPr>
                                      <w:color w:val="000000"/>
                                      <w:sz w:val="22"/>
                                      <w:szCs w:val="22"/>
                                    </w:rPr>
                                    <w:t>0.9534</w:t>
                                  </w:r>
                                </w:p>
                              </w:tc>
                              <w:tc>
                                <w:tcPr>
                                  <w:tcW w:w="994" w:type="dxa"/>
                                  <w:vAlign w:val="bottom"/>
                                </w:tcPr>
                                <w:p w14:paraId="7518BB21" w14:textId="3E38394F" w:rsidR="001973A2" w:rsidRDefault="001973A2" w:rsidP="00B61163">
                                  <w:pPr>
                                    <w:pStyle w:val="Nidungvnbn"/>
                                    <w:ind w:firstLine="0"/>
                                    <w:jc w:val="right"/>
                                  </w:pPr>
                                  <w:r>
                                    <w:rPr>
                                      <w:color w:val="000000"/>
                                      <w:sz w:val="22"/>
                                      <w:szCs w:val="22"/>
                                    </w:rPr>
                                    <w:t>0.9537</w:t>
                                  </w:r>
                                </w:p>
                              </w:tc>
                              <w:tc>
                                <w:tcPr>
                                  <w:tcW w:w="994" w:type="dxa"/>
                                  <w:vAlign w:val="bottom"/>
                                </w:tcPr>
                                <w:p w14:paraId="50CFC58B" w14:textId="0DFB60BF" w:rsidR="001973A2" w:rsidRDefault="001973A2" w:rsidP="00B61163">
                                  <w:pPr>
                                    <w:pStyle w:val="Nidungvnbn"/>
                                    <w:ind w:firstLine="0"/>
                                    <w:jc w:val="right"/>
                                  </w:pPr>
                                  <w:r>
                                    <w:rPr>
                                      <w:color w:val="000000"/>
                                      <w:sz w:val="22"/>
                                      <w:szCs w:val="22"/>
                                    </w:rPr>
                                    <w:t>0.9525</w:t>
                                  </w:r>
                                </w:p>
                              </w:tc>
                              <w:tc>
                                <w:tcPr>
                                  <w:tcW w:w="963" w:type="dxa"/>
                                  <w:vAlign w:val="bottom"/>
                                </w:tcPr>
                                <w:p w14:paraId="4DDA3658" w14:textId="7FBB3914" w:rsidR="001973A2" w:rsidRDefault="001973A2" w:rsidP="00B61163">
                                  <w:pPr>
                                    <w:pStyle w:val="Nidungvnbn"/>
                                    <w:ind w:firstLine="0"/>
                                    <w:jc w:val="right"/>
                                  </w:pPr>
                                  <w:r>
                                    <w:rPr>
                                      <w:color w:val="000000"/>
                                      <w:sz w:val="22"/>
                                      <w:szCs w:val="22"/>
                                    </w:rPr>
                                    <w:t>7433.2</w:t>
                                  </w:r>
                                </w:p>
                              </w:tc>
                            </w:tr>
                            <w:tr w:rsidR="001973A2" w14:paraId="038D4B0A" w14:textId="77777777" w:rsidTr="00B06441">
                              <w:trPr>
                                <w:trHeight w:val="379"/>
                              </w:trPr>
                              <w:tc>
                                <w:tcPr>
                                  <w:tcW w:w="805" w:type="dxa"/>
                                  <w:vMerge/>
                                </w:tcPr>
                                <w:p w14:paraId="0D080FF4" w14:textId="77777777" w:rsidR="001973A2" w:rsidRDefault="001973A2" w:rsidP="00B61163">
                                  <w:pPr>
                                    <w:pStyle w:val="Nidungvnbn"/>
                                    <w:ind w:firstLine="0"/>
                                    <w:jc w:val="left"/>
                                    <w:rPr>
                                      <w:b/>
                                    </w:rPr>
                                  </w:pPr>
                                </w:p>
                              </w:tc>
                              <w:tc>
                                <w:tcPr>
                                  <w:tcW w:w="3150" w:type="dxa"/>
                                  <w:vAlign w:val="bottom"/>
                                </w:tcPr>
                                <w:p w14:paraId="0958A9A2" w14:textId="47F114BC" w:rsidR="001973A2" w:rsidRDefault="001973A2" w:rsidP="00A24F79">
                                  <w:pPr>
                                    <w:pStyle w:val="Nidungvnbn"/>
                                    <w:ind w:firstLine="0"/>
                                    <w:jc w:val="left"/>
                                    <w:rPr>
                                      <w:b/>
                                    </w:rPr>
                                  </w:pPr>
                                  <w:r>
                                    <w:rPr>
                                      <w:color w:val="000000"/>
                                      <w:sz w:val="22"/>
                                      <w:szCs w:val="22"/>
                                    </w:rPr>
                                    <w:t>NonInvasiveFetalECGThorax2</w:t>
                                  </w:r>
                                </w:p>
                              </w:tc>
                              <w:tc>
                                <w:tcPr>
                                  <w:tcW w:w="900" w:type="dxa"/>
                                  <w:vAlign w:val="center"/>
                                </w:tcPr>
                                <w:p w14:paraId="297062DA" w14:textId="01FBAAF5" w:rsidR="001973A2" w:rsidRDefault="001973A2" w:rsidP="00B61163">
                                  <w:pPr>
                                    <w:pStyle w:val="Nidungvnbn"/>
                                    <w:ind w:firstLine="0"/>
                                    <w:jc w:val="right"/>
                                  </w:pPr>
                                  <w:r>
                                    <w:rPr>
                                      <w:color w:val="000000"/>
                                      <w:sz w:val="22"/>
                                      <w:szCs w:val="22"/>
                                    </w:rPr>
                                    <w:t>0.951</w:t>
                                  </w:r>
                                </w:p>
                              </w:tc>
                              <w:tc>
                                <w:tcPr>
                                  <w:tcW w:w="900" w:type="dxa"/>
                                  <w:vAlign w:val="center"/>
                                </w:tcPr>
                                <w:p w14:paraId="578D051C" w14:textId="2EDA3300" w:rsidR="001973A2" w:rsidRDefault="001973A2" w:rsidP="00B61163">
                                  <w:pPr>
                                    <w:pStyle w:val="Nidungvnbn"/>
                                    <w:ind w:firstLine="0"/>
                                    <w:jc w:val="right"/>
                                  </w:pPr>
                                  <w:r>
                                    <w:rPr>
                                      <w:color w:val="000000"/>
                                      <w:sz w:val="22"/>
                                      <w:szCs w:val="22"/>
                                    </w:rPr>
                                    <w:t>0.9542</w:t>
                                  </w:r>
                                </w:p>
                              </w:tc>
                              <w:tc>
                                <w:tcPr>
                                  <w:tcW w:w="900" w:type="dxa"/>
                                  <w:vAlign w:val="center"/>
                                </w:tcPr>
                                <w:p w14:paraId="5809DAB0" w14:textId="03E3511C" w:rsidR="001973A2" w:rsidRDefault="001973A2" w:rsidP="00B61163">
                                  <w:pPr>
                                    <w:pStyle w:val="Nidungvnbn"/>
                                    <w:ind w:firstLine="0"/>
                                    <w:jc w:val="right"/>
                                  </w:pPr>
                                  <w:r>
                                    <w:rPr>
                                      <w:color w:val="000000"/>
                                      <w:sz w:val="22"/>
                                      <w:szCs w:val="22"/>
                                    </w:rPr>
                                    <w:t>0.9505</w:t>
                                  </w:r>
                                </w:p>
                              </w:tc>
                              <w:tc>
                                <w:tcPr>
                                  <w:tcW w:w="915" w:type="dxa"/>
                                  <w:vAlign w:val="center"/>
                                </w:tcPr>
                                <w:p w14:paraId="0D1771C6" w14:textId="42AB5BF0" w:rsidR="001973A2" w:rsidRDefault="001973A2" w:rsidP="00B61163">
                                  <w:pPr>
                                    <w:pStyle w:val="Nidungvnbn"/>
                                    <w:ind w:firstLine="0"/>
                                    <w:jc w:val="right"/>
                                  </w:pPr>
                                  <w:r>
                                    <w:rPr>
                                      <w:color w:val="000000"/>
                                      <w:sz w:val="22"/>
                                      <w:szCs w:val="22"/>
                                    </w:rPr>
                                    <w:t>4026.7</w:t>
                                  </w:r>
                                </w:p>
                              </w:tc>
                              <w:tc>
                                <w:tcPr>
                                  <w:tcW w:w="994" w:type="dxa"/>
                                  <w:vAlign w:val="bottom"/>
                                </w:tcPr>
                                <w:p w14:paraId="5774789E" w14:textId="4C89AF39" w:rsidR="001973A2" w:rsidRDefault="001973A2" w:rsidP="00B61163">
                                  <w:pPr>
                                    <w:pStyle w:val="Nidungvnbn"/>
                                    <w:ind w:firstLine="0"/>
                                    <w:jc w:val="right"/>
                                  </w:pPr>
                                  <w:r>
                                    <w:rPr>
                                      <w:color w:val="000000"/>
                                      <w:sz w:val="22"/>
                                      <w:szCs w:val="22"/>
                                    </w:rPr>
                                    <w:t>0.9492</w:t>
                                  </w:r>
                                </w:p>
                              </w:tc>
                              <w:tc>
                                <w:tcPr>
                                  <w:tcW w:w="994" w:type="dxa"/>
                                  <w:vAlign w:val="bottom"/>
                                </w:tcPr>
                                <w:p w14:paraId="2A442E60" w14:textId="5913FA64" w:rsidR="001973A2" w:rsidRDefault="001973A2" w:rsidP="00B61163">
                                  <w:pPr>
                                    <w:pStyle w:val="Nidungvnbn"/>
                                    <w:ind w:firstLine="0"/>
                                    <w:jc w:val="right"/>
                                  </w:pPr>
                                  <w:r>
                                    <w:rPr>
                                      <w:color w:val="000000"/>
                                      <w:sz w:val="22"/>
                                      <w:szCs w:val="22"/>
                                    </w:rPr>
                                    <w:t>0.9537</w:t>
                                  </w:r>
                                </w:p>
                              </w:tc>
                              <w:tc>
                                <w:tcPr>
                                  <w:tcW w:w="994" w:type="dxa"/>
                                  <w:vAlign w:val="bottom"/>
                                </w:tcPr>
                                <w:p w14:paraId="14B3DEB6" w14:textId="6E79C29D" w:rsidR="001973A2" w:rsidRDefault="001973A2" w:rsidP="00B61163">
                                  <w:pPr>
                                    <w:pStyle w:val="Nidungvnbn"/>
                                    <w:ind w:firstLine="0"/>
                                    <w:jc w:val="right"/>
                                  </w:pPr>
                                  <w:r>
                                    <w:rPr>
                                      <w:color w:val="000000"/>
                                      <w:sz w:val="22"/>
                                      <w:szCs w:val="22"/>
                                    </w:rPr>
                                    <w:t>0.9496</w:t>
                                  </w:r>
                                </w:p>
                              </w:tc>
                              <w:tc>
                                <w:tcPr>
                                  <w:tcW w:w="963" w:type="dxa"/>
                                  <w:vAlign w:val="bottom"/>
                                </w:tcPr>
                                <w:p w14:paraId="5373AAAE" w14:textId="502BFDA4" w:rsidR="001973A2" w:rsidRDefault="001973A2" w:rsidP="00B61163">
                                  <w:pPr>
                                    <w:pStyle w:val="Nidungvnbn"/>
                                    <w:ind w:firstLine="0"/>
                                    <w:jc w:val="right"/>
                                  </w:pPr>
                                  <w:r>
                                    <w:rPr>
                                      <w:color w:val="000000"/>
                                      <w:sz w:val="22"/>
                                      <w:szCs w:val="22"/>
                                    </w:rPr>
                                    <w:t>7455.2</w:t>
                                  </w:r>
                                </w:p>
                              </w:tc>
                            </w:tr>
                            <w:tr w:rsidR="001973A2" w14:paraId="76C082A2" w14:textId="77777777" w:rsidTr="00B06441">
                              <w:trPr>
                                <w:trHeight w:val="379"/>
                              </w:trPr>
                              <w:tc>
                                <w:tcPr>
                                  <w:tcW w:w="805" w:type="dxa"/>
                                  <w:vMerge/>
                                </w:tcPr>
                                <w:p w14:paraId="5E847794" w14:textId="77777777" w:rsidR="001973A2" w:rsidRDefault="001973A2" w:rsidP="00B61163">
                                  <w:pPr>
                                    <w:pStyle w:val="Nidungvnbn"/>
                                    <w:ind w:firstLine="0"/>
                                    <w:jc w:val="left"/>
                                    <w:rPr>
                                      <w:b/>
                                    </w:rPr>
                                  </w:pPr>
                                </w:p>
                              </w:tc>
                              <w:tc>
                                <w:tcPr>
                                  <w:tcW w:w="3150" w:type="dxa"/>
                                  <w:vAlign w:val="bottom"/>
                                </w:tcPr>
                                <w:p w14:paraId="1AEC4468" w14:textId="42F2EBF1" w:rsidR="001973A2" w:rsidRDefault="001973A2" w:rsidP="00B61163">
                                  <w:pPr>
                                    <w:pStyle w:val="Nidungvnbn"/>
                                    <w:ind w:firstLine="0"/>
                                    <w:jc w:val="left"/>
                                    <w:rPr>
                                      <w:b/>
                                    </w:rPr>
                                  </w:pPr>
                                  <w:r>
                                    <w:rPr>
                                      <w:color w:val="000000"/>
                                      <w:sz w:val="22"/>
                                      <w:szCs w:val="22"/>
                                    </w:rPr>
                                    <w:t>OliveOil</w:t>
                                  </w:r>
                                </w:p>
                              </w:tc>
                              <w:tc>
                                <w:tcPr>
                                  <w:tcW w:w="900" w:type="dxa"/>
                                  <w:vAlign w:val="bottom"/>
                                </w:tcPr>
                                <w:p w14:paraId="750902E0" w14:textId="7C5249A6" w:rsidR="001973A2" w:rsidRDefault="001973A2" w:rsidP="00B61163">
                                  <w:pPr>
                                    <w:pStyle w:val="Nidungvnbn"/>
                                    <w:ind w:firstLine="0"/>
                                    <w:jc w:val="right"/>
                                  </w:pPr>
                                  <w:r>
                                    <w:rPr>
                                      <w:color w:val="000000"/>
                                      <w:sz w:val="22"/>
                                      <w:szCs w:val="22"/>
                                    </w:rPr>
                                    <w:t>0.8205</w:t>
                                  </w:r>
                                </w:p>
                              </w:tc>
                              <w:tc>
                                <w:tcPr>
                                  <w:tcW w:w="900" w:type="dxa"/>
                                  <w:vAlign w:val="bottom"/>
                                </w:tcPr>
                                <w:p w14:paraId="75C034F2" w14:textId="7BE061FB" w:rsidR="001973A2" w:rsidRDefault="001973A2" w:rsidP="00B61163">
                                  <w:pPr>
                                    <w:pStyle w:val="Nidungvnbn"/>
                                    <w:ind w:firstLine="0"/>
                                    <w:jc w:val="right"/>
                                  </w:pPr>
                                  <w:r>
                                    <w:rPr>
                                      <w:color w:val="000000"/>
                                      <w:sz w:val="22"/>
                                      <w:szCs w:val="22"/>
                                    </w:rPr>
                                    <w:t>0.7667</w:t>
                                  </w:r>
                                </w:p>
                              </w:tc>
                              <w:tc>
                                <w:tcPr>
                                  <w:tcW w:w="900" w:type="dxa"/>
                                  <w:vAlign w:val="bottom"/>
                                </w:tcPr>
                                <w:p w14:paraId="69BC2591" w14:textId="6A1BE3F9" w:rsidR="001973A2" w:rsidRDefault="001973A2" w:rsidP="00B61163">
                                  <w:pPr>
                                    <w:pStyle w:val="Nidungvnbn"/>
                                    <w:ind w:firstLine="0"/>
                                    <w:jc w:val="right"/>
                                  </w:pPr>
                                  <w:r>
                                    <w:rPr>
                                      <w:color w:val="000000"/>
                                      <w:sz w:val="22"/>
                                      <w:szCs w:val="22"/>
                                    </w:rPr>
                                    <w:t>0.6639</w:t>
                                  </w:r>
                                </w:p>
                              </w:tc>
                              <w:tc>
                                <w:tcPr>
                                  <w:tcW w:w="915" w:type="dxa"/>
                                  <w:vAlign w:val="bottom"/>
                                </w:tcPr>
                                <w:p w14:paraId="71FA1D0A" w14:textId="4B05C928" w:rsidR="001973A2" w:rsidRDefault="001973A2" w:rsidP="00B61163">
                                  <w:pPr>
                                    <w:pStyle w:val="Nidungvnbn"/>
                                    <w:ind w:firstLine="0"/>
                                    <w:jc w:val="right"/>
                                  </w:pPr>
                                  <w:r>
                                    <w:rPr>
                                      <w:color w:val="000000"/>
                                      <w:sz w:val="22"/>
                                      <w:szCs w:val="22"/>
                                    </w:rPr>
                                    <w:t>361</w:t>
                                  </w:r>
                                </w:p>
                              </w:tc>
                              <w:tc>
                                <w:tcPr>
                                  <w:tcW w:w="994" w:type="dxa"/>
                                  <w:vAlign w:val="bottom"/>
                                </w:tcPr>
                                <w:p w14:paraId="23390205" w14:textId="42AE591D" w:rsidR="001973A2" w:rsidRDefault="001973A2" w:rsidP="00B61163">
                                  <w:pPr>
                                    <w:pStyle w:val="Nidungvnbn"/>
                                    <w:ind w:firstLine="0"/>
                                    <w:jc w:val="right"/>
                                  </w:pPr>
                                  <w:r>
                                    <w:rPr>
                                      <w:color w:val="000000"/>
                                      <w:sz w:val="22"/>
                                      <w:szCs w:val="22"/>
                                    </w:rPr>
                                    <w:t>0.497</w:t>
                                  </w:r>
                                </w:p>
                              </w:tc>
                              <w:tc>
                                <w:tcPr>
                                  <w:tcW w:w="994" w:type="dxa"/>
                                  <w:vAlign w:val="bottom"/>
                                </w:tcPr>
                                <w:p w14:paraId="5D0F372E" w14:textId="359D93E3" w:rsidR="001973A2" w:rsidRDefault="001973A2" w:rsidP="00B61163">
                                  <w:pPr>
                                    <w:pStyle w:val="Nidungvnbn"/>
                                    <w:ind w:firstLine="0"/>
                                    <w:jc w:val="right"/>
                                  </w:pPr>
                                  <w:r>
                                    <w:rPr>
                                      <w:color w:val="000000"/>
                                      <w:sz w:val="22"/>
                                      <w:szCs w:val="22"/>
                                    </w:rPr>
                                    <w:t>0.7</w:t>
                                  </w:r>
                                </w:p>
                              </w:tc>
                              <w:tc>
                                <w:tcPr>
                                  <w:tcW w:w="994" w:type="dxa"/>
                                  <w:vAlign w:val="bottom"/>
                                </w:tcPr>
                                <w:p w14:paraId="2BC4D6D9" w14:textId="793F49F2" w:rsidR="001973A2" w:rsidRDefault="001973A2" w:rsidP="00B61163">
                                  <w:pPr>
                                    <w:pStyle w:val="Nidungvnbn"/>
                                    <w:ind w:firstLine="0"/>
                                    <w:jc w:val="right"/>
                                  </w:pPr>
                                  <w:r>
                                    <w:rPr>
                                      <w:color w:val="000000"/>
                                      <w:sz w:val="22"/>
                                      <w:szCs w:val="22"/>
                                    </w:rPr>
                                    <w:t>0.5514</w:t>
                                  </w:r>
                                </w:p>
                              </w:tc>
                              <w:tc>
                                <w:tcPr>
                                  <w:tcW w:w="963" w:type="dxa"/>
                                  <w:vAlign w:val="bottom"/>
                                </w:tcPr>
                                <w:p w14:paraId="39731554" w14:textId="0C04CAFE" w:rsidR="001973A2" w:rsidRDefault="001973A2" w:rsidP="00B61163">
                                  <w:pPr>
                                    <w:pStyle w:val="Nidungvnbn"/>
                                    <w:ind w:firstLine="0"/>
                                    <w:jc w:val="right"/>
                                  </w:pPr>
                                  <w:r>
                                    <w:rPr>
                                      <w:color w:val="000000"/>
                                      <w:sz w:val="22"/>
                                      <w:szCs w:val="22"/>
                                    </w:rPr>
                                    <w:t>261.8</w:t>
                                  </w:r>
                                </w:p>
                              </w:tc>
                            </w:tr>
                            <w:tr w:rsidR="001973A2" w14:paraId="3A991378" w14:textId="77777777" w:rsidTr="00B06441">
                              <w:trPr>
                                <w:trHeight w:val="379"/>
                              </w:trPr>
                              <w:tc>
                                <w:tcPr>
                                  <w:tcW w:w="805" w:type="dxa"/>
                                  <w:vMerge/>
                                </w:tcPr>
                                <w:p w14:paraId="52607716" w14:textId="77777777" w:rsidR="001973A2" w:rsidRDefault="001973A2" w:rsidP="00B61163">
                                  <w:pPr>
                                    <w:pStyle w:val="Nidungvnbn"/>
                                    <w:ind w:firstLine="0"/>
                                    <w:jc w:val="left"/>
                                    <w:rPr>
                                      <w:b/>
                                    </w:rPr>
                                  </w:pPr>
                                </w:p>
                              </w:tc>
                              <w:tc>
                                <w:tcPr>
                                  <w:tcW w:w="3150" w:type="dxa"/>
                                  <w:vAlign w:val="bottom"/>
                                </w:tcPr>
                                <w:p w14:paraId="59C5791B" w14:textId="3802ED7B" w:rsidR="001973A2" w:rsidRDefault="001973A2" w:rsidP="00B61163">
                                  <w:pPr>
                                    <w:pStyle w:val="Nidungvnbn"/>
                                    <w:ind w:firstLine="0"/>
                                    <w:jc w:val="left"/>
                                    <w:rPr>
                                      <w:b/>
                                    </w:rPr>
                                  </w:pPr>
                                  <w:r>
                                    <w:rPr>
                                      <w:color w:val="000000"/>
                                      <w:sz w:val="22"/>
                                      <w:szCs w:val="22"/>
                                    </w:rPr>
                                    <w:t>OSULeaf</w:t>
                                  </w:r>
                                </w:p>
                              </w:tc>
                              <w:tc>
                                <w:tcPr>
                                  <w:tcW w:w="900" w:type="dxa"/>
                                  <w:vAlign w:val="bottom"/>
                                </w:tcPr>
                                <w:p w14:paraId="07C3F327" w14:textId="635D5B60" w:rsidR="001973A2" w:rsidRDefault="001973A2" w:rsidP="00B61163">
                                  <w:pPr>
                                    <w:pStyle w:val="Nidungvnbn"/>
                                    <w:ind w:firstLine="0"/>
                                    <w:jc w:val="right"/>
                                  </w:pPr>
                                  <w:r>
                                    <w:rPr>
                                      <w:color w:val="000000"/>
                                      <w:sz w:val="22"/>
                                      <w:szCs w:val="22"/>
                                    </w:rPr>
                                    <w:t>0.9874</w:t>
                                  </w:r>
                                </w:p>
                              </w:tc>
                              <w:tc>
                                <w:tcPr>
                                  <w:tcW w:w="900" w:type="dxa"/>
                                  <w:vAlign w:val="bottom"/>
                                </w:tcPr>
                                <w:p w14:paraId="0353D9B1" w14:textId="0F876DF6" w:rsidR="001973A2" w:rsidRDefault="001973A2" w:rsidP="00B61163">
                                  <w:pPr>
                                    <w:pStyle w:val="Nidungvnbn"/>
                                    <w:ind w:firstLine="0"/>
                                    <w:jc w:val="right"/>
                                  </w:pPr>
                                  <w:r>
                                    <w:rPr>
                                      <w:color w:val="000000"/>
                                      <w:sz w:val="22"/>
                                      <w:szCs w:val="22"/>
                                    </w:rPr>
                                    <w:t>0.9835</w:t>
                                  </w:r>
                                </w:p>
                              </w:tc>
                              <w:tc>
                                <w:tcPr>
                                  <w:tcW w:w="900" w:type="dxa"/>
                                  <w:vAlign w:val="bottom"/>
                                </w:tcPr>
                                <w:p w14:paraId="42D30975" w14:textId="5992220D" w:rsidR="001973A2" w:rsidRDefault="001973A2" w:rsidP="00B61163">
                                  <w:pPr>
                                    <w:pStyle w:val="Nidungvnbn"/>
                                    <w:ind w:firstLine="0"/>
                                    <w:jc w:val="right"/>
                                  </w:pPr>
                                  <w:r>
                                    <w:rPr>
                                      <w:color w:val="000000"/>
                                      <w:sz w:val="22"/>
                                      <w:szCs w:val="22"/>
                                    </w:rPr>
                                    <w:t>0.985</w:t>
                                  </w:r>
                                </w:p>
                              </w:tc>
                              <w:tc>
                                <w:tcPr>
                                  <w:tcW w:w="915" w:type="dxa"/>
                                  <w:vAlign w:val="bottom"/>
                                </w:tcPr>
                                <w:p w14:paraId="351EA326" w14:textId="56312297" w:rsidR="001973A2" w:rsidRDefault="001973A2" w:rsidP="00B61163">
                                  <w:pPr>
                                    <w:pStyle w:val="Nidungvnbn"/>
                                    <w:ind w:firstLine="0"/>
                                    <w:jc w:val="right"/>
                                  </w:pPr>
                                  <w:r>
                                    <w:rPr>
                                      <w:color w:val="000000"/>
                                      <w:sz w:val="22"/>
                                      <w:szCs w:val="22"/>
                                    </w:rPr>
                                    <w:t>729.7</w:t>
                                  </w:r>
                                </w:p>
                              </w:tc>
                              <w:tc>
                                <w:tcPr>
                                  <w:tcW w:w="994" w:type="dxa"/>
                                  <w:vAlign w:val="bottom"/>
                                </w:tcPr>
                                <w:p w14:paraId="7365CAE2" w14:textId="2EEC3257" w:rsidR="001973A2" w:rsidRDefault="001973A2" w:rsidP="00B61163">
                                  <w:pPr>
                                    <w:pStyle w:val="Nidungvnbn"/>
                                    <w:ind w:firstLine="0"/>
                                    <w:jc w:val="right"/>
                                  </w:pPr>
                                  <w:r>
                                    <w:rPr>
                                      <w:color w:val="000000"/>
                                      <w:sz w:val="22"/>
                                      <w:szCs w:val="22"/>
                                    </w:rPr>
                                    <w:t>0.9874</w:t>
                                  </w:r>
                                </w:p>
                              </w:tc>
                              <w:tc>
                                <w:tcPr>
                                  <w:tcW w:w="994" w:type="dxa"/>
                                  <w:vAlign w:val="bottom"/>
                                </w:tcPr>
                                <w:p w14:paraId="23253764" w14:textId="3653F2B2" w:rsidR="001973A2" w:rsidRDefault="001973A2" w:rsidP="00B61163">
                                  <w:pPr>
                                    <w:pStyle w:val="Nidungvnbn"/>
                                    <w:ind w:firstLine="0"/>
                                    <w:jc w:val="right"/>
                                  </w:pPr>
                                  <w:r>
                                    <w:rPr>
                                      <w:color w:val="000000"/>
                                      <w:sz w:val="22"/>
                                      <w:szCs w:val="22"/>
                                    </w:rPr>
                                    <w:t>0.9835</w:t>
                                  </w:r>
                                </w:p>
                              </w:tc>
                              <w:tc>
                                <w:tcPr>
                                  <w:tcW w:w="994" w:type="dxa"/>
                                  <w:vAlign w:val="bottom"/>
                                </w:tcPr>
                                <w:p w14:paraId="65CAB165" w14:textId="4D926E41" w:rsidR="001973A2" w:rsidRDefault="001973A2" w:rsidP="00B61163">
                                  <w:pPr>
                                    <w:pStyle w:val="Nidungvnbn"/>
                                    <w:ind w:firstLine="0"/>
                                    <w:jc w:val="right"/>
                                  </w:pPr>
                                  <w:r>
                                    <w:rPr>
                                      <w:color w:val="000000"/>
                                      <w:sz w:val="22"/>
                                      <w:szCs w:val="22"/>
                                    </w:rPr>
                                    <w:t>0.9814</w:t>
                                  </w:r>
                                </w:p>
                              </w:tc>
                              <w:tc>
                                <w:tcPr>
                                  <w:tcW w:w="963" w:type="dxa"/>
                                  <w:vAlign w:val="bottom"/>
                                </w:tcPr>
                                <w:p w14:paraId="2C046721" w14:textId="059C9A6B" w:rsidR="001973A2" w:rsidRDefault="001973A2" w:rsidP="00B61163">
                                  <w:pPr>
                                    <w:pStyle w:val="Nidungvnbn"/>
                                    <w:ind w:firstLine="0"/>
                                    <w:jc w:val="right"/>
                                  </w:pPr>
                                  <w:r>
                                    <w:rPr>
                                      <w:color w:val="000000"/>
                                      <w:sz w:val="22"/>
                                      <w:szCs w:val="22"/>
                                    </w:rPr>
                                    <w:t>668</w:t>
                                  </w:r>
                                </w:p>
                              </w:tc>
                            </w:tr>
                            <w:tr w:rsidR="001973A2" w14:paraId="6FF4B035" w14:textId="77777777" w:rsidTr="00B06441">
                              <w:trPr>
                                <w:trHeight w:val="379"/>
                              </w:trPr>
                              <w:tc>
                                <w:tcPr>
                                  <w:tcW w:w="805" w:type="dxa"/>
                                  <w:vMerge/>
                                </w:tcPr>
                                <w:p w14:paraId="1D8CAB5A" w14:textId="77777777" w:rsidR="001973A2" w:rsidRDefault="001973A2" w:rsidP="00B61163">
                                  <w:pPr>
                                    <w:pStyle w:val="Nidungvnbn"/>
                                    <w:ind w:firstLine="0"/>
                                    <w:jc w:val="left"/>
                                    <w:rPr>
                                      <w:b/>
                                    </w:rPr>
                                  </w:pPr>
                                </w:p>
                              </w:tc>
                              <w:tc>
                                <w:tcPr>
                                  <w:tcW w:w="3150" w:type="dxa"/>
                                  <w:vAlign w:val="bottom"/>
                                </w:tcPr>
                                <w:p w14:paraId="38965D7C" w14:textId="3608DAD7" w:rsidR="001973A2" w:rsidRDefault="001973A2" w:rsidP="00B61163">
                                  <w:pPr>
                                    <w:pStyle w:val="Nidungvnbn"/>
                                    <w:ind w:firstLine="0"/>
                                    <w:jc w:val="left"/>
                                    <w:rPr>
                                      <w:b/>
                                    </w:rPr>
                                  </w:pPr>
                                  <w:r>
                                    <w:rPr>
                                      <w:color w:val="000000"/>
                                      <w:sz w:val="22"/>
                                      <w:szCs w:val="22"/>
                                    </w:rPr>
                                    <w:t>PhalangesOutlinesCorrect</w:t>
                                  </w:r>
                                </w:p>
                              </w:tc>
                              <w:tc>
                                <w:tcPr>
                                  <w:tcW w:w="900" w:type="dxa"/>
                                  <w:vAlign w:val="bottom"/>
                                </w:tcPr>
                                <w:p w14:paraId="7B8D23F4" w14:textId="0CC037BC" w:rsidR="001973A2" w:rsidRDefault="001973A2" w:rsidP="00B61163">
                                  <w:pPr>
                                    <w:pStyle w:val="Nidungvnbn"/>
                                    <w:ind w:firstLine="0"/>
                                    <w:jc w:val="right"/>
                                  </w:pPr>
                                  <w:r>
                                    <w:rPr>
                                      <w:color w:val="000000"/>
                                      <w:sz w:val="22"/>
                                      <w:szCs w:val="22"/>
                                    </w:rPr>
                                    <w:t>0.822</w:t>
                                  </w:r>
                                </w:p>
                              </w:tc>
                              <w:tc>
                                <w:tcPr>
                                  <w:tcW w:w="900" w:type="dxa"/>
                                  <w:vAlign w:val="bottom"/>
                                </w:tcPr>
                                <w:p w14:paraId="70A93389" w14:textId="4526E1AB" w:rsidR="001973A2" w:rsidRDefault="001973A2" w:rsidP="00B61163">
                                  <w:pPr>
                                    <w:pStyle w:val="Nidungvnbn"/>
                                    <w:ind w:firstLine="0"/>
                                    <w:jc w:val="right"/>
                                  </w:pPr>
                                  <w:r>
                                    <w:rPr>
                                      <w:color w:val="000000"/>
                                      <w:sz w:val="22"/>
                                      <w:szCs w:val="22"/>
                                    </w:rPr>
                                    <w:t>0.8263</w:t>
                                  </w:r>
                                </w:p>
                              </w:tc>
                              <w:tc>
                                <w:tcPr>
                                  <w:tcW w:w="900" w:type="dxa"/>
                                  <w:vAlign w:val="bottom"/>
                                </w:tcPr>
                                <w:p w14:paraId="262AFE31" w14:textId="7FAC23B3" w:rsidR="001973A2" w:rsidRDefault="001973A2" w:rsidP="00B61163">
                                  <w:pPr>
                                    <w:pStyle w:val="Nidungvnbn"/>
                                    <w:ind w:firstLine="0"/>
                                    <w:jc w:val="right"/>
                                  </w:pPr>
                                  <w:r>
                                    <w:rPr>
                                      <w:color w:val="000000"/>
                                      <w:sz w:val="22"/>
                                      <w:szCs w:val="22"/>
                                    </w:rPr>
                                    <w:t>0.8073</w:t>
                                  </w:r>
                                </w:p>
                              </w:tc>
                              <w:tc>
                                <w:tcPr>
                                  <w:tcW w:w="915" w:type="dxa"/>
                                  <w:vAlign w:val="bottom"/>
                                </w:tcPr>
                                <w:p w14:paraId="5A66552C" w14:textId="09E28E48" w:rsidR="001973A2" w:rsidRDefault="001973A2" w:rsidP="00B61163">
                                  <w:pPr>
                                    <w:pStyle w:val="Nidungvnbn"/>
                                    <w:ind w:firstLine="0"/>
                                    <w:jc w:val="right"/>
                                  </w:pPr>
                                  <w:r>
                                    <w:rPr>
                                      <w:color w:val="000000"/>
                                      <w:sz w:val="22"/>
                                      <w:szCs w:val="22"/>
                                    </w:rPr>
                                    <w:t>3295.7</w:t>
                                  </w:r>
                                </w:p>
                              </w:tc>
                              <w:tc>
                                <w:tcPr>
                                  <w:tcW w:w="994" w:type="dxa"/>
                                  <w:vAlign w:val="bottom"/>
                                </w:tcPr>
                                <w:p w14:paraId="22DE5BBE" w14:textId="63DCB670" w:rsidR="001973A2" w:rsidRDefault="001973A2" w:rsidP="00B61163">
                                  <w:pPr>
                                    <w:pStyle w:val="Nidungvnbn"/>
                                    <w:ind w:firstLine="0"/>
                                    <w:jc w:val="right"/>
                                  </w:pPr>
                                  <w:r>
                                    <w:rPr>
                                      <w:color w:val="000000"/>
                                      <w:sz w:val="22"/>
                                      <w:szCs w:val="22"/>
                                    </w:rPr>
                                    <w:t>0.8212</w:t>
                                  </w:r>
                                </w:p>
                              </w:tc>
                              <w:tc>
                                <w:tcPr>
                                  <w:tcW w:w="994" w:type="dxa"/>
                                  <w:vAlign w:val="bottom"/>
                                </w:tcPr>
                                <w:p w14:paraId="47724AEF" w14:textId="254FD00A" w:rsidR="001973A2" w:rsidRDefault="001973A2" w:rsidP="00B61163">
                                  <w:pPr>
                                    <w:pStyle w:val="Nidungvnbn"/>
                                    <w:ind w:firstLine="0"/>
                                    <w:jc w:val="right"/>
                                  </w:pPr>
                                  <w:r>
                                    <w:rPr>
                                      <w:color w:val="000000"/>
                                      <w:sz w:val="22"/>
                                      <w:szCs w:val="22"/>
                                    </w:rPr>
                                    <w:t>0.8275</w:t>
                                  </w:r>
                                </w:p>
                              </w:tc>
                              <w:tc>
                                <w:tcPr>
                                  <w:tcW w:w="994" w:type="dxa"/>
                                  <w:vAlign w:val="bottom"/>
                                </w:tcPr>
                                <w:p w14:paraId="06B19489" w14:textId="01ECD1F3" w:rsidR="001973A2" w:rsidRDefault="001973A2" w:rsidP="00B61163">
                                  <w:pPr>
                                    <w:pStyle w:val="Nidungvnbn"/>
                                    <w:ind w:firstLine="0"/>
                                    <w:jc w:val="right"/>
                                  </w:pPr>
                                  <w:r>
                                    <w:rPr>
                                      <w:color w:val="000000"/>
                                      <w:sz w:val="22"/>
                                      <w:szCs w:val="22"/>
                                    </w:rPr>
                                    <w:t>0.8115</w:t>
                                  </w:r>
                                </w:p>
                              </w:tc>
                              <w:tc>
                                <w:tcPr>
                                  <w:tcW w:w="963" w:type="dxa"/>
                                  <w:vAlign w:val="bottom"/>
                                </w:tcPr>
                                <w:p w14:paraId="659BF9D9" w14:textId="753F013C" w:rsidR="001973A2" w:rsidRDefault="001973A2" w:rsidP="00B61163">
                                  <w:pPr>
                                    <w:pStyle w:val="Nidungvnbn"/>
                                    <w:ind w:firstLine="0"/>
                                    <w:jc w:val="right"/>
                                  </w:pPr>
                                  <w:r>
                                    <w:rPr>
                                      <w:color w:val="000000"/>
                                      <w:sz w:val="22"/>
                                      <w:szCs w:val="22"/>
                                    </w:rPr>
                                    <w:t>1862</w:t>
                                  </w:r>
                                </w:p>
                              </w:tc>
                            </w:tr>
                            <w:tr w:rsidR="001973A2" w14:paraId="04802E97" w14:textId="77777777" w:rsidTr="00B06441">
                              <w:trPr>
                                <w:trHeight w:val="379"/>
                              </w:trPr>
                              <w:tc>
                                <w:tcPr>
                                  <w:tcW w:w="805" w:type="dxa"/>
                                  <w:vMerge/>
                                </w:tcPr>
                                <w:p w14:paraId="1918E13C" w14:textId="77777777" w:rsidR="001973A2" w:rsidRDefault="001973A2" w:rsidP="00B61163">
                                  <w:pPr>
                                    <w:pStyle w:val="Nidungvnbn"/>
                                    <w:ind w:firstLine="0"/>
                                    <w:jc w:val="left"/>
                                    <w:rPr>
                                      <w:b/>
                                    </w:rPr>
                                  </w:pPr>
                                </w:p>
                              </w:tc>
                              <w:tc>
                                <w:tcPr>
                                  <w:tcW w:w="3150" w:type="dxa"/>
                                  <w:vAlign w:val="bottom"/>
                                </w:tcPr>
                                <w:p w14:paraId="6A857790" w14:textId="53790432" w:rsidR="001973A2" w:rsidRDefault="001973A2" w:rsidP="00B61163">
                                  <w:pPr>
                                    <w:pStyle w:val="Nidungvnbn"/>
                                    <w:ind w:firstLine="0"/>
                                    <w:jc w:val="left"/>
                                    <w:rPr>
                                      <w:b/>
                                    </w:rPr>
                                  </w:pPr>
                                  <w:r>
                                    <w:rPr>
                                      <w:color w:val="000000"/>
                                      <w:sz w:val="22"/>
                                      <w:szCs w:val="22"/>
                                    </w:rPr>
                                    <w:t>Phoneme</w:t>
                                  </w:r>
                                </w:p>
                              </w:tc>
                              <w:tc>
                                <w:tcPr>
                                  <w:tcW w:w="900" w:type="dxa"/>
                                  <w:vAlign w:val="bottom"/>
                                </w:tcPr>
                                <w:p w14:paraId="1D48B511" w14:textId="64A2DA2A" w:rsidR="001973A2" w:rsidRDefault="001973A2" w:rsidP="00B61163">
                                  <w:pPr>
                                    <w:pStyle w:val="Nidungvnbn"/>
                                    <w:ind w:firstLine="0"/>
                                    <w:jc w:val="right"/>
                                  </w:pPr>
                                  <w:r>
                                    <w:rPr>
                                      <w:color w:val="000000"/>
                                      <w:sz w:val="22"/>
                                      <w:szCs w:val="22"/>
                                    </w:rPr>
                                    <w:t>0.2481</w:t>
                                  </w:r>
                                </w:p>
                              </w:tc>
                              <w:tc>
                                <w:tcPr>
                                  <w:tcW w:w="900" w:type="dxa"/>
                                  <w:vAlign w:val="bottom"/>
                                </w:tcPr>
                                <w:p w14:paraId="09571A48" w14:textId="56985B97" w:rsidR="001973A2" w:rsidRDefault="001973A2" w:rsidP="00B61163">
                                  <w:pPr>
                                    <w:pStyle w:val="Nidungvnbn"/>
                                    <w:ind w:firstLine="0"/>
                                    <w:jc w:val="right"/>
                                  </w:pPr>
                                  <w:r>
                                    <w:rPr>
                                      <w:color w:val="000000"/>
                                      <w:sz w:val="22"/>
                                      <w:szCs w:val="22"/>
                                    </w:rPr>
                                    <w:t>0.3339</w:t>
                                  </w:r>
                                </w:p>
                              </w:tc>
                              <w:tc>
                                <w:tcPr>
                                  <w:tcW w:w="900" w:type="dxa"/>
                                  <w:vAlign w:val="bottom"/>
                                </w:tcPr>
                                <w:p w14:paraId="6D97EC1C" w14:textId="2DFEA3FF" w:rsidR="001973A2" w:rsidRDefault="001973A2" w:rsidP="00B61163">
                                  <w:pPr>
                                    <w:pStyle w:val="Nidungvnbn"/>
                                    <w:ind w:firstLine="0"/>
                                    <w:jc w:val="right"/>
                                  </w:pPr>
                                  <w:r>
                                    <w:rPr>
                                      <w:color w:val="000000"/>
                                      <w:sz w:val="22"/>
                                      <w:szCs w:val="22"/>
                                    </w:rPr>
                                    <w:t>0.2264</w:t>
                                  </w:r>
                                </w:p>
                              </w:tc>
                              <w:tc>
                                <w:tcPr>
                                  <w:tcW w:w="915" w:type="dxa"/>
                                  <w:vAlign w:val="bottom"/>
                                </w:tcPr>
                                <w:p w14:paraId="7849D199" w14:textId="1CE635F2" w:rsidR="001973A2" w:rsidRDefault="001973A2" w:rsidP="00B61163">
                                  <w:pPr>
                                    <w:pStyle w:val="Nidungvnbn"/>
                                    <w:ind w:firstLine="0"/>
                                    <w:jc w:val="right"/>
                                  </w:pPr>
                                  <w:r>
                                    <w:rPr>
                                      <w:color w:val="000000"/>
                                      <w:sz w:val="22"/>
                                      <w:szCs w:val="22"/>
                                    </w:rPr>
                                    <w:t>1516</w:t>
                                  </w:r>
                                </w:p>
                              </w:tc>
                              <w:tc>
                                <w:tcPr>
                                  <w:tcW w:w="994" w:type="dxa"/>
                                  <w:vAlign w:val="bottom"/>
                                </w:tcPr>
                                <w:p w14:paraId="42FADC48" w14:textId="0D1F5037" w:rsidR="001973A2" w:rsidRDefault="001973A2" w:rsidP="00B61163">
                                  <w:pPr>
                                    <w:pStyle w:val="Nidungvnbn"/>
                                    <w:ind w:firstLine="0"/>
                                    <w:jc w:val="right"/>
                                  </w:pPr>
                                  <w:r>
                                    <w:rPr>
                                      <w:color w:val="000000"/>
                                      <w:sz w:val="22"/>
                                      <w:szCs w:val="22"/>
                                    </w:rPr>
                                    <w:t>0.2534</w:t>
                                  </w:r>
                                </w:p>
                              </w:tc>
                              <w:tc>
                                <w:tcPr>
                                  <w:tcW w:w="994" w:type="dxa"/>
                                  <w:vAlign w:val="bottom"/>
                                </w:tcPr>
                                <w:p w14:paraId="2CE1A02E" w14:textId="05550A4D" w:rsidR="001973A2" w:rsidRDefault="001973A2" w:rsidP="00B61163">
                                  <w:pPr>
                                    <w:pStyle w:val="Nidungvnbn"/>
                                    <w:ind w:firstLine="0"/>
                                    <w:jc w:val="right"/>
                                  </w:pPr>
                                  <w:r>
                                    <w:rPr>
                                      <w:color w:val="000000"/>
                                      <w:sz w:val="22"/>
                                      <w:szCs w:val="22"/>
                                    </w:rPr>
                                    <w:t>0.3286</w:t>
                                  </w:r>
                                </w:p>
                              </w:tc>
                              <w:tc>
                                <w:tcPr>
                                  <w:tcW w:w="994" w:type="dxa"/>
                                  <w:vAlign w:val="bottom"/>
                                </w:tcPr>
                                <w:p w14:paraId="66CADF5F" w14:textId="2A78E7EB" w:rsidR="001973A2" w:rsidRDefault="001973A2" w:rsidP="00B61163">
                                  <w:pPr>
                                    <w:pStyle w:val="Nidungvnbn"/>
                                    <w:ind w:firstLine="0"/>
                                    <w:jc w:val="right"/>
                                  </w:pPr>
                                  <w:r>
                                    <w:rPr>
                                      <w:color w:val="000000"/>
                                      <w:sz w:val="22"/>
                                      <w:szCs w:val="22"/>
                                    </w:rPr>
                                    <w:t>0.222</w:t>
                                  </w:r>
                                </w:p>
                              </w:tc>
                              <w:tc>
                                <w:tcPr>
                                  <w:tcW w:w="963" w:type="dxa"/>
                                  <w:vAlign w:val="bottom"/>
                                </w:tcPr>
                                <w:p w14:paraId="0FE8377A" w14:textId="7B65E1D5" w:rsidR="001973A2" w:rsidRDefault="001973A2" w:rsidP="00B61163">
                                  <w:pPr>
                                    <w:pStyle w:val="Nidungvnbn"/>
                                    <w:ind w:firstLine="0"/>
                                    <w:jc w:val="right"/>
                                  </w:pPr>
                                  <w:r>
                                    <w:rPr>
                                      <w:color w:val="000000"/>
                                      <w:sz w:val="22"/>
                                      <w:szCs w:val="22"/>
                                    </w:rPr>
                                    <w:t>3347.7</w:t>
                                  </w:r>
                                </w:p>
                              </w:tc>
                            </w:tr>
                            <w:tr w:rsidR="001973A2" w14:paraId="01340EEE" w14:textId="77777777" w:rsidTr="00B06441">
                              <w:trPr>
                                <w:trHeight w:val="379"/>
                              </w:trPr>
                              <w:tc>
                                <w:tcPr>
                                  <w:tcW w:w="805" w:type="dxa"/>
                                  <w:vMerge/>
                                </w:tcPr>
                                <w:p w14:paraId="4487FBDF" w14:textId="77777777" w:rsidR="001973A2" w:rsidRDefault="001973A2" w:rsidP="00B61163">
                                  <w:pPr>
                                    <w:pStyle w:val="Nidungvnbn"/>
                                    <w:ind w:firstLine="0"/>
                                    <w:jc w:val="left"/>
                                    <w:rPr>
                                      <w:b/>
                                    </w:rPr>
                                  </w:pPr>
                                </w:p>
                              </w:tc>
                              <w:tc>
                                <w:tcPr>
                                  <w:tcW w:w="3150" w:type="dxa"/>
                                  <w:vAlign w:val="bottom"/>
                                </w:tcPr>
                                <w:p w14:paraId="2FD66983" w14:textId="46B04341" w:rsidR="001973A2" w:rsidRDefault="001973A2" w:rsidP="00B61163">
                                  <w:pPr>
                                    <w:pStyle w:val="Nidungvnbn"/>
                                    <w:ind w:firstLine="0"/>
                                    <w:jc w:val="left"/>
                                    <w:rPr>
                                      <w:b/>
                                    </w:rPr>
                                  </w:pPr>
                                  <w:r>
                                    <w:rPr>
                                      <w:color w:val="000000"/>
                                      <w:sz w:val="22"/>
                                      <w:szCs w:val="22"/>
                                    </w:rPr>
                                    <w:t>PigAirwayPressure</w:t>
                                  </w:r>
                                </w:p>
                              </w:tc>
                              <w:tc>
                                <w:tcPr>
                                  <w:tcW w:w="900" w:type="dxa"/>
                                  <w:vAlign w:val="bottom"/>
                                </w:tcPr>
                                <w:p w14:paraId="4F9A95B7" w14:textId="7310F33F" w:rsidR="001973A2" w:rsidRDefault="001973A2" w:rsidP="00B61163">
                                  <w:pPr>
                                    <w:pStyle w:val="Nidungvnbn"/>
                                    <w:ind w:firstLine="0"/>
                                    <w:jc w:val="right"/>
                                  </w:pPr>
                                  <w:r>
                                    <w:rPr>
                                      <w:color w:val="000000"/>
                                      <w:sz w:val="22"/>
                                      <w:szCs w:val="22"/>
                                    </w:rPr>
                                    <w:t>0.2738</w:t>
                                  </w:r>
                                </w:p>
                              </w:tc>
                              <w:tc>
                                <w:tcPr>
                                  <w:tcW w:w="900" w:type="dxa"/>
                                  <w:vAlign w:val="bottom"/>
                                </w:tcPr>
                                <w:p w14:paraId="786E6020" w14:textId="6C50A189" w:rsidR="001973A2" w:rsidRDefault="001973A2" w:rsidP="00B61163">
                                  <w:pPr>
                                    <w:pStyle w:val="Nidungvnbn"/>
                                    <w:ind w:firstLine="0"/>
                                    <w:jc w:val="right"/>
                                  </w:pPr>
                                  <w:r>
                                    <w:rPr>
                                      <w:color w:val="000000"/>
                                      <w:sz w:val="22"/>
                                      <w:szCs w:val="22"/>
                                    </w:rPr>
                                    <w:t>0.2356</w:t>
                                  </w:r>
                                </w:p>
                              </w:tc>
                              <w:tc>
                                <w:tcPr>
                                  <w:tcW w:w="900" w:type="dxa"/>
                                  <w:vAlign w:val="bottom"/>
                                </w:tcPr>
                                <w:p w14:paraId="3D6A92E0" w14:textId="6C51E31A" w:rsidR="001973A2" w:rsidRDefault="001973A2" w:rsidP="00B61163">
                                  <w:pPr>
                                    <w:pStyle w:val="Nidungvnbn"/>
                                    <w:ind w:firstLine="0"/>
                                    <w:jc w:val="right"/>
                                  </w:pPr>
                                  <w:r>
                                    <w:rPr>
                                      <w:color w:val="000000"/>
                                      <w:sz w:val="22"/>
                                      <w:szCs w:val="22"/>
                                    </w:rPr>
                                    <w:t>0.2356</w:t>
                                  </w:r>
                                </w:p>
                              </w:tc>
                              <w:tc>
                                <w:tcPr>
                                  <w:tcW w:w="915" w:type="dxa"/>
                                  <w:vAlign w:val="bottom"/>
                                </w:tcPr>
                                <w:p w14:paraId="3C9180E7" w14:textId="1C8250A9" w:rsidR="001973A2" w:rsidRDefault="001973A2" w:rsidP="00B61163">
                                  <w:pPr>
                                    <w:pStyle w:val="Nidungvnbn"/>
                                    <w:ind w:firstLine="0"/>
                                    <w:jc w:val="right"/>
                                  </w:pPr>
                                  <w:r>
                                    <w:rPr>
                                      <w:color w:val="000000"/>
                                      <w:sz w:val="22"/>
                                      <w:szCs w:val="22"/>
                                    </w:rPr>
                                    <w:t>612.2</w:t>
                                  </w:r>
                                </w:p>
                              </w:tc>
                              <w:tc>
                                <w:tcPr>
                                  <w:tcW w:w="994" w:type="dxa"/>
                                  <w:vAlign w:val="bottom"/>
                                </w:tcPr>
                                <w:p w14:paraId="350AFC7A" w14:textId="0E95A2D1" w:rsidR="001973A2" w:rsidRDefault="001973A2" w:rsidP="00B61163">
                                  <w:pPr>
                                    <w:pStyle w:val="Nidungvnbn"/>
                                    <w:ind w:firstLine="0"/>
                                    <w:jc w:val="right"/>
                                  </w:pPr>
                                  <w:r>
                                    <w:rPr>
                                      <w:color w:val="000000"/>
                                      <w:sz w:val="22"/>
                                      <w:szCs w:val="22"/>
                                    </w:rPr>
                                    <w:t>0.1852</w:t>
                                  </w:r>
                                </w:p>
                              </w:tc>
                              <w:tc>
                                <w:tcPr>
                                  <w:tcW w:w="994" w:type="dxa"/>
                                  <w:vAlign w:val="bottom"/>
                                </w:tcPr>
                                <w:p w14:paraId="0184B701" w14:textId="1D93D7E9" w:rsidR="001973A2" w:rsidRDefault="001973A2" w:rsidP="00B61163">
                                  <w:pPr>
                                    <w:pStyle w:val="Nidungvnbn"/>
                                    <w:ind w:firstLine="0"/>
                                    <w:jc w:val="right"/>
                                  </w:pPr>
                                  <w:r>
                                    <w:rPr>
                                      <w:color w:val="000000"/>
                                      <w:sz w:val="22"/>
                                      <w:szCs w:val="22"/>
                                    </w:rPr>
                                    <w:t>0.1923</w:t>
                                  </w:r>
                                </w:p>
                              </w:tc>
                              <w:tc>
                                <w:tcPr>
                                  <w:tcW w:w="994" w:type="dxa"/>
                                  <w:vAlign w:val="bottom"/>
                                </w:tcPr>
                                <w:p w14:paraId="5B6D5D4E" w14:textId="4BCED106" w:rsidR="001973A2" w:rsidRDefault="001973A2" w:rsidP="00B61163">
                                  <w:pPr>
                                    <w:pStyle w:val="Nidungvnbn"/>
                                    <w:ind w:firstLine="0"/>
                                    <w:jc w:val="right"/>
                                  </w:pPr>
                                  <w:r>
                                    <w:rPr>
                                      <w:color w:val="000000"/>
                                      <w:sz w:val="22"/>
                                      <w:szCs w:val="22"/>
                                    </w:rPr>
                                    <w:t>0.1923</w:t>
                                  </w:r>
                                </w:p>
                              </w:tc>
                              <w:tc>
                                <w:tcPr>
                                  <w:tcW w:w="963" w:type="dxa"/>
                                  <w:vAlign w:val="bottom"/>
                                </w:tcPr>
                                <w:p w14:paraId="0DA15F2B" w14:textId="5835A2AD" w:rsidR="001973A2" w:rsidRDefault="001973A2" w:rsidP="00B61163">
                                  <w:pPr>
                                    <w:pStyle w:val="Nidungvnbn"/>
                                    <w:ind w:firstLine="0"/>
                                    <w:jc w:val="right"/>
                                  </w:pPr>
                                  <w:r>
                                    <w:rPr>
                                      <w:color w:val="000000"/>
                                      <w:sz w:val="22"/>
                                      <w:szCs w:val="22"/>
                                    </w:rPr>
                                    <w:t>530</w:t>
                                  </w:r>
                                </w:p>
                              </w:tc>
                            </w:tr>
                            <w:tr w:rsidR="001973A2" w14:paraId="49CA5087" w14:textId="77777777" w:rsidTr="00B06441">
                              <w:trPr>
                                <w:trHeight w:val="379"/>
                              </w:trPr>
                              <w:tc>
                                <w:tcPr>
                                  <w:tcW w:w="805" w:type="dxa"/>
                                  <w:vMerge/>
                                </w:tcPr>
                                <w:p w14:paraId="452D6D32" w14:textId="77777777" w:rsidR="001973A2" w:rsidRDefault="001973A2" w:rsidP="00B61163">
                                  <w:pPr>
                                    <w:pStyle w:val="Nidungvnbn"/>
                                    <w:ind w:firstLine="0"/>
                                    <w:jc w:val="left"/>
                                    <w:rPr>
                                      <w:b/>
                                    </w:rPr>
                                  </w:pPr>
                                </w:p>
                              </w:tc>
                              <w:tc>
                                <w:tcPr>
                                  <w:tcW w:w="3150" w:type="dxa"/>
                                  <w:vAlign w:val="bottom"/>
                                </w:tcPr>
                                <w:p w14:paraId="7AC2F27E" w14:textId="4E5D32BE" w:rsidR="001973A2" w:rsidRDefault="001973A2" w:rsidP="00B61163">
                                  <w:pPr>
                                    <w:pStyle w:val="Nidungvnbn"/>
                                    <w:ind w:firstLine="0"/>
                                    <w:jc w:val="left"/>
                                    <w:rPr>
                                      <w:b/>
                                    </w:rPr>
                                  </w:pPr>
                                  <w:r>
                                    <w:rPr>
                                      <w:color w:val="000000"/>
                                      <w:sz w:val="22"/>
                                      <w:szCs w:val="22"/>
                                    </w:rPr>
                                    <w:t>PigArtPressure</w:t>
                                  </w:r>
                                </w:p>
                              </w:tc>
                              <w:tc>
                                <w:tcPr>
                                  <w:tcW w:w="900" w:type="dxa"/>
                                  <w:vAlign w:val="bottom"/>
                                </w:tcPr>
                                <w:p w14:paraId="23DDC8FB" w14:textId="68708A92" w:rsidR="001973A2" w:rsidRDefault="001973A2" w:rsidP="00B61163">
                                  <w:pPr>
                                    <w:pStyle w:val="Nidungvnbn"/>
                                    <w:ind w:firstLine="0"/>
                                    <w:jc w:val="right"/>
                                  </w:pPr>
                                  <w:r>
                                    <w:rPr>
                                      <w:color w:val="000000"/>
                                      <w:sz w:val="22"/>
                                      <w:szCs w:val="22"/>
                                    </w:rPr>
                                    <w:t>0.9879</w:t>
                                  </w:r>
                                </w:p>
                              </w:tc>
                              <w:tc>
                                <w:tcPr>
                                  <w:tcW w:w="900" w:type="dxa"/>
                                  <w:vAlign w:val="bottom"/>
                                </w:tcPr>
                                <w:p w14:paraId="0E740CBE" w14:textId="4081044A" w:rsidR="001973A2" w:rsidRDefault="001973A2" w:rsidP="00B61163">
                                  <w:pPr>
                                    <w:pStyle w:val="Nidungvnbn"/>
                                    <w:ind w:firstLine="0"/>
                                    <w:jc w:val="right"/>
                                  </w:pPr>
                                  <w:r>
                                    <w:rPr>
                                      <w:color w:val="000000"/>
                                      <w:sz w:val="22"/>
                                      <w:szCs w:val="22"/>
                                    </w:rPr>
                                    <w:t>0.9808</w:t>
                                  </w:r>
                                </w:p>
                              </w:tc>
                              <w:tc>
                                <w:tcPr>
                                  <w:tcW w:w="900" w:type="dxa"/>
                                  <w:vAlign w:val="bottom"/>
                                </w:tcPr>
                                <w:p w14:paraId="15199A69" w14:textId="308E7163" w:rsidR="001973A2" w:rsidRDefault="001973A2" w:rsidP="00B61163">
                                  <w:pPr>
                                    <w:pStyle w:val="Nidungvnbn"/>
                                    <w:ind w:firstLine="0"/>
                                    <w:jc w:val="right"/>
                                  </w:pPr>
                                  <w:r>
                                    <w:rPr>
                                      <w:color w:val="000000"/>
                                      <w:sz w:val="22"/>
                                      <w:szCs w:val="22"/>
                                    </w:rPr>
                                    <w:t>0.9808</w:t>
                                  </w:r>
                                </w:p>
                              </w:tc>
                              <w:tc>
                                <w:tcPr>
                                  <w:tcW w:w="915" w:type="dxa"/>
                                  <w:vAlign w:val="bottom"/>
                                </w:tcPr>
                                <w:p w14:paraId="12456944" w14:textId="63A0A905" w:rsidR="001973A2" w:rsidRDefault="001973A2" w:rsidP="00B61163">
                                  <w:pPr>
                                    <w:pStyle w:val="Nidungvnbn"/>
                                    <w:ind w:firstLine="0"/>
                                    <w:jc w:val="right"/>
                                  </w:pPr>
                                  <w:r>
                                    <w:rPr>
                                      <w:color w:val="000000"/>
                                      <w:sz w:val="22"/>
                                      <w:szCs w:val="22"/>
                                    </w:rPr>
                                    <w:t>586.3</w:t>
                                  </w:r>
                                </w:p>
                              </w:tc>
                              <w:tc>
                                <w:tcPr>
                                  <w:tcW w:w="994" w:type="dxa"/>
                                  <w:vAlign w:val="bottom"/>
                                </w:tcPr>
                                <w:p w14:paraId="0BE4153F" w14:textId="1CAEBC56" w:rsidR="001973A2" w:rsidRDefault="001973A2" w:rsidP="00B61163">
                                  <w:pPr>
                                    <w:pStyle w:val="Nidungvnbn"/>
                                    <w:ind w:firstLine="0"/>
                                    <w:jc w:val="right"/>
                                  </w:pPr>
                                  <w:r>
                                    <w:rPr>
                                      <w:color w:val="000000"/>
                                      <w:sz w:val="22"/>
                                      <w:szCs w:val="22"/>
                                    </w:rPr>
                                    <w:t>0.9879</w:t>
                                  </w:r>
                                </w:p>
                              </w:tc>
                              <w:tc>
                                <w:tcPr>
                                  <w:tcW w:w="994" w:type="dxa"/>
                                  <w:vAlign w:val="bottom"/>
                                </w:tcPr>
                                <w:p w14:paraId="480FC690" w14:textId="767C01E3" w:rsidR="001973A2" w:rsidRDefault="001973A2" w:rsidP="00B61163">
                                  <w:pPr>
                                    <w:pStyle w:val="Nidungvnbn"/>
                                    <w:ind w:firstLine="0"/>
                                    <w:jc w:val="right"/>
                                  </w:pPr>
                                  <w:r>
                                    <w:rPr>
                                      <w:color w:val="000000"/>
                                      <w:sz w:val="22"/>
                                      <w:szCs w:val="22"/>
                                    </w:rPr>
                                    <w:t>0.9808</w:t>
                                  </w:r>
                                </w:p>
                              </w:tc>
                              <w:tc>
                                <w:tcPr>
                                  <w:tcW w:w="994" w:type="dxa"/>
                                  <w:vAlign w:val="bottom"/>
                                </w:tcPr>
                                <w:p w14:paraId="20415064" w14:textId="0E6148B8" w:rsidR="001973A2" w:rsidRDefault="001973A2" w:rsidP="00B61163">
                                  <w:pPr>
                                    <w:pStyle w:val="Nidungvnbn"/>
                                    <w:ind w:firstLine="0"/>
                                    <w:jc w:val="right"/>
                                  </w:pPr>
                                  <w:r>
                                    <w:rPr>
                                      <w:color w:val="000000"/>
                                      <w:sz w:val="22"/>
                                      <w:szCs w:val="22"/>
                                    </w:rPr>
                                    <w:t>0.9808</w:t>
                                  </w:r>
                                </w:p>
                              </w:tc>
                              <w:tc>
                                <w:tcPr>
                                  <w:tcW w:w="963" w:type="dxa"/>
                                  <w:vAlign w:val="bottom"/>
                                </w:tcPr>
                                <w:p w14:paraId="04B5CA26" w14:textId="452F7A02" w:rsidR="001973A2" w:rsidRDefault="001973A2" w:rsidP="00B61163">
                                  <w:pPr>
                                    <w:pStyle w:val="Nidungvnbn"/>
                                    <w:ind w:firstLine="0"/>
                                    <w:jc w:val="right"/>
                                  </w:pPr>
                                  <w:r>
                                    <w:rPr>
                                      <w:color w:val="000000"/>
                                      <w:sz w:val="22"/>
                                      <w:szCs w:val="22"/>
                                    </w:rPr>
                                    <w:t>522.5</w:t>
                                  </w:r>
                                </w:p>
                              </w:tc>
                            </w:tr>
                          </w:tbl>
                          <w:p w14:paraId="7180269A"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7" type="#_x0000_t202" style="position:absolute;margin-left:553.7pt;margin-top:11.4pt;width:604.9pt;height:437.5pt;rotation:90;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" fillcolor="white [3212]" strokecolor="white [3212]" strokeweight="2pt">
                <v:textbox>
                  <w:txbxContent>
                    <w:tbl>
                      <w:tblPr>
                        <w:tblW w:w="11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3150"/>
                        <w:gridCol w:w="900"/>
                        <w:gridCol w:w="900"/>
                        <w:gridCol w:w="900"/>
                        <w:gridCol w:w="915"/>
                        <w:gridCol w:w="994"/>
                        <w:gridCol w:w="994"/>
                        <w:gridCol w:w="994"/>
                        <w:gridCol w:w="963"/>
                      </w:tblGrid>
                      <w:tr w:rsidR="001973A2" w14:paraId="068498EC" w14:textId="77777777" w:rsidTr="00B06441">
                        <w:trPr>
                          <w:trHeight w:val="379"/>
                        </w:trPr>
                        <w:tc>
                          <w:tcPr>
                            <w:tcW w:w="805" w:type="dxa"/>
                            <w:vMerge w:val="restart"/>
                            <w:vAlign w:val="center"/>
                          </w:tcPr>
                          <w:p w14:paraId="61D5B46B" w14:textId="0F1DAD17" w:rsidR="001973A2" w:rsidRDefault="001973A2" w:rsidP="00CC5F40">
                            <w:pPr>
                              <w:pStyle w:val="Nidungvnbn"/>
                              <w:ind w:firstLine="0"/>
                              <w:jc w:val="center"/>
                              <w:rPr>
                                <w:b/>
                              </w:rPr>
                            </w:pPr>
                            <w:r>
                              <w:rPr>
                                <w:b/>
                              </w:rPr>
                              <w:t>Tên phân loại</w:t>
                            </w:r>
                          </w:p>
                        </w:tc>
                        <w:tc>
                          <w:tcPr>
                            <w:tcW w:w="3150" w:type="dxa"/>
                            <w:vMerge w:val="restart"/>
                            <w:vAlign w:val="center"/>
                          </w:tcPr>
                          <w:p w14:paraId="5E77540C" w14:textId="1F3BA54E" w:rsidR="001973A2" w:rsidRDefault="001973A2" w:rsidP="00CC5F40">
                            <w:pPr>
                              <w:pStyle w:val="Nidungvnbn"/>
                              <w:ind w:firstLine="0"/>
                              <w:jc w:val="center"/>
                              <w:rPr>
                                <w:b/>
                              </w:rPr>
                            </w:pPr>
                            <w:r>
                              <w:rPr>
                                <w:b/>
                              </w:rPr>
                              <w:t>Tên tập dữ liệu</w:t>
                            </w:r>
                          </w:p>
                        </w:tc>
                        <w:tc>
                          <w:tcPr>
                            <w:tcW w:w="3615" w:type="dxa"/>
                            <w:gridSpan w:val="4"/>
                          </w:tcPr>
                          <w:p w14:paraId="22E02EC5" w14:textId="77777777" w:rsidR="001973A2" w:rsidRDefault="001973A2" w:rsidP="00CC5F40">
                            <w:pPr>
                              <w:pStyle w:val="Nidungvnbn"/>
                              <w:ind w:firstLine="0"/>
                              <w:jc w:val="center"/>
                              <w:rPr>
                                <w:b/>
                              </w:rPr>
                            </w:pPr>
                            <w:r>
                              <w:rPr>
                                <w:b/>
                              </w:rPr>
                              <w:t>Nhóm tác giả</w:t>
                            </w:r>
                          </w:p>
                          <w:p w14:paraId="0D6F1050" w14:textId="77777777" w:rsidR="001973A2" w:rsidRDefault="001973A2" w:rsidP="00CC5F40">
                            <w:pPr>
                              <w:pStyle w:val="Nidungvnbn"/>
                              <w:ind w:firstLine="0"/>
                              <w:jc w:val="center"/>
                              <w:rPr>
                                <w:b/>
                              </w:rPr>
                            </w:pPr>
                            <w:r>
                              <w:rPr>
                                <w:b/>
                              </w:rPr>
                              <w:t>tiền thực nghiệm</w:t>
                            </w:r>
                          </w:p>
                        </w:tc>
                        <w:tc>
                          <w:tcPr>
                            <w:tcW w:w="3945" w:type="dxa"/>
                            <w:gridSpan w:val="4"/>
                          </w:tcPr>
                          <w:p w14:paraId="245C38FD" w14:textId="77777777" w:rsidR="001973A2" w:rsidRDefault="001973A2" w:rsidP="00CC5F40">
                            <w:pPr>
                              <w:pStyle w:val="Nidungvnbn"/>
                              <w:ind w:firstLine="0"/>
                              <w:jc w:val="center"/>
                              <w:rPr>
                                <w:b/>
                              </w:rPr>
                            </w:pPr>
                            <w:r>
                              <w:rPr>
                                <w:b/>
                              </w:rPr>
                              <w:t>Thực nghiệm</w:t>
                            </w:r>
                          </w:p>
                          <w:p w14:paraId="2990C6A8" w14:textId="6BB18737" w:rsidR="001973A2" w:rsidRDefault="001973A2" w:rsidP="00CC5F40">
                            <w:pPr>
                              <w:pStyle w:val="Nidungvnbn"/>
                              <w:ind w:firstLine="0"/>
                              <w:jc w:val="center"/>
                              <w:rPr>
                                <w:b/>
                              </w:rPr>
                            </w:pPr>
                            <w:r>
                              <w:rPr>
                                <w:b/>
                              </w:rPr>
                              <w:t>của bản thân</w:t>
                            </w:r>
                          </w:p>
                        </w:tc>
                      </w:tr>
                      <w:tr w:rsidR="001973A2" w14:paraId="2DAA2D28" w14:textId="77777777" w:rsidTr="00B06441">
                        <w:trPr>
                          <w:trHeight w:val="379"/>
                        </w:trPr>
                        <w:tc>
                          <w:tcPr>
                            <w:tcW w:w="805" w:type="dxa"/>
                            <w:vMerge/>
                          </w:tcPr>
                          <w:p w14:paraId="27EB4B63" w14:textId="77777777" w:rsidR="001973A2" w:rsidRDefault="001973A2" w:rsidP="00C17EA6">
                            <w:pPr>
                              <w:pStyle w:val="Nidungvnbn"/>
                              <w:jc w:val="center"/>
                              <w:rPr>
                                <w:b/>
                              </w:rPr>
                            </w:pPr>
                          </w:p>
                        </w:tc>
                        <w:tc>
                          <w:tcPr>
                            <w:tcW w:w="3150" w:type="dxa"/>
                            <w:vMerge/>
                          </w:tcPr>
                          <w:p w14:paraId="08B7CA8B" w14:textId="77777777" w:rsidR="001973A2" w:rsidRDefault="001973A2" w:rsidP="00C17EA6">
                            <w:pPr>
                              <w:pStyle w:val="Nidungvnbn"/>
                              <w:jc w:val="center"/>
                              <w:rPr>
                                <w:b/>
                              </w:rPr>
                            </w:pPr>
                          </w:p>
                        </w:tc>
                        <w:tc>
                          <w:tcPr>
                            <w:tcW w:w="900" w:type="dxa"/>
                          </w:tcPr>
                          <w:p w14:paraId="0DE1E51B" w14:textId="77777777" w:rsidR="001973A2" w:rsidRDefault="001973A2" w:rsidP="00C17EA6">
                            <w:pPr>
                              <w:pStyle w:val="Nidungvnbn"/>
                              <w:ind w:firstLine="0"/>
                              <w:jc w:val="center"/>
                              <w:rPr>
                                <w:b/>
                                <w:sz w:val="24"/>
                                <w:szCs w:val="24"/>
                              </w:rPr>
                            </w:pPr>
                            <w:r>
                              <w:rPr>
                                <w:b/>
                              </w:rPr>
                              <w:t>Pre</w:t>
                            </w:r>
                          </w:p>
                        </w:tc>
                        <w:tc>
                          <w:tcPr>
                            <w:tcW w:w="900" w:type="dxa"/>
                          </w:tcPr>
                          <w:p w14:paraId="2E1EEF89" w14:textId="77777777" w:rsidR="001973A2" w:rsidRDefault="001973A2" w:rsidP="00C17EA6">
                            <w:pPr>
                              <w:pStyle w:val="Nidungvnbn"/>
                              <w:ind w:firstLine="0"/>
                              <w:jc w:val="center"/>
                              <w:rPr>
                                <w:b/>
                              </w:rPr>
                            </w:pPr>
                            <w:r>
                              <w:rPr>
                                <w:b/>
                              </w:rPr>
                              <w:t>Acc</w:t>
                            </w:r>
                          </w:p>
                        </w:tc>
                        <w:tc>
                          <w:tcPr>
                            <w:tcW w:w="900" w:type="dxa"/>
                          </w:tcPr>
                          <w:p w14:paraId="73D8337B" w14:textId="77777777" w:rsidR="001973A2" w:rsidRDefault="001973A2" w:rsidP="00C17EA6">
                            <w:pPr>
                              <w:pStyle w:val="Nidungvnbn"/>
                              <w:ind w:firstLine="0"/>
                              <w:jc w:val="center"/>
                              <w:rPr>
                                <w:b/>
                                <w:sz w:val="24"/>
                                <w:szCs w:val="24"/>
                              </w:rPr>
                            </w:pPr>
                            <w:r>
                              <w:rPr>
                                <w:b/>
                              </w:rPr>
                              <w:t>Rec</w:t>
                            </w:r>
                          </w:p>
                        </w:tc>
                        <w:tc>
                          <w:tcPr>
                            <w:tcW w:w="915" w:type="dxa"/>
                          </w:tcPr>
                          <w:p w14:paraId="483BF849" w14:textId="77777777" w:rsidR="001973A2" w:rsidRDefault="001973A2" w:rsidP="00C17EA6">
                            <w:pPr>
                              <w:pStyle w:val="Nidungvnbn"/>
                              <w:ind w:firstLine="0"/>
                              <w:jc w:val="center"/>
                              <w:rPr>
                                <w:b/>
                              </w:rPr>
                            </w:pPr>
                            <w:r>
                              <w:rPr>
                                <w:b/>
                                <w:lang w:val="vi-VN"/>
                              </w:rPr>
                              <w:t>TrT</w:t>
                            </w:r>
                          </w:p>
                        </w:tc>
                        <w:tc>
                          <w:tcPr>
                            <w:tcW w:w="994" w:type="dxa"/>
                          </w:tcPr>
                          <w:p w14:paraId="3FB0D313" w14:textId="77777777" w:rsidR="001973A2" w:rsidRDefault="001973A2" w:rsidP="00C17EA6">
                            <w:pPr>
                              <w:pStyle w:val="Nidungvnbn"/>
                              <w:ind w:firstLine="0"/>
                              <w:jc w:val="center"/>
                              <w:rPr>
                                <w:b/>
                                <w:sz w:val="24"/>
                                <w:szCs w:val="24"/>
                              </w:rPr>
                            </w:pPr>
                            <w:r>
                              <w:rPr>
                                <w:b/>
                              </w:rPr>
                              <w:t>Pre</w:t>
                            </w:r>
                          </w:p>
                        </w:tc>
                        <w:tc>
                          <w:tcPr>
                            <w:tcW w:w="994" w:type="dxa"/>
                          </w:tcPr>
                          <w:p w14:paraId="7D9E4F79" w14:textId="77777777" w:rsidR="001973A2" w:rsidRDefault="001973A2" w:rsidP="00C17EA6">
                            <w:pPr>
                              <w:pStyle w:val="Nidungvnbn"/>
                              <w:ind w:firstLine="0"/>
                              <w:jc w:val="center"/>
                              <w:rPr>
                                <w:b/>
                              </w:rPr>
                            </w:pPr>
                            <w:r>
                              <w:rPr>
                                <w:b/>
                              </w:rPr>
                              <w:t>Acc</w:t>
                            </w:r>
                          </w:p>
                        </w:tc>
                        <w:tc>
                          <w:tcPr>
                            <w:tcW w:w="994" w:type="dxa"/>
                          </w:tcPr>
                          <w:p w14:paraId="3D5BD16A" w14:textId="77777777" w:rsidR="001973A2" w:rsidRDefault="001973A2" w:rsidP="00C17EA6">
                            <w:pPr>
                              <w:pStyle w:val="Nidungvnbn"/>
                              <w:ind w:firstLine="0"/>
                              <w:jc w:val="center"/>
                              <w:rPr>
                                <w:b/>
                                <w:sz w:val="24"/>
                                <w:szCs w:val="24"/>
                              </w:rPr>
                            </w:pPr>
                            <w:r>
                              <w:rPr>
                                <w:b/>
                              </w:rPr>
                              <w:t>Rec</w:t>
                            </w:r>
                          </w:p>
                        </w:tc>
                        <w:tc>
                          <w:tcPr>
                            <w:tcW w:w="963" w:type="dxa"/>
                          </w:tcPr>
                          <w:p w14:paraId="067D9E1D" w14:textId="77777777" w:rsidR="001973A2" w:rsidRDefault="001973A2" w:rsidP="00C17EA6">
                            <w:pPr>
                              <w:pStyle w:val="Nidungvnbn"/>
                              <w:ind w:firstLine="0"/>
                              <w:jc w:val="center"/>
                              <w:rPr>
                                <w:b/>
                              </w:rPr>
                            </w:pPr>
                            <w:r>
                              <w:rPr>
                                <w:b/>
                              </w:rPr>
                              <w:t>TrT</w:t>
                            </w:r>
                          </w:p>
                        </w:tc>
                      </w:tr>
                      <w:tr w:rsidR="001973A2" w14:paraId="5ABBA163" w14:textId="77777777" w:rsidTr="00B06441">
                        <w:trPr>
                          <w:trHeight w:val="379"/>
                        </w:trPr>
                        <w:tc>
                          <w:tcPr>
                            <w:tcW w:w="805" w:type="dxa"/>
                            <w:vMerge w:val="restart"/>
                            <w:vAlign w:val="center"/>
                          </w:tcPr>
                          <w:p w14:paraId="749313EC" w14:textId="7A38C593" w:rsidR="001973A2" w:rsidRPr="00843489" w:rsidRDefault="001973A2" w:rsidP="00B61163">
                            <w:pPr>
                              <w:pStyle w:val="Nidungvnbn"/>
                              <w:ind w:firstLine="0"/>
                              <w:jc w:val="center"/>
                            </w:pPr>
                            <w:r>
                              <w:t>FCN</w:t>
                            </w:r>
                          </w:p>
                        </w:tc>
                        <w:tc>
                          <w:tcPr>
                            <w:tcW w:w="3150" w:type="dxa"/>
                            <w:vAlign w:val="bottom"/>
                          </w:tcPr>
                          <w:p w14:paraId="49702E02" w14:textId="10FC9BF3" w:rsidR="001973A2" w:rsidRDefault="001973A2" w:rsidP="00B61163">
                            <w:pPr>
                              <w:pStyle w:val="Nidungvnbn"/>
                              <w:ind w:firstLine="0"/>
                              <w:jc w:val="left"/>
                              <w:rPr>
                                <w:b/>
                              </w:rPr>
                            </w:pPr>
                            <w:r>
                              <w:rPr>
                                <w:color w:val="000000"/>
                                <w:sz w:val="22"/>
                                <w:szCs w:val="22"/>
                              </w:rPr>
                              <w:t>Mallat</w:t>
                            </w:r>
                          </w:p>
                        </w:tc>
                        <w:tc>
                          <w:tcPr>
                            <w:tcW w:w="900" w:type="dxa"/>
                            <w:vAlign w:val="bottom"/>
                          </w:tcPr>
                          <w:p w14:paraId="6FA1E481" w14:textId="45F772BF" w:rsidR="001973A2" w:rsidRDefault="001973A2" w:rsidP="00B61163">
                            <w:pPr>
                              <w:pStyle w:val="Nidungvnbn"/>
                              <w:ind w:firstLine="0"/>
                              <w:jc w:val="right"/>
                            </w:pPr>
                            <w:r>
                              <w:rPr>
                                <w:color w:val="000000"/>
                                <w:sz w:val="22"/>
                                <w:szCs w:val="22"/>
                              </w:rPr>
                              <w:t>0.9719</w:t>
                            </w:r>
                          </w:p>
                        </w:tc>
                        <w:tc>
                          <w:tcPr>
                            <w:tcW w:w="900" w:type="dxa"/>
                            <w:vAlign w:val="bottom"/>
                          </w:tcPr>
                          <w:p w14:paraId="30C82AA4" w14:textId="40F9EF70" w:rsidR="001973A2" w:rsidRDefault="001973A2" w:rsidP="00B61163">
                            <w:pPr>
                              <w:pStyle w:val="Nidungvnbn"/>
                              <w:ind w:firstLine="0"/>
                              <w:jc w:val="right"/>
                            </w:pPr>
                            <w:r>
                              <w:rPr>
                                <w:color w:val="000000"/>
                                <w:sz w:val="22"/>
                                <w:szCs w:val="22"/>
                              </w:rPr>
                              <w:t>0.9667</w:t>
                            </w:r>
                          </w:p>
                        </w:tc>
                        <w:tc>
                          <w:tcPr>
                            <w:tcW w:w="900" w:type="dxa"/>
                            <w:vAlign w:val="bottom"/>
                          </w:tcPr>
                          <w:p w14:paraId="0A18A023" w14:textId="4F6384A9" w:rsidR="001973A2" w:rsidRDefault="001973A2" w:rsidP="00B61163">
                            <w:pPr>
                              <w:pStyle w:val="Nidungvnbn"/>
                              <w:ind w:firstLine="0"/>
                              <w:jc w:val="right"/>
                            </w:pPr>
                            <w:r>
                              <w:rPr>
                                <w:color w:val="000000"/>
                                <w:sz w:val="22"/>
                                <w:szCs w:val="22"/>
                              </w:rPr>
                              <w:t>0.9668</w:t>
                            </w:r>
                          </w:p>
                        </w:tc>
                        <w:tc>
                          <w:tcPr>
                            <w:tcW w:w="915" w:type="dxa"/>
                            <w:vAlign w:val="bottom"/>
                          </w:tcPr>
                          <w:p w14:paraId="6DC407EC" w14:textId="37E53398" w:rsidR="001973A2" w:rsidRDefault="001973A2" w:rsidP="00B61163">
                            <w:pPr>
                              <w:pStyle w:val="Nidungvnbn"/>
                              <w:ind w:firstLine="0"/>
                              <w:jc w:val="right"/>
                            </w:pPr>
                            <w:r>
                              <w:rPr>
                                <w:color w:val="000000"/>
                                <w:sz w:val="22"/>
                                <w:szCs w:val="22"/>
                              </w:rPr>
                              <w:t>3035</w:t>
                            </w:r>
                          </w:p>
                        </w:tc>
                        <w:tc>
                          <w:tcPr>
                            <w:tcW w:w="994" w:type="dxa"/>
                            <w:vAlign w:val="bottom"/>
                          </w:tcPr>
                          <w:p w14:paraId="1470E531" w14:textId="27E34680" w:rsidR="001973A2" w:rsidRDefault="001973A2" w:rsidP="00B61163">
                            <w:pPr>
                              <w:pStyle w:val="Nidungvnbn"/>
                              <w:ind w:firstLine="0"/>
                              <w:jc w:val="right"/>
                            </w:pPr>
                            <w:r>
                              <w:rPr>
                                <w:color w:val="000000"/>
                                <w:sz w:val="22"/>
                                <w:szCs w:val="22"/>
                              </w:rPr>
                              <w:t>0.9703</w:t>
                            </w:r>
                          </w:p>
                        </w:tc>
                        <w:tc>
                          <w:tcPr>
                            <w:tcW w:w="994" w:type="dxa"/>
                            <w:vAlign w:val="bottom"/>
                          </w:tcPr>
                          <w:p w14:paraId="4A155766" w14:textId="5514725E" w:rsidR="001973A2" w:rsidRDefault="001973A2" w:rsidP="00B61163">
                            <w:pPr>
                              <w:pStyle w:val="Nidungvnbn"/>
                              <w:ind w:firstLine="0"/>
                              <w:jc w:val="right"/>
                            </w:pPr>
                            <w:r>
                              <w:rPr>
                                <w:color w:val="000000"/>
                                <w:sz w:val="22"/>
                                <w:szCs w:val="22"/>
                              </w:rPr>
                              <w:t>0.9642</w:t>
                            </w:r>
                          </w:p>
                        </w:tc>
                        <w:tc>
                          <w:tcPr>
                            <w:tcW w:w="994" w:type="dxa"/>
                            <w:vAlign w:val="bottom"/>
                          </w:tcPr>
                          <w:p w14:paraId="2FC6D2A6" w14:textId="0C746023" w:rsidR="001973A2" w:rsidRDefault="001973A2" w:rsidP="00B61163">
                            <w:pPr>
                              <w:pStyle w:val="Nidungvnbn"/>
                              <w:ind w:firstLine="0"/>
                              <w:jc w:val="right"/>
                            </w:pPr>
                            <w:r>
                              <w:rPr>
                                <w:color w:val="000000"/>
                                <w:sz w:val="22"/>
                                <w:szCs w:val="22"/>
                              </w:rPr>
                              <w:t>0.9643</w:t>
                            </w:r>
                          </w:p>
                        </w:tc>
                        <w:tc>
                          <w:tcPr>
                            <w:tcW w:w="963" w:type="dxa"/>
                            <w:vAlign w:val="bottom"/>
                          </w:tcPr>
                          <w:p w14:paraId="798C0809" w14:textId="6798C5FA" w:rsidR="001973A2" w:rsidRDefault="001973A2" w:rsidP="00B61163">
                            <w:pPr>
                              <w:pStyle w:val="Nidungvnbn"/>
                              <w:ind w:firstLine="0"/>
                              <w:jc w:val="right"/>
                            </w:pPr>
                            <w:r>
                              <w:rPr>
                                <w:color w:val="000000"/>
                                <w:sz w:val="22"/>
                                <w:szCs w:val="22"/>
                              </w:rPr>
                              <w:t>4035.7</w:t>
                            </w:r>
                          </w:p>
                        </w:tc>
                      </w:tr>
                      <w:tr w:rsidR="001973A2" w14:paraId="058F98BA" w14:textId="77777777" w:rsidTr="00B06441">
                        <w:trPr>
                          <w:trHeight w:val="379"/>
                        </w:trPr>
                        <w:tc>
                          <w:tcPr>
                            <w:tcW w:w="805" w:type="dxa"/>
                            <w:vMerge/>
                          </w:tcPr>
                          <w:p w14:paraId="6B2B429B" w14:textId="77777777" w:rsidR="001973A2" w:rsidRDefault="001973A2" w:rsidP="00B61163">
                            <w:pPr>
                              <w:pStyle w:val="Nidungvnbn"/>
                              <w:ind w:firstLine="0"/>
                              <w:jc w:val="left"/>
                              <w:rPr>
                                <w:b/>
                              </w:rPr>
                            </w:pPr>
                          </w:p>
                        </w:tc>
                        <w:tc>
                          <w:tcPr>
                            <w:tcW w:w="3150" w:type="dxa"/>
                            <w:vAlign w:val="bottom"/>
                          </w:tcPr>
                          <w:p w14:paraId="75A726DF" w14:textId="6EF90CC8" w:rsidR="001973A2" w:rsidRDefault="001973A2" w:rsidP="00B61163">
                            <w:pPr>
                              <w:pStyle w:val="Nidungvnbn"/>
                              <w:ind w:firstLine="0"/>
                              <w:jc w:val="left"/>
                              <w:rPr>
                                <w:b/>
                              </w:rPr>
                            </w:pPr>
                            <w:r>
                              <w:rPr>
                                <w:color w:val="000000"/>
                                <w:sz w:val="22"/>
                                <w:szCs w:val="22"/>
                              </w:rPr>
                              <w:t>Meat</w:t>
                            </w:r>
                          </w:p>
                        </w:tc>
                        <w:tc>
                          <w:tcPr>
                            <w:tcW w:w="900" w:type="dxa"/>
                            <w:vAlign w:val="bottom"/>
                          </w:tcPr>
                          <w:p w14:paraId="288B2EE0" w14:textId="636C4832" w:rsidR="001973A2" w:rsidRDefault="001973A2" w:rsidP="00B61163">
                            <w:pPr>
                              <w:pStyle w:val="Nidungvnbn"/>
                              <w:ind w:firstLine="0"/>
                              <w:jc w:val="right"/>
                            </w:pPr>
                            <w:r>
                              <w:rPr>
                                <w:color w:val="000000"/>
                                <w:sz w:val="22"/>
                                <w:szCs w:val="22"/>
                              </w:rPr>
                              <w:t>0.9333</w:t>
                            </w:r>
                          </w:p>
                        </w:tc>
                        <w:tc>
                          <w:tcPr>
                            <w:tcW w:w="900" w:type="dxa"/>
                            <w:vAlign w:val="bottom"/>
                          </w:tcPr>
                          <w:p w14:paraId="7E921692" w14:textId="4C1A8399" w:rsidR="001973A2" w:rsidRDefault="001973A2" w:rsidP="00B61163">
                            <w:pPr>
                              <w:pStyle w:val="Nidungvnbn"/>
                              <w:ind w:firstLine="0"/>
                              <w:jc w:val="right"/>
                            </w:pPr>
                            <w:r>
                              <w:rPr>
                                <w:color w:val="000000"/>
                                <w:sz w:val="22"/>
                                <w:szCs w:val="22"/>
                              </w:rPr>
                              <w:t>0.9167</w:t>
                            </w:r>
                          </w:p>
                        </w:tc>
                        <w:tc>
                          <w:tcPr>
                            <w:tcW w:w="900" w:type="dxa"/>
                            <w:vAlign w:val="bottom"/>
                          </w:tcPr>
                          <w:p w14:paraId="4578DF04" w14:textId="303771D4" w:rsidR="001973A2" w:rsidRDefault="001973A2" w:rsidP="00B61163">
                            <w:pPr>
                              <w:pStyle w:val="Nidungvnbn"/>
                              <w:ind w:firstLine="0"/>
                              <w:jc w:val="right"/>
                            </w:pPr>
                            <w:r>
                              <w:rPr>
                                <w:color w:val="000000"/>
                                <w:sz w:val="22"/>
                                <w:szCs w:val="22"/>
                              </w:rPr>
                              <w:t>0.9167</w:t>
                            </w:r>
                          </w:p>
                        </w:tc>
                        <w:tc>
                          <w:tcPr>
                            <w:tcW w:w="915" w:type="dxa"/>
                            <w:vAlign w:val="bottom"/>
                          </w:tcPr>
                          <w:p w14:paraId="49107F95" w14:textId="5A16A569" w:rsidR="001973A2" w:rsidRDefault="001973A2" w:rsidP="00B61163">
                            <w:pPr>
                              <w:pStyle w:val="Nidungvnbn"/>
                              <w:ind w:firstLine="0"/>
                              <w:jc w:val="right"/>
                            </w:pPr>
                            <w:r>
                              <w:rPr>
                                <w:color w:val="000000"/>
                                <w:sz w:val="22"/>
                                <w:szCs w:val="22"/>
                              </w:rPr>
                              <w:t>328.2</w:t>
                            </w:r>
                          </w:p>
                        </w:tc>
                        <w:tc>
                          <w:tcPr>
                            <w:tcW w:w="994" w:type="dxa"/>
                            <w:vAlign w:val="bottom"/>
                          </w:tcPr>
                          <w:p w14:paraId="18FB5CE2" w14:textId="6AEFE88D" w:rsidR="001973A2" w:rsidRDefault="001973A2" w:rsidP="00B61163">
                            <w:pPr>
                              <w:pStyle w:val="Nidungvnbn"/>
                              <w:ind w:firstLine="0"/>
                              <w:jc w:val="right"/>
                            </w:pPr>
                            <w:r>
                              <w:rPr>
                                <w:color w:val="000000"/>
                                <w:sz w:val="22"/>
                                <w:szCs w:val="22"/>
                              </w:rPr>
                              <w:t>0.9175</w:t>
                            </w:r>
                          </w:p>
                        </w:tc>
                        <w:tc>
                          <w:tcPr>
                            <w:tcW w:w="994" w:type="dxa"/>
                            <w:vAlign w:val="bottom"/>
                          </w:tcPr>
                          <w:p w14:paraId="7E271733" w14:textId="10B9562C" w:rsidR="001973A2" w:rsidRDefault="001973A2" w:rsidP="00B61163">
                            <w:pPr>
                              <w:pStyle w:val="Nidungvnbn"/>
                              <w:ind w:firstLine="0"/>
                              <w:jc w:val="right"/>
                            </w:pPr>
                            <w:r>
                              <w:rPr>
                                <w:color w:val="000000"/>
                                <w:sz w:val="22"/>
                                <w:szCs w:val="22"/>
                              </w:rPr>
                              <w:t>0.9</w:t>
                            </w:r>
                          </w:p>
                        </w:tc>
                        <w:tc>
                          <w:tcPr>
                            <w:tcW w:w="994" w:type="dxa"/>
                            <w:vAlign w:val="bottom"/>
                          </w:tcPr>
                          <w:p w14:paraId="3CB1FC35" w14:textId="312B8DA8" w:rsidR="001973A2" w:rsidRDefault="001973A2" w:rsidP="00B61163">
                            <w:pPr>
                              <w:pStyle w:val="Nidungvnbn"/>
                              <w:ind w:firstLine="0"/>
                              <w:jc w:val="right"/>
                            </w:pPr>
                            <w:r>
                              <w:rPr>
                                <w:color w:val="000000"/>
                                <w:sz w:val="22"/>
                                <w:szCs w:val="22"/>
                              </w:rPr>
                              <w:t>0.9</w:t>
                            </w:r>
                          </w:p>
                        </w:tc>
                        <w:tc>
                          <w:tcPr>
                            <w:tcW w:w="963" w:type="dxa"/>
                            <w:vAlign w:val="bottom"/>
                          </w:tcPr>
                          <w:p w14:paraId="132560B0" w14:textId="6EE63E4B" w:rsidR="001973A2" w:rsidRDefault="001973A2" w:rsidP="00B61163">
                            <w:pPr>
                              <w:pStyle w:val="Nidungvnbn"/>
                              <w:ind w:firstLine="0"/>
                              <w:jc w:val="right"/>
                            </w:pPr>
                            <w:r>
                              <w:rPr>
                                <w:color w:val="000000"/>
                                <w:sz w:val="22"/>
                                <w:szCs w:val="22"/>
                              </w:rPr>
                              <w:t>282.8</w:t>
                            </w:r>
                          </w:p>
                        </w:tc>
                      </w:tr>
                      <w:tr w:rsidR="001973A2" w14:paraId="1708E6A7" w14:textId="77777777" w:rsidTr="00B06441">
                        <w:trPr>
                          <w:trHeight w:val="379"/>
                        </w:trPr>
                        <w:tc>
                          <w:tcPr>
                            <w:tcW w:w="805" w:type="dxa"/>
                            <w:vMerge/>
                          </w:tcPr>
                          <w:p w14:paraId="70E2C905" w14:textId="77777777" w:rsidR="001973A2" w:rsidRDefault="001973A2" w:rsidP="00B61163">
                            <w:pPr>
                              <w:pStyle w:val="Nidungvnbn"/>
                              <w:ind w:firstLine="0"/>
                              <w:jc w:val="left"/>
                              <w:rPr>
                                <w:b/>
                              </w:rPr>
                            </w:pPr>
                          </w:p>
                        </w:tc>
                        <w:tc>
                          <w:tcPr>
                            <w:tcW w:w="3150" w:type="dxa"/>
                            <w:vAlign w:val="bottom"/>
                          </w:tcPr>
                          <w:p w14:paraId="4746C086" w14:textId="31D48D5B" w:rsidR="001973A2" w:rsidRDefault="001973A2" w:rsidP="00B61163">
                            <w:pPr>
                              <w:pStyle w:val="Nidungvnbn"/>
                              <w:ind w:firstLine="0"/>
                              <w:jc w:val="left"/>
                              <w:rPr>
                                <w:b/>
                              </w:rPr>
                            </w:pPr>
                            <w:r>
                              <w:rPr>
                                <w:color w:val="000000"/>
                                <w:sz w:val="22"/>
                                <w:szCs w:val="22"/>
                              </w:rPr>
                              <w:t>MedicalImages</w:t>
                            </w:r>
                          </w:p>
                        </w:tc>
                        <w:tc>
                          <w:tcPr>
                            <w:tcW w:w="900" w:type="dxa"/>
                            <w:vAlign w:val="bottom"/>
                          </w:tcPr>
                          <w:p w14:paraId="0054AA54" w14:textId="423F983A" w:rsidR="001973A2" w:rsidRDefault="001973A2" w:rsidP="00B61163">
                            <w:pPr>
                              <w:pStyle w:val="Nidungvnbn"/>
                              <w:ind w:firstLine="0"/>
                              <w:jc w:val="right"/>
                            </w:pPr>
                            <w:r>
                              <w:rPr>
                                <w:color w:val="000000"/>
                                <w:sz w:val="22"/>
                                <w:szCs w:val="22"/>
                              </w:rPr>
                              <w:t>0.7724</w:t>
                            </w:r>
                          </w:p>
                        </w:tc>
                        <w:tc>
                          <w:tcPr>
                            <w:tcW w:w="900" w:type="dxa"/>
                            <w:vAlign w:val="bottom"/>
                          </w:tcPr>
                          <w:p w14:paraId="4B16FD3B" w14:textId="1CBFBD71" w:rsidR="001973A2" w:rsidRDefault="001973A2" w:rsidP="00B61163">
                            <w:pPr>
                              <w:pStyle w:val="Nidungvnbn"/>
                              <w:ind w:firstLine="0"/>
                              <w:jc w:val="right"/>
                            </w:pPr>
                            <w:r>
                              <w:rPr>
                                <w:color w:val="000000"/>
                                <w:sz w:val="22"/>
                                <w:szCs w:val="22"/>
                              </w:rPr>
                              <w:t>0.775</w:t>
                            </w:r>
                          </w:p>
                        </w:tc>
                        <w:tc>
                          <w:tcPr>
                            <w:tcW w:w="900" w:type="dxa"/>
                            <w:vAlign w:val="bottom"/>
                          </w:tcPr>
                          <w:p w14:paraId="4BFD9A6C" w14:textId="02D35FC3" w:rsidR="001973A2" w:rsidRDefault="001973A2" w:rsidP="00B61163">
                            <w:pPr>
                              <w:pStyle w:val="Nidungvnbn"/>
                              <w:ind w:firstLine="0"/>
                              <w:jc w:val="right"/>
                            </w:pPr>
                            <w:r>
                              <w:rPr>
                                <w:color w:val="000000"/>
                                <w:sz w:val="22"/>
                                <w:szCs w:val="22"/>
                              </w:rPr>
                              <w:t>0.7575</w:t>
                            </w:r>
                          </w:p>
                        </w:tc>
                        <w:tc>
                          <w:tcPr>
                            <w:tcW w:w="915" w:type="dxa"/>
                            <w:vAlign w:val="bottom"/>
                          </w:tcPr>
                          <w:p w14:paraId="5B1A0F3A" w14:textId="020D68CD" w:rsidR="001973A2" w:rsidRDefault="001973A2" w:rsidP="00B61163">
                            <w:pPr>
                              <w:pStyle w:val="Nidungvnbn"/>
                              <w:ind w:firstLine="0"/>
                              <w:jc w:val="right"/>
                            </w:pPr>
                            <w:r>
                              <w:rPr>
                                <w:color w:val="000000"/>
                                <w:sz w:val="22"/>
                                <w:szCs w:val="22"/>
                              </w:rPr>
                              <w:t>762.3</w:t>
                            </w:r>
                          </w:p>
                        </w:tc>
                        <w:tc>
                          <w:tcPr>
                            <w:tcW w:w="994" w:type="dxa"/>
                            <w:vAlign w:val="bottom"/>
                          </w:tcPr>
                          <w:p w14:paraId="11C716CA" w14:textId="11F0C267" w:rsidR="001973A2" w:rsidRDefault="001973A2" w:rsidP="00B61163">
                            <w:pPr>
                              <w:pStyle w:val="Nidungvnbn"/>
                              <w:ind w:firstLine="0"/>
                              <w:jc w:val="right"/>
                            </w:pPr>
                            <w:r>
                              <w:rPr>
                                <w:color w:val="000000"/>
                                <w:sz w:val="22"/>
                                <w:szCs w:val="22"/>
                              </w:rPr>
                              <w:t>0.7769</w:t>
                            </w:r>
                          </w:p>
                        </w:tc>
                        <w:tc>
                          <w:tcPr>
                            <w:tcW w:w="994" w:type="dxa"/>
                            <w:vAlign w:val="bottom"/>
                          </w:tcPr>
                          <w:p w14:paraId="1DC1FA62" w14:textId="5C5EA655" w:rsidR="001973A2" w:rsidRDefault="001973A2" w:rsidP="00B61163">
                            <w:pPr>
                              <w:pStyle w:val="Nidungvnbn"/>
                              <w:ind w:firstLine="0"/>
                              <w:jc w:val="right"/>
                            </w:pPr>
                            <w:r>
                              <w:rPr>
                                <w:color w:val="000000"/>
                                <w:sz w:val="22"/>
                                <w:szCs w:val="22"/>
                              </w:rPr>
                              <w:t>0.7816</w:t>
                            </w:r>
                          </w:p>
                        </w:tc>
                        <w:tc>
                          <w:tcPr>
                            <w:tcW w:w="994" w:type="dxa"/>
                            <w:vAlign w:val="bottom"/>
                          </w:tcPr>
                          <w:p w14:paraId="35AF4184" w14:textId="361FFE92" w:rsidR="001973A2" w:rsidRDefault="001973A2" w:rsidP="00B61163">
                            <w:pPr>
                              <w:pStyle w:val="Nidungvnbn"/>
                              <w:ind w:firstLine="0"/>
                              <w:jc w:val="right"/>
                            </w:pPr>
                            <w:r>
                              <w:rPr>
                                <w:color w:val="000000"/>
                                <w:sz w:val="22"/>
                                <w:szCs w:val="22"/>
                              </w:rPr>
                              <w:t>0.7563</w:t>
                            </w:r>
                          </w:p>
                        </w:tc>
                        <w:tc>
                          <w:tcPr>
                            <w:tcW w:w="963" w:type="dxa"/>
                            <w:vAlign w:val="bottom"/>
                          </w:tcPr>
                          <w:p w14:paraId="1F713C79" w14:textId="0475EBE7" w:rsidR="001973A2" w:rsidRDefault="001973A2" w:rsidP="00B61163">
                            <w:pPr>
                              <w:pStyle w:val="Nidungvnbn"/>
                              <w:ind w:firstLine="0"/>
                              <w:jc w:val="right"/>
                            </w:pPr>
                            <w:r>
                              <w:rPr>
                                <w:color w:val="000000"/>
                                <w:sz w:val="22"/>
                                <w:szCs w:val="22"/>
                              </w:rPr>
                              <w:t>684</w:t>
                            </w:r>
                          </w:p>
                        </w:tc>
                      </w:tr>
                      <w:tr w:rsidR="001973A2" w14:paraId="2EBDFA45" w14:textId="77777777" w:rsidTr="00B06441">
                        <w:trPr>
                          <w:trHeight w:val="379"/>
                        </w:trPr>
                        <w:tc>
                          <w:tcPr>
                            <w:tcW w:w="805" w:type="dxa"/>
                            <w:vMerge/>
                          </w:tcPr>
                          <w:p w14:paraId="4B855747" w14:textId="77777777" w:rsidR="001973A2" w:rsidRDefault="001973A2" w:rsidP="00B61163">
                            <w:pPr>
                              <w:pStyle w:val="Nidungvnbn"/>
                              <w:ind w:firstLine="0"/>
                              <w:jc w:val="left"/>
                              <w:rPr>
                                <w:b/>
                              </w:rPr>
                            </w:pPr>
                          </w:p>
                        </w:tc>
                        <w:tc>
                          <w:tcPr>
                            <w:tcW w:w="3150" w:type="dxa"/>
                            <w:vAlign w:val="bottom"/>
                          </w:tcPr>
                          <w:p w14:paraId="55722AFD" w14:textId="5A8604FC" w:rsidR="001973A2" w:rsidRDefault="001973A2" w:rsidP="00AB0167">
                            <w:pPr>
                              <w:pStyle w:val="Nidungvnbn"/>
                              <w:ind w:firstLine="0"/>
                              <w:jc w:val="left"/>
                              <w:rPr>
                                <w:b/>
                              </w:rPr>
                            </w:pPr>
                            <w:r>
                              <w:rPr>
                                <w:color w:val="000000"/>
                                <w:sz w:val="22"/>
                                <w:szCs w:val="22"/>
                              </w:rPr>
                              <w:t>MiddlePhalanxOutlineAgeGroup</w:t>
                            </w:r>
                          </w:p>
                        </w:tc>
                        <w:tc>
                          <w:tcPr>
                            <w:tcW w:w="900" w:type="dxa"/>
                            <w:vAlign w:val="center"/>
                          </w:tcPr>
                          <w:p w14:paraId="17E810D7" w14:textId="0610DAFC" w:rsidR="001973A2" w:rsidRDefault="001973A2" w:rsidP="00B61163">
                            <w:pPr>
                              <w:pStyle w:val="Nidungvnbn"/>
                              <w:ind w:firstLine="0"/>
                              <w:jc w:val="right"/>
                            </w:pPr>
                            <w:r>
                              <w:rPr>
                                <w:color w:val="000000"/>
                                <w:sz w:val="22"/>
                                <w:szCs w:val="22"/>
                              </w:rPr>
                              <w:t>0.4961</w:t>
                            </w:r>
                          </w:p>
                        </w:tc>
                        <w:tc>
                          <w:tcPr>
                            <w:tcW w:w="900" w:type="dxa"/>
                            <w:vAlign w:val="center"/>
                          </w:tcPr>
                          <w:p w14:paraId="3CDAD548" w14:textId="4FADB8D5" w:rsidR="001973A2" w:rsidRDefault="001973A2" w:rsidP="00B61163">
                            <w:pPr>
                              <w:pStyle w:val="Nidungvnbn"/>
                              <w:ind w:firstLine="0"/>
                              <w:jc w:val="right"/>
                            </w:pPr>
                            <w:r>
                              <w:rPr>
                                <w:color w:val="000000"/>
                                <w:sz w:val="22"/>
                                <w:szCs w:val="22"/>
                              </w:rPr>
                              <w:t>0.5455</w:t>
                            </w:r>
                          </w:p>
                        </w:tc>
                        <w:tc>
                          <w:tcPr>
                            <w:tcW w:w="900" w:type="dxa"/>
                            <w:vAlign w:val="center"/>
                          </w:tcPr>
                          <w:p w14:paraId="32350871" w14:textId="5698A190" w:rsidR="001973A2" w:rsidRDefault="001973A2" w:rsidP="00B61163">
                            <w:pPr>
                              <w:pStyle w:val="Nidungvnbn"/>
                              <w:ind w:firstLine="0"/>
                              <w:jc w:val="right"/>
                            </w:pPr>
                            <w:r>
                              <w:rPr>
                                <w:color w:val="000000"/>
                                <w:sz w:val="22"/>
                                <w:szCs w:val="22"/>
                              </w:rPr>
                              <w:t>0.4683</w:t>
                            </w:r>
                          </w:p>
                        </w:tc>
                        <w:tc>
                          <w:tcPr>
                            <w:tcW w:w="915" w:type="dxa"/>
                            <w:vAlign w:val="center"/>
                          </w:tcPr>
                          <w:p w14:paraId="3791B65C" w14:textId="387AF784" w:rsidR="001973A2" w:rsidRDefault="001973A2" w:rsidP="00B61163">
                            <w:pPr>
                              <w:pStyle w:val="Nidungvnbn"/>
                              <w:ind w:firstLine="0"/>
                              <w:jc w:val="right"/>
                            </w:pPr>
                            <w:r>
                              <w:rPr>
                                <w:color w:val="000000"/>
                                <w:sz w:val="22"/>
                                <w:szCs w:val="22"/>
                              </w:rPr>
                              <w:t>547.5</w:t>
                            </w:r>
                          </w:p>
                        </w:tc>
                        <w:tc>
                          <w:tcPr>
                            <w:tcW w:w="994" w:type="dxa"/>
                            <w:vAlign w:val="bottom"/>
                          </w:tcPr>
                          <w:p w14:paraId="6C0DC30F" w14:textId="3AE7AD9F" w:rsidR="001973A2" w:rsidRDefault="001973A2" w:rsidP="00B61163">
                            <w:pPr>
                              <w:pStyle w:val="Nidungvnbn"/>
                              <w:ind w:firstLine="0"/>
                              <w:jc w:val="right"/>
                            </w:pPr>
                            <w:r>
                              <w:rPr>
                                <w:color w:val="000000"/>
                                <w:sz w:val="22"/>
                                <w:szCs w:val="22"/>
                              </w:rPr>
                              <w:t>0.4503</w:t>
                            </w:r>
                          </w:p>
                        </w:tc>
                        <w:tc>
                          <w:tcPr>
                            <w:tcW w:w="994" w:type="dxa"/>
                            <w:vAlign w:val="bottom"/>
                          </w:tcPr>
                          <w:p w14:paraId="6700F5E8" w14:textId="64FC8925" w:rsidR="001973A2" w:rsidRDefault="001973A2" w:rsidP="00B61163">
                            <w:pPr>
                              <w:pStyle w:val="Nidungvnbn"/>
                              <w:ind w:firstLine="0"/>
                              <w:jc w:val="right"/>
                            </w:pPr>
                            <w:r>
                              <w:rPr>
                                <w:color w:val="000000"/>
                                <w:sz w:val="22"/>
                                <w:szCs w:val="22"/>
                              </w:rPr>
                              <w:t>0.5195</w:t>
                            </w:r>
                          </w:p>
                        </w:tc>
                        <w:tc>
                          <w:tcPr>
                            <w:tcW w:w="994" w:type="dxa"/>
                            <w:vAlign w:val="bottom"/>
                          </w:tcPr>
                          <w:p w14:paraId="2AE6AF02" w14:textId="47264F38" w:rsidR="001973A2" w:rsidRDefault="001973A2" w:rsidP="00B61163">
                            <w:pPr>
                              <w:pStyle w:val="Nidungvnbn"/>
                              <w:ind w:firstLine="0"/>
                              <w:jc w:val="right"/>
                            </w:pPr>
                            <w:r>
                              <w:rPr>
                                <w:color w:val="000000"/>
                                <w:sz w:val="22"/>
                                <w:szCs w:val="22"/>
                              </w:rPr>
                              <w:t>0.4427</w:t>
                            </w:r>
                          </w:p>
                        </w:tc>
                        <w:tc>
                          <w:tcPr>
                            <w:tcW w:w="963" w:type="dxa"/>
                            <w:vAlign w:val="bottom"/>
                          </w:tcPr>
                          <w:p w14:paraId="6ED49E84" w14:textId="23B9FE13" w:rsidR="001973A2" w:rsidRDefault="001973A2" w:rsidP="00B61163">
                            <w:pPr>
                              <w:pStyle w:val="Nidungvnbn"/>
                              <w:ind w:firstLine="0"/>
                              <w:jc w:val="right"/>
                            </w:pPr>
                            <w:r>
                              <w:rPr>
                                <w:color w:val="000000"/>
                                <w:sz w:val="22"/>
                                <w:szCs w:val="22"/>
                              </w:rPr>
                              <w:t>438.2</w:t>
                            </w:r>
                          </w:p>
                        </w:tc>
                      </w:tr>
                      <w:tr w:rsidR="001973A2" w14:paraId="0F48FE08" w14:textId="77777777" w:rsidTr="00B06441">
                        <w:trPr>
                          <w:trHeight w:val="379"/>
                        </w:trPr>
                        <w:tc>
                          <w:tcPr>
                            <w:tcW w:w="805" w:type="dxa"/>
                            <w:vMerge/>
                          </w:tcPr>
                          <w:p w14:paraId="4936EA2E" w14:textId="77777777" w:rsidR="001973A2" w:rsidRDefault="001973A2" w:rsidP="00B61163">
                            <w:pPr>
                              <w:pStyle w:val="Nidungvnbn"/>
                              <w:ind w:firstLine="0"/>
                              <w:jc w:val="left"/>
                              <w:rPr>
                                <w:b/>
                              </w:rPr>
                            </w:pPr>
                          </w:p>
                        </w:tc>
                        <w:tc>
                          <w:tcPr>
                            <w:tcW w:w="3150" w:type="dxa"/>
                            <w:vAlign w:val="bottom"/>
                          </w:tcPr>
                          <w:p w14:paraId="5AC2BAA1" w14:textId="60765380" w:rsidR="001973A2" w:rsidRDefault="001973A2" w:rsidP="00B61163">
                            <w:pPr>
                              <w:pStyle w:val="Nidungvnbn"/>
                              <w:ind w:firstLine="0"/>
                              <w:jc w:val="left"/>
                              <w:rPr>
                                <w:b/>
                              </w:rPr>
                            </w:pPr>
                            <w:r>
                              <w:rPr>
                                <w:color w:val="000000"/>
                                <w:sz w:val="22"/>
                                <w:szCs w:val="22"/>
                              </w:rPr>
                              <w:t>MiddlePhalanxOutlineCorrect</w:t>
                            </w:r>
                          </w:p>
                        </w:tc>
                        <w:tc>
                          <w:tcPr>
                            <w:tcW w:w="900" w:type="dxa"/>
                            <w:vAlign w:val="bottom"/>
                          </w:tcPr>
                          <w:p w14:paraId="7B7E9D1C" w14:textId="366E3975" w:rsidR="001973A2" w:rsidRDefault="001973A2" w:rsidP="00B61163">
                            <w:pPr>
                              <w:pStyle w:val="Nidungvnbn"/>
                              <w:ind w:firstLine="0"/>
                              <w:jc w:val="right"/>
                            </w:pPr>
                            <w:r>
                              <w:rPr>
                                <w:color w:val="000000"/>
                                <w:sz w:val="22"/>
                                <w:szCs w:val="22"/>
                              </w:rPr>
                              <w:t>0.7831</w:t>
                            </w:r>
                          </w:p>
                        </w:tc>
                        <w:tc>
                          <w:tcPr>
                            <w:tcW w:w="900" w:type="dxa"/>
                            <w:vAlign w:val="bottom"/>
                          </w:tcPr>
                          <w:p w14:paraId="435E2738" w14:textId="3D9EFCD2" w:rsidR="001973A2" w:rsidRDefault="001973A2" w:rsidP="00B61163">
                            <w:pPr>
                              <w:pStyle w:val="Nidungvnbn"/>
                              <w:ind w:firstLine="0"/>
                              <w:jc w:val="right"/>
                            </w:pPr>
                            <w:r>
                              <w:rPr>
                                <w:color w:val="000000"/>
                                <w:sz w:val="22"/>
                                <w:szCs w:val="22"/>
                              </w:rPr>
                              <w:t>0.7869</w:t>
                            </w:r>
                          </w:p>
                        </w:tc>
                        <w:tc>
                          <w:tcPr>
                            <w:tcW w:w="900" w:type="dxa"/>
                            <w:vAlign w:val="bottom"/>
                          </w:tcPr>
                          <w:p w14:paraId="0E13667D" w14:textId="1755CA6D" w:rsidR="001973A2" w:rsidRDefault="001973A2" w:rsidP="00B61163">
                            <w:pPr>
                              <w:pStyle w:val="Nidungvnbn"/>
                              <w:ind w:firstLine="0"/>
                              <w:jc w:val="right"/>
                            </w:pPr>
                            <w:r>
                              <w:rPr>
                                <w:color w:val="000000"/>
                                <w:sz w:val="22"/>
                                <w:szCs w:val="22"/>
                              </w:rPr>
                              <w:t>0.7807</w:t>
                            </w:r>
                          </w:p>
                        </w:tc>
                        <w:tc>
                          <w:tcPr>
                            <w:tcW w:w="915" w:type="dxa"/>
                            <w:vAlign w:val="bottom"/>
                          </w:tcPr>
                          <w:p w14:paraId="194F8668" w14:textId="51436BAC" w:rsidR="001973A2" w:rsidRDefault="001973A2" w:rsidP="00B61163">
                            <w:pPr>
                              <w:pStyle w:val="Nidungvnbn"/>
                              <w:ind w:firstLine="0"/>
                              <w:jc w:val="right"/>
                            </w:pPr>
                            <w:r>
                              <w:rPr>
                                <w:color w:val="000000"/>
                                <w:sz w:val="22"/>
                                <w:szCs w:val="22"/>
                              </w:rPr>
                              <w:t>840.1</w:t>
                            </w:r>
                          </w:p>
                        </w:tc>
                        <w:tc>
                          <w:tcPr>
                            <w:tcW w:w="994" w:type="dxa"/>
                            <w:vAlign w:val="bottom"/>
                          </w:tcPr>
                          <w:p w14:paraId="1AE3F1B7" w14:textId="3154D381" w:rsidR="001973A2" w:rsidRDefault="001973A2" w:rsidP="00B61163">
                            <w:pPr>
                              <w:pStyle w:val="Nidungvnbn"/>
                              <w:ind w:firstLine="0"/>
                              <w:jc w:val="right"/>
                            </w:pPr>
                            <w:r>
                              <w:rPr>
                                <w:color w:val="000000"/>
                                <w:sz w:val="22"/>
                                <w:szCs w:val="22"/>
                              </w:rPr>
                              <w:t>0.7945</w:t>
                            </w:r>
                          </w:p>
                        </w:tc>
                        <w:tc>
                          <w:tcPr>
                            <w:tcW w:w="994" w:type="dxa"/>
                            <w:vAlign w:val="bottom"/>
                          </w:tcPr>
                          <w:p w14:paraId="35BCBA38" w14:textId="1E42C2F9" w:rsidR="001973A2" w:rsidRDefault="001973A2" w:rsidP="00B61163">
                            <w:pPr>
                              <w:pStyle w:val="Nidungvnbn"/>
                              <w:ind w:firstLine="0"/>
                              <w:jc w:val="right"/>
                            </w:pPr>
                            <w:r>
                              <w:rPr>
                                <w:color w:val="000000"/>
                                <w:sz w:val="22"/>
                                <w:szCs w:val="22"/>
                              </w:rPr>
                              <w:t>0.7973</w:t>
                            </w:r>
                          </w:p>
                        </w:tc>
                        <w:tc>
                          <w:tcPr>
                            <w:tcW w:w="994" w:type="dxa"/>
                            <w:vAlign w:val="bottom"/>
                          </w:tcPr>
                          <w:p w14:paraId="2440CDC9" w14:textId="023E8C66" w:rsidR="001973A2" w:rsidRDefault="001973A2" w:rsidP="00B61163">
                            <w:pPr>
                              <w:pStyle w:val="Nidungvnbn"/>
                              <w:ind w:firstLine="0"/>
                              <w:jc w:val="right"/>
                            </w:pPr>
                            <w:r>
                              <w:rPr>
                                <w:color w:val="000000"/>
                                <w:sz w:val="22"/>
                                <w:szCs w:val="22"/>
                              </w:rPr>
                              <w:t>0.7897</w:t>
                            </w:r>
                          </w:p>
                        </w:tc>
                        <w:tc>
                          <w:tcPr>
                            <w:tcW w:w="963" w:type="dxa"/>
                            <w:vAlign w:val="bottom"/>
                          </w:tcPr>
                          <w:p w14:paraId="652370E2" w14:textId="349CD28A" w:rsidR="001973A2" w:rsidRDefault="001973A2" w:rsidP="00B61163">
                            <w:pPr>
                              <w:pStyle w:val="Nidungvnbn"/>
                              <w:ind w:firstLine="0"/>
                              <w:jc w:val="right"/>
                            </w:pPr>
                            <w:r>
                              <w:rPr>
                                <w:color w:val="000000"/>
                                <w:sz w:val="22"/>
                                <w:szCs w:val="22"/>
                              </w:rPr>
                              <w:t>693.3</w:t>
                            </w:r>
                          </w:p>
                        </w:tc>
                      </w:tr>
                      <w:tr w:rsidR="001973A2" w14:paraId="11E76869" w14:textId="77777777" w:rsidTr="00B06441">
                        <w:trPr>
                          <w:trHeight w:val="379"/>
                        </w:trPr>
                        <w:tc>
                          <w:tcPr>
                            <w:tcW w:w="805" w:type="dxa"/>
                            <w:vMerge/>
                          </w:tcPr>
                          <w:p w14:paraId="7E464242" w14:textId="77777777" w:rsidR="001973A2" w:rsidRDefault="001973A2" w:rsidP="00B61163">
                            <w:pPr>
                              <w:pStyle w:val="Nidungvnbn"/>
                              <w:ind w:firstLine="0"/>
                              <w:jc w:val="left"/>
                              <w:rPr>
                                <w:b/>
                              </w:rPr>
                            </w:pPr>
                          </w:p>
                        </w:tc>
                        <w:tc>
                          <w:tcPr>
                            <w:tcW w:w="3150" w:type="dxa"/>
                            <w:vAlign w:val="bottom"/>
                          </w:tcPr>
                          <w:p w14:paraId="6868D782" w14:textId="2286888B" w:rsidR="001973A2" w:rsidRDefault="001973A2" w:rsidP="00B61163">
                            <w:pPr>
                              <w:pStyle w:val="Nidungvnbn"/>
                              <w:ind w:firstLine="0"/>
                              <w:jc w:val="left"/>
                              <w:rPr>
                                <w:b/>
                              </w:rPr>
                            </w:pPr>
                            <w:r>
                              <w:rPr>
                                <w:color w:val="000000"/>
                                <w:sz w:val="22"/>
                                <w:szCs w:val="22"/>
                              </w:rPr>
                              <w:t>MiddlePhalanxTW</w:t>
                            </w:r>
                          </w:p>
                        </w:tc>
                        <w:tc>
                          <w:tcPr>
                            <w:tcW w:w="900" w:type="dxa"/>
                            <w:vAlign w:val="bottom"/>
                          </w:tcPr>
                          <w:p w14:paraId="1920880C" w14:textId="1E30F4EB" w:rsidR="001973A2" w:rsidRDefault="001973A2" w:rsidP="00B61163">
                            <w:pPr>
                              <w:pStyle w:val="Nidungvnbn"/>
                              <w:ind w:firstLine="0"/>
                              <w:jc w:val="right"/>
                            </w:pPr>
                            <w:r>
                              <w:rPr>
                                <w:color w:val="000000"/>
                                <w:sz w:val="22"/>
                                <w:szCs w:val="22"/>
                              </w:rPr>
                              <w:t>0.3617</w:t>
                            </w:r>
                          </w:p>
                        </w:tc>
                        <w:tc>
                          <w:tcPr>
                            <w:tcW w:w="900" w:type="dxa"/>
                            <w:vAlign w:val="bottom"/>
                          </w:tcPr>
                          <w:p w14:paraId="100FE477" w14:textId="5730AC98" w:rsidR="001973A2" w:rsidRDefault="001973A2" w:rsidP="00B61163">
                            <w:pPr>
                              <w:pStyle w:val="Nidungvnbn"/>
                              <w:ind w:firstLine="0"/>
                              <w:jc w:val="right"/>
                            </w:pPr>
                            <w:r>
                              <w:rPr>
                                <w:color w:val="000000"/>
                                <w:sz w:val="22"/>
                                <w:szCs w:val="22"/>
                              </w:rPr>
                              <w:t>0.5</w:t>
                            </w:r>
                          </w:p>
                        </w:tc>
                        <w:tc>
                          <w:tcPr>
                            <w:tcW w:w="900" w:type="dxa"/>
                            <w:vAlign w:val="bottom"/>
                          </w:tcPr>
                          <w:p w14:paraId="4CBC743C" w14:textId="015A192A" w:rsidR="001973A2" w:rsidRDefault="001973A2" w:rsidP="00B61163">
                            <w:pPr>
                              <w:pStyle w:val="Nidungvnbn"/>
                              <w:ind w:firstLine="0"/>
                              <w:jc w:val="right"/>
                            </w:pPr>
                            <w:r>
                              <w:rPr>
                                <w:color w:val="000000"/>
                                <w:sz w:val="22"/>
                                <w:szCs w:val="22"/>
                              </w:rPr>
                              <w:t>0.3688</w:t>
                            </w:r>
                          </w:p>
                        </w:tc>
                        <w:tc>
                          <w:tcPr>
                            <w:tcW w:w="915" w:type="dxa"/>
                            <w:vAlign w:val="bottom"/>
                          </w:tcPr>
                          <w:p w14:paraId="74C3F4D1" w14:textId="788420D8" w:rsidR="001973A2" w:rsidRDefault="001973A2" w:rsidP="00B61163">
                            <w:pPr>
                              <w:pStyle w:val="Nidungvnbn"/>
                              <w:ind w:firstLine="0"/>
                              <w:jc w:val="right"/>
                            </w:pPr>
                            <w:r>
                              <w:rPr>
                                <w:color w:val="000000"/>
                                <w:sz w:val="22"/>
                                <w:szCs w:val="22"/>
                              </w:rPr>
                              <w:t>581.5</w:t>
                            </w:r>
                          </w:p>
                        </w:tc>
                        <w:tc>
                          <w:tcPr>
                            <w:tcW w:w="994" w:type="dxa"/>
                            <w:vAlign w:val="bottom"/>
                          </w:tcPr>
                          <w:p w14:paraId="1C93D9A8" w14:textId="7F45B56C" w:rsidR="001973A2" w:rsidRDefault="001973A2" w:rsidP="00B61163">
                            <w:pPr>
                              <w:pStyle w:val="Nidungvnbn"/>
                              <w:ind w:firstLine="0"/>
                              <w:jc w:val="right"/>
                            </w:pPr>
                            <w:r>
                              <w:rPr>
                                <w:color w:val="000000"/>
                                <w:sz w:val="22"/>
                                <w:szCs w:val="22"/>
                              </w:rPr>
                              <w:t>0.3926</w:t>
                            </w:r>
                          </w:p>
                        </w:tc>
                        <w:tc>
                          <w:tcPr>
                            <w:tcW w:w="994" w:type="dxa"/>
                            <w:vAlign w:val="bottom"/>
                          </w:tcPr>
                          <w:p w14:paraId="6F11D2E0" w14:textId="304DF768" w:rsidR="001973A2" w:rsidRDefault="001973A2" w:rsidP="00B61163">
                            <w:pPr>
                              <w:pStyle w:val="Nidungvnbn"/>
                              <w:ind w:firstLine="0"/>
                              <w:jc w:val="right"/>
                            </w:pPr>
                            <w:r>
                              <w:rPr>
                                <w:color w:val="000000"/>
                                <w:sz w:val="22"/>
                                <w:szCs w:val="22"/>
                              </w:rPr>
                              <w:t>0.5</w:t>
                            </w:r>
                          </w:p>
                        </w:tc>
                        <w:tc>
                          <w:tcPr>
                            <w:tcW w:w="994" w:type="dxa"/>
                            <w:vAlign w:val="bottom"/>
                          </w:tcPr>
                          <w:p w14:paraId="19D3DB35" w14:textId="3A191E55" w:rsidR="001973A2" w:rsidRDefault="001973A2" w:rsidP="00B61163">
                            <w:pPr>
                              <w:pStyle w:val="Nidungvnbn"/>
                              <w:ind w:firstLine="0"/>
                              <w:jc w:val="right"/>
                            </w:pPr>
                            <w:r>
                              <w:rPr>
                                <w:color w:val="000000"/>
                                <w:sz w:val="22"/>
                                <w:szCs w:val="22"/>
                              </w:rPr>
                              <w:t>0.3741</w:t>
                            </w:r>
                          </w:p>
                        </w:tc>
                        <w:tc>
                          <w:tcPr>
                            <w:tcW w:w="963" w:type="dxa"/>
                            <w:vAlign w:val="bottom"/>
                          </w:tcPr>
                          <w:p w14:paraId="6F8D2F3B" w14:textId="70AD7CA4" w:rsidR="001973A2" w:rsidRDefault="001973A2" w:rsidP="00B61163">
                            <w:pPr>
                              <w:pStyle w:val="Nidungvnbn"/>
                              <w:ind w:firstLine="0"/>
                              <w:jc w:val="right"/>
                            </w:pPr>
                            <w:r>
                              <w:rPr>
                                <w:color w:val="000000"/>
                                <w:sz w:val="22"/>
                                <w:szCs w:val="22"/>
                              </w:rPr>
                              <w:t>480.3</w:t>
                            </w:r>
                          </w:p>
                        </w:tc>
                      </w:tr>
                      <w:tr w:rsidR="001973A2" w14:paraId="279576E8" w14:textId="77777777" w:rsidTr="00B06441">
                        <w:trPr>
                          <w:trHeight w:val="379"/>
                        </w:trPr>
                        <w:tc>
                          <w:tcPr>
                            <w:tcW w:w="805" w:type="dxa"/>
                            <w:vMerge/>
                          </w:tcPr>
                          <w:p w14:paraId="759D49D3" w14:textId="77777777" w:rsidR="001973A2" w:rsidRDefault="001973A2" w:rsidP="00B61163">
                            <w:pPr>
                              <w:pStyle w:val="Nidungvnbn"/>
                              <w:ind w:firstLine="0"/>
                              <w:jc w:val="left"/>
                              <w:rPr>
                                <w:b/>
                              </w:rPr>
                            </w:pPr>
                          </w:p>
                        </w:tc>
                        <w:tc>
                          <w:tcPr>
                            <w:tcW w:w="3150" w:type="dxa"/>
                            <w:vAlign w:val="bottom"/>
                          </w:tcPr>
                          <w:p w14:paraId="2E262102" w14:textId="7FECEE56" w:rsidR="001973A2" w:rsidRDefault="001973A2" w:rsidP="00B61163">
                            <w:pPr>
                              <w:pStyle w:val="Nidungvnbn"/>
                              <w:ind w:firstLine="0"/>
                              <w:jc w:val="left"/>
                              <w:rPr>
                                <w:b/>
                              </w:rPr>
                            </w:pPr>
                            <w:r>
                              <w:rPr>
                                <w:color w:val="000000"/>
                                <w:sz w:val="22"/>
                                <w:szCs w:val="22"/>
                              </w:rPr>
                              <w:t>MixedShapesRegularTrain</w:t>
                            </w:r>
                          </w:p>
                        </w:tc>
                        <w:tc>
                          <w:tcPr>
                            <w:tcW w:w="900" w:type="dxa"/>
                            <w:vAlign w:val="bottom"/>
                          </w:tcPr>
                          <w:p w14:paraId="07CD1F39" w14:textId="3F8045F7" w:rsidR="001973A2" w:rsidRDefault="001973A2" w:rsidP="00B61163">
                            <w:pPr>
                              <w:pStyle w:val="Nidungvnbn"/>
                              <w:ind w:firstLine="0"/>
                              <w:jc w:val="right"/>
                            </w:pPr>
                            <w:r>
                              <w:rPr>
                                <w:color w:val="000000"/>
                                <w:sz w:val="22"/>
                                <w:szCs w:val="22"/>
                              </w:rPr>
                              <w:t>0.9548</w:t>
                            </w:r>
                          </w:p>
                        </w:tc>
                        <w:tc>
                          <w:tcPr>
                            <w:tcW w:w="900" w:type="dxa"/>
                            <w:vAlign w:val="bottom"/>
                          </w:tcPr>
                          <w:p w14:paraId="63338AD9" w14:textId="3708DDC9" w:rsidR="001973A2" w:rsidRDefault="001973A2" w:rsidP="00B61163">
                            <w:pPr>
                              <w:pStyle w:val="Nidungvnbn"/>
                              <w:ind w:firstLine="0"/>
                              <w:jc w:val="right"/>
                            </w:pPr>
                            <w:r>
                              <w:rPr>
                                <w:color w:val="000000"/>
                                <w:sz w:val="22"/>
                                <w:szCs w:val="22"/>
                              </w:rPr>
                              <w:t>0.9555</w:t>
                            </w:r>
                          </w:p>
                        </w:tc>
                        <w:tc>
                          <w:tcPr>
                            <w:tcW w:w="900" w:type="dxa"/>
                            <w:vAlign w:val="bottom"/>
                          </w:tcPr>
                          <w:p w14:paraId="4B628910" w14:textId="6A3145AD" w:rsidR="001973A2" w:rsidRDefault="001973A2" w:rsidP="00B61163">
                            <w:pPr>
                              <w:pStyle w:val="Nidungvnbn"/>
                              <w:ind w:firstLine="0"/>
                              <w:jc w:val="right"/>
                            </w:pPr>
                            <w:r>
                              <w:rPr>
                                <w:color w:val="000000"/>
                                <w:sz w:val="22"/>
                                <w:szCs w:val="22"/>
                              </w:rPr>
                              <w:t>0.9558</w:t>
                            </w:r>
                          </w:p>
                        </w:tc>
                        <w:tc>
                          <w:tcPr>
                            <w:tcW w:w="915" w:type="dxa"/>
                            <w:vAlign w:val="bottom"/>
                          </w:tcPr>
                          <w:p w14:paraId="1E3109AD" w14:textId="7F4AFFFF" w:rsidR="001973A2" w:rsidRDefault="001973A2" w:rsidP="00B61163">
                            <w:pPr>
                              <w:pStyle w:val="Nidungvnbn"/>
                              <w:ind w:firstLine="0"/>
                              <w:jc w:val="right"/>
                            </w:pPr>
                            <w:r>
                              <w:rPr>
                                <w:color w:val="000000"/>
                                <w:sz w:val="22"/>
                                <w:szCs w:val="22"/>
                              </w:rPr>
                              <w:t>2307.2</w:t>
                            </w:r>
                          </w:p>
                        </w:tc>
                        <w:tc>
                          <w:tcPr>
                            <w:tcW w:w="994" w:type="dxa"/>
                            <w:vAlign w:val="bottom"/>
                          </w:tcPr>
                          <w:p w14:paraId="5A4CE3AC" w14:textId="4A9390A5" w:rsidR="001973A2" w:rsidRDefault="001973A2" w:rsidP="00B61163">
                            <w:pPr>
                              <w:pStyle w:val="Nidungvnbn"/>
                              <w:ind w:firstLine="0"/>
                              <w:jc w:val="right"/>
                            </w:pPr>
                            <w:r>
                              <w:rPr>
                                <w:color w:val="000000"/>
                                <w:sz w:val="22"/>
                                <w:szCs w:val="22"/>
                              </w:rPr>
                              <w:t>0.9541</w:t>
                            </w:r>
                          </w:p>
                        </w:tc>
                        <w:tc>
                          <w:tcPr>
                            <w:tcW w:w="994" w:type="dxa"/>
                            <w:vAlign w:val="bottom"/>
                          </w:tcPr>
                          <w:p w14:paraId="52C735AB" w14:textId="1A20E788" w:rsidR="001973A2" w:rsidRDefault="001973A2" w:rsidP="00B61163">
                            <w:pPr>
                              <w:pStyle w:val="Nidungvnbn"/>
                              <w:ind w:firstLine="0"/>
                              <w:jc w:val="right"/>
                            </w:pPr>
                            <w:r>
                              <w:rPr>
                                <w:color w:val="000000"/>
                                <w:sz w:val="22"/>
                                <w:szCs w:val="22"/>
                              </w:rPr>
                              <w:t>0.9542</w:t>
                            </w:r>
                          </w:p>
                        </w:tc>
                        <w:tc>
                          <w:tcPr>
                            <w:tcW w:w="994" w:type="dxa"/>
                            <w:vAlign w:val="bottom"/>
                          </w:tcPr>
                          <w:p w14:paraId="3F62C873" w14:textId="7B5EFADC" w:rsidR="001973A2" w:rsidRDefault="001973A2" w:rsidP="00B61163">
                            <w:pPr>
                              <w:pStyle w:val="Nidungvnbn"/>
                              <w:ind w:firstLine="0"/>
                              <w:jc w:val="right"/>
                            </w:pPr>
                            <w:r>
                              <w:rPr>
                                <w:color w:val="000000"/>
                                <w:sz w:val="22"/>
                                <w:szCs w:val="22"/>
                              </w:rPr>
                              <w:t>0.9541</w:t>
                            </w:r>
                          </w:p>
                        </w:tc>
                        <w:tc>
                          <w:tcPr>
                            <w:tcW w:w="963" w:type="dxa"/>
                            <w:vAlign w:val="bottom"/>
                          </w:tcPr>
                          <w:p w14:paraId="4BB0A9C3" w14:textId="05CABB71" w:rsidR="001973A2" w:rsidRDefault="001973A2" w:rsidP="00B61163">
                            <w:pPr>
                              <w:pStyle w:val="Nidungvnbn"/>
                              <w:ind w:firstLine="0"/>
                              <w:jc w:val="right"/>
                            </w:pPr>
                            <w:r>
                              <w:rPr>
                                <w:color w:val="000000"/>
                                <w:sz w:val="22"/>
                                <w:szCs w:val="22"/>
                              </w:rPr>
                              <w:t>5062.3</w:t>
                            </w:r>
                          </w:p>
                        </w:tc>
                      </w:tr>
                      <w:tr w:rsidR="001973A2" w14:paraId="7ACED91F" w14:textId="77777777" w:rsidTr="00B06441">
                        <w:trPr>
                          <w:trHeight w:val="379"/>
                        </w:trPr>
                        <w:tc>
                          <w:tcPr>
                            <w:tcW w:w="805" w:type="dxa"/>
                            <w:vMerge/>
                          </w:tcPr>
                          <w:p w14:paraId="2BFF59F4" w14:textId="77777777" w:rsidR="001973A2" w:rsidRDefault="001973A2" w:rsidP="00B61163">
                            <w:pPr>
                              <w:pStyle w:val="Nidungvnbn"/>
                              <w:ind w:firstLine="0"/>
                              <w:jc w:val="left"/>
                              <w:rPr>
                                <w:b/>
                              </w:rPr>
                            </w:pPr>
                          </w:p>
                        </w:tc>
                        <w:tc>
                          <w:tcPr>
                            <w:tcW w:w="3150" w:type="dxa"/>
                            <w:vAlign w:val="bottom"/>
                          </w:tcPr>
                          <w:p w14:paraId="7E2ABDE7" w14:textId="7B4BC707" w:rsidR="001973A2" w:rsidRDefault="001973A2" w:rsidP="00B61163">
                            <w:pPr>
                              <w:pStyle w:val="Nidungvnbn"/>
                              <w:ind w:firstLine="0"/>
                              <w:jc w:val="left"/>
                              <w:rPr>
                                <w:b/>
                              </w:rPr>
                            </w:pPr>
                            <w:r>
                              <w:rPr>
                                <w:color w:val="000000"/>
                                <w:sz w:val="22"/>
                                <w:szCs w:val="22"/>
                              </w:rPr>
                              <w:t>MixedShapesSmallTrain</w:t>
                            </w:r>
                          </w:p>
                        </w:tc>
                        <w:tc>
                          <w:tcPr>
                            <w:tcW w:w="900" w:type="dxa"/>
                            <w:vAlign w:val="bottom"/>
                          </w:tcPr>
                          <w:p w14:paraId="48C44612" w14:textId="251F5F3D" w:rsidR="001973A2" w:rsidRDefault="001973A2" w:rsidP="00B61163">
                            <w:pPr>
                              <w:pStyle w:val="Nidungvnbn"/>
                              <w:ind w:firstLine="0"/>
                              <w:jc w:val="right"/>
                            </w:pPr>
                            <w:r>
                              <w:rPr>
                                <w:color w:val="000000"/>
                                <w:sz w:val="22"/>
                                <w:szCs w:val="22"/>
                              </w:rPr>
                              <w:t>0.9041</w:t>
                            </w:r>
                          </w:p>
                        </w:tc>
                        <w:tc>
                          <w:tcPr>
                            <w:tcW w:w="900" w:type="dxa"/>
                            <w:vAlign w:val="bottom"/>
                          </w:tcPr>
                          <w:p w14:paraId="2CC103D2" w14:textId="3F957F34" w:rsidR="001973A2" w:rsidRDefault="001973A2" w:rsidP="00B61163">
                            <w:pPr>
                              <w:pStyle w:val="Nidungvnbn"/>
                              <w:ind w:firstLine="0"/>
                              <w:jc w:val="right"/>
                            </w:pPr>
                            <w:r>
                              <w:rPr>
                                <w:color w:val="000000"/>
                                <w:sz w:val="22"/>
                                <w:szCs w:val="22"/>
                              </w:rPr>
                              <w:t>0.8981</w:t>
                            </w:r>
                          </w:p>
                        </w:tc>
                        <w:tc>
                          <w:tcPr>
                            <w:tcW w:w="900" w:type="dxa"/>
                            <w:vAlign w:val="bottom"/>
                          </w:tcPr>
                          <w:p w14:paraId="03BC5C9E" w14:textId="653DB1C6" w:rsidR="001973A2" w:rsidRDefault="001973A2" w:rsidP="00B61163">
                            <w:pPr>
                              <w:pStyle w:val="Nidungvnbn"/>
                              <w:ind w:firstLine="0"/>
                              <w:jc w:val="right"/>
                            </w:pPr>
                            <w:r>
                              <w:rPr>
                                <w:color w:val="000000"/>
                                <w:sz w:val="22"/>
                                <w:szCs w:val="22"/>
                              </w:rPr>
                              <w:t>0.8937</w:t>
                            </w:r>
                          </w:p>
                        </w:tc>
                        <w:tc>
                          <w:tcPr>
                            <w:tcW w:w="915" w:type="dxa"/>
                            <w:vAlign w:val="bottom"/>
                          </w:tcPr>
                          <w:p w14:paraId="6C39DE41" w14:textId="0AD9E880" w:rsidR="001973A2" w:rsidRDefault="001973A2" w:rsidP="00B61163">
                            <w:pPr>
                              <w:pStyle w:val="Nidungvnbn"/>
                              <w:ind w:firstLine="0"/>
                              <w:jc w:val="right"/>
                            </w:pPr>
                            <w:r>
                              <w:rPr>
                                <w:color w:val="000000"/>
                                <w:sz w:val="22"/>
                                <w:szCs w:val="22"/>
                              </w:rPr>
                              <w:t>1954.7</w:t>
                            </w:r>
                          </w:p>
                        </w:tc>
                        <w:tc>
                          <w:tcPr>
                            <w:tcW w:w="994" w:type="dxa"/>
                            <w:vAlign w:val="bottom"/>
                          </w:tcPr>
                          <w:p w14:paraId="0310610C" w14:textId="4D8598B8" w:rsidR="001973A2" w:rsidRDefault="001973A2" w:rsidP="00B61163">
                            <w:pPr>
                              <w:pStyle w:val="Nidungvnbn"/>
                              <w:ind w:firstLine="0"/>
                              <w:jc w:val="right"/>
                            </w:pPr>
                            <w:r>
                              <w:rPr>
                                <w:color w:val="000000"/>
                                <w:sz w:val="22"/>
                                <w:szCs w:val="22"/>
                              </w:rPr>
                              <w:t>0.0296</w:t>
                            </w:r>
                          </w:p>
                        </w:tc>
                        <w:tc>
                          <w:tcPr>
                            <w:tcW w:w="994" w:type="dxa"/>
                            <w:vAlign w:val="bottom"/>
                          </w:tcPr>
                          <w:p w14:paraId="2667BF89" w14:textId="1940AD4D" w:rsidR="001973A2" w:rsidRDefault="001973A2" w:rsidP="00B61163">
                            <w:pPr>
                              <w:pStyle w:val="Nidungvnbn"/>
                              <w:ind w:firstLine="0"/>
                              <w:jc w:val="right"/>
                            </w:pPr>
                            <w:r>
                              <w:rPr>
                                <w:color w:val="000000"/>
                                <w:sz w:val="22"/>
                                <w:szCs w:val="22"/>
                              </w:rPr>
                              <w:t>0.0643</w:t>
                            </w:r>
                          </w:p>
                        </w:tc>
                        <w:tc>
                          <w:tcPr>
                            <w:tcW w:w="994" w:type="dxa"/>
                            <w:vAlign w:val="bottom"/>
                          </w:tcPr>
                          <w:p w14:paraId="752BAAC2" w14:textId="6145305F" w:rsidR="001973A2" w:rsidRDefault="001973A2" w:rsidP="00B61163">
                            <w:pPr>
                              <w:pStyle w:val="Nidungvnbn"/>
                              <w:ind w:firstLine="0"/>
                              <w:jc w:val="right"/>
                            </w:pPr>
                            <w:r>
                              <w:rPr>
                                <w:color w:val="000000"/>
                                <w:sz w:val="22"/>
                                <w:szCs w:val="22"/>
                              </w:rPr>
                              <w:t>0.127</w:t>
                            </w:r>
                          </w:p>
                        </w:tc>
                        <w:tc>
                          <w:tcPr>
                            <w:tcW w:w="963" w:type="dxa"/>
                            <w:vAlign w:val="bottom"/>
                          </w:tcPr>
                          <w:p w14:paraId="2742C9F7" w14:textId="365D9EB4" w:rsidR="001973A2" w:rsidRDefault="001973A2" w:rsidP="00B61163">
                            <w:pPr>
                              <w:pStyle w:val="Nidungvnbn"/>
                              <w:ind w:firstLine="0"/>
                              <w:jc w:val="right"/>
                            </w:pPr>
                            <w:r>
                              <w:rPr>
                                <w:color w:val="000000"/>
                                <w:sz w:val="22"/>
                                <w:szCs w:val="22"/>
                              </w:rPr>
                              <w:t>1329.9</w:t>
                            </w:r>
                          </w:p>
                        </w:tc>
                      </w:tr>
                      <w:tr w:rsidR="001973A2" w14:paraId="1DAB8CBA" w14:textId="77777777" w:rsidTr="00B06441">
                        <w:trPr>
                          <w:trHeight w:val="379"/>
                        </w:trPr>
                        <w:tc>
                          <w:tcPr>
                            <w:tcW w:w="805" w:type="dxa"/>
                            <w:vMerge/>
                          </w:tcPr>
                          <w:p w14:paraId="6C6C8600" w14:textId="77777777" w:rsidR="001973A2" w:rsidRDefault="001973A2" w:rsidP="00B61163">
                            <w:pPr>
                              <w:pStyle w:val="Nidungvnbn"/>
                              <w:ind w:firstLine="0"/>
                              <w:jc w:val="left"/>
                              <w:rPr>
                                <w:b/>
                              </w:rPr>
                            </w:pPr>
                          </w:p>
                        </w:tc>
                        <w:tc>
                          <w:tcPr>
                            <w:tcW w:w="3150" w:type="dxa"/>
                            <w:vAlign w:val="bottom"/>
                          </w:tcPr>
                          <w:p w14:paraId="1A5DA510" w14:textId="64B93BBB" w:rsidR="001973A2" w:rsidRDefault="001973A2" w:rsidP="00B61163">
                            <w:pPr>
                              <w:pStyle w:val="Nidungvnbn"/>
                              <w:ind w:firstLine="0"/>
                              <w:jc w:val="left"/>
                              <w:rPr>
                                <w:b/>
                              </w:rPr>
                            </w:pPr>
                            <w:r>
                              <w:rPr>
                                <w:color w:val="000000"/>
                                <w:sz w:val="22"/>
                                <w:szCs w:val="22"/>
                              </w:rPr>
                              <w:t>MoteStrain</w:t>
                            </w:r>
                          </w:p>
                        </w:tc>
                        <w:tc>
                          <w:tcPr>
                            <w:tcW w:w="900" w:type="dxa"/>
                            <w:vAlign w:val="bottom"/>
                          </w:tcPr>
                          <w:p w14:paraId="1592226B" w14:textId="31356ED8" w:rsidR="001973A2" w:rsidRDefault="001973A2" w:rsidP="00B61163">
                            <w:pPr>
                              <w:pStyle w:val="Nidungvnbn"/>
                              <w:ind w:firstLine="0"/>
                              <w:jc w:val="right"/>
                            </w:pPr>
                            <w:r>
                              <w:rPr>
                                <w:color w:val="000000"/>
                                <w:sz w:val="22"/>
                                <w:szCs w:val="22"/>
                              </w:rPr>
                              <w:t>0.9384</w:t>
                            </w:r>
                          </w:p>
                        </w:tc>
                        <w:tc>
                          <w:tcPr>
                            <w:tcW w:w="900" w:type="dxa"/>
                            <w:vAlign w:val="bottom"/>
                          </w:tcPr>
                          <w:p w14:paraId="223F20EA" w14:textId="69EA1C3F" w:rsidR="001973A2" w:rsidRDefault="001973A2" w:rsidP="00B61163">
                            <w:pPr>
                              <w:pStyle w:val="Nidungvnbn"/>
                              <w:ind w:firstLine="0"/>
                              <w:jc w:val="right"/>
                            </w:pPr>
                            <w:r>
                              <w:rPr>
                                <w:color w:val="000000"/>
                                <w:sz w:val="22"/>
                                <w:szCs w:val="22"/>
                              </w:rPr>
                              <w:t>0.9385</w:t>
                            </w:r>
                          </w:p>
                        </w:tc>
                        <w:tc>
                          <w:tcPr>
                            <w:tcW w:w="900" w:type="dxa"/>
                            <w:vAlign w:val="bottom"/>
                          </w:tcPr>
                          <w:p w14:paraId="6ADE73C4" w14:textId="554A9D8A" w:rsidR="001973A2" w:rsidRDefault="001973A2" w:rsidP="00B61163">
                            <w:pPr>
                              <w:pStyle w:val="Nidungvnbn"/>
                              <w:ind w:firstLine="0"/>
                              <w:jc w:val="right"/>
                            </w:pPr>
                            <w:r>
                              <w:rPr>
                                <w:color w:val="000000"/>
                                <w:sz w:val="22"/>
                                <w:szCs w:val="22"/>
                              </w:rPr>
                              <w:t>0.9378</w:t>
                            </w:r>
                          </w:p>
                        </w:tc>
                        <w:tc>
                          <w:tcPr>
                            <w:tcW w:w="915" w:type="dxa"/>
                            <w:vAlign w:val="bottom"/>
                          </w:tcPr>
                          <w:p w14:paraId="730C2055" w14:textId="2A8A8C41" w:rsidR="001973A2" w:rsidRDefault="001973A2" w:rsidP="00B61163">
                            <w:pPr>
                              <w:pStyle w:val="Nidungvnbn"/>
                              <w:ind w:firstLine="0"/>
                              <w:jc w:val="right"/>
                            </w:pPr>
                            <w:r>
                              <w:rPr>
                                <w:color w:val="000000"/>
                                <w:sz w:val="22"/>
                                <w:szCs w:val="22"/>
                              </w:rPr>
                              <w:t>2353.5</w:t>
                            </w:r>
                          </w:p>
                        </w:tc>
                        <w:tc>
                          <w:tcPr>
                            <w:tcW w:w="994" w:type="dxa"/>
                            <w:vAlign w:val="bottom"/>
                          </w:tcPr>
                          <w:p w14:paraId="33416014" w14:textId="409E3256" w:rsidR="001973A2" w:rsidRDefault="001973A2" w:rsidP="00B61163">
                            <w:pPr>
                              <w:pStyle w:val="Nidungvnbn"/>
                              <w:ind w:firstLine="0"/>
                              <w:jc w:val="right"/>
                            </w:pPr>
                            <w:r>
                              <w:rPr>
                                <w:color w:val="000000"/>
                                <w:sz w:val="22"/>
                                <w:szCs w:val="22"/>
                              </w:rPr>
                              <w:t>0.9325</w:t>
                            </w:r>
                          </w:p>
                        </w:tc>
                        <w:tc>
                          <w:tcPr>
                            <w:tcW w:w="994" w:type="dxa"/>
                            <w:vAlign w:val="bottom"/>
                          </w:tcPr>
                          <w:p w14:paraId="6E0FBB33" w14:textId="0FFDEA02" w:rsidR="001973A2" w:rsidRDefault="001973A2" w:rsidP="00B61163">
                            <w:pPr>
                              <w:pStyle w:val="Nidungvnbn"/>
                              <w:ind w:firstLine="0"/>
                              <w:jc w:val="right"/>
                            </w:pPr>
                            <w:r>
                              <w:rPr>
                                <w:color w:val="000000"/>
                                <w:sz w:val="22"/>
                                <w:szCs w:val="22"/>
                              </w:rPr>
                              <w:t>0.9321</w:t>
                            </w:r>
                          </w:p>
                        </w:tc>
                        <w:tc>
                          <w:tcPr>
                            <w:tcW w:w="994" w:type="dxa"/>
                            <w:vAlign w:val="bottom"/>
                          </w:tcPr>
                          <w:p w14:paraId="6C8D8EDB" w14:textId="1B06FD42" w:rsidR="001973A2" w:rsidRDefault="001973A2" w:rsidP="00B61163">
                            <w:pPr>
                              <w:pStyle w:val="Nidungvnbn"/>
                              <w:ind w:firstLine="0"/>
                              <w:jc w:val="right"/>
                            </w:pPr>
                            <w:r>
                              <w:rPr>
                                <w:color w:val="000000"/>
                                <w:sz w:val="22"/>
                                <w:szCs w:val="22"/>
                              </w:rPr>
                              <w:t>0.9309</w:t>
                            </w:r>
                          </w:p>
                        </w:tc>
                        <w:tc>
                          <w:tcPr>
                            <w:tcW w:w="963" w:type="dxa"/>
                            <w:vAlign w:val="bottom"/>
                          </w:tcPr>
                          <w:p w14:paraId="0DAE672A" w14:textId="762E9F18" w:rsidR="001973A2" w:rsidRDefault="001973A2" w:rsidP="00B61163">
                            <w:pPr>
                              <w:pStyle w:val="Nidungvnbn"/>
                              <w:ind w:firstLine="0"/>
                              <w:jc w:val="right"/>
                            </w:pPr>
                            <w:r>
                              <w:rPr>
                                <w:color w:val="000000"/>
                                <w:sz w:val="22"/>
                                <w:szCs w:val="22"/>
                              </w:rPr>
                              <w:t>2549</w:t>
                            </w:r>
                          </w:p>
                        </w:tc>
                      </w:tr>
                      <w:tr w:rsidR="001973A2" w14:paraId="551B2284" w14:textId="77777777" w:rsidTr="00B06441">
                        <w:trPr>
                          <w:trHeight w:val="379"/>
                        </w:trPr>
                        <w:tc>
                          <w:tcPr>
                            <w:tcW w:w="805" w:type="dxa"/>
                            <w:vMerge/>
                          </w:tcPr>
                          <w:p w14:paraId="594282D3" w14:textId="77777777" w:rsidR="001973A2" w:rsidRDefault="001973A2" w:rsidP="00B61163">
                            <w:pPr>
                              <w:pStyle w:val="Nidungvnbn"/>
                              <w:ind w:firstLine="0"/>
                              <w:jc w:val="left"/>
                              <w:rPr>
                                <w:b/>
                              </w:rPr>
                            </w:pPr>
                          </w:p>
                        </w:tc>
                        <w:tc>
                          <w:tcPr>
                            <w:tcW w:w="3150" w:type="dxa"/>
                            <w:vAlign w:val="bottom"/>
                          </w:tcPr>
                          <w:p w14:paraId="67A1CEE3" w14:textId="0810E811" w:rsidR="001973A2" w:rsidRDefault="001973A2" w:rsidP="00A24F79">
                            <w:pPr>
                              <w:pStyle w:val="Nidungvnbn"/>
                              <w:ind w:firstLine="0"/>
                              <w:jc w:val="left"/>
                              <w:rPr>
                                <w:b/>
                              </w:rPr>
                            </w:pPr>
                            <w:r>
                              <w:rPr>
                                <w:color w:val="000000"/>
                                <w:sz w:val="22"/>
                                <w:szCs w:val="22"/>
                              </w:rPr>
                              <w:t>NonInvasiveFetalECGThorax1</w:t>
                            </w:r>
                          </w:p>
                        </w:tc>
                        <w:tc>
                          <w:tcPr>
                            <w:tcW w:w="900" w:type="dxa"/>
                            <w:vAlign w:val="center"/>
                          </w:tcPr>
                          <w:p w14:paraId="458ACC6E" w14:textId="6D1B2643" w:rsidR="001973A2" w:rsidRDefault="001973A2" w:rsidP="00B61163">
                            <w:pPr>
                              <w:pStyle w:val="Nidungvnbn"/>
                              <w:ind w:firstLine="0"/>
                              <w:jc w:val="right"/>
                            </w:pPr>
                            <w:r>
                              <w:rPr>
                                <w:color w:val="000000"/>
                                <w:sz w:val="22"/>
                                <w:szCs w:val="22"/>
                              </w:rPr>
                              <w:t>0.9562</w:t>
                            </w:r>
                          </w:p>
                        </w:tc>
                        <w:tc>
                          <w:tcPr>
                            <w:tcW w:w="900" w:type="dxa"/>
                            <w:vAlign w:val="center"/>
                          </w:tcPr>
                          <w:p w14:paraId="78D17C5D" w14:textId="4597DBB0" w:rsidR="001973A2" w:rsidRDefault="001973A2" w:rsidP="00B61163">
                            <w:pPr>
                              <w:pStyle w:val="Nidungvnbn"/>
                              <w:ind w:firstLine="0"/>
                              <w:jc w:val="right"/>
                            </w:pPr>
                            <w:r>
                              <w:rPr>
                                <w:color w:val="000000"/>
                                <w:sz w:val="22"/>
                                <w:szCs w:val="22"/>
                              </w:rPr>
                              <w:t>0.9567</w:t>
                            </w:r>
                          </w:p>
                        </w:tc>
                        <w:tc>
                          <w:tcPr>
                            <w:tcW w:w="900" w:type="dxa"/>
                            <w:vAlign w:val="center"/>
                          </w:tcPr>
                          <w:p w14:paraId="179CE4EA" w14:textId="6DD3D8CF" w:rsidR="001973A2" w:rsidRDefault="001973A2" w:rsidP="00B61163">
                            <w:pPr>
                              <w:pStyle w:val="Nidungvnbn"/>
                              <w:ind w:firstLine="0"/>
                              <w:jc w:val="right"/>
                            </w:pPr>
                            <w:r>
                              <w:rPr>
                                <w:color w:val="000000"/>
                                <w:sz w:val="22"/>
                                <w:szCs w:val="22"/>
                              </w:rPr>
                              <w:t>0.9557</w:t>
                            </w:r>
                          </w:p>
                        </w:tc>
                        <w:tc>
                          <w:tcPr>
                            <w:tcW w:w="915" w:type="dxa"/>
                            <w:vAlign w:val="center"/>
                          </w:tcPr>
                          <w:p w14:paraId="7906927C" w14:textId="73317049" w:rsidR="001973A2" w:rsidRDefault="001973A2" w:rsidP="00B61163">
                            <w:pPr>
                              <w:pStyle w:val="Nidungvnbn"/>
                              <w:ind w:firstLine="0"/>
                              <w:jc w:val="right"/>
                            </w:pPr>
                            <w:r>
                              <w:rPr>
                                <w:color w:val="000000"/>
                                <w:sz w:val="22"/>
                                <w:szCs w:val="22"/>
                              </w:rPr>
                              <w:t>4191.7</w:t>
                            </w:r>
                          </w:p>
                        </w:tc>
                        <w:tc>
                          <w:tcPr>
                            <w:tcW w:w="994" w:type="dxa"/>
                            <w:vAlign w:val="bottom"/>
                          </w:tcPr>
                          <w:p w14:paraId="0C2EA911" w14:textId="759A5EEA" w:rsidR="001973A2" w:rsidRDefault="001973A2" w:rsidP="00B61163">
                            <w:pPr>
                              <w:pStyle w:val="Nidungvnbn"/>
                              <w:ind w:firstLine="0"/>
                              <w:jc w:val="right"/>
                            </w:pPr>
                            <w:r>
                              <w:rPr>
                                <w:color w:val="000000"/>
                                <w:sz w:val="22"/>
                                <w:szCs w:val="22"/>
                              </w:rPr>
                              <w:t>0.9534</w:t>
                            </w:r>
                          </w:p>
                        </w:tc>
                        <w:tc>
                          <w:tcPr>
                            <w:tcW w:w="994" w:type="dxa"/>
                            <w:vAlign w:val="bottom"/>
                          </w:tcPr>
                          <w:p w14:paraId="7518BB21" w14:textId="3E38394F" w:rsidR="001973A2" w:rsidRDefault="001973A2" w:rsidP="00B61163">
                            <w:pPr>
                              <w:pStyle w:val="Nidungvnbn"/>
                              <w:ind w:firstLine="0"/>
                              <w:jc w:val="right"/>
                            </w:pPr>
                            <w:r>
                              <w:rPr>
                                <w:color w:val="000000"/>
                                <w:sz w:val="22"/>
                                <w:szCs w:val="22"/>
                              </w:rPr>
                              <w:t>0.9537</w:t>
                            </w:r>
                          </w:p>
                        </w:tc>
                        <w:tc>
                          <w:tcPr>
                            <w:tcW w:w="994" w:type="dxa"/>
                            <w:vAlign w:val="bottom"/>
                          </w:tcPr>
                          <w:p w14:paraId="50CFC58B" w14:textId="0DFB60BF" w:rsidR="001973A2" w:rsidRDefault="001973A2" w:rsidP="00B61163">
                            <w:pPr>
                              <w:pStyle w:val="Nidungvnbn"/>
                              <w:ind w:firstLine="0"/>
                              <w:jc w:val="right"/>
                            </w:pPr>
                            <w:r>
                              <w:rPr>
                                <w:color w:val="000000"/>
                                <w:sz w:val="22"/>
                                <w:szCs w:val="22"/>
                              </w:rPr>
                              <w:t>0.9525</w:t>
                            </w:r>
                          </w:p>
                        </w:tc>
                        <w:tc>
                          <w:tcPr>
                            <w:tcW w:w="963" w:type="dxa"/>
                            <w:vAlign w:val="bottom"/>
                          </w:tcPr>
                          <w:p w14:paraId="4DDA3658" w14:textId="7FBB3914" w:rsidR="001973A2" w:rsidRDefault="001973A2" w:rsidP="00B61163">
                            <w:pPr>
                              <w:pStyle w:val="Nidungvnbn"/>
                              <w:ind w:firstLine="0"/>
                              <w:jc w:val="right"/>
                            </w:pPr>
                            <w:r>
                              <w:rPr>
                                <w:color w:val="000000"/>
                                <w:sz w:val="22"/>
                                <w:szCs w:val="22"/>
                              </w:rPr>
                              <w:t>7433.2</w:t>
                            </w:r>
                          </w:p>
                        </w:tc>
                      </w:tr>
                      <w:tr w:rsidR="001973A2" w14:paraId="038D4B0A" w14:textId="77777777" w:rsidTr="00B06441">
                        <w:trPr>
                          <w:trHeight w:val="379"/>
                        </w:trPr>
                        <w:tc>
                          <w:tcPr>
                            <w:tcW w:w="805" w:type="dxa"/>
                            <w:vMerge/>
                          </w:tcPr>
                          <w:p w14:paraId="0D080FF4" w14:textId="77777777" w:rsidR="001973A2" w:rsidRDefault="001973A2" w:rsidP="00B61163">
                            <w:pPr>
                              <w:pStyle w:val="Nidungvnbn"/>
                              <w:ind w:firstLine="0"/>
                              <w:jc w:val="left"/>
                              <w:rPr>
                                <w:b/>
                              </w:rPr>
                            </w:pPr>
                          </w:p>
                        </w:tc>
                        <w:tc>
                          <w:tcPr>
                            <w:tcW w:w="3150" w:type="dxa"/>
                            <w:vAlign w:val="bottom"/>
                          </w:tcPr>
                          <w:p w14:paraId="0958A9A2" w14:textId="47F114BC" w:rsidR="001973A2" w:rsidRDefault="001973A2" w:rsidP="00A24F79">
                            <w:pPr>
                              <w:pStyle w:val="Nidungvnbn"/>
                              <w:ind w:firstLine="0"/>
                              <w:jc w:val="left"/>
                              <w:rPr>
                                <w:b/>
                              </w:rPr>
                            </w:pPr>
                            <w:r>
                              <w:rPr>
                                <w:color w:val="000000"/>
                                <w:sz w:val="22"/>
                                <w:szCs w:val="22"/>
                              </w:rPr>
                              <w:t>NonInvasiveFetalECGThorax2</w:t>
                            </w:r>
                          </w:p>
                        </w:tc>
                        <w:tc>
                          <w:tcPr>
                            <w:tcW w:w="900" w:type="dxa"/>
                            <w:vAlign w:val="center"/>
                          </w:tcPr>
                          <w:p w14:paraId="297062DA" w14:textId="01FBAAF5" w:rsidR="001973A2" w:rsidRDefault="001973A2" w:rsidP="00B61163">
                            <w:pPr>
                              <w:pStyle w:val="Nidungvnbn"/>
                              <w:ind w:firstLine="0"/>
                              <w:jc w:val="right"/>
                            </w:pPr>
                            <w:r>
                              <w:rPr>
                                <w:color w:val="000000"/>
                                <w:sz w:val="22"/>
                                <w:szCs w:val="22"/>
                              </w:rPr>
                              <w:t>0.951</w:t>
                            </w:r>
                          </w:p>
                        </w:tc>
                        <w:tc>
                          <w:tcPr>
                            <w:tcW w:w="900" w:type="dxa"/>
                            <w:vAlign w:val="center"/>
                          </w:tcPr>
                          <w:p w14:paraId="578D051C" w14:textId="2EDA3300" w:rsidR="001973A2" w:rsidRDefault="001973A2" w:rsidP="00B61163">
                            <w:pPr>
                              <w:pStyle w:val="Nidungvnbn"/>
                              <w:ind w:firstLine="0"/>
                              <w:jc w:val="right"/>
                            </w:pPr>
                            <w:r>
                              <w:rPr>
                                <w:color w:val="000000"/>
                                <w:sz w:val="22"/>
                                <w:szCs w:val="22"/>
                              </w:rPr>
                              <w:t>0.9542</w:t>
                            </w:r>
                          </w:p>
                        </w:tc>
                        <w:tc>
                          <w:tcPr>
                            <w:tcW w:w="900" w:type="dxa"/>
                            <w:vAlign w:val="center"/>
                          </w:tcPr>
                          <w:p w14:paraId="5809DAB0" w14:textId="03E3511C" w:rsidR="001973A2" w:rsidRDefault="001973A2" w:rsidP="00B61163">
                            <w:pPr>
                              <w:pStyle w:val="Nidungvnbn"/>
                              <w:ind w:firstLine="0"/>
                              <w:jc w:val="right"/>
                            </w:pPr>
                            <w:r>
                              <w:rPr>
                                <w:color w:val="000000"/>
                                <w:sz w:val="22"/>
                                <w:szCs w:val="22"/>
                              </w:rPr>
                              <w:t>0.9505</w:t>
                            </w:r>
                          </w:p>
                        </w:tc>
                        <w:tc>
                          <w:tcPr>
                            <w:tcW w:w="915" w:type="dxa"/>
                            <w:vAlign w:val="center"/>
                          </w:tcPr>
                          <w:p w14:paraId="0D1771C6" w14:textId="42AB5BF0" w:rsidR="001973A2" w:rsidRDefault="001973A2" w:rsidP="00B61163">
                            <w:pPr>
                              <w:pStyle w:val="Nidungvnbn"/>
                              <w:ind w:firstLine="0"/>
                              <w:jc w:val="right"/>
                            </w:pPr>
                            <w:r>
                              <w:rPr>
                                <w:color w:val="000000"/>
                                <w:sz w:val="22"/>
                                <w:szCs w:val="22"/>
                              </w:rPr>
                              <w:t>4026.7</w:t>
                            </w:r>
                          </w:p>
                        </w:tc>
                        <w:tc>
                          <w:tcPr>
                            <w:tcW w:w="994" w:type="dxa"/>
                            <w:vAlign w:val="bottom"/>
                          </w:tcPr>
                          <w:p w14:paraId="5774789E" w14:textId="4C89AF39" w:rsidR="001973A2" w:rsidRDefault="001973A2" w:rsidP="00B61163">
                            <w:pPr>
                              <w:pStyle w:val="Nidungvnbn"/>
                              <w:ind w:firstLine="0"/>
                              <w:jc w:val="right"/>
                            </w:pPr>
                            <w:r>
                              <w:rPr>
                                <w:color w:val="000000"/>
                                <w:sz w:val="22"/>
                                <w:szCs w:val="22"/>
                              </w:rPr>
                              <w:t>0.9492</w:t>
                            </w:r>
                          </w:p>
                        </w:tc>
                        <w:tc>
                          <w:tcPr>
                            <w:tcW w:w="994" w:type="dxa"/>
                            <w:vAlign w:val="bottom"/>
                          </w:tcPr>
                          <w:p w14:paraId="2A442E60" w14:textId="5913FA64" w:rsidR="001973A2" w:rsidRDefault="001973A2" w:rsidP="00B61163">
                            <w:pPr>
                              <w:pStyle w:val="Nidungvnbn"/>
                              <w:ind w:firstLine="0"/>
                              <w:jc w:val="right"/>
                            </w:pPr>
                            <w:r>
                              <w:rPr>
                                <w:color w:val="000000"/>
                                <w:sz w:val="22"/>
                                <w:szCs w:val="22"/>
                              </w:rPr>
                              <w:t>0.9537</w:t>
                            </w:r>
                          </w:p>
                        </w:tc>
                        <w:tc>
                          <w:tcPr>
                            <w:tcW w:w="994" w:type="dxa"/>
                            <w:vAlign w:val="bottom"/>
                          </w:tcPr>
                          <w:p w14:paraId="14B3DEB6" w14:textId="6E79C29D" w:rsidR="001973A2" w:rsidRDefault="001973A2" w:rsidP="00B61163">
                            <w:pPr>
                              <w:pStyle w:val="Nidungvnbn"/>
                              <w:ind w:firstLine="0"/>
                              <w:jc w:val="right"/>
                            </w:pPr>
                            <w:r>
                              <w:rPr>
                                <w:color w:val="000000"/>
                                <w:sz w:val="22"/>
                                <w:szCs w:val="22"/>
                              </w:rPr>
                              <w:t>0.9496</w:t>
                            </w:r>
                          </w:p>
                        </w:tc>
                        <w:tc>
                          <w:tcPr>
                            <w:tcW w:w="963" w:type="dxa"/>
                            <w:vAlign w:val="bottom"/>
                          </w:tcPr>
                          <w:p w14:paraId="5373AAAE" w14:textId="502BFDA4" w:rsidR="001973A2" w:rsidRDefault="001973A2" w:rsidP="00B61163">
                            <w:pPr>
                              <w:pStyle w:val="Nidungvnbn"/>
                              <w:ind w:firstLine="0"/>
                              <w:jc w:val="right"/>
                            </w:pPr>
                            <w:r>
                              <w:rPr>
                                <w:color w:val="000000"/>
                                <w:sz w:val="22"/>
                                <w:szCs w:val="22"/>
                              </w:rPr>
                              <w:t>7455.2</w:t>
                            </w:r>
                          </w:p>
                        </w:tc>
                      </w:tr>
                      <w:tr w:rsidR="001973A2" w14:paraId="76C082A2" w14:textId="77777777" w:rsidTr="00B06441">
                        <w:trPr>
                          <w:trHeight w:val="379"/>
                        </w:trPr>
                        <w:tc>
                          <w:tcPr>
                            <w:tcW w:w="805" w:type="dxa"/>
                            <w:vMerge/>
                          </w:tcPr>
                          <w:p w14:paraId="5E847794" w14:textId="77777777" w:rsidR="001973A2" w:rsidRDefault="001973A2" w:rsidP="00B61163">
                            <w:pPr>
                              <w:pStyle w:val="Nidungvnbn"/>
                              <w:ind w:firstLine="0"/>
                              <w:jc w:val="left"/>
                              <w:rPr>
                                <w:b/>
                              </w:rPr>
                            </w:pPr>
                          </w:p>
                        </w:tc>
                        <w:tc>
                          <w:tcPr>
                            <w:tcW w:w="3150" w:type="dxa"/>
                            <w:vAlign w:val="bottom"/>
                          </w:tcPr>
                          <w:p w14:paraId="1AEC4468" w14:textId="42F2EBF1" w:rsidR="001973A2" w:rsidRDefault="001973A2" w:rsidP="00B61163">
                            <w:pPr>
                              <w:pStyle w:val="Nidungvnbn"/>
                              <w:ind w:firstLine="0"/>
                              <w:jc w:val="left"/>
                              <w:rPr>
                                <w:b/>
                              </w:rPr>
                            </w:pPr>
                            <w:r>
                              <w:rPr>
                                <w:color w:val="000000"/>
                                <w:sz w:val="22"/>
                                <w:szCs w:val="22"/>
                              </w:rPr>
                              <w:t>OliveOil</w:t>
                            </w:r>
                          </w:p>
                        </w:tc>
                        <w:tc>
                          <w:tcPr>
                            <w:tcW w:w="900" w:type="dxa"/>
                            <w:vAlign w:val="bottom"/>
                          </w:tcPr>
                          <w:p w14:paraId="750902E0" w14:textId="7C5249A6" w:rsidR="001973A2" w:rsidRDefault="001973A2" w:rsidP="00B61163">
                            <w:pPr>
                              <w:pStyle w:val="Nidungvnbn"/>
                              <w:ind w:firstLine="0"/>
                              <w:jc w:val="right"/>
                            </w:pPr>
                            <w:r>
                              <w:rPr>
                                <w:color w:val="000000"/>
                                <w:sz w:val="22"/>
                                <w:szCs w:val="22"/>
                              </w:rPr>
                              <w:t>0.8205</w:t>
                            </w:r>
                          </w:p>
                        </w:tc>
                        <w:tc>
                          <w:tcPr>
                            <w:tcW w:w="900" w:type="dxa"/>
                            <w:vAlign w:val="bottom"/>
                          </w:tcPr>
                          <w:p w14:paraId="75C034F2" w14:textId="7BE061FB" w:rsidR="001973A2" w:rsidRDefault="001973A2" w:rsidP="00B61163">
                            <w:pPr>
                              <w:pStyle w:val="Nidungvnbn"/>
                              <w:ind w:firstLine="0"/>
                              <w:jc w:val="right"/>
                            </w:pPr>
                            <w:r>
                              <w:rPr>
                                <w:color w:val="000000"/>
                                <w:sz w:val="22"/>
                                <w:szCs w:val="22"/>
                              </w:rPr>
                              <w:t>0.7667</w:t>
                            </w:r>
                          </w:p>
                        </w:tc>
                        <w:tc>
                          <w:tcPr>
                            <w:tcW w:w="900" w:type="dxa"/>
                            <w:vAlign w:val="bottom"/>
                          </w:tcPr>
                          <w:p w14:paraId="69BC2591" w14:textId="6A1BE3F9" w:rsidR="001973A2" w:rsidRDefault="001973A2" w:rsidP="00B61163">
                            <w:pPr>
                              <w:pStyle w:val="Nidungvnbn"/>
                              <w:ind w:firstLine="0"/>
                              <w:jc w:val="right"/>
                            </w:pPr>
                            <w:r>
                              <w:rPr>
                                <w:color w:val="000000"/>
                                <w:sz w:val="22"/>
                                <w:szCs w:val="22"/>
                              </w:rPr>
                              <w:t>0.6639</w:t>
                            </w:r>
                          </w:p>
                        </w:tc>
                        <w:tc>
                          <w:tcPr>
                            <w:tcW w:w="915" w:type="dxa"/>
                            <w:vAlign w:val="bottom"/>
                          </w:tcPr>
                          <w:p w14:paraId="71FA1D0A" w14:textId="4B05C928" w:rsidR="001973A2" w:rsidRDefault="001973A2" w:rsidP="00B61163">
                            <w:pPr>
                              <w:pStyle w:val="Nidungvnbn"/>
                              <w:ind w:firstLine="0"/>
                              <w:jc w:val="right"/>
                            </w:pPr>
                            <w:r>
                              <w:rPr>
                                <w:color w:val="000000"/>
                                <w:sz w:val="22"/>
                                <w:szCs w:val="22"/>
                              </w:rPr>
                              <w:t>361</w:t>
                            </w:r>
                          </w:p>
                        </w:tc>
                        <w:tc>
                          <w:tcPr>
                            <w:tcW w:w="994" w:type="dxa"/>
                            <w:vAlign w:val="bottom"/>
                          </w:tcPr>
                          <w:p w14:paraId="23390205" w14:textId="42AE591D" w:rsidR="001973A2" w:rsidRDefault="001973A2" w:rsidP="00B61163">
                            <w:pPr>
                              <w:pStyle w:val="Nidungvnbn"/>
                              <w:ind w:firstLine="0"/>
                              <w:jc w:val="right"/>
                            </w:pPr>
                            <w:r>
                              <w:rPr>
                                <w:color w:val="000000"/>
                                <w:sz w:val="22"/>
                                <w:szCs w:val="22"/>
                              </w:rPr>
                              <w:t>0.497</w:t>
                            </w:r>
                          </w:p>
                        </w:tc>
                        <w:tc>
                          <w:tcPr>
                            <w:tcW w:w="994" w:type="dxa"/>
                            <w:vAlign w:val="bottom"/>
                          </w:tcPr>
                          <w:p w14:paraId="5D0F372E" w14:textId="359D93E3" w:rsidR="001973A2" w:rsidRDefault="001973A2" w:rsidP="00B61163">
                            <w:pPr>
                              <w:pStyle w:val="Nidungvnbn"/>
                              <w:ind w:firstLine="0"/>
                              <w:jc w:val="right"/>
                            </w:pPr>
                            <w:r>
                              <w:rPr>
                                <w:color w:val="000000"/>
                                <w:sz w:val="22"/>
                                <w:szCs w:val="22"/>
                              </w:rPr>
                              <w:t>0.7</w:t>
                            </w:r>
                          </w:p>
                        </w:tc>
                        <w:tc>
                          <w:tcPr>
                            <w:tcW w:w="994" w:type="dxa"/>
                            <w:vAlign w:val="bottom"/>
                          </w:tcPr>
                          <w:p w14:paraId="2BC4D6D9" w14:textId="793F49F2" w:rsidR="001973A2" w:rsidRDefault="001973A2" w:rsidP="00B61163">
                            <w:pPr>
                              <w:pStyle w:val="Nidungvnbn"/>
                              <w:ind w:firstLine="0"/>
                              <w:jc w:val="right"/>
                            </w:pPr>
                            <w:r>
                              <w:rPr>
                                <w:color w:val="000000"/>
                                <w:sz w:val="22"/>
                                <w:szCs w:val="22"/>
                              </w:rPr>
                              <w:t>0.5514</w:t>
                            </w:r>
                          </w:p>
                        </w:tc>
                        <w:tc>
                          <w:tcPr>
                            <w:tcW w:w="963" w:type="dxa"/>
                            <w:vAlign w:val="bottom"/>
                          </w:tcPr>
                          <w:p w14:paraId="39731554" w14:textId="0C04CAFE" w:rsidR="001973A2" w:rsidRDefault="001973A2" w:rsidP="00B61163">
                            <w:pPr>
                              <w:pStyle w:val="Nidungvnbn"/>
                              <w:ind w:firstLine="0"/>
                              <w:jc w:val="right"/>
                            </w:pPr>
                            <w:r>
                              <w:rPr>
                                <w:color w:val="000000"/>
                                <w:sz w:val="22"/>
                                <w:szCs w:val="22"/>
                              </w:rPr>
                              <w:t>261.8</w:t>
                            </w:r>
                          </w:p>
                        </w:tc>
                      </w:tr>
                      <w:tr w:rsidR="001973A2" w14:paraId="3A991378" w14:textId="77777777" w:rsidTr="00B06441">
                        <w:trPr>
                          <w:trHeight w:val="379"/>
                        </w:trPr>
                        <w:tc>
                          <w:tcPr>
                            <w:tcW w:w="805" w:type="dxa"/>
                            <w:vMerge/>
                          </w:tcPr>
                          <w:p w14:paraId="52607716" w14:textId="77777777" w:rsidR="001973A2" w:rsidRDefault="001973A2" w:rsidP="00B61163">
                            <w:pPr>
                              <w:pStyle w:val="Nidungvnbn"/>
                              <w:ind w:firstLine="0"/>
                              <w:jc w:val="left"/>
                              <w:rPr>
                                <w:b/>
                              </w:rPr>
                            </w:pPr>
                          </w:p>
                        </w:tc>
                        <w:tc>
                          <w:tcPr>
                            <w:tcW w:w="3150" w:type="dxa"/>
                            <w:vAlign w:val="bottom"/>
                          </w:tcPr>
                          <w:p w14:paraId="59C5791B" w14:textId="3802ED7B" w:rsidR="001973A2" w:rsidRDefault="001973A2" w:rsidP="00B61163">
                            <w:pPr>
                              <w:pStyle w:val="Nidungvnbn"/>
                              <w:ind w:firstLine="0"/>
                              <w:jc w:val="left"/>
                              <w:rPr>
                                <w:b/>
                              </w:rPr>
                            </w:pPr>
                            <w:r>
                              <w:rPr>
                                <w:color w:val="000000"/>
                                <w:sz w:val="22"/>
                                <w:szCs w:val="22"/>
                              </w:rPr>
                              <w:t>OSULeaf</w:t>
                            </w:r>
                          </w:p>
                        </w:tc>
                        <w:tc>
                          <w:tcPr>
                            <w:tcW w:w="900" w:type="dxa"/>
                            <w:vAlign w:val="bottom"/>
                          </w:tcPr>
                          <w:p w14:paraId="07C3F327" w14:textId="635D5B60" w:rsidR="001973A2" w:rsidRDefault="001973A2" w:rsidP="00B61163">
                            <w:pPr>
                              <w:pStyle w:val="Nidungvnbn"/>
                              <w:ind w:firstLine="0"/>
                              <w:jc w:val="right"/>
                            </w:pPr>
                            <w:r>
                              <w:rPr>
                                <w:color w:val="000000"/>
                                <w:sz w:val="22"/>
                                <w:szCs w:val="22"/>
                              </w:rPr>
                              <w:t>0.9874</w:t>
                            </w:r>
                          </w:p>
                        </w:tc>
                        <w:tc>
                          <w:tcPr>
                            <w:tcW w:w="900" w:type="dxa"/>
                            <w:vAlign w:val="bottom"/>
                          </w:tcPr>
                          <w:p w14:paraId="0353D9B1" w14:textId="0F876DF6" w:rsidR="001973A2" w:rsidRDefault="001973A2" w:rsidP="00B61163">
                            <w:pPr>
                              <w:pStyle w:val="Nidungvnbn"/>
                              <w:ind w:firstLine="0"/>
                              <w:jc w:val="right"/>
                            </w:pPr>
                            <w:r>
                              <w:rPr>
                                <w:color w:val="000000"/>
                                <w:sz w:val="22"/>
                                <w:szCs w:val="22"/>
                              </w:rPr>
                              <w:t>0.9835</w:t>
                            </w:r>
                          </w:p>
                        </w:tc>
                        <w:tc>
                          <w:tcPr>
                            <w:tcW w:w="900" w:type="dxa"/>
                            <w:vAlign w:val="bottom"/>
                          </w:tcPr>
                          <w:p w14:paraId="42D30975" w14:textId="5992220D" w:rsidR="001973A2" w:rsidRDefault="001973A2" w:rsidP="00B61163">
                            <w:pPr>
                              <w:pStyle w:val="Nidungvnbn"/>
                              <w:ind w:firstLine="0"/>
                              <w:jc w:val="right"/>
                            </w:pPr>
                            <w:r>
                              <w:rPr>
                                <w:color w:val="000000"/>
                                <w:sz w:val="22"/>
                                <w:szCs w:val="22"/>
                              </w:rPr>
                              <w:t>0.985</w:t>
                            </w:r>
                          </w:p>
                        </w:tc>
                        <w:tc>
                          <w:tcPr>
                            <w:tcW w:w="915" w:type="dxa"/>
                            <w:vAlign w:val="bottom"/>
                          </w:tcPr>
                          <w:p w14:paraId="351EA326" w14:textId="56312297" w:rsidR="001973A2" w:rsidRDefault="001973A2" w:rsidP="00B61163">
                            <w:pPr>
                              <w:pStyle w:val="Nidungvnbn"/>
                              <w:ind w:firstLine="0"/>
                              <w:jc w:val="right"/>
                            </w:pPr>
                            <w:r>
                              <w:rPr>
                                <w:color w:val="000000"/>
                                <w:sz w:val="22"/>
                                <w:szCs w:val="22"/>
                              </w:rPr>
                              <w:t>729.7</w:t>
                            </w:r>
                          </w:p>
                        </w:tc>
                        <w:tc>
                          <w:tcPr>
                            <w:tcW w:w="994" w:type="dxa"/>
                            <w:vAlign w:val="bottom"/>
                          </w:tcPr>
                          <w:p w14:paraId="7365CAE2" w14:textId="2EEC3257" w:rsidR="001973A2" w:rsidRDefault="001973A2" w:rsidP="00B61163">
                            <w:pPr>
                              <w:pStyle w:val="Nidungvnbn"/>
                              <w:ind w:firstLine="0"/>
                              <w:jc w:val="right"/>
                            </w:pPr>
                            <w:r>
                              <w:rPr>
                                <w:color w:val="000000"/>
                                <w:sz w:val="22"/>
                                <w:szCs w:val="22"/>
                              </w:rPr>
                              <w:t>0.9874</w:t>
                            </w:r>
                          </w:p>
                        </w:tc>
                        <w:tc>
                          <w:tcPr>
                            <w:tcW w:w="994" w:type="dxa"/>
                            <w:vAlign w:val="bottom"/>
                          </w:tcPr>
                          <w:p w14:paraId="23253764" w14:textId="3653F2B2" w:rsidR="001973A2" w:rsidRDefault="001973A2" w:rsidP="00B61163">
                            <w:pPr>
                              <w:pStyle w:val="Nidungvnbn"/>
                              <w:ind w:firstLine="0"/>
                              <w:jc w:val="right"/>
                            </w:pPr>
                            <w:r>
                              <w:rPr>
                                <w:color w:val="000000"/>
                                <w:sz w:val="22"/>
                                <w:szCs w:val="22"/>
                              </w:rPr>
                              <w:t>0.9835</w:t>
                            </w:r>
                          </w:p>
                        </w:tc>
                        <w:tc>
                          <w:tcPr>
                            <w:tcW w:w="994" w:type="dxa"/>
                            <w:vAlign w:val="bottom"/>
                          </w:tcPr>
                          <w:p w14:paraId="65CAB165" w14:textId="4D926E41" w:rsidR="001973A2" w:rsidRDefault="001973A2" w:rsidP="00B61163">
                            <w:pPr>
                              <w:pStyle w:val="Nidungvnbn"/>
                              <w:ind w:firstLine="0"/>
                              <w:jc w:val="right"/>
                            </w:pPr>
                            <w:r>
                              <w:rPr>
                                <w:color w:val="000000"/>
                                <w:sz w:val="22"/>
                                <w:szCs w:val="22"/>
                              </w:rPr>
                              <w:t>0.9814</w:t>
                            </w:r>
                          </w:p>
                        </w:tc>
                        <w:tc>
                          <w:tcPr>
                            <w:tcW w:w="963" w:type="dxa"/>
                            <w:vAlign w:val="bottom"/>
                          </w:tcPr>
                          <w:p w14:paraId="2C046721" w14:textId="059C9A6B" w:rsidR="001973A2" w:rsidRDefault="001973A2" w:rsidP="00B61163">
                            <w:pPr>
                              <w:pStyle w:val="Nidungvnbn"/>
                              <w:ind w:firstLine="0"/>
                              <w:jc w:val="right"/>
                            </w:pPr>
                            <w:r>
                              <w:rPr>
                                <w:color w:val="000000"/>
                                <w:sz w:val="22"/>
                                <w:szCs w:val="22"/>
                              </w:rPr>
                              <w:t>668</w:t>
                            </w:r>
                          </w:p>
                        </w:tc>
                      </w:tr>
                      <w:tr w:rsidR="001973A2" w14:paraId="6FF4B035" w14:textId="77777777" w:rsidTr="00B06441">
                        <w:trPr>
                          <w:trHeight w:val="379"/>
                        </w:trPr>
                        <w:tc>
                          <w:tcPr>
                            <w:tcW w:w="805" w:type="dxa"/>
                            <w:vMerge/>
                          </w:tcPr>
                          <w:p w14:paraId="1D8CAB5A" w14:textId="77777777" w:rsidR="001973A2" w:rsidRDefault="001973A2" w:rsidP="00B61163">
                            <w:pPr>
                              <w:pStyle w:val="Nidungvnbn"/>
                              <w:ind w:firstLine="0"/>
                              <w:jc w:val="left"/>
                              <w:rPr>
                                <w:b/>
                              </w:rPr>
                            </w:pPr>
                          </w:p>
                        </w:tc>
                        <w:tc>
                          <w:tcPr>
                            <w:tcW w:w="3150" w:type="dxa"/>
                            <w:vAlign w:val="bottom"/>
                          </w:tcPr>
                          <w:p w14:paraId="38965D7C" w14:textId="3608DAD7" w:rsidR="001973A2" w:rsidRDefault="001973A2" w:rsidP="00B61163">
                            <w:pPr>
                              <w:pStyle w:val="Nidungvnbn"/>
                              <w:ind w:firstLine="0"/>
                              <w:jc w:val="left"/>
                              <w:rPr>
                                <w:b/>
                              </w:rPr>
                            </w:pPr>
                            <w:r>
                              <w:rPr>
                                <w:color w:val="000000"/>
                                <w:sz w:val="22"/>
                                <w:szCs w:val="22"/>
                              </w:rPr>
                              <w:t>PhalangesOutlinesCorrect</w:t>
                            </w:r>
                          </w:p>
                        </w:tc>
                        <w:tc>
                          <w:tcPr>
                            <w:tcW w:w="900" w:type="dxa"/>
                            <w:vAlign w:val="bottom"/>
                          </w:tcPr>
                          <w:p w14:paraId="7B8D23F4" w14:textId="0CC037BC" w:rsidR="001973A2" w:rsidRDefault="001973A2" w:rsidP="00B61163">
                            <w:pPr>
                              <w:pStyle w:val="Nidungvnbn"/>
                              <w:ind w:firstLine="0"/>
                              <w:jc w:val="right"/>
                            </w:pPr>
                            <w:r>
                              <w:rPr>
                                <w:color w:val="000000"/>
                                <w:sz w:val="22"/>
                                <w:szCs w:val="22"/>
                              </w:rPr>
                              <w:t>0.822</w:t>
                            </w:r>
                          </w:p>
                        </w:tc>
                        <w:tc>
                          <w:tcPr>
                            <w:tcW w:w="900" w:type="dxa"/>
                            <w:vAlign w:val="bottom"/>
                          </w:tcPr>
                          <w:p w14:paraId="70A93389" w14:textId="4526E1AB" w:rsidR="001973A2" w:rsidRDefault="001973A2" w:rsidP="00B61163">
                            <w:pPr>
                              <w:pStyle w:val="Nidungvnbn"/>
                              <w:ind w:firstLine="0"/>
                              <w:jc w:val="right"/>
                            </w:pPr>
                            <w:r>
                              <w:rPr>
                                <w:color w:val="000000"/>
                                <w:sz w:val="22"/>
                                <w:szCs w:val="22"/>
                              </w:rPr>
                              <w:t>0.8263</w:t>
                            </w:r>
                          </w:p>
                        </w:tc>
                        <w:tc>
                          <w:tcPr>
                            <w:tcW w:w="900" w:type="dxa"/>
                            <w:vAlign w:val="bottom"/>
                          </w:tcPr>
                          <w:p w14:paraId="262AFE31" w14:textId="7FAC23B3" w:rsidR="001973A2" w:rsidRDefault="001973A2" w:rsidP="00B61163">
                            <w:pPr>
                              <w:pStyle w:val="Nidungvnbn"/>
                              <w:ind w:firstLine="0"/>
                              <w:jc w:val="right"/>
                            </w:pPr>
                            <w:r>
                              <w:rPr>
                                <w:color w:val="000000"/>
                                <w:sz w:val="22"/>
                                <w:szCs w:val="22"/>
                              </w:rPr>
                              <w:t>0.8073</w:t>
                            </w:r>
                          </w:p>
                        </w:tc>
                        <w:tc>
                          <w:tcPr>
                            <w:tcW w:w="915" w:type="dxa"/>
                            <w:vAlign w:val="bottom"/>
                          </w:tcPr>
                          <w:p w14:paraId="5A66552C" w14:textId="09E28E48" w:rsidR="001973A2" w:rsidRDefault="001973A2" w:rsidP="00B61163">
                            <w:pPr>
                              <w:pStyle w:val="Nidungvnbn"/>
                              <w:ind w:firstLine="0"/>
                              <w:jc w:val="right"/>
                            </w:pPr>
                            <w:r>
                              <w:rPr>
                                <w:color w:val="000000"/>
                                <w:sz w:val="22"/>
                                <w:szCs w:val="22"/>
                              </w:rPr>
                              <w:t>3295.7</w:t>
                            </w:r>
                          </w:p>
                        </w:tc>
                        <w:tc>
                          <w:tcPr>
                            <w:tcW w:w="994" w:type="dxa"/>
                            <w:vAlign w:val="bottom"/>
                          </w:tcPr>
                          <w:p w14:paraId="22DE5BBE" w14:textId="63DCB670" w:rsidR="001973A2" w:rsidRDefault="001973A2" w:rsidP="00B61163">
                            <w:pPr>
                              <w:pStyle w:val="Nidungvnbn"/>
                              <w:ind w:firstLine="0"/>
                              <w:jc w:val="right"/>
                            </w:pPr>
                            <w:r>
                              <w:rPr>
                                <w:color w:val="000000"/>
                                <w:sz w:val="22"/>
                                <w:szCs w:val="22"/>
                              </w:rPr>
                              <w:t>0.8212</w:t>
                            </w:r>
                          </w:p>
                        </w:tc>
                        <w:tc>
                          <w:tcPr>
                            <w:tcW w:w="994" w:type="dxa"/>
                            <w:vAlign w:val="bottom"/>
                          </w:tcPr>
                          <w:p w14:paraId="47724AEF" w14:textId="254FD00A" w:rsidR="001973A2" w:rsidRDefault="001973A2" w:rsidP="00B61163">
                            <w:pPr>
                              <w:pStyle w:val="Nidungvnbn"/>
                              <w:ind w:firstLine="0"/>
                              <w:jc w:val="right"/>
                            </w:pPr>
                            <w:r>
                              <w:rPr>
                                <w:color w:val="000000"/>
                                <w:sz w:val="22"/>
                                <w:szCs w:val="22"/>
                              </w:rPr>
                              <w:t>0.8275</w:t>
                            </w:r>
                          </w:p>
                        </w:tc>
                        <w:tc>
                          <w:tcPr>
                            <w:tcW w:w="994" w:type="dxa"/>
                            <w:vAlign w:val="bottom"/>
                          </w:tcPr>
                          <w:p w14:paraId="06B19489" w14:textId="01ECD1F3" w:rsidR="001973A2" w:rsidRDefault="001973A2" w:rsidP="00B61163">
                            <w:pPr>
                              <w:pStyle w:val="Nidungvnbn"/>
                              <w:ind w:firstLine="0"/>
                              <w:jc w:val="right"/>
                            </w:pPr>
                            <w:r>
                              <w:rPr>
                                <w:color w:val="000000"/>
                                <w:sz w:val="22"/>
                                <w:szCs w:val="22"/>
                              </w:rPr>
                              <w:t>0.8115</w:t>
                            </w:r>
                          </w:p>
                        </w:tc>
                        <w:tc>
                          <w:tcPr>
                            <w:tcW w:w="963" w:type="dxa"/>
                            <w:vAlign w:val="bottom"/>
                          </w:tcPr>
                          <w:p w14:paraId="659BF9D9" w14:textId="753F013C" w:rsidR="001973A2" w:rsidRDefault="001973A2" w:rsidP="00B61163">
                            <w:pPr>
                              <w:pStyle w:val="Nidungvnbn"/>
                              <w:ind w:firstLine="0"/>
                              <w:jc w:val="right"/>
                            </w:pPr>
                            <w:r>
                              <w:rPr>
                                <w:color w:val="000000"/>
                                <w:sz w:val="22"/>
                                <w:szCs w:val="22"/>
                              </w:rPr>
                              <w:t>1862</w:t>
                            </w:r>
                          </w:p>
                        </w:tc>
                      </w:tr>
                      <w:tr w:rsidR="001973A2" w14:paraId="04802E97" w14:textId="77777777" w:rsidTr="00B06441">
                        <w:trPr>
                          <w:trHeight w:val="379"/>
                        </w:trPr>
                        <w:tc>
                          <w:tcPr>
                            <w:tcW w:w="805" w:type="dxa"/>
                            <w:vMerge/>
                          </w:tcPr>
                          <w:p w14:paraId="1918E13C" w14:textId="77777777" w:rsidR="001973A2" w:rsidRDefault="001973A2" w:rsidP="00B61163">
                            <w:pPr>
                              <w:pStyle w:val="Nidungvnbn"/>
                              <w:ind w:firstLine="0"/>
                              <w:jc w:val="left"/>
                              <w:rPr>
                                <w:b/>
                              </w:rPr>
                            </w:pPr>
                          </w:p>
                        </w:tc>
                        <w:tc>
                          <w:tcPr>
                            <w:tcW w:w="3150" w:type="dxa"/>
                            <w:vAlign w:val="bottom"/>
                          </w:tcPr>
                          <w:p w14:paraId="6A857790" w14:textId="53790432" w:rsidR="001973A2" w:rsidRDefault="001973A2" w:rsidP="00B61163">
                            <w:pPr>
                              <w:pStyle w:val="Nidungvnbn"/>
                              <w:ind w:firstLine="0"/>
                              <w:jc w:val="left"/>
                              <w:rPr>
                                <w:b/>
                              </w:rPr>
                            </w:pPr>
                            <w:r>
                              <w:rPr>
                                <w:color w:val="000000"/>
                                <w:sz w:val="22"/>
                                <w:szCs w:val="22"/>
                              </w:rPr>
                              <w:t>Phoneme</w:t>
                            </w:r>
                          </w:p>
                        </w:tc>
                        <w:tc>
                          <w:tcPr>
                            <w:tcW w:w="900" w:type="dxa"/>
                            <w:vAlign w:val="bottom"/>
                          </w:tcPr>
                          <w:p w14:paraId="1D48B511" w14:textId="64A2DA2A" w:rsidR="001973A2" w:rsidRDefault="001973A2" w:rsidP="00B61163">
                            <w:pPr>
                              <w:pStyle w:val="Nidungvnbn"/>
                              <w:ind w:firstLine="0"/>
                              <w:jc w:val="right"/>
                            </w:pPr>
                            <w:r>
                              <w:rPr>
                                <w:color w:val="000000"/>
                                <w:sz w:val="22"/>
                                <w:szCs w:val="22"/>
                              </w:rPr>
                              <w:t>0.2481</w:t>
                            </w:r>
                          </w:p>
                        </w:tc>
                        <w:tc>
                          <w:tcPr>
                            <w:tcW w:w="900" w:type="dxa"/>
                            <w:vAlign w:val="bottom"/>
                          </w:tcPr>
                          <w:p w14:paraId="09571A48" w14:textId="56985B97" w:rsidR="001973A2" w:rsidRDefault="001973A2" w:rsidP="00B61163">
                            <w:pPr>
                              <w:pStyle w:val="Nidungvnbn"/>
                              <w:ind w:firstLine="0"/>
                              <w:jc w:val="right"/>
                            </w:pPr>
                            <w:r>
                              <w:rPr>
                                <w:color w:val="000000"/>
                                <w:sz w:val="22"/>
                                <w:szCs w:val="22"/>
                              </w:rPr>
                              <w:t>0.3339</w:t>
                            </w:r>
                          </w:p>
                        </w:tc>
                        <w:tc>
                          <w:tcPr>
                            <w:tcW w:w="900" w:type="dxa"/>
                            <w:vAlign w:val="bottom"/>
                          </w:tcPr>
                          <w:p w14:paraId="6D97EC1C" w14:textId="2DFEA3FF" w:rsidR="001973A2" w:rsidRDefault="001973A2" w:rsidP="00B61163">
                            <w:pPr>
                              <w:pStyle w:val="Nidungvnbn"/>
                              <w:ind w:firstLine="0"/>
                              <w:jc w:val="right"/>
                            </w:pPr>
                            <w:r>
                              <w:rPr>
                                <w:color w:val="000000"/>
                                <w:sz w:val="22"/>
                                <w:szCs w:val="22"/>
                              </w:rPr>
                              <w:t>0.2264</w:t>
                            </w:r>
                          </w:p>
                        </w:tc>
                        <w:tc>
                          <w:tcPr>
                            <w:tcW w:w="915" w:type="dxa"/>
                            <w:vAlign w:val="bottom"/>
                          </w:tcPr>
                          <w:p w14:paraId="7849D199" w14:textId="1CE635F2" w:rsidR="001973A2" w:rsidRDefault="001973A2" w:rsidP="00B61163">
                            <w:pPr>
                              <w:pStyle w:val="Nidungvnbn"/>
                              <w:ind w:firstLine="0"/>
                              <w:jc w:val="right"/>
                            </w:pPr>
                            <w:r>
                              <w:rPr>
                                <w:color w:val="000000"/>
                                <w:sz w:val="22"/>
                                <w:szCs w:val="22"/>
                              </w:rPr>
                              <w:t>1516</w:t>
                            </w:r>
                          </w:p>
                        </w:tc>
                        <w:tc>
                          <w:tcPr>
                            <w:tcW w:w="994" w:type="dxa"/>
                            <w:vAlign w:val="bottom"/>
                          </w:tcPr>
                          <w:p w14:paraId="42FADC48" w14:textId="0D1F5037" w:rsidR="001973A2" w:rsidRDefault="001973A2" w:rsidP="00B61163">
                            <w:pPr>
                              <w:pStyle w:val="Nidungvnbn"/>
                              <w:ind w:firstLine="0"/>
                              <w:jc w:val="right"/>
                            </w:pPr>
                            <w:r>
                              <w:rPr>
                                <w:color w:val="000000"/>
                                <w:sz w:val="22"/>
                                <w:szCs w:val="22"/>
                              </w:rPr>
                              <w:t>0.2534</w:t>
                            </w:r>
                          </w:p>
                        </w:tc>
                        <w:tc>
                          <w:tcPr>
                            <w:tcW w:w="994" w:type="dxa"/>
                            <w:vAlign w:val="bottom"/>
                          </w:tcPr>
                          <w:p w14:paraId="2CE1A02E" w14:textId="05550A4D" w:rsidR="001973A2" w:rsidRDefault="001973A2" w:rsidP="00B61163">
                            <w:pPr>
                              <w:pStyle w:val="Nidungvnbn"/>
                              <w:ind w:firstLine="0"/>
                              <w:jc w:val="right"/>
                            </w:pPr>
                            <w:r>
                              <w:rPr>
                                <w:color w:val="000000"/>
                                <w:sz w:val="22"/>
                                <w:szCs w:val="22"/>
                              </w:rPr>
                              <w:t>0.3286</w:t>
                            </w:r>
                          </w:p>
                        </w:tc>
                        <w:tc>
                          <w:tcPr>
                            <w:tcW w:w="994" w:type="dxa"/>
                            <w:vAlign w:val="bottom"/>
                          </w:tcPr>
                          <w:p w14:paraId="66CADF5F" w14:textId="2A78E7EB" w:rsidR="001973A2" w:rsidRDefault="001973A2" w:rsidP="00B61163">
                            <w:pPr>
                              <w:pStyle w:val="Nidungvnbn"/>
                              <w:ind w:firstLine="0"/>
                              <w:jc w:val="right"/>
                            </w:pPr>
                            <w:r>
                              <w:rPr>
                                <w:color w:val="000000"/>
                                <w:sz w:val="22"/>
                                <w:szCs w:val="22"/>
                              </w:rPr>
                              <w:t>0.222</w:t>
                            </w:r>
                          </w:p>
                        </w:tc>
                        <w:tc>
                          <w:tcPr>
                            <w:tcW w:w="963" w:type="dxa"/>
                            <w:vAlign w:val="bottom"/>
                          </w:tcPr>
                          <w:p w14:paraId="0FE8377A" w14:textId="7B65E1D5" w:rsidR="001973A2" w:rsidRDefault="001973A2" w:rsidP="00B61163">
                            <w:pPr>
                              <w:pStyle w:val="Nidungvnbn"/>
                              <w:ind w:firstLine="0"/>
                              <w:jc w:val="right"/>
                            </w:pPr>
                            <w:r>
                              <w:rPr>
                                <w:color w:val="000000"/>
                                <w:sz w:val="22"/>
                                <w:szCs w:val="22"/>
                              </w:rPr>
                              <w:t>3347.7</w:t>
                            </w:r>
                          </w:p>
                        </w:tc>
                      </w:tr>
                      <w:tr w:rsidR="001973A2" w14:paraId="01340EEE" w14:textId="77777777" w:rsidTr="00B06441">
                        <w:trPr>
                          <w:trHeight w:val="379"/>
                        </w:trPr>
                        <w:tc>
                          <w:tcPr>
                            <w:tcW w:w="805" w:type="dxa"/>
                            <w:vMerge/>
                          </w:tcPr>
                          <w:p w14:paraId="4487FBDF" w14:textId="77777777" w:rsidR="001973A2" w:rsidRDefault="001973A2" w:rsidP="00B61163">
                            <w:pPr>
                              <w:pStyle w:val="Nidungvnbn"/>
                              <w:ind w:firstLine="0"/>
                              <w:jc w:val="left"/>
                              <w:rPr>
                                <w:b/>
                              </w:rPr>
                            </w:pPr>
                          </w:p>
                        </w:tc>
                        <w:tc>
                          <w:tcPr>
                            <w:tcW w:w="3150" w:type="dxa"/>
                            <w:vAlign w:val="bottom"/>
                          </w:tcPr>
                          <w:p w14:paraId="2FD66983" w14:textId="46B04341" w:rsidR="001973A2" w:rsidRDefault="001973A2" w:rsidP="00B61163">
                            <w:pPr>
                              <w:pStyle w:val="Nidungvnbn"/>
                              <w:ind w:firstLine="0"/>
                              <w:jc w:val="left"/>
                              <w:rPr>
                                <w:b/>
                              </w:rPr>
                            </w:pPr>
                            <w:r>
                              <w:rPr>
                                <w:color w:val="000000"/>
                                <w:sz w:val="22"/>
                                <w:szCs w:val="22"/>
                              </w:rPr>
                              <w:t>PigAirwayPressure</w:t>
                            </w:r>
                          </w:p>
                        </w:tc>
                        <w:tc>
                          <w:tcPr>
                            <w:tcW w:w="900" w:type="dxa"/>
                            <w:vAlign w:val="bottom"/>
                          </w:tcPr>
                          <w:p w14:paraId="4F9A95B7" w14:textId="7310F33F" w:rsidR="001973A2" w:rsidRDefault="001973A2" w:rsidP="00B61163">
                            <w:pPr>
                              <w:pStyle w:val="Nidungvnbn"/>
                              <w:ind w:firstLine="0"/>
                              <w:jc w:val="right"/>
                            </w:pPr>
                            <w:r>
                              <w:rPr>
                                <w:color w:val="000000"/>
                                <w:sz w:val="22"/>
                                <w:szCs w:val="22"/>
                              </w:rPr>
                              <w:t>0.2738</w:t>
                            </w:r>
                          </w:p>
                        </w:tc>
                        <w:tc>
                          <w:tcPr>
                            <w:tcW w:w="900" w:type="dxa"/>
                            <w:vAlign w:val="bottom"/>
                          </w:tcPr>
                          <w:p w14:paraId="786E6020" w14:textId="6C50A189" w:rsidR="001973A2" w:rsidRDefault="001973A2" w:rsidP="00B61163">
                            <w:pPr>
                              <w:pStyle w:val="Nidungvnbn"/>
                              <w:ind w:firstLine="0"/>
                              <w:jc w:val="right"/>
                            </w:pPr>
                            <w:r>
                              <w:rPr>
                                <w:color w:val="000000"/>
                                <w:sz w:val="22"/>
                                <w:szCs w:val="22"/>
                              </w:rPr>
                              <w:t>0.2356</w:t>
                            </w:r>
                          </w:p>
                        </w:tc>
                        <w:tc>
                          <w:tcPr>
                            <w:tcW w:w="900" w:type="dxa"/>
                            <w:vAlign w:val="bottom"/>
                          </w:tcPr>
                          <w:p w14:paraId="3D6A92E0" w14:textId="6C51E31A" w:rsidR="001973A2" w:rsidRDefault="001973A2" w:rsidP="00B61163">
                            <w:pPr>
                              <w:pStyle w:val="Nidungvnbn"/>
                              <w:ind w:firstLine="0"/>
                              <w:jc w:val="right"/>
                            </w:pPr>
                            <w:r>
                              <w:rPr>
                                <w:color w:val="000000"/>
                                <w:sz w:val="22"/>
                                <w:szCs w:val="22"/>
                              </w:rPr>
                              <w:t>0.2356</w:t>
                            </w:r>
                          </w:p>
                        </w:tc>
                        <w:tc>
                          <w:tcPr>
                            <w:tcW w:w="915" w:type="dxa"/>
                            <w:vAlign w:val="bottom"/>
                          </w:tcPr>
                          <w:p w14:paraId="3C9180E7" w14:textId="1C8250A9" w:rsidR="001973A2" w:rsidRDefault="001973A2" w:rsidP="00B61163">
                            <w:pPr>
                              <w:pStyle w:val="Nidungvnbn"/>
                              <w:ind w:firstLine="0"/>
                              <w:jc w:val="right"/>
                            </w:pPr>
                            <w:r>
                              <w:rPr>
                                <w:color w:val="000000"/>
                                <w:sz w:val="22"/>
                                <w:szCs w:val="22"/>
                              </w:rPr>
                              <w:t>612.2</w:t>
                            </w:r>
                          </w:p>
                        </w:tc>
                        <w:tc>
                          <w:tcPr>
                            <w:tcW w:w="994" w:type="dxa"/>
                            <w:vAlign w:val="bottom"/>
                          </w:tcPr>
                          <w:p w14:paraId="350AFC7A" w14:textId="0E95A2D1" w:rsidR="001973A2" w:rsidRDefault="001973A2" w:rsidP="00B61163">
                            <w:pPr>
                              <w:pStyle w:val="Nidungvnbn"/>
                              <w:ind w:firstLine="0"/>
                              <w:jc w:val="right"/>
                            </w:pPr>
                            <w:r>
                              <w:rPr>
                                <w:color w:val="000000"/>
                                <w:sz w:val="22"/>
                                <w:szCs w:val="22"/>
                              </w:rPr>
                              <w:t>0.1852</w:t>
                            </w:r>
                          </w:p>
                        </w:tc>
                        <w:tc>
                          <w:tcPr>
                            <w:tcW w:w="994" w:type="dxa"/>
                            <w:vAlign w:val="bottom"/>
                          </w:tcPr>
                          <w:p w14:paraId="0184B701" w14:textId="1D93D7E9" w:rsidR="001973A2" w:rsidRDefault="001973A2" w:rsidP="00B61163">
                            <w:pPr>
                              <w:pStyle w:val="Nidungvnbn"/>
                              <w:ind w:firstLine="0"/>
                              <w:jc w:val="right"/>
                            </w:pPr>
                            <w:r>
                              <w:rPr>
                                <w:color w:val="000000"/>
                                <w:sz w:val="22"/>
                                <w:szCs w:val="22"/>
                              </w:rPr>
                              <w:t>0.1923</w:t>
                            </w:r>
                          </w:p>
                        </w:tc>
                        <w:tc>
                          <w:tcPr>
                            <w:tcW w:w="994" w:type="dxa"/>
                            <w:vAlign w:val="bottom"/>
                          </w:tcPr>
                          <w:p w14:paraId="5B6D5D4E" w14:textId="4BCED106" w:rsidR="001973A2" w:rsidRDefault="001973A2" w:rsidP="00B61163">
                            <w:pPr>
                              <w:pStyle w:val="Nidungvnbn"/>
                              <w:ind w:firstLine="0"/>
                              <w:jc w:val="right"/>
                            </w:pPr>
                            <w:r>
                              <w:rPr>
                                <w:color w:val="000000"/>
                                <w:sz w:val="22"/>
                                <w:szCs w:val="22"/>
                              </w:rPr>
                              <w:t>0.1923</w:t>
                            </w:r>
                          </w:p>
                        </w:tc>
                        <w:tc>
                          <w:tcPr>
                            <w:tcW w:w="963" w:type="dxa"/>
                            <w:vAlign w:val="bottom"/>
                          </w:tcPr>
                          <w:p w14:paraId="0DA15F2B" w14:textId="5835A2AD" w:rsidR="001973A2" w:rsidRDefault="001973A2" w:rsidP="00B61163">
                            <w:pPr>
                              <w:pStyle w:val="Nidungvnbn"/>
                              <w:ind w:firstLine="0"/>
                              <w:jc w:val="right"/>
                            </w:pPr>
                            <w:r>
                              <w:rPr>
                                <w:color w:val="000000"/>
                                <w:sz w:val="22"/>
                                <w:szCs w:val="22"/>
                              </w:rPr>
                              <w:t>530</w:t>
                            </w:r>
                          </w:p>
                        </w:tc>
                      </w:tr>
                      <w:tr w:rsidR="001973A2" w14:paraId="49CA5087" w14:textId="77777777" w:rsidTr="00B06441">
                        <w:trPr>
                          <w:trHeight w:val="379"/>
                        </w:trPr>
                        <w:tc>
                          <w:tcPr>
                            <w:tcW w:w="805" w:type="dxa"/>
                            <w:vMerge/>
                          </w:tcPr>
                          <w:p w14:paraId="452D6D32" w14:textId="77777777" w:rsidR="001973A2" w:rsidRDefault="001973A2" w:rsidP="00B61163">
                            <w:pPr>
                              <w:pStyle w:val="Nidungvnbn"/>
                              <w:ind w:firstLine="0"/>
                              <w:jc w:val="left"/>
                              <w:rPr>
                                <w:b/>
                              </w:rPr>
                            </w:pPr>
                          </w:p>
                        </w:tc>
                        <w:tc>
                          <w:tcPr>
                            <w:tcW w:w="3150" w:type="dxa"/>
                            <w:vAlign w:val="bottom"/>
                          </w:tcPr>
                          <w:p w14:paraId="7AC2F27E" w14:textId="4E5D32BE" w:rsidR="001973A2" w:rsidRDefault="001973A2" w:rsidP="00B61163">
                            <w:pPr>
                              <w:pStyle w:val="Nidungvnbn"/>
                              <w:ind w:firstLine="0"/>
                              <w:jc w:val="left"/>
                              <w:rPr>
                                <w:b/>
                              </w:rPr>
                            </w:pPr>
                            <w:r>
                              <w:rPr>
                                <w:color w:val="000000"/>
                                <w:sz w:val="22"/>
                                <w:szCs w:val="22"/>
                              </w:rPr>
                              <w:t>PigArtPressure</w:t>
                            </w:r>
                          </w:p>
                        </w:tc>
                        <w:tc>
                          <w:tcPr>
                            <w:tcW w:w="900" w:type="dxa"/>
                            <w:vAlign w:val="bottom"/>
                          </w:tcPr>
                          <w:p w14:paraId="23DDC8FB" w14:textId="68708A92" w:rsidR="001973A2" w:rsidRDefault="001973A2" w:rsidP="00B61163">
                            <w:pPr>
                              <w:pStyle w:val="Nidungvnbn"/>
                              <w:ind w:firstLine="0"/>
                              <w:jc w:val="right"/>
                            </w:pPr>
                            <w:r>
                              <w:rPr>
                                <w:color w:val="000000"/>
                                <w:sz w:val="22"/>
                                <w:szCs w:val="22"/>
                              </w:rPr>
                              <w:t>0.9879</w:t>
                            </w:r>
                          </w:p>
                        </w:tc>
                        <w:tc>
                          <w:tcPr>
                            <w:tcW w:w="900" w:type="dxa"/>
                            <w:vAlign w:val="bottom"/>
                          </w:tcPr>
                          <w:p w14:paraId="0E740CBE" w14:textId="4081044A" w:rsidR="001973A2" w:rsidRDefault="001973A2" w:rsidP="00B61163">
                            <w:pPr>
                              <w:pStyle w:val="Nidungvnbn"/>
                              <w:ind w:firstLine="0"/>
                              <w:jc w:val="right"/>
                            </w:pPr>
                            <w:r>
                              <w:rPr>
                                <w:color w:val="000000"/>
                                <w:sz w:val="22"/>
                                <w:szCs w:val="22"/>
                              </w:rPr>
                              <w:t>0.9808</w:t>
                            </w:r>
                          </w:p>
                        </w:tc>
                        <w:tc>
                          <w:tcPr>
                            <w:tcW w:w="900" w:type="dxa"/>
                            <w:vAlign w:val="bottom"/>
                          </w:tcPr>
                          <w:p w14:paraId="15199A69" w14:textId="308E7163" w:rsidR="001973A2" w:rsidRDefault="001973A2" w:rsidP="00B61163">
                            <w:pPr>
                              <w:pStyle w:val="Nidungvnbn"/>
                              <w:ind w:firstLine="0"/>
                              <w:jc w:val="right"/>
                            </w:pPr>
                            <w:r>
                              <w:rPr>
                                <w:color w:val="000000"/>
                                <w:sz w:val="22"/>
                                <w:szCs w:val="22"/>
                              </w:rPr>
                              <w:t>0.9808</w:t>
                            </w:r>
                          </w:p>
                        </w:tc>
                        <w:tc>
                          <w:tcPr>
                            <w:tcW w:w="915" w:type="dxa"/>
                            <w:vAlign w:val="bottom"/>
                          </w:tcPr>
                          <w:p w14:paraId="12456944" w14:textId="63A0A905" w:rsidR="001973A2" w:rsidRDefault="001973A2" w:rsidP="00B61163">
                            <w:pPr>
                              <w:pStyle w:val="Nidungvnbn"/>
                              <w:ind w:firstLine="0"/>
                              <w:jc w:val="right"/>
                            </w:pPr>
                            <w:r>
                              <w:rPr>
                                <w:color w:val="000000"/>
                                <w:sz w:val="22"/>
                                <w:szCs w:val="22"/>
                              </w:rPr>
                              <w:t>586.3</w:t>
                            </w:r>
                          </w:p>
                        </w:tc>
                        <w:tc>
                          <w:tcPr>
                            <w:tcW w:w="994" w:type="dxa"/>
                            <w:vAlign w:val="bottom"/>
                          </w:tcPr>
                          <w:p w14:paraId="0BE4153F" w14:textId="1CAEBC56" w:rsidR="001973A2" w:rsidRDefault="001973A2" w:rsidP="00B61163">
                            <w:pPr>
                              <w:pStyle w:val="Nidungvnbn"/>
                              <w:ind w:firstLine="0"/>
                              <w:jc w:val="right"/>
                            </w:pPr>
                            <w:r>
                              <w:rPr>
                                <w:color w:val="000000"/>
                                <w:sz w:val="22"/>
                                <w:szCs w:val="22"/>
                              </w:rPr>
                              <w:t>0.9879</w:t>
                            </w:r>
                          </w:p>
                        </w:tc>
                        <w:tc>
                          <w:tcPr>
                            <w:tcW w:w="994" w:type="dxa"/>
                            <w:vAlign w:val="bottom"/>
                          </w:tcPr>
                          <w:p w14:paraId="480FC690" w14:textId="767C01E3" w:rsidR="001973A2" w:rsidRDefault="001973A2" w:rsidP="00B61163">
                            <w:pPr>
                              <w:pStyle w:val="Nidungvnbn"/>
                              <w:ind w:firstLine="0"/>
                              <w:jc w:val="right"/>
                            </w:pPr>
                            <w:r>
                              <w:rPr>
                                <w:color w:val="000000"/>
                                <w:sz w:val="22"/>
                                <w:szCs w:val="22"/>
                              </w:rPr>
                              <w:t>0.9808</w:t>
                            </w:r>
                          </w:p>
                        </w:tc>
                        <w:tc>
                          <w:tcPr>
                            <w:tcW w:w="994" w:type="dxa"/>
                            <w:vAlign w:val="bottom"/>
                          </w:tcPr>
                          <w:p w14:paraId="20415064" w14:textId="0E6148B8" w:rsidR="001973A2" w:rsidRDefault="001973A2" w:rsidP="00B61163">
                            <w:pPr>
                              <w:pStyle w:val="Nidungvnbn"/>
                              <w:ind w:firstLine="0"/>
                              <w:jc w:val="right"/>
                            </w:pPr>
                            <w:r>
                              <w:rPr>
                                <w:color w:val="000000"/>
                                <w:sz w:val="22"/>
                                <w:szCs w:val="22"/>
                              </w:rPr>
                              <w:t>0.9808</w:t>
                            </w:r>
                          </w:p>
                        </w:tc>
                        <w:tc>
                          <w:tcPr>
                            <w:tcW w:w="963" w:type="dxa"/>
                            <w:vAlign w:val="bottom"/>
                          </w:tcPr>
                          <w:p w14:paraId="04B5CA26" w14:textId="452F7A02" w:rsidR="001973A2" w:rsidRDefault="001973A2" w:rsidP="00B61163">
                            <w:pPr>
                              <w:pStyle w:val="Nidungvnbn"/>
                              <w:ind w:firstLine="0"/>
                              <w:jc w:val="right"/>
                            </w:pPr>
                            <w:r>
                              <w:rPr>
                                <w:color w:val="000000"/>
                                <w:sz w:val="22"/>
                                <w:szCs w:val="22"/>
                              </w:rPr>
                              <w:t>522.5</w:t>
                            </w:r>
                          </w:p>
                        </w:tc>
                      </w:tr>
                    </w:tbl>
                    <w:p w14:paraId="7180269A" w14:textId="77777777" w:rsidR="001973A2" w:rsidRDefault="001973A2" w:rsidP="008365CF">
                      <w:pPr>
                        <w:jc w:val="right"/>
                      </w:pPr>
                    </w:p>
                  </w:txbxContent>
                </v:textbox>
                <w10:wrap anchorx="margin"/>
              </v:shape>
            </w:pict>
          </mc:Fallback>
        </mc:AlternateContent>
      </w:r>
      <w:bookmarkEnd w:id="230"/>
      <w:bookmarkEnd w:id="231"/>
      <w:bookmarkEnd w:id="232"/>
      <w:bookmarkEnd w:id="233"/>
    </w:p>
    <w:p w14:paraId="36393D1C" w14:textId="46D17D58" w:rsidR="008365CF" w:rsidRDefault="008365CF" w:rsidP="008365CF">
      <w:pPr>
        <w:pStyle w:val="Tiumccp1"/>
        <w:rPr>
          <w:lang w:val="vi-VN"/>
        </w:rPr>
      </w:pPr>
    </w:p>
    <w:p w14:paraId="4CEA27F9" w14:textId="77777777" w:rsidR="008365CF" w:rsidRDefault="008365CF" w:rsidP="008365CF">
      <w:pPr>
        <w:pStyle w:val="Tiumccp1"/>
        <w:rPr>
          <w:lang w:val="vi-VN"/>
        </w:rPr>
      </w:pPr>
    </w:p>
    <w:p w14:paraId="4E0C5C44" w14:textId="781EEB45" w:rsidR="008365CF" w:rsidRDefault="008365CF" w:rsidP="008365CF">
      <w:pPr>
        <w:pStyle w:val="Tiumccp1"/>
        <w:rPr>
          <w:lang w:val="vi-VN"/>
        </w:rPr>
      </w:pPr>
    </w:p>
    <w:p w14:paraId="4B3C6A41" w14:textId="6577C705" w:rsidR="008365CF" w:rsidRDefault="008365CF" w:rsidP="008365CF">
      <w:pPr>
        <w:pStyle w:val="Tiumccp1"/>
        <w:rPr>
          <w:lang w:val="vi-VN"/>
        </w:rPr>
      </w:pPr>
    </w:p>
    <w:p w14:paraId="67C51960" w14:textId="2DCA1F9B" w:rsidR="008365CF" w:rsidRDefault="008365CF" w:rsidP="008365CF">
      <w:pPr>
        <w:pStyle w:val="Tiumccp1"/>
        <w:rPr>
          <w:lang w:val="vi-VN"/>
        </w:rPr>
      </w:pPr>
    </w:p>
    <w:p w14:paraId="0F6B68F2" w14:textId="77777777" w:rsidR="008365CF" w:rsidRDefault="008365CF" w:rsidP="008365CF">
      <w:pPr>
        <w:pStyle w:val="Tiumccp1"/>
        <w:rPr>
          <w:lang w:val="vi-VN"/>
        </w:rPr>
      </w:pPr>
    </w:p>
    <w:p w14:paraId="26A5C310" w14:textId="77777777" w:rsidR="008365CF" w:rsidRDefault="008365CF" w:rsidP="008365CF">
      <w:pPr>
        <w:pStyle w:val="Tiumccp1"/>
        <w:rPr>
          <w:lang w:val="vi-VN"/>
        </w:rPr>
      </w:pPr>
    </w:p>
    <w:p w14:paraId="40390AAA" w14:textId="77777777" w:rsidR="008365CF" w:rsidRDefault="008365CF" w:rsidP="008365CF">
      <w:pPr>
        <w:pStyle w:val="Tiumccp1"/>
        <w:rPr>
          <w:lang w:val="vi-VN"/>
        </w:rPr>
      </w:pPr>
    </w:p>
    <w:p w14:paraId="675AEB08" w14:textId="77777777" w:rsidR="008365CF" w:rsidRDefault="008365CF" w:rsidP="008365CF">
      <w:pPr>
        <w:pStyle w:val="Tiumccp1"/>
        <w:rPr>
          <w:lang w:val="vi-VN"/>
        </w:rPr>
      </w:pPr>
    </w:p>
    <w:p w14:paraId="25F7727E" w14:textId="77777777" w:rsidR="008365CF" w:rsidRDefault="008365CF" w:rsidP="008365CF">
      <w:pPr>
        <w:pStyle w:val="Tiumccp1"/>
        <w:rPr>
          <w:lang w:val="vi-VN"/>
        </w:rPr>
      </w:pPr>
    </w:p>
    <w:p w14:paraId="20F0046C" w14:textId="77777777" w:rsidR="008365CF" w:rsidRDefault="008365CF" w:rsidP="008365CF">
      <w:pPr>
        <w:pStyle w:val="Tiumccp1"/>
        <w:rPr>
          <w:lang w:val="vi-VN"/>
        </w:rPr>
      </w:pPr>
    </w:p>
    <w:p w14:paraId="32E66300" w14:textId="77777777" w:rsidR="008365CF" w:rsidRDefault="008365CF" w:rsidP="008365CF">
      <w:pPr>
        <w:pStyle w:val="Tiumccp1"/>
        <w:rPr>
          <w:lang w:val="vi-VN"/>
        </w:rPr>
      </w:pPr>
    </w:p>
    <w:p w14:paraId="4B70C094" w14:textId="77777777" w:rsidR="008365CF" w:rsidRDefault="008365CF" w:rsidP="008365CF">
      <w:pPr>
        <w:pStyle w:val="Tiumccp1"/>
        <w:rPr>
          <w:lang w:val="vi-VN"/>
        </w:rPr>
      </w:pPr>
    </w:p>
    <w:p w14:paraId="3F98D5D7" w14:textId="77777777" w:rsidR="008365CF" w:rsidRDefault="008365CF" w:rsidP="008365CF">
      <w:pPr>
        <w:pStyle w:val="Tiumccp1"/>
        <w:rPr>
          <w:lang w:val="vi-VN"/>
        </w:rPr>
      </w:pPr>
    </w:p>
    <w:p w14:paraId="65507E68" w14:textId="77777777" w:rsidR="008365CF" w:rsidRDefault="008365CF" w:rsidP="008365CF">
      <w:pPr>
        <w:pStyle w:val="Tiumccp1"/>
        <w:rPr>
          <w:lang w:val="vi-VN"/>
        </w:rPr>
      </w:pPr>
    </w:p>
    <w:p w14:paraId="5C0E4BCC" w14:textId="77777777" w:rsidR="008365CF" w:rsidRDefault="008365CF" w:rsidP="008365CF">
      <w:pPr>
        <w:pStyle w:val="Tiumccp1"/>
        <w:rPr>
          <w:lang w:val="vi-VN"/>
        </w:rPr>
      </w:pPr>
    </w:p>
    <w:p w14:paraId="2B7EC028" w14:textId="77777777" w:rsidR="008365CF" w:rsidRDefault="008365CF" w:rsidP="008365CF">
      <w:pPr>
        <w:pStyle w:val="Tiumccp1"/>
        <w:rPr>
          <w:lang w:val="vi-VN"/>
        </w:rPr>
      </w:pPr>
    </w:p>
    <w:p w14:paraId="389E795A" w14:textId="77777777" w:rsidR="008365CF" w:rsidRDefault="008365CF" w:rsidP="008365CF">
      <w:pPr>
        <w:pStyle w:val="Tiumccp1"/>
        <w:rPr>
          <w:lang w:val="vi-VN"/>
        </w:rPr>
      </w:pPr>
    </w:p>
    <w:p w14:paraId="32A23BBA" w14:textId="77777777" w:rsidR="008365CF" w:rsidRDefault="008365CF" w:rsidP="008365CF">
      <w:pPr>
        <w:pStyle w:val="Tiumccp1"/>
        <w:rPr>
          <w:lang w:val="vi-VN"/>
        </w:rPr>
      </w:pPr>
    </w:p>
    <w:p w14:paraId="14DA13BB" w14:textId="77777777" w:rsidR="008365CF" w:rsidRDefault="008365CF" w:rsidP="008365CF">
      <w:pPr>
        <w:pStyle w:val="Tiumccp1"/>
        <w:rPr>
          <w:lang w:val="vi-VN"/>
        </w:rPr>
      </w:pPr>
    </w:p>
    <w:p w14:paraId="5F39F1BD" w14:textId="62CCCA92" w:rsidR="00F80445" w:rsidRDefault="00F80445">
      <w:pPr>
        <w:spacing w:after="200" w:line="276" w:lineRule="auto"/>
        <w:rPr>
          <w:b/>
          <w:sz w:val="28"/>
          <w:szCs w:val="28"/>
          <w:lang w:val="vi-VN"/>
        </w:rPr>
      </w:pPr>
      <w:r>
        <w:rPr>
          <w:lang w:val="vi-VN"/>
        </w:rPr>
        <w:br w:type="page"/>
      </w:r>
    </w:p>
    <w:p w14:paraId="65843E12" w14:textId="77777777" w:rsidR="008365CF" w:rsidRDefault="008365CF" w:rsidP="008365CF">
      <w:pPr>
        <w:pStyle w:val="Tiumccp1"/>
        <w:rPr>
          <w:lang w:val="vi-VN"/>
        </w:rPr>
      </w:pPr>
    </w:p>
    <w:p w14:paraId="4CFBC809" w14:textId="73E572B6" w:rsidR="008365CF" w:rsidRDefault="008365CF" w:rsidP="008365CF">
      <w:pPr>
        <w:pStyle w:val="Tiumccp1"/>
        <w:rPr>
          <w:lang w:val="vi-VN"/>
        </w:rPr>
      </w:pPr>
    </w:p>
    <w:p w14:paraId="7235DC14" w14:textId="3CB71F29" w:rsidR="008365CF" w:rsidRDefault="008365CF" w:rsidP="008365CF">
      <w:pPr>
        <w:pStyle w:val="Tiumccp1"/>
        <w:rPr>
          <w:lang w:val="vi-VN"/>
        </w:rPr>
      </w:pPr>
    </w:p>
    <w:p w14:paraId="1748F12A" w14:textId="4BF2DE19" w:rsidR="008365CF" w:rsidRDefault="00F62558" w:rsidP="008365CF">
      <w:pPr>
        <w:pStyle w:val="Tiumccp1"/>
        <w:rPr>
          <w:lang w:val="vi-VN"/>
        </w:rPr>
      </w:pPr>
      <w:bookmarkStart w:id="234" w:name="_Toc44339227"/>
      <w:bookmarkStart w:id="235" w:name="_Toc44580991"/>
      <w:bookmarkStart w:id="236" w:name="_Toc44595648"/>
      <w:bookmarkStart w:id="237" w:name="_Toc44596631"/>
      <w:r>
        <w:rPr>
          <w:noProof/>
          <w:lang w:val="vi-VN" w:eastAsia="vi-VN"/>
        </w:rPr>
        <mc:AlternateContent>
          <mc:Choice Requires="wps">
            <w:drawing>
              <wp:anchor distT="0" distB="0" distL="114300" distR="114300" simplePos="0" relativeHeight="251683840" behindDoc="0" locked="0" layoutInCell="1" allowOverlap="1" wp14:anchorId="49263C5B" wp14:editId="142E55AF">
                <wp:simplePos x="0" y="0"/>
                <wp:positionH relativeFrom="margin">
                  <wp:align>right</wp:align>
                </wp:positionH>
                <wp:positionV relativeFrom="paragraph">
                  <wp:posOffset>267654</wp:posOffset>
                </wp:positionV>
                <wp:extent cx="7683185" cy="5327650"/>
                <wp:effectExtent l="0" t="3492" r="9842" b="9843"/>
                <wp:wrapNone/>
                <wp:docPr id="47" name="Text Box 47"/>
                <wp:cNvGraphicFramePr/>
                <a:graphic xmlns:a="http://schemas.openxmlformats.org/drawingml/2006/main">
                  <a:graphicData uri="http://schemas.microsoft.com/office/word/2010/wordprocessingShape">
                    <wps:wsp>
                      <wps:cNvSpPr txBox="1"/>
                      <wps:spPr>
                        <a:xfrm rot="5400000">
                          <a:off x="0" y="0"/>
                          <a:ext cx="7683185" cy="53276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9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3330"/>
                              <w:gridCol w:w="900"/>
                              <w:gridCol w:w="900"/>
                              <w:gridCol w:w="900"/>
                              <w:gridCol w:w="990"/>
                              <w:gridCol w:w="990"/>
                              <w:gridCol w:w="900"/>
                              <w:gridCol w:w="990"/>
                              <w:gridCol w:w="990"/>
                            </w:tblGrid>
                            <w:tr w:rsidR="001973A2" w14:paraId="5AC124A3" w14:textId="77777777" w:rsidTr="00271955">
                              <w:trPr>
                                <w:trHeight w:val="379"/>
                              </w:trPr>
                              <w:tc>
                                <w:tcPr>
                                  <w:tcW w:w="900" w:type="dxa"/>
                                  <w:vMerge w:val="restart"/>
                                  <w:vAlign w:val="center"/>
                                </w:tcPr>
                                <w:p w14:paraId="072F26D0" w14:textId="7A76E740" w:rsidR="001973A2" w:rsidRDefault="001973A2" w:rsidP="000B5217">
                                  <w:pPr>
                                    <w:pStyle w:val="Nidungvnbn"/>
                                    <w:ind w:firstLine="0"/>
                                    <w:jc w:val="center"/>
                                    <w:rPr>
                                      <w:b/>
                                    </w:rPr>
                                  </w:pPr>
                                  <w:r>
                                    <w:rPr>
                                      <w:b/>
                                    </w:rPr>
                                    <w:t>Tên phân loại</w:t>
                                  </w:r>
                                </w:p>
                              </w:tc>
                              <w:tc>
                                <w:tcPr>
                                  <w:tcW w:w="3330" w:type="dxa"/>
                                  <w:vMerge w:val="restart"/>
                                  <w:vAlign w:val="center"/>
                                </w:tcPr>
                                <w:p w14:paraId="36F0B98D" w14:textId="3E927125" w:rsidR="001973A2" w:rsidRDefault="001973A2" w:rsidP="000B5217">
                                  <w:pPr>
                                    <w:pStyle w:val="Nidungvnbn"/>
                                    <w:ind w:firstLine="0"/>
                                    <w:jc w:val="center"/>
                                    <w:rPr>
                                      <w:b/>
                                    </w:rPr>
                                  </w:pPr>
                                  <w:r>
                                    <w:rPr>
                                      <w:b/>
                                    </w:rPr>
                                    <w:t>Tên tập dữ liệu</w:t>
                                  </w:r>
                                </w:p>
                              </w:tc>
                              <w:tc>
                                <w:tcPr>
                                  <w:tcW w:w="3690" w:type="dxa"/>
                                  <w:gridSpan w:val="4"/>
                                </w:tcPr>
                                <w:p w14:paraId="4C0B34B5" w14:textId="77777777" w:rsidR="001973A2" w:rsidRDefault="001973A2" w:rsidP="000B5217">
                                  <w:pPr>
                                    <w:pStyle w:val="Nidungvnbn"/>
                                    <w:ind w:firstLine="0"/>
                                    <w:jc w:val="center"/>
                                    <w:rPr>
                                      <w:b/>
                                    </w:rPr>
                                  </w:pPr>
                                  <w:r>
                                    <w:rPr>
                                      <w:b/>
                                    </w:rPr>
                                    <w:t>Nhóm tác giả</w:t>
                                  </w:r>
                                </w:p>
                                <w:p w14:paraId="64F1DF77" w14:textId="77777777" w:rsidR="001973A2" w:rsidRDefault="001973A2" w:rsidP="000B5217">
                                  <w:pPr>
                                    <w:pStyle w:val="Nidungvnbn"/>
                                    <w:ind w:firstLine="0"/>
                                    <w:jc w:val="center"/>
                                    <w:rPr>
                                      <w:b/>
                                    </w:rPr>
                                  </w:pPr>
                                  <w:r>
                                    <w:rPr>
                                      <w:b/>
                                    </w:rPr>
                                    <w:t>tiền thực nghiệm</w:t>
                                  </w:r>
                                </w:p>
                              </w:tc>
                              <w:tc>
                                <w:tcPr>
                                  <w:tcW w:w="3870" w:type="dxa"/>
                                  <w:gridSpan w:val="4"/>
                                </w:tcPr>
                                <w:p w14:paraId="652B3A1E" w14:textId="77777777" w:rsidR="001973A2" w:rsidRDefault="001973A2" w:rsidP="000B5217">
                                  <w:pPr>
                                    <w:pStyle w:val="Nidungvnbn"/>
                                    <w:ind w:firstLine="0"/>
                                    <w:jc w:val="center"/>
                                    <w:rPr>
                                      <w:b/>
                                    </w:rPr>
                                  </w:pPr>
                                  <w:r>
                                    <w:rPr>
                                      <w:b/>
                                    </w:rPr>
                                    <w:t>Thực nghiệm</w:t>
                                  </w:r>
                                </w:p>
                                <w:p w14:paraId="440158F8" w14:textId="5D84AC45" w:rsidR="001973A2" w:rsidRDefault="001973A2" w:rsidP="000B5217">
                                  <w:pPr>
                                    <w:pStyle w:val="Nidungvnbn"/>
                                    <w:ind w:firstLine="0"/>
                                    <w:jc w:val="center"/>
                                    <w:rPr>
                                      <w:b/>
                                    </w:rPr>
                                  </w:pPr>
                                  <w:r>
                                    <w:rPr>
                                      <w:b/>
                                    </w:rPr>
                                    <w:t>của bản thân</w:t>
                                  </w:r>
                                </w:p>
                              </w:tc>
                            </w:tr>
                            <w:tr w:rsidR="001973A2" w14:paraId="29335A43" w14:textId="77777777" w:rsidTr="00B85B62">
                              <w:trPr>
                                <w:trHeight w:val="379"/>
                              </w:trPr>
                              <w:tc>
                                <w:tcPr>
                                  <w:tcW w:w="900" w:type="dxa"/>
                                  <w:vMerge/>
                                </w:tcPr>
                                <w:p w14:paraId="3EA76804" w14:textId="77777777" w:rsidR="001973A2" w:rsidRDefault="001973A2" w:rsidP="00C17EA6">
                                  <w:pPr>
                                    <w:pStyle w:val="Nidungvnbn"/>
                                    <w:jc w:val="center"/>
                                    <w:rPr>
                                      <w:b/>
                                    </w:rPr>
                                  </w:pPr>
                                </w:p>
                              </w:tc>
                              <w:tc>
                                <w:tcPr>
                                  <w:tcW w:w="3330" w:type="dxa"/>
                                  <w:vMerge/>
                                </w:tcPr>
                                <w:p w14:paraId="374E4363" w14:textId="77777777" w:rsidR="001973A2" w:rsidRDefault="001973A2" w:rsidP="00C17EA6">
                                  <w:pPr>
                                    <w:pStyle w:val="Nidungvnbn"/>
                                    <w:jc w:val="center"/>
                                    <w:rPr>
                                      <w:b/>
                                    </w:rPr>
                                  </w:pPr>
                                </w:p>
                              </w:tc>
                              <w:tc>
                                <w:tcPr>
                                  <w:tcW w:w="900" w:type="dxa"/>
                                </w:tcPr>
                                <w:p w14:paraId="507BEFF3" w14:textId="77777777" w:rsidR="001973A2" w:rsidRDefault="001973A2" w:rsidP="00C17EA6">
                                  <w:pPr>
                                    <w:pStyle w:val="Nidungvnbn"/>
                                    <w:ind w:firstLine="0"/>
                                    <w:jc w:val="center"/>
                                    <w:rPr>
                                      <w:b/>
                                      <w:sz w:val="24"/>
                                      <w:szCs w:val="24"/>
                                    </w:rPr>
                                  </w:pPr>
                                  <w:r>
                                    <w:rPr>
                                      <w:b/>
                                    </w:rPr>
                                    <w:t>Pre</w:t>
                                  </w:r>
                                </w:p>
                              </w:tc>
                              <w:tc>
                                <w:tcPr>
                                  <w:tcW w:w="900" w:type="dxa"/>
                                </w:tcPr>
                                <w:p w14:paraId="3DB125F4" w14:textId="77777777" w:rsidR="001973A2" w:rsidRDefault="001973A2" w:rsidP="00C17EA6">
                                  <w:pPr>
                                    <w:pStyle w:val="Nidungvnbn"/>
                                    <w:ind w:firstLine="0"/>
                                    <w:jc w:val="center"/>
                                    <w:rPr>
                                      <w:b/>
                                    </w:rPr>
                                  </w:pPr>
                                  <w:r>
                                    <w:rPr>
                                      <w:b/>
                                    </w:rPr>
                                    <w:t>Acc</w:t>
                                  </w:r>
                                </w:p>
                              </w:tc>
                              <w:tc>
                                <w:tcPr>
                                  <w:tcW w:w="900" w:type="dxa"/>
                                </w:tcPr>
                                <w:p w14:paraId="5009D1F7" w14:textId="77777777" w:rsidR="001973A2" w:rsidRDefault="001973A2" w:rsidP="00C17EA6">
                                  <w:pPr>
                                    <w:pStyle w:val="Nidungvnbn"/>
                                    <w:ind w:firstLine="0"/>
                                    <w:jc w:val="center"/>
                                    <w:rPr>
                                      <w:b/>
                                      <w:sz w:val="24"/>
                                      <w:szCs w:val="24"/>
                                    </w:rPr>
                                  </w:pPr>
                                  <w:r>
                                    <w:rPr>
                                      <w:b/>
                                    </w:rPr>
                                    <w:t>Rec</w:t>
                                  </w:r>
                                </w:p>
                              </w:tc>
                              <w:tc>
                                <w:tcPr>
                                  <w:tcW w:w="990" w:type="dxa"/>
                                </w:tcPr>
                                <w:p w14:paraId="23C8BFC8" w14:textId="77777777" w:rsidR="001973A2" w:rsidRDefault="001973A2" w:rsidP="00C17EA6">
                                  <w:pPr>
                                    <w:pStyle w:val="Nidungvnbn"/>
                                    <w:ind w:firstLine="0"/>
                                    <w:jc w:val="center"/>
                                    <w:rPr>
                                      <w:b/>
                                    </w:rPr>
                                  </w:pPr>
                                  <w:r>
                                    <w:rPr>
                                      <w:b/>
                                      <w:lang w:val="vi-VN"/>
                                    </w:rPr>
                                    <w:t>TrT</w:t>
                                  </w:r>
                                </w:p>
                              </w:tc>
                              <w:tc>
                                <w:tcPr>
                                  <w:tcW w:w="990" w:type="dxa"/>
                                </w:tcPr>
                                <w:p w14:paraId="67722755" w14:textId="77777777" w:rsidR="001973A2" w:rsidRDefault="001973A2" w:rsidP="00C17EA6">
                                  <w:pPr>
                                    <w:pStyle w:val="Nidungvnbn"/>
                                    <w:ind w:firstLine="0"/>
                                    <w:jc w:val="center"/>
                                    <w:rPr>
                                      <w:b/>
                                      <w:sz w:val="24"/>
                                      <w:szCs w:val="24"/>
                                    </w:rPr>
                                  </w:pPr>
                                  <w:r>
                                    <w:rPr>
                                      <w:b/>
                                    </w:rPr>
                                    <w:t>Pre</w:t>
                                  </w:r>
                                </w:p>
                              </w:tc>
                              <w:tc>
                                <w:tcPr>
                                  <w:tcW w:w="900" w:type="dxa"/>
                                </w:tcPr>
                                <w:p w14:paraId="215BD341" w14:textId="77777777" w:rsidR="001973A2" w:rsidRDefault="001973A2" w:rsidP="00C17EA6">
                                  <w:pPr>
                                    <w:pStyle w:val="Nidungvnbn"/>
                                    <w:ind w:firstLine="0"/>
                                    <w:jc w:val="center"/>
                                    <w:rPr>
                                      <w:b/>
                                    </w:rPr>
                                  </w:pPr>
                                  <w:r>
                                    <w:rPr>
                                      <w:b/>
                                    </w:rPr>
                                    <w:t>Acc</w:t>
                                  </w:r>
                                </w:p>
                              </w:tc>
                              <w:tc>
                                <w:tcPr>
                                  <w:tcW w:w="990" w:type="dxa"/>
                                </w:tcPr>
                                <w:p w14:paraId="5AC42341" w14:textId="77777777" w:rsidR="001973A2" w:rsidRDefault="001973A2" w:rsidP="00C17EA6">
                                  <w:pPr>
                                    <w:pStyle w:val="Nidungvnbn"/>
                                    <w:ind w:firstLine="0"/>
                                    <w:jc w:val="center"/>
                                    <w:rPr>
                                      <w:b/>
                                      <w:sz w:val="24"/>
                                      <w:szCs w:val="24"/>
                                    </w:rPr>
                                  </w:pPr>
                                  <w:r>
                                    <w:rPr>
                                      <w:b/>
                                    </w:rPr>
                                    <w:t>Rec</w:t>
                                  </w:r>
                                </w:p>
                              </w:tc>
                              <w:tc>
                                <w:tcPr>
                                  <w:tcW w:w="990" w:type="dxa"/>
                                </w:tcPr>
                                <w:p w14:paraId="318948C2" w14:textId="77777777" w:rsidR="001973A2" w:rsidRDefault="001973A2" w:rsidP="00C17EA6">
                                  <w:pPr>
                                    <w:pStyle w:val="Nidungvnbn"/>
                                    <w:ind w:firstLine="0"/>
                                    <w:jc w:val="center"/>
                                    <w:rPr>
                                      <w:b/>
                                    </w:rPr>
                                  </w:pPr>
                                  <w:r>
                                    <w:rPr>
                                      <w:b/>
                                    </w:rPr>
                                    <w:t>TrT</w:t>
                                  </w:r>
                                </w:p>
                              </w:tc>
                            </w:tr>
                            <w:tr w:rsidR="001973A2" w14:paraId="52069505" w14:textId="77777777" w:rsidTr="00B85B62">
                              <w:trPr>
                                <w:trHeight w:val="379"/>
                              </w:trPr>
                              <w:tc>
                                <w:tcPr>
                                  <w:tcW w:w="900" w:type="dxa"/>
                                  <w:vMerge w:val="restart"/>
                                  <w:vAlign w:val="center"/>
                                </w:tcPr>
                                <w:p w14:paraId="321A9488" w14:textId="50B809C1" w:rsidR="001973A2" w:rsidRPr="00A677DC" w:rsidRDefault="001973A2" w:rsidP="00B85B62">
                                  <w:pPr>
                                    <w:pStyle w:val="Nidungvnbn"/>
                                    <w:ind w:firstLine="0"/>
                                    <w:jc w:val="center"/>
                                  </w:pPr>
                                  <w:r>
                                    <w:t>FCN</w:t>
                                  </w:r>
                                </w:p>
                              </w:tc>
                              <w:tc>
                                <w:tcPr>
                                  <w:tcW w:w="3330" w:type="dxa"/>
                                  <w:vAlign w:val="bottom"/>
                                </w:tcPr>
                                <w:p w14:paraId="40C0F73A" w14:textId="1D891E3C" w:rsidR="001973A2" w:rsidRDefault="001973A2" w:rsidP="00B85B62">
                                  <w:pPr>
                                    <w:pStyle w:val="Nidungvnbn"/>
                                    <w:ind w:firstLine="0"/>
                                    <w:jc w:val="left"/>
                                    <w:rPr>
                                      <w:b/>
                                    </w:rPr>
                                  </w:pPr>
                                  <w:r>
                                    <w:rPr>
                                      <w:color w:val="000000"/>
                                      <w:sz w:val="22"/>
                                      <w:szCs w:val="22"/>
                                    </w:rPr>
                                    <w:t>PigCVP</w:t>
                                  </w:r>
                                </w:p>
                              </w:tc>
                              <w:tc>
                                <w:tcPr>
                                  <w:tcW w:w="900" w:type="dxa"/>
                                  <w:vAlign w:val="bottom"/>
                                </w:tcPr>
                                <w:p w14:paraId="45D95365" w14:textId="3059989F" w:rsidR="001973A2" w:rsidRDefault="001973A2" w:rsidP="00B85B62">
                                  <w:pPr>
                                    <w:pStyle w:val="Nidungvnbn"/>
                                    <w:ind w:firstLine="0"/>
                                    <w:jc w:val="right"/>
                                  </w:pPr>
                                  <w:r>
                                    <w:rPr>
                                      <w:color w:val="000000"/>
                                      <w:sz w:val="22"/>
                                      <w:szCs w:val="22"/>
                                    </w:rPr>
                                    <w:t>0.8716</w:t>
                                  </w:r>
                                </w:p>
                              </w:tc>
                              <w:tc>
                                <w:tcPr>
                                  <w:tcW w:w="900" w:type="dxa"/>
                                  <w:vAlign w:val="bottom"/>
                                </w:tcPr>
                                <w:p w14:paraId="3D61360A" w14:textId="7840E7C5" w:rsidR="001973A2" w:rsidRDefault="001973A2" w:rsidP="00B85B62">
                                  <w:pPr>
                                    <w:pStyle w:val="Nidungvnbn"/>
                                    <w:ind w:firstLine="0"/>
                                    <w:jc w:val="right"/>
                                  </w:pPr>
                                  <w:r>
                                    <w:rPr>
                                      <w:color w:val="000000"/>
                                      <w:sz w:val="22"/>
                                      <w:szCs w:val="22"/>
                                    </w:rPr>
                                    <w:t>0.8365</w:t>
                                  </w:r>
                                </w:p>
                              </w:tc>
                              <w:tc>
                                <w:tcPr>
                                  <w:tcW w:w="900" w:type="dxa"/>
                                  <w:vAlign w:val="bottom"/>
                                </w:tcPr>
                                <w:p w14:paraId="5562EA22" w14:textId="6D0872DD" w:rsidR="001973A2" w:rsidRDefault="001973A2" w:rsidP="00B85B62">
                                  <w:pPr>
                                    <w:pStyle w:val="Nidungvnbn"/>
                                    <w:ind w:firstLine="0"/>
                                    <w:jc w:val="right"/>
                                  </w:pPr>
                                  <w:r>
                                    <w:rPr>
                                      <w:color w:val="000000"/>
                                      <w:sz w:val="22"/>
                                      <w:szCs w:val="22"/>
                                    </w:rPr>
                                    <w:t>0.8365</w:t>
                                  </w:r>
                                </w:p>
                              </w:tc>
                              <w:tc>
                                <w:tcPr>
                                  <w:tcW w:w="990" w:type="dxa"/>
                                  <w:vAlign w:val="bottom"/>
                                </w:tcPr>
                                <w:p w14:paraId="4EBD05A6" w14:textId="782B83B0" w:rsidR="001973A2" w:rsidRDefault="001973A2" w:rsidP="00B85B62">
                                  <w:pPr>
                                    <w:pStyle w:val="Nidungvnbn"/>
                                    <w:ind w:firstLine="0"/>
                                    <w:jc w:val="right"/>
                                  </w:pPr>
                                  <w:r>
                                    <w:rPr>
                                      <w:color w:val="000000"/>
                                      <w:sz w:val="22"/>
                                      <w:szCs w:val="22"/>
                                    </w:rPr>
                                    <w:t>580.6</w:t>
                                  </w:r>
                                </w:p>
                              </w:tc>
                              <w:tc>
                                <w:tcPr>
                                  <w:tcW w:w="990" w:type="dxa"/>
                                  <w:vAlign w:val="bottom"/>
                                </w:tcPr>
                                <w:p w14:paraId="448E8F57" w14:textId="40FFF38E" w:rsidR="001973A2" w:rsidRDefault="001973A2" w:rsidP="00B85B62">
                                  <w:pPr>
                                    <w:pStyle w:val="Nidungvnbn"/>
                                    <w:ind w:firstLine="0"/>
                                    <w:jc w:val="right"/>
                                  </w:pPr>
                                  <w:r>
                                    <w:rPr>
                                      <w:color w:val="000000"/>
                                      <w:sz w:val="22"/>
                                      <w:szCs w:val="22"/>
                                    </w:rPr>
                                    <w:t>0.8793</w:t>
                                  </w:r>
                                </w:p>
                              </w:tc>
                              <w:tc>
                                <w:tcPr>
                                  <w:tcW w:w="900" w:type="dxa"/>
                                  <w:vAlign w:val="bottom"/>
                                </w:tcPr>
                                <w:p w14:paraId="2C1DD4DF" w14:textId="362F7863" w:rsidR="001973A2" w:rsidRDefault="001973A2" w:rsidP="00B85B62">
                                  <w:pPr>
                                    <w:pStyle w:val="Nidungvnbn"/>
                                    <w:ind w:firstLine="0"/>
                                    <w:jc w:val="right"/>
                                  </w:pPr>
                                  <w:r>
                                    <w:rPr>
                                      <w:color w:val="000000"/>
                                      <w:sz w:val="22"/>
                                      <w:szCs w:val="22"/>
                                    </w:rPr>
                                    <w:t>0.8365</w:t>
                                  </w:r>
                                </w:p>
                              </w:tc>
                              <w:tc>
                                <w:tcPr>
                                  <w:tcW w:w="990" w:type="dxa"/>
                                  <w:vAlign w:val="bottom"/>
                                </w:tcPr>
                                <w:p w14:paraId="0F7C47CE" w14:textId="562A33B9" w:rsidR="001973A2" w:rsidRDefault="001973A2" w:rsidP="00B85B62">
                                  <w:pPr>
                                    <w:pStyle w:val="Nidungvnbn"/>
                                    <w:ind w:firstLine="0"/>
                                    <w:jc w:val="right"/>
                                  </w:pPr>
                                  <w:r>
                                    <w:rPr>
                                      <w:color w:val="000000"/>
                                      <w:sz w:val="22"/>
                                      <w:szCs w:val="22"/>
                                    </w:rPr>
                                    <w:t>0.8365</w:t>
                                  </w:r>
                                </w:p>
                              </w:tc>
                              <w:tc>
                                <w:tcPr>
                                  <w:tcW w:w="990" w:type="dxa"/>
                                  <w:vAlign w:val="bottom"/>
                                </w:tcPr>
                                <w:p w14:paraId="2DDB66AE" w14:textId="2C0F1E2B" w:rsidR="001973A2" w:rsidRDefault="001973A2" w:rsidP="00B85B62">
                                  <w:pPr>
                                    <w:pStyle w:val="Nidungvnbn"/>
                                    <w:ind w:firstLine="0"/>
                                    <w:jc w:val="right"/>
                                  </w:pPr>
                                  <w:r>
                                    <w:rPr>
                                      <w:color w:val="000000"/>
                                      <w:sz w:val="22"/>
                                      <w:szCs w:val="22"/>
                                    </w:rPr>
                                    <w:t>525</w:t>
                                  </w:r>
                                </w:p>
                              </w:tc>
                            </w:tr>
                            <w:tr w:rsidR="001973A2" w14:paraId="14770BF7" w14:textId="77777777" w:rsidTr="00B85B62">
                              <w:trPr>
                                <w:trHeight w:val="379"/>
                              </w:trPr>
                              <w:tc>
                                <w:tcPr>
                                  <w:tcW w:w="900" w:type="dxa"/>
                                  <w:vMerge/>
                                </w:tcPr>
                                <w:p w14:paraId="618FB782" w14:textId="77777777" w:rsidR="001973A2" w:rsidRDefault="001973A2" w:rsidP="00B85B62">
                                  <w:pPr>
                                    <w:pStyle w:val="Nidungvnbn"/>
                                    <w:ind w:firstLine="0"/>
                                    <w:jc w:val="left"/>
                                    <w:rPr>
                                      <w:b/>
                                    </w:rPr>
                                  </w:pPr>
                                </w:p>
                              </w:tc>
                              <w:tc>
                                <w:tcPr>
                                  <w:tcW w:w="3330" w:type="dxa"/>
                                  <w:vAlign w:val="bottom"/>
                                </w:tcPr>
                                <w:p w14:paraId="617FD622" w14:textId="3867FD6F" w:rsidR="001973A2" w:rsidRDefault="001973A2" w:rsidP="00B85B62">
                                  <w:pPr>
                                    <w:pStyle w:val="Nidungvnbn"/>
                                    <w:ind w:firstLine="0"/>
                                    <w:jc w:val="left"/>
                                    <w:rPr>
                                      <w:b/>
                                    </w:rPr>
                                  </w:pPr>
                                  <w:r>
                                    <w:rPr>
                                      <w:color w:val="000000"/>
                                      <w:sz w:val="22"/>
                                      <w:szCs w:val="22"/>
                                    </w:rPr>
                                    <w:t>Plane</w:t>
                                  </w:r>
                                </w:p>
                              </w:tc>
                              <w:tc>
                                <w:tcPr>
                                  <w:tcW w:w="900" w:type="dxa"/>
                                  <w:vAlign w:val="bottom"/>
                                </w:tcPr>
                                <w:p w14:paraId="0046C360" w14:textId="087266F7" w:rsidR="001973A2" w:rsidRDefault="001973A2" w:rsidP="00B85B62">
                                  <w:pPr>
                                    <w:pStyle w:val="Nidungvnbn"/>
                                    <w:ind w:firstLine="0"/>
                                    <w:jc w:val="right"/>
                                  </w:pPr>
                                  <w:r>
                                    <w:rPr>
                                      <w:color w:val="000000"/>
                                      <w:sz w:val="22"/>
                                      <w:szCs w:val="22"/>
                                    </w:rPr>
                                    <w:t>1</w:t>
                                  </w:r>
                                </w:p>
                              </w:tc>
                              <w:tc>
                                <w:tcPr>
                                  <w:tcW w:w="900" w:type="dxa"/>
                                  <w:vAlign w:val="bottom"/>
                                </w:tcPr>
                                <w:p w14:paraId="35C1F85E" w14:textId="27E4CAD4" w:rsidR="001973A2" w:rsidRDefault="001973A2" w:rsidP="00B85B62">
                                  <w:pPr>
                                    <w:pStyle w:val="Nidungvnbn"/>
                                    <w:ind w:firstLine="0"/>
                                    <w:jc w:val="right"/>
                                  </w:pPr>
                                  <w:r>
                                    <w:rPr>
                                      <w:color w:val="000000"/>
                                      <w:sz w:val="22"/>
                                      <w:szCs w:val="22"/>
                                    </w:rPr>
                                    <w:t>1</w:t>
                                  </w:r>
                                </w:p>
                              </w:tc>
                              <w:tc>
                                <w:tcPr>
                                  <w:tcW w:w="900" w:type="dxa"/>
                                  <w:vAlign w:val="bottom"/>
                                </w:tcPr>
                                <w:p w14:paraId="6D61F45B" w14:textId="0F45EA3B" w:rsidR="001973A2" w:rsidRDefault="001973A2" w:rsidP="00B85B62">
                                  <w:pPr>
                                    <w:pStyle w:val="Nidungvnbn"/>
                                    <w:ind w:firstLine="0"/>
                                    <w:jc w:val="right"/>
                                  </w:pPr>
                                  <w:r>
                                    <w:rPr>
                                      <w:color w:val="000000"/>
                                      <w:sz w:val="22"/>
                                      <w:szCs w:val="22"/>
                                    </w:rPr>
                                    <w:t>1</w:t>
                                  </w:r>
                                </w:p>
                              </w:tc>
                              <w:tc>
                                <w:tcPr>
                                  <w:tcW w:w="990" w:type="dxa"/>
                                  <w:vAlign w:val="bottom"/>
                                </w:tcPr>
                                <w:p w14:paraId="61E836DA" w14:textId="08378A4A" w:rsidR="001973A2" w:rsidRDefault="001973A2" w:rsidP="00B85B62">
                                  <w:pPr>
                                    <w:pStyle w:val="Nidungvnbn"/>
                                    <w:ind w:firstLine="0"/>
                                    <w:jc w:val="right"/>
                                  </w:pPr>
                                  <w:r>
                                    <w:rPr>
                                      <w:color w:val="000000"/>
                                      <w:sz w:val="22"/>
                                      <w:szCs w:val="22"/>
                                    </w:rPr>
                                    <w:t>278.5</w:t>
                                  </w:r>
                                </w:p>
                              </w:tc>
                              <w:tc>
                                <w:tcPr>
                                  <w:tcW w:w="990" w:type="dxa"/>
                                  <w:vAlign w:val="bottom"/>
                                </w:tcPr>
                                <w:p w14:paraId="248D2356" w14:textId="5B0528EB" w:rsidR="001973A2" w:rsidRDefault="001973A2" w:rsidP="00B85B62">
                                  <w:pPr>
                                    <w:pStyle w:val="Nidungvnbn"/>
                                    <w:ind w:firstLine="0"/>
                                    <w:jc w:val="right"/>
                                  </w:pPr>
                                  <w:r>
                                    <w:rPr>
                                      <w:color w:val="000000"/>
                                      <w:sz w:val="22"/>
                                      <w:szCs w:val="22"/>
                                    </w:rPr>
                                    <w:t>1</w:t>
                                  </w:r>
                                </w:p>
                              </w:tc>
                              <w:tc>
                                <w:tcPr>
                                  <w:tcW w:w="900" w:type="dxa"/>
                                  <w:vAlign w:val="bottom"/>
                                </w:tcPr>
                                <w:p w14:paraId="5591616C" w14:textId="6FFF9C48" w:rsidR="001973A2" w:rsidRDefault="001973A2" w:rsidP="00B85B62">
                                  <w:pPr>
                                    <w:pStyle w:val="Nidungvnbn"/>
                                    <w:ind w:firstLine="0"/>
                                    <w:jc w:val="right"/>
                                  </w:pPr>
                                  <w:r>
                                    <w:rPr>
                                      <w:color w:val="000000"/>
                                      <w:sz w:val="22"/>
                                      <w:szCs w:val="22"/>
                                    </w:rPr>
                                    <w:t>1</w:t>
                                  </w:r>
                                </w:p>
                              </w:tc>
                              <w:tc>
                                <w:tcPr>
                                  <w:tcW w:w="990" w:type="dxa"/>
                                  <w:vAlign w:val="bottom"/>
                                </w:tcPr>
                                <w:p w14:paraId="45535B81" w14:textId="3C1B58FD" w:rsidR="001973A2" w:rsidRDefault="001973A2" w:rsidP="00B85B62">
                                  <w:pPr>
                                    <w:pStyle w:val="Nidungvnbn"/>
                                    <w:ind w:firstLine="0"/>
                                    <w:jc w:val="right"/>
                                  </w:pPr>
                                  <w:r>
                                    <w:rPr>
                                      <w:color w:val="000000"/>
                                      <w:sz w:val="22"/>
                                      <w:szCs w:val="22"/>
                                    </w:rPr>
                                    <w:t>1</w:t>
                                  </w:r>
                                </w:p>
                              </w:tc>
                              <w:tc>
                                <w:tcPr>
                                  <w:tcW w:w="990" w:type="dxa"/>
                                  <w:vAlign w:val="bottom"/>
                                </w:tcPr>
                                <w:p w14:paraId="29EA3397" w14:textId="0031ABDE" w:rsidR="001973A2" w:rsidRDefault="001973A2" w:rsidP="00B85B62">
                                  <w:pPr>
                                    <w:pStyle w:val="Nidungvnbn"/>
                                    <w:ind w:firstLine="0"/>
                                    <w:jc w:val="right"/>
                                  </w:pPr>
                                  <w:r>
                                    <w:rPr>
                                      <w:color w:val="000000"/>
                                      <w:sz w:val="22"/>
                                      <w:szCs w:val="22"/>
                                    </w:rPr>
                                    <w:t>259.2</w:t>
                                  </w:r>
                                </w:p>
                              </w:tc>
                            </w:tr>
                            <w:tr w:rsidR="001973A2" w14:paraId="3713E790" w14:textId="77777777" w:rsidTr="00B85B62">
                              <w:trPr>
                                <w:trHeight w:val="379"/>
                              </w:trPr>
                              <w:tc>
                                <w:tcPr>
                                  <w:tcW w:w="900" w:type="dxa"/>
                                  <w:vMerge/>
                                </w:tcPr>
                                <w:p w14:paraId="3612C4BE" w14:textId="77777777" w:rsidR="001973A2" w:rsidRDefault="001973A2" w:rsidP="00B85B62">
                                  <w:pPr>
                                    <w:pStyle w:val="Nidungvnbn"/>
                                    <w:ind w:firstLine="0"/>
                                    <w:jc w:val="left"/>
                                    <w:rPr>
                                      <w:b/>
                                    </w:rPr>
                                  </w:pPr>
                                </w:p>
                              </w:tc>
                              <w:tc>
                                <w:tcPr>
                                  <w:tcW w:w="3330" w:type="dxa"/>
                                  <w:vAlign w:val="bottom"/>
                                </w:tcPr>
                                <w:p w14:paraId="091287D7" w14:textId="55C0FCD7" w:rsidR="001973A2" w:rsidRDefault="001973A2" w:rsidP="00B85B62">
                                  <w:pPr>
                                    <w:pStyle w:val="Nidungvnbn"/>
                                    <w:ind w:firstLine="0"/>
                                    <w:jc w:val="left"/>
                                    <w:rPr>
                                      <w:b/>
                                    </w:rPr>
                                  </w:pPr>
                                  <w:r>
                                    <w:rPr>
                                      <w:color w:val="000000"/>
                                      <w:sz w:val="22"/>
                                      <w:szCs w:val="22"/>
                                    </w:rPr>
                                    <w:t>PowerCons</w:t>
                                  </w:r>
                                </w:p>
                              </w:tc>
                              <w:tc>
                                <w:tcPr>
                                  <w:tcW w:w="900" w:type="dxa"/>
                                  <w:vAlign w:val="bottom"/>
                                </w:tcPr>
                                <w:p w14:paraId="26F1FC47" w14:textId="67B0BAA4" w:rsidR="001973A2" w:rsidRDefault="001973A2" w:rsidP="00B85B62">
                                  <w:pPr>
                                    <w:pStyle w:val="Nidungvnbn"/>
                                    <w:ind w:firstLine="0"/>
                                    <w:jc w:val="right"/>
                                  </w:pPr>
                                  <w:r>
                                    <w:rPr>
                                      <w:color w:val="000000"/>
                                      <w:sz w:val="22"/>
                                      <w:szCs w:val="22"/>
                                    </w:rPr>
                                    <w:t>0.8511</w:t>
                                  </w:r>
                                </w:p>
                              </w:tc>
                              <w:tc>
                                <w:tcPr>
                                  <w:tcW w:w="900" w:type="dxa"/>
                                  <w:vAlign w:val="bottom"/>
                                </w:tcPr>
                                <w:p w14:paraId="2C67F9F9" w14:textId="01F50D0F" w:rsidR="001973A2" w:rsidRDefault="001973A2" w:rsidP="00B85B62">
                                  <w:pPr>
                                    <w:pStyle w:val="Nidungvnbn"/>
                                    <w:ind w:firstLine="0"/>
                                    <w:jc w:val="right"/>
                                  </w:pPr>
                                  <w:r>
                                    <w:rPr>
                                      <w:color w:val="000000"/>
                                      <w:sz w:val="22"/>
                                      <w:szCs w:val="22"/>
                                    </w:rPr>
                                    <w:t>0.85</w:t>
                                  </w:r>
                                </w:p>
                              </w:tc>
                              <w:tc>
                                <w:tcPr>
                                  <w:tcW w:w="900" w:type="dxa"/>
                                  <w:vAlign w:val="bottom"/>
                                </w:tcPr>
                                <w:p w14:paraId="2BED988E" w14:textId="3102A602" w:rsidR="001973A2" w:rsidRDefault="001973A2" w:rsidP="00B85B62">
                                  <w:pPr>
                                    <w:pStyle w:val="Nidungvnbn"/>
                                    <w:ind w:firstLine="0"/>
                                    <w:jc w:val="right"/>
                                  </w:pPr>
                                  <w:r>
                                    <w:rPr>
                                      <w:color w:val="000000"/>
                                      <w:sz w:val="22"/>
                                      <w:szCs w:val="22"/>
                                    </w:rPr>
                                    <w:t>0.85</w:t>
                                  </w:r>
                                </w:p>
                              </w:tc>
                              <w:tc>
                                <w:tcPr>
                                  <w:tcW w:w="990" w:type="dxa"/>
                                  <w:vAlign w:val="bottom"/>
                                </w:tcPr>
                                <w:p w14:paraId="550243EB" w14:textId="4DA75EFD" w:rsidR="001973A2" w:rsidRDefault="001973A2" w:rsidP="00B85B62">
                                  <w:pPr>
                                    <w:pStyle w:val="Nidungvnbn"/>
                                    <w:ind w:firstLine="0"/>
                                    <w:jc w:val="right"/>
                                  </w:pPr>
                                  <w:r>
                                    <w:rPr>
                                      <w:color w:val="000000"/>
                                      <w:sz w:val="22"/>
                                      <w:szCs w:val="22"/>
                                    </w:rPr>
                                    <w:t>425</w:t>
                                  </w:r>
                                </w:p>
                              </w:tc>
                              <w:tc>
                                <w:tcPr>
                                  <w:tcW w:w="990" w:type="dxa"/>
                                  <w:vAlign w:val="bottom"/>
                                </w:tcPr>
                                <w:p w14:paraId="52F48163" w14:textId="0C9B21D8" w:rsidR="001973A2" w:rsidRDefault="001973A2" w:rsidP="00B85B62">
                                  <w:pPr>
                                    <w:pStyle w:val="Nidungvnbn"/>
                                    <w:ind w:firstLine="0"/>
                                    <w:jc w:val="right"/>
                                  </w:pPr>
                                  <w:r>
                                    <w:rPr>
                                      <w:color w:val="000000"/>
                                      <w:sz w:val="22"/>
                                      <w:szCs w:val="22"/>
                                    </w:rPr>
                                    <w:t>0.846</w:t>
                                  </w:r>
                                </w:p>
                              </w:tc>
                              <w:tc>
                                <w:tcPr>
                                  <w:tcW w:w="900" w:type="dxa"/>
                                  <w:vAlign w:val="bottom"/>
                                </w:tcPr>
                                <w:p w14:paraId="091485D7" w14:textId="366E05CE" w:rsidR="001973A2" w:rsidRDefault="001973A2" w:rsidP="00B85B62">
                                  <w:pPr>
                                    <w:pStyle w:val="Nidungvnbn"/>
                                    <w:ind w:firstLine="0"/>
                                    <w:jc w:val="right"/>
                                  </w:pPr>
                                  <w:r>
                                    <w:rPr>
                                      <w:color w:val="000000"/>
                                      <w:sz w:val="22"/>
                                      <w:szCs w:val="22"/>
                                    </w:rPr>
                                    <w:t>0.8444</w:t>
                                  </w:r>
                                </w:p>
                              </w:tc>
                              <w:tc>
                                <w:tcPr>
                                  <w:tcW w:w="990" w:type="dxa"/>
                                  <w:vAlign w:val="bottom"/>
                                </w:tcPr>
                                <w:p w14:paraId="735F3888" w14:textId="35E189BE" w:rsidR="001973A2" w:rsidRDefault="001973A2" w:rsidP="00B85B62">
                                  <w:pPr>
                                    <w:pStyle w:val="Nidungvnbn"/>
                                    <w:ind w:firstLine="0"/>
                                    <w:jc w:val="right"/>
                                  </w:pPr>
                                  <w:r>
                                    <w:rPr>
                                      <w:color w:val="000000"/>
                                      <w:sz w:val="22"/>
                                      <w:szCs w:val="22"/>
                                    </w:rPr>
                                    <w:t>0.8444</w:t>
                                  </w:r>
                                </w:p>
                              </w:tc>
                              <w:tc>
                                <w:tcPr>
                                  <w:tcW w:w="990" w:type="dxa"/>
                                  <w:vAlign w:val="bottom"/>
                                </w:tcPr>
                                <w:p w14:paraId="2708B8C9" w14:textId="286E0761" w:rsidR="001973A2" w:rsidRDefault="001973A2" w:rsidP="00B85B62">
                                  <w:pPr>
                                    <w:pStyle w:val="Nidungvnbn"/>
                                    <w:ind w:firstLine="0"/>
                                    <w:jc w:val="right"/>
                                  </w:pPr>
                                  <w:r>
                                    <w:rPr>
                                      <w:color w:val="000000"/>
                                      <w:sz w:val="22"/>
                                      <w:szCs w:val="22"/>
                                    </w:rPr>
                                    <w:t>277.5</w:t>
                                  </w:r>
                                </w:p>
                              </w:tc>
                            </w:tr>
                            <w:tr w:rsidR="001973A2" w14:paraId="5C12F65C" w14:textId="77777777" w:rsidTr="00B85B62">
                              <w:trPr>
                                <w:trHeight w:val="379"/>
                              </w:trPr>
                              <w:tc>
                                <w:tcPr>
                                  <w:tcW w:w="900" w:type="dxa"/>
                                  <w:vMerge/>
                                </w:tcPr>
                                <w:p w14:paraId="11A7496B" w14:textId="77777777" w:rsidR="001973A2" w:rsidRDefault="001973A2" w:rsidP="00B85B62">
                                  <w:pPr>
                                    <w:pStyle w:val="Nidungvnbn"/>
                                    <w:ind w:firstLine="0"/>
                                    <w:jc w:val="left"/>
                                    <w:rPr>
                                      <w:b/>
                                    </w:rPr>
                                  </w:pPr>
                                </w:p>
                              </w:tc>
                              <w:tc>
                                <w:tcPr>
                                  <w:tcW w:w="3330" w:type="dxa"/>
                                  <w:vAlign w:val="bottom"/>
                                </w:tcPr>
                                <w:p w14:paraId="59B859FF" w14:textId="40C07873" w:rsidR="001973A2" w:rsidRDefault="001973A2" w:rsidP="00B85B62">
                                  <w:pPr>
                                    <w:pStyle w:val="Nidungvnbn"/>
                                    <w:ind w:firstLine="0"/>
                                    <w:jc w:val="left"/>
                                    <w:rPr>
                                      <w:b/>
                                    </w:rPr>
                                  </w:pPr>
                                  <w:r>
                                    <w:rPr>
                                      <w:color w:val="000000"/>
                                      <w:sz w:val="22"/>
                                      <w:szCs w:val="22"/>
                                    </w:rPr>
                                    <w:t>ProximalPhalanxOutlineAgeGroup</w:t>
                                  </w:r>
                                </w:p>
                              </w:tc>
                              <w:tc>
                                <w:tcPr>
                                  <w:tcW w:w="900" w:type="dxa"/>
                                  <w:vAlign w:val="center"/>
                                </w:tcPr>
                                <w:p w14:paraId="10617A75" w14:textId="30C87782" w:rsidR="001973A2" w:rsidRDefault="001973A2" w:rsidP="00B85B62">
                                  <w:pPr>
                                    <w:pStyle w:val="Nidungvnbn"/>
                                    <w:ind w:firstLine="0"/>
                                    <w:jc w:val="right"/>
                                  </w:pPr>
                                  <w:r>
                                    <w:rPr>
                                      <w:color w:val="000000"/>
                                      <w:sz w:val="22"/>
                                      <w:szCs w:val="22"/>
                                    </w:rPr>
                                    <w:t>0.7282</w:t>
                                  </w:r>
                                </w:p>
                              </w:tc>
                              <w:tc>
                                <w:tcPr>
                                  <w:tcW w:w="900" w:type="dxa"/>
                                  <w:vAlign w:val="center"/>
                                </w:tcPr>
                                <w:p w14:paraId="06A3A6C9" w14:textId="159D8C79" w:rsidR="001973A2" w:rsidRDefault="001973A2" w:rsidP="00B85B62">
                                  <w:pPr>
                                    <w:pStyle w:val="Nidungvnbn"/>
                                    <w:ind w:firstLine="0"/>
                                    <w:jc w:val="right"/>
                                  </w:pPr>
                                  <w:r>
                                    <w:rPr>
                                      <w:color w:val="000000"/>
                                      <w:sz w:val="22"/>
                                      <w:szCs w:val="22"/>
                                    </w:rPr>
                                    <w:t>0.8195</w:t>
                                  </w:r>
                                </w:p>
                              </w:tc>
                              <w:tc>
                                <w:tcPr>
                                  <w:tcW w:w="900" w:type="dxa"/>
                                  <w:vAlign w:val="center"/>
                                </w:tcPr>
                                <w:p w14:paraId="4F421D0C" w14:textId="5822B40E" w:rsidR="001973A2" w:rsidRDefault="001973A2" w:rsidP="00B85B62">
                                  <w:pPr>
                                    <w:pStyle w:val="Nidungvnbn"/>
                                    <w:ind w:firstLine="0"/>
                                    <w:jc w:val="right"/>
                                  </w:pPr>
                                  <w:r>
                                    <w:rPr>
                                      <w:color w:val="000000"/>
                                      <w:sz w:val="22"/>
                                      <w:szCs w:val="22"/>
                                    </w:rPr>
                                    <w:t>0.7523</w:t>
                                  </w:r>
                                </w:p>
                              </w:tc>
                              <w:tc>
                                <w:tcPr>
                                  <w:tcW w:w="990" w:type="dxa"/>
                                  <w:vAlign w:val="center"/>
                                </w:tcPr>
                                <w:p w14:paraId="36613FC2" w14:textId="46625C78" w:rsidR="001973A2" w:rsidRDefault="001973A2" w:rsidP="00B85B62">
                                  <w:pPr>
                                    <w:pStyle w:val="Nidungvnbn"/>
                                    <w:ind w:firstLine="0"/>
                                    <w:jc w:val="right"/>
                                  </w:pPr>
                                  <w:r>
                                    <w:rPr>
                                      <w:color w:val="000000"/>
                                      <w:sz w:val="22"/>
                                      <w:szCs w:val="22"/>
                                    </w:rPr>
                                    <w:t>561.3</w:t>
                                  </w:r>
                                </w:p>
                              </w:tc>
                              <w:tc>
                                <w:tcPr>
                                  <w:tcW w:w="990" w:type="dxa"/>
                                  <w:vAlign w:val="bottom"/>
                                </w:tcPr>
                                <w:p w14:paraId="4BD7CC9E" w14:textId="201DE769" w:rsidR="001973A2" w:rsidRDefault="001973A2" w:rsidP="00B85B62">
                                  <w:pPr>
                                    <w:pStyle w:val="Nidungvnbn"/>
                                    <w:ind w:firstLine="0"/>
                                    <w:jc w:val="right"/>
                                  </w:pPr>
                                  <w:r>
                                    <w:rPr>
                                      <w:color w:val="000000"/>
                                      <w:sz w:val="22"/>
                                      <w:szCs w:val="22"/>
                                    </w:rPr>
                                    <w:t>0.7432</w:t>
                                  </w:r>
                                </w:p>
                              </w:tc>
                              <w:tc>
                                <w:tcPr>
                                  <w:tcW w:w="900" w:type="dxa"/>
                                  <w:vAlign w:val="bottom"/>
                                </w:tcPr>
                                <w:p w14:paraId="30D1ACC1" w14:textId="36437273" w:rsidR="001973A2" w:rsidRDefault="001973A2" w:rsidP="00B85B62">
                                  <w:pPr>
                                    <w:pStyle w:val="Nidungvnbn"/>
                                    <w:ind w:firstLine="0"/>
                                    <w:jc w:val="right"/>
                                  </w:pPr>
                                  <w:r>
                                    <w:rPr>
                                      <w:color w:val="000000"/>
                                      <w:sz w:val="22"/>
                                      <w:szCs w:val="22"/>
                                    </w:rPr>
                                    <w:t>0.8293</w:t>
                                  </w:r>
                                </w:p>
                              </w:tc>
                              <w:tc>
                                <w:tcPr>
                                  <w:tcW w:w="990" w:type="dxa"/>
                                  <w:vAlign w:val="bottom"/>
                                </w:tcPr>
                                <w:p w14:paraId="76DD3C68" w14:textId="548A6E4F" w:rsidR="001973A2" w:rsidRDefault="001973A2" w:rsidP="00B85B62">
                                  <w:pPr>
                                    <w:pStyle w:val="Nidungvnbn"/>
                                    <w:ind w:firstLine="0"/>
                                    <w:jc w:val="right"/>
                                  </w:pPr>
                                  <w:r>
                                    <w:rPr>
                                      <w:color w:val="000000"/>
                                      <w:sz w:val="22"/>
                                      <w:szCs w:val="22"/>
                                    </w:rPr>
                                    <w:t>0.7757</w:t>
                                  </w:r>
                                </w:p>
                              </w:tc>
                              <w:tc>
                                <w:tcPr>
                                  <w:tcW w:w="990" w:type="dxa"/>
                                  <w:vAlign w:val="bottom"/>
                                </w:tcPr>
                                <w:p w14:paraId="206348E3" w14:textId="5DB69FF1" w:rsidR="001973A2" w:rsidRDefault="001973A2" w:rsidP="00B85B62">
                                  <w:pPr>
                                    <w:pStyle w:val="Nidungvnbn"/>
                                    <w:ind w:firstLine="0"/>
                                    <w:jc w:val="right"/>
                                  </w:pPr>
                                  <w:r>
                                    <w:rPr>
                                      <w:color w:val="000000"/>
                                      <w:sz w:val="22"/>
                                      <w:szCs w:val="22"/>
                                    </w:rPr>
                                    <w:t>330.2</w:t>
                                  </w:r>
                                </w:p>
                              </w:tc>
                            </w:tr>
                            <w:tr w:rsidR="001973A2" w14:paraId="57445669" w14:textId="77777777" w:rsidTr="00B85B62">
                              <w:trPr>
                                <w:trHeight w:val="379"/>
                              </w:trPr>
                              <w:tc>
                                <w:tcPr>
                                  <w:tcW w:w="900" w:type="dxa"/>
                                  <w:vMerge/>
                                </w:tcPr>
                                <w:p w14:paraId="5E821198" w14:textId="77777777" w:rsidR="001973A2" w:rsidRDefault="001973A2" w:rsidP="00B85B62">
                                  <w:pPr>
                                    <w:pStyle w:val="Nidungvnbn"/>
                                    <w:ind w:firstLine="0"/>
                                    <w:jc w:val="left"/>
                                    <w:rPr>
                                      <w:b/>
                                    </w:rPr>
                                  </w:pPr>
                                </w:p>
                              </w:tc>
                              <w:tc>
                                <w:tcPr>
                                  <w:tcW w:w="3330" w:type="dxa"/>
                                  <w:vAlign w:val="bottom"/>
                                </w:tcPr>
                                <w:p w14:paraId="3EE9DCD2" w14:textId="792BD6AE" w:rsidR="001973A2" w:rsidRDefault="001973A2" w:rsidP="00B85B62">
                                  <w:pPr>
                                    <w:pStyle w:val="Nidungvnbn"/>
                                    <w:ind w:firstLine="0"/>
                                    <w:jc w:val="left"/>
                                    <w:rPr>
                                      <w:b/>
                                    </w:rPr>
                                  </w:pPr>
                                  <w:r>
                                    <w:rPr>
                                      <w:color w:val="000000"/>
                                      <w:sz w:val="22"/>
                                      <w:szCs w:val="22"/>
                                    </w:rPr>
                                    <w:t>ProximalPhalanxOutlineCorrect</w:t>
                                  </w:r>
                                </w:p>
                              </w:tc>
                              <w:tc>
                                <w:tcPr>
                                  <w:tcW w:w="900" w:type="dxa"/>
                                  <w:vAlign w:val="center"/>
                                </w:tcPr>
                                <w:p w14:paraId="2CC92DA5" w14:textId="0F6561DE" w:rsidR="001973A2" w:rsidRDefault="001973A2" w:rsidP="00B85B62">
                                  <w:pPr>
                                    <w:pStyle w:val="Nidungvnbn"/>
                                    <w:ind w:firstLine="0"/>
                                    <w:jc w:val="right"/>
                                  </w:pPr>
                                  <w:r>
                                    <w:rPr>
                                      <w:color w:val="000000"/>
                                      <w:sz w:val="22"/>
                                      <w:szCs w:val="22"/>
                                    </w:rPr>
                                    <w:t>0.8886</w:t>
                                  </w:r>
                                </w:p>
                              </w:tc>
                              <w:tc>
                                <w:tcPr>
                                  <w:tcW w:w="900" w:type="dxa"/>
                                  <w:vAlign w:val="center"/>
                                </w:tcPr>
                                <w:p w14:paraId="3CE8E61D" w14:textId="3F68453C" w:rsidR="001973A2" w:rsidRDefault="001973A2" w:rsidP="00B85B62">
                                  <w:pPr>
                                    <w:pStyle w:val="Nidungvnbn"/>
                                    <w:ind w:firstLine="0"/>
                                    <w:jc w:val="right"/>
                                  </w:pPr>
                                  <w:r>
                                    <w:rPr>
                                      <w:color w:val="000000"/>
                                      <w:sz w:val="22"/>
                                      <w:szCs w:val="22"/>
                                    </w:rPr>
                                    <w:t>0.8969</w:t>
                                  </w:r>
                                </w:p>
                              </w:tc>
                              <w:tc>
                                <w:tcPr>
                                  <w:tcW w:w="900" w:type="dxa"/>
                                  <w:vAlign w:val="center"/>
                                </w:tcPr>
                                <w:p w14:paraId="4DD0B1D6" w14:textId="1E34E27F" w:rsidR="001973A2" w:rsidRDefault="001973A2" w:rsidP="00B85B62">
                                  <w:pPr>
                                    <w:pStyle w:val="Nidungvnbn"/>
                                    <w:ind w:firstLine="0"/>
                                    <w:jc w:val="right"/>
                                  </w:pPr>
                                  <w:r>
                                    <w:rPr>
                                      <w:color w:val="000000"/>
                                      <w:sz w:val="22"/>
                                      <w:szCs w:val="22"/>
                                    </w:rPr>
                                    <w:t>0.8691</w:t>
                                  </w:r>
                                </w:p>
                              </w:tc>
                              <w:tc>
                                <w:tcPr>
                                  <w:tcW w:w="990" w:type="dxa"/>
                                  <w:vAlign w:val="center"/>
                                </w:tcPr>
                                <w:p w14:paraId="5A434DA3" w14:textId="6DE1D17D" w:rsidR="001973A2" w:rsidRDefault="001973A2" w:rsidP="00B85B62">
                                  <w:pPr>
                                    <w:pStyle w:val="Nidungvnbn"/>
                                    <w:ind w:firstLine="0"/>
                                    <w:jc w:val="right"/>
                                  </w:pPr>
                                  <w:r>
                                    <w:rPr>
                                      <w:color w:val="000000"/>
                                      <w:sz w:val="22"/>
                                      <w:szCs w:val="22"/>
                                    </w:rPr>
                                    <w:t>852.5</w:t>
                                  </w:r>
                                </w:p>
                              </w:tc>
                              <w:tc>
                                <w:tcPr>
                                  <w:tcW w:w="990" w:type="dxa"/>
                                  <w:vAlign w:val="bottom"/>
                                </w:tcPr>
                                <w:p w14:paraId="63063975" w14:textId="4222D92F" w:rsidR="001973A2" w:rsidRDefault="001973A2" w:rsidP="00B85B62">
                                  <w:pPr>
                                    <w:pStyle w:val="Nidungvnbn"/>
                                    <w:ind w:firstLine="0"/>
                                    <w:jc w:val="right"/>
                                  </w:pPr>
                                  <w:r>
                                    <w:rPr>
                                      <w:color w:val="000000"/>
                                      <w:sz w:val="22"/>
                                      <w:szCs w:val="22"/>
                                    </w:rPr>
                                    <w:t>0.9137</w:t>
                                  </w:r>
                                </w:p>
                              </w:tc>
                              <w:tc>
                                <w:tcPr>
                                  <w:tcW w:w="900" w:type="dxa"/>
                                  <w:vAlign w:val="bottom"/>
                                </w:tcPr>
                                <w:p w14:paraId="00D73625" w14:textId="4DF2CAD9" w:rsidR="001973A2" w:rsidRDefault="001973A2" w:rsidP="00B85B62">
                                  <w:pPr>
                                    <w:pStyle w:val="Nidungvnbn"/>
                                    <w:ind w:firstLine="0"/>
                                    <w:jc w:val="right"/>
                                  </w:pPr>
                                  <w:r>
                                    <w:rPr>
                                      <w:color w:val="000000"/>
                                      <w:sz w:val="22"/>
                                      <w:szCs w:val="22"/>
                                    </w:rPr>
                                    <w:t>0.9175</w:t>
                                  </w:r>
                                </w:p>
                              </w:tc>
                              <w:tc>
                                <w:tcPr>
                                  <w:tcW w:w="990" w:type="dxa"/>
                                  <w:vAlign w:val="bottom"/>
                                </w:tcPr>
                                <w:p w14:paraId="5B44C77C" w14:textId="765CBA73" w:rsidR="001973A2" w:rsidRDefault="001973A2" w:rsidP="00B85B62">
                                  <w:pPr>
                                    <w:pStyle w:val="Nidungvnbn"/>
                                    <w:ind w:firstLine="0"/>
                                    <w:jc w:val="right"/>
                                  </w:pPr>
                                  <w:r>
                                    <w:rPr>
                                      <w:color w:val="000000"/>
                                      <w:sz w:val="22"/>
                                      <w:szCs w:val="22"/>
                                    </w:rPr>
                                    <w:t>0.8929</w:t>
                                  </w:r>
                                </w:p>
                              </w:tc>
                              <w:tc>
                                <w:tcPr>
                                  <w:tcW w:w="990" w:type="dxa"/>
                                  <w:vAlign w:val="bottom"/>
                                </w:tcPr>
                                <w:p w14:paraId="78A5DA07" w14:textId="5E69C2E4" w:rsidR="001973A2" w:rsidRDefault="001973A2" w:rsidP="00B85B62">
                                  <w:pPr>
                                    <w:pStyle w:val="Nidungvnbn"/>
                                    <w:ind w:firstLine="0"/>
                                    <w:jc w:val="right"/>
                                  </w:pPr>
                                  <w:r>
                                    <w:rPr>
                                      <w:color w:val="000000"/>
                                      <w:sz w:val="22"/>
                                      <w:szCs w:val="22"/>
                                    </w:rPr>
                                    <w:t>585.1</w:t>
                                  </w:r>
                                </w:p>
                              </w:tc>
                            </w:tr>
                            <w:tr w:rsidR="001973A2" w14:paraId="28669497" w14:textId="77777777" w:rsidTr="00B85B62">
                              <w:trPr>
                                <w:trHeight w:val="379"/>
                              </w:trPr>
                              <w:tc>
                                <w:tcPr>
                                  <w:tcW w:w="900" w:type="dxa"/>
                                  <w:vMerge/>
                                </w:tcPr>
                                <w:p w14:paraId="73B3E54A" w14:textId="77777777" w:rsidR="001973A2" w:rsidRDefault="001973A2" w:rsidP="00B85B62">
                                  <w:pPr>
                                    <w:pStyle w:val="Nidungvnbn"/>
                                    <w:ind w:firstLine="0"/>
                                    <w:jc w:val="left"/>
                                    <w:rPr>
                                      <w:b/>
                                    </w:rPr>
                                  </w:pPr>
                                </w:p>
                              </w:tc>
                              <w:tc>
                                <w:tcPr>
                                  <w:tcW w:w="3330" w:type="dxa"/>
                                  <w:vAlign w:val="bottom"/>
                                </w:tcPr>
                                <w:p w14:paraId="57703E58" w14:textId="0B2EA0D3" w:rsidR="001973A2" w:rsidRDefault="001973A2" w:rsidP="00B85B62">
                                  <w:pPr>
                                    <w:pStyle w:val="Nidungvnbn"/>
                                    <w:ind w:firstLine="0"/>
                                    <w:jc w:val="left"/>
                                    <w:rPr>
                                      <w:b/>
                                    </w:rPr>
                                  </w:pPr>
                                  <w:r>
                                    <w:rPr>
                                      <w:color w:val="000000"/>
                                      <w:sz w:val="22"/>
                                      <w:szCs w:val="22"/>
                                    </w:rPr>
                                    <w:t>ProximalPhalanxTW</w:t>
                                  </w:r>
                                </w:p>
                              </w:tc>
                              <w:tc>
                                <w:tcPr>
                                  <w:tcW w:w="900" w:type="dxa"/>
                                  <w:vAlign w:val="bottom"/>
                                </w:tcPr>
                                <w:p w14:paraId="0814968E" w14:textId="16DC6E3C" w:rsidR="001973A2" w:rsidRDefault="001973A2" w:rsidP="00B85B62">
                                  <w:pPr>
                                    <w:pStyle w:val="Nidungvnbn"/>
                                    <w:ind w:firstLine="0"/>
                                    <w:jc w:val="right"/>
                                  </w:pPr>
                                  <w:r>
                                    <w:rPr>
                                      <w:color w:val="000000"/>
                                      <w:sz w:val="22"/>
                                      <w:szCs w:val="22"/>
                                    </w:rPr>
                                    <w:t>0.4408</w:t>
                                  </w:r>
                                </w:p>
                              </w:tc>
                              <w:tc>
                                <w:tcPr>
                                  <w:tcW w:w="900" w:type="dxa"/>
                                  <w:vAlign w:val="bottom"/>
                                </w:tcPr>
                                <w:p w14:paraId="18E07E3C" w14:textId="217DB463" w:rsidR="001973A2" w:rsidRDefault="001973A2" w:rsidP="00B85B62">
                                  <w:pPr>
                                    <w:pStyle w:val="Nidungvnbn"/>
                                    <w:ind w:firstLine="0"/>
                                    <w:jc w:val="right"/>
                                  </w:pPr>
                                  <w:r>
                                    <w:rPr>
                                      <w:color w:val="000000"/>
                                      <w:sz w:val="22"/>
                                      <w:szCs w:val="22"/>
                                    </w:rPr>
                                    <w:t>0.7366</w:t>
                                  </w:r>
                                </w:p>
                              </w:tc>
                              <w:tc>
                                <w:tcPr>
                                  <w:tcW w:w="900" w:type="dxa"/>
                                  <w:vAlign w:val="bottom"/>
                                </w:tcPr>
                                <w:p w14:paraId="7757838F" w14:textId="6E7E0378" w:rsidR="001973A2" w:rsidRDefault="001973A2" w:rsidP="00B85B62">
                                  <w:pPr>
                                    <w:pStyle w:val="Nidungvnbn"/>
                                    <w:ind w:firstLine="0"/>
                                    <w:jc w:val="right"/>
                                  </w:pPr>
                                  <w:r>
                                    <w:rPr>
                                      <w:color w:val="000000"/>
                                      <w:sz w:val="22"/>
                                      <w:szCs w:val="22"/>
                                    </w:rPr>
                                    <w:t>0.4803</w:t>
                                  </w:r>
                                </w:p>
                              </w:tc>
                              <w:tc>
                                <w:tcPr>
                                  <w:tcW w:w="990" w:type="dxa"/>
                                  <w:vAlign w:val="bottom"/>
                                </w:tcPr>
                                <w:p w14:paraId="735EF4E4" w14:textId="7357F3B3" w:rsidR="001973A2" w:rsidRDefault="001973A2" w:rsidP="00B85B62">
                                  <w:pPr>
                                    <w:pStyle w:val="Nidungvnbn"/>
                                    <w:ind w:firstLine="0"/>
                                    <w:jc w:val="right"/>
                                  </w:pPr>
                                  <w:r>
                                    <w:rPr>
                                      <w:color w:val="000000"/>
                                      <w:sz w:val="22"/>
                                      <w:szCs w:val="22"/>
                                    </w:rPr>
                                    <w:t>563</w:t>
                                  </w:r>
                                </w:p>
                              </w:tc>
                              <w:tc>
                                <w:tcPr>
                                  <w:tcW w:w="990" w:type="dxa"/>
                                  <w:vAlign w:val="bottom"/>
                                </w:tcPr>
                                <w:p w14:paraId="1CE5B70E" w14:textId="1A667B13" w:rsidR="001973A2" w:rsidRDefault="001973A2" w:rsidP="00B85B62">
                                  <w:pPr>
                                    <w:pStyle w:val="Nidungvnbn"/>
                                    <w:ind w:firstLine="0"/>
                                    <w:jc w:val="right"/>
                                  </w:pPr>
                                  <w:r>
                                    <w:rPr>
                                      <w:color w:val="000000"/>
                                      <w:sz w:val="22"/>
                                      <w:szCs w:val="22"/>
                                    </w:rPr>
                                    <w:t>0.5471</w:t>
                                  </w:r>
                                </w:p>
                              </w:tc>
                              <w:tc>
                                <w:tcPr>
                                  <w:tcW w:w="900" w:type="dxa"/>
                                  <w:vAlign w:val="bottom"/>
                                </w:tcPr>
                                <w:p w14:paraId="33AC610A" w14:textId="688C3E00" w:rsidR="001973A2" w:rsidRDefault="001973A2" w:rsidP="00B85B62">
                                  <w:pPr>
                                    <w:pStyle w:val="Nidungvnbn"/>
                                    <w:ind w:firstLine="0"/>
                                    <w:jc w:val="right"/>
                                  </w:pPr>
                                  <w:r>
                                    <w:rPr>
                                      <w:color w:val="000000"/>
                                      <w:sz w:val="22"/>
                                      <w:szCs w:val="22"/>
                                    </w:rPr>
                                    <w:t>0.761</w:t>
                                  </w:r>
                                </w:p>
                              </w:tc>
                              <w:tc>
                                <w:tcPr>
                                  <w:tcW w:w="990" w:type="dxa"/>
                                  <w:vAlign w:val="bottom"/>
                                </w:tcPr>
                                <w:p w14:paraId="77138503" w14:textId="67336562" w:rsidR="001973A2" w:rsidRDefault="001973A2" w:rsidP="00B85B62">
                                  <w:pPr>
                                    <w:pStyle w:val="Nidungvnbn"/>
                                    <w:ind w:firstLine="0"/>
                                    <w:jc w:val="right"/>
                                  </w:pPr>
                                  <w:r>
                                    <w:rPr>
                                      <w:color w:val="000000"/>
                                      <w:sz w:val="22"/>
                                      <w:szCs w:val="22"/>
                                    </w:rPr>
                                    <w:t>0.5114</w:t>
                                  </w:r>
                                </w:p>
                              </w:tc>
                              <w:tc>
                                <w:tcPr>
                                  <w:tcW w:w="990" w:type="dxa"/>
                                  <w:vAlign w:val="bottom"/>
                                </w:tcPr>
                                <w:p w14:paraId="42E2AFC3" w14:textId="39C54335" w:rsidR="001973A2" w:rsidRDefault="001973A2" w:rsidP="00B85B62">
                                  <w:pPr>
                                    <w:pStyle w:val="Nidungvnbn"/>
                                    <w:ind w:firstLine="0"/>
                                    <w:jc w:val="right"/>
                                  </w:pPr>
                                  <w:r>
                                    <w:rPr>
                                      <w:color w:val="000000"/>
                                      <w:sz w:val="22"/>
                                      <w:szCs w:val="22"/>
                                    </w:rPr>
                                    <w:t>328.4</w:t>
                                  </w:r>
                                </w:p>
                              </w:tc>
                            </w:tr>
                            <w:tr w:rsidR="001973A2" w14:paraId="2226DC53" w14:textId="77777777" w:rsidTr="00B85B62">
                              <w:trPr>
                                <w:trHeight w:val="379"/>
                              </w:trPr>
                              <w:tc>
                                <w:tcPr>
                                  <w:tcW w:w="900" w:type="dxa"/>
                                  <w:vMerge/>
                                </w:tcPr>
                                <w:p w14:paraId="025F3B67" w14:textId="77777777" w:rsidR="001973A2" w:rsidRDefault="001973A2" w:rsidP="00B85B62">
                                  <w:pPr>
                                    <w:pStyle w:val="Nidungvnbn"/>
                                    <w:ind w:firstLine="0"/>
                                    <w:jc w:val="left"/>
                                    <w:rPr>
                                      <w:b/>
                                    </w:rPr>
                                  </w:pPr>
                                </w:p>
                              </w:tc>
                              <w:tc>
                                <w:tcPr>
                                  <w:tcW w:w="3330" w:type="dxa"/>
                                  <w:vAlign w:val="bottom"/>
                                </w:tcPr>
                                <w:p w14:paraId="1A768A07" w14:textId="102D0374" w:rsidR="001973A2" w:rsidRDefault="001973A2" w:rsidP="00B85B62">
                                  <w:pPr>
                                    <w:pStyle w:val="Nidungvnbn"/>
                                    <w:ind w:firstLine="0"/>
                                    <w:jc w:val="left"/>
                                    <w:rPr>
                                      <w:b/>
                                    </w:rPr>
                                  </w:pPr>
                                  <w:r>
                                    <w:rPr>
                                      <w:color w:val="000000"/>
                                      <w:sz w:val="22"/>
                                      <w:szCs w:val="22"/>
                                    </w:rPr>
                                    <w:t>RefrigerationDevices</w:t>
                                  </w:r>
                                </w:p>
                              </w:tc>
                              <w:tc>
                                <w:tcPr>
                                  <w:tcW w:w="900" w:type="dxa"/>
                                  <w:vAlign w:val="bottom"/>
                                </w:tcPr>
                                <w:p w14:paraId="5099FD72" w14:textId="29EA427F" w:rsidR="001973A2" w:rsidRDefault="001973A2" w:rsidP="00B85B62">
                                  <w:pPr>
                                    <w:pStyle w:val="Nidungvnbn"/>
                                    <w:ind w:firstLine="0"/>
                                    <w:jc w:val="right"/>
                                  </w:pPr>
                                  <w:r>
                                    <w:rPr>
                                      <w:color w:val="000000"/>
                                      <w:sz w:val="22"/>
                                      <w:szCs w:val="22"/>
                                    </w:rPr>
                                    <w:t>0.5192</w:t>
                                  </w:r>
                                </w:p>
                              </w:tc>
                              <w:tc>
                                <w:tcPr>
                                  <w:tcW w:w="900" w:type="dxa"/>
                                  <w:vAlign w:val="bottom"/>
                                </w:tcPr>
                                <w:p w14:paraId="3E9CD329" w14:textId="1B05D54F" w:rsidR="001973A2" w:rsidRDefault="001973A2" w:rsidP="00B85B62">
                                  <w:pPr>
                                    <w:pStyle w:val="Nidungvnbn"/>
                                    <w:ind w:firstLine="0"/>
                                    <w:jc w:val="right"/>
                                  </w:pPr>
                                  <w:r>
                                    <w:rPr>
                                      <w:color w:val="000000"/>
                                      <w:sz w:val="22"/>
                                      <w:szCs w:val="22"/>
                                    </w:rPr>
                                    <w:t>0.5147</w:t>
                                  </w:r>
                                </w:p>
                              </w:tc>
                              <w:tc>
                                <w:tcPr>
                                  <w:tcW w:w="900" w:type="dxa"/>
                                  <w:vAlign w:val="bottom"/>
                                </w:tcPr>
                                <w:p w14:paraId="215D9015" w14:textId="49D50300" w:rsidR="001973A2" w:rsidRDefault="001973A2" w:rsidP="00B85B62">
                                  <w:pPr>
                                    <w:pStyle w:val="Nidungvnbn"/>
                                    <w:ind w:firstLine="0"/>
                                    <w:jc w:val="right"/>
                                  </w:pPr>
                                  <w:r>
                                    <w:rPr>
                                      <w:color w:val="000000"/>
                                      <w:sz w:val="22"/>
                                      <w:szCs w:val="22"/>
                                    </w:rPr>
                                    <w:t>0.5147</w:t>
                                  </w:r>
                                </w:p>
                              </w:tc>
                              <w:tc>
                                <w:tcPr>
                                  <w:tcW w:w="990" w:type="dxa"/>
                                  <w:vAlign w:val="bottom"/>
                                </w:tcPr>
                                <w:p w14:paraId="1D6D3459" w14:textId="0BE105E6" w:rsidR="001973A2" w:rsidRDefault="001973A2" w:rsidP="00B85B62">
                                  <w:pPr>
                                    <w:pStyle w:val="Nidungvnbn"/>
                                    <w:ind w:firstLine="0"/>
                                    <w:jc w:val="right"/>
                                  </w:pPr>
                                  <w:r>
                                    <w:rPr>
                                      <w:color w:val="000000"/>
                                      <w:sz w:val="22"/>
                                      <w:szCs w:val="22"/>
                                    </w:rPr>
                                    <w:t>849.2</w:t>
                                  </w:r>
                                </w:p>
                              </w:tc>
                              <w:tc>
                                <w:tcPr>
                                  <w:tcW w:w="990" w:type="dxa"/>
                                  <w:vAlign w:val="bottom"/>
                                </w:tcPr>
                                <w:p w14:paraId="017DEF16" w14:textId="5FB02397" w:rsidR="001973A2" w:rsidRDefault="001973A2" w:rsidP="00B85B62">
                                  <w:pPr>
                                    <w:pStyle w:val="Nidungvnbn"/>
                                    <w:ind w:firstLine="0"/>
                                    <w:jc w:val="right"/>
                                  </w:pPr>
                                  <w:r>
                                    <w:rPr>
                                      <w:color w:val="000000"/>
                                      <w:sz w:val="22"/>
                                      <w:szCs w:val="22"/>
                                    </w:rPr>
                                    <w:t>0.5196</w:t>
                                  </w:r>
                                </w:p>
                              </w:tc>
                              <w:tc>
                                <w:tcPr>
                                  <w:tcW w:w="900" w:type="dxa"/>
                                  <w:vAlign w:val="bottom"/>
                                </w:tcPr>
                                <w:p w14:paraId="5749CDAC" w14:textId="035241CF" w:rsidR="001973A2" w:rsidRDefault="001973A2" w:rsidP="00B85B62">
                                  <w:pPr>
                                    <w:pStyle w:val="Nidungvnbn"/>
                                    <w:ind w:firstLine="0"/>
                                    <w:jc w:val="right"/>
                                  </w:pPr>
                                  <w:r>
                                    <w:rPr>
                                      <w:color w:val="000000"/>
                                      <w:sz w:val="22"/>
                                      <w:szCs w:val="22"/>
                                    </w:rPr>
                                    <w:t>0.52</w:t>
                                  </w:r>
                                </w:p>
                              </w:tc>
                              <w:tc>
                                <w:tcPr>
                                  <w:tcW w:w="990" w:type="dxa"/>
                                  <w:vAlign w:val="bottom"/>
                                </w:tcPr>
                                <w:p w14:paraId="45641F8B" w14:textId="05B34F89" w:rsidR="001973A2" w:rsidRDefault="001973A2" w:rsidP="00B85B62">
                                  <w:pPr>
                                    <w:pStyle w:val="Nidungvnbn"/>
                                    <w:ind w:firstLine="0"/>
                                    <w:jc w:val="right"/>
                                  </w:pPr>
                                  <w:r>
                                    <w:rPr>
                                      <w:color w:val="000000"/>
                                      <w:sz w:val="22"/>
                                      <w:szCs w:val="22"/>
                                    </w:rPr>
                                    <w:t>0.52</w:t>
                                  </w:r>
                                </w:p>
                              </w:tc>
                              <w:tc>
                                <w:tcPr>
                                  <w:tcW w:w="990" w:type="dxa"/>
                                  <w:vAlign w:val="bottom"/>
                                </w:tcPr>
                                <w:p w14:paraId="2D1AF78E" w14:textId="4AFEEA20" w:rsidR="001973A2" w:rsidRDefault="001973A2" w:rsidP="00B85B62">
                                  <w:pPr>
                                    <w:pStyle w:val="Nidungvnbn"/>
                                    <w:ind w:firstLine="0"/>
                                    <w:jc w:val="right"/>
                                  </w:pPr>
                                  <w:r>
                                    <w:rPr>
                                      <w:color w:val="000000"/>
                                      <w:sz w:val="22"/>
                                      <w:szCs w:val="22"/>
                                    </w:rPr>
                                    <w:t>642.2</w:t>
                                  </w:r>
                                </w:p>
                              </w:tc>
                            </w:tr>
                            <w:tr w:rsidR="001973A2" w14:paraId="54E0A61D" w14:textId="77777777" w:rsidTr="00B85B62">
                              <w:trPr>
                                <w:trHeight w:val="379"/>
                              </w:trPr>
                              <w:tc>
                                <w:tcPr>
                                  <w:tcW w:w="900" w:type="dxa"/>
                                  <w:vMerge/>
                                </w:tcPr>
                                <w:p w14:paraId="47DF231C" w14:textId="77777777" w:rsidR="001973A2" w:rsidRDefault="001973A2" w:rsidP="00B85B62">
                                  <w:pPr>
                                    <w:pStyle w:val="Nidungvnbn"/>
                                    <w:ind w:firstLine="0"/>
                                    <w:jc w:val="left"/>
                                    <w:rPr>
                                      <w:b/>
                                    </w:rPr>
                                  </w:pPr>
                                </w:p>
                              </w:tc>
                              <w:tc>
                                <w:tcPr>
                                  <w:tcW w:w="3330" w:type="dxa"/>
                                  <w:vAlign w:val="bottom"/>
                                </w:tcPr>
                                <w:p w14:paraId="5652C389" w14:textId="52ABF570" w:rsidR="001973A2" w:rsidRDefault="001973A2" w:rsidP="00B85B62">
                                  <w:pPr>
                                    <w:pStyle w:val="Nidungvnbn"/>
                                    <w:ind w:firstLine="0"/>
                                    <w:jc w:val="left"/>
                                    <w:rPr>
                                      <w:b/>
                                    </w:rPr>
                                  </w:pPr>
                                  <w:r>
                                    <w:rPr>
                                      <w:color w:val="000000"/>
                                      <w:sz w:val="22"/>
                                      <w:szCs w:val="22"/>
                                    </w:rPr>
                                    <w:t>Rock</w:t>
                                  </w:r>
                                </w:p>
                              </w:tc>
                              <w:tc>
                                <w:tcPr>
                                  <w:tcW w:w="900" w:type="dxa"/>
                                  <w:vAlign w:val="bottom"/>
                                </w:tcPr>
                                <w:p w14:paraId="40243ADB" w14:textId="29F39BF6" w:rsidR="001973A2" w:rsidRDefault="001973A2" w:rsidP="00B85B62">
                                  <w:pPr>
                                    <w:pStyle w:val="Nidungvnbn"/>
                                    <w:ind w:firstLine="0"/>
                                    <w:jc w:val="right"/>
                                  </w:pPr>
                                  <w:r>
                                    <w:rPr>
                                      <w:color w:val="000000"/>
                                      <w:sz w:val="22"/>
                                      <w:szCs w:val="22"/>
                                    </w:rPr>
                                    <w:t>0.5691</w:t>
                                  </w:r>
                                </w:p>
                              </w:tc>
                              <w:tc>
                                <w:tcPr>
                                  <w:tcW w:w="900" w:type="dxa"/>
                                  <w:vAlign w:val="bottom"/>
                                </w:tcPr>
                                <w:p w14:paraId="48F2C677" w14:textId="01B2F0C8" w:rsidR="001973A2" w:rsidRDefault="001973A2" w:rsidP="00B85B62">
                                  <w:pPr>
                                    <w:pStyle w:val="Nidungvnbn"/>
                                    <w:ind w:firstLine="0"/>
                                    <w:jc w:val="right"/>
                                  </w:pPr>
                                  <w:r>
                                    <w:rPr>
                                      <w:color w:val="000000"/>
                                      <w:sz w:val="22"/>
                                      <w:szCs w:val="22"/>
                                    </w:rPr>
                                    <w:t>0.62</w:t>
                                  </w:r>
                                </w:p>
                              </w:tc>
                              <w:tc>
                                <w:tcPr>
                                  <w:tcW w:w="900" w:type="dxa"/>
                                  <w:vAlign w:val="bottom"/>
                                </w:tcPr>
                                <w:p w14:paraId="24B49415" w14:textId="48CBD5EA" w:rsidR="001973A2" w:rsidRDefault="001973A2" w:rsidP="00B85B62">
                                  <w:pPr>
                                    <w:pStyle w:val="Nidungvnbn"/>
                                    <w:ind w:firstLine="0"/>
                                    <w:jc w:val="right"/>
                                  </w:pPr>
                                  <w:r>
                                    <w:rPr>
                                      <w:color w:val="000000"/>
                                      <w:sz w:val="22"/>
                                      <w:szCs w:val="22"/>
                                    </w:rPr>
                                    <w:t>0.5675</w:t>
                                  </w:r>
                                </w:p>
                              </w:tc>
                              <w:tc>
                                <w:tcPr>
                                  <w:tcW w:w="990" w:type="dxa"/>
                                  <w:vAlign w:val="bottom"/>
                                </w:tcPr>
                                <w:p w14:paraId="3EA19CBB" w14:textId="4EDA40C2" w:rsidR="001973A2" w:rsidRDefault="001973A2" w:rsidP="00B85B62">
                                  <w:pPr>
                                    <w:pStyle w:val="Nidungvnbn"/>
                                    <w:ind w:firstLine="0"/>
                                    <w:jc w:val="right"/>
                                  </w:pPr>
                                  <w:r>
                                    <w:rPr>
                                      <w:color w:val="000000"/>
                                      <w:sz w:val="22"/>
                                      <w:szCs w:val="22"/>
                                    </w:rPr>
                                    <w:t>434</w:t>
                                  </w:r>
                                </w:p>
                              </w:tc>
                              <w:tc>
                                <w:tcPr>
                                  <w:tcW w:w="990" w:type="dxa"/>
                                  <w:vAlign w:val="bottom"/>
                                </w:tcPr>
                                <w:p w14:paraId="59068720" w14:textId="3068B6AB" w:rsidR="001973A2" w:rsidRDefault="001973A2" w:rsidP="00B85B62">
                                  <w:pPr>
                                    <w:pStyle w:val="Nidungvnbn"/>
                                    <w:ind w:firstLine="0"/>
                                    <w:jc w:val="right"/>
                                  </w:pPr>
                                  <w:r>
                                    <w:rPr>
                                      <w:color w:val="000000"/>
                                      <w:sz w:val="22"/>
                                      <w:szCs w:val="22"/>
                                    </w:rPr>
                                    <w:t>0.5591</w:t>
                                  </w:r>
                                </w:p>
                              </w:tc>
                              <w:tc>
                                <w:tcPr>
                                  <w:tcW w:w="900" w:type="dxa"/>
                                  <w:vAlign w:val="bottom"/>
                                </w:tcPr>
                                <w:p w14:paraId="6A7AC49E" w14:textId="3C347BA3" w:rsidR="001973A2" w:rsidRDefault="001973A2" w:rsidP="00B85B62">
                                  <w:pPr>
                                    <w:pStyle w:val="Nidungvnbn"/>
                                    <w:ind w:firstLine="0"/>
                                    <w:jc w:val="right"/>
                                  </w:pPr>
                                  <w:r>
                                    <w:rPr>
                                      <w:color w:val="000000"/>
                                      <w:sz w:val="22"/>
                                      <w:szCs w:val="22"/>
                                    </w:rPr>
                                    <w:t>0.54</w:t>
                                  </w:r>
                                </w:p>
                              </w:tc>
                              <w:tc>
                                <w:tcPr>
                                  <w:tcW w:w="990" w:type="dxa"/>
                                  <w:vAlign w:val="bottom"/>
                                </w:tcPr>
                                <w:p w14:paraId="02D5D41E" w14:textId="4477FAED" w:rsidR="001973A2" w:rsidRDefault="001973A2" w:rsidP="00B85B62">
                                  <w:pPr>
                                    <w:pStyle w:val="Nidungvnbn"/>
                                    <w:ind w:firstLine="0"/>
                                    <w:jc w:val="right"/>
                                  </w:pPr>
                                  <w:r>
                                    <w:rPr>
                                      <w:color w:val="000000"/>
                                      <w:sz w:val="22"/>
                                      <w:szCs w:val="22"/>
                                    </w:rPr>
                                    <w:t>0.5536</w:t>
                                  </w:r>
                                </w:p>
                              </w:tc>
                              <w:tc>
                                <w:tcPr>
                                  <w:tcW w:w="990" w:type="dxa"/>
                                  <w:vAlign w:val="bottom"/>
                                </w:tcPr>
                                <w:p w14:paraId="603739E5" w14:textId="49E2205A" w:rsidR="001973A2" w:rsidRDefault="001973A2" w:rsidP="00B85B62">
                                  <w:pPr>
                                    <w:pStyle w:val="Nidungvnbn"/>
                                    <w:ind w:firstLine="0"/>
                                    <w:jc w:val="right"/>
                                  </w:pPr>
                                  <w:r>
                                    <w:rPr>
                                      <w:color w:val="000000"/>
                                      <w:sz w:val="22"/>
                                      <w:szCs w:val="22"/>
                                    </w:rPr>
                                    <w:t>263.6</w:t>
                                  </w:r>
                                </w:p>
                              </w:tc>
                            </w:tr>
                            <w:tr w:rsidR="001973A2" w14:paraId="786D7E1F" w14:textId="77777777" w:rsidTr="00B85B62">
                              <w:trPr>
                                <w:trHeight w:val="379"/>
                              </w:trPr>
                              <w:tc>
                                <w:tcPr>
                                  <w:tcW w:w="900" w:type="dxa"/>
                                  <w:vMerge/>
                                </w:tcPr>
                                <w:p w14:paraId="49517D4D" w14:textId="77777777" w:rsidR="001973A2" w:rsidRDefault="001973A2" w:rsidP="00B85B62">
                                  <w:pPr>
                                    <w:pStyle w:val="Nidungvnbn"/>
                                    <w:ind w:firstLine="0"/>
                                    <w:jc w:val="left"/>
                                    <w:rPr>
                                      <w:b/>
                                    </w:rPr>
                                  </w:pPr>
                                </w:p>
                              </w:tc>
                              <w:tc>
                                <w:tcPr>
                                  <w:tcW w:w="3330" w:type="dxa"/>
                                  <w:vAlign w:val="bottom"/>
                                </w:tcPr>
                                <w:p w14:paraId="5640D9D9" w14:textId="25F33FA6" w:rsidR="001973A2" w:rsidRDefault="001973A2" w:rsidP="00B85B62">
                                  <w:pPr>
                                    <w:pStyle w:val="Nidungvnbn"/>
                                    <w:ind w:firstLine="0"/>
                                    <w:jc w:val="left"/>
                                    <w:rPr>
                                      <w:b/>
                                    </w:rPr>
                                  </w:pPr>
                                  <w:r>
                                    <w:rPr>
                                      <w:color w:val="000000"/>
                                      <w:sz w:val="22"/>
                                      <w:szCs w:val="22"/>
                                    </w:rPr>
                                    <w:t>ScreenType</w:t>
                                  </w:r>
                                </w:p>
                              </w:tc>
                              <w:tc>
                                <w:tcPr>
                                  <w:tcW w:w="900" w:type="dxa"/>
                                  <w:vAlign w:val="bottom"/>
                                </w:tcPr>
                                <w:p w14:paraId="10F242BC" w14:textId="7FDD8FBA" w:rsidR="001973A2" w:rsidRDefault="001973A2" w:rsidP="00B85B62">
                                  <w:pPr>
                                    <w:pStyle w:val="Nidungvnbn"/>
                                    <w:ind w:firstLine="0"/>
                                    <w:jc w:val="right"/>
                                  </w:pPr>
                                  <w:r>
                                    <w:rPr>
                                      <w:color w:val="000000"/>
                                      <w:sz w:val="22"/>
                                      <w:szCs w:val="22"/>
                                    </w:rPr>
                                    <w:t>0.6023</w:t>
                                  </w:r>
                                </w:p>
                              </w:tc>
                              <w:tc>
                                <w:tcPr>
                                  <w:tcW w:w="900" w:type="dxa"/>
                                  <w:vAlign w:val="bottom"/>
                                </w:tcPr>
                                <w:p w14:paraId="38F6E52A" w14:textId="71DFDD43" w:rsidR="001973A2" w:rsidRDefault="001973A2" w:rsidP="00B85B62">
                                  <w:pPr>
                                    <w:pStyle w:val="Nidungvnbn"/>
                                    <w:ind w:firstLine="0"/>
                                    <w:jc w:val="right"/>
                                  </w:pPr>
                                  <w:r>
                                    <w:rPr>
                                      <w:color w:val="000000"/>
                                      <w:sz w:val="22"/>
                                      <w:szCs w:val="22"/>
                                    </w:rPr>
                                    <w:t>0.6027</w:t>
                                  </w:r>
                                </w:p>
                              </w:tc>
                              <w:tc>
                                <w:tcPr>
                                  <w:tcW w:w="900" w:type="dxa"/>
                                  <w:vAlign w:val="bottom"/>
                                </w:tcPr>
                                <w:p w14:paraId="72C23EF1" w14:textId="34383592" w:rsidR="001973A2" w:rsidRDefault="001973A2" w:rsidP="00B85B62">
                                  <w:pPr>
                                    <w:pStyle w:val="Nidungvnbn"/>
                                    <w:ind w:firstLine="0"/>
                                    <w:jc w:val="right"/>
                                  </w:pPr>
                                  <w:r>
                                    <w:rPr>
                                      <w:color w:val="000000"/>
                                      <w:sz w:val="22"/>
                                      <w:szCs w:val="22"/>
                                    </w:rPr>
                                    <w:t>0.6027</w:t>
                                  </w:r>
                                </w:p>
                              </w:tc>
                              <w:tc>
                                <w:tcPr>
                                  <w:tcW w:w="990" w:type="dxa"/>
                                  <w:vAlign w:val="bottom"/>
                                </w:tcPr>
                                <w:p w14:paraId="20F596B8" w14:textId="6B6C00F9" w:rsidR="001973A2" w:rsidRDefault="001973A2" w:rsidP="00B85B62">
                                  <w:pPr>
                                    <w:pStyle w:val="Nidungvnbn"/>
                                    <w:ind w:firstLine="0"/>
                                    <w:jc w:val="right"/>
                                  </w:pPr>
                                  <w:r>
                                    <w:rPr>
                                      <w:color w:val="000000"/>
                                      <w:sz w:val="22"/>
                                      <w:szCs w:val="22"/>
                                    </w:rPr>
                                    <w:t>839.6</w:t>
                                  </w:r>
                                </w:p>
                              </w:tc>
                              <w:tc>
                                <w:tcPr>
                                  <w:tcW w:w="990" w:type="dxa"/>
                                  <w:vAlign w:val="bottom"/>
                                </w:tcPr>
                                <w:p w14:paraId="08A3CB5E" w14:textId="02FFF6C3" w:rsidR="001973A2" w:rsidRDefault="001973A2" w:rsidP="00B85B62">
                                  <w:pPr>
                                    <w:pStyle w:val="Nidungvnbn"/>
                                    <w:ind w:firstLine="0"/>
                                    <w:jc w:val="right"/>
                                  </w:pPr>
                                  <w:r>
                                    <w:rPr>
                                      <w:color w:val="000000"/>
                                      <w:sz w:val="22"/>
                                      <w:szCs w:val="22"/>
                                    </w:rPr>
                                    <w:t>0.638</w:t>
                                  </w:r>
                                </w:p>
                              </w:tc>
                              <w:tc>
                                <w:tcPr>
                                  <w:tcW w:w="900" w:type="dxa"/>
                                  <w:vAlign w:val="bottom"/>
                                </w:tcPr>
                                <w:p w14:paraId="0EBD834F" w14:textId="30AA570E" w:rsidR="001973A2" w:rsidRDefault="001973A2" w:rsidP="00B85B62">
                                  <w:pPr>
                                    <w:pStyle w:val="Nidungvnbn"/>
                                    <w:ind w:firstLine="0"/>
                                    <w:jc w:val="right"/>
                                  </w:pPr>
                                  <w:r>
                                    <w:rPr>
                                      <w:color w:val="000000"/>
                                      <w:sz w:val="22"/>
                                      <w:szCs w:val="22"/>
                                    </w:rPr>
                                    <w:t>0.6347</w:t>
                                  </w:r>
                                </w:p>
                              </w:tc>
                              <w:tc>
                                <w:tcPr>
                                  <w:tcW w:w="990" w:type="dxa"/>
                                  <w:vAlign w:val="bottom"/>
                                </w:tcPr>
                                <w:p w14:paraId="17631CFB" w14:textId="11DA811E" w:rsidR="001973A2" w:rsidRDefault="001973A2" w:rsidP="00B85B62">
                                  <w:pPr>
                                    <w:pStyle w:val="Nidungvnbn"/>
                                    <w:ind w:firstLine="0"/>
                                    <w:jc w:val="right"/>
                                  </w:pPr>
                                  <w:r>
                                    <w:rPr>
                                      <w:color w:val="000000"/>
                                      <w:sz w:val="22"/>
                                      <w:szCs w:val="22"/>
                                    </w:rPr>
                                    <w:t>0.6347</w:t>
                                  </w:r>
                                </w:p>
                              </w:tc>
                              <w:tc>
                                <w:tcPr>
                                  <w:tcW w:w="990" w:type="dxa"/>
                                  <w:vAlign w:val="bottom"/>
                                </w:tcPr>
                                <w:p w14:paraId="505B9443" w14:textId="06981BE4" w:rsidR="001973A2" w:rsidRDefault="001973A2" w:rsidP="00B85B62">
                                  <w:pPr>
                                    <w:pStyle w:val="Nidungvnbn"/>
                                    <w:ind w:firstLine="0"/>
                                    <w:jc w:val="right"/>
                                  </w:pPr>
                                  <w:r>
                                    <w:rPr>
                                      <w:color w:val="000000"/>
                                      <w:sz w:val="22"/>
                                      <w:szCs w:val="22"/>
                                    </w:rPr>
                                    <w:t>643.6</w:t>
                                  </w:r>
                                </w:p>
                              </w:tc>
                            </w:tr>
                            <w:tr w:rsidR="001973A2" w14:paraId="4EB44F41" w14:textId="77777777" w:rsidTr="00B85B62">
                              <w:trPr>
                                <w:trHeight w:val="379"/>
                              </w:trPr>
                              <w:tc>
                                <w:tcPr>
                                  <w:tcW w:w="900" w:type="dxa"/>
                                  <w:vMerge/>
                                </w:tcPr>
                                <w:p w14:paraId="1B8C62C6" w14:textId="77777777" w:rsidR="001973A2" w:rsidRDefault="001973A2" w:rsidP="00B85B62">
                                  <w:pPr>
                                    <w:pStyle w:val="Nidungvnbn"/>
                                    <w:ind w:firstLine="0"/>
                                    <w:jc w:val="left"/>
                                    <w:rPr>
                                      <w:b/>
                                    </w:rPr>
                                  </w:pPr>
                                </w:p>
                              </w:tc>
                              <w:tc>
                                <w:tcPr>
                                  <w:tcW w:w="3330" w:type="dxa"/>
                                  <w:vAlign w:val="bottom"/>
                                </w:tcPr>
                                <w:p w14:paraId="73B614FA" w14:textId="296E2F9E" w:rsidR="001973A2" w:rsidRDefault="001973A2" w:rsidP="00B85B62">
                                  <w:pPr>
                                    <w:pStyle w:val="Nidungvnbn"/>
                                    <w:ind w:firstLine="0"/>
                                    <w:jc w:val="left"/>
                                    <w:rPr>
                                      <w:b/>
                                    </w:rPr>
                                  </w:pPr>
                                  <w:r>
                                    <w:rPr>
                                      <w:color w:val="000000"/>
                                      <w:sz w:val="22"/>
                                      <w:szCs w:val="22"/>
                                    </w:rPr>
                                    <w:t>SemgHandGenderCh2</w:t>
                                  </w:r>
                                </w:p>
                              </w:tc>
                              <w:tc>
                                <w:tcPr>
                                  <w:tcW w:w="900" w:type="dxa"/>
                                  <w:vAlign w:val="bottom"/>
                                </w:tcPr>
                                <w:p w14:paraId="2B4FACDD" w14:textId="03258E41" w:rsidR="001973A2" w:rsidRDefault="001973A2" w:rsidP="00B85B62">
                                  <w:pPr>
                                    <w:pStyle w:val="Nidungvnbn"/>
                                    <w:ind w:firstLine="0"/>
                                    <w:jc w:val="right"/>
                                  </w:pPr>
                                  <w:r>
                                    <w:rPr>
                                      <w:color w:val="000000"/>
                                      <w:sz w:val="22"/>
                                      <w:szCs w:val="22"/>
                                    </w:rPr>
                                    <w:t>0.8325</w:t>
                                  </w:r>
                                </w:p>
                              </w:tc>
                              <w:tc>
                                <w:tcPr>
                                  <w:tcW w:w="900" w:type="dxa"/>
                                  <w:vAlign w:val="bottom"/>
                                </w:tcPr>
                                <w:p w14:paraId="2AA75F72" w14:textId="52CEFC86" w:rsidR="001973A2" w:rsidRDefault="001973A2" w:rsidP="00B85B62">
                                  <w:pPr>
                                    <w:pStyle w:val="Nidungvnbn"/>
                                    <w:ind w:firstLine="0"/>
                                    <w:jc w:val="right"/>
                                  </w:pPr>
                                  <w:r>
                                    <w:rPr>
                                      <w:color w:val="000000"/>
                                      <w:sz w:val="22"/>
                                      <w:szCs w:val="22"/>
                                    </w:rPr>
                                    <w:t>0.825</w:t>
                                  </w:r>
                                </w:p>
                              </w:tc>
                              <w:tc>
                                <w:tcPr>
                                  <w:tcW w:w="900" w:type="dxa"/>
                                  <w:vAlign w:val="bottom"/>
                                </w:tcPr>
                                <w:p w14:paraId="720564FD" w14:textId="69BA8143" w:rsidR="001973A2" w:rsidRDefault="001973A2" w:rsidP="00B85B62">
                                  <w:pPr>
                                    <w:pStyle w:val="Nidungvnbn"/>
                                    <w:ind w:firstLine="0"/>
                                    <w:jc w:val="right"/>
                                  </w:pPr>
                                  <w:r>
                                    <w:rPr>
                                      <w:color w:val="000000"/>
                                      <w:sz w:val="22"/>
                                      <w:szCs w:val="22"/>
                                    </w:rPr>
                                    <w:t>0.7753</w:t>
                                  </w:r>
                                </w:p>
                              </w:tc>
                              <w:tc>
                                <w:tcPr>
                                  <w:tcW w:w="990" w:type="dxa"/>
                                  <w:vAlign w:val="bottom"/>
                                </w:tcPr>
                                <w:p w14:paraId="5400302D" w14:textId="32FDDD5A" w:rsidR="001973A2" w:rsidRDefault="001973A2" w:rsidP="00B85B62">
                                  <w:pPr>
                                    <w:pStyle w:val="Nidungvnbn"/>
                                    <w:ind w:firstLine="0"/>
                                    <w:jc w:val="right"/>
                                  </w:pPr>
                                  <w:r>
                                    <w:rPr>
                                      <w:color w:val="000000"/>
                                      <w:sz w:val="22"/>
                                      <w:szCs w:val="22"/>
                                    </w:rPr>
                                    <w:t>1167.4</w:t>
                                  </w:r>
                                </w:p>
                              </w:tc>
                              <w:tc>
                                <w:tcPr>
                                  <w:tcW w:w="990" w:type="dxa"/>
                                  <w:vAlign w:val="bottom"/>
                                </w:tcPr>
                                <w:p w14:paraId="26450857" w14:textId="1472B1F4" w:rsidR="001973A2" w:rsidRDefault="001973A2" w:rsidP="00B85B62">
                                  <w:pPr>
                                    <w:pStyle w:val="Nidungvnbn"/>
                                    <w:ind w:firstLine="0"/>
                                    <w:jc w:val="right"/>
                                  </w:pPr>
                                  <w:r>
                                    <w:rPr>
                                      <w:color w:val="000000"/>
                                      <w:sz w:val="22"/>
                                      <w:szCs w:val="22"/>
                                    </w:rPr>
                                    <w:t>0.8117</w:t>
                                  </w:r>
                                </w:p>
                              </w:tc>
                              <w:tc>
                                <w:tcPr>
                                  <w:tcW w:w="900" w:type="dxa"/>
                                  <w:vAlign w:val="bottom"/>
                                </w:tcPr>
                                <w:p w14:paraId="415DAADA" w14:textId="0F2192FE" w:rsidR="001973A2" w:rsidRDefault="001973A2" w:rsidP="00B85B62">
                                  <w:pPr>
                                    <w:pStyle w:val="Nidungvnbn"/>
                                    <w:ind w:firstLine="0"/>
                                    <w:jc w:val="right"/>
                                  </w:pPr>
                                  <w:r>
                                    <w:rPr>
                                      <w:color w:val="000000"/>
                                      <w:sz w:val="22"/>
                                      <w:szCs w:val="22"/>
                                    </w:rPr>
                                    <w:t>0.8267</w:t>
                                  </w:r>
                                </w:p>
                              </w:tc>
                              <w:tc>
                                <w:tcPr>
                                  <w:tcW w:w="990" w:type="dxa"/>
                                  <w:vAlign w:val="bottom"/>
                                </w:tcPr>
                                <w:p w14:paraId="41703E58" w14:textId="1610DA57" w:rsidR="001973A2" w:rsidRDefault="001973A2" w:rsidP="00B85B62">
                                  <w:pPr>
                                    <w:pStyle w:val="Nidungvnbn"/>
                                    <w:ind w:firstLine="0"/>
                                    <w:jc w:val="right"/>
                                  </w:pPr>
                                  <w:r>
                                    <w:rPr>
                                      <w:color w:val="000000"/>
                                      <w:sz w:val="22"/>
                                      <w:szCs w:val="22"/>
                                    </w:rPr>
                                    <w:t>0.8029</w:t>
                                  </w:r>
                                </w:p>
                              </w:tc>
                              <w:tc>
                                <w:tcPr>
                                  <w:tcW w:w="990" w:type="dxa"/>
                                  <w:vAlign w:val="bottom"/>
                                </w:tcPr>
                                <w:p w14:paraId="0A1484F2" w14:textId="1F94FAB3" w:rsidR="001973A2" w:rsidRDefault="001973A2" w:rsidP="00B85B62">
                                  <w:pPr>
                                    <w:pStyle w:val="Nidungvnbn"/>
                                    <w:ind w:firstLine="0"/>
                                    <w:jc w:val="right"/>
                                  </w:pPr>
                                  <w:r>
                                    <w:rPr>
                                      <w:color w:val="000000"/>
                                      <w:sz w:val="22"/>
                                      <w:szCs w:val="22"/>
                                    </w:rPr>
                                    <w:t>968.3</w:t>
                                  </w:r>
                                </w:p>
                              </w:tc>
                            </w:tr>
                            <w:tr w:rsidR="001973A2" w14:paraId="0E1B48C2" w14:textId="77777777" w:rsidTr="00B85B62">
                              <w:trPr>
                                <w:trHeight w:val="379"/>
                              </w:trPr>
                              <w:tc>
                                <w:tcPr>
                                  <w:tcW w:w="900" w:type="dxa"/>
                                  <w:vMerge/>
                                </w:tcPr>
                                <w:p w14:paraId="7651553D" w14:textId="77777777" w:rsidR="001973A2" w:rsidRDefault="001973A2" w:rsidP="00B85B62">
                                  <w:pPr>
                                    <w:pStyle w:val="Nidungvnbn"/>
                                    <w:ind w:firstLine="0"/>
                                    <w:jc w:val="left"/>
                                    <w:rPr>
                                      <w:b/>
                                    </w:rPr>
                                  </w:pPr>
                                </w:p>
                              </w:tc>
                              <w:tc>
                                <w:tcPr>
                                  <w:tcW w:w="3330" w:type="dxa"/>
                                  <w:vAlign w:val="bottom"/>
                                </w:tcPr>
                                <w:p w14:paraId="29400331" w14:textId="5021A2C1" w:rsidR="001973A2" w:rsidRDefault="001973A2" w:rsidP="00B85B62">
                                  <w:pPr>
                                    <w:pStyle w:val="Nidungvnbn"/>
                                    <w:ind w:firstLine="0"/>
                                    <w:jc w:val="left"/>
                                    <w:rPr>
                                      <w:b/>
                                    </w:rPr>
                                  </w:pPr>
                                  <w:r>
                                    <w:rPr>
                                      <w:color w:val="000000"/>
                                      <w:sz w:val="22"/>
                                      <w:szCs w:val="22"/>
                                    </w:rPr>
                                    <w:t>SemgHandMovementCh2</w:t>
                                  </w:r>
                                </w:p>
                              </w:tc>
                              <w:tc>
                                <w:tcPr>
                                  <w:tcW w:w="900" w:type="dxa"/>
                                  <w:vAlign w:val="bottom"/>
                                </w:tcPr>
                                <w:p w14:paraId="17C7365C" w14:textId="356DB6E2" w:rsidR="001973A2" w:rsidRDefault="001973A2" w:rsidP="00B85B62">
                                  <w:pPr>
                                    <w:pStyle w:val="Nidungvnbn"/>
                                    <w:ind w:firstLine="0"/>
                                    <w:jc w:val="right"/>
                                  </w:pPr>
                                  <w:r>
                                    <w:rPr>
                                      <w:color w:val="000000"/>
                                      <w:sz w:val="22"/>
                                      <w:szCs w:val="22"/>
                                    </w:rPr>
                                    <w:t>0.5593</w:t>
                                  </w:r>
                                </w:p>
                              </w:tc>
                              <w:tc>
                                <w:tcPr>
                                  <w:tcW w:w="900" w:type="dxa"/>
                                  <w:vAlign w:val="bottom"/>
                                </w:tcPr>
                                <w:p w14:paraId="507D2CCE" w14:textId="4D0DBDBD" w:rsidR="001973A2" w:rsidRDefault="001973A2" w:rsidP="00B85B62">
                                  <w:pPr>
                                    <w:pStyle w:val="Nidungvnbn"/>
                                    <w:ind w:firstLine="0"/>
                                    <w:jc w:val="right"/>
                                  </w:pPr>
                                  <w:r>
                                    <w:rPr>
                                      <w:color w:val="000000"/>
                                      <w:sz w:val="22"/>
                                      <w:szCs w:val="22"/>
                                    </w:rPr>
                                    <w:t>0.4378</w:t>
                                  </w:r>
                                </w:p>
                              </w:tc>
                              <w:tc>
                                <w:tcPr>
                                  <w:tcW w:w="900" w:type="dxa"/>
                                  <w:vAlign w:val="bottom"/>
                                </w:tcPr>
                                <w:p w14:paraId="6D2CBC51" w14:textId="2334D9FF" w:rsidR="001973A2" w:rsidRDefault="001973A2" w:rsidP="00B85B62">
                                  <w:pPr>
                                    <w:pStyle w:val="Nidungvnbn"/>
                                    <w:ind w:firstLine="0"/>
                                    <w:jc w:val="right"/>
                                  </w:pPr>
                                  <w:r>
                                    <w:rPr>
                                      <w:color w:val="000000"/>
                                      <w:sz w:val="22"/>
                                      <w:szCs w:val="22"/>
                                    </w:rPr>
                                    <w:t>0.4378</w:t>
                                  </w:r>
                                </w:p>
                              </w:tc>
                              <w:tc>
                                <w:tcPr>
                                  <w:tcW w:w="990" w:type="dxa"/>
                                  <w:vAlign w:val="bottom"/>
                                </w:tcPr>
                                <w:p w14:paraId="68415553" w14:textId="3D9BD96A" w:rsidR="001973A2" w:rsidRDefault="001973A2" w:rsidP="00B85B62">
                                  <w:pPr>
                                    <w:pStyle w:val="Nidungvnbn"/>
                                    <w:ind w:firstLine="0"/>
                                    <w:jc w:val="right"/>
                                  </w:pPr>
                                  <w:r>
                                    <w:rPr>
                                      <w:color w:val="000000"/>
                                      <w:sz w:val="22"/>
                                      <w:szCs w:val="22"/>
                                    </w:rPr>
                                    <w:t>1341</w:t>
                                  </w:r>
                                </w:p>
                              </w:tc>
                              <w:tc>
                                <w:tcPr>
                                  <w:tcW w:w="990" w:type="dxa"/>
                                  <w:vAlign w:val="bottom"/>
                                </w:tcPr>
                                <w:p w14:paraId="2D73528E" w14:textId="31625642" w:rsidR="001973A2" w:rsidRDefault="001973A2" w:rsidP="00B85B62">
                                  <w:pPr>
                                    <w:pStyle w:val="Nidungvnbn"/>
                                    <w:ind w:firstLine="0"/>
                                    <w:jc w:val="right"/>
                                  </w:pPr>
                                  <w:r>
                                    <w:rPr>
                                      <w:color w:val="000000"/>
                                      <w:sz w:val="22"/>
                                      <w:szCs w:val="22"/>
                                    </w:rPr>
                                    <w:t>0.532</w:t>
                                  </w:r>
                                </w:p>
                              </w:tc>
                              <w:tc>
                                <w:tcPr>
                                  <w:tcW w:w="900" w:type="dxa"/>
                                  <w:vAlign w:val="bottom"/>
                                </w:tcPr>
                                <w:p w14:paraId="3C32DFA9" w14:textId="2493E26B" w:rsidR="001973A2" w:rsidRDefault="001973A2" w:rsidP="00B85B62">
                                  <w:pPr>
                                    <w:pStyle w:val="Nidungvnbn"/>
                                    <w:ind w:firstLine="0"/>
                                    <w:jc w:val="right"/>
                                  </w:pPr>
                                  <w:r>
                                    <w:rPr>
                                      <w:color w:val="000000"/>
                                      <w:sz w:val="22"/>
                                      <w:szCs w:val="22"/>
                                    </w:rPr>
                                    <w:t>0.4911</w:t>
                                  </w:r>
                                </w:p>
                              </w:tc>
                              <w:tc>
                                <w:tcPr>
                                  <w:tcW w:w="990" w:type="dxa"/>
                                  <w:vAlign w:val="bottom"/>
                                </w:tcPr>
                                <w:p w14:paraId="06BB3A94" w14:textId="5861DE70" w:rsidR="001973A2" w:rsidRDefault="001973A2" w:rsidP="00B85B62">
                                  <w:pPr>
                                    <w:pStyle w:val="Nidungvnbn"/>
                                    <w:ind w:firstLine="0"/>
                                    <w:jc w:val="right"/>
                                  </w:pPr>
                                  <w:r>
                                    <w:rPr>
                                      <w:color w:val="000000"/>
                                      <w:sz w:val="22"/>
                                      <w:szCs w:val="22"/>
                                    </w:rPr>
                                    <w:t>0.4911</w:t>
                                  </w:r>
                                </w:p>
                              </w:tc>
                              <w:tc>
                                <w:tcPr>
                                  <w:tcW w:w="990" w:type="dxa"/>
                                  <w:vAlign w:val="bottom"/>
                                </w:tcPr>
                                <w:p w14:paraId="57C2ED9F" w14:textId="3D9F580A" w:rsidR="001973A2" w:rsidRDefault="001973A2" w:rsidP="00B85B62">
                                  <w:pPr>
                                    <w:pStyle w:val="Nidungvnbn"/>
                                    <w:ind w:firstLine="0"/>
                                    <w:jc w:val="right"/>
                                  </w:pPr>
                                  <w:r>
                                    <w:rPr>
                                      <w:color w:val="000000"/>
                                      <w:sz w:val="22"/>
                                      <w:szCs w:val="22"/>
                                    </w:rPr>
                                    <w:t>3485</w:t>
                                  </w:r>
                                </w:p>
                              </w:tc>
                            </w:tr>
                            <w:tr w:rsidR="001973A2" w14:paraId="43168616" w14:textId="77777777" w:rsidTr="00B85B62">
                              <w:trPr>
                                <w:trHeight w:val="379"/>
                              </w:trPr>
                              <w:tc>
                                <w:tcPr>
                                  <w:tcW w:w="900" w:type="dxa"/>
                                  <w:vMerge/>
                                </w:tcPr>
                                <w:p w14:paraId="47C2ECC1" w14:textId="77777777" w:rsidR="001973A2" w:rsidRDefault="001973A2" w:rsidP="00B85B62">
                                  <w:pPr>
                                    <w:pStyle w:val="Nidungvnbn"/>
                                    <w:ind w:firstLine="0"/>
                                    <w:jc w:val="left"/>
                                    <w:rPr>
                                      <w:b/>
                                    </w:rPr>
                                  </w:pPr>
                                </w:p>
                              </w:tc>
                              <w:tc>
                                <w:tcPr>
                                  <w:tcW w:w="3330" w:type="dxa"/>
                                  <w:vAlign w:val="bottom"/>
                                </w:tcPr>
                                <w:p w14:paraId="1C017D62" w14:textId="1EF07FD1" w:rsidR="001973A2" w:rsidRDefault="001973A2" w:rsidP="00B85B62">
                                  <w:pPr>
                                    <w:pStyle w:val="Nidungvnbn"/>
                                    <w:ind w:firstLine="0"/>
                                    <w:jc w:val="left"/>
                                    <w:rPr>
                                      <w:b/>
                                    </w:rPr>
                                  </w:pPr>
                                  <w:r>
                                    <w:rPr>
                                      <w:color w:val="000000"/>
                                      <w:sz w:val="22"/>
                                      <w:szCs w:val="22"/>
                                    </w:rPr>
                                    <w:t>SemgHandSubjectCh2</w:t>
                                  </w:r>
                                </w:p>
                              </w:tc>
                              <w:tc>
                                <w:tcPr>
                                  <w:tcW w:w="900" w:type="dxa"/>
                                  <w:vAlign w:val="bottom"/>
                                </w:tcPr>
                                <w:p w14:paraId="0033E735" w14:textId="0B643345" w:rsidR="001973A2" w:rsidRDefault="001973A2" w:rsidP="00B85B62">
                                  <w:pPr>
                                    <w:pStyle w:val="Nidungvnbn"/>
                                    <w:ind w:firstLine="0"/>
                                    <w:jc w:val="right"/>
                                  </w:pPr>
                                  <w:r>
                                    <w:rPr>
                                      <w:color w:val="000000"/>
                                      <w:sz w:val="22"/>
                                      <w:szCs w:val="22"/>
                                    </w:rPr>
                                    <w:t>0.7655</w:t>
                                  </w:r>
                                </w:p>
                              </w:tc>
                              <w:tc>
                                <w:tcPr>
                                  <w:tcW w:w="900" w:type="dxa"/>
                                  <w:vAlign w:val="bottom"/>
                                </w:tcPr>
                                <w:p w14:paraId="62397E1F" w14:textId="1E0F9657" w:rsidR="001973A2" w:rsidRDefault="001973A2" w:rsidP="00B85B62">
                                  <w:pPr>
                                    <w:pStyle w:val="Nidungvnbn"/>
                                    <w:ind w:firstLine="0"/>
                                    <w:jc w:val="right"/>
                                  </w:pPr>
                                  <w:r>
                                    <w:rPr>
                                      <w:color w:val="000000"/>
                                      <w:sz w:val="22"/>
                                      <w:szCs w:val="22"/>
                                    </w:rPr>
                                    <w:t>0.72</w:t>
                                  </w:r>
                                </w:p>
                              </w:tc>
                              <w:tc>
                                <w:tcPr>
                                  <w:tcW w:w="900" w:type="dxa"/>
                                  <w:vAlign w:val="bottom"/>
                                </w:tcPr>
                                <w:p w14:paraId="52A848FF" w14:textId="57074AE4" w:rsidR="001973A2" w:rsidRDefault="001973A2" w:rsidP="00B85B62">
                                  <w:pPr>
                                    <w:pStyle w:val="Nidungvnbn"/>
                                    <w:ind w:firstLine="0"/>
                                    <w:jc w:val="right"/>
                                  </w:pPr>
                                  <w:r>
                                    <w:rPr>
                                      <w:color w:val="000000"/>
                                      <w:sz w:val="22"/>
                                      <w:szCs w:val="22"/>
                                    </w:rPr>
                                    <w:t>0.72</w:t>
                                  </w:r>
                                </w:p>
                              </w:tc>
                              <w:tc>
                                <w:tcPr>
                                  <w:tcW w:w="990" w:type="dxa"/>
                                  <w:vAlign w:val="bottom"/>
                                </w:tcPr>
                                <w:p w14:paraId="1D054FC8" w14:textId="4DD0EB03" w:rsidR="001973A2" w:rsidRDefault="001973A2" w:rsidP="00B85B62">
                                  <w:pPr>
                                    <w:pStyle w:val="Nidungvnbn"/>
                                    <w:ind w:firstLine="0"/>
                                    <w:jc w:val="right"/>
                                  </w:pPr>
                                  <w:r>
                                    <w:rPr>
                                      <w:color w:val="000000"/>
                                      <w:sz w:val="22"/>
                                      <w:szCs w:val="22"/>
                                    </w:rPr>
                                    <w:t>1334.7</w:t>
                                  </w:r>
                                </w:p>
                              </w:tc>
                              <w:tc>
                                <w:tcPr>
                                  <w:tcW w:w="990" w:type="dxa"/>
                                  <w:vAlign w:val="bottom"/>
                                </w:tcPr>
                                <w:p w14:paraId="6FD269C5" w14:textId="250139F2" w:rsidR="001973A2" w:rsidRDefault="001973A2" w:rsidP="00B85B62">
                                  <w:pPr>
                                    <w:pStyle w:val="Nidungvnbn"/>
                                    <w:ind w:firstLine="0"/>
                                    <w:jc w:val="right"/>
                                  </w:pPr>
                                  <w:r>
                                    <w:rPr>
                                      <w:color w:val="000000"/>
                                      <w:sz w:val="22"/>
                                      <w:szCs w:val="22"/>
                                    </w:rPr>
                                    <w:t>0.7872</w:t>
                                  </w:r>
                                </w:p>
                              </w:tc>
                              <w:tc>
                                <w:tcPr>
                                  <w:tcW w:w="900" w:type="dxa"/>
                                  <w:vAlign w:val="bottom"/>
                                </w:tcPr>
                                <w:p w14:paraId="76309AA8" w14:textId="3B18C93D" w:rsidR="001973A2" w:rsidRDefault="001973A2" w:rsidP="00B85B62">
                                  <w:pPr>
                                    <w:pStyle w:val="Nidungvnbn"/>
                                    <w:ind w:firstLine="0"/>
                                    <w:jc w:val="right"/>
                                  </w:pPr>
                                  <w:r>
                                    <w:rPr>
                                      <w:color w:val="000000"/>
                                      <w:sz w:val="22"/>
                                      <w:szCs w:val="22"/>
                                    </w:rPr>
                                    <w:t>0.7667</w:t>
                                  </w:r>
                                </w:p>
                              </w:tc>
                              <w:tc>
                                <w:tcPr>
                                  <w:tcW w:w="990" w:type="dxa"/>
                                  <w:vAlign w:val="bottom"/>
                                </w:tcPr>
                                <w:p w14:paraId="41AA150B" w14:textId="40ECF836" w:rsidR="001973A2" w:rsidRDefault="001973A2" w:rsidP="00B85B62">
                                  <w:pPr>
                                    <w:pStyle w:val="Nidungvnbn"/>
                                    <w:ind w:firstLine="0"/>
                                    <w:jc w:val="right"/>
                                  </w:pPr>
                                  <w:r>
                                    <w:rPr>
                                      <w:color w:val="000000"/>
                                      <w:sz w:val="22"/>
                                      <w:szCs w:val="22"/>
                                    </w:rPr>
                                    <w:t>0.7667</w:t>
                                  </w:r>
                                </w:p>
                              </w:tc>
                              <w:tc>
                                <w:tcPr>
                                  <w:tcW w:w="990" w:type="dxa"/>
                                  <w:vAlign w:val="bottom"/>
                                </w:tcPr>
                                <w:p w14:paraId="34F62422" w14:textId="5DFAFB4B" w:rsidR="001973A2" w:rsidRDefault="001973A2" w:rsidP="00B85B62">
                                  <w:pPr>
                                    <w:pStyle w:val="Nidungvnbn"/>
                                    <w:ind w:firstLine="0"/>
                                    <w:jc w:val="right"/>
                                  </w:pPr>
                                  <w:r>
                                    <w:rPr>
                                      <w:color w:val="000000"/>
                                      <w:sz w:val="22"/>
                                      <w:szCs w:val="22"/>
                                    </w:rPr>
                                    <w:t>3496.5</w:t>
                                  </w:r>
                                </w:p>
                              </w:tc>
                            </w:tr>
                            <w:tr w:rsidR="001973A2" w14:paraId="6D295846" w14:textId="77777777" w:rsidTr="00B85B62">
                              <w:trPr>
                                <w:trHeight w:val="379"/>
                              </w:trPr>
                              <w:tc>
                                <w:tcPr>
                                  <w:tcW w:w="900" w:type="dxa"/>
                                  <w:vMerge/>
                                </w:tcPr>
                                <w:p w14:paraId="5222D8B3" w14:textId="77777777" w:rsidR="001973A2" w:rsidRDefault="001973A2" w:rsidP="00B85B62">
                                  <w:pPr>
                                    <w:pStyle w:val="Nidungvnbn"/>
                                    <w:ind w:firstLine="0"/>
                                    <w:jc w:val="left"/>
                                    <w:rPr>
                                      <w:b/>
                                    </w:rPr>
                                  </w:pPr>
                                </w:p>
                              </w:tc>
                              <w:tc>
                                <w:tcPr>
                                  <w:tcW w:w="3330" w:type="dxa"/>
                                  <w:vAlign w:val="bottom"/>
                                </w:tcPr>
                                <w:p w14:paraId="1DE03BA6" w14:textId="62D4B84A" w:rsidR="001973A2" w:rsidRDefault="001973A2" w:rsidP="00B85B62">
                                  <w:pPr>
                                    <w:pStyle w:val="Nidungvnbn"/>
                                    <w:ind w:firstLine="0"/>
                                    <w:jc w:val="left"/>
                                    <w:rPr>
                                      <w:b/>
                                    </w:rPr>
                                  </w:pPr>
                                  <w:r>
                                    <w:rPr>
                                      <w:color w:val="000000"/>
                                      <w:sz w:val="22"/>
                                      <w:szCs w:val="22"/>
                                    </w:rPr>
                                    <w:t>ShapeletSim</w:t>
                                  </w:r>
                                </w:p>
                              </w:tc>
                              <w:tc>
                                <w:tcPr>
                                  <w:tcW w:w="900" w:type="dxa"/>
                                  <w:vAlign w:val="bottom"/>
                                </w:tcPr>
                                <w:p w14:paraId="3E5D0301" w14:textId="15AEE5CC" w:rsidR="001973A2" w:rsidRDefault="001973A2" w:rsidP="00B85B62">
                                  <w:pPr>
                                    <w:pStyle w:val="Nidungvnbn"/>
                                    <w:ind w:firstLine="0"/>
                                    <w:jc w:val="right"/>
                                  </w:pPr>
                                  <w:r>
                                    <w:rPr>
                                      <w:color w:val="000000"/>
                                      <w:sz w:val="22"/>
                                      <w:szCs w:val="22"/>
                                    </w:rPr>
                                    <w:t>0.8261</w:t>
                                  </w:r>
                                </w:p>
                              </w:tc>
                              <w:tc>
                                <w:tcPr>
                                  <w:tcW w:w="900" w:type="dxa"/>
                                  <w:vAlign w:val="bottom"/>
                                </w:tcPr>
                                <w:p w14:paraId="114923F1" w14:textId="71B280B3" w:rsidR="001973A2" w:rsidRDefault="001973A2" w:rsidP="00B85B62">
                                  <w:pPr>
                                    <w:pStyle w:val="Nidungvnbn"/>
                                    <w:ind w:firstLine="0"/>
                                    <w:jc w:val="right"/>
                                  </w:pPr>
                                  <w:r>
                                    <w:rPr>
                                      <w:color w:val="000000"/>
                                      <w:sz w:val="22"/>
                                      <w:szCs w:val="22"/>
                                    </w:rPr>
                                    <w:t>0.7333</w:t>
                                  </w:r>
                                </w:p>
                              </w:tc>
                              <w:tc>
                                <w:tcPr>
                                  <w:tcW w:w="900" w:type="dxa"/>
                                  <w:vAlign w:val="bottom"/>
                                </w:tcPr>
                                <w:p w14:paraId="3DF4A194" w14:textId="680038B4" w:rsidR="001973A2" w:rsidRDefault="001973A2" w:rsidP="00B85B62">
                                  <w:pPr>
                                    <w:pStyle w:val="Nidungvnbn"/>
                                    <w:ind w:firstLine="0"/>
                                    <w:jc w:val="right"/>
                                  </w:pPr>
                                  <w:r>
                                    <w:rPr>
                                      <w:color w:val="000000"/>
                                      <w:sz w:val="22"/>
                                      <w:szCs w:val="22"/>
                                    </w:rPr>
                                    <w:t>0.7333</w:t>
                                  </w:r>
                                </w:p>
                              </w:tc>
                              <w:tc>
                                <w:tcPr>
                                  <w:tcW w:w="990" w:type="dxa"/>
                                  <w:vAlign w:val="bottom"/>
                                </w:tcPr>
                                <w:p w14:paraId="6CE77A1D" w14:textId="6B8C3DF6" w:rsidR="001973A2" w:rsidRDefault="001973A2" w:rsidP="00B85B62">
                                  <w:pPr>
                                    <w:pStyle w:val="Nidungvnbn"/>
                                    <w:ind w:firstLine="0"/>
                                    <w:jc w:val="right"/>
                                  </w:pPr>
                                  <w:r>
                                    <w:rPr>
                                      <w:color w:val="000000"/>
                                      <w:sz w:val="22"/>
                                      <w:szCs w:val="22"/>
                                    </w:rPr>
                                    <w:t>819.2</w:t>
                                  </w:r>
                                </w:p>
                              </w:tc>
                              <w:tc>
                                <w:tcPr>
                                  <w:tcW w:w="990" w:type="dxa"/>
                                  <w:vAlign w:val="bottom"/>
                                </w:tcPr>
                                <w:p w14:paraId="07449217" w14:textId="0087579F" w:rsidR="001973A2" w:rsidRDefault="001973A2" w:rsidP="00B85B62">
                                  <w:pPr>
                                    <w:pStyle w:val="Nidungvnbn"/>
                                    <w:ind w:firstLine="0"/>
                                    <w:jc w:val="right"/>
                                  </w:pPr>
                                  <w:r>
                                    <w:rPr>
                                      <w:color w:val="000000"/>
                                      <w:sz w:val="22"/>
                                      <w:szCs w:val="22"/>
                                    </w:rPr>
                                    <w:t>0.8535</w:t>
                                  </w:r>
                                </w:p>
                              </w:tc>
                              <w:tc>
                                <w:tcPr>
                                  <w:tcW w:w="900" w:type="dxa"/>
                                  <w:vAlign w:val="bottom"/>
                                </w:tcPr>
                                <w:p w14:paraId="6CA53107" w14:textId="63392D66" w:rsidR="001973A2" w:rsidRDefault="001973A2" w:rsidP="00B85B62">
                                  <w:pPr>
                                    <w:pStyle w:val="Nidungvnbn"/>
                                    <w:ind w:firstLine="0"/>
                                    <w:jc w:val="right"/>
                                  </w:pPr>
                                  <w:r>
                                    <w:rPr>
                                      <w:color w:val="000000"/>
                                      <w:sz w:val="22"/>
                                      <w:szCs w:val="22"/>
                                    </w:rPr>
                                    <w:t>0.85</w:t>
                                  </w:r>
                                </w:p>
                              </w:tc>
                              <w:tc>
                                <w:tcPr>
                                  <w:tcW w:w="990" w:type="dxa"/>
                                  <w:vAlign w:val="bottom"/>
                                </w:tcPr>
                                <w:p w14:paraId="1856CDFC" w14:textId="238F9C91" w:rsidR="001973A2" w:rsidRDefault="001973A2" w:rsidP="00B85B62">
                                  <w:pPr>
                                    <w:pStyle w:val="Nidungvnbn"/>
                                    <w:ind w:firstLine="0"/>
                                    <w:jc w:val="right"/>
                                  </w:pPr>
                                  <w:r>
                                    <w:rPr>
                                      <w:color w:val="000000"/>
                                      <w:sz w:val="22"/>
                                      <w:szCs w:val="22"/>
                                    </w:rPr>
                                    <w:t>0.85</w:t>
                                  </w:r>
                                </w:p>
                              </w:tc>
                              <w:tc>
                                <w:tcPr>
                                  <w:tcW w:w="990" w:type="dxa"/>
                                  <w:vAlign w:val="bottom"/>
                                </w:tcPr>
                                <w:p w14:paraId="5528FA83" w14:textId="577624F1" w:rsidR="001973A2" w:rsidRDefault="001973A2" w:rsidP="00B85B62">
                                  <w:pPr>
                                    <w:pStyle w:val="Nidungvnbn"/>
                                    <w:ind w:firstLine="0"/>
                                    <w:jc w:val="right"/>
                                  </w:pPr>
                                  <w:r>
                                    <w:rPr>
                                      <w:color w:val="000000"/>
                                      <w:sz w:val="22"/>
                                      <w:szCs w:val="22"/>
                                    </w:rPr>
                                    <w:t>566.1</w:t>
                                  </w:r>
                                </w:p>
                              </w:tc>
                            </w:tr>
                            <w:tr w:rsidR="001973A2" w14:paraId="60E2B837" w14:textId="77777777" w:rsidTr="00B85B62">
                              <w:trPr>
                                <w:trHeight w:val="379"/>
                              </w:trPr>
                              <w:tc>
                                <w:tcPr>
                                  <w:tcW w:w="900" w:type="dxa"/>
                                  <w:vMerge/>
                                </w:tcPr>
                                <w:p w14:paraId="662C781A" w14:textId="77777777" w:rsidR="001973A2" w:rsidRDefault="001973A2" w:rsidP="00B85B62">
                                  <w:pPr>
                                    <w:pStyle w:val="Nidungvnbn"/>
                                    <w:ind w:firstLine="0"/>
                                    <w:jc w:val="left"/>
                                    <w:rPr>
                                      <w:b/>
                                    </w:rPr>
                                  </w:pPr>
                                </w:p>
                              </w:tc>
                              <w:tc>
                                <w:tcPr>
                                  <w:tcW w:w="3330" w:type="dxa"/>
                                  <w:vAlign w:val="bottom"/>
                                </w:tcPr>
                                <w:p w14:paraId="53087541" w14:textId="7E31E7C5" w:rsidR="001973A2" w:rsidRDefault="001973A2" w:rsidP="00B85B62">
                                  <w:pPr>
                                    <w:pStyle w:val="Nidungvnbn"/>
                                    <w:ind w:firstLine="0"/>
                                    <w:jc w:val="left"/>
                                    <w:rPr>
                                      <w:b/>
                                    </w:rPr>
                                  </w:pPr>
                                  <w:r>
                                    <w:rPr>
                                      <w:color w:val="000000"/>
                                      <w:sz w:val="22"/>
                                      <w:szCs w:val="22"/>
                                    </w:rPr>
                                    <w:t>ShapesAll</w:t>
                                  </w:r>
                                </w:p>
                              </w:tc>
                              <w:tc>
                                <w:tcPr>
                                  <w:tcW w:w="900" w:type="dxa"/>
                                  <w:vAlign w:val="bottom"/>
                                </w:tcPr>
                                <w:p w14:paraId="06872977" w14:textId="5B9575DD" w:rsidR="001973A2" w:rsidRDefault="001973A2" w:rsidP="00B85B62">
                                  <w:pPr>
                                    <w:pStyle w:val="Nidungvnbn"/>
                                    <w:ind w:firstLine="0"/>
                                    <w:jc w:val="right"/>
                                  </w:pPr>
                                  <w:r>
                                    <w:rPr>
                                      <w:color w:val="000000"/>
                                      <w:sz w:val="22"/>
                                      <w:szCs w:val="22"/>
                                    </w:rPr>
                                    <w:t>0.9042</w:t>
                                  </w:r>
                                </w:p>
                              </w:tc>
                              <w:tc>
                                <w:tcPr>
                                  <w:tcW w:w="900" w:type="dxa"/>
                                  <w:vAlign w:val="bottom"/>
                                </w:tcPr>
                                <w:p w14:paraId="0A4E6E76" w14:textId="0FD77E86" w:rsidR="001973A2" w:rsidRDefault="001973A2" w:rsidP="00B85B62">
                                  <w:pPr>
                                    <w:pStyle w:val="Nidungvnbn"/>
                                    <w:ind w:firstLine="0"/>
                                    <w:jc w:val="right"/>
                                  </w:pPr>
                                  <w:r>
                                    <w:rPr>
                                      <w:color w:val="000000"/>
                                      <w:sz w:val="22"/>
                                      <w:szCs w:val="22"/>
                                    </w:rPr>
                                    <w:t>0.8967</w:t>
                                  </w:r>
                                </w:p>
                              </w:tc>
                              <w:tc>
                                <w:tcPr>
                                  <w:tcW w:w="900" w:type="dxa"/>
                                  <w:vAlign w:val="bottom"/>
                                </w:tcPr>
                                <w:p w14:paraId="7DF04921" w14:textId="591D88FC" w:rsidR="001973A2" w:rsidRDefault="001973A2" w:rsidP="00B85B62">
                                  <w:pPr>
                                    <w:pStyle w:val="Nidungvnbn"/>
                                    <w:ind w:firstLine="0"/>
                                    <w:jc w:val="right"/>
                                  </w:pPr>
                                  <w:r>
                                    <w:rPr>
                                      <w:color w:val="000000"/>
                                      <w:sz w:val="22"/>
                                      <w:szCs w:val="22"/>
                                    </w:rPr>
                                    <w:t>0.8967</w:t>
                                  </w:r>
                                </w:p>
                              </w:tc>
                              <w:tc>
                                <w:tcPr>
                                  <w:tcW w:w="990" w:type="dxa"/>
                                  <w:vAlign w:val="bottom"/>
                                </w:tcPr>
                                <w:p w14:paraId="063273E6" w14:textId="5D1D0F20" w:rsidR="001973A2" w:rsidRDefault="001973A2" w:rsidP="00B85B62">
                                  <w:pPr>
                                    <w:pStyle w:val="Nidungvnbn"/>
                                    <w:ind w:firstLine="0"/>
                                    <w:jc w:val="right"/>
                                  </w:pPr>
                                  <w:r>
                                    <w:rPr>
                                      <w:color w:val="000000"/>
                                      <w:sz w:val="22"/>
                                      <w:szCs w:val="22"/>
                                    </w:rPr>
                                    <w:t>1350.5</w:t>
                                  </w:r>
                                </w:p>
                              </w:tc>
                              <w:tc>
                                <w:tcPr>
                                  <w:tcW w:w="990" w:type="dxa"/>
                                  <w:vAlign w:val="bottom"/>
                                </w:tcPr>
                                <w:p w14:paraId="5894EA3D" w14:textId="6A740937" w:rsidR="001973A2" w:rsidRDefault="001973A2" w:rsidP="00B85B62">
                                  <w:pPr>
                                    <w:pStyle w:val="Nidungvnbn"/>
                                    <w:ind w:firstLine="0"/>
                                    <w:jc w:val="right"/>
                                  </w:pPr>
                                  <w:r>
                                    <w:rPr>
                                      <w:color w:val="000000"/>
                                      <w:sz w:val="22"/>
                                      <w:szCs w:val="22"/>
                                    </w:rPr>
                                    <w:t>0.901</w:t>
                                  </w:r>
                                </w:p>
                              </w:tc>
                              <w:tc>
                                <w:tcPr>
                                  <w:tcW w:w="900" w:type="dxa"/>
                                  <w:vAlign w:val="bottom"/>
                                </w:tcPr>
                                <w:p w14:paraId="63EAFC07" w14:textId="009270C1" w:rsidR="001973A2" w:rsidRDefault="001973A2" w:rsidP="00B85B62">
                                  <w:pPr>
                                    <w:pStyle w:val="Nidungvnbn"/>
                                    <w:ind w:firstLine="0"/>
                                    <w:jc w:val="right"/>
                                  </w:pPr>
                                  <w:r>
                                    <w:rPr>
                                      <w:color w:val="000000"/>
                                      <w:sz w:val="22"/>
                                      <w:szCs w:val="22"/>
                                    </w:rPr>
                                    <w:t>0.8933</w:t>
                                  </w:r>
                                </w:p>
                              </w:tc>
                              <w:tc>
                                <w:tcPr>
                                  <w:tcW w:w="990" w:type="dxa"/>
                                  <w:vAlign w:val="bottom"/>
                                </w:tcPr>
                                <w:p w14:paraId="48D37887" w14:textId="0CFC5390" w:rsidR="001973A2" w:rsidRDefault="001973A2" w:rsidP="00B85B62">
                                  <w:pPr>
                                    <w:pStyle w:val="Nidungvnbn"/>
                                    <w:ind w:firstLine="0"/>
                                    <w:jc w:val="right"/>
                                  </w:pPr>
                                  <w:r>
                                    <w:rPr>
                                      <w:color w:val="000000"/>
                                      <w:sz w:val="22"/>
                                      <w:szCs w:val="22"/>
                                    </w:rPr>
                                    <w:t>0.8933</w:t>
                                  </w:r>
                                </w:p>
                              </w:tc>
                              <w:tc>
                                <w:tcPr>
                                  <w:tcW w:w="990" w:type="dxa"/>
                                  <w:vAlign w:val="bottom"/>
                                </w:tcPr>
                                <w:p w14:paraId="73C3A0AA" w14:textId="471E7EAD" w:rsidR="001973A2" w:rsidRDefault="001973A2" w:rsidP="00B85B62">
                                  <w:pPr>
                                    <w:pStyle w:val="Nidungvnbn"/>
                                    <w:ind w:firstLine="0"/>
                                    <w:jc w:val="right"/>
                                  </w:pPr>
                                  <w:r>
                                    <w:rPr>
                                      <w:color w:val="000000"/>
                                      <w:sz w:val="22"/>
                                      <w:szCs w:val="22"/>
                                    </w:rPr>
                                    <w:t>1993.8</w:t>
                                  </w:r>
                                </w:p>
                              </w:tc>
                            </w:tr>
                            <w:tr w:rsidR="001973A2" w14:paraId="086C30D2" w14:textId="77777777" w:rsidTr="00B85B62">
                              <w:trPr>
                                <w:trHeight w:val="379"/>
                              </w:trPr>
                              <w:tc>
                                <w:tcPr>
                                  <w:tcW w:w="900" w:type="dxa"/>
                                  <w:vMerge/>
                                </w:tcPr>
                                <w:p w14:paraId="74C1FAD5" w14:textId="77777777" w:rsidR="001973A2" w:rsidRDefault="001973A2" w:rsidP="00B85B62">
                                  <w:pPr>
                                    <w:pStyle w:val="Nidungvnbn"/>
                                    <w:ind w:firstLine="0"/>
                                    <w:jc w:val="left"/>
                                    <w:rPr>
                                      <w:b/>
                                    </w:rPr>
                                  </w:pPr>
                                </w:p>
                              </w:tc>
                              <w:tc>
                                <w:tcPr>
                                  <w:tcW w:w="3330" w:type="dxa"/>
                                  <w:vAlign w:val="bottom"/>
                                </w:tcPr>
                                <w:p w14:paraId="50C0A9F3" w14:textId="3EDA27D3" w:rsidR="001973A2" w:rsidRDefault="001973A2" w:rsidP="00B85B62">
                                  <w:pPr>
                                    <w:pStyle w:val="Nidungvnbn"/>
                                    <w:ind w:firstLine="0"/>
                                    <w:jc w:val="left"/>
                                    <w:rPr>
                                      <w:b/>
                                    </w:rPr>
                                  </w:pPr>
                                  <w:r>
                                    <w:rPr>
                                      <w:color w:val="000000"/>
                                      <w:sz w:val="22"/>
                                      <w:szCs w:val="22"/>
                                    </w:rPr>
                                    <w:t>SmallKitchenAppliances</w:t>
                                  </w:r>
                                </w:p>
                              </w:tc>
                              <w:tc>
                                <w:tcPr>
                                  <w:tcW w:w="900" w:type="dxa"/>
                                  <w:vAlign w:val="bottom"/>
                                </w:tcPr>
                                <w:p w14:paraId="0A44B0C3" w14:textId="5236A464" w:rsidR="001973A2" w:rsidRDefault="001973A2" w:rsidP="00B85B62">
                                  <w:pPr>
                                    <w:pStyle w:val="Nidungvnbn"/>
                                    <w:ind w:firstLine="0"/>
                                    <w:jc w:val="right"/>
                                  </w:pPr>
                                  <w:r>
                                    <w:rPr>
                                      <w:color w:val="000000"/>
                                      <w:sz w:val="22"/>
                                      <w:szCs w:val="22"/>
                                    </w:rPr>
                                    <w:t>0.776</w:t>
                                  </w:r>
                                </w:p>
                              </w:tc>
                              <w:tc>
                                <w:tcPr>
                                  <w:tcW w:w="900" w:type="dxa"/>
                                  <w:vAlign w:val="bottom"/>
                                </w:tcPr>
                                <w:p w14:paraId="083DE862" w14:textId="154D68E5" w:rsidR="001973A2" w:rsidRDefault="001973A2" w:rsidP="00B85B62">
                                  <w:pPr>
                                    <w:pStyle w:val="Nidungvnbn"/>
                                    <w:ind w:firstLine="0"/>
                                    <w:jc w:val="right"/>
                                  </w:pPr>
                                  <w:r>
                                    <w:rPr>
                                      <w:color w:val="000000"/>
                                      <w:sz w:val="22"/>
                                      <w:szCs w:val="22"/>
                                    </w:rPr>
                                    <w:t>0.776</w:t>
                                  </w:r>
                                </w:p>
                              </w:tc>
                              <w:tc>
                                <w:tcPr>
                                  <w:tcW w:w="900" w:type="dxa"/>
                                  <w:vAlign w:val="bottom"/>
                                </w:tcPr>
                                <w:p w14:paraId="4A08AC47" w14:textId="55BDE77E" w:rsidR="001973A2" w:rsidRDefault="001973A2" w:rsidP="00B85B62">
                                  <w:pPr>
                                    <w:pStyle w:val="Nidungvnbn"/>
                                    <w:ind w:firstLine="0"/>
                                    <w:jc w:val="right"/>
                                  </w:pPr>
                                  <w:r>
                                    <w:rPr>
                                      <w:color w:val="000000"/>
                                      <w:sz w:val="22"/>
                                      <w:szCs w:val="22"/>
                                    </w:rPr>
                                    <w:t>0.776</w:t>
                                  </w:r>
                                </w:p>
                              </w:tc>
                              <w:tc>
                                <w:tcPr>
                                  <w:tcW w:w="990" w:type="dxa"/>
                                  <w:vAlign w:val="bottom"/>
                                </w:tcPr>
                                <w:p w14:paraId="49C5EDDE" w14:textId="71669F7E" w:rsidR="001973A2" w:rsidRDefault="001973A2" w:rsidP="00B85B62">
                                  <w:pPr>
                                    <w:pStyle w:val="Nidungvnbn"/>
                                    <w:ind w:firstLine="0"/>
                                    <w:jc w:val="right"/>
                                  </w:pPr>
                                  <w:r>
                                    <w:rPr>
                                      <w:color w:val="000000"/>
                                      <w:sz w:val="22"/>
                                      <w:szCs w:val="22"/>
                                    </w:rPr>
                                    <w:t>849.9</w:t>
                                  </w:r>
                                </w:p>
                              </w:tc>
                              <w:tc>
                                <w:tcPr>
                                  <w:tcW w:w="990" w:type="dxa"/>
                                  <w:vAlign w:val="bottom"/>
                                </w:tcPr>
                                <w:p w14:paraId="494341D4" w14:textId="77EE7D23" w:rsidR="001973A2" w:rsidRDefault="001973A2" w:rsidP="00B85B62">
                                  <w:pPr>
                                    <w:pStyle w:val="Nidungvnbn"/>
                                    <w:ind w:firstLine="0"/>
                                    <w:jc w:val="right"/>
                                  </w:pPr>
                                  <w:r>
                                    <w:rPr>
                                      <w:color w:val="000000"/>
                                      <w:sz w:val="22"/>
                                      <w:szCs w:val="22"/>
                                    </w:rPr>
                                    <w:t>0.7608</w:t>
                                  </w:r>
                                </w:p>
                              </w:tc>
                              <w:tc>
                                <w:tcPr>
                                  <w:tcW w:w="900" w:type="dxa"/>
                                  <w:vAlign w:val="bottom"/>
                                </w:tcPr>
                                <w:p w14:paraId="3441363C" w14:textId="13439869" w:rsidR="001973A2" w:rsidRDefault="001973A2" w:rsidP="00B85B62">
                                  <w:pPr>
                                    <w:pStyle w:val="Nidungvnbn"/>
                                    <w:ind w:firstLine="0"/>
                                    <w:jc w:val="right"/>
                                  </w:pPr>
                                  <w:r>
                                    <w:rPr>
                                      <w:color w:val="000000"/>
                                      <w:sz w:val="22"/>
                                      <w:szCs w:val="22"/>
                                    </w:rPr>
                                    <w:t>0.7547</w:t>
                                  </w:r>
                                </w:p>
                              </w:tc>
                              <w:tc>
                                <w:tcPr>
                                  <w:tcW w:w="990" w:type="dxa"/>
                                  <w:vAlign w:val="bottom"/>
                                </w:tcPr>
                                <w:p w14:paraId="44CA7BEE" w14:textId="233AAED1" w:rsidR="001973A2" w:rsidRDefault="001973A2" w:rsidP="00B85B62">
                                  <w:pPr>
                                    <w:pStyle w:val="Nidungvnbn"/>
                                    <w:ind w:firstLine="0"/>
                                    <w:jc w:val="right"/>
                                  </w:pPr>
                                  <w:r>
                                    <w:rPr>
                                      <w:color w:val="000000"/>
                                      <w:sz w:val="22"/>
                                      <w:szCs w:val="22"/>
                                    </w:rPr>
                                    <w:t>0.7547</w:t>
                                  </w:r>
                                </w:p>
                              </w:tc>
                              <w:tc>
                                <w:tcPr>
                                  <w:tcW w:w="990" w:type="dxa"/>
                                  <w:vAlign w:val="bottom"/>
                                </w:tcPr>
                                <w:p w14:paraId="27013506" w14:textId="1D514405" w:rsidR="001973A2" w:rsidRDefault="001973A2" w:rsidP="00B85B62">
                                  <w:pPr>
                                    <w:pStyle w:val="Nidungvnbn"/>
                                    <w:ind w:firstLine="0"/>
                                    <w:jc w:val="right"/>
                                  </w:pPr>
                                  <w:r>
                                    <w:rPr>
                                      <w:color w:val="000000"/>
                                      <w:sz w:val="22"/>
                                      <w:szCs w:val="22"/>
                                    </w:rPr>
                                    <w:t>580.5</w:t>
                                  </w:r>
                                </w:p>
                              </w:tc>
                            </w:tr>
                            <w:tr w:rsidR="001973A2" w14:paraId="032AEDFE" w14:textId="77777777" w:rsidTr="00B85B62">
                              <w:trPr>
                                <w:trHeight w:val="379"/>
                              </w:trPr>
                              <w:tc>
                                <w:tcPr>
                                  <w:tcW w:w="900" w:type="dxa"/>
                                  <w:vMerge/>
                                </w:tcPr>
                                <w:p w14:paraId="399998C5" w14:textId="77777777" w:rsidR="001973A2" w:rsidRDefault="001973A2" w:rsidP="00B85B62">
                                  <w:pPr>
                                    <w:pStyle w:val="Nidungvnbn"/>
                                    <w:ind w:firstLine="0"/>
                                    <w:jc w:val="left"/>
                                    <w:rPr>
                                      <w:b/>
                                    </w:rPr>
                                  </w:pPr>
                                </w:p>
                              </w:tc>
                              <w:tc>
                                <w:tcPr>
                                  <w:tcW w:w="3330" w:type="dxa"/>
                                  <w:vAlign w:val="bottom"/>
                                </w:tcPr>
                                <w:p w14:paraId="5486850C" w14:textId="090192FF" w:rsidR="001973A2" w:rsidRDefault="001973A2" w:rsidP="00B85B62">
                                  <w:pPr>
                                    <w:pStyle w:val="Nidungvnbn"/>
                                    <w:ind w:firstLine="0"/>
                                    <w:jc w:val="left"/>
                                    <w:rPr>
                                      <w:b/>
                                    </w:rPr>
                                  </w:pPr>
                                  <w:r>
                                    <w:rPr>
                                      <w:color w:val="000000"/>
                                      <w:sz w:val="22"/>
                                      <w:szCs w:val="22"/>
                                    </w:rPr>
                                    <w:t>SmoothSubspace</w:t>
                                  </w:r>
                                </w:p>
                              </w:tc>
                              <w:tc>
                                <w:tcPr>
                                  <w:tcW w:w="900" w:type="dxa"/>
                                  <w:vAlign w:val="bottom"/>
                                </w:tcPr>
                                <w:p w14:paraId="47AB0223" w14:textId="1C70FB9C" w:rsidR="001973A2" w:rsidRDefault="001973A2" w:rsidP="00B85B62">
                                  <w:pPr>
                                    <w:pStyle w:val="Nidungvnbn"/>
                                    <w:ind w:firstLine="0"/>
                                    <w:jc w:val="right"/>
                                  </w:pPr>
                                  <w:r>
                                    <w:rPr>
                                      <w:color w:val="000000"/>
                                      <w:sz w:val="22"/>
                                      <w:szCs w:val="22"/>
                                    </w:rPr>
                                    <w:t>0.9811</w:t>
                                  </w:r>
                                </w:p>
                              </w:tc>
                              <w:tc>
                                <w:tcPr>
                                  <w:tcW w:w="900" w:type="dxa"/>
                                  <w:vAlign w:val="bottom"/>
                                </w:tcPr>
                                <w:p w14:paraId="067DDE52" w14:textId="35714146" w:rsidR="001973A2" w:rsidRDefault="001973A2" w:rsidP="00B85B62">
                                  <w:pPr>
                                    <w:pStyle w:val="Nidungvnbn"/>
                                    <w:ind w:firstLine="0"/>
                                    <w:jc w:val="right"/>
                                  </w:pPr>
                                  <w:r>
                                    <w:rPr>
                                      <w:color w:val="000000"/>
                                      <w:sz w:val="22"/>
                                      <w:szCs w:val="22"/>
                                    </w:rPr>
                                    <w:t>0.98</w:t>
                                  </w:r>
                                </w:p>
                              </w:tc>
                              <w:tc>
                                <w:tcPr>
                                  <w:tcW w:w="900" w:type="dxa"/>
                                  <w:vAlign w:val="bottom"/>
                                </w:tcPr>
                                <w:p w14:paraId="25C6AEF5" w14:textId="54E1FDB5" w:rsidR="001973A2" w:rsidRDefault="001973A2" w:rsidP="00B85B62">
                                  <w:pPr>
                                    <w:pStyle w:val="Nidungvnbn"/>
                                    <w:ind w:firstLine="0"/>
                                    <w:jc w:val="right"/>
                                  </w:pPr>
                                  <w:r>
                                    <w:rPr>
                                      <w:color w:val="000000"/>
                                      <w:sz w:val="22"/>
                                      <w:szCs w:val="22"/>
                                    </w:rPr>
                                    <w:t>0.98</w:t>
                                  </w:r>
                                </w:p>
                              </w:tc>
                              <w:tc>
                                <w:tcPr>
                                  <w:tcW w:w="990" w:type="dxa"/>
                                  <w:vAlign w:val="bottom"/>
                                </w:tcPr>
                                <w:p w14:paraId="5232A533" w14:textId="7CCEFC71" w:rsidR="001973A2" w:rsidRDefault="001973A2" w:rsidP="00B85B62">
                                  <w:pPr>
                                    <w:pStyle w:val="Nidungvnbn"/>
                                    <w:ind w:firstLine="0"/>
                                    <w:jc w:val="right"/>
                                  </w:pPr>
                                  <w:r>
                                    <w:rPr>
                                      <w:color w:val="000000"/>
                                      <w:sz w:val="22"/>
                                      <w:szCs w:val="22"/>
                                    </w:rPr>
                                    <w:t>339.1</w:t>
                                  </w:r>
                                </w:p>
                              </w:tc>
                              <w:tc>
                                <w:tcPr>
                                  <w:tcW w:w="990" w:type="dxa"/>
                                  <w:vAlign w:val="bottom"/>
                                </w:tcPr>
                                <w:p w14:paraId="7BF87834" w14:textId="51AB4137" w:rsidR="001973A2" w:rsidRDefault="001973A2" w:rsidP="00B85B62">
                                  <w:pPr>
                                    <w:pStyle w:val="Nidungvnbn"/>
                                    <w:ind w:firstLine="0"/>
                                    <w:jc w:val="right"/>
                                  </w:pPr>
                                  <w:r>
                                    <w:rPr>
                                      <w:color w:val="000000"/>
                                      <w:sz w:val="22"/>
                                      <w:szCs w:val="22"/>
                                    </w:rPr>
                                    <w:t>0.9742</w:t>
                                  </w:r>
                                </w:p>
                              </w:tc>
                              <w:tc>
                                <w:tcPr>
                                  <w:tcW w:w="900" w:type="dxa"/>
                                  <w:vAlign w:val="bottom"/>
                                </w:tcPr>
                                <w:p w14:paraId="06286B90" w14:textId="31F1CD2C" w:rsidR="001973A2" w:rsidRDefault="001973A2" w:rsidP="00B85B62">
                                  <w:pPr>
                                    <w:pStyle w:val="Nidungvnbn"/>
                                    <w:ind w:firstLine="0"/>
                                    <w:jc w:val="right"/>
                                  </w:pPr>
                                  <w:r>
                                    <w:rPr>
                                      <w:color w:val="000000"/>
                                      <w:sz w:val="22"/>
                                      <w:szCs w:val="22"/>
                                    </w:rPr>
                                    <w:t>0.9733</w:t>
                                  </w:r>
                                </w:p>
                              </w:tc>
                              <w:tc>
                                <w:tcPr>
                                  <w:tcW w:w="990" w:type="dxa"/>
                                  <w:vAlign w:val="bottom"/>
                                </w:tcPr>
                                <w:p w14:paraId="57B332C7" w14:textId="2458E3EF" w:rsidR="001973A2" w:rsidRDefault="001973A2" w:rsidP="00B85B62">
                                  <w:pPr>
                                    <w:pStyle w:val="Nidungvnbn"/>
                                    <w:ind w:firstLine="0"/>
                                    <w:jc w:val="right"/>
                                  </w:pPr>
                                  <w:r>
                                    <w:rPr>
                                      <w:color w:val="000000"/>
                                      <w:sz w:val="22"/>
                                      <w:szCs w:val="22"/>
                                    </w:rPr>
                                    <w:t>0.9733</w:t>
                                  </w:r>
                                </w:p>
                              </w:tc>
                              <w:tc>
                                <w:tcPr>
                                  <w:tcW w:w="990" w:type="dxa"/>
                                  <w:vAlign w:val="bottom"/>
                                </w:tcPr>
                                <w:p w14:paraId="10AFD05E" w14:textId="012CFE3A" w:rsidR="001973A2" w:rsidRDefault="001973A2" w:rsidP="00B85B62">
                                  <w:pPr>
                                    <w:pStyle w:val="Nidungvnbn"/>
                                    <w:ind w:firstLine="0"/>
                                    <w:jc w:val="right"/>
                                  </w:pPr>
                                  <w:r>
                                    <w:rPr>
                                      <w:color w:val="000000"/>
                                      <w:sz w:val="22"/>
                                      <w:szCs w:val="22"/>
                                    </w:rPr>
                                    <w:t>130.7</w:t>
                                  </w:r>
                                </w:p>
                              </w:tc>
                            </w:tr>
                            <w:tr w:rsidR="001973A2" w14:paraId="7084D5FD" w14:textId="77777777" w:rsidTr="00B85B62">
                              <w:trPr>
                                <w:trHeight w:val="379"/>
                              </w:trPr>
                              <w:tc>
                                <w:tcPr>
                                  <w:tcW w:w="900" w:type="dxa"/>
                                  <w:vMerge/>
                                </w:tcPr>
                                <w:p w14:paraId="20F8DAA7" w14:textId="77777777" w:rsidR="001973A2" w:rsidRDefault="001973A2" w:rsidP="00B85B62">
                                  <w:pPr>
                                    <w:pStyle w:val="Nidungvnbn"/>
                                    <w:ind w:firstLine="0"/>
                                    <w:jc w:val="left"/>
                                    <w:rPr>
                                      <w:b/>
                                    </w:rPr>
                                  </w:pPr>
                                </w:p>
                              </w:tc>
                              <w:tc>
                                <w:tcPr>
                                  <w:tcW w:w="3330" w:type="dxa"/>
                                  <w:vAlign w:val="bottom"/>
                                </w:tcPr>
                                <w:p w14:paraId="05E9070D" w14:textId="2BB76646" w:rsidR="001973A2" w:rsidRDefault="001973A2" w:rsidP="00B85B62">
                                  <w:pPr>
                                    <w:pStyle w:val="Nidungvnbn"/>
                                    <w:ind w:firstLine="0"/>
                                    <w:jc w:val="left"/>
                                    <w:rPr>
                                      <w:b/>
                                    </w:rPr>
                                  </w:pPr>
                                  <w:r>
                                    <w:rPr>
                                      <w:color w:val="000000"/>
                                      <w:sz w:val="22"/>
                                      <w:szCs w:val="22"/>
                                    </w:rPr>
                                    <w:t>SonyAIBORobotSurface1</w:t>
                                  </w:r>
                                </w:p>
                              </w:tc>
                              <w:tc>
                                <w:tcPr>
                                  <w:tcW w:w="900" w:type="dxa"/>
                                  <w:vAlign w:val="bottom"/>
                                </w:tcPr>
                                <w:p w14:paraId="57C021B0" w14:textId="35DB6292" w:rsidR="001973A2" w:rsidRDefault="001973A2" w:rsidP="00B85B62">
                                  <w:pPr>
                                    <w:pStyle w:val="Nidungvnbn"/>
                                    <w:ind w:firstLine="0"/>
                                    <w:jc w:val="right"/>
                                  </w:pPr>
                                  <w:r>
                                    <w:rPr>
                                      <w:color w:val="000000"/>
                                      <w:sz w:val="22"/>
                                      <w:szCs w:val="22"/>
                                    </w:rPr>
                                    <w:t>0.9433</w:t>
                                  </w:r>
                                </w:p>
                              </w:tc>
                              <w:tc>
                                <w:tcPr>
                                  <w:tcW w:w="900" w:type="dxa"/>
                                  <w:vAlign w:val="bottom"/>
                                </w:tcPr>
                                <w:p w14:paraId="00D93DF9" w14:textId="3C615E65" w:rsidR="001973A2" w:rsidRDefault="001973A2" w:rsidP="00B85B62">
                                  <w:pPr>
                                    <w:pStyle w:val="Nidungvnbn"/>
                                    <w:ind w:firstLine="0"/>
                                    <w:jc w:val="right"/>
                                  </w:pPr>
                                  <w:r>
                                    <w:rPr>
                                      <w:color w:val="000000"/>
                                      <w:sz w:val="22"/>
                                      <w:szCs w:val="22"/>
                                    </w:rPr>
                                    <w:t>0.9451</w:t>
                                  </w:r>
                                </w:p>
                              </w:tc>
                              <w:tc>
                                <w:tcPr>
                                  <w:tcW w:w="900" w:type="dxa"/>
                                  <w:vAlign w:val="bottom"/>
                                </w:tcPr>
                                <w:p w14:paraId="292B358D" w14:textId="7E6F1CFB" w:rsidR="001973A2" w:rsidRDefault="001973A2" w:rsidP="00B85B62">
                                  <w:pPr>
                                    <w:pStyle w:val="Nidungvnbn"/>
                                    <w:ind w:firstLine="0"/>
                                    <w:jc w:val="right"/>
                                  </w:pPr>
                                  <w:r>
                                    <w:rPr>
                                      <w:color w:val="000000"/>
                                      <w:sz w:val="22"/>
                                      <w:szCs w:val="22"/>
                                    </w:rPr>
                                    <w:t>0.9519</w:t>
                                  </w:r>
                                </w:p>
                              </w:tc>
                              <w:tc>
                                <w:tcPr>
                                  <w:tcW w:w="990" w:type="dxa"/>
                                  <w:vAlign w:val="bottom"/>
                                </w:tcPr>
                                <w:p w14:paraId="79B22F9F" w14:textId="07B7D6A7" w:rsidR="001973A2" w:rsidRDefault="001973A2" w:rsidP="00B85B62">
                                  <w:pPr>
                                    <w:pStyle w:val="Nidungvnbn"/>
                                    <w:ind w:firstLine="0"/>
                                    <w:jc w:val="right"/>
                                  </w:pPr>
                                  <w:r>
                                    <w:rPr>
                                      <w:color w:val="000000"/>
                                      <w:sz w:val="22"/>
                                      <w:szCs w:val="22"/>
                                    </w:rPr>
                                    <w:t>2212.8</w:t>
                                  </w:r>
                                </w:p>
                              </w:tc>
                              <w:tc>
                                <w:tcPr>
                                  <w:tcW w:w="990" w:type="dxa"/>
                                  <w:vAlign w:val="bottom"/>
                                </w:tcPr>
                                <w:p w14:paraId="43D9E474" w14:textId="3621A59A" w:rsidR="001973A2" w:rsidRDefault="001973A2" w:rsidP="00B85B62">
                                  <w:pPr>
                                    <w:pStyle w:val="Nidungvnbn"/>
                                    <w:ind w:firstLine="0"/>
                                    <w:jc w:val="right"/>
                                  </w:pPr>
                                  <w:r>
                                    <w:rPr>
                                      <w:color w:val="000000"/>
                                      <w:sz w:val="22"/>
                                      <w:szCs w:val="22"/>
                                    </w:rPr>
                                    <w:t>0.9574</w:t>
                                  </w:r>
                                </w:p>
                              </w:tc>
                              <w:tc>
                                <w:tcPr>
                                  <w:tcW w:w="900" w:type="dxa"/>
                                  <w:vAlign w:val="bottom"/>
                                </w:tcPr>
                                <w:p w14:paraId="191E17C6" w14:textId="43DAD711" w:rsidR="001973A2" w:rsidRDefault="001973A2" w:rsidP="00B85B62">
                                  <w:pPr>
                                    <w:pStyle w:val="Nidungvnbn"/>
                                    <w:ind w:firstLine="0"/>
                                    <w:jc w:val="right"/>
                                  </w:pPr>
                                  <w:r>
                                    <w:rPr>
                                      <w:color w:val="000000"/>
                                      <w:sz w:val="22"/>
                                      <w:szCs w:val="22"/>
                                    </w:rPr>
                                    <w:t>0.9601</w:t>
                                  </w:r>
                                </w:p>
                              </w:tc>
                              <w:tc>
                                <w:tcPr>
                                  <w:tcW w:w="990" w:type="dxa"/>
                                  <w:vAlign w:val="bottom"/>
                                </w:tcPr>
                                <w:p w14:paraId="3282D468" w14:textId="3D798F7A" w:rsidR="001973A2" w:rsidRDefault="001973A2" w:rsidP="00B85B62">
                                  <w:pPr>
                                    <w:pStyle w:val="Nidungvnbn"/>
                                    <w:ind w:firstLine="0"/>
                                    <w:jc w:val="right"/>
                                  </w:pPr>
                                  <w:r>
                                    <w:rPr>
                                      <w:color w:val="000000"/>
                                      <w:sz w:val="22"/>
                                      <w:szCs w:val="22"/>
                                    </w:rPr>
                                    <w:t>0.965</w:t>
                                  </w:r>
                                </w:p>
                              </w:tc>
                              <w:tc>
                                <w:tcPr>
                                  <w:tcW w:w="990" w:type="dxa"/>
                                  <w:vAlign w:val="bottom"/>
                                </w:tcPr>
                                <w:p w14:paraId="601B6C93" w14:textId="7B820F29" w:rsidR="001973A2" w:rsidRDefault="001973A2" w:rsidP="00B85B62">
                                  <w:pPr>
                                    <w:pStyle w:val="Nidungvnbn"/>
                                    <w:ind w:firstLine="0"/>
                                    <w:jc w:val="right"/>
                                  </w:pPr>
                                  <w:r>
                                    <w:rPr>
                                      <w:color w:val="000000"/>
                                      <w:sz w:val="22"/>
                                      <w:szCs w:val="22"/>
                                    </w:rPr>
                                    <w:t>1167.7</w:t>
                                  </w:r>
                                </w:p>
                              </w:tc>
                            </w:tr>
                          </w:tbl>
                          <w:p w14:paraId="331242A6"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8" type="#_x0000_t202" style="position:absolute;margin-left:553.8pt;margin-top:21.1pt;width:605pt;height:419.5pt;rotation:90;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" fillcolor="white [3212]" strokecolor="white [3212]" strokeweight="2pt">
                <v:textbox>
                  <w:txbxContent>
                    <w:tbl>
                      <w:tblPr>
                        <w:tblW w:w="1179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3330"/>
                        <w:gridCol w:w="900"/>
                        <w:gridCol w:w="900"/>
                        <w:gridCol w:w="900"/>
                        <w:gridCol w:w="990"/>
                        <w:gridCol w:w="990"/>
                        <w:gridCol w:w="900"/>
                        <w:gridCol w:w="990"/>
                        <w:gridCol w:w="990"/>
                      </w:tblGrid>
                      <w:tr w:rsidR="001973A2" w14:paraId="5AC124A3" w14:textId="77777777" w:rsidTr="00271955">
                        <w:trPr>
                          <w:trHeight w:val="379"/>
                        </w:trPr>
                        <w:tc>
                          <w:tcPr>
                            <w:tcW w:w="900" w:type="dxa"/>
                            <w:vMerge w:val="restart"/>
                            <w:vAlign w:val="center"/>
                          </w:tcPr>
                          <w:p w14:paraId="072F26D0" w14:textId="7A76E740" w:rsidR="001973A2" w:rsidRDefault="001973A2" w:rsidP="000B5217">
                            <w:pPr>
                              <w:pStyle w:val="Nidungvnbn"/>
                              <w:ind w:firstLine="0"/>
                              <w:jc w:val="center"/>
                              <w:rPr>
                                <w:b/>
                              </w:rPr>
                            </w:pPr>
                            <w:r>
                              <w:rPr>
                                <w:b/>
                              </w:rPr>
                              <w:t>Tên phân loại</w:t>
                            </w:r>
                          </w:p>
                        </w:tc>
                        <w:tc>
                          <w:tcPr>
                            <w:tcW w:w="3330" w:type="dxa"/>
                            <w:vMerge w:val="restart"/>
                            <w:vAlign w:val="center"/>
                          </w:tcPr>
                          <w:p w14:paraId="36F0B98D" w14:textId="3E927125" w:rsidR="001973A2" w:rsidRDefault="001973A2" w:rsidP="000B5217">
                            <w:pPr>
                              <w:pStyle w:val="Nidungvnbn"/>
                              <w:ind w:firstLine="0"/>
                              <w:jc w:val="center"/>
                              <w:rPr>
                                <w:b/>
                              </w:rPr>
                            </w:pPr>
                            <w:r>
                              <w:rPr>
                                <w:b/>
                              </w:rPr>
                              <w:t>Tên tập dữ liệu</w:t>
                            </w:r>
                          </w:p>
                        </w:tc>
                        <w:tc>
                          <w:tcPr>
                            <w:tcW w:w="3690" w:type="dxa"/>
                            <w:gridSpan w:val="4"/>
                          </w:tcPr>
                          <w:p w14:paraId="4C0B34B5" w14:textId="77777777" w:rsidR="001973A2" w:rsidRDefault="001973A2" w:rsidP="000B5217">
                            <w:pPr>
                              <w:pStyle w:val="Nidungvnbn"/>
                              <w:ind w:firstLine="0"/>
                              <w:jc w:val="center"/>
                              <w:rPr>
                                <w:b/>
                              </w:rPr>
                            </w:pPr>
                            <w:r>
                              <w:rPr>
                                <w:b/>
                              </w:rPr>
                              <w:t>Nhóm tác giả</w:t>
                            </w:r>
                          </w:p>
                          <w:p w14:paraId="64F1DF77" w14:textId="77777777" w:rsidR="001973A2" w:rsidRDefault="001973A2" w:rsidP="000B5217">
                            <w:pPr>
                              <w:pStyle w:val="Nidungvnbn"/>
                              <w:ind w:firstLine="0"/>
                              <w:jc w:val="center"/>
                              <w:rPr>
                                <w:b/>
                              </w:rPr>
                            </w:pPr>
                            <w:r>
                              <w:rPr>
                                <w:b/>
                              </w:rPr>
                              <w:t>tiền thực nghiệm</w:t>
                            </w:r>
                          </w:p>
                        </w:tc>
                        <w:tc>
                          <w:tcPr>
                            <w:tcW w:w="3870" w:type="dxa"/>
                            <w:gridSpan w:val="4"/>
                          </w:tcPr>
                          <w:p w14:paraId="652B3A1E" w14:textId="77777777" w:rsidR="001973A2" w:rsidRDefault="001973A2" w:rsidP="000B5217">
                            <w:pPr>
                              <w:pStyle w:val="Nidungvnbn"/>
                              <w:ind w:firstLine="0"/>
                              <w:jc w:val="center"/>
                              <w:rPr>
                                <w:b/>
                              </w:rPr>
                            </w:pPr>
                            <w:r>
                              <w:rPr>
                                <w:b/>
                              </w:rPr>
                              <w:t>Thực nghiệm</w:t>
                            </w:r>
                          </w:p>
                          <w:p w14:paraId="440158F8" w14:textId="5D84AC45" w:rsidR="001973A2" w:rsidRDefault="001973A2" w:rsidP="000B5217">
                            <w:pPr>
                              <w:pStyle w:val="Nidungvnbn"/>
                              <w:ind w:firstLine="0"/>
                              <w:jc w:val="center"/>
                              <w:rPr>
                                <w:b/>
                              </w:rPr>
                            </w:pPr>
                            <w:r>
                              <w:rPr>
                                <w:b/>
                              </w:rPr>
                              <w:t>của bản thân</w:t>
                            </w:r>
                          </w:p>
                        </w:tc>
                      </w:tr>
                      <w:tr w:rsidR="001973A2" w14:paraId="29335A43" w14:textId="77777777" w:rsidTr="00B85B62">
                        <w:trPr>
                          <w:trHeight w:val="379"/>
                        </w:trPr>
                        <w:tc>
                          <w:tcPr>
                            <w:tcW w:w="900" w:type="dxa"/>
                            <w:vMerge/>
                          </w:tcPr>
                          <w:p w14:paraId="3EA76804" w14:textId="77777777" w:rsidR="001973A2" w:rsidRDefault="001973A2" w:rsidP="00C17EA6">
                            <w:pPr>
                              <w:pStyle w:val="Nidungvnbn"/>
                              <w:jc w:val="center"/>
                              <w:rPr>
                                <w:b/>
                              </w:rPr>
                            </w:pPr>
                          </w:p>
                        </w:tc>
                        <w:tc>
                          <w:tcPr>
                            <w:tcW w:w="3330" w:type="dxa"/>
                            <w:vMerge/>
                          </w:tcPr>
                          <w:p w14:paraId="374E4363" w14:textId="77777777" w:rsidR="001973A2" w:rsidRDefault="001973A2" w:rsidP="00C17EA6">
                            <w:pPr>
                              <w:pStyle w:val="Nidungvnbn"/>
                              <w:jc w:val="center"/>
                              <w:rPr>
                                <w:b/>
                              </w:rPr>
                            </w:pPr>
                          </w:p>
                        </w:tc>
                        <w:tc>
                          <w:tcPr>
                            <w:tcW w:w="900" w:type="dxa"/>
                          </w:tcPr>
                          <w:p w14:paraId="507BEFF3" w14:textId="77777777" w:rsidR="001973A2" w:rsidRDefault="001973A2" w:rsidP="00C17EA6">
                            <w:pPr>
                              <w:pStyle w:val="Nidungvnbn"/>
                              <w:ind w:firstLine="0"/>
                              <w:jc w:val="center"/>
                              <w:rPr>
                                <w:b/>
                                <w:sz w:val="24"/>
                                <w:szCs w:val="24"/>
                              </w:rPr>
                            </w:pPr>
                            <w:r>
                              <w:rPr>
                                <w:b/>
                              </w:rPr>
                              <w:t>Pre</w:t>
                            </w:r>
                          </w:p>
                        </w:tc>
                        <w:tc>
                          <w:tcPr>
                            <w:tcW w:w="900" w:type="dxa"/>
                          </w:tcPr>
                          <w:p w14:paraId="3DB125F4" w14:textId="77777777" w:rsidR="001973A2" w:rsidRDefault="001973A2" w:rsidP="00C17EA6">
                            <w:pPr>
                              <w:pStyle w:val="Nidungvnbn"/>
                              <w:ind w:firstLine="0"/>
                              <w:jc w:val="center"/>
                              <w:rPr>
                                <w:b/>
                              </w:rPr>
                            </w:pPr>
                            <w:r>
                              <w:rPr>
                                <w:b/>
                              </w:rPr>
                              <w:t>Acc</w:t>
                            </w:r>
                          </w:p>
                        </w:tc>
                        <w:tc>
                          <w:tcPr>
                            <w:tcW w:w="900" w:type="dxa"/>
                          </w:tcPr>
                          <w:p w14:paraId="5009D1F7" w14:textId="77777777" w:rsidR="001973A2" w:rsidRDefault="001973A2" w:rsidP="00C17EA6">
                            <w:pPr>
                              <w:pStyle w:val="Nidungvnbn"/>
                              <w:ind w:firstLine="0"/>
                              <w:jc w:val="center"/>
                              <w:rPr>
                                <w:b/>
                                <w:sz w:val="24"/>
                                <w:szCs w:val="24"/>
                              </w:rPr>
                            </w:pPr>
                            <w:r>
                              <w:rPr>
                                <w:b/>
                              </w:rPr>
                              <w:t>Rec</w:t>
                            </w:r>
                          </w:p>
                        </w:tc>
                        <w:tc>
                          <w:tcPr>
                            <w:tcW w:w="990" w:type="dxa"/>
                          </w:tcPr>
                          <w:p w14:paraId="23C8BFC8" w14:textId="77777777" w:rsidR="001973A2" w:rsidRDefault="001973A2" w:rsidP="00C17EA6">
                            <w:pPr>
                              <w:pStyle w:val="Nidungvnbn"/>
                              <w:ind w:firstLine="0"/>
                              <w:jc w:val="center"/>
                              <w:rPr>
                                <w:b/>
                              </w:rPr>
                            </w:pPr>
                            <w:r>
                              <w:rPr>
                                <w:b/>
                                <w:lang w:val="vi-VN"/>
                              </w:rPr>
                              <w:t>TrT</w:t>
                            </w:r>
                          </w:p>
                        </w:tc>
                        <w:tc>
                          <w:tcPr>
                            <w:tcW w:w="990" w:type="dxa"/>
                          </w:tcPr>
                          <w:p w14:paraId="67722755" w14:textId="77777777" w:rsidR="001973A2" w:rsidRDefault="001973A2" w:rsidP="00C17EA6">
                            <w:pPr>
                              <w:pStyle w:val="Nidungvnbn"/>
                              <w:ind w:firstLine="0"/>
                              <w:jc w:val="center"/>
                              <w:rPr>
                                <w:b/>
                                <w:sz w:val="24"/>
                                <w:szCs w:val="24"/>
                              </w:rPr>
                            </w:pPr>
                            <w:r>
                              <w:rPr>
                                <w:b/>
                              </w:rPr>
                              <w:t>Pre</w:t>
                            </w:r>
                          </w:p>
                        </w:tc>
                        <w:tc>
                          <w:tcPr>
                            <w:tcW w:w="900" w:type="dxa"/>
                          </w:tcPr>
                          <w:p w14:paraId="215BD341" w14:textId="77777777" w:rsidR="001973A2" w:rsidRDefault="001973A2" w:rsidP="00C17EA6">
                            <w:pPr>
                              <w:pStyle w:val="Nidungvnbn"/>
                              <w:ind w:firstLine="0"/>
                              <w:jc w:val="center"/>
                              <w:rPr>
                                <w:b/>
                              </w:rPr>
                            </w:pPr>
                            <w:r>
                              <w:rPr>
                                <w:b/>
                              </w:rPr>
                              <w:t>Acc</w:t>
                            </w:r>
                          </w:p>
                        </w:tc>
                        <w:tc>
                          <w:tcPr>
                            <w:tcW w:w="990" w:type="dxa"/>
                          </w:tcPr>
                          <w:p w14:paraId="5AC42341" w14:textId="77777777" w:rsidR="001973A2" w:rsidRDefault="001973A2" w:rsidP="00C17EA6">
                            <w:pPr>
                              <w:pStyle w:val="Nidungvnbn"/>
                              <w:ind w:firstLine="0"/>
                              <w:jc w:val="center"/>
                              <w:rPr>
                                <w:b/>
                                <w:sz w:val="24"/>
                                <w:szCs w:val="24"/>
                              </w:rPr>
                            </w:pPr>
                            <w:r>
                              <w:rPr>
                                <w:b/>
                              </w:rPr>
                              <w:t>Rec</w:t>
                            </w:r>
                          </w:p>
                        </w:tc>
                        <w:tc>
                          <w:tcPr>
                            <w:tcW w:w="990" w:type="dxa"/>
                          </w:tcPr>
                          <w:p w14:paraId="318948C2" w14:textId="77777777" w:rsidR="001973A2" w:rsidRDefault="001973A2" w:rsidP="00C17EA6">
                            <w:pPr>
                              <w:pStyle w:val="Nidungvnbn"/>
                              <w:ind w:firstLine="0"/>
                              <w:jc w:val="center"/>
                              <w:rPr>
                                <w:b/>
                              </w:rPr>
                            </w:pPr>
                            <w:r>
                              <w:rPr>
                                <w:b/>
                              </w:rPr>
                              <w:t>TrT</w:t>
                            </w:r>
                          </w:p>
                        </w:tc>
                      </w:tr>
                      <w:tr w:rsidR="001973A2" w14:paraId="52069505" w14:textId="77777777" w:rsidTr="00B85B62">
                        <w:trPr>
                          <w:trHeight w:val="379"/>
                        </w:trPr>
                        <w:tc>
                          <w:tcPr>
                            <w:tcW w:w="900" w:type="dxa"/>
                            <w:vMerge w:val="restart"/>
                            <w:vAlign w:val="center"/>
                          </w:tcPr>
                          <w:p w14:paraId="321A9488" w14:textId="50B809C1" w:rsidR="001973A2" w:rsidRPr="00A677DC" w:rsidRDefault="001973A2" w:rsidP="00B85B62">
                            <w:pPr>
                              <w:pStyle w:val="Nidungvnbn"/>
                              <w:ind w:firstLine="0"/>
                              <w:jc w:val="center"/>
                            </w:pPr>
                            <w:r>
                              <w:t>FCN</w:t>
                            </w:r>
                          </w:p>
                        </w:tc>
                        <w:tc>
                          <w:tcPr>
                            <w:tcW w:w="3330" w:type="dxa"/>
                            <w:vAlign w:val="bottom"/>
                          </w:tcPr>
                          <w:p w14:paraId="40C0F73A" w14:textId="1D891E3C" w:rsidR="001973A2" w:rsidRDefault="001973A2" w:rsidP="00B85B62">
                            <w:pPr>
                              <w:pStyle w:val="Nidungvnbn"/>
                              <w:ind w:firstLine="0"/>
                              <w:jc w:val="left"/>
                              <w:rPr>
                                <w:b/>
                              </w:rPr>
                            </w:pPr>
                            <w:r>
                              <w:rPr>
                                <w:color w:val="000000"/>
                                <w:sz w:val="22"/>
                                <w:szCs w:val="22"/>
                              </w:rPr>
                              <w:t>PigCVP</w:t>
                            </w:r>
                          </w:p>
                        </w:tc>
                        <w:tc>
                          <w:tcPr>
                            <w:tcW w:w="900" w:type="dxa"/>
                            <w:vAlign w:val="bottom"/>
                          </w:tcPr>
                          <w:p w14:paraId="45D95365" w14:textId="3059989F" w:rsidR="001973A2" w:rsidRDefault="001973A2" w:rsidP="00B85B62">
                            <w:pPr>
                              <w:pStyle w:val="Nidungvnbn"/>
                              <w:ind w:firstLine="0"/>
                              <w:jc w:val="right"/>
                            </w:pPr>
                            <w:r>
                              <w:rPr>
                                <w:color w:val="000000"/>
                                <w:sz w:val="22"/>
                                <w:szCs w:val="22"/>
                              </w:rPr>
                              <w:t>0.8716</w:t>
                            </w:r>
                          </w:p>
                        </w:tc>
                        <w:tc>
                          <w:tcPr>
                            <w:tcW w:w="900" w:type="dxa"/>
                            <w:vAlign w:val="bottom"/>
                          </w:tcPr>
                          <w:p w14:paraId="3D61360A" w14:textId="7840E7C5" w:rsidR="001973A2" w:rsidRDefault="001973A2" w:rsidP="00B85B62">
                            <w:pPr>
                              <w:pStyle w:val="Nidungvnbn"/>
                              <w:ind w:firstLine="0"/>
                              <w:jc w:val="right"/>
                            </w:pPr>
                            <w:r>
                              <w:rPr>
                                <w:color w:val="000000"/>
                                <w:sz w:val="22"/>
                                <w:szCs w:val="22"/>
                              </w:rPr>
                              <w:t>0.8365</w:t>
                            </w:r>
                          </w:p>
                        </w:tc>
                        <w:tc>
                          <w:tcPr>
                            <w:tcW w:w="900" w:type="dxa"/>
                            <w:vAlign w:val="bottom"/>
                          </w:tcPr>
                          <w:p w14:paraId="5562EA22" w14:textId="6D0872DD" w:rsidR="001973A2" w:rsidRDefault="001973A2" w:rsidP="00B85B62">
                            <w:pPr>
                              <w:pStyle w:val="Nidungvnbn"/>
                              <w:ind w:firstLine="0"/>
                              <w:jc w:val="right"/>
                            </w:pPr>
                            <w:r>
                              <w:rPr>
                                <w:color w:val="000000"/>
                                <w:sz w:val="22"/>
                                <w:szCs w:val="22"/>
                              </w:rPr>
                              <w:t>0.8365</w:t>
                            </w:r>
                          </w:p>
                        </w:tc>
                        <w:tc>
                          <w:tcPr>
                            <w:tcW w:w="990" w:type="dxa"/>
                            <w:vAlign w:val="bottom"/>
                          </w:tcPr>
                          <w:p w14:paraId="4EBD05A6" w14:textId="782B83B0" w:rsidR="001973A2" w:rsidRDefault="001973A2" w:rsidP="00B85B62">
                            <w:pPr>
                              <w:pStyle w:val="Nidungvnbn"/>
                              <w:ind w:firstLine="0"/>
                              <w:jc w:val="right"/>
                            </w:pPr>
                            <w:r>
                              <w:rPr>
                                <w:color w:val="000000"/>
                                <w:sz w:val="22"/>
                                <w:szCs w:val="22"/>
                              </w:rPr>
                              <w:t>580.6</w:t>
                            </w:r>
                          </w:p>
                        </w:tc>
                        <w:tc>
                          <w:tcPr>
                            <w:tcW w:w="990" w:type="dxa"/>
                            <w:vAlign w:val="bottom"/>
                          </w:tcPr>
                          <w:p w14:paraId="448E8F57" w14:textId="40FFF38E" w:rsidR="001973A2" w:rsidRDefault="001973A2" w:rsidP="00B85B62">
                            <w:pPr>
                              <w:pStyle w:val="Nidungvnbn"/>
                              <w:ind w:firstLine="0"/>
                              <w:jc w:val="right"/>
                            </w:pPr>
                            <w:r>
                              <w:rPr>
                                <w:color w:val="000000"/>
                                <w:sz w:val="22"/>
                                <w:szCs w:val="22"/>
                              </w:rPr>
                              <w:t>0.8793</w:t>
                            </w:r>
                          </w:p>
                        </w:tc>
                        <w:tc>
                          <w:tcPr>
                            <w:tcW w:w="900" w:type="dxa"/>
                            <w:vAlign w:val="bottom"/>
                          </w:tcPr>
                          <w:p w14:paraId="2C1DD4DF" w14:textId="362F7863" w:rsidR="001973A2" w:rsidRDefault="001973A2" w:rsidP="00B85B62">
                            <w:pPr>
                              <w:pStyle w:val="Nidungvnbn"/>
                              <w:ind w:firstLine="0"/>
                              <w:jc w:val="right"/>
                            </w:pPr>
                            <w:r>
                              <w:rPr>
                                <w:color w:val="000000"/>
                                <w:sz w:val="22"/>
                                <w:szCs w:val="22"/>
                              </w:rPr>
                              <w:t>0.8365</w:t>
                            </w:r>
                          </w:p>
                        </w:tc>
                        <w:tc>
                          <w:tcPr>
                            <w:tcW w:w="990" w:type="dxa"/>
                            <w:vAlign w:val="bottom"/>
                          </w:tcPr>
                          <w:p w14:paraId="0F7C47CE" w14:textId="562A33B9" w:rsidR="001973A2" w:rsidRDefault="001973A2" w:rsidP="00B85B62">
                            <w:pPr>
                              <w:pStyle w:val="Nidungvnbn"/>
                              <w:ind w:firstLine="0"/>
                              <w:jc w:val="right"/>
                            </w:pPr>
                            <w:r>
                              <w:rPr>
                                <w:color w:val="000000"/>
                                <w:sz w:val="22"/>
                                <w:szCs w:val="22"/>
                              </w:rPr>
                              <w:t>0.8365</w:t>
                            </w:r>
                          </w:p>
                        </w:tc>
                        <w:tc>
                          <w:tcPr>
                            <w:tcW w:w="990" w:type="dxa"/>
                            <w:vAlign w:val="bottom"/>
                          </w:tcPr>
                          <w:p w14:paraId="2DDB66AE" w14:textId="2C0F1E2B" w:rsidR="001973A2" w:rsidRDefault="001973A2" w:rsidP="00B85B62">
                            <w:pPr>
                              <w:pStyle w:val="Nidungvnbn"/>
                              <w:ind w:firstLine="0"/>
                              <w:jc w:val="right"/>
                            </w:pPr>
                            <w:r>
                              <w:rPr>
                                <w:color w:val="000000"/>
                                <w:sz w:val="22"/>
                                <w:szCs w:val="22"/>
                              </w:rPr>
                              <w:t>525</w:t>
                            </w:r>
                          </w:p>
                        </w:tc>
                      </w:tr>
                      <w:tr w:rsidR="001973A2" w14:paraId="14770BF7" w14:textId="77777777" w:rsidTr="00B85B62">
                        <w:trPr>
                          <w:trHeight w:val="379"/>
                        </w:trPr>
                        <w:tc>
                          <w:tcPr>
                            <w:tcW w:w="900" w:type="dxa"/>
                            <w:vMerge/>
                          </w:tcPr>
                          <w:p w14:paraId="618FB782" w14:textId="77777777" w:rsidR="001973A2" w:rsidRDefault="001973A2" w:rsidP="00B85B62">
                            <w:pPr>
                              <w:pStyle w:val="Nidungvnbn"/>
                              <w:ind w:firstLine="0"/>
                              <w:jc w:val="left"/>
                              <w:rPr>
                                <w:b/>
                              </w:rPr>
                            </w:pPr>
                          </w:p>
                        </w:tc>
                        <w:tc>
                          <w:tcPr>
                            <w:tcW w:w="3330" w:type="dxa"/>
                            <w:vAlign w:val="bottom"/>
                          </w:tcPr>
                          <w:p w14:paraId="617FD622" w14:textId="3867FD6F" w:rsidR="001973A2" w:rsidRDefault="001973A2" w:rsidP="00B85B62">
                            <w:pPr>
                              <w:pStyle w:val="Nidungvnbn"/>
                              <w:ind w:firstLine="0"/>
                              <w:jc w:val="left"/>
                              <w:rPr>
                                <w:b/>
                              </w:rPr>
                            </w:pPr>
                            <w:r>
                              <w:rPr>
                                <w:color w:val="000000"/>
                                <w:sz w:val="22"/>
                                <w:szCs w:val="22"/>
                              </w:rPr>
                              <w:t>Plane</w:t>
                            </w:r>
                          </w:p>
                        </w:tc>
                        <w:tc>
                          <w:tcPr>
                            <w:tcW w:w="900" w:type="dxa"/>
                            <w:vAlign w:val="bottom"/>
                          </w:tcPr>
                          <w:p w14:paraId="0046C360" w14:textId="087266F7" w:rsidR="001973A2" w:rsidRDefault="001973A2" w:rsidP="00B85B62">
                            <w:pPr>
                              <w:pStyle w:val="Nidungvnbn"/>
                              <w:ind w:firstLine="0"/>
                              <w:jc w:val="right"/>
                            </w:pPr>
                            <w:r>
                              <w:rPr>
                                <w:color w:val="000000"/>
                                <w:sz w:val="22"/>
                                <w:szCs w:val="22"/>
                              </w:rPr>
                              <w:t>1</w:t>
                            </w:r>
                          </w:p>
                        </w:tc>
                        <w:tc>
                          <w:tcPr>
                            <w:tcW w:w="900" w:type="dxa"/>
                            <w:vAlign w:val="bottom"/>
                          </w:tcPr>
                          <w:p w14:paraId="35C1F85E" w14:textId="27E4CAD4" w:rsidR="001973A2" w:rsidRDefault="001973A2" w:rsidP="00B85B62">
                            <w:pPr>
                              <w:pStyle w:val="Nidungvnbn"/>
                              <w:ind w:firstLine="0"/>
                              <w:jc w:val="right"/>
                            </w:pPr>
                            <w:r>
                              <w:rPr>
                                <w:color w:val="000000"/>
                                <w:sz w:val="22"/>
                                <w:szCs w:val="22"/>
                              </w:rPr>
                              <w:t>1</w:t>
                            </w:r>
                          </w:p>
                        </w:tc>
                        <w:tc>
                          <w:tcPr>
                            <w:tcW w:w="900" w:type="dxa"/>
                            <w:vAlign w:val="bottom"/>
                          </w:tcPr>
                          <w:p w14:paraId="6D61F45B" w14:textId="0F45EA3B" w:rsidR="001973A2" w:rsidRDefault="001973A2" w:rsidP="00B85B62">
                            <w:pPr>
                              <w:pStyle w:val="Nidungvnbn"/>
                              <w:ind w:firstLine="0"/>
                              <w:jc w:val="right"/>
                            </w:pPr>
                            <w:r>
                              <w:rPr>
                                <w:color w:val="000000"/>
                                <w:sz w:val="22"/>
                                <w:szCs w:val="22"/>
                              </w:rPr>
                              <w:t>1</w:t>
                            </w:r>
                          </w:p>
                        </w:tc>
                        <w:tc>
                          <w:tcPr>
                            <w:tcW w:w="990" w:type="dxa"/>
                            <w:vAlign w:val="bottom"/>
                          </w:tcPr>
                          <w:p w14:paraId="61E836DA" w14:textId="08378A4A" w:rsidR="001973A2" w:rsidRDefault="001973A2" w:rsidP="00B85B62">
                            <w:pPr>
                              <w:pStyle w:val="Nidungvnbn"/>
                              <w:ind w:firstLine="0"/>
                              <w:jc w:val="right"/>
                            </w:pPr>
                            <w:r>
                              <w:rPr>
                                <w:color w:val="000000"/>
                                <w:sz w:val="22"/>
                                <w:szCs w:val="22"/>
                              </w:rPr>
                              <w:t>278.5</w:t>
                            </w:r>
                          </w:p>
                        </w:tc>
                        <w:tc>
                          <w:tcPr>
                            <w:tcW w:w="990" w:type="dxa"/>
                            <w:vAlign w:val="bottom"/>
                          </w:tcPr>
                          <w:p w14:paraId="248D2356" w14:textId="5B0528EB" w:rsidR="001973A2" w:rsidRDefault="001973A2" w:rsidP="00B85B62">
                            <w:pPr>
                              <w:pStyle w:val="Nidungvnbn"/>
                              <w:ind w:firstLine="0"/>
                              <w:jc w:val="right"/>
                            </w:pPr>
                            <w:r>
                              <w:rPr>
                                <w:color w:val="000000"/>
                                <w:sz w:val="22"/>
                                <w:szCs w:val="22"/>
                              </w:rPr>
                              <w:t>1</w:t>
                            </w:r>
                          </w:p>
                        </w:tc>
                        <w:tc>
                          <w:tcPr>
                            <w:tcW w:w="900" w:type="dxa"/>
                            <w:vAlign w:val="bottom"/>
                          </w:tcPr>
                          <w:p w14:paraId="5591616C" w14:textId="6FFF9C48" w:rsidR="001973A2" w:rsidRDefault="001973A2" w:rsidP="00B85B62">
                            <w:pPr>
                              <w:pStyle w:val="Nidungvnbn"/>
                              <w:ind w:firstLine="0"/>
                              <w:jc w:val="right"/>
                            </w:pPr>
                            <w:r>
                              <w:rPr>
                                <w:color w:val="000000"/>
                                <w:sz w:val="22"/>
                                <w:szCs w:val="22"/>
                              </w:rPr>
                              <w:t>1</w:t>
                            </w:r>
                          </w:p>
                        </w:tc>
                        <w:tc>
                          <w:tcPr>
                            <w:tcW w:w="990" w:type="dxa"/>
                            <w:vAlign w:val="bottom"/>
                          </w:tcPr>
                          <w:p w14:paraId="45535B81" w14:textId="3C1B58FD" w:rsidR="001973A2" w:rsidRDefault="001973A2" w:rsidP="00B85B62">
                            <w:pPr>
                              <w:pStyle w:val="Nidungvnbn"/>
                              <w:ind w:firstLine="0"/>
                              <w:jc w:val="right"/>
                            </w:pPr>
                            <w:r>
                              <w:rPr>
                                <w:color w:val="000000"/>
                                <w:sz w:val="22"/>
                                <w:szCs w:val="22"/>
                              </w:rPr>
                              <w:t>1</w:t>
                            </w:r>
                          </w:p>
                        </w:tc>
                        <w:tc>
                          <w:tcPr>
                            <w:tcW w:w="990" w:type="dxa"/>
                            <w:vAlign w:val="bottom"/>
                          </w:tcPr>
                          <w:p w14:paraId="29EA3397" w14:textId="0031ABDE" w:rsidR="001973A2" w:rsidRDefault="001973A2" w:rsidP="00B85B62">
                            <w:pPr>
                              <w:pStyle w:val="Nidungvnbn"/>
                              <w:ind w:firstLine="0"/>
                              <w:jc w:val="right"/>
                            </w:pPr>
                            <w:r>
                              <w:rPr>
                                <w:color w:val="000000"/>
                                <w:sz w:val="22"/>
                                <w:szCs w:val="22"/>
                              </w:rPr>
                              <w:t>259.2</w:t>
                            </w:r>
                          </w:p>
                        </w:tc>
                      </w:tr>
                      <w:tr w:rsidR="001973A2" w14:paraId="3713E790" w14:textId="77777777" w:rsidTr="00B85B62">
                        <w:trPr>
                          <w:trHeight w:val="379"/>
                        </w:trPr>
                        <w:tc>
                          <w:tcPr>
                            <w:tcW w:w="900" w:type="dxa"/>
                            <w:vMerge/>
                          </w:tcPr>
                          <w:p w14:paraId="3612C4BE" w14:textId="77777777" w:rsidR="001973A2" w:rsidRDefault="001973A2" w:rsidP="00B85B62">
                            <w:pPr>
                              <w:pStyle w:val="Nidungvnbn"/>
                              <w:ind w:firstLine="0"/>
                              <w:jc w:val="left"/>
                              <w:rPr>
                                <w:b/>
                              </w:rPr>
                            </w:pPr>
                          </w:p>
                        </w:tc>
                        <w:tc>
                          <w:tcPr>
                            <w:tcW w:w="3330" w:type="dxa"/>
                            <w:vAlign w:val="bottom"/>
                          </w:tcPr>
                          <w:p w14:paraId="091287D7" w14:textId="55C0FCD7" w:rsidR="001973A2" w:rsidRDefault="001973A2" w:rsidP="00B85B62">
                            <w:pPr>
                              <w:pStyle w:val="Nidungvnbn"/>
                              <w:ind w:firstLine="0"/>
                              <w:jc w:val="left"/>
                              <w:rPr>
                                <w:b/>
                              </w:rPr>
                            </w:pPr>
                            <w:r>
                              <w:rPr>
                                <w:color w:val="000000"/>
                                <w:sz w:val="22"/>
                                <w:szCs w:val="22"/>
                              </w:rPr>
                              <w:t>PowerCons</w:t>
                            </w:r>
                          </w:p>
                        </w:tc>
                        <w:tc>
                          <w:tcPr>
                            <w:tcW w:w="900" w:type="dxa"/>
                            <w:vAlign w:val="bottom"/>
                          </w:tcPr>
                          <w:p w14:paraId="26F1FC47" w14:textId="67B0BAA4" w:rsidR="001973A2" w:rsidRDefault="001973A2" w:rsidP="00B85B62">
                            <w:pPr>
                              <w:pStyle w:val="Nidungvnbn"/>
                              <w:ind w:firstLine="0"/>
                              <w:jc w:val="right"/>
                            </w:pPr>
                            <w:r>
                              <w:rPr>
                                <w:color w:val="000000"/>
                                <w:sz w:val="22"/>
                                <w:szCs w:val="22"/>
                              </w:rPr>
                              <w:t>0.8511</w:t>
                            </w:r>
                          </w:p>
                        </w:tc>
                        <w:tc>
                          <w:tcPr>
                            <w:tcW w:w="900" w:type="dxa"/>
                            <w:vAlign w:val="bottom"/>
                          </w:tcPr>
                          <w:p w14:paraId="2C67F9F9" w14:textId="01F50D0F" w:rsidR="001973A2" w:rsidRDefault="001973A2" w:rsidP="00B85B62">
                            <w:pPr>
                              <w:pStyle w:val="Nidungvnbn"/>
                              <w:ind w:firstLine="0"/>
                              <w:jc w:val="right"/>
                            </w:pPr>
                            <w:r>
                              <w:rPr>
                                <w:color w:val="000000"/>
                                <w:sz w:val="22"/>
                                <w:szCs w:val="22"/>
                              </w:rPr>
                              <w:t>0.85</w:t>
                            </w:r>
                          </w:p>
                        </w:tc>
                        <w:tc>
                          <w:tcPr>
                            <w:tcW w:w="900" w:type="dxa"/>
                            <w:vAlign w:val="bottom"/>
                          </w:tcPr>
                          <w:p w14:paraId="2BED988E" w14:textId="3102A602" w:rsidR="001973A2" w:rsidRDefault="001973A2" w:rsidP="00B85B62">
                            <w:pPr>
                              <w:pStyle w:val="Nidungvnbn"/>
                              <w:ind w:firstLine="0"/>
                              <w:jc w:val="right"/>
                            </w:pPr>
                            <w:r>
                              <w:rPr>
                                <w:color w:val="000000"/>
                                <w:sz w:val="22"/>
                                <w:szCs w:val="22"/>
                              </w:rPr>
                              <w:t>0.85</w:t>
                            </w:r>
                          </w:p>
                        </w:tc>
                        <w:tc>
                          <w:tcPr>
                            <w:tcW w:w="990" w:type="dxa"/>
                            <w:vAlign w:val="bottom"/>
                          </w:tcPr>
                          <w:p w14:paraId="550243EB" w14:textId="4DA75EFD" w:rsidR="001973A2" w:rsidRDefault="001973A2" w:rsidP="00B85B62">
                            <w:pPr>
                              <w:pStyle w:val="Nidungvnbn"/>
                              <w:ind w:firstLine="0"/>
                              <w:jc w:val="right"/>
                            </w:pPr>
                            <w:r>
                              <w:rPr>
                                <w:color w:val="000000"/>
                                <w:sz w:val="22"/>
                                <w:szCs w:val="22"/>
                              </w:rPr>
                              <w:t>425</w:t>
                            </w:r>
                          </w:p>
                        </w:tc>
                        <w:tc>
                          <w:tcPr>
                            <w:tcW w:w="990" w:type="dxa"/>
                            <w:vAlign w:val="bottom"/>
                          </w:tcPr>
                          <w:p w14:paraId="52F48163" w14:textId="0C9B21D8" w:rsidR="001973A2" w:rsidRDefault="001973A2" w:rsidP="00B85B62">
                            <w:pPr>
                              <w:pStyle w:val="Nidungvnbn"/>
                              <w:ind w:firstLine="0"/>
                              <w:jc w:val="right"/>
                            </w:pPr>
                            <w:r>
                              <w:rPr>
                                <w:color w:val="000000"/>
                                <w:sz w:val="22"/>
                                <w:szCs w:val="22"/>
                              </w:rPr>
                              <w:t>0.846</w:t>
                            </w:r>
                          </w:p>
                        </w:tc>
                        <w:tc>
                          <w:tcPr>
                            <w:tcW w:w="900" w:type="dxa"/>
                            <w:vAlign w:val="bottom"/>
                          </w:tcPr>
                          <w:p w14:paraId="091485D7" w14:textId="366E05CE" w:rsidR="001973A2" w:rsidRDefault="001973A2" w:rsidP="00B85B62">
                            <w:pPr>
                              <w:pStyle w:val="Nidungvnbn"/>
                              <w:ind w:firstLine="0"/>
                              <w:jc w:val="right"/>
                            </w:pPr>
                            <w:r>
                              <w:rPr>
                                <w:color w:val="000000"/>
                                <w:sz w:val="22"/>
                                <w:szCs w:val="22"/>
                              </w:rPr>
                              <w:t>0.8444</w:t>
                            </w:r>
                          </w:p>
                        </w:tc>
                        <w:tc>
                          <w:tcPr>
                            <w:tcW w:w="990" w:type="dxa"/>
                            <w:vAlign w:val="bottom"/>
                          </w:tcPr>
                          <w:p w14:paraId="735F3888" w14:textId="35E189BE" w:rsidR="001973A2" w:rsidRDefault="001973A2" w:rsidP="00B85B62">
                            <w:pPr>
                              <w:pStyle w:val="Nidungvnbn"/>
                              <w:ind w:firstLine="0"/>
                              <w:jc w:val="right"/>
                            </w:pPr>
                            <w:r>
                              <w:rPr>
                                <w:color w:val="000000"/>
                                <w:sz w:val="22"/>
                                <w:szCs w:val="22"/>
                              </w:rPr>
                              <w:t>0.8444</w:t>
                            </w:r>
                          </w:p>
                        </w:tc>
                        <w:tc>
                          <w:tcPr>
                            <w:tcW w:w="990" w:type="dxa"/>
                            <w:vAlign w:val="bottom"/>
                          </w:tcPr>
                          <w:p w14:paraId="2708B8C9" w14:textId="286E0761" w:rsidR="001973A2" w:rsidRDefault="001973A2" w:rsidP="00B85B62">
                            <w:pPr>
                              <w:pStyle w:val="Nidungvnbn"/>
                              <w:ind w:firstLine="0"/>
                              <w:jc w:val="right"/>
                            </w:pPr>
                            <w:r>
                              <w:rPr>
                                <w:color w:val="000000"/>
                                <w:sz w:val="22"/>
                                <w:szCs w:val="22"/>
                              </w:rPr>
                              <w:t>277.5</w:t>
                            </w:r>
                          </w:p>
                        </w:tc>
                      </w:tr>
                      <w:tr w:rsidR="001973A2" w14:paraId="5C12F65C" w14:textId="77777777" w:rsidTr="00B85B62">
                        <w:trPr>
                          <w:trHeight w:val="379"/>
                        </w:trPr>
                        <w:tc>
                          <w:tcPr>
                            <w:tcW w:w="900" w:type="dxa"/>
                            <w:vMerge/>
                          </w:tcPr>
                          <w:p w14:paraId="11A7496B" w14:textId="77777777" w:rsidR="001973A2" w:rsidRDefault="001973A2" w:rsidP="00B85B62">
                            <w:pPr>
                              <w:pStyle w:val="Nidungvnbn"/>
                              <w:ind w:firstLine="0"/>
                              <w:jc w:val="left"/>
                              <w:rPr>
                                <w:b/>
                              </w:rPr>
                            </w:pPr>
                          </w:p>
                        </w:tc>
                        <w:tc>
                          <w:tcPr>
                            <w:tcW w:w="3330" w:type="dxa"/>
                            <w:vAlign w:val="bottom"/>
                          </w:tcPr>
                          <w:p w14:paraId="59B859FF" w14:textId="40C07873" w:rsidR="001973A2" w:rsidRDefault="001973A2" w:rsidP="00B85B62">
                            <w:pPr>
                              <w:pStyle w:val="Nidungvnbn"/>
                              <w:ind w:firstLine="0"/>
                              <w:jc w:val="left"/>
                              <w:rPr>
                                <w:b/>
                              </w:rPr>
                            </w:pPr>
                            <w:r>
                              <w:rPr>
                                <w:color w:val="000000"/>
                                <w:sz w:val="22"/>
                                <w:szCs w:val="22"/>
                              </w:rPr>
                              <w:t>ProximalPhalanxOutlineAgeGroup</w:t>
                            </w:r>
                          </w:p>
                        </w:tc>
                        <w:tc>
                          <w:tcPr>
                            <w:tcW w:w="900" w:type="dxa"/>
                            <w:vAlign w:val="center"/>
                          </w:tcPr>
                          <w:p w14:paraId="10617A75" w14:textId="30C87782" w:rsidR="001973A2" w:rsidRDefault="001973A2" w:rsidP="00B85B62">
                            <w:pPr>
                              <w:pStyle w:val="Nidungvnbn"/>
                              <w:ind w:firstLine="0"/>
                              <w:jc w:val="right"/>
                            </w:pPr>
                            <w:r>
                              <w:rPr>
                                <w:color w:val="000000"/>
                                <w:sz w:val="22"/>
                                <w:szCs w:val="22"/>
                              </w:rPr>
                              <w:t>0.7282</w:t>
                            </w:r>
                          </w:p>
                        </w:tc>
                        <w:tc>
                          <w:tcPr>
                            <w:tcW w:w="900" w:type="dxa"/>
                            <w:vAlign w:val="center"/>
                          </w:tcPr>
                          <w:p w14:paraId="06A3A6C9" w14:textId="159D8C79" w:rsidR="001973A2" w:rsidRDefault="001973A2" w:rsidP="00B85B62">
                            <w:pPr>
                              <w:pStyle w:val="Nidungvnbn"/>
                              <w:ind w:firstLine="0"/>
                              <w:jc w:val="right"/>
                            </w:pPr>
                            <w:r>
                              <w:rPr>
                                <w:color w:val="000000"/>
                                <w:sz w:val="22"/>
                                <w:szCs w:val="22"/>
                              </w:rPr>
                              <w:t>0.8195</w:t>
                            </w:r>
                          </w:p>
                        </w:tc>
                        <w:tc>
                          <w:tcPr>
                            <w:tcW w:w="900" w:type="dxa"/>
                            <w:vAlign w:val="center"/>
                          </w:tcPr>
                          <w:p w14:paraId="4F421D0C" w14:textId="5822B40E" w:rsidR="001973A2" w:rsidRDefault="001973A2" w:rsidP="00B85B62">
                            <w:pPr>
                              <w:pStyle w:val="Nidungvnbn"/>
                              <w:ind w:firstLine="0"/>
                              <w:jc w:val="right"/>
                            </w:pPr>
                            <w:r>
                              <w:rPr>
                                <w:color w:val="000000"/>
                                <w:sz w:val="22"/>
                                <w:szCs w:val="22"/>
                              </w:rPr>
                              <w:t>0.7523</w:t>
                            </w:r>
                          </w:p>
                        </w:tc>
                        <w:tc>
                          <w:tcPr>
                            <w:tcW w:w="990" w:type="dxa"/>
                            <w:vAlign w:val="center"/>
                          </w:tcPr>
                          <w:p w14:paraId="36613FC2" w14:textId="46625C78" w:rsidR="001973A2" w:rsidRDefault="001973A2" w:rsidP="00B85B62">
                            <w:pPr>
                              <w:pStyle w:val="Nidungvnbn"/>
                              <w:ind w:firstLine="0"/>
                              <w:jc w:val="right"/>
                            </w:pPr>
                            <w:r>
                              <w:rPr>
                                <w:color w:val="000000"/>
                                <w:sz w:val="22"/>
                                <w:szCs w:val="22"/>
                              </w:rPr>
                              <w:t>561.3</w:t>
                            </w:r>
                          </w:p>
                        </w:tc>
                        <w:tc>
                          <w:tcPr>
                            <w:tcW w:w="990" w:type="dxa"/>
                            <w:vAlign w:val="bottom"/>
                          </w:tcPr>
                          <w:p w14:paraId="4BD7CC9E" w14:textId="201DE769" w:rsidR="001973A2" w:rsidRDefault="001973A2" w:rsidP="00B85B62">
                            <w:pPr>
                              <w:pStyle w:val="Nidungvnbn"/>
                              <w:ind w:firstLine="0"/>
                              <w:jc w:val="right"/>
                            </w:pPr>
                            <w:r>
                              <w:rPr>
                                <w:color w:val="000000"/>
                                <w:sz w:val="22"/>
                                <w:szCs w:val="22"/>
                              </w:rPr>
                              <w:t>0.7432</w:t>
                            </w:r>
                          </w:p>
                        </w:tc>
                        <w:tc>
                          <w:tcPr>
                            <w:tcW w:w="900" w:type="dxa"/>
                            <w:vAlign w:val="bottom"/>
                          </w:tcPr>
                          <w:p w14:paraId="30D1ACC1" w14:textId="36437273" w:rsidR="001973A2" w:rsidRDefault="001973A2" w:rsidP="00B85B62">
                            <w:pPr>
                              <w:pStyle w:val="Nidungvnbn"/>
                              <w:ind w:firstLine="0"/>
                              <w:jc w:val="right"/>
                            </w:pPr>
                            <w:r>
                              <w:rPr>
                                <w:color w:val="000000"/>
                                <w:sz w:val="22"/>
                                <w:szCs w:val="22"/>
                              </w:rPr>
                              <w:t>0.8293</w:t>
                            </w:r>
                          </w:p>
                        </w:tc>
                        <w:tc>
                          <w:tcPr>
                            <w:tcW w:w="990" w:type="dxa"/>
                            <w:vAlign w:val="bottom"/>
                          </w:tcPr>
                          <w:p w14:paraId="76DD3C68" w14:textId="548A6E4F" w:rsidR="001973A2" w:rsidRDefault="001973A2" w:rsidP="00B85B62">
                            <w:pPr>
                              <w:pStyle w:val="Nidungvnbn"/>
                              <w:ind w:firstLine="0"/>
                              <w:jc w:val="right"/>
                            </w:pPr>
                            <w:r>
                              <w:rPr>
                                <w:color w:val="000000"/>
                                <w:sz w:val="22"/>
                                <w:szCs w:val="22"/>
                              </w:rPr>
                              <w:t>0.7757</w:t>
                            </w:r>
                          </w:p>
                        </w:tc>
                        <w:tc>
                          <w:tcPr>
                            <w:tcW w:w="990" w:type="dxa"/>
                            <w:vAlign w:val="bottom"/>
                          </w:tcPr>
                          <w:p w14:paraId="206348E3" w14:textId="5DB69FF1" w:rsidR="001973A2" w:rsidRDefault="001973A2" w:rsidP="00B85B62">
                            <w:pPr>
                              <w:pStyle w:val="Nidungvnbn"/>
                              <w:ind w:firstLine="0"/>
                              <w:jc w:val="right"/>
                            </w:pPr>
                            <w:r>
                              <w:rPr>
                                <w:color w:val="000000"/>
                                <w:sz w:val="22"/>
                                <w:szCs w:val="22"/>
                              </w:rPr>
                              <w:t>330.2</w:t>
                            </w:r>
                          </w:p>
                        </w:tc>
                      </w:tr>
                      <w:tr w:rsidR="001973A2" w14:paraId="57445669" w14:textId="77777777" w:rsidTr="00B85B62">
                        <w:trPr>
                          <w:trHeight w:val="379"/>
                        </w:trPr>
                        <w:tc>
                          <w:tcPr>
                            <w:tcW w:w="900" w:type="dxa"/>
                            <w:vMerge/>
                          </w:tcPr>
                          <w:p w14:paraId="5E821198" w14:textId="77777777" w:rsidR="001973A2" w:rsidRDefault="001973A2" w:rsidP="00B85B62">
                            <w:pPr>
                              <w:pStyle w:val="Nidungvnbn"/>
                              <w:ind w:firstLine="0"/>
                              <w:jc w:val="left"/>
                              <w:rPr>
                                <w:b/>
                              </w:rPr>
                            </w:pPr>
                          </w:p>
                        </w:tc>
                        <w:tc>
                          <w:tcPr>
                            <w:tcW w:w="3330" w:type="dxa"/>
                            <w:vAlign w:val="bottom"/>
                          </w:tcPr>
                          <w:p w14:paraId="3EE9DCD2" w14:textId="792BD6AE" w:rsidR="001973A2" w:rsidRDefault="001973A2" w:rsidP="00B85B62">
                            <w:pPr>
                              <w:pStyle w:val="Nidungvnbn"/>
                              <w:ind w:firstLine="0"/>
                              <w:jc w:val="left"/>
                              <w:rPr>
                                <w:b/>
                              </w:rPr>
                            </w:pPr>
                            <w:r>
                              <w:rPr>
                                <w:color w:val="000000"/>
                                <w:sz w:val="22"/>
                                <w:szCs w:val="22"/>
                              </w:rPr>
                              <w:t>ProximalPhalanxOutlineCorrect</w:t>
                            </w:r>
                          </w:p>
                        </w:tc>
                        <w:tc>
                          <w:tcPr>
                            <w:tcW w:w="900" w:type="dxa"/>
                            <w:vAlign w:val="center"/>
                          </w:tcPr>
                          <w:p w14:paraId="2CC92DA5" w14:textId="0F6561DE" w:rsidR="001973A2" w:rsidRDefault="001973A2" w:rsidP="00B85B62">
                            <w:pPr>
                              <w:pStyle w:val="Nidungvnbn"/>
                              <w:ind w:firstLine="0"/>
                              <w:jc w:val="right"/>
                            </w:pPr>
                            <w:r>
                              <w:rPr>
                                <w:color w:val="000000"/>
                                <w:sz w:val="22"/>
                                <w:szCs w:val="22"/>
                              </w:rPr>
                              <w:t>0.8886</w:t>
                            </w:r>
                          </w:p>
                        </w:tc>
                        <w:tc>
                          <w:tcPr>
                            <w:tcW w:w="900" w:type="dxa"/>
                            <w:vAlign w:val="center"/>
                          </w:tcPr>
                          <w:p w14:paraId="3CE8E61D" w14:textId="3F68453C" w:rsidR="001973A2" w:rsidRDefault="001973A2" w:rsidP="00B85B62">
                            <w:pPr>
                              <w:pStyle w:val="Nidungvnbn"/>
                              <w:ind w:firstLine="0"/>
                              <w:jc w:val="right"/>
                            </w:pPr>
                            <w:r>
                              <w:rPr>
                                <w:color w:val="000000"/>
                                <w:sz w:val="22"/>
                                <w:szCs w:val="22"/>
                              </w:rPr>
                              <w:t>0.8969</w:t>
                            </w:r>
                          </w:p>
                        </w:tc>
                        <w:tc>
                          <w:tcPr>
                            <w:tcW w:w="900" w:type="dxa"/>
                            <w:vAlign w:val="center"/>
                          </w:tcPr>
                          <w:p w14:paraId="4DD0B1D6" w14:textId="1E34E27F" w:rsidR="001973A2" w:rsidRDefault="001973A2" w:rsidP="00B85B62">
                            <w:pPr>
                              <w:pStyle w:val="Nidungvnbn"/>
                              <w:ind w:firstLine="0"/>
                              <w:jc w:val="right"/>
                            </w:pPr>
                            <w:r>
                              <w:rPr>
                                <w:color w:val="000000"/>
                                <w:sz w:val="22"/>
                                <w:szCs w:val="22"/>
                              </w:rPr>
                              <w:t>0.8691</w:t>
                            </w:r>
                          </w:p>
                        </w:tc>
                        <w:tc>
                          <w:tcPr>
                            <w:tcW w:w="990" w:type="dxa"/>
                            <w:vAlign w:val="center"/>
                          </w:tcPr>
                          <w:p w14:paraId="5A434DA3" w14:textId="6DE1D17D" w:rsidR="001973A2" w:rsidRDefault="001973A2" w:rsidP="00B85B62">
                            <w:pPr>
                              <w:pStyle w:val="Nidungvnbn"/>
                              <w:ind w:firstLine="0"/>
                              <w:jc w:val="right"/>
                            </w:pPr>
                            <w:r>
                              <w:rPr>
                                <w:color w:val="000000"/>
                                <w:sz w:val="22"/>
                                <w:szCs w:val="22"/>
                              </w:rPr>
                              <w:t>852.5</w:t>
                            </w:r>
                          </w:p>
                        </w:tc>
                        <w:tc>
                          <w:tcPr>
                            <w:tcW w:w="990" w:type="dxa"/>
                            <w:vAlign w:val="bottom"/>
                          </w:tcPr>
                          <w:p w14:paraId="63063975" w14:textId="4222D92F" w:rsidR="001973A2" w:rsidRDefault="001973A2" w:rsidP="00B85B62">
                            <w:pPr>
                              <w:pStyle w:val="Nidungvnbn"/>
                              <w:ind w:firstLine="0"/>
                              <w:jc w:val="right"/>
                            </w:pPr>
                            <w:r>
                              <w:rPr>
                                <w:color w:val="000000"/>
                                <w:sz w:val="22"/>
                                <w:szCs w:val="22"/>
                              </w:rPr>
                              <w:t>0.9137</w:t>
                            </w:r>
                          </w:p>
                        </w:tc>
                        <w:tc>
                          <w:tcPr>
                            <w:tcW w:w="900" w:type="dxa"/>
                            <w:vAlign w:val="bottom"/>
                          </w:tcPr>
                          <w:p w14:paraId="00D73625" w14:textId="4DF2CAD9" w:rsidR="001973A2" w:rsidRDefault="001973A2" w:rsidP="00B85B62">
                            <w:pPr>
                              <w:pStyle w:val="Nidungvnbn"/>
                              <w:ind w:firstLine="0"/>
                              <w:jc w:val="right"/>
                            </w:pPr>
                            <w:r>
                              <w:rPr>
                                <w:color w:val="000000"/>
                                <w:sz w:val="22"/>
                                <w:szCs w:val="22"/>
                              </w:rPr>
                              <w:t>0.9175</w:t>
                            </w:r>
                          </w:p>
                        </w:tc>
                        <w:tc>
                          <w:tcPr>
                            <w:tcW w:w="990" w:type="dxa"/>
                            <w:vAlign w:val="bottom"/>
                          </w:tcPr>
                          <w:p w14:paraId="5B44C77C" w14:textId="765CBA73" w:rsidR="001973A2" w:rsidRDefault="001973A2" w:rsidP="00B85B62">
                            <w:pPr>
                              <w:pStyle w:val="Nidungvnbn"/>
                              <w:ind w:firstLine="0"/>
                              <w:jc w:val="right"/>
                            </w:pPr>
                            <w:r>
                              <w:rPr>
                                <w:color w:val="000000"/>
                                <w:sz w:val="22"/>
                                <w:szCs w:val="22"/>
                              </w:rPr>
                              <w:t>0.8929</w:t>
                            </w:r>
                          </w:p>
                        </w:tc>
                        <w:tc>
                          <w:tcPr>
                            <w:tcW w:w="990" w:type="dxa"/>
                            <w:vAlign w:val="bottom"/>
                          </w:tcPr>
                          <w:p w14:paraId="78A5DA07" w14:textId="5E69C2E4" w:rsidR="001973A2" w:rsidRDefault="001973A2" w:rsidP="00B85B62">
                            <w:pPr>
                              <w:pStyle w:val="Nidungvnbn"/>
                              <w:ind w:firstLine="0"/>
                              <w:jc w:val="right"/>
                            </w:pPr>
                            <w:r>
                              <w:rPr>
                                <w:color w:val="000000"/>
                                <w:sz w:val="22"/>
                                <w:szCs w:val="22"/>
                              </w:rPr>
                              <w:t>585.1</w:t>
                            </w:r>
                          </w:p>
                        </w:tc>
                      </w:tr>
                      <w:tr w:rsidR="001973A2" w14:paraId="28669497" w14:textId="77777777" w:rsidTr="00B85B62">
                        <w:trPr>
                          <w:trHeight w:val="379"/>
                        </w:trPr>
                        <w:tc>
                          <w:tcPr>
                            <w:tcW w:w="900" w:type="dxa"/>
                            <w:vMerge/>
                          </w:tcPr>
                          <w:p w14:paraId="73B3E54A" w14:textId="77777777" w:rsidR="001973A2" w:rsidRDefault="001973A2" w:rsidP="00B85B62">
                            <w:pPr>
                              <w:pStyle w:val="Nidungvnbn"/>
                              <w:ind w:firstLine="0"/>
                              <w:jc w:val="left"/>
                              <w:rPr>
                                <w:b/>
                              </w:rPr>
                            </w:pPr>
                          </w:p>
                        </w:tc>
                        <w:tc>
                          <w:tcPr>
                            <w:tcW w:w="3330" w:type="dxa"/>
                            <w:vAlign w:val="bottom"/>
                          </w:tcPr>
                          <w:p w14:paraId="57703E58" w14:textId="0B2EA0D3" w:rsidR="001973A2" w:rsidRDefault="001973A2" w:rsidP="00B85B62">
                            <w:pPr>
                              <w:pStyle w:val="Nidungvnbn"/>
                              <w:ind w:firstLine="0"/>
                              <w:jc w:val="left"/>
                              <w:rPr>
                                <w:b/>
                              </w:rPr>
                            </w:pPr>
                            <w:r>
                              <w:rPr>
                                <w:color w:val="000000"/>
                                <w:sz w:val="22"/>
                                <w:szCs w:val="22"/>
                              </w:rPr>
                              <w:t>ProximalPhalanxTW</w:t>
                            </w:r>
                          </w:p>
                        </w:tc>
                        <w:tc>
                          <w:tcPr>
                            <w:tcW w:w="900" w:type="dxa"/>
                            <w:vAlign w:val="bottom"/>
                          </w:tcPr>
                          <w:p w14:paraId="0814968E" w14:textId="16DC6E3C" w:rsidR="001973A2" w:rsidRDefault="001973A2" w:rsidP="00B85B62">
                            <w:pPr>
                              <w:pStyle w:val="Nidungvnbn"/>
                              <w:ind w:firstLine="0"/>
                              <w:jc w:val="right"/>
                            </w:pPr>
                            <w:r>
                              <w:rPr>
                                <w:color w:val="000000"/>
                                <w:sz w:val="22"/>
                                <w:szCs w:val="22"/>
                              </w:rPr>
                              <w:t>0.4408</w:t>
                            </w:r>
                          </w:p>
                        </w:tc>
                        <w:tc>
                          <w:tcPr>
                            <w:tcW w:w="900" w:type="dxa"/>
                            <w:vAlign w:val="bottom"/>
                          </w:tcPr>
                          <w:p w14:paraId="18E07E3C" w14:textId="217DB463" w:rsidR="001973A2" w:rsidRDefault="001973A2" w:rsidP="00B85B62">
                            <w:pPr>
                              <w:pStyle w:val="Nidungvnbn"/>
                              <w:ind w:firstLine="0"/>
                              <w:jc w:val="right"/>
                            </w:pPr>
                            <w:r>
                              <w:rPr>
                                <w:color w:val="000000"/>
                                <w:sz w:val="22"/>
                                <w:szCs w:val="22"/>
                              </w:rPr>
                              <w:t>0.7366</w:t>
                            </w:r>
                          </w:p>
                        </w:tc>
                        <w:tc>
                          <w:tcPr>
                            <w:tcW w:w="900" w:type="dxa"/>
                            <w:vAlign w:val="bottom"/>
                          </w:tcPr>
                          <w:p w14:paraId="7757838F" w14:textId="6E7E0378" w:rsidR="001973A2" w:rsidRDefault="001973A2" w:rsidP="00B85B62">
                            <w:pPr>
                              <w:pStyle w:val="Nidungvnbn"/>
                              <w:ind w:firstLine="0"/>
                              <w:jc w:val="right"/>
                            </w:pPr>
                            <w:r>
                              <w:rPr>
                                <w:color w:val="000000"/>
                                <w:sz w:val="22"/>
                                <w:szCs w:val="22"/>
                              </w:rPr>
                              <w:t>0.4803</w:t>
                            </w:r>
                          </w:p>
                        </w:tc>
                        <w:tc>
                          <w:tcPr>
                            <w:tcW w:w="990" w:type="dxa"/>
                            <w:vAlign w:val="bottom"/>
                          </w:tcPr>
                          <w:p w14:paraId="735EF4E4" w14:textId="7357F3B3" w:rsidR="001973A2" w:rsidRDefault="001973A2" w:rsidP="00B85B62">
                            <w:pPr>
                              <w:pStyle w:val="Nidungvnbn"/>
                              <w:ind w:firstLine="0"/>
                              <w:jc w:val="right"/>
                            </w:pPr>
                            <w:r>
                              <w:rPr>
                                <w:color w:val="000000"/>
                                <w:sz w:val="22"/>
                                <w:szCs w:val="22"/>
                              </w:rPr>
                              <w:t>563</w:t>
                            </w:r>
                          </w:p>
                        </w:tc>
                        <w:tc>
                          <w:tcPr>
                            <w:tcW w:w="990" w:type="dxa"/>
                            <w:vAlign w:val="bottom"/>
                          </w:tcPr>
                          <w:p w14:paraId="1CE5B70E" w14:textId="1A667B13" w:rsidR="001973A2" w:rsidRDefault="001973A2" w:rsidP="00B85B62">
                            <w:pPr>
                              <w:pStyle w:val="Nidungvnbn"/>
                              <w:ind w:firstLine="0"/>
                              <w:jc w:val="right"/>
                            </w:pPr>
                            <w:r>
                              <w:rPr>
                                <w:color w:val="000000"/>
                                <w:sz w:val="22"/>
                                <w:szCs w:val="22"/>
                              </w:rPr>
                              <w:t>0.5471</w:t>
                            </w:r>
                          </w:p>
                        </w:tc>
                        <w:tc>
                          <w:tcPr>
                            <w:tcW w:w="900" w:type="dxa"/>
                            <w:vAlign w:val="bottom"/>
                          </w:tcPr>
                          <w:p w14:paraId="33AC610A" w14:textId="688C3E00" w:rsidR="001973A2" w:rsidRDefault="001973A2" w:rsidP="00B85B62">
                            <w:pPr>
                              <w:pStyle w:val="Nidungvnbn"/>
                              <w:ind w:firstLine="0"/>
                              <w:jc w:val="right"/>
                            </w:pPr>
                            <w:r>
                              <w:rPr>
                                <w:color w:val="000000"/>
                                <w:sz w:val="22"/>
                                <w:szCs w:val="22"/>
                              </w:rPr>
                              <w:t>0.761</w:t>
                            </w:r>
                          </w:p>
                        </w:tc>
                        <w:tc>
                          <w:tcPr>
                            <w:tcW w:w="990" w:type="dxa"/>
                            <w:vAlign w:val="bottom"/>
                          </w:tcPr>
                          <w:p w14:paraId="77138503" w14:textId="67336562" w:rsidR="001973A2" w:rsidRDefault="001973A2" w:rsidP="00B85B62">
                            <w:pPr>
                              <w:pStyle w:val="Nidungvnbn"/>
                              <w:ind w:firstLine="0"/>
                              <w:jc w:val="right"/>
                            </w:pPr>
                            <w:r>
                              <w:rPr>
                                <w:color w:val="000000"/>
                                <w:sz w:val="22"/>
                                <w:szCs w:val="22"/>
                              </w:rPr>
                              <w:t>0.5114</w:t>
                            </w:r>
                          </w:p>
                        </w:tc>
                        <w:tc>
                          <w:tcPr>
                            <w:tcW w:w="990" w:type="dxa"/>
                            <w:vAlign w:val="bottom"/>
                          </w:tcPr>
                          <w:p w14:paraId="42E2AFC3" w14:textId="39C54335" w:rsidR="001973A2" w:rsidRDefault="001973A2" w:rsidP="00B85B62">
                            <w:pPr>
                              <w:pStyle w:val="Nidungvnbn"/>
                              <w:ind w:firstLine="0"/>
                              <w:jc w:val="right"/>
                            </w:pPr>
                            <w:r>
                              <w:rPr>
                                <w:color w:val="000000"/>
                                <w:sz w:val="22"/>
                                <w:szCs w:val="22"/>
                              </w:rPr>
                              <w:t>328.4</w:t>
                            </w:r>
                          </w:p>
                        </w:tc>
                      </w:tr>
                      <w:tr w:rsidR="001973A2" w14:paraId="2226DC53" w14:textId="77777777" w:rsidTr="00B85B62">
                        <w:trPr>
                          <w:trHeight w:val="379"/>
                        </w:trPr>
                        <w:tc>
                          <w:tcPr>
                            <w:tcW w:w="900" w:type="dxa"/>
                            <w:vMerge/>
                          </w:tcPr>
                          <w:p w14:paraId="025F3B67" w14:textId="77777777" w:rsidR="001973A2" w:rsidRDefault="001973A2" w:rsidP="00B85B62">
                            <w:pPr>
                              <w:pStyle w:val="Nidungvnbn"/>
                              <w:ind w:firstLine="0"/>
                              <w:jc w:val="left"/>
                              <w:rPr>
                                <w:b/>
                              </w:rPr>
                            </w:pPr>
                          </w:p>
                        </w:tc>
                        <w:tc>
                          <w:tcPr>
                            <w:tcW w:w="3330" w:type="dxa"/>
                            <w:vAlign w:val="bottom"/>
                          </w:tcPr>
                          <w:p w14:paraId="1A768A07" w14:textId="102D0374" w:rsidR="001973A2" w:rsidRDefault="001973A2" w:rsidP="00B85B62">
                            <w:pPr>
                              <w:pStyle w:val="Nidungvnbn"/>
                              <w:ind w:firstLine="0"/>
                              <w:jc w:val="left"/>
                              <w:rPr>
                                <w:b/>
                              </w:rPr>
                            </w:pPr>
                            <w:r>
                              <w:rPr>
                                <w:color w:val="000000"/>
                                <w:sz w:val="22"/>
                                <w:szCs w:val="22"/>
                              </w:rPr>
                              <w:t>RefrigerationDevices</w:t>
                            </w:r>
                          </w:p>
                        </w:tc>
                        <w:tc>
                          <w:tcPr>
                            <w:tcW w:w="900" w:type="dxa"/>
                            <w:vAlign w:val="bottom"/>
                          </w:tcPr>
                          <w:p w14:paraId="5099FD72" w14:textId="29EA427F" w:rsidR="001973A2" w:rsidRDefault="001973A2" w:rsidP="00B85B62">
                            <w:pPr>
                              <w:pStyle w:val="Nidungvnbn"/>
                              <w:ind w:firstLine="0"/>
                              <w:jc w:val="right"/>
                            </w:pPr>
                            <w:r>
                              <w:rPr>
                                <w:color w:val="000000"/>
                                <w:sz w:val="22"/>
                                <w:szCs w:val="22"/>
                              </w:rPr>
                              <w:t>0.5192</w:t>
                            </w:r>
                          </w:p>
                        </w:tc>
                        <w:tc>
                          <w:tcPr>
                            <w:tcW w:w="900" w:type="dxa"/>
                            <w:vAlign w:val="bottom"/>
                          </w:tcPr>
                          <w:p w14:paraId="3E9CD329" w14:textId="1B05D54F" w:rsidR="001973A2" w:rsidRDefault="001973A2" w:rsidP="00B85B62">
                            <w:pPr>
                              <w:pStyle w:val="Nidungvnbn"/>
                              <w:ind w:firstLine="0"/>
                              <w:jc w:val="right"/>
                            </w:pPr>
                            <w:r>
                              <w:rPr>
                                <w:color w:val="000000"/>
                                <w:sz w:val="22"/>
                                <w:szCs w:val="22"/>
                              </w:rPr>
                              <w:t>0.5147</w:t>
                            </w:r>
                          </w:p>
                        </w:tc>
                        <w:tc>
                          <w:tcPr>
                            <w:tcW w:w="900" w:type="dxa"/>
                            <w:vAlign w:val="bottom"/>
                          </w:tcPr>
                          <w:p w14:paraId="215D9015" w14:textId="49D50300" w:rsidR="001973A2" w:rsidRDefault="001973A2" w:rsidP="00B85B62">
                            <w:pPr>
                              <w:pStyle w:val="Nidungvnbn"/>
                              <w:ind w:firstLine="0"/>
                              <w:jc w:val="right"/>
                            </w:pPr>
                            <w:r>
                              <w:rPr>
                                <w:color w:val="000000"/>
                                <w:sz w:val="22"/>
                                <w:szCs w:val="22"/>
                              </w:rPr>
                              <w:t>0.5147</w:t>
                            </w:r>
                          </w:p>
                        </w:tc>
                        <w:tc>
                          <w:tcPr>
                            <w:tcW w:w="990" w:type="dxa"/>
                            <w:vAlign w:val="bottom"/>
                          </w:tcPr>
                          <w:p w14:paraId="1D6D3459" w14:textId="0BE105E6" w:rsidR="001973A2" w:rsidRDefault="001973A2" w:rsidP="00B85B62">
                            <w:pPr>
                              <w:pStyle w:val="Nidungvnbn"/>
                              <w:ind w:firstLine="0"/>
                              <w:jc w:val="right"/>
                            </w:pPr>
                            <w:r>
                              <w:rPr>
                                <w:color w:val="000000"/>
                                <w:sz w:val="22"/>
                                <w:szCs w:val="22"/>
                              </w:rPr>
                              <w:t>849.2</w:t>
                            </w:r>
                          </w:p>
                        </w:tc>
                        <w:tc>
                          <w:tcPr>
                            <w:tcW w:w="990" w:type="dxa"/>
                            <w:vAlign w:val="bottom"/>
                          </w:tcPr>
                          <w:p w14:paraId="017DEF16" w14:textId="5FB02397" w:rsidR="001973A2" w:rsidRDefault="001973A2" w:rsidP="00B85B62">
                            <w:pPr>
                              <w:pStyle w:val="Nidungvnbn"/>
                              <w:ind w:firstLine="0"/>
                              <w:jc w:val="right"/>
                            </w:pPr>
                            <w:r>
                              <w:rPr>
                                <w:color w:val="000000"/>
                                <w:sz w:val="22"/>
                                <w:szCs w:val="22"/>
                              </w:rPr>
                              <w:t>0.5196</w:t>
                            </w:r>
                          </w:p>
                        </w:tc>
                        <w:tc>
                          <w:tcPr>
                            <w:tcW w:w="900" w:type="dxa"/>
                            <w:vAlign w:val="bottom"/>
                          </w:tcPr>
                          <w:p w14:paraId="5749CDAC" w14:textId="035241CF" w:rsidR="001973A2" w:rsidRDefault="001973A2" w:rsidP="00B85B62">
                            <w:pPr>
                              <w:pStyle w:val="Nidungvnbn"/>
                              <w:ind w:firstLine="0"/>
                              <w:jc w:val="right"/>
                            </w:pPr>
                            <w:r>
                              <w:rPr>
                                <w:color w:val="000000"/>
                                <w:sz w:val="22"/>
                                <w:szCs w:val="22"/>
                              </w:rPr>
                              <w:t>0.52</w:t>
                            </w:r>
                          </w:p>
                        </w:tc>
                        <w:tc>
                          <w:tcPr>
                            <w:tcW w:w="990" w:type="dxa"/>
                            <w:vAlign w:val="bottom"/>
                          </w:tcPr>
                          <w:p w14:paraId="45641F8B" w14:textId="05B34F89" w:rsidR="001973A2" w:rsidRDefault="001973A2" w:rsidP="00B85B62">
                            <w:pPr>
                              <w:pStyle w:val="Nidungvnbn"/>
                              <w:ind w:firstLine="0"/>
                              <w:jc w:val="right"/>
                            </w:pPr>
                            <w:r>
                              <w:rPr>
                                <w:color w:val="000000"/>
                                <w:sz w:val="22"/>
                                <w:szCs w:val="22"/>
                              </w:rPr>
                              <w:t>0.52</w:t>
                            </w:r>
                          </w:p>
                        </w:tc>
                        <w:tc>
                          <w:tcPr>
                            <w:tcW w:w="990" w:type="dxa"/>
                            <w:vAlign w:val="bottom"/>
                          </w:tcPr>
                          <w:p w14:paraId="2D1AF78E" w14:textId="4AFEEA20" w:rsidR="001973A2" w:rsidRDefault="001973A2" w:rsidP="00B85B62">
                            <w:pPr>
                              <w:pStyle w:val="Nidungvnbn"/>
                              <w:ind w:firstLine="0"/>
                              <w:jc w:val="right"/>
                            </w:pPr>
                            <w:r>
                              <w:rPr>
                                <w:color w:val="000000"/>
                                <w:sz w:val="22"/>
                                <w:szCs w:val="22"/>
                              </w:rPr>
                              <w:t>642.2</w:t>
                            </w:r>
                          </w:p>
                        </w:tc>
                      </w:tr>
                      <w:tr w:rsidR="001973A2" w14:paraId="54E0A61D" w14:textId="77777777" w:rsidTr="00B85B62">
                        <w:trPr>
                          <w:trHeight w:val="379"/>
                        </w:trPr>
                        <w:tc>
                          <w:tcPr>
                            <w:tcW w:w="900" w:type="dxa"/>
                            <w:vMerge/>
                          </w:tcPr>
                          <w:p w14:paraId="47DF231C" w14:textId="77777777" w:rsidR="001973A2" w:rsidRDefault="001973A2" w:rsidP="00B85B62">
                            <w:pPr>
                              <w:pStyle w:val="Nidungvnbn"/>
                              <w:ind w:firstLine="0"/>
                              <w:jc w:val="left"/>
                              <w:rPr>
                                <w:b/>
                              </w:rPr>
                            </w:pPr>
                          </w:p>
                        </w:tc>
                        <w:tc>
                          <w:tcPr>
                            <w:tcW w:w="3330" w:type="dxa"/>
                            <w:vAlign w:val="bottom"/>
                          </w:tcPr>
                          <w:p w14:paraId="5652C389" w14:textId="52ABF570" w:rsidR="001973A2" w:rsidRDefault="001973A2" w:rsidP="00B85B62">
                            <w:pPr>
                              <w:pStyle w:val="Nidungvnbn"/>
                              <w:ind w:firstLine="0"/>
                              <w:jc w:val="left"/>
                              <w:rPr>
                                <w:b/>
                              </w:rPr>
                            </w:pPr>
                            <w:r>
                              <w:rPr>
                                <w:color w:val="000000"/>
                                <w:sz w:val="22"/>
                                <w:szCs w:val="22"/>
                              </w:rPr>
                              <w:t>Rock</w:t>
                            </w:r>
                          </w:p>
                        </w:tc>
                        <w:tc>
                          <w:tcPr>
                            <w:tcW w:w="900" w:type="dxa"/>
                            <w:vAlign w:val="bottom"/>
                          </w:tcPr>
                          <w:p w14:paraId="40243ADB" w14:textId="29F39BF6" w:rsidR="001973A2" w:rsidRDefault="001973A2" w:rsidP="00B85B62">
                            <w:pPr>
                              <w:pStyle w:val="Nidungvnbn"/>
                              <w:ind w:firstLine="0"/>
                              <w:jc w:val="right"/>
                            </w:pPr>
                            <w:r>
                              <w:rPr>
                                <w:color w:val="000000"/>
                                <w:sz w:val="22"/>
                                <w:szCs w:val="22"/>
                              </w:rPr>
                              <w:t>0.5691</w:t>
                            </w:r>
                          </w:p>
                        </w:tc>
                        <w:tc>
                          <w:tcPr>
                            <w:tcW w:w="900" w:type="dxa"/>
                            <w:vAlign w:val="bottom"/>
                          </w:tcPr>
                          <w:p w14:paraId="48F2C677" w14:textId="01B2F0C8" w:rsidR="001973A2" w:rsidRDefault="001973A2" w:rsidP="00B85B62">
                            <w:pPr>
                              <w:pStyle w:val="Nidungvnbn"/>
                              <w:ind w:firstLine="0"/>
                              <w:jc w:val="right"/>
                            </w:pPr>
                            <w:r>
                              <w:rPr>
                                <w:color w:val="000000"/>
                                <w:sz w:val="22"/>
                                <w:szCs w:val="22"/>
                              </w:rPr>
                              <w:t>0.62</w:t>
                            </w:r>
                          </w:p>
                        </w:tc>
                        <w:tc>
                          <w:tcPr>
                            <w:tcW w:w="900" w:type="dxa"/>
                            <w:vAlign w:val="bottom"/>
                          </w:tcPr>
                          <w:p w14:paraId="24B49415" w14:textId="48CBD5EA" w:rsidR="001973A2" w:rsidRDefault="001973A2" w:rsidP="00B85B62">
                            <w:pPr>
                              <w:pStyle w:val="Nidungvnbn"/>
                              <w:ind w:firstLine="0"/>
                              <w:jc w:val="right"/>
                            </w:pPr>
                            <w:r>
                              <w:rPr>
                                <w:color w:val="000000"/>
                                <w:sz w:val="22"/>
                                <w:szCs w:val="22"/>
                              </w:rPr>
                              <w:t>0.5675</w:t>
                            </w:r>
                          </w:p>
                        </w:tc>
                        <w:tc>
                          <w:tcPr>
                            <w:tcW w:w="990" w:type="dxa"/>
                            <w:vAlign w:val="bottom"/>
                          </w:tcPr>
                          <w:p w14:paraId="3EA19CBB" w14:textId="4EDA40C2" w:rsidR="001973A2" w:rsidRDefault="001973A2" w:rsidP="00B85B62">
                            <w:pPr>
                              <w:pStyle w:val="Nidungvnbn"/>
                              <w:ind w:firstLine="0"/>
                              <w:jc w:val="right"/>
                            </w:pPr>
                            <w:r>
                              <w:rPr>
                                <w:color w:val="000000"/>
                                <w:sz w:val="22"/>
                                <w:szCs w:val="22"/>
                              </w:rPr>
                              <w:t>434</w:t>
                            </w:r>
                          </w:p>
                        </w:tc>
                        <w:tc>
                          <w:tcPr>
                            <w:tcW w:w="990" w:type="dxa"/>
                            <w:vAlign w:val="bottom"/>
                          </w:tcPr>
                          <w:p w14:paraId="59068720" w14:textId="3068B6AB" w:rsidR="001973A2" w:rsidRDefault="001973A2" w:rsidP="00B85B62">
                            <w:pPr>
                              <w:pStyle w:val="Nidungvnbn"/>
                              <w:ind w:firstLine="0"/>
                              <w:jc w:val="right"/>
                            </w:pPr>
                            <w:r>
                              <w:rPr>
                                <w:color w:val="000000"/>
                                <w:sz w:val="22"/>
                                <w:szCs w:val="22"/>
                              </w:rPr>
                              <w:t>0.5591</w:t>
                            </w:r>
                          </w:p>
                        </w:tc>
                        <w:tc>
                          <w:tcPr>
                            <w:tcW w:w="900" w:type="dxa"/>
                            <w:vAlign w:val="bottom"/>
                          </w:tcPr>
                          <w:p w14:paraId="6A7AC49E" w14:textId="3C347BA3" w:rsidR="001973A2" w:rsidRDefault="001973A2" w:rsidP="00B85B62">
                            <w:pPr>
                              <w:pStyle w:val="Nidungvnbn"/>
                              <w:ind w:firstLine="0"/>
                              <w:jc w:val="right"/>
                            </w:pPr>
                            <w:r>
                              <w:rPr>
                                <w:color w:val="000000"/>
                                <w:sz w:val="22"/>
                                <w:szCs w:val="22"/>
                              </w:rPr>
                              <w:t>0.54</w:t>
                            </w:r>
                          </w:p>
                        </w:tc>
                        <w:tc>
                          <w:tcPr>
                            <w:tcW w:w="990" w:type="dxa"/>
                            <w:vAlign w:val="bottom"/>
                          </w:tcPr>
                          <w:p w14:paraId="02D5D41E" w14:textId="4477FAED" w:rsidR="001973A2" w:rsidRDefault="001973A2" w:rsidP="00B85B62">
                            <w:pPr>
                              <w:pStyle w:val="Nidungvnbn"/>
                              <w:ind w:firstLine="0"/>
                              <w:jc w:val="right"/>
                            </w:pPr>
                            <w:r>
                              <w:rPr>
                                <w:color w:val="000000"/>
                                <w:sz w:val="22"/>
                                <w:szCs w:val="22"/>
                              </w:rPr>
                              <w:t>0.5536</w:t>
                            </w:r>
                          </w:p>
                        </w:tc>
                        <w:tc>
                          <w:tcPr>
                            <w:tcW w:w="990" w:type="dxa"/>
                            <w:vAlign w:val="bottom"/>
                          </w:tcPr>
                          <w:p w14:paraId="603739E5" w14:textId="49E2205A" w:rsidR="001973A2" w:rsidRDefault="001973A2" w:rsidP="00B85B62">
                            <w:pPr>
                              <w:pStyle w:val="Nidungvnbn"/>
                              <w:ind w:firstLine="0"/>
                              <w:jc w:val="right"/>
                            </w:pPr>
                            <w:r>
                              <w:rPr>
                                <w:color w:val="000000"/>
                                <w:sz w:val="22"/>
                                <w:szCs w:val="22"/>
                              </w:rPr>
                              <w:t>263.6</w:t>
                            </w:r>
                          </w:p>
                        </w:tc>
                      </w:tr>
                      <w:tr w:rsidR="001973A2" w14:paraId="786D7E1F" w14:textId="77777777" w:rsidTr="00B85B62">
                        <w:trPr>
                          <w:trHeight w:val="379"/>
                        </w:trPr>
                        <w:tc>
                          <w:tcPr>
                            <w:tcW w:w="900" w:type="dxa"/>
                            <w:vMerge/>
                          </w:tcPr>
                          <w:p w14:paraId="49517D4D" w14:textId="77777777" w:rsidR="001973A2" w:rsidRDefault="001973A2" w:rsidP="00B85B62">
                            <w:pPr>
                              <w:pStyle w:val="Nidungvnbn"/>
                              <w:ind w:firstLine="0"/>
                              <w:jc w:val="left"/>
                              <w:rPr>
                                <w:b/>
                              </w:rPr>
                            </w:pPr>
                          </w:p>
                        </w:tc>
                        <w:tc>
                          <w:tcPr>
                            <w:tcW w:w="3330" w:type="dxa"/>
                            <w:vAlign w:val="bottom"/>
                          </w:tcPr>
                          <w:p w14:paraId="5640D9D9" w14:textId="25F33FA6" w:rsidR="001973A2" w:rsidRDefault="001973A2" w:rsidP="00B85B62">
                            <w:pPr>
                              <w:pStyle w:val="Nidungvnbn"/>
                              <w:ind w:firstLine="0"/>
                              <w:jc w:val="left"/>
                              <w:rPr>
                                <w:b/>
                              </w:rPr>
                            </w:pPr>
                            <w:r>
                              <w:rPr>
                                <w:color w:val="000000"/>
                                <w:sz w:val="22"/>
                                <w:szCs w:val="22"/>
                              </w:rPr>
                              <w:t>ScreenType</w:t>
                            </w:r>
                          </w:p>
                        </w:tc>
                        <w:tc>
                          <w:tcPr>
                            <w:tcW w:w="900" w:type="dxa"/>
                            <w:vAlign w:val="bottom"/>
                          </w:tcPr>
                          <w:p w14:paraId="10F242BC" w14:textId="7FDD8FBA" w:rsidR="001973A2" w:rsidRDefault="001973A2" w:rsidP="00B85B62">
                            <w:pPr>
                              <w:pStyle w:val="Nidungvnbn"/>
                              <w:ind w:firstLine="0"/>
                              <w:jc w:val="right"/>
                            </w:pPr>
                            <w:r>
                              <w:rPr>
                                <w:color w:val="000000"/>
                                <w:sz w:val="22"/>
                                <w:szCs w:val="22"/>
                              </w:rPr>
                              <w:t>0.6023</w:t>
                            </w:r>
                          </w:p>
                        </w:tc>
                        <w:tc>
                          <w:tcPr>
                            <w:tcW w:w="900" w:type="dxa"/>
                            <w:vAlign w:val="bottom"/>
                          </w:tcPr>
                          <w:p w14:paraId="38F6E52A" w14:textId="71DFDD43" w:rsidR="001973A2" w:rsidRDefault="001973A2" w:rsidP="00B85B62">
                            <w:pPr>
                              <w:pStyle w:val="Nidungvnbn"/>
                              <w:ind w:firstLine="0"/>
                              <w:jc w:val="right"/>
                            </w:pPr>
                            <w:r>
                              <w:rPr>
                                <w:color w:val="000000"/>
                                <w:sz w:val="22"/>
                                <w:szCs w:val="22"/>
                              </w:rPr>
                              <w:t>0.6027</w:t>
                            </w:r>
                          </w:p>
                        </w:tc>
                        <w:tc>
                          <w:tcPr>
                            <w:tcW w:w="900" w:type="dxa"/>
                            <w:vAlign w:val="bottom"/>
                          </w:tcPr>
                          <w:p w14:paraId="72C23EF1" w14:textId="34383592" w:rsidR="001973A2" w:rsidRDefault="001973A2" w:rsidP="00B85B62">
                            <w:pPr>
                              <w:pStyle w:val="Nidungvnbn"/>
                              <w:ind w:firstLine="0"/>
                              <w:jc w:val="right"/>
                            </w:pPr>
                            <w:r>
                              <w:rPr>
                                <w:color w:val="000000"/>
                                <w:sz w:val="22"/>
                                <w:szCs w:val="22"/>
                              </w:rPr>
                              <w:t>0.6027</w:t>
                            </w:r>
                          </w:p>
                        </w:tc>
                        <w:tc>
                          <w:tcPr>
                            <w:tcW w:w="990" w:type="dxa"/>
                            <w:vAlign w:val="bottom"/>
                          </w:tcPr>
                          <w:p w14:paraId="20F596B8" w14:textId="6B6C00F9" w:rsidR="001973A2" w:rsidRDefault="001973A2" w:rsidP="00B85B62">
                            <w:pPr>
                              <w:pStyle w:val="Nidungvnbn"/>
                              <w:ind w:firstLine="0"/>
                              <w:jc w:val="right"/>
                            </w:pPr>
                            <w:r>
                              <w:rPr>
                                <w:color w:val="000000"/>
                                <w:sz w:val="22"/>
                                <w:szCs w:val="22"/>
                              </w:rPr>
                              <w:t>839.6</w:t>
                            </w:r>
                          </w:p>
                        </w:tc>
                        <w:tc>
                          <w:tcPr>
                            <w:tcW w:w="990" w:type="dxa"/>
                            <w:vAlign w:val="bottom"/>
                          </w:tcPr>
                          <w:p w14:paraId="08A3CB5E" w14:textId="02FFF6C3" w:rsidR="001973A2" w:rsidRDefault="001973A2" w:rsidP="00B85B62">
                            <w:pPr>
                              <w:pStyle w:val="Nidungvnbn"/>
                              <w:ind w:firstLine="0"/>
                              <w:jc w:val="right"/>
                            </w:pPr>
                            <w:r>
                              <w:rPr>
                                <w:color w:val="000000"/>
                                <w:sz w:val="22"/>
                                <w:szCs w:val="22"/>
                              </w:rPr>
                              <w:t>0.638</w:t>
                            </w:r>
                          </w:p>
                        </w:tc>
                        <w:tc>
                          <w:tcPr>
                            <w:tcW w:w="900" w:type="dxa"/>
                            <w:vAlign w:val="bottom"/>
                          </w:tcPr>
                          <w:p w14:paraId="0EBD834F" w14:textId="30AA570E" w:rsidR="001973A2" w:rsidRDefault="001973A2" w:rsidP="00B85B62">
                            <w:pPr>
                              <w:pStyle w:val="Nidungvnbn"/>
                              <w:ind w:firstLine="0"/>
                              <w:jc w:val="right"/>
                            </w:pPr>
                            <w:r>
                              <w:rPr>
                                <w:color w:val="000000"/>
                                <w:sz w:val="22"/>
                                <w:szCs w:val="22"/>
                              </w:rPr>
                              <w:t>0.6347</w:t>
                            </w:r>
                          </w:p>
                        </w:tc>
                        <w:tc>
                          <w:tcPr>
                            <w:tcW w:w="990" w:type="dxa"/>
                            <w:vAlign w:val="bottom"/>
                          </w:tcPr>
                          <w:p w14:paraId="17631CFB" w14:textId="11DA811E" w:rsidR="001973A2" w:rsidRDefault="001973A2" w:rsidP="00B85B62">
                            <w:pPr>
                              <w:pStyle w:val="Nidungvnbn"/>
                              <w:ind w:firstLine="0"/>
                              <w:jc w:val="right"/>
                            </w:pPr>
                            <w:r>
                              <w:rPr>
                                <w:color w:val="000000"/>
                                <w:sz w:val="22"/>
                                <w:szCs w:val="22"/>
                              </w:rPr>
                              <w:t>0.6347</w:t>
                            </w:r>
                          </w:p>
                        </w:tc>
                        <w:tc>
                          <w:tcPr>
                            <w:tcW w:w="990" w:type="dxa"/>
                            <w:vAlign w:val="bottom"/>
                          </w:tcPr>
                          <w:p w14:paraId="505B9443" w14:textId="06981BE4" w:rsidR="001973A2" w:rsidRDefault="001973A2" w:rsidP="00B85B62">
                            <w:pPr>
                              <w:pStyle w:val="Nidungvnbn"/>
                              <w:ind w:firstLine="0"/>
                              <w:jc w:val="right"/>
                            </w:pPr>
                            <w:r>
                              <w:rPr>
                                <w:color w:val="000000"/>
                                <w:sz w:val="22"/>
                                <w:szCs w:val="22"/>
                              </w:rPr>
                              <w:t>643.6</w:t>
                            </w:r>
                          </w:p>
                        </w:tc>
                      </w:tr>
                      <w:tr w:rsidR="001973A2" w14:paraId="4EB44F41" w14:textId="77777777" w:rsidTr="00B85B62">
                        <w:trPr>
                          <w:trHeight w:val="379"/>
                        </w:trPr>
                        <w:tc>
                          <w:tcPr>
                            <w:tcW w:w="900" w:type="dxa"/>
                            <w:vMerge/>
                          </w:tcPr>
                          <w:p w14:paraId="1B8C62C6" w14:textId="77777777" w:rsidR="001973A2" w:rsidRDefault="001973A2" w:rsidP="00B85B62">
                            <w:pPr>
                              <w:pStyle w:val="Nidungvnbn"/>
                              <w:ind w:firstLine="0"/>
                              <w:jc w:val="left"/>
                              <w:rPr>
                                <w:b/>
                              </w:rPr>
                            </w:pPr>
                          </w:p>
                        </w:tc>
                        <w:tc>
                          <w:tcPr>
                            <w:tcW w:w="3330" w:type="dxa"/>
                            <w:vAlign w:val="bottom"/>
                          </w:tcPr>
                          <w:p w14:paraId="73B614FA" w14:textId="296E2F9E" w:rsidR="001973A2" w:rsidRDefault="001973A2" w:rsidP="00B85B62">
                            <w:pPr>
                              <w:pStyle w:val="Nidungvnbn"/>
                              <w:ind w:firstLine="0"/>
                              <w:jc w:val="left"/>
                              <w:rPr>
                                <w:b/>
                              </w:rPr>
                            </w:pPr>
                            <w:r>
                              <w:rPr>
                                <w:color w:val="000000"/>
                                <w:sz w:val="22"/>
                                <w:szCs w:val="22"/>
                              </w:rPr>
                              <w:t>SemgHandGenderCh2</w:t>
                            </w:r>
                          </w:p>
                        </w:tc>
                        <w:tc>
                          <w:tcPr>
                            <w:tcW w:w="900" w:type="dxa"/>
                            <w:vAlign w:val="bottom"/>
                          </w:tcPr>
                          <w:p w14:paraId="2B4FACDD" w14:textId="03258E41" w:rsidR="001973A2" w:rsidRDefault="001973A2" w:rsidP="00B85B62">
                            <w:pPr>
                              <w:pStyle w:val="Nidungvnbn"/>
                              <w:ind w:firstLine="0"/>
                              <w:jc w:val="right"/>
                            </w:pPr>
                            <w:r>
                              <w:rPr>
                                <w:color w:val="000000"/>
                                <w:sz w:val="22"/>
                                <w:szCs w:val="22"/>
                              </w:rPr>
                              <w:t>0.8325</w:t>
                            </w:r>
                          </w:p>
                        </w:tc>
                        <w:tc>
                          <w:tcPr>
                            <w:tcW w:w="900" w:type="dxa"/>
                            <w:vAlign w:val="bottom"/>
                          </w:tcPr>
                          <w:p w14:paraId="2AA75F72" w14:textId="52CEFC86" w:rsidR="001973A2" w:rsidRDefault="001973A2" w:rsidP="00B85B62">
                            <w:pPr>
                              <w:pStyle w:val="Nidungvnbn"/>
                              <w:ind w:firstLine="0"/>
                              <w:jc w:val="right"/>
                            </w:pPr>
                            <w:r>
                              <w:rPr>
                                <w:color w:val="000000"/>
                                <w:sz w:val="22"/>
                                <w:szCs w:val="22"/>
                              </w:rPr>
                              <w:t>0.825</w:t>
                            </w:r>
                          </w:p>
                        </w:tc>
                        <w:tc>
                          <w:tcPr>
                            <w:tcW w:w="900" w:type="dxa"/>
                            <w:vAlign w:val="bottom"/>
                          </w:tcPr>
                          <w:p w14:paraId="720564FD" w14:textId="69BA8143" w:rsidR="001973A2" w:rsidRDefault="001973A2" w:rsidP="00B85B62">
                            <w:pPr>
                              <w:pStyle w:val="Nidungvnbn"/>
                              <w:ind w:firstLine="0"/>
                              <w:jc w:val="right"/>
                            </w:pPr>
                            <w:r>
                              <w:rPr>
                                <w:color w:val="000000"/>
                                <w:sz w:val="22"/>
                                <w:szCs w:val="22"/>
                              </w:rPr>
                              <w:t>0.7753</w:t>
                            </w:r>
                          </w:p>
                        </w:tc>
                        <w:tc>
                          <w:tcPr>
                            <w:tcW w:w="990" w:type="dxa"/>
                            <w:vAlign w:val="bottom"/>
                          </w:tcPr>
                          <w:p w14:paraId="5400302D" w14:textId="32FDDD5A" w:rsidR="001973A2" w:rsidRDefault="001973A2" w:rsidP="00B85B62">
                            <w:pPr>
                              <w:pStyle w:val="Nidungvnbn"/>
                              <w:ind w:firstLine="0"/>
                              <w:jc w:val="right"/>
                            </w:pPr>
                            <w:r>
                              <w:rPr>
                                <w:color w:val="000000"/>
                                <w:sz w:val="22"/>
                                <w:szCs w:val="22"/>
                              </w:rPr>
                              <w:t>1167.4</w:t>
                            </w:r>
                          </w:p>
                        </w:tc>
                        <w:tc>
                          <w:tcPr>
                            <w:tcW w:w="990" w:type="dxa"/>
                            <w:vAlign w:val="bottom"/>
                          </w:tcPr>
                          <w:p w14:paraId="26450857" w14:textId="1472B1F4" w:rsidR="001973A2" w:rsidRDefault="001973A2" w:rsidP="00B85B62">
                            <w:pPr>
                              <w:pStyle w:val="Nidungvnbn"/>
                              <w:ind w:firstLine="0"/>
                              <w:jc w:val="right"/>
                            </w:pPr>
                            <w:r>
                              <w:rPr>
                                <w:color w:val="000000"/>
                                <w:sz w:val="22"/>
                                <w:szCs w:val="22"/>
                              </w:rPr>
                              <w:t>0.8117</w:t>
                            </w:r>
                          </w:p>
                        </w:tc>
                        <w:tc>
                          <w:tcPr>
                            <w:tcW w:w="900" w:type="dxa"/>
                            <w:vAlign w:val="bottom"/>
                          </w:tcPr>
                          <w:p w14:paraId="415DAADA" w14:textId="0F2192FE" w:rsidR="001973A2" w:rsidRDefault="001973A2" w:rsidP="00B85B62">
                            <w:pPr>
                              <w:pStyle w:val="Nidungvnbn"/>
                              <w:ind w:firstLine="0"/>
                              <w:jc w:val="right"/>
                            </w:pPr>
                            <w:r>
                              <w:rPr>
                                <w:color w:val="000000"/>
                                <w:sz w:val="22"/>
                                <w:szCs w:val="22"/>
                              </w:rPr>
                              <w:t>0.8267</w:t>
                            </w:r>
                          </w:p>
                        </w:tc>
                        <w:tc>
                          <w:tcPr>
                            <w:tcW w:w="990" w:type="dxa"/>
                            <w:vAlign w:val="bottom"/>
                          </w:tcPr>
                          <w:p w14:paraId="41703E58" w14:textId="1610DA57" w:rsidR="001973A2" w:rsidRDefault="001973A2" w:rsidP="00B85B62">
                            <w:pPr>
                              <w:pStyle w:val="Nidungvnbn"/>
                              <w:ind w:firstLine="0"/>
                              <w:jc w:val="right"/>
                            </w:pPr>
                            <w:r>
                              <w:rPr>
                                <w:color w:val="000000"/>
                                <w:sz w:val="22"/>
                                <w:szCs w:val="22"/>
                              </w:rPr>
                              <w:t>0.8029</w:t>
                            </w:r>
                          </w:p>
                        </w:tc>
                        <w:tc>
                          <w:tcPr>
                            <w:tcW w:w="990" w:type="dxa"/>
                            <w:vAlign w:val="bottom"/>
                          </w:tcPr>
                          <w:p w14:paraId="0A1484F2" w14:textId="1F94FAB3" w:rsidR="001973A2" w:rsidRDefault="001973A2" w:rsidP="00B85B62">
                            <w:pPr>
                              <w:pStyle w:val="Nidungvnbn"/>
                              <w:ind w:firstLine="0"/>
                              <w:jc w:val="right"/>
                            </w:pPr>
                            <w:r>
                              <w:rPr>
                                <w:color w:val="000000"/>
                                <w:sz w:val="22"/>
                                <w:szCs w:val="22"/>
                              </w:rPr>
                              <w:t>968.3</w:t>
                            </w:r>
                          </w:p>
                        </w:tc>
                      </w:tr>
                      <w:tr w:rsidR="001973A2" w14:paraId="0E1B48C2" w14:textId="77777777" w:rsidTr="00B85B62">
                        <w:trPr>
                          <w:trHeight w:val="379"/>
                        </w:trPr>
                        <w:tc>
                          <w:tcPr>
                            <w:tcW w:w="900" w:type="dxa"/>
                            <w:vMerge/>
                          </w:tcPr>
                          <w:p w14:paraId="7651553D" w14:textId="77777777" w:rsidR="001973A2" w:rsidRDefault="001973A2" w:rsidP="00B85B62">
                            <w:pPr>
                              <w:pStyle w:val="Nidungvnbn"/>
                              <w:ind w:firstLine="0"/>
                              <w:jc w:val="left"/>
                              <w:rPr>
                                <w:b/>
                              </w:rPr>
                            </w:pPr>
                          </w:p>
                        </w:tc>
                        <w:tc>
                          <w:tcPr>
                            <w:tcW w:w="3330" w:type="dxa"/>
                            <w:vAlign w:val="bottom"/>
                          </w:tcPr>
                          <w:p w14:paraId="29400331" w14:textId="5021A2C1" w:rsidR="001973A2" w:rsidRDefault="001973A2" w:rsidP="00B85B62">
                            <w:pPr>
                              <w:pStyle w:val="Nidungvnbn"/>
                              <w:ind w:firstLine="0"/>
                              <w:jc w:val="left"/>
                              <w:rPr>
                                <w:b/>
                              </w:rPr>
                            </w:pPr>
                            <w:r>
                              <w:rPr>
                                <w:color w:val="000000"/>
                                <w:sz w:val="22"/>
                                <w:szCs w:val="22"/>
                              </w:rPr>
                              <w:t>SemgHandMovementCh2</w:t>
                            </w:r>
                          </w:p>
                        </w:tc>
                        <w:tc>
                          <w:tcPr>
                            <w:tcW w:w="900" w:type="dxa"/>
                            <w:vAlign w:val="bottom"/>
                          </w:tcPr>
                          <w:p w14:paraId="17C7365C" w14:textId="356DB6E2" w:rsidR="001973A2" w:rsidRDefault="001973A2" w:rsidP="00B85B62">
                            <w:pPr>
                              <w:pStyle w:val="Nidungvnbn"/>
                              <w:ind w:firstLine="0"/>
                              <w:jc w:val="right"/>
                            </w:pPr>
                            <w:r>
                              <w:rPr>
                                <w:color w:val="000000"/>
                                <w:sz w:val="22"/>
                                <w:szCs w:val="22"/>
                              </w:rPr>
                              <w:t>0.5593</w:t>
                            </w:r>
                          </w:p>
                        </w:tc>
                        <w:tc>
                          <w:tcPr>
                            <w:tcW w:w="900" w:type="dxa"/>
                            <w:vAlign w:val="bottom"/>
                          </w:tcPr>
                          <w:p w14:paraId="507D2CCE" w14:textId="4D0DBDBD" w:rsidR="001973A2" w:rsidRDefault="001973A2" w:rsidP="00B85B62">
                            <w:pPr>
                              <w:pStyle w:val="Nidungvnbn"/>
                              <w:ind w:firstLine="0"/>
                              <w:jc w:val="right"/>
                            </w:pPr>
                            <w:r>
                              <w:rPr>
                                <w:color w:val="000000"/>
                                <w:sz w:val="22"/>
                                <w:szCs w:val="22"/>
                              </w:rPr>
                              <w:t>0.4378</w:t>
                            </w:r>
                          </w:p>
                        </w:tc>
                        <w:tc>
                          <w:tcPr>
                            <w:tcW w:w="900" w:type="dxa"/>
                            <w:vAlign w:val="bottom"/>
                          </w:tcPr>
                          <w:p w14:paraId="6D2CBC51" w14:textId="2334D9FF" w:rsidR="001973A2" w:rsidRDefault="001973A2" w:rsidP="00B85B62">
                            <w:pPr>
                              <w:pStyle w:val="Nidungvnbn"/>
                              <w:ind w:firstLine="0"/>
                              <w:jc w:val="right"/>
                            </w:pPr>
                            <w:r>
                              <w:rPr>
                                <w:color w:val="000000"/>
                                <w:sz w:val="22"/>
                                <w:szCs w:val="22"/>
                              </w:rPr>
                              <w:t>0.4378</w:t>
                            </w:r>
                          </w:p>
                        </w:tc>
                        <w:tc>
                          <w:tcPr>
                            <w:tcW w:w="990" w:type="dxa"/>
                            <w:vAlign w:val="bottom"/>
                          </w:tcPr>
                          <w:p w14:paraId="68415553" w14:textId="3D9BD96A" w:rsidR="001973A2" w:rsidRDefault="001973A2" w:rsidP="00B85B62">
                            <w:pPr>
                              <w:pStyle w:val="Nidungvnbn"/>
                              <w:ind w:firstLine="0"/>
                              <w:jc w:val="right"/>
                            </w:pPr>
                            <w:r>
                              <w:rPr>
                                <w:color w:val="000000"/>
                                <w:sz w:val="22"/>
                                <w:szCs w:val="22"/>
                              </w:rPr>
                              <w:t>1341</w:t>
                            </w:r>
                          </w:p>
                        </w:tc>
                        <w:tc>
                          <w:tcPr>
                            <w:tcW w:w="990" w:type="dxa"/>
                            <w:vAlign w:val="bottom"/>
                          </w:tcPr>
                          <w:p w14:paraId="2D73528E" w14:textId="31625642" w:rsidR="001973A2" w:rsidRDefault="001973A2" w:rsidP="00B85B62">
                            <w:pPr>
                              <w:pStyle w:val="Nidungvnbn"/>
                              <w:ind w:firstLine="0"/>
                              <w:jc w:val="right"/>
                            </w:pPr>
                            <w:r>
                              <w:rPr>
                                <w:color w:val="000000"/>
                                <w:sz w:val="22"/>
                                <w:szCs w:val="22"/>
                              </w:rPr>
                              <w:t>0.532</w:t>
                            </w:r>
                          </w:p>
                        </w:tc>
                        <w:tc>
                          <w:tcPr>
                            <w:tcW w:w="900" w:type="dxa"/>
                            <w:vAlign w:val="bottom"/>
                          </w:tcPr>
                          <w:p w14:paraId="3C32DFA9" w14:textId="2493E26B" w:rsidR="001973A2" w:rsidRDefault="001973A2" w:rsidP="00B85B62">
                            <w:pPr>
                              <w:pStyle w:val="Nidungvnbn"/>
                              <w:ind w:firstLine="0"/>
                              <w:jc w:val="right"/>
                            </w:pPr>
                            <w:r>
                              <w:rPr>
                                <w:color w:val="000000"/>
                                <w:sz w:val="22"/>
                                <w:szCs w:val="22"/>
                              </w:rPr>
                              <w:t>0.4911</w:t>
                            </w:r>
                          </w:p>
                        </w:tc>
                        <w:tc>
                          <w:tcPr>
                            <w:tcW w:w="990" w:type="dxa"/>
                            <w:vAlign w:val="bottom"/>
                          </w:tcPr>
                          <w:p w14:paraId="06BB3A94" w14:textId="5861DE70" w:rsidR="001973A2" w:rsidRDefault="001973A2" w:rsidP="00B85B62">
                            <w:pPr>
                              <w:pStyle w:val="Nidungvnbn"/>
                              <w:ind w:firstLine="0"/>
                              <w:jc w:val="right"/>
                            </w:pPr>
                            <w:r>
                              <w:rPr>
                                <w:color w:val="000000"/>
                                <w:sz w:val="22"/>
                                <w:szCs w:val="22"/>
                              </w:rPr>
                              <w:t>0.4911</w:t>
                            </w:r>
                          </w:p>
                        </w:tc>
                        <w:tc>
                          <w:tcPr>
                            <w:tcW w:w="990" w:type="dxa"/>
                            <w:vAlign w:val="bottom"/>
                          </w:tcPr>
                          <w:p w14:paraId="57C2ED9F" w14:textId="3D9F580A" w:rsidR="001973A2" w:rsidRDefault="001973A2" w:rsidP="00B85B62">
                            <w:pPr>
                              <w:pStyle w:val="Nidungvnbn"/>
                              <w:ind w:firstLine="0"/>
                              <w:jc w:val="right"/>
                            </w:pPr>
                            <w:r>
                              <w:rPr>
                                <w:color w:val="000000"/>
                                <w:sz w:val="22"/>
                                <w:szCs w:val="22"/>
                              </w:rPr>
                              <w:t>3485</w:t>
                            </w:r>
                          </w:p>
                        </w:tc>
                      </w:tr>
                      <w:tr w:rsidR="001973A2" w14:paraId="43168616" w14:textId="77777777" w:rsidTr="00B85B62">
                        <w:trPr>
                          <w:trHeight w:val="379"/>
                        </w:trPr>
                        <w:tc>
                          <w:tcPr>
                            <w:tcW w:w="900" w:type="dxa"/>
                            <w:vMerge/>
                          </w:tcPr>
                          <w:p w14:paraId="47C2ECC1" w14:textId="77777777" w:rsidR="001973A2" w:rsidRDefault="001973A2" w:rsidP="00B85B62">
                            <w:pPr>
                              <w:pStyle w:val="Nidungvnbn"/>
                              <w:ind w:firstLine="0"/>
                              <w:jc w:val="left"/>
                              <w:rPr>
                                <w:b/>
                              </w:rPr>
                            </w:pPr>
                          </w:p>
                        </w:tc>
                        <w:tc>
                          <w:tcPr>
                            <w:tcW w:w="3330" w:type="dxa"/>
                            <w:vAlign w:val="bottom"/>
                          </w:tcPr>
                          <w:p w14:paraId="1C017D62" w14:textId="1EF07FD1" w:rsidR="001973A2" w:rsidRDefault="001973A2" w:rsidP="00B85B62">
                            <w:pPr>
                              <w:pStyle w:val="Nidungvnbn"/>
                              <w:ind w:firstLine="0"/>
                              <w:jc w:val="left"/>
                              <w:rPr>
                                <w:b/>
                              </w:rPr>
                            </w:pPr>
                            <w:r>
                              <w:rPr>
                                <w:color w:val="000000"/>
                                <w:sz w:val="22"/>
                                <w:szCs w:val="22"/>
                              </w:rPr>
                              <w:t>SemgHandSubjectCh2</w:t>
                            </w:r>
                          </w:p>
                        </w:tc>
                        <w:tc>
                          <w:tcPr>
                            <w:tcW w:w="900" w:type="dxa"/>
                            <w:vAlign w:val="bottom"/>
                          </w:tcPr>
                          <w:p w14:paraId="0033E735" w14:textId="0B643345" w:rsidR="001973A2" w:rsidRDefault="001973A2" w:rsidP="00B85B62">
                            <w:pPr>
                              <w:pStyle w:val="Nidungvnbn"/>
                              <w:ind w:firstLine="0"/>
                              <w:jc w:val="right"/>
                            </w:pPr>
                            <w:r>
                              <w:rPr>
                                <w:color w:val="000000"/>
                                <w:sz w:val="22"/>
                                <w:szCs w:val="22"/>
                              </w:rPr>
                              <w:t>0.7655</w:t>
                            </w:r>
                          </w:p>
                        </w:tc>
                        <w:tc>
                          <w:tcPr>
                            <w:tcW w:w="900" w:type="dxa"/>
                            <w:vAlign w:val="bottom"/>
                          </w:tcPr>
                          <w:p w14:paraId="62397E1F" w14:textId="1E0F9657" w:rsidR="001973A2" w:rsidRDefault="001973A2" w:rsidP="00B85B62">
                            <w:pPr>
                              <w:pStyle w:val="Nidungvnbn"/>
                              <w:ind w:firstLine="0"/>
                              <w:jc w:val="right"/>
                            </w:pPr>
                            <w:r>
                              <w:rPr>
                                <w:color w:val="000000"/>
                                <w:sz w:val="22"/>
                                <w:szCs w:val="22"/>
                              </w:rPr>
                              <w:t>0.72</w:t>
                            </w:r>
                          </w:p>
                        </w:tc>
                        <w:tc>
                          <w:tcPr>
                            <w:tcW w:w="900" w:type="dxa"/>
                            <w:vAlign w:val="bottom"/>
                          </w:tcPr>
                          <w:p w14:paraId="52A848FF" w14:textId="57074AE4" w:rsidR="001973A2" w:rsidRDefault="001973A2" w:rsidP="00B85B62">
                            <w:pPr>
                              <w:pStyle w:val="Nidungvnbn"/>
                              <w:ind w:firstLine="0"/>
                              <w:jc w:val="right"/>
                            </w:pPr>
                            <w:r>
                              <w:rPr>
                                <w:color w:val="000000"/>
                                <w:sz w:val="22"/>
                                <w:szCs w:val="22"/>
                              </w:rPr>
                              <w:t>0.72</w:t>
                            </w:r>
                          </w:p>
                        </w:tc>
                        <w:tc>
                          <w:tcPr>
                            <w:tcW w:w="990" w:type="dxa"/>
                            <w:vAlign w:val="bottom"/>
                          </w:tcPr>
                          <w:p w14:paraId="1D054FC8" w14:textId="4DD0EB03" w:rsidR="001973A2" w:rsidRDefault="001973A2" w:rsidP="00B85B62">
                            <w:pPr>
                              <w:pStyle w:val="Nidungvnbn"/>
                              <w:ind w:firstLine="0"/>
                              <w:jc w:val="right"/>
                            </w:pPr>
                            <w:r>
                              <w:rPr>
                                <w:color w:val="000000"/>
                                <w:sz w:val="22"/>
                                <w:szCs w:val="22"/>
                              </w:rPr>
                              <w:t>1334.7</w:t>
                            </w:r>
                          </w:p>
                        </w:tc>
                        <w:tc>
                          <w:tcPr>
                            <w:tcW w:w="990" w:type="dxa"/>
                            <w:vAlign w:val="bottom"/>
                          </w:tcPr>
                          <w:p w14:paraId="6FD269C5" w14:textId="250139F2" w:rsidR="001973A2" w:rsidRDefault="001973A2" w:rsidP="00B85B62">
                            <w:pPr>
                              <w:pStyle w:val="Nidungvnbn"/>
                              <w:ind w:firstLine="0"/>
                              <w:jc w:val="right"/>
                            </w:pPr>
                            <w:r>
                              <w:rPr>
                                <w:color w:val="000000"/>
                                <w:sz w:val="22"/>
                                <w:szCs w:val="22"/>
                              </w:rPr>
                              <w:t>0.7872</w:t>
                            </w:r>
                          </w:p>
                        </w:tc>
                        <w:tc>
                          <w:tcPr>
                            <w:tcW w:w="900" w:type="dxa"/>
                            <w:vAlign w:val="bottom"/>
                          </w:tcPr>
                          <w:p w14:paraId="76309AA8" w14:textId="3B18C93D" w:rsidR="001973A2" w:rsidRDefault="001973A2" w:rsidP="00B85B62">
                            <w:pPr>
                              <w:pStyle w:val="Nidungvnbn"/>
                              <w:ind w:firstLine="0"/>
                              <w:jc w:val="right"/>
                            </w:pPr>
                            <w:r>
                              <w:rPr>
                                <w:color w:val="000000"/>
                                <w:sz w:val="22"/>
                                <w:szCs w:val="22"/>
                              </w:rPr>
                              <w:t>0.7667</w:t>
                            </w:r>
                          </w:p>
                        </w:tc>
                        <w:tc>
                          <w:tcPr>
                            <w:tcW w:w="990" w:type="dxa"/>
                            <w:vAlign w:val="bottom"/>
                          </w:tcPr>
                          <w:p w14:paraId="41AA150B" w14:textId="40ECF836" w:rsidR="001973A2" w:rsidRDefault="001973A2" w:rsidP="00B85B62">
                            <w:pPr>
                              <w:pStyle w:val="Nidungvnbn"/>
                              <w:ind w:firstLine="0"/>
                              <w:jc w:val="right"/>
                            </w:pPr>
                            <w:r>
                              <w:rPr>
                                <w:color w:val="000000"/>
                                <w:sz w:val="22"/>
                                <w:szCs w:val="22"/>
                              </w:rPr>
                              <w:t>0.7667</w:t>
                            </w:r>
                          </w:p>
                        </w:tc>
                        <w:tc>
                          <w:tcPr>
                            <w:tcW w:w="990" w:type="dxa"/>
                            <w:vAlign w:val="bottom"/>
                          </w:tcPr>
                          <w:p w14:paraId="34F62422" w14:textId="5DFAFB4B" w:rsidR="001973A2" w:rsidRDefault="001973A2" w:rsidP="00B85B62">
                            <w:pPr>
                              <w:pStyle w:val="Nidungvnbn"/>
                              <w:ind w:firstLine="0"/>
                              <w:jc w:val="right"/>
                            </w:pPr>
                            <w:r>
                              <w:rPr>
                                <w:color w:val="000000"/>
                                <w:sz w:val="22"/>
                                <w:szCs w:val="22"/>
                              </w:rPr>
                              <w:t>3496.5</w:t>
                            </w:r>
                          </w:p>
                        </w:tc>
                      </w:tr>
                      <w:tr w:rsidR="001973A2" w14:paraId="6D295846" w14:textId="77777777" w:rsidTr="00B85B62">
                        <w:trPr>
                          <w:trHeight w:val="379"/>
                        </w:trPr>
                        <w:tc>
                          <w:tcPr>
                            <w:tcW w:w="900" w:type="dxa"/>
                            <w:vMerge/>
                          </w:tcPr>
                          <w:p w14:paraId="5222D8B3" w14:textId="77777777" w:rsidR="001973A2" w:rsidRDefault="001973A2" w:rsidP="00B85B62">
                            <w:pPr>
                              <w:pStyle w:val="Nidungvnbn"/>
                              <w:ind w:firstLine="0"/>
                              <w:jc w:val="left"/>
                              <w:rPr>
                                <w:b/>
                              </w:rPr>
                            </w:pPr>
                          </w:p>
                        </w:tc>
                        <w:tc>
                          <w:tcPr>
                            <w:tcW w:w="3330" w:type="dxa"/>
                            <w:vAlign w:val="bottom"/>
                          </w:tcPr>
                          <w:p w14:paraId="1DE03BA6" w14:textId="62D4B84A" w:rsidR="001973A2" w:rsidRDefault="001973A2" w:rsidP="00B85B62">
                            <w:pPr>
                              <w:pStyle w:val="Nidungvnbn"/>
                              <w:ind w:firstLine="0"/>
                              <w:jc w:val="left"/>
                              <w:rPr>
                                <w:b/>
                              </w:rPr>
                            </w:pPr>
                            <w:r>
                              <w:rPr>
                                <w:color w:val="000000"/>
                                <w:sz w:val="22"/>
                                <w:szCs w:val="22"/>
                              </w:rPr>
                              <w:t>ShapeletSim</w:t>
                            </w:r>
                          </w:p>
                        </w:tc>
                        <w:tc>
                          <w:tcPr>
                            <w:tcW w:w="900" w:type="dxa"/>
                            <w:vAlign w:val="bottom"/>
                          </w:tcPr>
                          <w:p w14:paraId="3E5D0301" w14:textId="15AEE5CC" w:rsidR="001973A2" w:rsidRDefault="001973A2" w:rsidP="00B85B62">
                            <w:pPr>
                              <w:pStyle w:val="Nidungvnbn"/>
                              <w:ind w:firstLine="0"/>
                              <w:jc w:val="right"/>
                            </w:pPr>
                            <w:r>
                              <w:rPr>
                                <w:color w:val="000000"/>
                                <w:sz w:val="22"/>
                                <w:szCs w:val="22"/>
                              </w:rPr>
                              <w:t>0.8261</w:t>
                            </w:r>
                          </w:p>
                        </w:tc>
                        <w:tc>
                          <w:tcPr>
                            <w:tcW w:w="900" w:type="dxa"/>
                            <w:vAlign w:val="bottom"/>
                          </w:tcPr>
                          <w:p w14:paraId="114923F1" w14:textId="71B280B3" w:rsidR="001973A2" w:rsidRDefault="001973A2" w:rsidP="00B85B62">
                            <w:pPr>
                              <w:pStyle w:val="Nidungvnbn"/>
                              <w:ind w:firstLine="0"/>
                              <w:jc w:val="right"/>
                            </w:pPr>
                            <w:r>
                              <w:rPr>
                                <w:color w:val="000000"/>
                                <w:sz w:val="22"/>
                                <w:szCs w:val="22"/>
                              </w:rPr>
                              <w:t>0.7333</w:t>
                            </w:r>
                          </w:p>
                        </w:tc>
                        <w:tc>
                          <w:tcPr>
                            <w:tcW w:w="900" w:type="dxa"/>
                            <w:vAlign w:val="bottom"/>
                          </w:tcPr>
                          <w:p w14:paraId="3DF4A194" w14:textId="680038B4" w:rsidR="001973A2" w:rsidRDefault="001973A2" w:rsidP="00B85B62">
                            <w:pPr>
                              <w:pStyle w:val="Nidungvnbn"/>
                              <w:ind w:firstLine="0"/>
                              <w:jc w:val="right"/>
                            </w:pPr>
                            <w:r>
                              <w:rPr>
                                <w:color w:val="000000"/>
                                <w:sz w:val="22"/>
                                <w:szCs w:val="22"/>
                              </w:rPr>
                              <w:t>0.7333</w:t>
                            </w:r>
                          </w:p>
                        </w:tc>
                        <w:tc>
                          <w:tcPr>
                            <w:tcW w:w="990" w:type="dxa"/>
                            <w:vAlign w:val="bottom"/>
                          </w:tcPr>
                          <w:p w14:paraId="6CE77A1D" w14:textId="6B8C3DF6" w:rsidR="001973A2" w:rsidRDefault="001973A2" w:rsidP="00B85B62">
                            <w:pPr>
                              <w:pStyle w:val="Nidungvnbn"/>
                              <w:ind w:firstLine="0"/>
                              <w:jc w:val="right"/>
                            </w:pPr>
                            <w:r>
                              <w:rPr>
                                <w:color w:val="000000"/>
                                <w:sz w:val="22"/>
                                <w:szCs w:val="22"/>
                              </w:rPr>
                              <w:t>819.2</w:t>
                            </w:r>
                          </w:p>
                        </w:tc>
                        <w:tc>
                          <w:tcPr>
                            <w:tcW w:w="990" w:type="dxa"/>
                            <w:vAlign w:val="bottom"/>
                          </w:tcPr>
                          <w:p w14:paraId="07449217" w14:textId="0087579F" w:rsidR="001973A2" w:rsidRDefault="001973A2" w:rsidP="00B85B62">
                            <w:pPr>
                              <w:pStyle w:val="Nidungvnbn"/>
                              <w:ind w:firstLine="0"/>
                              <w:jc w:val="right"/>
                            </w:pPr>
                            <w:r>
                              <w:rPr>
                                <w:color w:val="000000"/>
                                <w:sz w:val="22"/>
                                <w:szCs w:val="22"/>
                              </w:rPr>
                              <w:t>0.8535</w:t>
                            </w:r>
                          </w:p>
                        </w:tc>
                        <w:tc>
                          <w:tcPr>
                            <w:tcW w:w="900" w:type="dxa"/>
                            <w:vAlign w:val="bottom"/>
                          </w:tcPr>
                          <w:p w14:paraId="6CA53107" w14:textId="63392D66" w:rsidR="001973A2" w:rsidRDefault="001973A2" w:rsidP="00B85B62">
                            <w:pPr>
                              <w:pStyle w:val="Nidungvnbn"/>
                              <w:ind w:firstLine="0"/>
                              <w:jc w:val="right"/>
                            </w:pPr>
                            <w:r>
                              <w:rPr>
                                <w:color w:val="000000"/>
                                <w:sz w:val="22"/>
                                <w:szCs w:val="22"/>
                              </w:rPr>
                              <w:t>0.85</w:t>
                            </w:r>
                          </w:p>
                        </w:tc>
                        <w:tc>
                          <w:tcPr>
                            <w:tcW w:w="990" w:type="dxa"/>
                            <w:vAlign w:val="bottom"/>
                          </w:tcPr>
                          <w:p w14:paraId="1856CDFC" w14:textId="238F9C91" w:rsidR="001973A2" w:rsidRDefault="001973A2" w:rsidP="00B85B62">
                            <w:pPr>
                              <w:pStyle w:val="Nidungvnbn"/>
                              <w:ind w:firstLine="0"/>
                              <w:jc w:val="right"/>
                            </w:pPr>
                            <w:r>
                              <w:rPr>
                                <w:color w:val="000000"/>
                                <w:sz w:val="22"/>
                                <w:szCs w:val="22"/>
                              </w:rPr>
                              <w:t>0.85</w:t>
                            </w:r>
                          </w:p>
                        </w:tc>
                        <w:tc>
                          <w:tcPr>
                            <w:tcW w:w="990" w:type="dxa"/>
                            <w:vAlign w:val="bottom"/>
                          </w:tcPr>
                          <w:p w14:paraId="5528FA83" w14:textId="577624F1" w:rsidR="001973A2" w:rsidRDefault="001973A2" w:rsidP="00B85B62">
                            <w:pPr>
                              <w:pStyle w:val="Nidungvnbn"/>
                              <w:ind w:firstLine="0"/>
                              <w:jc w:val="right"/>
                            </w:pPr>
                            <w:r>
                              <w:rPr>
                                <w:color w:val="000000"/>
                                <w:sz w:val="22"/>
                                <w:szCs w:val="22"/>
                              </w:rPr>
                              <w:t>566.1</w:t>
                            </w:r>
                          </w:p>
                        </w:tc>
                      </w:tr>
                      <w:tr w:rsidR="001973A2" w14:paraId="60E2B837" w14:textId="77777777" w:rsidTr="00B85B62">
                        <w:trPr>
                          <w:trHeight w:val="379"/>
                        </w:trPr>
                        <w:tc>
                          <w:tcPr>
                            <w:tcW w:w="900" w:type="dxa"/>
                            <w:vMerge/>
                          </w:tcPr>
                          <w:p w14:paraId="662C781A" w14:textId="77777777" w:rsidR="001973A2" w:rsidRDefault="001973A2" w:rsidP="00B85B62">
                            <w:pPr>
                              <w:pStyle w:val="Nidungvnbn"/>
                              <w:ind w:firstLine="0"/>
                              <w:jc w:val="left"/>
                              <w:rPr>
                                <w:b/>
                              </w:rPr>
                            </w:pPr>
                          </w:p>
                        </w:tc>
                        <w:tc>
                          <w:tcPr>
                            <w:tcW w:w="3330" w:type="dxa"/>
                            <w:vAlign w:val="bottom"/>
                          </w:tcPr>
                          <w:p w14:paraId="53087541" w14:textId="7E31E7C5" w:rsidR="001973A2" w:rsidRDefault="001973A2" w:rsidP="00B85B62">
                            <w:pPr>
                              <w:pStyle w:val="Nidungvnbn"/>
                              <w:ind w:firstLine="0"/>
                              <w:jc w:val="left"/>
                              <w:rPr>
                                <w:b/>
                              </w:rPr>
                            </w:pPr>
                            <w:r>
                              <w:rPr>
                                <w:color w:val="000000"/>
                                <w:sz w:val="22"/>
                                <w:szCs w:val="22"/>
                              </w:rPr>
                              <w:t>ShapesAll</w:t>
                            </w:r>
                          </w:p>
                        </w:tc>
                        <w:tc>
                          <w:tcPr>
                            <w:tcW w:w="900" w:type="dxa"/>
                            <w:vAlign w:val="bottom"/>
                          </w:tcPr>
                          <w:p w14:paraId="06872977" w14:textId="5B9575DD" w:rsidR="001973A2" w:rsidRDefault="001973A2" w:rsidP="00B85B62">
                            <w:pPr>
                              <w:pStyle w:val="Nidungvnbn"/>
                              <w:ind w:firstLine="0"/>
                              <w:jc w:val="right"/>
                            </w:pPr>
                            <w:r>
                              <w:rPr>
                                <w:color w:val="000000"/>
                                <w:sz w:val="22"/>
                                <w:szCs w:val="22"/>
                              </w:rPr>
                              <w:t>0.9042</w:t>
                            </w:r>
                          </w:p>
                        </w:tc>
                        <w:tc>
                          <w:tcPr>
                            <w:tcW w:w="900" w:type="dxa"/>
                            <w:vAlign w:val="bottom"/>
                          </w:tcPr>
                          <w:p w14:paraId="0A4E6E76" w14:textId="0FD77E86" w:rsidR="001973A2" w:rsidRDefault="001973A2" w:rsidP="00B85B62">
                            <w:pPr>
                              <w:pStyle w:val="Nidungvnbn"/>
                              <w:ind w:firstLine="0"/>
                              <w:jc w:val="right"/>
                            </w:pPr>
                            <w:r>
                              <w:rPr>
                                <w:color w:val="000000"/>
                                <w:sz w:val="22"/>
                                <w:szCs w:val="22"/>
                              </w:rPr>
                              <w:t>0.8967</w:t>
                            </w:r>
                          </w:p>
                        </w:tc>
                        <w:tc>
                          <w:tcPr>
                            <w:tcW w:w="900" w:type="dxa"/>
                            <w:vAlign w:val="bottom"/>
                          </w:tcPr>
                          <w:p w14:paraId="7DF04921" w14:textId="591D88FC" w:rsidR="001973A2" w:rsidRDefault="001973A2" w:rsidP="00B85B62">
                            <w:pPr>
                              <w:pStyle w:val="Nidungvnbn"/>
                              <w:ind w:firstLine="0"/>
                              <w:jc w:val="right"/>
                            </w:pPr>
                            <w:r>
                              <w:rPr>
                                <w:color w:val="000000"/>
                                <w:sz w:val="22"/>
                                <w:szCs w:val="22"/>
                              </w:rPr>
                              <w:t>0.8967</w:t>
                            </w:r>
                          </w:p>
                        </w:tc>
                        <w:tc>
                          <w:tcPr>
                            <w:tcW w:w="990" w:type="dxa"/>
                            <w:vAlign w:val="bottom"/>
                          </w:tcPr>
                          <w:p w14:paraId="063273E6" w14:textId="5D1D0F20" w:rsidR="001973A2" w:rsidRDefault="001973A2" w:rsidP="00B85B62">
                            <w:pPr>
                              <w:pStyle w:val="Nidungvnbn"/>
                              <w:ind w:firstLine="0"/>
                              <w:jc w:val="right"/>
                            </w:pPr>
                            <w:r>
                              <w:rPr>
                                <w:color w:val="000000"/>
                                <w:sz w:val="22"/>
                                <w:szCs w:val="22"/>
                              </w:rPr>
                              <w:t>1350.5</w:t>
                            </w:r>
                          </w:p>
                        </w:tc>
                        <w:tc>
                          <w:tcPr>
                            <w:tcW w:w="990" w:type="dxa"/>
                            <w:vAlign w:val="bottom"/>
                          </w:tcPr>
                          <w:p w14:paraId="5894EA3D" w14:textId="6A740937" w:rsidR="001973A2" w:rsidRDefault="001973A2" w:rsidP="00B85B62">
                            <w:pPr>
                              <w:pStyle w:val="Nidungvnbn"/>
                              <w:ind w:firstLine="0"/>
                              <w:jc w:val="right"/>
                            </w:pPr>
                            <w:r>
                              <w:rPr>
                                <w:color w:val="000000"/>
                                <w:sz w:val="22"/>
                                <w:szCs w:val="22"/>
                              </w:rPr>
                              <w:t>0.901</w:t>
                            </w:r>
                          </w:p>
                        </w:tc>
                        <w:tc>
                          <w:tcPr>
                            <w:tcW w:w="900" w:type="dxa"/>
                            <w:vAlign w:val="bottom"/>
                          </w:tcPr>
                          <w:p w14:paraId="63EAFC07" w14:textId="009270C1" w:rsidR="001973A2" w:rsidRDefault="001973A2" w:rsidP="00B85B62">
                            <w:pPr>
                              <w:pStyle w:val="Nidungvnbn"/>
                              <w:ind w:firstLine="0"/>
                              <w:jc w:val="right"/>
                            </w:pPr>
                            <w:r>
                              <w:rPr>
                                <w:color w:val="000000"/>
                                <w:sz w:val="22"/>
                                <w:szCs w:val="22"/>
                              </w:rPr>
                              <w:t>0.8933</w:t>
                            </w:r>
                          </w:p>
                        </w:tc>
                        <w:tc>
                          <w:tcPr>
                            <w:tcW w:w="990" w:type="dxa"/>
                            <w:vAlign w:val="bottom"/>
                          </w:tcPr>
                          <w:p w14:paraId="48D37887" w14:textId="0CFC5390" w:rsidR="001973A2" w:rsidRDefault="001973A2" w:rsidP="00B85B62">
                            <w:pPr>
                              <w:pStyle w:val="Nidungvnbn"/>
                              <w:ind w:firstLine="0"/>
                              <w:jc w:val="right"/>
                            </w:pPr>
                            <w:r>
                              <w:rPr>
                                <w:color w:val="000000"/>
                                <w:sz w:val="22"/>
                                <w:szCs w:val="22"/>
                              </w:rPr>
                              <w:t>0.8933</w:t>
                            </w:r>
                          </w:p>
                        </w:tc>
                        <w:tc>
                          <w:tcPr>
                            <w:tcW w:w="990" w:type="dxa"/>
                            <w:vAlign w:val="bottom"/>
                          </w:tcPr>
                          <w:p w14:paraId="73C3A0AA" w14:textId="471E7EAD" w:rsidR="001973A2" w:rsidRDefault="001973A2" w:rsidP="00B85B62">
                            <w:pPr>
                              <w:pStyle w:val="Nidungvnbn"/>
                              <w:ind w:firstLine="0"/>
                              <w:jc w:val="right"/>
                            </w:pPr>
                            <w:r>
                              <w:rPr>
                                <w:color w:val="000000"/>
                                <w:sz w:val="22"/>
                                <w:szCs w:val="22"/>
                              </w:rPr>
                              <w:t>1993.8</w:t>
                            </w:r>
                          </w:p>
                        </w:tc>
                      </w:tr>
                      <w:tr w:rsidR="001973A2" w14:paraId="086C30D2" w14:textId="77777777" w:rsidTr="00B85B62">
                        <w:trPr>
                          <w:trHeight w:val="379"/>
                        </w:trPr>
                        <w:tc>
                          <w:tcPr>
                            <w:tcW w:w="900" w:type="dxa"/>
                            <w:vMerge/>
                          </w:tcPr>
                          <w:p w14:paraId="74C1FAD5" w14:textId="77777777" w:rsidR="001973A2" w:rsidRDefault="001973A2" w:rsidP="00B85B62">
                            <w:pPr>
                              <w:pStyle w:val="Nidungvnbn"/>
                              <w:ind w:firstLine="0"/>
                              <w:jc w:val="left"/>
                              <w:rPr>
                                <w:b/>
                              </w:rPr>
                            </w:pPr>
                          </w:p>
                        </w:tc>
                        <w:tc>
                          <w:tcPr>
                            <w:tcW w:w="3330" w:type="dxa"/>
                            <w:vAlign w:val="bottom"/>
                          </w:tcPr>
                          <w:p w14:paraId="50C0A9F3" w14:textId="3EDA27D3" w:rsidR="001973A2" w:rsidRDefault="001973A2" w:rsidP="00B85B62">
                            <w:pPr>
                              <w:pStyle w:val="Nidungvnbn"/>
                              <w:ind w:firstLine="0"/>
                              <w:jc w:val="left"/>
                              <w:rPr>
                                <w:b/>
                              </w:rPr>
                            </w:pPr>
                            <w:r>
                              <w:rPr>
                                <w:color w:val="000000"/>
                                <w:sz w:val="22"/>
                                <w:szCs w:val="22"/>
                              </w:rPr>
                              <w:t>SmallKitchenAppliances</w:t>
                            </w:r>
                          </w:p>
                        </w:tc>
                        <w:tc>
                          <w:tcPr>
                            <w:tcW w:w="900" w:type="dxa"/>
                            <w:vAlign w:val="bottom"/>
                          </w:tcPr>
                          <w:p w14:paraId="0A44B0C3" w14:textId="5236A464" w:rsidR="001973A2" w:rsidRDefault="001973A2" w:rsidP="00B85B62">
                            <w:pPr>
                              <w:pStyle w:val="Nidungvnbn"/>
                              <w:ind w:firstLine="0"/>
                              <w:jc w:val="right"/>
                            </w:pPr>
                            <w:r>
                              <w:rPr>
                                <w:color w:val="000000"/>
                                <w:sz w:val="22"/>
                                <w:szCs w:val="22"/>
                              </w:rPr>
                              <w:t>0.776</w:t>
                            </w:r>
                          </w:p>
                        </w:tc>
                        <w:tc>
                          <w:tcPr>
                            <w:tcW w:w="900" w:type="dxa"/>
                            <w:vAlign w:val="bottom"/>
                          </w:tcPr>
                          <w:p w14:paraId="083DE862" w14:textId="154D68E5" w:rsidR="001973A2" w:rsidRDefault="001973A2" w:rsidP="00B85B62">
                            <w:pPr>
                              <w:pStyle w:val="Nidungvnbn"/>
                              <w:ind w:firstLine="0"/>
                              <w:jc w:val="right"/>
                            </w:pPr>
                            <w:r>
                              <w:rPr>
                                <w:color w:val="000000"/>
                                <w:sz w:val="22"/>
                                <w:szCs w:val="22"/>
                              </w:rPr>
                              <w:t>0.776</w:t>
                            </w:r>
                          </w:p>
                        </w:tc>
                        <w:tc>
                          <w:tcPr>
                            <w:tcW w:w="900" w:type="dxa"/>
                            <w:vAlign w:val="bottom"/>
                          </w:tcPr>
                          <w:p w14:paraId="4A08AC47" w14:textId="55BDE77E" w:rsidR="001973A2" w:rsidRDefault="001973A2" w:rsidP="00B85B62">
                            <w:pPr>
                              <w:pStyle w:val="Nidungvnbn"/>
                              <w:ind w:firstLine="0"/>
                              <w:jc w:val="right"/>
                            </w:pPr>
                            <w:r>
                              <w:rPr>
                                <w:color w:val="000000"/>
                                <w:sz w:val="22"/>
                                <w:szCs w:val="22"/>
                              </w:rPr>
                              <w:t>0.776</w:t>
                            </w:r>
                          </w:p>
                        </w:tc>
                        <w:tc>
                          <w:tcPr>
                            <w:tcW w:w="990" w:type="dxa"/>
                            <w:vAlign w:val="bottom"/>
                          </w:tcPr>
                          <w:p w14:paraId="49C5EDDE" w14:textId="71669F7E" w:rsidR="001973A2" w:rsidRDefault="001973A2" w:rsidP="00B85B62">
                            <w:pPr>
                              <w:pStyle w:val="Nidungvnbn"/>
                              <w:ind w:firstLine="0"/>
                              <w:jc w:val="right"/>
                            </w:pPr>
                            <w:r>
                              <w:rPr>
                                <w:color w:val="000000"/>
                                <w:sz w:val="22"/>
                                <w:szCs w:val="22"/>
                              </w:rPr>
                              <w:t>849.9</w:t>
                            </w:r>
                          </w:p>
                        </w:tc>
                        <w:tc>
                          <w:tcPr>
                            <w:tcW w:w="990" w:type="dxa"/>
                            <w:vAlign w:val="bottom"/>
                          </w:tcPr>
                          <w:p w14:paraId="494341D4" w14:textId="77EE7D23" w:rsidR="001973A2" w:rsidRDefault="001973A2" w:rsidP="00B85B62">
                            <w:pPr>
                              <w:pStyle w:val="Nidungvnbn"/>
                              <w:ind w:firstLine="0"/>
                              <w:jc w:val="right"/>
                            </w:pPr>
                            <w:r>
                              <w:rPr>
                                <w:color w:val="000000"/>
                                <w:sz w:val="22"/>
                                <w:szCs w:val="22"/>
                              </w:rPr>
                              <w:t>0.7608</w:t>
                            </w:r>
                          </w:p>
                        </w:tc>
                        <w:tc>
                          <w:tcPr>
                            <w:tcW w:w="900" w:type="dxa"/>
                            <w:vAlign w:val="bottom"/>
                          </w:tcPr>
                          <w:p w14:paraId="3441363C" w14:textId="13439869" w:rsidR="001973A2" w:rsidRDefault="001973A2" w:rsidP="00B85B62">
                            <w:pPr>
                              <w:pStyle w:val="Nidungvnbn"/>
                              <w:ind w:firstLine="0"/>
                              <w:jc w:val="right"/>
                            </w:pPr>
                            <w:r>
                              <w:rPr>
                                <w:color w:val="000000"/>
                                <w:sz w:val="22"/>
                                <w:szCs w:val="22"/>
                              </w:rPr>
                              <w:t>0.7547</w:t>
                            </w:r>
                          </w:p>
                        </w:tc>
                        <w:tc>
                          <w:tcPr>
                            <w:tcW w:w="990" w:type="dxa"/>
                            <w:vAlign w:val="bottom"/>
                          </w:tcPr>
                          <w:p w14:paraId="44CA7BEE" w14:textId="233AAED1" w:rsidR="001973A2" w:rsidRDefault="001973A2" w:rsidP="00B85B62">
                            <w:pPr>
                              <w:pStyle w:val="Nidungvnbn"/>
                              <w:ind w:firstLine="0"/>
                              <w:jc w:val="right"/>
                            </w:pPr>
                            <w:r>
                              <w:rPr>
                                <w:color w:val="000000"/>
                                <w:sz w:val="22"/>
                                <w:szCs w:val="22"/>
                              </w:rPr>
                              <w:t>0.7547</w:t>
                            </w:r>
                          </w:p>
                        </w:tc>
                        <w:tc>
                          <w:tcPr>
                            <w:tcW w:w="990" w:type="dxa"/>
                            <w:vAlign w:val="bottom"/>
                          </w:tcPr>
                          <w:p w14:paraId="27013506" w14:textId="1D514405" w:rsidR="001973A2" w:rsidRDefault="001973A2" w:rsidP="00B85B62">
                            <w:pPr>
                              <w:pStyle w:val="Nidungvnbn"/>
                              <w:ind w:firstLine="0"/>
                              <w:jc w:val="right"/>
                            </w:pPr>
                            <w:r>
                              <w:rPr>
                                <w:color w:val="000000"/>
                                <w:sz w:val="22"/>
                                <w:szCs w:val="22"/>
                              </w:rPr>
                              <w:t>580.5</w:t>
                            </w:r>
                          </w:p>
                        </w:tc>
                      </w:tr>
                      <w:tr w:rsidR="001973A2" w14:paraId="032AEDFE" w14:textId="77777777" w:rsidTr="00B85B62">
                        <w:trPr>
                          <w:trHeight w:val="379"/>
                        </w:trPr>
                        <w:tc>
                          <w:tcPr>
                            <w:tcW w:w="900" w:type="dxa"/>
                            <w:vMerge/>
                          </w:tcPr>
                          <w:p w14:paraId="399998C5" w14:textId="77777777" w:rsidR="001973A2" w:rsidRDefault="001973A2" w:rsidP="00B85B62">
                            <w:pPr>
                              <w:pStyle w:val="Nidungvnbn"/>
                              <w:ind w:firstLine="0"/>
                              <w:jc w:val="left"/>
                              <w:rPr>
                                <w:b/>
                              </w:rPr>
                            </w:pPr>
                          </w:p>
                        </w:tc>
                        <w:tc>
                          <w:tcPr>
                            <w:tcW w:w="3330" w:type="dxa"/>
                            <w:vAlign w:val="bottom"/>
                          </w:tcPr>
                          <w:p w14:paraId="5486850C" w14:textId="090192FF" w:rsidR="001973A2" w:rsidRDefault="001973A2" w:rsidP="00B85B62">
                            <w:pPr>
                              <w:pStyle w:val="Nidungvnbn"/>
                              <w:ind w:firstLine="0"/>
                              <w:jc w:val="left"/>
                              <w:rPr>
                                <w:b/>
                              </w:rPr>
                            </w:pPr>
                            <w:r>
                              <w:rPr>
                                <w:color w:val="000000"/>
                                <w:sz w:val="22"/>
                                <w:szCs w:val="22"/>
                              </w:rPr>
                              <w:t>SmoothSubspace</w:t>
                            </w:r>
                          </w:p>
                        </w:tc>
                        <w:tc>
                          <w:tcPr>
                            <w:tcW w:w="900" w:type="dxa"/>
                            <w:vAlign w:val="bottom"/>
                          </w:tcPr>
                          <w:p w14:paraId="47AB0223" w14:textId="1C70FB9C" w:rsidR="001973A2" w:rsidRDefault="001973A2" w:rsidP="00B85B62">
                            <w:pPr>
                              <w:pStyle w:val="Nidungvnbn"/>
                              <w:ind w:firstLine="0"/>
                              <w:jc w:val="right"/>
                            </w:pPr>
                            <w:r>
                              <w:rPr>
                                <w:color w:val="000000"/>
                                <w:sz w:val="22"/>
                                <w:szCs w:val="22"/>
                              </w:rPr>
                              <w:t>0.9811</w:t>
                            </w:r>
                          </w:p>
                        </w:tc>
                        <w:tc>
                          <w:tcPr>
                            <w:tcW w:w="900" w:type="dxa"/>
                            <w:vAlign w:val="bottom"/>
                          </w:tcPr>
                          <w:p w14:paraId="067DDE52" w14:textId="35714146" w:rsidR="001973A2" w:rsidRDefault="001973A2" w:rsidP="00B85B62">
                            <w:pPr>
                              <w:pStyle w:val="Nidungvnbn"/>
                              <w:ind w:firstLine="0"/>
                              <w:jc w:val="right"/>
                            </w:pPr>
                            <w:r>
                              <w:rPr>
                                <w:color w:val="000000"/>
                                <w:sz w:val="22"/>
                                <w:szCs w:val="22"/>
                              </w:rPr>
                              <w:t>0.98</w:t>
                            </w:r>
                          </w:p>
                        </w:tc>
                        <w:tc>
                          <w:tcPr>
                            <w:tcW w:w="900" w:type="dxa"/>
                            <w:vAlign w:val="bottom"/>
                          </w:tcPr>
                          <w:p w14:paraId="25C6AEF5" w14:textId="54E1FDB5" w:rsidR="001973A2" w:rsidRDefault="001973A2" w:rsidP="00B85B62">
                            <w:pPr>
                              <w:pStyle w:val="Nidungvnbn"/>
                              <w:ind w:firstLine="0"/>
                              <w:jc w:val="right"/>
                            </w:pPr>
                            <w:r>
                              <w:rPr>
                                <w:color w:val="000000"/>
                                <w:sz w:val="22"/>
                                <w:szCs w:val="22"/>
                              </w:rPr>
                              <w:t>0.98</w:t>
                            </w:r>
                          </w:p>
                        </w:tc>
                        <w:tc>
                          <w:tcPr>
                            <w:tcW w:w="990" w:type="dxa"/>
                            <w:vAlign w:val="bottom"/>
                          </w:tcPr>
                          <w:p w14:paraId="5232A533" w14:textId="7CCEFC71" w:rsidR="001973A2" w:rsidRDefault="001973A2" w:rsidP="00B85B62">
                            <w:pPr>
                              <w:pStyle w:val="Nidungvnbn"/>
                              <w:ind w:firstLine="0"/>
                              <w:jc w:val="right"/>
                            </w:pPr>
                            <w:r>
                              <w:rPr>
                                <w:color w:val="000000"/>
                                <w:sz w:val="22"/>
                                <w:szCs w:val="22"/>
                              </w:rPr>
                              <w:t>339.1</w:t>
                            </w:r>
                          </w:p>
                        </w:tc>
                        <w:tc>
                          <w:tcPr>
                            <w:tcW w:w="990" w:type="dxa"/>
                            <w:vAlign w:val="bottom"/>
                          </w:tcPr>
                          <w:p w14:paraId="7BF87834" w14:textId="51AB4137" w:rsidR="001973A2" w:rsidRDefault="001973A2" w:rsidP="00B85B62">
                            <w:pPr>
                              <w:pStyle w:val="Nidungvnbn"/>
                              <w:ind w:firstLine="0"/>
                              <w:jc w:val="right"/>
                            </w:pPr>
                            <w:r>
                              <w:rPr>
                                <w:color w:val="000000"/>
                                <w:sz w:val="22"/>
                                <w:szCs w:val="22"/>
                              </w:rPr>
                              <w:t>0.9742</w:t>
                            </w:r>
                          </w:p>
                        </w:tc>
                        <w:tc>
                          <w:tcPr>
                            <w:tcW w:w="900" w:type="dxa"/>
                            <w:vAlign w:val="bottom"/>
                          </w:tcPr>
                          <w:p w14:paraId="06286B90" w14:textId="31F1CD2C" w:rsidR="001973A2" w:rsidRDefault="001973A2" w:rsidP="00B85B62">
                            <w:pPr>
                              <w:pStyle w:val="Nidungvnbn"/>
                              <w:ind w:firstLine="0"/>
                              <w:jc w:val="right"/>
                            </w:pPr>
                            <w:r>
                              <w:rPr>
                                <w:color w:val="000000"/>
                                <w:sz w:val="22"/>
                                <w:szCs w:val="22"/>
                              </w:rPr>
                              <w:t>0.9733</w:t>
                            </w:r>
                          </w:p>
                        </w:tc>
                        <w:tc>
                          <w:tcPr>
                            <w:tcW w:w="990" w:type="dxa"/>
                            <w:vAlign w:val="bottom"/>
                          </w:tcPr>
                          <w:p w14:paraId="57B332C7" w14:textId="2458E3EF" w:rsidR="001973A2" w:rsidRDefault="001973A2" w:rsidP="00B85B62">
                            <w:pPr>
                              <w:pStyle w:val="Nidungvnbn"/>
                              <w:ind w:firstLine="0"/>
                              <w:jc w:val="right"/>
                            </w:pPr>
                            <w:r>
                              <w:rPr>
                                <w:color w:val="000000"/>
                                <w:sz w:val="22"/>
                                <w:szCs w:val="22"/>
                              </w:rPr>
                              <w:t>0.9733</w:t>
                            </w:r>
                          </w:p>
                        </w:tc>
                        <w:tc>
                          <w:tcPr>
                            <w:tcW w:w="990" w:type="dxa"/>
                            <w:vAlign w:val="bottom"/>
                          </w:tcPr>
                          <w:p w14:paraId="10AFD05E" w14:textId="012CFE3A" w:rsidR="001973A2" w:rsidRDefault="001973A2" w:rsidP="00B85B62">
                            <w:pPr>
                              <w:pStyle w:val="Nidungvnbn"/>
                              <w:ind w:firstLine="0"/>
                              <w:jc w:val="right"/>
                            </w:pPr>
                            <w:r>
                              <w:rPr>
                                <w:color w:val="000000"/>
                                <w:sz w:val="22"/>
                                <w:szCs w:val="22"/>
                              </w:rPr>
                              <w:t>130.7</w:t>
                            </w:r>
                          </w:p>
                        </w:tc>
                      </w:tr>
                      <w:tr w:rsidR="001973A2" w14:paraId="7084D5FD" w14:textId="77777777" w:rsidTr="00B85B62">
                        <w:trPr>
                          <w:trHeight w:val="379"/>
                        </w:trPr>
                        <w:tc>
                          <w:tcPr>
                            <w:tcW w:w="900" w:type="dxa"/>
                            <w:vMerge/>
                          </w:tcPr>
                          <w:p w14:paraId="20F8DAA7" w14:textId="77777777" w:rsidR="001973A2" w:rsidRDefault="001973A2" w:rsidP="00B85B62">
                            <w:pPr>
                              <w:pStyle w:val="Nidungvnbn"/>
                              <w:ind w:firstLine="0"/>
                              <w:jc w:val="left"/>
                              <w:rPr>
                                <w:b/>
                              </w:rPr>
                            </w:pPr>
                          </w:p>
                        </w:tc>
                        <w:tc>
                          <w:tcPr>
                            <w:tcW w:w="3330" w:type="dxa"/>
                            <w:vAlign w:val="bottom"/>
                          </w:tcPr>
                          <w:p w14:paraId="05E9070D" w14:textId="2BB76646" w:rsidR="001973A2" w:rsidRDefault="001973A2" w:rsidP="00B85B62">
                            <w:pPr>
                              <w:pStyle w:val="Nidungvnbn"/>
                              <w:ind w:firstLine="0"/>
                              <w:jc w:val="left"/>
                              <w:rPr>
                                <w:b/>
                              </w:rPr>
                            </w:pPr>
                            <w:r>
                              <w:rPr>
                                <w:color w:val="000000"/>
                                <w:sz w:val="22"/>
                                <w:szCs w:val="22"/>
                              </w:rPr>
                              <w:t>SonyAIBORobotSurface1</w:t>
                            </w:r>
                          </w:p>
                        </w:tc>
                        <w:tc>
                          <w:tcPr>
                            <w:tcW w:w="900" w:type="dxa"/>
                            <w:vAlign w:val="bottom"/>
                          </w:tcPr>
                          <w:p w14:paraId="57C021B0" w14:textId="35DB6292" w:rsidR="001973A2" w:rsidRDefault="001973A2" w:rsidP="00B85B62">
                            <w:pPr>
                              <w:pStyle w:val="Nidungvnbn"/>
                              <w:ind w:firstLine="0"/>
                              <w:jc w:val="right"/>
                            </w:pPr>
                            <w:r>
                              <w:rPr>
                                <w:color w:val="000000"/>
                                <w:sz w:val="22"/>
                                <w:szCs w:val="22"/>
                              </w:rPr>
                              <w:t>0.9433</w:t>
                            </w:r>
                          </w:p>
                        </w:tc>
                        <w:tc>
                          <w:tcPr>
                            <w:tcW w:w="900" w:type="dxa"/>
                            <w:vAlign w:val="bottom"/>
                          </w:tcPr>
                          <w:p w14:paraId="00D93DF9" w14:textId="3C615E65" w:rsidR="001973A2" w:rsidRDefault="001973A2" w:rsidP="00B85B62">
                            <w:pPr>
                              <w:pStyle w:val="Nidungvnbn"/>
                              <w:ind w:firstLine="0"/>
                              <w:jc w:val="right"/>
                            </w:pPr>
                            <w:r>
                              <w:rPr>
                                <w:color w:val="000000"/>
                                <w:sz w:val="22"/>
                                <w:szCs w:val="22"/>
                              </w:rPr>
                              <w:t>0.9451</w:t>
                            </w:r>
                          </w:p>
                        </w:tc>
                        <w:tc>
                          <w:tcPr>
                            <w:tcW w:w="900" w:type="dxa"/>
                            <w:vAlign w:val="bottom"/>
                          </w:tcPr>
                          <w:p w14:paraId="292B358D" w14:textId="7E6F1CFB" w:rsidR="001973A2" w:rsidRDefault="001973A2" w:rsidP="00B85B62">
                            <w:pPr>
                              <w:pStyle w:val="Nidungvnbn"/>
                              <w:ind w:firstLine="0"/>
                              <w:jc w:val="right"/>
                            </w:pPr>
                            <w:r>
                              <w:rPr>
                                <w:color w:val="000000"/>
                                <w:sz w:val="22"/>
                                <w:szCs w:val="22"/>
                              </w:rPr>
                              <w:t>0.9519</w:t>
                            </w:r>
                          </w:p>
                        </w:tc>
                        <w:tc>
                          <w:tcPr>
                            <w:tcW w:w="990" w:type="dxa"/>
                            <w:vAlign w:val="bottom"/>
                          </w:tcPr>
                          <w:p w14:paraId="79B22F9F" w14:textId="07B7D6A7" w:rsidR="001973A2" w:rsidRDefault="001973A2" w:rsidP="00B85B62">
                            <w:pPr>
                              <w:pStyle w:val="Nidungvnbn"/>
                              <w:ind w:firstLine="0"/>
                              <w:jc w:val="right"/>
                            </w:pPr>
                            <w:r>
                              <w:rPr>
                                <w:color w:val="000000"/>
                                <w:sz w:val="22"/>
                                <w:szCs w:val="22"/>
                              </w:rPr>
                              <w:t>2212.8</w:t>
                            </w:r>
                          </w:p>
                        </w:tc>
                        <w:tc>
                          <w:tcPr>
                            <w:tcW w:w="990" w:type="dxa"/>
                            <w:vAlign w:val="bottom"/>
                          </w:tcPr>
                          <w:p w14:paraId="43D9E474" w14:textId="3621A59A" w:rsidR="001973A2" w:rsidRDefault="001973A2" w:rsidP="00B85B62">
                            <w:pPr>
                              <w:pStyle w:val="Nidungvnbn"/>
                              <w:ind w:firstLine="0"/>
                              <w:jc w:val="right"/>
                            </w:pPr>
                            <w:r>
                              <w:rPr>
                                <w:color w:val="000000"/>
                                <w:sz w:val="22"/>
                                <w:szCs w:val="22"/>
                              </w:rPr>
                              <w:t>0.9574</w:t>
                            </w:r>
                          </w:p>
                        </w:tc>
                        <w:tc>
                          <w:tcPr>
                            <w:tcW w:w="900" w:type="dxa"/>
                            <w:vAlign w:val="bottom"/>
                          </w:tcPr>
                          <w:p w14:paraId="191E17C6" w14:textId="43DAD711" w:rsidR="001973A2" w:rsidRDefault="001973A2" w:rsidP="00B85B62">
                            <w:pPr>
                              <w:pStyle w:val="Nidungvnbn"/>
                              <w:ind w:firstLine="0"/>
                              <w:jc w:val="right"/>
                            </w:pPr>
                            <w:r>
                              <w:rPr>
                                <w:color w:val="000000"/>
                                <w:sz w:val="22"/>
                                <w:szCs w:val="22"/>
                              </w:rPr>
                              <w:t>0.9601</w:t>
                            </w:r>
                          </w:p>
                        </w:tc>
                        <w:tc>
                          <w:tcPr>
                            <w:tcW w:w="990" w:type="dxa"/>
                            <w:vAlign w:val="bottom"/>
                          </w:tcPr>
                          <w:p w14:paraId="3282D468" w14:textId="3D798F7A" w:rsidR="001973A2" w:rsidRDefault="001973A2" w:rsidP="00B85B62">
                            <w:pPr>
                              <w:pStyle w:val="Nidungvnbn"/>
                              <w:ind w:firstLine="0"/>
                              <w:jc w:val="right"/>
                            </w:pPr>
                            <w:r>
                              <w:rPr>
                                <w:color w:val="000000"/>
                                <w:sz w:val="22"/>
                                <w:szCs w:val="22"/>
                              </w:rPr>
                              <w:t>0.965</w:t>
                            </w:r>
                          </w:p>
                        </w:tc>
                        <w:tc>
                          <w:tcPr>
                            <w:tcW w:w="990" w:type="dxa"/>
                            <w:vAlign w:val="bottom"/>
                          </w:tcPr>
                          <w:p w14:paraId="601B6C93" w14:textId="7B820F29" w:rsidR="001973A2" w:rsidRDefault="001973A2" w:rsidP="00B85B62">
                            <w:pPr>
                              <w:pStyle w:val="Nidungvnbn"/>
                              <w:ind w:firstLine="0"/>
                              <w:jc w:val="right"/>
                            </w:pPr>
                            <w:r>
                              <w:rPr>
                                <w:color w:val="000000"/>
                                <w:sz w:val="22"/>
                                <w:szCs w:val="22"/>
                              </w:rPr>
                              <w:t>1167.7</w:t>
                            </w:r>
                          </w:p>
                        </w:tc>
                      </w:tr>
                    </w:tbl>
                    <w:p w14:paraId="331242A6" w14:textId="77777777" w:rsidR="001973A2" w:rsidRDefault="001973A2" w:rsidP="008365CF">
                      <w:pPr>
                        <w:jc w:val="right"/>
                      </w:pPr>
                    </w:p>
                  </w:txbxContent>
                </v:textbox>
                <w10:wrap anchorx="margin"/>
              </v:shape>
            </w:pict>
          </mc:Fallback>
        </mc:AlternateContent>
      </w:r>
      <w:bookmarkEnd w:id="234"/>
      <w:bookmarkEnd w:id="235"/>
      <w:bookmarkEnd w:id="236"/>
      <w:bookmarkEnd w:id="237"/>
    </w:p>
    <w:p w14:paraId="6458A283" w14:textId="4DA84884" w:rsidR="008365CF" w:rsidRDefault="008365CF" w:rsidP="008365CF">
      <w:pPr>
        <w:pStyle w:val="Tiumccp1"/>
        <w:rPr>
          <w:lang w:val="vi-VN"/>
        </w:rPr>
      </w:pPr>
    </w:p>
    <w:p w14:paraId="375F55A8" w14:textId="57715428" w:rsidR="008365CF" w:rsidRDefault="008365CF" w:rsidP="008365CF">
      <w:pPr>
        <w:pStyle w:val="Tiumccp1"/>
        <w:rPr>
          <w:lang w:val="vi-VN"/>
        </w:rPr>
      </w:pPr>
    </w:p>
    <w:p w14:paraId="5F65CE3E" w14:textId="075508AF" w:rsidR="008365CF" w:rsidRDefault="008365CF" w:rsidP="008365CF">
      <w:pPr>
        <w:pStyle w:val="Tiumccp1"/>
        <w:rPr>
          <w:lang w:val="vi-VN"/>
        </w:rPr>
      </w:pPr>
    </w:p>
    <w:p w14:paraId="5FA613E9" w14:textId="1C5ECDF8" w:rsidR="008365CF" w:rsidRDefault="008365CF" w:rsidP="008365CF">
      <w:pPr>
        <w:pStyle w:val="Tiumccp1"/>
        <w:rPr>
          <w:lang w:val="vi-VN"/>
        </w:rPr>
      </w:pPr>
    </w:p>
    <w:p w14:paraId="0156C75C" w14:textId="709C6374" w:rsidR="008365CF" w:rsidRDefault="008365CF" w:rsidP="008365CF">
      <w:pPr>
        <w:pStyle w:val="Tiumccp1"/>
        <w:rPr>
          <w:lang w:val="vi-VN"/>
        </w:rPr>
      </w:pPr>
    </w:p>
    <w:p w14:paraId="792AD59B" w14:textId="77777777" w:rsidR="008365CF" w:rsidRDefault="008365CF" w:rsidP="008365CF">
      <w:pPr>
        <w:pStyle w:val="Tiumccp1"/>
        <w:rPr>
          <w:lang w:val="vi-VN"/>
        </w:rPr>
      </w:pPr>
    </w:p>
    <w:p w14:paraId="7B519C8F" w14:textId="77777777" w:rsidR="008365CF" w:rsidRDefault="008365CF" w:rsidP="008365CF">
      <w:pPr>
        <w:pStyle w:val="Tiumccp1"/>
        <w:rPr>
          <w:lang w:val="vi-VN"/>
        </w:rPr>
      </w:pPr>
    </w:p>
    <w:p w14:paraId="04F00C12" w14:textId="77777777" w:rsidR="008365CF" w:rsidRDefault="008365CF" w:rsidP="008365CF">
      <w:pPr>
        <w:pStyle w:val="Tiumccp1"/>
        <w:rPr>
          <w:lang w:val="vi-VN"/>
        </w:rPr>
      </w:pPr>
    </w:p>
    <w:p w14:paraId="080BB43B" w14:textId="77777777" w:rsidR="008365CF" w:rsidRDefault="008365CF" w:rsidP="008365CF">
      <w:pPr>
        <w:pStyle w:val="Tiumccp1"/>
        <w:rPr>
          <w:lang w:val="vi-VN"/>
        </w:rPr>
      </w:pPr>
    </w:p>
    <w:p w14:paraId="440DFCEC" w14:textId="77777777" w:rsidR="008365CF" w:rsidRDefault="008365CF" w:rsidP="008365CF">
      <w:pPr>
        <w:pStyle w:val="Tiumccp1"/>
        <w:rPr>
          <w:lang w:val="vi-VN"/>
        </w:rPr>
      </w:pPr>
    </w:p>
    <w:p w14:paraId="67ACBA21" w14:textId="77777777" w:rsidR="008365CF" w:rsidRDefault="008365CF" w:rsidP="008365CF">
      <w:pPr>
        <w:pStyle w:val="Tiumccp1"/>
        <w:rPr>
          <w:lang w:val="vi-VN"/>
        </w:rPr>
      </w:pPr>
    </w:p>
    <w:p w14:paraId="686D805E" w14:textId="77777777" w:rsidR="008365CF" w:rsidRDefault="008365CF" w:rsidP="008365CF">
      <w:pPr>
        <w:pStyle w:val="Tiumccp1"/>
        <w:rPr>
          <w:lang w:val="vi-VN"/>
        </w:rPr>
      </w:pPr>
    </w:p>
    <w:p w14:paraId="4BE28411" w14:textId="77777777" w:rsidR="008365CF" w:rsidRDefault="008365CF" w:rsidP="008365CF">
      <w:pPr>
        <w:pStyle w:val="Tiumccp1"/>
        <w:rPr>
          <w:lang w:val="vi-VN"/>
        </w:rPr>
      </w:pPr>
    </w:p>
    <w:p w14:paraId="4BF16BEC" w14:textId="77777777" w:rsidR="008365CF" w:rsidRDefault="008365CF" w:rsidP="008365CF">
      <w:pPr>
        <w:pStyle w:val="Tiumccp1"/>
        <w:rPr>
          <w:lang w:val="vi-VN"/>
        </w:rPr>
      </w:pPr>
    </w:p>
    <w:p w14:paraId="07C61E38" w14:textId="77777777" w:rsidR="008365CF" w:rsidRDefault="008365CF" w:rsidP="008365CF">
      <w:pPr>
        <w:pStyle w:val="Tiumccp1"/>
        <w:rPr>
          <w:lang w:val="vi-VN"/>
        </w:rPr>
      </w:pPr>
    </w:p>
    <w:p w14:paraId="568209E2" w14:textId="77777777" w:rsidR="008365CF" w:rsidRDefault="008365CF" w:rsidP="008365CF">
      <w:pPr>
        <w:pStyle w:val="Tiumccp1"/>
        <w:rPr>
          <w:lang w:val="vi-VN"/>
        </w:rPr>
      </w:pPr>
    </w:p>
    <w:p w14:paraId="55C1FE23" w14:textId="77777777" w:rsidR="008365CF" w:rsidRDefault="008365CF" w:rsidP="008365CF">
      <w:pPr>
        <w:pStyle w:val="Tiumccp1"/>
        <w:rPr>
          <w:lang w:val="vi-VN"/>
        </w:rPr>
      </w:pPr>
    </w:p>
    <w:p w14:paraId="0E3F7928" w14:textId="77777777" w:rsidR="008365CF" w:rsidRDefault="008365CF" w:rsidP="008365CF">
      <w:pPr>
        <w:pStyle w:val="Tiumccp1"/>
        <w:rPr>
          <w:lang w:val="vi-VN"/>
        </w:rPr>
      </w:pPr>
    </w:p>
    <w:p w14:paraId="3417B159" w14:textId="77777777" w:rsidR="008365CF" w:rsidRDefault="008365CF" w:rsidP="008365CF">
      <w:pPr>
        <w:pStyle w:val="Tiumccp1"/>
        <w:rPr>
          <w:lang w:val="vi-VN"/>
        </w:rPr>
      </w:pPr>
    </w:p>
    <w:p w14:paraId="0BFB778E" w14:textId="77777777" w:rsidR="008365CF" w:rsidRDefault="008365CF" w:rsidP="008365CF">
      <w:pPr>
        <w:pStyle w:val="Tiumccp1"/>
        <w:rPr>
          <w:lang w:val="vi-VN"/>
        </w:rPr>
      </w:pPr>
    </w:p>
    <w:p w14:paraId="10A7A043" w14:textId="2773211B" w:rsidR="00B062AE" w:rsidRDefault="00B062AE">
      <w:pPr>
        <w:spacing w:after="200" w:line="276" w:lineRule="auto"/>
        <w:rPr>
          <w:b/>
          <w:sz w:val="28"/>
          <w:szCs w:val="28"/>
          <w:lang w:val="vi-VN"/>
        </w:rPr>
      </w:pPr>
      <w:r>
        <w:rPr>
          <w:lang w:val="vi-VN"/>
        </w:rPr>
        <w:br w:type="page"/>
      </w:r>
    </w:p>
    <w:p w14:paraId="06C9C641" w14:textId="77777777" w:rsidR="008365CF" w:rsidRDefault="008365CF" w:rsidP="008365CF">
      <w:pPr>
        <w:pStyle w:val="Tiumccp1"/>
        <w:rPr>
          <w:lang w:val="vi-VN"/>
        </w:rPr>
      </w:pPr>
    </w:p>
    <w:p w14:paraId="09BBDB1F" w14:textId="77777777" w:rsidR="008365CF" w:rsidRDefault="008365CF" w:rsidP="008365CF">
      <w:pPr>
        <w:pStyle w:val="Tiumccp1"/>
        <w:rPr>
          <w:lang w:val="vi-VN"/>
        </w:rPr>
      </w:pPr>
    </w:p>
    <w:p w14:paraId="06D1F142" w14:textId="7D790FD6" w:rsidR="008365CF" w:rsidRDefault="008365CF" w:rsidP="008365CF">
      <w:pPr>
        <w:pStyle w:val="Tiumccp1"/>
        <w:rPr>
          <w:lang w:val="vi-VN"/>
        </w:rPr>
      </w:pPr>
    </w:p>
    <w:p w14:paraId="3F211EE8" w14:textId="28617A28" w:rsidR="008365CF" w:rsidRDefault="000B521C" w:rsidP="008365CF">
      <w:pPr>
        <w:pStyle w:val="Tiumccp1"/>
        <w:rPr>
          <w:lang w:val="vi-VN"/>
        </w:rPr>
      </w:pPr>
      <w:bookmarkStart w:id="238" w:name="_Toc44339228"/>
      <w:bookmarkStart w:id="239" w:name="_Toc44580992"/>
      <w:bookmarkStart w:id="240" w:name="_Toc44595649"/>
      <w:bookmarkStart w:id="241" w:name="_Toc44596632"/>
      <w:r>
        <w:rPr>
          <w:noProof/>
          <w:lang w:val="vi-VN" w:eastAsia="vi-VN"/>
        </w:rPr>
        <mc:AlternateContent>
          <mc:Choice Requires="wps">
            <w:drawing>
              <wp:anchor distT="0" distB="0" distL="114300" distR="114300" simplePos="0" relativeHeight="251685888" behindDoc="0" locked="0" layoutInCell="1" allowOverlap="1" wp14:anchorId="00D06BCF" wp14:editId="1CE08C06">
                <wp:simplePos x="0" y="0"/>
                <wp:positionH relativeFrom="margin">
                  <wp:posOffset>-782002</wp:posOffset>
                </wp:positionH>
                <wp:positionV relativeFrom="paragraph">
                  <wp:posOffset>268287</wp:posOffset>
                </wp:positionV>
                <wp:extent cx="7752080" cy="5291773"/>
                <wp:effectExtent l="0" t="7938" r="12383" b="12382"/>
                <wp:wrapNone/>
                <wp:docPr id="48" name="Text Box 48"/>
                <wp:cNvGraphicFramePr/>
                <a:graphic xmlns:a="http://schemas.openxmlformats.org/drawingml/2006/main">
                  <a:graphicData uri="http://schemas.microsoft.com/office/word/2010/wordprocessingShape">
                    <wps:wsp>
                      <wps:cNvSpPr txBox="1"/>
                      <wps:spPr>
                        <a:xfrm rot="5400000">
                          <a:off x="0" y="0"/>
                          <a:ext cx="7752080" cy="529177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233"/>
                            </w:tblGrid>
                            <w:tr w:rsidR="001973A2" w14:paraId="6552633F" w14:textId="77777777" w:rsidTr="0091315A">
                              <w:trPr>
                                <w:trHeight w:val="379"/>
                              </w:trPr>
                              <w:tc>
                                <w:tcPr>
                                  <w:tcW w:w="805" w:type="dxa"/>
                                  <w:vMerge w:val="restart"/>
                                  <w:vAlign w:val="center"/>
                                </w:tcPr>
                                <w:p w14:paraId="5AA82FD7" w14:textId="37BB65BB" w:rsidR="001973A2" w:rsidRDefault="001973A2" w:rsidP="002E22F1">
                                  <w:pPr>
                                    <w:pStyle w:val="Nidungvnbn"/>
                                    <w:ind w:firstLine="0"/>
                                    <w:jc w:val="center"/>
                                    <w:rPr>
                                      <w:b/>
                                    </w:rPr>
                                  </w:pPr>
                                  <w:r>
                                    <w:rPr>
                                      <w:b/>
                                    </w:rPr>
                                    <w:t>Tên phân loại</w:t>
                                  </w:r>
                                </w:p>
                              </w:tc>
                              <w:tc>
                                <w:tcPr>
                                  <w:tcW w:w="2952" w:type="dxa"/>
                                  <w:vMerge w:val="restart"/>
                                  <w:vAlign w:val="center"/>
                                </w:tcPr>
                                <w:p w14:paraId="01402DB7" w14:textId="2B3A8B61" w:rsidR="001973A2" w:rsidRDefault="001973A2" w:rsidP="002E22F1">
                                  <w:pPr>
                                    <w:pStyle w:val="Nidungvnbn"/>
                                    <w:ind w:firstLine="0"/>
                                    <w:jc w:val="center"/>
                                    <w:rPr>
                                      <w:b/>
                                    </w:rPr>
                                  </w:pPr>
                                  <w:r>
                                    <w:rPr>
                                      <w:b/>
                                    </w:rPr>
                                    <w:t>Tên tập dữ liệu</w:t>
                                  </w:r>
                                </w:p>
                              </w:tc>
                              <w:tc>
                                <w:tcPr>
                                  <w:tcW w:w="3813" w:type="dxa"/>
                                  <w:gridSpan w:val="4"/>
                                </w:tcPr>
                                <w:p w14:paraId="16267A75" w14:textId="77777777" w:rsidR="001973A2" w:rsidRDefault="001973A2" w:rsidP="002E22F1">
                                  <w:pPr>
                                    <w:pStyle w:val="Nidungvnbn"/>
                                    <w:ind w:firstLine="0"/>
                                    <w:jc w:val="center"/>
                                    <w:rPr>
                                      <w:b/>
                                    </w:rPr>
                                  </w:pPr>
                                  <w:r>
                                    <w:rPr>
                                      <w:b/>
                                    </w:rPr>
                                    <w:t>Nhóm tác giả</w:t>
                                  </w:r>
                                </w:p>
                                <w:p w14:paraId="5D349E17" w14:textId="77777777" w:rsidR="001973A2" w:rsidRDefault="001973A2" w:rsidP="002E22F1">
                                  <w:pPr>
                                    <w:pStyle w:val="Nidungvnbn"/>
                                    <w:ind w:firstLine="0"/>
                                    <w:jc w:val="center"/>
                                    <w:rPr>
                                      <w:b/>
                                    </w:rPr>
                                  </w:pPr>
                                  <w:r>
                                    <w:rPr>
                                      <w:b/>
                                    </w:rPr>
                                    <w:t>tiền thực nghiệm</w:t>
                                  </w:r>
                                </w:p>
                              </w:tc>
                              <w:tc>
                                <w:tcPr>
                                  <w:tcW w:w="4215" w:type="dxa"/>
                                  <w:gridSpan w:val="4"/>
                                </w:tcPr>
                                <w:p w14:paraId="1D212AEE" w14:textId="77777777" w:rsidR="001973A2" w:rsidRDefault="001973A2" w:rsidP="002E22F1">
                                  <w:pPr>
                                    <w:pStyle w:val="Nidungvnbn"/>
                                    <w:ind w:firstLine="0"/>
                                    <w:jc w:val="center"/>
                                    <w:rPr>
                                      <w:b/>
                                    </w:rPr>
                                  </w:pPr>
                                  <w:r>
                                    <w:rPr>
                                      <w:b/>
                                    </w:rPr>
                                    <w:t>Thực nghiệm</w:t>
                                  </w:r>
                                </w:p>
                                <w:p w14:paraId="727EC6CB" w14:textId="7A057EC8" w:rsidR="001973A2" w:rsidRDefault="001973A2" w:rsidP="002E22F1">
                                  <w:pPr>
                                    <w:pStyle w:val="Nidungvnbn"/>
                                    <w:ind w:firstLine="0"/>
                                    <w:jc w:val="center"/>
                                    <w:rPr>
                                      <w:b/>
                                    </w:rPr>
                                  </w:pPr>
                                  <w:r>
                                    <w:rPr>
                                      <w:b/>
                                    </w:rPr>
                                    <w:t>của bản thân</w:t>
                                  </w:r>
                                </w:p>
                              </w:tc>
                            </w:tr>
                            <w:tr w:rsidR="001973A2" w14:paraId="1C3F792E" w14:textId="77777777" w:rsidTr="0091315A">
                              <w:trPr>
                                <w:trHeight w:val="379"/>
                              </w:trPr>
                              <w:tc>
                                <w:tcPr>
                                  <w:tcW w:w="805" w:type="dxa"/>
                                  <w:vMerge/>
                                </w:tcPr>
                                <w:p w14:paraId="24B66206" w14:textId="77777777" w:rsidR="001973A2" w:rsidRDefault="001973A2" w:rsidP="00C17EA6">
                                  <w:pPr>
                                    <w:pStyle w:val="Nidungvnbn"/>
                                    <w:jc w:val="center"/>
                                    <w:rPr>
                                      <w:b/>
                                    </w:rPr>
                                  </w:pPr>
                                </w:p>
                              </w:tc>
                              <w:tc>
                                <w:tcPr>
                                  <w:tcW w:w="2952" w:type="dxa"/>
                                  <w:vMerge/>
                                </w:tcPr>
                                <w:p w14:paraId="03DB3682" w14:textId="77777777" w:rsidR="001973A2" w:rsidRDefault="001973A2" w:rsidP="00C17EA6">
                                  <w:pPr>
                                    <w:pStyle w:val="Nidungvnbn"/>
                                    <w:jc w:val="center"/>
                                    <w:rPr>
                                      <w:b/>
                                    </w:rPr>
                                  </w:pPr>
                                </w:p>
                              </w:tc>
                              <w:tc>
                                <w:tcPr>
                                  <w:tcW w:w="912" w:type="dxa"/>
                                </w:tcPr>
                                <w:p w14:paraId="0BC6C0CB" w14:textId="77777777" w:rsidR="001973A2" w:rsidRDefault="001973A2" w:rsidP="00C17EA6">
                                  <w:pPr>
                                    <w:pStyle w:val="Nidungvnbn"/>
                                    <w:ind w:firstLine="0"/>
                                    <w:jc w:val="center"/>
                                    <w:rPr>
                                      <w:b/>
                                      <w:sz w:val="24"/>
                                      <w:szCs w:val="24"/>
                                    </w:rPr>
                                  </w:pPr>
                                  <w:r>
                                    <w:rPr>
                                      <w:b/>
                                    </w:rPr>
                                    <w:t>Pre</w:t>
                                  </w:r>
                                </w:p>
                              </w:tc>
                              <w:tc>
                                <w:tcPr>
                                  <w:tcW w:w="912" w:type="dxa"/>
                                </w:tcPr>
                                <w:p w14:paraId="62DEDBA0" w14:textId="77777777" w:rsidR="001973A2" w:rsidRDefault="001973A2" w:rsidP="00C17EA6">
                                  <w:pPr>
                                    <w:pStyle w:val="Nidungvnbn"/>
                                    <w:ind w:firstLine="0"/>
                                    <w:jc w:val="center"/>
                                    <w:rPr>
                                      <w:b/>
                                    </w:rPr>
                                  </w:pPr>
                                  <w:r>
                                    <w:rPr>
                                      <w:b/>
                                    </w:rPr>
                                    <w:t>Acc</w:t>
                                  </w:r>
                                </w:p>
                              </w:tc>
                              <w:tc>
                                <w:tcPr>
                                  <w:tcW w:w="912" w:type="dxa"/>
                                </w:tcPr>
                                <w:p w14:paraId="1A9C6597" w14:textId="77777777" w:rsidR="001973A2" w:rsidRDefault="001973A2" w:rsidP="00C17EA6">
                                  <w:pPr>
                                    <w:pStyle w:val="Nidungvnbn"/>
                                    <w:ind w:firstLine="0"/>
                                    <w:jc w:val="center"/>
                                    <w:rPr>
                                      <w:b/>
                                      <w:sz w:val="24"/>
                                      <w:szCs w:val="24"/>
                                    </w:rPr>
                                  </w:pPr>
                                  <w:r>
                                    <w:rPr>
                                      <w:b/>
                                    </w:rPr>
                                    <w:t>Rec</w:t>
                                  </w:r>
                                </w:p>
                              </w:tc>
                              <w:tc>
                                <w:tcPr>
                                  <w:tcW w:w="1077" w:type="dxa"/>
                                </w:tcPr>
                                <w:p w14:paraId="7CF20ADF" w14:textId="77777777" w:rsidR="001973A2" w:rsidRDefault="001973A2" w:rsidP="00C17EA6">
                                  <w:pPr>
                                    <w:pStyle w:val="Nidungvnbn"/>
                                    <w:ind w:firstLine="0"/>
                                    <w:jc w:val="center"/>
                                    <w:rPr>
                                      <w:b/>
                                    </w:rPr>
                                  </w:pPr>
                                  <w:r>
                                    <w:rPr>
                                      <w:b/>
                                      <w:lang w:val="vi-VN"/>
                                    </w:rPr>
                                    <w:t>TrT</w:t>
                                  </w:r>
                                </w:p>
                              </w:tc>
                              <w:tc>
                                <w:tcPr>
                                  <w:tcW w:w="994" w:type="dxa"/>
                                </w:tcPr>
                                <w:p w14:paraId="6C9815FA" w14:textId="77777777" w:rsidR="001973A2" w:rsidRDefault="001973A2" w:rsidP="00C17EA6">
                                  <w:pPr>
                                    <w:pStyle w:val="Nidungvnbn"/>
                                    <w:ind w:firstLine="0"/>
                                    <w:jc w:val="center"/>
                                    <w:rPr>
                                      <w:b/>
                                      <w:sz w:val="24"/>
                                      <w:szCs w:val="24"/>
                                    </w:rPr>
                                  </w:pPr>
                                  <w:r>
                                    <w:rPr>
                                      <w:b/>
                                    </w:rPr>
                                    <w:t>Pre</w:t>
                                  </w:r>
                                </w:p>
                              </w:tc>
                              <w:tc>
                                <w:tcPr>
                                  <w:tcW w:w="994" w:type="dxa"/>
                                </w:tcPr>
                                <w:p w14:paraId="21901986" w14:textId="77777777" w:rsidR="001973A2" w:rsidRDefault="001973A2" w:rsidP="00C17EA6">
                                  <w:pPr>
                                    <w:pStyle w:val="Nidungvnbn"/>
                                    <w:ind w:firstLine="0"/>
                                    <w:jc w:val="center"/>
                                    <w:rPr>
                                      <w:b/>
                                    </w:rPr>
                                  </w:pPr>
                                  <w:r>
                                    <w:rPr>
                                      <w:b/>
                                    </w:rPr>
                                    <w:t>Acc</w:t>
                                  </w:r>
                                </w:p>
                              </w:tc>
                              <w:tc>
                                <w:tcPr>
                                  <w:tcW w:w="994" w:type="dxa"/>
                                </w:tcPr>
                                <w:p w14:paraId="302FED57" w14:textId="77777777" w:rsidR="001973A2" w:rsidRDefault="001973A2" w:rsidP="00C17EA6">
                                  <w:pPr>
                                    <w:pStyle w:val="Nidungvnbn"/>
                                    <w:ind w:firstLine="0"/>
                                    <w:jc w:val="center"/>
                                    <w:rPr>
                                      <w:b/>
                                      <w:sz w:val="24"/>
                                      <w:szCs w:val="24"/>
                                    </w:rPr>
                                  </w:pPr>
                                  <w:r>
                                    <w:rPr>
                                      <w:b/>
                                    </w:rPr>
                                    <w:t>Rec</w:t>
                                  </w:r>
                                </w:p>
                              </w:tc>
                              <w:tc>
                                <w:tcPr>
                                  <w:tcW w:w="1233" w:type="dxa"/>
                                </w:tcPr>
                                <w:p w14:paraId="39B0FD45" w14:textId="77777777" w:rsidR="001973A2" w:rsidRDefault="001973A2" w:rsidP="00C17EA6">
                                  <w:pPr>
                                    <w:pStyle w:val="Nidungvnbn"/>
                                    <w:ind w:firstLine="0"/>
                                    <w:jc w:val="center"/>
                                    <w:rPr>
                                      <w:b/>
                                    </w:rPr>
                                  </w:pPr>
                                  <w:r>
                                    <w:rPr>
                                      <w:b/>
                                    </w:rPr>
                                    <w:t>TrT</w:t>
                                  </w:r>
                                </w:p>
                              </w:tc>
                            </w:tr>
                            <w:tr w:rsidR="001973A2" w14:paraId="3EA4AA01" w14:textId="77777777" w:rsidTr="00F62558">
                              <w:trPr>
                                <w:trHeight w:val="379"/>
                              </w:trPr>
                              <w:tc>
                                <w:tcPr>
                                  <w:tcW w:w="805" w:type="dxa"/>
                                  <w:vMerge w:val="restart"/>
                                  <w:vAlign w:val="center"/>
                                </w:tcPr>
                                <w:p w14:paraId="4A18AC0F" w14:textId="5FB2AF91" w:rsidR="001973A2" w:rsidRPr="00342806" w:rsidRDefault="001973A2" w:rsidP="007C5E03">
                                  <w:pPr>
                                    <w:pStyle w:val="Nidungvnbn"/>
                                    <w:ind w:firstLine="0"/>
                                    <w:jc w:val="center"/>
                                  </w:pPr>
                                  <w:r>
                                    <w:t>FCN</w:t>
                                  </w:r>
                                </w:p>
                              </w:tc>
                              <w:tc>
                                <w:tcPr>
                                  <w:tcW w:w="2952" w:type="dxa"/>
                                  <w:vAlign w:val="bottom"/>
                                </w:tcPr>
                                <w:p w14:paraId="2F8D86D4" w14:textId="130550BE" w:rsidR="001973A2" w:rsidRDefault="001973A2" w:rsidP="007C5E03">
                                  <w:pPr>
                                    <w:pStyle w:val="Nidungvnbn"/>
                                    <w:ind w:firstLine="0"/>
                                    <w:jc w:val="left"/>
                                    <w:rPr>
                                      <w:b/>
                                    </w:rPr>
                                  </w:pPr>
                                  <w:r>
                                    <w:rPr>
                                      <w:color w:val="000000"/>
                                      <w:sz w:val="22"/>
                                      <w:szCs w:val="22"/>
                                    </w:rPr>
                                    <w:t>SonyAIBORobotSurface2</w:t>
                                  </w:r>
                                </w:p>
                              </w:tc>
                              <w:tc>
                                <w:tcPr>
                                  <w:tcW w:w="912" w:type="dxa"/>
                                  <w:vAlign w:val="bottom"/>
                                </w:tcPr>
                                <w:p w14:paraId="637A4283" w14:textId="4DF73B4D" w:rsidR="001973A2" w:rsidRDefault="001973A2" w:rsidP="007C5E03">
                                  <w:pPr>
                                    <w:pStyle w:val="Nidungvnbn"/>
                                    <w:ind w:firstLine="0"/>
                                    <w:jc w:val="right"/>
                                  </w:pPr>
                                  <w:r>
                                    <w:rPr>
                                      <w:color w:val="000000"/>
                                      <w:sz w:val="22"/>
                                      <w:szCs w:val="22"/>
                                    </w:rPr>
                                    <w:t>0.9725</w:t>
                                  </w:r>
                                </w:p>
                              </w:tc>
                              <w:tc>
                                <w:tcPr>
                                  <w:tcW w:w="912" w:type="dxa"/>
                                  <w:vAlign w:val="bottom"/>
                                </w:tcPr>
                                <w:p w14:paraId="64569113" w14:textId="20AACE3E" w:rsidR="001973A2" w:rsidRDefault="001973A2" w:rsidP="007C5E03">
                                  <w:pPr>
                                    <w:pStyle w:val="Nidungvnbn"/>
                                    <w:ind w:firstLine="0"/>
                                    <w:jc w:val="right"/>
                                  </w:pPr>
                                  <w:r>
                                    <w:rPr>
                                      <w:color w:val="000000"/>
                                      <w:sz w:val="22"/>
                                      <w:szCs w:val="22"/>
                                    </w:rPr>
                                    <w:t>0.9748</w:t>
                                  </w:r>
                                </w:p>
                              </w:tc>
                              <w:tc>
                                <w:tcPr>
                                  <w:tcW w:w="912" w:type="dxa"/>
                                  <w:vAlign w:val="bottom"/>
                                </w:tcPr>
                                <w:p w14:paraId="68087EE9" w14:textId="53B6EF1F" w:rsidR="001973A2" w:rsidRDefault="001973A2" w:rsidP="007C5E03">
                                  <w:pPr>
                                    <w:pStyle w:val="Nidungvnbn"/>
                                    <w:ind w:firstLine="0"/>
                                    <w:jc w:val="right"/>
                                  </w:pPr>
                                  <w:r>
                                    <w:rPr>
                                      <w:color w:val="000000"/>
                                      <w:sz w:val="22"/>
                                      <w:szCs w:val="22"/>
                                    </w:rPr>
                                    <w:t>0.9744</w:t>
                                  </w:r>
                                </w:p>
                              </w:tc>
                              <w:tc>
                                <w:tcPr>
                                  <w:tcW w:w="1077" w:type="dxa"/>
                                  <w:vAlign w:val="bottom"/>
                                </w:tcPr>
                                <w:p w14:paraId="28F997E6" w14:textId="2C0066DB" w:rsidR="001973A2" w:rsidRDefault="001973A2" w:rsidP="007C5E03">
                                  <w:pPr>
                                    <w:pStyle w:val="Nidungvnbn"/>
                                    <w:ind w:firstLine="0"/>
                                    <w:jc w:val="right"/>
                                  </w:pPr>
                                  <w:r>
                                    <w:rPr>
                                      <w:color w:val="000000"/>
                                      <w:sz w:val="22"/>
                                      <w:szCs w:val="22"/>
                                    </w:rPr>
                                    <w:t>3037.4</w:t>
                                  </w:r>
                                </w:p>
                              </w:tc>
                              <w:tc>
                                <w:tcPr>
                                  <w:tcW w:w="994" w:type="dxa"/>
                                  <w:vAlign w:val="bottom"/>
                                </w:tcPr>
                                <w:p w14:paraId="0A451193" w14:textId="50B764CB" w:rsidR="001973A2" w:rsidRDefault="001973A2" w:rsidP="007C5E03">
                                  <w:pPr>
                                    <w:pStyle w:val="Nidungvnbn"/>
                                    <w:ind w:firstLine="0"/>
                                    <w:jc w:val="right"/>
                                  </w:pPr>
                                  <w:r>
                                    <w:rPr>
                                      <w:color w:val="000000"/>
                                      <w:sz w:val="22"/>
                                      <w:szCs w:val="22"/>
                                    </w:rPr>
                                    <w:t>0.9766</w:t>
                                  </w:r>
                                </w:p>
                              </w:tc>
                              <w:tc>
                                <w:tcPr>
                                  <w:tcW w:w="994" w:type="dxa"/>
                                  <w:vAlign w:val="bottom"/>
                                </w:tcPr>
                                <w:p w14:paraId="16BFDEAA" w14:textId="26A29B89" w:rsidR="001973A2" w:rsidRDefault="001973A2" w:rsidP="007C5E03">
                                  <w:pPr>
                                    <w:pStyle w:val="Nidungvnbn"/>
                                    <w:ind w:firstLine="0"/>
                                    <w:jc w:val="right"/>
                                  </w:pPr>
                                  <w:r>
                                    <w:rPr>
                                      <w:color w:val="000000"/>
                                      <w:sz w:val="22"/>
                                      <w:szCs w:val="22"/>
                                    </w:rPr>
                                    <w:t>0.9801</w:t>
                                  </w:r>
                                </w:p>
                              </w:tc>
                              <w:tc>
                                <w:tcPr>
                                  <w:tcW w:w="994" w:type="dxa"/>
                                  <w:vAlign w:val="bottom"/>
                                </w:tcPr>
                                <w:p w14:paraId="59CDE451" w14:textId="47359DCD" w:rsidR="001973A2" w:rsidRDefault="001973A2" w:rsidP="007C5E03">
                                  <w:pPr>
                                    <w:pStyle w:val="Nidungvnbn"/>
                                    <w:ind w:firstLine="0"/>
                                    <w:jc w:val="right"/>
                                  </w:pPr>
                                  <w:r>
                                    <w:rPr>
                                      <w:color w:val="000000"/>
                                      <w:sz w:val="22"/>
                                      <w:szCs w:val="22"/>
                                    </w:rPr>
                                    <w:t>0.9818</w:t>
                                  </w:r>
                                </w:p>
                              </w:tc>
                              <w:tc>
                                <w:tcPr>
                                  <w:tcW w:w="1233" w:type="dxa"/>
                                  <w:vAlign w:val="bottom"/>
                                </w:tcPr>
                                <w:p w14:paraId="4ABCD8FB" w14:textId="6EF3A2CD" w:rsidR="001973A2" w:rsidRDefault="001973A2" w:rsidP="007C5E03">
                                  <w:pPr>
                                    <w:pStyle w:val="Nidungvnbn"/>
                                    <w:ind w:firstLine="0"/>
                                    <w:jc w:val="right"/>
                                  </w:pPr>
                                  <w:r>
                                    <w:rPr>
                                      <w:color w:val="000000"/>
                                      <w:sz w:val="22"/>
                                      <w:szCs w:val="22"/>
                                    </w:rPr>
                                    <w:t>1792</w:t>
                                  </w:r>
                                </w:p>
                              </w:tc>
                            </w:tr>
                            <w:tr w:rsidR="001973A2" w14:paraId="1D9D38B8" w14:textId="77777777" w:rsidTr="00F62558">
                              <w:trPr>
                                <w:trHeight w:val="379"/>
                              </w:trPr>
                              <w:tc>
                                <w:tcPr>
                                  <w:tcW w:w="805" w:type="dxa"/>
                                  <w:vMerge/>
                                </w:tcPr>
                                <w:p w14:paraId="4E1AB6D0" w14:textId="77777777" w:rsidR="001973A2" w:rsidRDefault="001973A2" w:rsidP="007C5E03">
                                  <w:pPr>
                                    <w:pStyle w:val="Nidungvnbn"/>
                                    <w:ind w:firstLine="0"/>
                                    <w:jc w:val="left"/>
                                    <w:rPr>
                                      <w:b/>
                                    </w:rPr>
                                  </w:pPr>
                                </w:p>
                              </w:tc>
                              <w:tc>
                                <w:tcPr>
                                  <w:tcW w:w="2952" w:type="dxa"/>
                                  <w:vAlign w:val="bottom"/>
                                </w:tcPr>
                                <w:p w14:paraId="71E42A38" w14:textId="2676BD4C" w:rsidR="001973A2" w:rsidRDefault="001973A2" w:rsidP="007C5E03">
                                  <w:pPr>
                                    <w:pStyle w:val="Nidungvnbn"/>
                                    <w:ind w:firstLine="0"/>
                                    <w:jc w:val="left"/>
                                    <w:rPr>
                                      <w:b/>
                                    </w:rPr>
                                  </w:pPr>
                                  <w:r>
                                    <w:rPr>
                                      <w:color w:val="000000"/>
                                      <w:sz w:val="22"/>
                                      <w:szCs w:val="22"/>
                                    </w:rPr>
                                    <w:t>StarLightCurves</w:t>
                                  </w:r>
                                </w:p>
                              </w:tc>
                              <w:tc>
                                <w:tcPr>
                                  <w:tcW w:w="912" w:type="dxa"/>
                                  <w:vAlign w:val="bottom"/>
                                </w:tcPr>
                                <w:p w14:paraId="59348C52" w14:textId="3448C901" w:rsidR="001973A2" w:rsidRDefault="001973A2" w:rsidP="007C5E03">
                                  <w:pPr>
                                    <w:pStyle w:val="Nidungvnbn"/>
                                    <w:ind w:firstLine="0"/>
                                    <w:jc w:val="right"/>
                                  </w:pPr>
                                  <w:r>
                                    <w:rPr>
                                      <w:color w:val="000000"/>
                                      <w:sz w:val="22"/>
                                      <w:szCs w:val="22"/>
                                    </w:rPr>
                                    <w:t>0.9586</w:t>
                                  </w:r>
                                </w:p>
                              </w:tc>
                              <w:tc>
                                <w:tcPr>
                                  <w:tcW w:w="912" w:type="dxa"/>
                                  <w:vAlign w:val="bottom"/>
                                </w:tcPr>
                                <w:p w14:paraId="4FF807DF" w14:textId="6753EE46" w:rsidR="001973A2" w:rsidRDefault="001973A2" w:rsidP="007C5E03">
                                  <w:pPr>
                                    <w:pStyle w:val="Nidungvnbn"/>
                                    <w:ind w:firstLine="0"/>
                                    <w:jc w:val="right"/>
                                  </w:pPr>
                                  <w:r>
                                    <w:rPr>
                                      <w:color w:val="000000"/>
                                      <w:sz w:val="22"/>
                                      <w:szCs w:val="22"/>
                                    </w:rPr>
                                    <w:t>0.9666</w:t>
                                  </w:r>
                                </w:p>
                              </w:tc>
                              <w:tc>
                                <w:tcPr>
                                  <w:tcW w:w="912" w:type="dxa"/>
                                  <w:vAlign w:val="bottom"/>
                                </w:tcPr>
                                <w:p w14:paraId="7952C6EE" w14:textId="19E8D524" w:rsidR="001973A2" w:rsidRDefault="001973A2" w:rsidP="007C5E03">
                                  <w:pPr>
                                    <w:pStyle w:val="Nidungvnbn"/>
                                    <w:ind w:firstLine="0"/>
                                    <w:jc w:val="right"/>
                                  </w:pPr>
                                  <w:r>
                                    <w:rPr>
                                      <w:color w:val="000000"/>
                                      <w:sz w:val="22"/>
                                      <w:szCs w:val="22"/>
                                    </w:rPr>
                                    <w:t>0.9449</w:t>
                                  </w:r>
                                </w:p>
                              </w:tc>
                              <w:tc>
                                <w:tcPr>
                                  <w:tcW w:w="1077" w:type="dxa"/>
                                  <w:vAlign w:val="bottom"/>
                                </w:tcPr>
                                <w:p w14:paraId="77A69F41" w14:textId="14457429" w:rsidR="001973A2" w:rsidRDefault="001973A2" w:rsidP="007C5E03">
                                  <w:pPr>
                                    <w:pStyle w:val="Nidungvnbn"/>
                                    <w:ind w:firstLine="0"/>
                                    <w:jc w:val="right"/>
                                  </w:pPr>
                                  <w:r>
                                    <w:rPr>
                                      <w:color w:val="000000"/>
                                      <w:sz w:val="22"/>
                                      <w:szCs w:val="22"/>
                                    </w:rPr>
                                    <w:t>6469.2</w:t>
                                  </w:r>
                                </w:p>
                              </w:tc>
                              <w:tc>
                                <w:tcPr>
                                  <w:tcW w:w="994" w:type="dxa"/>
                                  <w:vAlign w:val="bottom"/>
                                </w:tcPr>
                                <w:p w14:paraId="4E387820" w14:textId="13B990CE" w:rsidR="001973A2" w:rsidRDefault="001973A2" w:rsidP="007C5E03">
                                  <w:pPr>
                                    <w:pStyle w:val="Nidungvnbn"/>
                                    <w:ind w:firstLine="0"/>
                                    <w:jc w:val="right"/>
                                  </w:pPr>
                                  <w:r>
                                    <w:rPr>
                                      <w:color w:val="000000"/>
                                      <w:sz w:val="22"/>
                                      <w:szCs w:val="22"/>
                                    </w:rPr>
                                    <w:t>0</w:t>
                                  </w:r>
                                </w:p>
                              </w:tc>
                              <w:tc>
                                <w:tcPr>
                                  <w:tcW w:w="994" w:type="dxa"/>
                                  <w:vAlign w:val="bottom"/>
                                </w:tcPr>
                                <w:p w14:paraId="676532AC" w14:textId="50F4EBE7" w:rsidR="001973A2" w:rsidRDefault="001973A2" w:rsidP="007C5E03">
                                  <w:pPr>
                                    <w:pStyle w:val="Nidungvnbn"/>
                                    <w:ind w:firstLine="0"/>
                                    <w:jc w:val="right"/>
                                  </w:pPr>
                                  <w:r>
                                    <w:rPr>
                                      <w:color w:val="000000"/>
                                      <w:sz w:val="22"/>
                                      <w:szCs w:val="22"/>
                                    </w:rPr>
                                    <w:t>0</w:t>
                                  </w:r>
                                </w:p>
                              </w:tc>
                              <w:tc>
                                <w:tcPr>
                                  <w:tcW w:w="994" w:type="dxa"/>
                                  <w:vAlign w:val="bottom"/>
                                </w:tcPr>
                                <w:p w14:paraId="3055E287" w14:textId="5F0AD82E" w:rsidR="001973A2" w:rsidRDefault="001973A2" w:rsidP="007C5E03">
                                  <w:pPr>
                                    <w:pStyle w:val="Nidungvnbn"/>
                                    <w:ind w:firstLine="0"/>
                                    <w:jc w:val="right"/>
                                  </w:pPr>
                                  <w:r>
                                    <w:rPr>
                                      <w:color w:val="000000"/>
                                      <w:sz w:val="22"/>
                                      <w:szCs w:val="22"/>
                                    </w:rPr>
                                    <w:t>0</w:t>
                                  </w:r>
                                </w:p>
                              </w:tc>
                              <w:tc>
                                <w:tcPr>
                                  <w:tcW w:w="1233" w:type="dxa"/>
                                  <w:vAlign w:val="bottom"/>
                                </w:tcPr>
                                <w:p w14:paraId="69E01A0D" w14:textId="3E143FB1" w:rsidR="001973A2" w:rsidRDefault="001973A2" w:rsidP="007C5E03">
                                  <w:pPr>
                                    <w:pStyle w:val="Nidungvnbn"/>
                                    <w:ind w:firstLine="0"/>
                                    <w:jc w:val="right"/>
                                  </w:pPr>
                                  <w:r>
                                    <w:rPr>
                                      <w:color w:val="000000"/>
                                      <w:sz w:val="22"/>
                                      <w:szCs w:val="22"/>
                                    </w:rPr>
                                    <w:t>0</w:t>
                                  </w:r>
                                </w:p>
                              </w:tc>
                            </w:tr>
                            <w:tr w:rsidR="001973A2" w14:paraId="28590FA8" w14:textId="77777777" w:rsidTr="00F62558">
                              <w:trPr>
                                <w:trHeight w:val="379"/>
                              </w:trPr>
                              <w:tc>
                                <w:tcPr>
                                  <w:tcW w:w="805" w:type="dxa"/>
                                  <w:vMerge/>
                                </w:tcPr>
                                <w:p w14:paraId="33959DA5" w14:textId="77777777" w:rsidR="001973A2" w:rsidRDefault="001973A2" w:rsidP="007C5E03">
                                  <w:pPr>
                                    <w:pStyle w:val="Nidungvnbn"/>
                                    <w:ind w:firstLine="0"/>
                                    <w:jc w:val="left"/>
                                    <w:rPr>
                                      <w:b/>
                                    </w:rPr>
                                  </w:pPr>
                                </w:p>
                              </w:tc>
                              <w:tc>
                                <w:tcPr>
                                  <w:tcW w:w="2952" w:type="dxa"/>
                                  <w:vAlign w:val="bottom"/>
                                </w:tcPr>
                                <w:p w14:paraId="0DCDA2A1" w14:textId="47861792" w:rsidR="001973A2" w:rsidRDefault="001973A2" w:rsidP="007C5E03">
                                  <w:pPr>
                                    <w:pStyle w:val="Nidungvnbn"/>
                                    <w:ind w:firstLine="0"/>
                                    <w:jc w:val="left"/>
                                    <w:rPr>
                                      <w:b/>
                                    </w:rPr>
                                  </w:pPr>
                                  <w:r>
                                    <w:rPr>
                                      <w:color w:val="000000"/>
                                      <w:sz w:val="22"/>
                                      <w:szCs w:val="22"/>
                                    </w:rPr>
                                    <w:t>Strawberry</w:t>
                                  </w:r>
                                </w:p>
                              </w:tc>
                              <w:tc>
                                <w:tcPr>
                                  <w:tcW w:w="912" w:type="dxa"/>
                                  <w:vAlign w:val="bottom"/>
                                </w:tcPr>
                                <w:p w14:paraId="24E4AC3E" w14:textId="7E430B3C" w:rsidR="001973A2" w:rsidRDefault="001973A2" w:rsidP="007C5E03">
                                  <w:pPr>
                                    <w:pStyle w:val="Nidungvnbn"/>
                                    <w:ind w:firstLine="0"/>
                                    <w:jc w:val="right"/>
                                  </w:pPr>
                                  <w:r>
                                    <w:rPr>
                                      <w:color w:val="000000"/>
                                      <w:sz w:val="22"/>
                                      <w:szCs w:val="22"/>
                                    </w:rPr>
                                    <w:t>0.9691</w:t>
                                  </w:r>
                                </w:p>
                              </w:tc>
                              <w:tc>
                                <w:tcPr>
                                  <w:tcW w:w="912" w:type="dxa"/>
                                  <w:vAlign w:val="bottom"/>
                                </w:tcPr>
                                <w:p w14:paraId="73B09160" w14:textId="6D12FCC6" w:rsidR="001973A2" w:rsidRDefault="001973A2" w:rsidP="007C5E03">
                                  <w:pPr>
                                    <w:pStyle w:val="Nidungvnbn"/>
                                    <w:ind w:firstLine="0"/>
                                    <w:jc w:val="right"/>
                                  </w:pPr>
                                  <w:r>
                                    <w:rPr>
                                      <w:color w:val="000000"/>
                                      <w:sz w:val="22"/>
                                      <w:szCs w:val="22"/>
                                    </w:rPr>
                                    <w:t>0.9757</w:t>
                                  </w:r>
                                </w:p>
                              </w:tc>
                              <w:tc>
                                <w:tcPr>
                                  <w:tcW w:w="912" w:type="dxa"/>
                                  <w:vAlign w:val="bottom"/>
                                </w:tcPr>
                                <w:p w14:paraId="57C5FB52" w14:textId="0C781B10" w:rsidR="001973A2" w:rsidRDefault="001973A2" w:rsidP="007C5E03">
                                  <w:pPr>
                                    <w:pStyle w:val="Nidungvnbn"/>
                                    <w:ind w:firstLine="0"/>
                                    <w:jc w:val="right"/>
                                  </w:pPr>
                                  <w:r>
                                    <w:rPr>
                                      <w:color w:val="000000"/>
                                      <w:sz w:val="22"/>
                                      <w:szCs w:val="22"/>
                                    </w:rPr>
                                    <w:t>0.9794</w:t>
                                  </w:r>
                                </w:p>
                              </w:tc>
                              <w:tc>
                                <w:tcPr>
                                  <w:tcW w:w="1077" w:type="dxa"/>
                                  <w:vAlign w:val="bottom"/>
                                </w:tcPr>
                                <w:p w14:paraId="614764E9" w14:textId="76B2F446" w:rsidR="001973A2" w:rsidRDefault="001973A2" w:rsidP="007C5E03">
                                  <w:pPr>
                                    <w:pStyle w:val="Nidungvnbn"/>
                                    <w:ind w:firstLine="0"/>
                                    <w:jc w:val="right"/>
                                  </w:pPr>
                                  <w:r>
                                    <w:rPr>
                                      <w:color w:val="000000"/>
                                      <w:sz w:val="22"/>
                                      <w:szCs w:val="22"/>
                                    </w:rPr>
                                    <w:t>1184</w:t>
                                  </w:r>
                                </w:p>
                              </w:tc>
                              <w:tc>
                                <w:tcPr>
                                  <w:tcW w:w="994" w:type="dxa"/>
                                  <w:vAlign w:val="bottom"/>
                                </w:tcPr>
                                <w:p w14:paraId="0AF71C9C" w14:textId="29DC411E" w:rsidR="001973A2" w:rsidRDefault="001973A2" w:rsidP="007C5E03">
                                  <w:pPr>
                                    <w:pStyle w:val="Nidungvnbn"/>
                                    <w:ind w:firstLine="0"/>
                                    <w:jc w:val="right"/>
                                  </w:pPr>
                                  <w:r>
                                    <w:rPr>
                                      <w:color w:val="000000"/>
                                      <w:sz w:val="22"/>
                                      <w:szCs w:val="22"/>
                                    </w:rPr>
                                    <w:t>0.9743</w:t>
                                  </w:r>
                                </w:p>
                              </w:tc>
                              <w:tc>
                                <w:tcPr>
                                  <w:tcW w:w="994" w:type="dxa"/>
                                  <w:vAlign w:val="bottom"/>
                                </w:tcPr>
                                <w:p w14:paraId="4511379B" w14:textId="01BAF13F" w:rsidR="001973A2" w:rsidRDefault="001973A2" w:rsidP="007C5E03">
                                  <w:pPr>
                                    <w:pStyle w:val="Nidungvnbn"/>
                                    <w:ind w:firstLine="0"/>
                                    <w:jc w:val="right"/>
                                  </w:pPr>
                                  <w:r>
                                    <w:rPr>
                                      <w:color w:val="000000"/>
                                      <w:sz w:val="22"/>
                                      <w:szCs w:val="22"/>
                                    </w:rPr>
                                    <w:t>0.9757</w:t>
                                  </w:r>
                                </w:p>
                              </w:tc>
                              <w:tc>
                                <w:tcPr>
                                  <w:tcW w:w="994" w:type="dxa"/>
                                  <w:vAlign w:val="bottom"/>
                                </w:tcPr>
                                <w:p w14:paraId="408F1238" w14:textId="7BC5AD17" w:rsidR="001973A2" w:rsidRDefault="001973A2" w:rsidP="007C5E03">
                                  <w:pPr>
                                    <w:pStyle w:val="Nidungvnbn"/>
                                    <w:ind w:firstLine="0"/>
                                    <w:jc w:val="right"/>
                                  </w:pPr>
                                  <w:r>
                                    <w:rPr>
                                      <w:color w:val="000000"/>
                                      <w:sz w:val="22"/>
                                      <w:szCs w:val="22"/>
                                    </w:rPr>
                                    <w:t>0.9727</w:t>
                                  </w:r>
                                </w:p>
                              </w:tc>
                              <w:tc>
                                <w:tcPr>
                                  <w:tcW w:w="1233" w:type="dxa"/>
                                  <w:vAlign w:val="bottom"/>
                                </w:tcPr>
                                <w:p w14:paraId="4BBAD12C" w14:textId="698E35D4" w:rsidR="001973A2" w:rsidRDefault="001973A2" w:rsidP="007C5E03">
                                  <w:pPr>
                                    <w:pStyle w:val="Nidungvnbn"/>
                                    <w:ind w:firstLine="0"/>
                                    <w:jc w:val="right"/>
                                  </w:pPr>
                                  <w:r>
                                    <w:rPr>
                                      <w:color w:val="000000"/>
                                      <w:sz w:val="22"/>
                                      <w:szCs w:val="22"/>
                                    </w:rPr>
                                    <w:t>521.6</w:t>
                                  </w:r>
                                </w:p>
                              </w:tc>
                            </w:tr>
                            <w:tr w:rsidR="001973A2" w14:paraId="4143E05D" w14:textId="77777777" w:rsidTr="00F62558">
                              <w:trPr>
                                <w:trHeight w:val="379"/>
                              </w:trPr>
                              <w:tc>
                                <w:tcPr>
                                  <w:tcW w:w="805" w:type="dxa"/>
                                  <w:vMerge/>
                                </w:tcPr>
                                <w:p w14:paraId="7BBA74D9" w14:textId="77777777" w:rsidR="001973A2" w:rsidRDefault="001973A2" w:rsidP="007C5E03">
                                  <w:pPr>
                                    <w:pStyle w:val="Nidungvnbn"/>
                                    <w:ind w:firstLine="0"/>
                                    <w:jc w:val="left"/>
                                    <w:rPr>
                                      <w:b/>
                                    </w:rPr>
                                  </w:pPr>
                                </w:p>
                              </w:tc>
                              <w:tc>
                                <w:tcPr>
                                  <w:tcW w:w="2952" w:type="dxa"/>
                                  <w:vAlign w:val="bottom"/>
                                </w:tcPr>
                                <w:p w14:paraId="3B219A59" w14:textId="4A521BDD" w:rsidR="001973A2" w:rsidRDefault="001973A2" w:rsidP="007C5E03">
                                  <w:pPr>
                                    <w:pStyle w:val="Nidungvnbn"/>
                                    <w:ind w:firstLine="0"/>
                                    <w:jc w:val="left"/>
                                    <w:rPr>
                                      <w:b/>
                                    </w:rPr>
                                  </w:pPr>
                                  <w:r>
                                    <w:rPr>
                                      <w:color w:val="000000"/>
                                      <w:sz w:val="22"/>
                                      <w:szCs w:val="22"/>
                                    </w:rPr>
                                    <w:t>SwedishLeaf</w:t>
                                  </w:r>
                                </w:p>
                              </w:tc>
                              <w:tc>
                                <w:tcPr>
                                  <w:tcW w:w="912" w:type="dxa"/>
                                  <w:vAlign w:val="bottom"/>
                                </w:tcPr>
                                <w:p w14:paraId="132B295E" w14:textId="4B03BFA2" w:rsidR="001973A2" w:rsidRDefault="001973A2" w:rsidP="007C5E03">
                                  <w:pPr>
                                    <w:pStyle w:val="Nidungvnbn"/>
                                    <w:ind w:firstLine="0"/>
                                    <w:jc w:val="right"/>
                                  </w:pPr>
                                  <w:r>
                                    <w:rPr>
                                      <w:color w:val="000000"/>
                                      <w:sz w:val="22"/>
                                      <w:szCs w:val="22"/>
                                    </w:rPr>
                                    <w:t>0.9662</w:t>
                                  </w:r>
                                </w:p>
                              </w:tc>
                              <w:tc>
                                <w:tcPr>
                                  <w:tcW w:w="912" w:type="dxa"/>
                                  <w:vAlign w:val="bottom"/>
                                </w:tcPr>
                                <w:p w14:paraId="79DEB73D" w14:textId="69DB753A" w:rsidR="001973A2" w:rsidRDefault="001973A2" w:rsidP="007C5E03">
                                  <w:pPr>
                                    <w:pStyle w:val="Nidungvnbn"/>
                                    <w:ind w:firstLine="0"/>
                                    <w:jc w:val="right"/>
                                  </w:pPr>
                                  <w:r>
                                    <w:rPr>
                                      <w:color w:val="000000"/>
                                      <w:sz w:val="22"/>
                                      <w:szCs w:val="22"/>
                                    </w:rPr>
                                    <w:t>0.9648</w:t>
                                  </w:r>
                                </w:p>
                              </w:tc>
                              <w:tc>
                                <w:tcPr>
                                  <w:tcW w:w="912" w:type="dxa"/>
                                  <w:vAlign w:val="bottom"/>
                                </w:tcPr>
                                <w:p w14:paraId="702892EC" w14:textId="232D27EF" w:rsidR="001973A2" w:rsidRDefault="001973A2" w:rsidP="007C5E03">
                                  <w:pPr>
                                    <w:pStyle w:val="Nidungvnbn"/>
                                    <w:ind w:firstLine="0"/>
                                    <w:jc w:val="right"/>
                                  </w:pPr>
                                  <w:r>
                                    <w:rPr>
                                      <w:color w:val="000000"/>
                                      <w:sz w:val="22"/>
                                      <w:szCs w:val="22"/>
                                    </w:rPr>
                                    <w:t>0.9653</w:t>
                                  </w:r>
                                </w:p>
                              </w:tc>
                              <w:tc>
                                <w:tcPr>
                                  <w:tcW w:w="1077" w:type="dxa"/>
                                  <w:vAlign w:val="bottom"/>
                                </w:tcPr>
                                <w:p w14:paraId="5F995A00" w14:textId="1661CAF4" w:rsidR="001973A2" w:rsidRDefault="001973A2" w:rsidP="007C5E03">
                                  <w:pPr>
                                    <w:pStyle w:val="Nidungvnbn"/>
                                    <w:ind w:firstLine="0"/>
                                    <w:jc w:val="right"/>
                                  </w:pPr>
                                  <w:r>
                                    <w:rPr>
                                      <w:color w:val="000000"/>
                                      <w:sz w:val="22"/>
                                      <w:szCs w:val="22"/>
                                    </w:rPr>
                                    <w:t>925.7</w:t>
                                  </w:r>
                                </w:p>
                              </w:tc>
                              <w:tc>
                                <w:tcPr>
                                  <w:tcW w:w="994" w:type="dxa"/>
                                  <w:vAlign w:val="bottom"/>
                                </w:tcPr>
                                <w:p w14:paraId="191E8BFE" w14:textId="0FB3FB22" w:rsidR="001973A2" w:rsidRDefault="001973A2" w:rsidP="007C5E03">
                                  <w:pPr>
                                    <w:pStyle w:val="Nidungvnbn"/>
                                    <w:ind w:firstLine="0"/>
                                    <w:jc w:val="right"/>
                                  </w:pPr>
                                  <w:r>
                                    <w:rPr>
                                      <w:color w:val="000000"/>
                                      <w:sz w:val="22"/>
                                      <w:szCs w:val="22"/>
                                    </w:rPr>
                                    <w:t>0.9702</w:t>
                                  </w:r>
                                </w:p>
                              </w:tc>
                              <w:tc>
                                <w:tcPr>
                                  <w:tcW w:w="994" w:type="dxa"/>
                                  <w:vAlign w:val="bottom"/>
                                </w:tcPr>
                                <w:p w14:paraId="43ED4885" w14:textId="06B5F729" w:rsidR="001973A2" w:rsidRDefault="001973A2" w:rsidP="007C5E03">
                                  <w:pPr>
                                    <w:pStyle w:val="Nidungvnbn"/>
                                    <w:ind w:firstLine="0"/>
                                    <w:jc w:val="right"/>
                                  </w:pPr>
                                  <w:r>
                                    <w:rPr>
                                      <w:color w:val="000000"/>
                                      <w:sz w:val="22"/>
                                      <w:szCs w:val="22"/>
                                    </w:rPr>
                                    <w:t>0.9696</w:t>
                                  </w:r>
                                </w:p>
                              </w:tc>
                              <w:tc>
                                <w:tcPr>
                                  <w:tcW w:w="994" w:type="dxa"/>
                                  <w:vAlign w:val="bottom"/>
                                </w:tcPr>
                                <w:p w14:paraId="0103E778" w14:textId="0DD78F07" w:rsidR="001973A2" w:rsidRDefault="001973A2" w:rsidP="007C5E03">
                                  <w:pPr>
                                    <w:pStyle w:val="Nidungvnbn"/>
                                    <w:ind w:firstLine="0"/>
                                    <w:jc w:val="right"/>
                                  </w:pPr>
                                  <w:r>
                                    <w:rPr>
                                      <w:color w:val="000000"/>
                                      <w:sz w:val="22"/>
                                      <w:szCs w:val="22"/>
                                    </w:rPr>
                                    <w:t>0.9698</w:t>
                                  </w:r>
                                </w:p>
                              </w:tc>
                              <w:tc>
                                <w:tcPr>
                                  <w:tcW w:w="1233" w:type="dxa"/>
                                  <w:vAlign w:val="bottom"/>
                                </w:tcPr>
                                <w:p w14:paraId="0DD38F35" w14:textId="2196BCB0" w:rsidR="001973A2" w:rsidRDefault="001973A2" w:rsidP="007C5E03">
                                  <w:pPr>
                                    <w:pStyle w:val="Nidungvnbn"/>
                                    <w:ind w:firstLine="0"/>
                                    <w:jc w:val="right"/>
                                  </w:pPr>
                                  <w:r>
                                    <w:rPr>
                                      <w:color w:val="000000"/>
                                      <w:sz w:val="22"/>
                                      <w:szCs w:val="22"/>
                                    </w:rPr>
                                    <w:t>479.7</w:t>
                                  </w:r>
                                </w:p>
                              </w:tc>
                            </w:tr>
                            <w:tr w:rsidR="001973A2" w14:paraId="759AD01E" w14:textId="77777777" w:rsidTr="00F62558">
                              <w:trPr>
                                <w:trHeight w:val="379"/>
                              </w:trPr>
                              <w:tc>
                                <w:tcPr>
                                  <w:tcW w:w="805" w:type="dxa"/>
                                  <w:vMerge/>
                                </w:tcPr>
                                <w:p w14:paraId="64031CB2" w14:textId="77777777" w:rsidR="001973A2" w:rsidRDefault="001973A2" w:rsidP="007C5E03">
                                  <w:pPr>
                                    <w:pStyle w:val="Nidungvnbn"/>
                                    <w:ind w:firstLine="0"/>
                                    <w:jc w:val="left"/>
                                    <w:rPr>
                                      <w:b/>
                                    </w:rPr>
                                  </w:pPr>
                                </w:p>
                              </w:tc>
                              <w:tc>
                                <w:tcPr>
                                  <w:tcW w:w="2952" w:type="dxa"/>
                                  <w:vAlign w:val="bottom"/>
                                </w:tcPr>
                                <w:p w14:paraId="6670D724" w14:textId="40B39EEC" w:rsidR="001973A2" w:rsidRDefault="001973A2" w:rsidP="007C5E03">
                                  <w:pPr>
                                    <w:pStyle w:val="Nidungvnbn"/>
                                    <w:ind w:firstLine="0"/>
                                    <w:jc w:val="left"/>
                                    <w:rPr>
                                      <w:b/>
                                    </w:rPr>
                                  </w:pPr>
                                  <w:r>
                                    <w:rPr>
                                      <w:color w:val="000000"/>
                                      <w:sz w:val="22"/>
                                      <w:szCs w:val="22"/>
                                    </w:rPr>
                                    <w:t>Symbols</w:t>
                                  </w:r>
                                </w:p>
                              </w:tc>
                              <w:tc>
                                <w:tcPr>
                                  <w:tcW w:w="912" w:type="dxa"/>
                                  <w:vAlign w:val="bottom"/>
                                </w:tcPr>
                                <w:p w14:paraId="11FA714C" w14:textId="45E4AAFC" w:rsidR="001973A2" w:rsidRDefault="001973A2" w:rsidP="007C5E03">
                                  <w:pPr>
                                    <w:pStyle w:val="Nidungvnbn"/>
                                    <w:ind w:firstLine="0"/>
                                    <w:jc w:val="right"/>
                                  </w:pPr>
                                  <w:r>
                                    <w:rPr>
                                      <w:color w:val="000000"/>
                                      <w:sz w:val="22"/>
                                      <w:szCs w:val="22"/>
                                    </w:rPr>
                                    <w:t>0.9706</w:t>
                                  </w:r>
                                </w:p>
                              </w:tc>
                              <w:tc>
                                <w:tcPr>
                                  <w:tcW w:w="912" w:type="dxa"/>
                                  <w:vAlign w:val="bottom"/>
                                </w:tcPr>
                                <w:p w14:paraId="4FD935B1" w14:textId="70806AEC" w:rsidR="001973A2" w:rsidRDefault="001973A2" w:rsidP="007C5E03">
                                  <w:pPr>
                                    <w:pStyle w:val="Nidungvnbn"/>
                                    <w:ind w:firstLine="0"/>
                                    <w:jc w:val="right"/>
                                  </w:pPr>
                                  <w:r>
                                    <w:rPr>
                                      <w:color w:val="000000"/>
                                      <w:sz w:val="22"/>
                                      <w:szCs w:val="22"/>
                                    </w:rPr>
                                    <w:t>0.9698</w:t>
                                  </w:r>
                                </w:p>
                              </w:tc>
                              <w:tc>
                                <w:tcPr>
                                  <w:tcW w:w="912" w:type="dxa"/>
                                  <w:vAlign w:val="bottom"/>
                                </w:tcPr>
                                <w:p w14:paraId="5AEDB345" w14:textId="0992D6B9" w:rsidR="001973A2" w:rsidRDefault="001973A2" w:rsidP="007C5E03">
                                  <w:pPr>
                                    <w:pStyle w:val="Nidungvnbn"/>
                                    <w:ind w:firstLine="0"/>
                                    <w:jc w:val="right"/>
                                  </w:pPr>
                                  <w:r>
                                    <w:rPr>
                                      <w:color w:val="000000"/>
                                      <w:sz w:val="22"/>
                                      <w:szCs w:val="22"/>
                                    </w:rPr>
                                    <w:t>0.9693</w:t>
                                  </w:r>
                                </w:p>
                              </w:tc>
                              <w:tc>
                                <w:tcPr>
                                  <w:tcW w:w="1077" w:type="dxa"/>
                                  <w:vAlign w:val="bottom"/>
                                </w:tcPr>
                                <w:p w14:paraId="6C035473" w14:textId="61443BC4" w:rsidR="001973A2" w:rsidRDefault="001973A2" w:rsidP="007C5E03">
                                  <w:pPr>
                                    <w:pStyle w:val="Nidungvnbn"/>
                                    <w:ind w:firstLine="0"/>
                                    <w:jc w:val="right"/>
                                  </w:pPr>
                                  <w:r>
                                    <w:rPr>
                                      <w:color w:val="000000"/>
                                      <w:sz w:val="22"/>
                                      <w:szCs w:val="22"/>
                                    </w:rPr>
                                    <w:t>2392.2</w:t>
                                  </w:r>
                                </w:p>
                              </w:tc>
                              <w:tc>
                                <w:tcPr>
                                  <w:tcW w:w="994" w:type="dxa"/>
                                  <w:vAlign w:val="bottom"/>
                                </w:tcPr>
                                <w:p w14:paraId="56CBBFAE" w14:textId="2ED167CE" w:rsidR="001973A2" w:rsidRDefault="001973A2" w:rsidP="007C5E03">
                                  <w:pPr>
                                    <w:pStyle w:val="Nidungvnbn"/>
                                    <w:ind w:firstLine="0"/>
                                    <w:jc w:val="right"/>
                                  </w:pPr>
                                  <w:r>
                                    <w:rPr>
                                      <w:color w:val="000000"/>
                                      <w:sz w:val="22"/>
                                      <w:szCs w:val="22"/>
                                    </w:rPr>
                                    <w:t>0.969</w:t>
                                  </w:r>
                                </w:p>
                              </w:tc>
                              <w:tc>
                                <w:tcPr>
                                  <w:tcW w:w="994" w:type="dxa"/>
                                  <w:vAlign w:val="bottom"/>
                                </w:tcPr>
                                <w:p w14:paraId="61855272" w14:textId="328828B2" w:rsidR="001973A2" w:rsidRDefault="001973A2" w:rsidP="007C5E03">
                                  <w:pPr>
                                    <w:pStyle w:val="Nidungvnbn"/>
                                    <w:ind w:firstLine="0"/>
                                    <w:jc w:val="right"/>
                                  </w:pPr>
                                  <w:r>
                                    <w:rPr>
                                      <w:color w:val="000000"/>
                                      <w:sz w:val="22"/>
                                      <w:szCs w:val="22"/>
                                    </w:rPr>
                                    <w:t>0.9688</w:t>
                                  </w:r>
                                </w:p>
                              </w:tc>
                              <w:tc>
                                <w:tcPr>
                                  <w:tcW w:w="994" w:type="dxa"/>
                                  <w:vAlign w:val="bottom"/>
                                </w:tcPr>
                                <w:p w14:paraId="52B8D041" w14:textId="2C8E0CDB" w:rsidR="001973A2" w:rsidRDefault="001973A2" w:rsidP="007C5E03">
                                  <w:pPr>
                                    <w:pStyle w:val="Nidungvnbn"/>
                                    <w:ind w:firstLine="0"/>
                                    <w:jc w:val="right"/>
                                  </w:pPr>
                                  <w:r>
                                    <w:rPr>
                                      <w:color w:val="000000"/>
                                      <w:sz w:val="22"/>
                                      <w:szCs w:val="22"/>
                                    </w:rPr>
                                    <w:t>0.9685</w:t>
                                  </w:r>
                                </w:p>
                              </w:tc>
                              <w:tc>
                                <w:tcPr>
                                  <w:tcW w:w="1233" w:type="dxa"/>
                                  <w:vAlign w:val="bottom"/>
                                </w:tcPr>
                                <w:p w14:paraId="171A3C96" w14:textId="608FFF61" w:rsidR="001973A2" w:rsidRDefault="001973A2" w:rsidP="007C5E03">
                                  <w:pPr>
                                    <w:pStyle w:val="Nidungvnbn"/>
                                    <w:ind w:firstLine="0"/>
                                    <w:jc w:val="right"/>
                                  </w:pPr>
                                  <w:r>
                                    <w:rPr>
                                      <w:color w:val="000000"/>
                                      <w:sz w:val="22"/>
                                      <w:szCs w:val="22"/>
                                    </w:rPr>
                                    <w:t>2232.4</w:t>
                                  </w:r>
                                </w:p>
                              </w:tc>
                            </w:tr>
                            <w:tr w:rsidR="001973A2" w14:paraId="04CB2CE5" w14:textId="77777777" w:rsidTr="00F62558">
                              <w:trPr>
                                <w:trHeight w:val="379"/>
                              </w:trPr>
                              <w:tc>
                                <w:tcPr>
                                  <w:tcW w:w="805" w:type="dxa"/>
                                  <w:vMerge/>
                                </w:tcPr>
                                <w:p w14:paraId="4F2EFA0C" w14:textId="77777777" w:rsidR="001973A2" w:rsidRDefault="001973A2" w:rsidP="007C5E03">
                                  <w:pPr>
                                    <w:pStyle w:val="Nidungvnbn"/>
                                    <w:ind w:firstLine="0"/>
                                    <w:jc w:val="left"/>
                                    <w:rPr>
                                      <w:b/>
                                    </w:rPr>
                                  </w:pPr>
                                </w:p>
                              </w:tc>
                              <w:tc>
                                <w:tcPr>
                                  <w:tcW w:w="2952" w:type="dxa"/>
                                  <w:vAlign w:val="bottom"/>
                                </w:tcPr>
                                <w:p w14:paraId="583B6E9B" w14:textId="11B5AFC3" w:rsidR="001973A2" w:rsidRDefault="001973A2" w:rsidP="007C5E03">
                                  <w:pPr>
                                    <w:pStyle w:val="Nidungvnbn"/>
                                    <w:ind w:firstLine="0"/>
                                    <w:jc w:val="left"/>
                                    <w:rPr>
                                      <w:b/>
                                    </w:rPr>
                                  </w:pPr>
                                  <w:r>
                                    <w:rPr>
                                      <w:color w:val="000000"/>
                                      <w:sz w:val="22"/>
                                      <w:szCs w:val="22"/>
                                    </w:rPr>
                                    <w:t>SyntheticControl</w:t>
                                  </w:r>
                                </w:p>
                              </w:tc>
                              <w:tc>
                                <w:tcPr>
                                  <w:tcW w:w="912" w:type="dxa"/>
                                  <w:vAlign w:val="bottom"/>
                                </w:tcPr>
                                <w:p w14:paraId="7B0F1EC0" w14:textId="0224925A" w:rsidR="001973A2" w:rsidRDefault="001973A2" w:rsidP="007C5E03">
                                  <w:pPr>
                                    <w:pStyle w:val="Nidungvnbn"/>
                                    <w:ind w:firstLine="0"/>
                                    <w:jc w:val="right"/>
                                  </w:pPr>
                                  <w:r>
                                    <w:rPr>
                                      <w:color w:val="000000"/>
                                      <w:sz w:val="22"/>
                                      <w:szCs w:val="22"/>
                                    </w:rPr>
                                    <w:t>0.9867</w:t>
                                  </w:r>
                                </w:p>
                              </w:tc>
                              <w:tc>
                                <w:tcPr>
                                  <w:tcW w:w="912" w:type="dxa"/>
                                  <w:vAlign w:val="bottom"/>
                                </w:tcPr>
                                <w:p w14:paraId="0E1BA1EA" w14:textId="500F3740" w:rsidR="001973A2" w:rsidRDefault="001973A2" w:rsidP="007C5E03">
                                  <w:pPr>
                                    <w:pStyle w:val="Nidungvnbn"/>
                                    <w:ind w:firstLine="0"/>
                                    <w:jc w:val="right"/>
                                  </w:pPr>
                                  <w:r>
                                    <w:rPr>
                                      <w:color w:val="000000"/>
                                      <w:sz w:val="22"/>
                                      <w:szCs w:val="22"/>
                                    </w:rPr>
                                    <w:t>0.9867</w:t>
                                  </w:r>
                                </w:p>
                              </w:tc>
                              <w:tc>
                                <w:tcPr>
                                  <w:tcW w:w="912" w:type="dxa"/>
                                  <w:vAlign w:val="bottom"/>
                                </w:tcPr>
                                <w:p w14:paraId="551F52B7" w14:textId="72C760B3" w:rsidR="001973A2" w:rsidRDefault="001973A2" w:rsidP="007C5E03">
                                  <w:pPr>
                                    <w:pStyle w:val="Nidungvnbn"/>
                                    <w:ind w:firstLine="0"/>
                                    <w:jc w:val="right"/>
                                  </w:pPr>
                                  <w:r>
                                    <w:rPr>
                                      <w:color w:val="000000"/>
                                      <w:sz w:val="22"/>
                                      <w:szCs w:val="22"/>
                                    </w:rPr>
                                    <w:t>0.9867</w:t>
                                  </w:r>
                                </w:p>
                              </w:tc>
                              <w:tc>
                                <w:tcPr>
                                  <w:tcW w:w="1077" w:type="dxa"/>
                                  <w:vAlign w:val="bottom"/>
                                </w:tcPr>
                                <w:p w14:paraId="2DB525FA" w14:textId="65D5AAB0" w:rsidR="001973A2" w:rsidRDefault="001973A2" w:rsidP="007C5E03">
                                  <w:pPr>
                                    <w:pStyle w:val="Nidungvnbn"/>
                                    <w:ind w:firstLine="0"/>
                                    <w:jc w:val="right"/>
                                  </w:pPr>
                                  <w:r>
                                    <w:rPr>
                                      <w:color w:val="000000"/>
                                      <w:sz w:val="22"/>
                                      <w:szCs w:val="22"/>
                                    </w:rPr>
                                    <w:t>673.9</w:t>
                                  </w:r>
                                </w:p>
                              </w:tc>
                              <w:tc>
                                <w:tcPr>
                                  <w:tcW w:w="994" w:type="dxa"/>
                                  <w:vAlign w:val="bottom"/>
                                </w:tcPr>
                                <w:p w14:paraId="197EA617" w14:textId="0F451391" w:rsidR="001973A2" w:rsidRDefault="001973A2" w:rsidP="007C5E03">
                                  <w:pPr>
                                    <w:pStyle w:val="Nidungvnbn"/>
                                    <w:ind w:firstLine="0"/>
                                    <w:jc w:val="right"/>
                                  </w:pPr>
                                  <w:r>
                                    <w:rPr>
                                      <w:color w:val="000000"/>
                                      <w:sz w:val="22"/>
                                      <w:szCs w:val="22"/>
                                    </w:rPr>
                                    <w:t>0.9867</w:t>
                                  </w:r>
                                </w:p>
                              </w:tc>
                              <w:tc>
                                <w:tcPr>
                                  <w:tcW w:w="994" w:type="dxa"/>
                                  <w:vAlign w:val="bottom"/>
                                </w:tcPr>
                                <w:p w14:paraId="2AB671A9" w14:textId="680C67A8" w:rsidR="001973A2" w:rsidRDefault="001973A2" w:rsidP="007C5E03">
                                  <w:pPr>
                                    <w:pStyle w:val="Nidungvnbn"/>
                                    <w:ind w:firstLine="0"/>
                                    <w:jc w:val="right"/>
                                  </w:pPr>
                                  <w:r>
                                    <w:rPr>
                                      <w:color w:val="000000"/>
                                      <w:sz w:val="22"/>
                                      <w:szCs w:val="22"/>
                                    </w:rPr>
                                    <w:t>0.9867</w:t>
                                  </w:r>
                                </w:p>
                              </w:tc>
                              <w:tc>
                                <w:tcPr>
                                  <w:tcW w:w="994" w:type="dxa"/>
                                  <w:vAlign w:val="bottom"/>
                                </w:tcPr>
                                <w:p w14:paraId="343327CD" w14:textId="3EF18AE6" w:rsidR="001973A2" w:rsidRDefault="001973A2" w:rsidP="007C5E03">
                                  <w:pPr>
                                    <w:pStyle w:val="Nidungvnbn"/>
                                    <w:ind w:firstLine="0"/>
                                    <w:jc w:val="right"/>
                                  </w:pPr>
                                  <w:r>
                                    <w:rPr>
                                      <w:color w:val="000000"/>
                                      <w:sz w:val="22"/>
                                      <w:szCs w:val="22"/>
                                    </w:rPr>
                                    <w:t>0.9867</w:t>
                                  </w:r>
                                </w:p>
                              </w:tc>
                              <w:tc>
                                <w:tcPr>
                                  <w:tcW w:w="1233" w:type="dxa"/>
                                  <w:vAlign w:val="bottom"/>
                                </w:tcPr>
                                <w:p w14:paraId="298AC149" w14:textId="536A5E7D" w:rsidR="001973A2" w:rsidRDefault="001973A2" w:rsidP="007C5E03">
                                  <w:pPr>
                                    <w:pStyle w:val="Nidungvnbn"/>
                                    <w:ind w:firstLine="0"/>
                                    <w:jc w:val="right"/>
                                  </w:pPr>
                                  <w:r>
                                    <w:rPr>
                                      <w:color w:val="000000"/>
                                      <w:sz w:val="22"/>
                                      <w:szCs w:val="22"/>
                                    </w:rPr>
                                    <w:t>289.9</w:t>
                                  </w:r>
                                </w:p>
                              </w:tc>
                            </w:tr>
                            <w:tr w:rsidR="001973A2" w14:paraId="68F9939D" w14:textId="77777777" w:rsidTr="00F62558">
                              <w:trPr>
                                <w:trHeight w:val="379"/>
                              </w:trPr>
                              <w:tc>
                                <w:tcPr>
                                  <w:tcW w:w="805" w:type="dxa"/>
                                  <w:vMerge/>
                                </w:tcPr>
                                <w:p w14:paraId="018608EA" w14:textId="77777777" w:rsidR="001973A2" w:rsidRDefault="001973A2" w:rsidP="007C5E03">
                                  <w:pPr>
                                    <w:pStyle w:val="Nidungvnbn"/>
                                    <w:ind w:firstLine="0"/>
                                    <w:jc w:val="left"/>
                                    <w:rPr>
                                      <w:b/>
                                    </w:rPr>
                                  </w:pPr>
                                </w:p>
                              </w:tc>
                              <w:tc>
                                <w:tcPr>
                                  <w:tcW w:w="2952" w:type="dxa"/>
                                  <w:vAlign w:val="bottom"/>
                                </w:tcPr>
                                <w:p w14:paraId="0E10A392" w14:textId="5101FEEC" w:rsidR="001973A2" w:rsidRDefault="001973A2" w:rsidP="007C5E03">
                                  <w:pPr>
                                    <w:pStyle w:val="Nidungvnbn"/>
                                    <w:ind w:firstLine="0"/>
                                    <w:jc w:val="left"/>
                                    <w:rPr>
                                      <w:b/>
                                    </w:rPr>
                                  </w:pPr>
                                  <w:r>
                                    <w:rPr>
                                      <w:color w:val="000000"/>
                                      <w:sz w:val="22"/>
                                      <w:szCs w:val="22"/>
                                    </w:rPr>
                                    <w:t>ToeSegmentation1</w:t>
                                  </w:r>
                                </w:p>
                              </w:tc>
                              <w:tc>
                                <w:tcPr>
                                  <w:tcW w:w="912" w:type="dxa"/>
                                  <w:vAlign w:val="bottom"/>
                                </w:tcPr>
                                <w:p w14:paraId="2F5FD21C" w14:textId="549D8D88" w:rsidR="001973A2" w:rsidRDefault="001973A2" w:rsidP="007C5E03">
                                  <w:pPr>
                                    <w:pStyle w:val="Nidungvnbn"/>
                                    <w:ind w:firstLine="0"/>
                                    <w:jc w:val="right"/>
                                  </w:pPr>
                                  <w:r>
                                    <w:rPr>
                                      <w:color w:val="000000"/>
                                      <w:sz w:val="22"/>
                                      <w:szCs w:val="22"/>
                                    </w:rPr>
                                    <w:t>0.9695</w:t>
                                  </w:r>
                                </w:p>
                              </w:tc>
                              <w:tc>
                                <w:tcPr>
                                  <w:tcW w:w="912" w:type="dxa"/>
                                  <w:vAlign w:val="bottom"/>
                                </w:tcPr>
                                <w:p w14:paraId="0A0C58C0" w14:textId="3B4B8687" w:rsidR="001973A2" w:rsidRDefault="001973A2" w:rsidP="007C5E03">
                                  <w:pPr>
                                    <w:pStyle w:val="Nidungvnbn"/>
                                    <w:ind w:firstLine="0"/>
                                    <w:jc w:val="right"/>
                                  </w:pPr>
                                  <w:r>
                                    <w:rPr>
                                      <w:color w:val="000000"/>
                                      <w:sz w:val="22"/>
                                      <w:szCs w:val="22"/>
                                    </w:rPr>
                                    <w:t>0.9693</w:t>
                                  </w:r>
                                </w:p>
                              </w:tc>
                              <w:tc>
                                <w:tcPr>
                                  <w:tcW w:w="912" w:type="dxa"/>
                                  <w:vAlign w:val="bottom"/>
                                </w:tcPr>
                                <w:p w14:paraId="16B56E0B" w14:textId="5B74C700" w:rsidR="001973A2" w:rsidRDefault="001973A2" w:rsidP="007C5E03">
                                  <w:pPr>
                                    <w:pStyle w:val="Nidungvnbn"/>
                                    <w:ind w:firstLine="0"/>
                                    <w:jc w:val="right"/>
                                  </w:pPr>
                                  <w:r>
                                    <w:rPr>
                                      <w:color w:val="000000"/>
                                      <w:sz w:val="22"/>
                                      <w:szCs w:val="22"/>
                                    </w:rPr>
                                    <w:t>0.969</w:t>
                                  </w:r>
                                </w:p>
                              </w:tc>
                              <w:tc>
                                <w:tcPr>
                                  <w:tcW w:w="1077" w:type="dxa"/>
                                  <w:vAlign w:val="bottom"/>
                                </w:tcPr>
                                <w:p w14:paraId="494B653D" w14:textId="2A0342AA" w:rsidR="001973A2" w:rsidRDefault="001973A2" w:rsidP="007C5E03">
                                  <w:pPr>
                                    <w:pStyle w:val="Nidungvnbn"/>
                                    <w:ind w:firstLine="0"/>
                                    <w:jc w:val="right"/>
                                  </w:pPr>
                                  <w:r>
                                    <w:rPr>
                                      <w:color w:val="000000"/>
                                      <w:sz w:val="22"/>
                                      <w:szCs w:val="22"/>
                                    </w:rPr>
                                    <w:t>463</w:t>
                                  </w:r>
                                </w:p>
                              </w:tc>
                              <w:tc>
                                <w:tcPr>
                                  <w:tcW w:w="994" w:type="dxa"/>
                                  <w:vAlign w:val="bottom"/>
                                </w:tcPr>
                                <w:p w14:paraId="6C77B10F" w14:textId="32B7BF72" w:rsidR="001973A2" w:rsidRDefault="001973A2" w:rsidP="007C5E03">
                                  <w:pPr>
                                    <w:pStyle w:val="Nidungvnbn"/>
                                    <w:ind w:firstLine="0"/>
                                    <w:jc w:val="right"/>
                                  </w:pPr>
                                  <w:r>
                                    <w:rPr>
                                      <w:color w:val="000000"/>
                                      <w:sz w:val="22"/>
                                      <w:szCs w:val="22"/>
                                    </w:rPr>
                                    <w:t>0.9603</w:t>
                                  </w:r>
                                </w:p>
                              </w:tc>
                              <w:tc>
                                <w:tcPr>
                                  <w:tcW w:w="994" w:type="dxa"/>
                                  <w:vAlign w:val="bottom"/>
                                </w:tcPr>
                                <w:p w14:paraId="46D07127" w14:textId="4E3850AE" w:rsidR="001973A2" w:rsidRDefault="001973A2" w:rsidP="007C5E03">
                                  <w:pPr>
                                    <w:pStyle w:val="Nidungvnbn"/>
                                    <w:ind w:firstLine="0"/>
                                    <w:jc w:val="right"/>
                                  </w:pPr>
                                  <w:r>
                                    <w:rPr>
                                      <w:color w:val="000000"/>
                                      <w:sz w:val="22"/>
                                      <w:szCs w:val="22"/>
                                    </w:rPr>
                                    <w:t>0.9605</w:t>
                                  </w:r>
                                </w:p>
                              </w:tc>
                              <w:tc>
                                <w:tcPr>
                                  <w:tcW w:w="994" w:type="dxa"/>
                                  <w:vAlign w:val="bottom"/>
                                </w:tcPr>
                                <w:p w14:paraId="4591C3CD" w14:textId="617BFC00" w:rsidR="001973A2" w:rsidRDefault="001973A2" w:rsidP="007C5E03">
                                  <w:pPr>
                                    <w:pStyle w:val="Nidungvnbn"/>
                                    <w:ind w:firstLine="0"/>
                                    <w:jc w:val="right"/>
                                  </w:pPr>
                                  <w:r>
                                    <w:rPr>
                                      <w:color w:val="000000"/>
                                      <w:sz w:val="22"/>
                                      <w:szCs w:val="22"/>
                                    </w:rPr>
                                    <w:t>0.9616</w:t>
                                  </w:r>
                                </w:p>
                              </w:tc>
                              <w:tc>
                                <w:tcPr>
                                  <w:tcW w:w="1233" w:type="dxa"/>
                                  <w:vAlign w:val="bottom"/>
                                </w:tcPr>
                                <w:p w14:paraId="04117920" w14:textId="6C7F6F34" w:rsidR="001973A2" w:rsidRDefault="001973A2" w:rsidP="007C5E03">
                                  <w:pPr>
                                    <w:pStyle w:val="Nidungvnbn"/>
                                    <w:ind w:firstLine="0"/>
                                    <w:jc w:val="right"/>
                                  </w:pPr>
                                  <w:r>
                                    <w:rPr>
                                      <w:color w:val="000000"/>
                                      <w:sz w:val="22"/>
                                      <w:szCs w:val="22"/>
                                    </w:rPr>
                                    <w:t>277.5</w:t>
                                  </w:r>
                                </w:p>
                              </w:tc>
                            </w:tr>
                            <w:tr w:rsidR="001973A2" w14:paraId="7FA55590" w14:textId="77777777" w:rsidTr="00F62558">
                              <w:trPr>
                                <w:trHeight w:val="379"/>
                              </w:trPr>
                              <w:tc>
                                <w:tcPr>
                                  <w:tcW w:w="805" w:type="dxa"/>
                                  <w:vMerge/>
                                </w:tcPr>
                                <w:p w14:paraId="49A0E4F2" w14:textId="77777777" w:rsidR="001973A2" w:rsidRDefault="001973A2" w:rsidP="007C5E03">
                                  <w:pPr>
                                    <w:pStyle w:val="Nidungvnbn"/>
                                    <w:ind w:firstLine="0"/>
                                    <w:jc w:val="left"/>
                                    <w:rPr>
                                      <w:b/>
                                    </w:rPr>
                                  </w:pPr>
                                </w:p>
                              </w:tc>
                              <w:tc>
                                <w:tcPr>
                                  <w:tcW w:w="2952" w:type="dxa"/>
                                  <w:vAlign w:val="bottom"/>
                                </w:tcPr>
                                <w:p w14:paraId="3C7BFBDE" w14:textId="5A212A4E" w:rsidR="001973A2" w:rsidRDefault="001973A2" w:rsidP="007C5E03">
                                  <w:pPr>
                                    <w:pStyle w:val="Nidungvnbn"/>
                                    <w:ind w:firstLine="0"/>
                                    <w:jc w:val="left"/>
                                    <w:rPr>
                                      <w:b/>
                                    </w:rPr>
                                  </w:pPr>
                                  <w:r>
                                    <w:rPr>
                                      <w:color w:val="000000"/>
                                      <w:sz w:val="22"/>
                                      <w:szCs w:val="22"/>
                                    </w:rPr>
                                    <w:t>ToeSegmentation2</w:t>
                                  </w:r>
                                </w:p>
                              </w:tc>
                              <w:tc>
                                <w:tcPr>
                                  <w:tcW w:w="912" w:type="dxa"/>
                                  <w:vAlign w:val="bottom"/>
                                </w:tcPr>
                                <w:p w14:paraId="7B7A5953" w14:textId="4560D52B" w:rsidR="001973A2" w:rsidRDefault="001973A2" w:rsidP="007C5E03">
                                  <w:pPr>
                                    <w:pStyle w:val="Nidungvnbn"/>
                                    <w:ind w:firstLine="0"/>
                                    <w:jc w:val="right"/>
                                  </w:pPr>
                                  <w:r>
                                    <w:rPr>
                                      <w:color w:val="000000"/>
                                      <w:sz w:val="22"/>
                                      <w:szCs w:val="22"/>
                                    </w:rPr>
                                    <w:t>0.7917</w:t>
                                  </w:r>
                                </w:p>
                              </w:tc>
                              <w:tc>
                                <w:tcPr>
                                  <w:tcW w:w="912" w:type="dxa"/>
                                  <w:vAlign w:val="bottom"/>
                                </w:tcPr>
                                <w:p w14:paraId="1FC1B1A7" w14:textId="2EDE9C80" w:rsidR="001973A2" w:rsidRDefault="001973A2" w:rsidP="007C5E03">
                                  <w:pPr>
                                    <w:pStyle w:val="Nidungvnbn"/>
                                    <w:ind w:firstLine="0"/>
                                    <w:jc w:val="right"/>
                                  </w:pPr>
                                  <w:r>
                                    <w:rPr>
                                      <w:color w:val="000000"/>
                                      <w:sz w:val="22"/>
                                      <w:szCs w:val="22"/>
                                    </w:rPr>
                                    <w:t>0.8769</w:t>
                                  </w:r>
                                </w:p>
                              </w:tc>
                              <w:tc>
                                <w:tcPr>
                                  <w:tcW w:w="912" w:type="dxa"/>
                                  <w:vAlign w:val="bottom"/>
                                </w:tcPr>
                                <w:p w14:paraId="64C907BE" w14:textId="2D26B816" w:rsidR="001973A2" w:rsidRDefault="001973A2" w:rsidP="007C5E03">
                                  <w:pPr>
                                    <w:pStyle w:val="Nidungvnbn"/>
                                    <w:ind w:firstLine="0"/>
                                    <w:jc w:val="right"/>
                                  </w:pPr>
                                  <w:r>
                                    <w:rPr>
                                      <w:color w:val="000000"/>
                                      <w:sz w:val="22"/>
                                      <w:szCs w:val="22"/>
                                    </w:rPr>
                                    <w:t>0.8439</w:t>
                                  </w:r>
                                </w:p>
                              </w:tc>
                              <w:tc>
                                <w:tcPr>
                                  <w:tcW w:w="1077" w:type="dxa"/>
                                  <w:vAlign w:val="bottom"/>
                                </w:tcPr>
                                <w:p w14:paraId="0F3AE715" w14:textId="4170F8D0" w:rsidR="001973A2" w:rsidRDefault="001973A2" w:rsidP="007C5E03">
                                  <w:pPr>
                                    <w:pStyle w:val="Nidungvnbn"/>
                                    <w:ind w:firstLine="0"/>
                                    <w:jc w:val="right"/>
                                  </w:pPr>
                                  <w:r>
                                    <w:rPr>
                                      <w:color w:val="000000"/>
                                      <w:sz w:val="22"/>
                                      <w:szCs w:val="22"/>
                                    </w:rPr>
                                    <w:t>430.1</w:t>
                                  </w:r>
                                </w:p>
                              </w:tc>
                              <w:tc>
                                <w:tcPr>
                                  <w:tcW w:w="994" w:type="dxa"/>
                                  <w:vAlign w:val="bottom"/>
                                </w:tcPr>
                                <w:p w14:paraId="61BFC90C" w14:textId="6FDA0A9C" w:rsidR="001973A2" w:rsidRDefault="001973A2" w:rsidP="007C5E03">
                                  <w:pPr>
                                    <w:pStyle w:val="Nidungvnbn"/>
                                    <w:ind w:firstLine="0"/>
                                    <w:jc w:val="right"/>
                                  </w:pPr>
                                  <w:r>
                                    <w:rPr>
                                      <w:color w:val="000000"/>
                                      <w:sz w:val="22"/>
                                      <w:szCs w:val="22"/>
                                    </w:rPr>
                                    <w:t>0.8128</w:t>
                                  </w:r>
                                </w:p>
                              </w:tc>
                              <w:tc>
                                <w:tcPr>
                                  <w:tcW w:w="994" w:type="dxa"/>
                                  <w:vAlign w:val="bottom"/>
                                </w:tcPr>
                                <w:p w14:paraId="1590C8F3" w14:textId="1AD5F218" w:rsidR="001973A2" w:rsidRDefault="001973A2" w:rsidP="007C5E03">
                                  <w:pPr>
                                    <w:pStyle w:val="Nidungvnbn"/>
                                    <w:ind w:firstLine="0"/>
                                    <w:jc w:val="right"/>
                                  </w:pPr>
                                  <w:r>
                                    <w:rPr>
                                      <w:color w:val="000000"/>
                                      <w:sz w:val="22"/>
                                      <w:szCs w:val="22"/>
                                    </w:rPr>
                                    <w:t>0.8923</w:t>
                                  </w:r>
                                </w:p>
                              </w:tc>
                              <w:tc>
                                <w:tcPr>
                                  <w:tcW w:w="994" w:type="dxa"/>
                                  <w:vAlign w:val="bottom"/>
                                </w:tcPr>
                                <w:p w14:paraId="6E79C1DB" w14:textId="1CB53A18" w:rsidR="001973A2" w:rsidRDefault="001973A2" w:rsidP="007C5E03">
                                  <w:pPr>
                                    <w:pStyle w:val="Nidungvnbn"/>
                                    <w:ind w:firstLine="0"/>
                                    <w:jc w:val="right"/>
                                  </w:pPr>
                                  <w:r>
                                    <w:rPr>
                                      <w:color w:val="000000"/>
                                      <w:sz w:val="22"/>
                                      <w:szCs w:val="22"/>
                                    </w:rPr>
                                    <w:t>0.8856</w:t>
                                  </w:r>
                                </w:p>
                              </w:tc>
                              <w:tc>
                                <w:tcPr>
                                  <w:tcW w:w="1233" w:type="dxa"/>
                                  <w:vAlign w:val="bottom"/>
                                </w:tcPr>
                                <w:p w14:paraId="500ED582" w14:textId="6F82671C" w:rsidR="001973A2" w:rsidRDefault="001973A2" w:rsidP="007C5E03">
                                  <w:pPr>
                                    <w:pStyle w:val="Nidungvnbn"/>
                                    <w:ind w:firstLine="0"/>
                                    <w:jc w:val="right"/>
                                  </w:pPr>
                                  <w:r>
                                    <w:rPr>
                                      <w:color w:val="000000"/>
                                      <w:sz w:val="22"/>
                                      <w:szCs w:val="22"/>
                                    </w:rPr>
                                    <w:t>299.1</w:t>
                                  </w:r>
                                </w:p>
                              </w:tc>
                            </w:tr>
                            <w:tr w:rsidR="001973A2" w14:paraId="6FD90286" w14:textId="77777777" w:rsidTr="00F62558">
                              <w:trPr>
                                <w:trHeight w:val="379"/>
                              </w:trPr>
                              <w:tc>
                                <w:tcPr>
                                  <w:tcW w:w="805" w:type="dxa"/>
                                  <w:vMerge/>
                                </w:tcPr>
                                <w:p w14:paraId="04D07CDD" w14:textId="77777777" w:rsidR="001973A2" w:rsidRDefault="001973A2" w:rsidP="007C5E03">
                                  <w:pPr>
                                    <w:pStyle w:val="Nidungvnbn"/>
                                    <w:ind w:firstLine="0"/>
                                    <w:jc w:val="left"/>
                                    <w:rPr>
                                      <w:b/>
                                    </w:rPr>
                                  </w:pPr>
                                </w:p>
                              </w:tc>
                              <w:tc>
                                <w:tcPr>
                                  <w:tcW w:w="2952" w:type="dxa"/>
                                  <w:vAlign w:val="bottom"/>
                                </w:tcPr>
                                <w:p w14:paraId="4D52CE07" w14:textId="26060EB8" w:rsidR="001973A2" w:rsidRDefault="001973A2" w:rsidP="007C5E03">
                                  <w:pPr>
                                    <w:pStyle w:val="Nidungvnbn"/>
                                    <w:ind w:firstLine="0"/>
                                    <w:jc w:val="left"/>
                                    <w:rPr>
                                      <w:b/>
                                    </w:rPr>
                                  </w:pPr>
                                  <w:r>
                                    <w:rPr>
                                      <w:color w:val="000000"/>
                                      <w:sz w:val="22"/>
                                      <w:szCs w:val="22"/>
                                    </w:rPr>
                                    <w:t>Trace</w:t>
                                  </w:r>
                                </w:p>
                              </w:tc>
                              <w:tc>
                                <w:tcPr>
                                  <w:tcW w:w="912" w:type="dxa"/>
                                  <w:vAlign w:val="bottom"/>
                                </w:tcPr>
                                <w:p w14:paraId="7CB6AEAB" w14:textId="516F6370" w:rsidR="001973A2" w:rsidRDefault="001973A2" w:rsidP="007C5E03">
                                  <w:pPr>
                                    <w:pStyle w:val="Nidungvnbn"/>
                                    <w:ind w:firstLine="0"/>
                                    <w:jc w:val="right"/>
                                  </w:pPr>
                                  <w:r>
                                    <w:rPr>
                                      <w:color w:val="000000"/>
                                      <w:sz w:val="22"/>
                                      <w:szCs w:val="22"/>
                                    </w:rPr>
                                    <w:t>1</w:t>
                                  </w:r>
                                </w:p>
                              </w:tc>
                              <w:tc>
                                <w:tcPr>
                                  <w:tcW w:w="912" w:type="dxa"/>
                                  <w:vAlign w:val="bottom"/>
                                </w:tcPr>
                                <w:p w14:paraId="0757C4F2" w14:textId="39469B2D" w:rsidR="001973A2" w:rsidRDefault="001973A2" w:rsidP="007C5E03">
                                  <w:pPr>
                                    <w:pStyle w:val="Nidungvnbn"/>
                                    <w:ind w:firstLine="0"/>
                                    <w:jc w:val="right"/>
                                  </w:pPr>
                                  <w:r>
                                    <w:rPr>
                                      <w:color w:val="000000"/>
                                      <w:sz w:val="22"/>
                                      <w:szCs w:val="22"/>
                                    </w:rPr>
                                    <w:t>1</w:t>
                                  </w:r>
                                </w:p>
                              </w:tc>
                              <w:tc>
                                <w:tcPr>
                                  <w:tcW w:w="912" w:type="dxa"/>
                                  <w:vAlign w:val="bottom"/>
                                </w:tcPr>
                                <w:p w14:paraId="4D2B1DE7" w14:textId="64BBDEDE" w:rsidR="001973A2" w:rsidRDefault="001973A2" w:rsidP="007C5E03">
                                  <w:pPr>
                                    <w:pStyle w:val="Nidungvnbn"/>
                                    <w:ind w:firstLine="0"/>
                                    <w:jc w:val="right"/>
                                  </w:pPr>
                                  <w:r>
                                    <w:rPr>
                                      <w:color w:val="000000"/>
                                      <w:sz w:val="22"/>
                                      <w:szCs w:val="22"/>
                                    </w:rPr>
                                    <w:t>1</w:t>
                                  </w:r>
                                </w:p>
                              </w:tc>
                              <w:tc>
                                <w:tcPr>
                                  <w:tcW w:w="1077" w:type="dxa"/>
                                  <w:vAlign w:val="bottom"/>
                                </w:tcPr>
                                <w:p w14:paraId="0A270448" w14:textId="1661DC78" w:rsidR="001973A2" w:rsidRDefault="001973A2" w:rsidP="007C5E03">
                                  <w:pPr>
                                    <w:pStyle w:val="Nidungvnbn"/>
                                    <w:ind w:firstLine="0"/>
                                    <w:jc w:val="right"/>
                                  </w:pPr>
                                  <w:r>
                                    <w:rPr>
                                      <w:color w:val="000000"/>
                                      <w:sz w:val="22"/>
                                      <w:szCs w:val="22"/>
                                    </w:rPr>
                                    <w:t>341.1</w:t>
                                  </w:r>
                                </w:p>
                              </w:tc>
                              <w:tc>
                                <w:tcPr>
                                  <w:tcW w:w="994" w:type="dxa"/>
                                  <w:vAlign w:val="bottom"/>
                                </w:tcPr>
                                <w:p w14:paraId="15DBFE13" w14:textId="78BA8671" w:rsidR="001973A2" w:rsidRDefault="001973A2" w:rsidP="007C5E03">
                                  <w:pPr>
                                    <w:pStyle w:val="Nidungvnbn"/>
                                    <w:ind w:firstLine="0"/>
                                    <w:jc w:val="right"/>
                                  </w:pPr>
                                  <w:r>
                                    <w:rPr>
                                      <w:color w:val="000000"/>
                                      <w:sz w:val="22"/>
                                      <w:szCs w:val="22"/>
                                    </w:rPr>
                                    <w:t>1</w:t>
                                  </w:r>
                                </w:p>
                              </w:tc>
                              <w:tc>
                                <w:tcPr>
                                  <w:tcW w:w="994" w:type="dxa"/>
                                  <w:vAlign w:val="bottom"/>
                                </w:tcPr>
                                <w:p w14:paraId="33AED00E" w14:textId="26C4A533" w:rsidR="001973A2" w:rsidRDefault="001973A2" w:rsidP="007C5E03">
                                  <w:pPr>
                                    <w:pStyle w:val="Nidungvnbn"/>
                                    <w:ind w:firstLine="0"/>
                                    <w:jc w:val="right"/>
                                  </w:pPr>
                                  <w:r>
                                    <w:rPr>
                                      <w:color w:val="000000"/>
                                      <w:sz w:val="22"/>
                                      <w:szCs w:val="22"/>
                                    </w:rPr>
                                    <w:t>1</w:t>
                                  </w:r>
                                </w:p>
                              </w:tc>
                              <w:tc>
                                <w:tcPr>
                                  <w:tcW w:w="994" w:type="dxa"/>
                                  <w:vAlign w:val="bottom"/>
                                </w:tcPr>
                                <w:p w14:paraId="547088EB" w14:textId="61024AA6" w:rsidR="001973A2" w:rsidRDefault="001973A2" w:rsidP="007C5E03">
                                  <w:pPr>
                                    <w:pStyle w:val="Nidungvnbn"/>
                                    <w:ind w:firstLine="0"/>
                                    <w:jc w:val="right"/>
                                  </w:pPr>
                                  <w:r>
                                    <w:rPr>
                                      <w:color w:val="000000"/>
                                      <w:sz w:val="22"/>
                                      <w:szCs w:val="22"/>
                                    </w:rPr>
                                    <w:t>1</w:t>
                                  </w:r>
                                </w:p>
                              </w:tc>
                              <w:tc>
                                <w:tcPr>
                                  <w:tcW w:w="1233" w:type="dxa"/>
                                  <w:vAlign w:val="bottom"/>
                                </w:tcPr>
                                <w:p w14:paraId="7C41856C" w14:textId="2FF6BA31" w:rsidR="001973A2" w:rsidRDefault="001973A2" w:rsidP="007C5E03">
                                  <w:pPr>
                                    <w:pStyle w:val="Nidungvnbn"/>
                                    <w:ind w:firstLine="0"/>
                                    <w:jc w:val="right"/>
                                  </w:pPr>
                                  <w:r>
                                    <w:rPr>
                                      <w:color w:val="000000"/>
                                      <w:sz w:val="22"/>
                                      <w:szCs w:val="22"/>
                                    </w:rPr>
                                    <w:t>151.2</w:t>
                                  </w:r>
                                </w:p>
                              </w:tc>
                            </w:tr>
                            <w:tr w:rsidR="001973A2" w14:paraId="2F1341D6" w14:textId="77777777" w:rsidTr="00F62558">
                              <w:trPr>
                                <w:trHeight w:val="379"/>
                              </w:trPr>
                              <w:tc>
                                <w:tcPr>
                                  <w:tcW w:w="805" w:type="dxa"/>
                                  <w:vMerge/>
                                </w:tcPr>
                                <w:p w14:paraId="7342BAA6" w14:textId="77777777" w:rsidR="001973A2" w:rsidRDefault="001973A2" w:rsidP="007C5E03">
                                  <w:pPr>
                                    <w:pStyle w:val="Nidungvnbn"/>
                                    <w:ind w:firstLine="0"/>
                                    <w:jc w:val="left"/>
                                    <w:rPr>
                                      <w:b/>
                                    </w:rPr>
                                  </w:pPr>
                                </w:p>
                              </w:tc>
                              <w:tc>
                                <w:tcPr>
                                  <w:tcW w:w="2952" w:type="dxa"/>
                                  <w:vAlign w:val="bottom"/>
                                </w:tcPr>
                                <w:p w14:paraId="61FF68C4" w14:textId="435397B3" w:rsidR="001973A2" w:rsidRDefault="001973A2" w:rsidP="007C5E03">
                                  <w:pPr>
                                    <w:pStyle w:val="Nidungvnbn"/>
                                    <w:ind w:firstLine="0"/>
                                    <w:jc w:val="left"/>
                                    <w:rPr>
                                      <w:b/>
                                    </w:rPr>
                                  </w:pPr>
                                  <w:r>
                                    <w:rPr>
                                      <w:color w:val="000000"/>
                                      <w:sz w:val="22"/>
                                      <w:szCs w:val="22"/>
                                    </w:rPr>
                                    <w:t>TwoLeadECG</w:t>
                                  </w:r>
                                </w:p>
                              </w:tc>
                              <w:tc>
                                <w:tcPr>
                                  <w:tcW w:w="912" w:type="dxa"/>
                                  <w:vAlign w:val="bottom"/>
                                </w:tcPr>
                                <w:p w14:paraId="1E6307CA" w14:textId="78EF7907" w:rsidR="001973A2" w:rsidRDefault="001973A2" w:rsidP="007C5E03">
                                  <w:pPr>
                                    <w:pStyle w:val="Nidungvnbn"/>
                                    <w:ind w:firstLine="0"/>
                                    <w:jc w:val="right"/>
                                  </w:pPr>
                                  <w:r>
                                    <w:rPr>
                                      <w:color w:val="000000"/>
                                      <w:sz w:val="22"/>
                                      <w:szCs w:val="22"/>
                                    </w:rPr>
                                    <w:t>1</w:t>
                                  </w:r>
                                </w:p>
                              </w:tc>
                              <w:tc>
                                <w:tcPr>
                                  <w:tcW w:w="912" w:type="dxa"/>
                                  <w:vAlign w:val="bottom"/>
                                </w:tcPr>
                                <w:p w14:paraId="582E8907" w14:textId="1602FAEE" w:rsidR="001973A2" w:rsidRDefault="001973A2" w:rsidP="007C5E03">
                                  <w:pPr>
                                    <w:pStyle w:val="Nidungvnbn"/>
                                    <w:ind w:firstLine="0"/>
                                    <w:jc w:val="right"/>
                                  </w:pPr>
                                  <w:r>
                                    <w:rPr>
                                      <w:color w:val="000000"/>
                                      <w:sz w:val="22"/>
                                      <w:szCs w:val="22"/>
                                    </w:rPr>
                                    <w:t>1</w:t>
                                  </w:r>
                                </w:p>
                              </w:tc>
                              <w:tc>
                                <w:tcPr>
                                  <w:tcW w:w="912" w:type="dxa"/>
                                  <w:vAlign w:val="bottom"/>
                                </w:tcPr>
                                <w:p w14:paraId="0C4BB7AC" w14:textId="0B6139D5" w:rsidR="001973A2" w:rsidRDefault="001973A2" w:rsidP="007C5E03">
                                  <w:pPr>
                                    <w:pStyle w:val="Nidungvnbn"/>
                                    <w:ind w:firstLine="0"/>
                                    <w:jc w:val="right"/>
                                  </w:pPr>
                                  <w:r>
                                    <w:rPr>
                                      <w:color w:val="000000"/>
                                      <w:sz w:val="22"/>
                                      <w:szCs w:val="22"/>
                                    </w:rPr>
                                    <w:t>1</w:t>
                                  </w:r>
                                </w:p>
                              </w:tc>
                              <w:tc>
                                <w:tcPr>
                                  <w:tcW w:w="1077" w:type="dxa"/>
                                  <w:vAlign w:val="bottom"/>
                                </w:tcPr>
                                <w:p w14:paraId="4FD20B10" w14:textId="2BF44ACA" w:rsidR="001973A2" w:rsidRDefault="001973A2" w:rsidP="007C5E03">
                                  <w:pPr>
                                    <w:pStyle w:val="Nidungvnbn"/>
                                    <w:ind w:firstLine="0"/>
                                    <w:jc w:val="right"/>
                                  </w:pPr>
                                  <w:r>
                                    <w:rPr>
                                      <w:color w:val="000000"/>
                                      <w:sz w:val="22"/>
                                      <w:szCs w:val="22"/>
                                    </w:rPr>
                                    <w:t>2164</w:t>
                                  </w:r>
                                </w:p>
                              </w:tc>
                              <w:tc>
                                <w:tcPr>
                                  <w:tcW w:w="994" w:type="dxa"/>
                                  <w:vAlign w:val="bottom"/>
                                </w:tcPr>
                                <w:p w14:paraId="47FF4CE3" w14:textId="2751B541" w:rsidR="001973A2" w:rsidRDefault="001973A2" w:rsidP="007C5E03">
                                  <w:pPr>
                                    <w:pStyle w:val="Nidungvnbn"/>
                                    <w:ind w:firstLine="0"/>
                                    <w:jc w:val="right"/>
                                  </w:pPr>
                                  <w:r>
                                    <w:rPr>
                                      <w:color w:val="000000"/>
                                      <w:sz w:val="22"/>
                                      <w:szCs w:val="22"/>
                                    </w:rPr>
                                    <w:t>0.9991</w:t>
                                  </w:r>
                                </w:p>
                              </w:tc>
                              <w:tc>
                                <w:tcPr>
                                  <w:tcW w:w="994" w:type="dxa"/>
                                  <w:vAlign w:val="bottom"/>
                                </w:tcPr>
                                <w:p w14:paraId="283585C5" w14:textId="04A35516" w:rsidR="001973A2" w:rsidRDefault="001973A2" w:rsidP="007C5E03">
                                  <w:pPr>
                                    <w:pStyle w:val="Nidungvnbn"/>
                                    <w:ind w:firstLine="0"/>
                                    <w:jc w:val="right"/>
                                  </w:pPr>
                                  <w:r>
                                    <w:rPr>
                                      <w:color w:val="000000"/>
                                      <w:sz w:val="22"/>
                                      <w:szCs w:val="22"/>
                                    </w:rPr>
                                    <w:t>0.9991</w:t>
                                  </w:r>
                                </w:p>
                              </w:tc>
                              <w:tc>
                                <w:tcPr>
                                  <w:tcW w:w="994" w:type="dxa"/>
                                  <w:vAlign w:val="bottom"/>
                                </w:tcPr>
                                <w:p w14:paraId="2859A039" w14:textId="0903D1A3" w:rsidR="001973A2" w:rsidRDefault="001973A2" w:rsidP="007C5E03">
                                  <w:pPr>
                                    <w:pStyle w:val="Nidungvnbn"/>
                                    <w:ind w:firstLine="0"/>
                                    <w:jc w:val="right"/>
                                  </w:pPr>
                                  <w:r>
                                    <w:rPr>
                                      <w:color w:val="000000"/>
                                      <w:sz w:val="22"/>
                                      <w:szCs w:val="22"/>
                                    </w:rPr>
                                    <w:t>0.9991</w:t>
                                  </w:r>
                                </w:p>
                              </w:tc>
                              <w:tc>
                                <w:tcPr>
                                  <w:tcW w:w="1233" w:type="dxa"/>
                                  <w:vAlign w:val="bottom"/>
                                </w:tcPr>
                                <w:p w14:paraId="11647364" w14:textId="728E06DF" w:rsidR="001973A2" w:rsidRDefault="001973A2" w:rsidP="007C5E03">
                                  <w:pPr>
                                    <w:pStyle w:val="Nidungvnbn"/>
                                    <w:ind w:firstLine="0"/>
                                    <w:jc w:val="right"/>
                                  </w:pPr>
                                  <w:r>
                                    <w:rPr>
                                      <w:color w:val="000000"/>
                                      <w:sz w:val="22"/>
                                      <w:szCs w:val="22"/>
                                    </w:rPr>
                                    <w:t>2377.1</w:t>
                                  </w:r>
                                </w:p>
                              </w:tc>
                            </w:tr>
                            <w:tr w:rsidR="001973A2" w14:paraId="1FB77BB1" w14:textId="77777777" w:rsidTr="00F62558">
                              <w:trPr>
                                <w:trHeight w:val="379"/>
                              </w:trPr>
                              <w:tc>
                                <w:tcPr>
                                  <w:tcW w:w="805" w:type="dxa"/>
                                  <w:vMerge/>
                                </w:tcPr>
                                <w:p w14:paraId="10D173E7" w14:textId="77777777" w:rsidR="001973A2" w:rsidRDefault="001973A2" w:rsidP="007C5E03">
                                  <w:pPr>
                                    <w:pStyle w:val="Nidungvnbn"/>
                                    <w:ind w:firstLine="0"/>
                                    <w:jc w:val="left"/>
                                    <w:rPr>
                                      <w:b/>
                                    </w:rPr>
                                  </w:pPr>
                                </w:p>
                              </w:tc>
                              <w:tc>
                                <w:tcPr>
                                  <w:tcW w:w="2952" w:type="dxa"/>
                                  <w:vAlign w:val="bottom"/>
                                </w:tcPr>
                                <w:p w14:paraId="4E58317E" w14:textId="55E5F9E1" w:rsidR="001973A2" w:rsidRDefault="001973A2" w:rsidP="007C5E03">
                                  <w:pPr>
                                    <w:pStyle w:val="Nidungvnbn"/>
                                    <w:ind w:firstLine="0"/>
                                    <w:jc w:val="left"/>
                                    <w:rPr>
                                      <w:b/>
                                    </w:rPr>
                                  </w:pPr>
                                  <w:r>
                                    <w:rPr>
                                      <w:color w:val="000000"/>
                                      <w:sz w:val="22"/>
                                      <w:szCs w:val="22"/>
                                    </w:rPr>
                                    <w:t>TwoPatterns</w:t>
                                  </w:r>
                                </w:p>
                              </w:tc>
                              <w:tc>
                                <w:tcPr>
                                  <w:tcW w:w="912" w:type="dxa"/>
                                  <w:vAlign w:val="bottom"/>
                                </w:tcPr>
                                <w:p w14:paraId="286FA10A" w14:textId="72B0060D" w:rsidR="001973A2" w:rsidRDefault="001973A2" w:rsidP="007C5E03">
                                  <w:pPr>
                                    <w:pStyle w:val="Nidungvnbn"/>
                                    <w:ind w:firstLine="0"/>
                                    <w:jc w:val="right"/>
                                  </w:pPr>
                                  <w:r>
                                    <w:rPr>
                                      <w:color w:val="000000"/>
                                      <w:sz w:val="22"/>
                                      <w:szCs w:val="22"/>
                                    </w:rPr>
                                    <w:t>0.872</w:t>
                                  </w:r>
                                </w:p>
                              </w:tc>
                              <w:tc>
                                <w:tcPr>
                                  <w:tcW w:w="912" w:type="dxa"/>
                                  <w:vAlign w:val="bottom"/>
                                </w:tcPr>
                                <w:p w14:paraId="5D81D68C" w14:textId="65E50E57" w:rsidR="001973A2" w:rsidRDefault="001973A2" w:rsidP="007C5E03">
                                  <w:pPr>
                                    <w:pStyle w:val="Nidungvnbn"/>
                                    <w:ind w:firstLine="0"/>
                                    <w:jc w:val="right"/>
                                  </w:pPr>
                                  <w:r>
                                    <w:rPr>
                                      <w:color w:val="000000"/>
                                      <w:sz w:val="22"/>
                                      <w:szCs w:val="22"/>
                                    </w:rPr>
                                    <w:t>0.8715</w:t>
                                  </w:r>
                                </w:p>
                              </w:tc>
                              <w:tc>
                                <w:tcPr>
                                  <w:tcW w:w="912" w:type="dxa"/>
                                  <w:vAlign w:val="bottom"/>
                                </w:tcPr>
                                <w:p w14:paraId="59109180" w14:textId="1F6415EB" w:rsidR="001973A2" w:rsidRDefault="001973A2" w:rsidP="007C5E03">
                                  <w:pPr>
                                    <w:pStyle w:val="Nidungvnbn"/>
                                    <w:ind w:firstLine="0"/>
                                    <w:jc w:val="right"/>
                                  </w:pPr>
                                  <w:r>
                                    <w:rPr>
                                      <w:color w:val="000000"/>
                                      <w:sz w:val="22"/>
                                      <w:szCs w:val="22"/>
                                    </w:rPr>
                                    <w:t>0.8719</w:t>
                                  </w:r>
                                </w:p>
                              </w:tc>
                              <w:tc>
                                <w:tcPr>
                                  <w:tcW w:w="1077" w:type="dxa"/>
                                  <w:vAlign w:val="bottom"/>
                                </w:tcPr>
                                <w:p w14:paraId="6BAAB0C4" w14:textId="5DA9AAF1" w:rsidR="001973A2" w:rsidRDefault="001973A2" w:rsidP="007C5E03">
                                  <w:pPr>
                                    <w:pStyle w:val="Nidungvnbn"/>
                                    <w:ind w:firstLine="0"/>
                                    <w:jc w:val="right"/>
                                  </w:pPr>
                                  <w:r>
                                    <w:rPr>
                                      <w:color w:val="000000"/>
                                      <w:sz w:val="22"/>
                                      <w:szCs w:val="22"/>
                                    </w:rPr>
                                    <w:t>3143.7</w:t>
                                  </w:r>
                                </w:p>
                              </w:tc>
                              <w:tc>
                                <w:tcPr>
                                  <w:tcW w:w="994" w:type="dxa"/>
                                  <w:vAlign w:val="bottom"/>
                                </w:tcPr>
                                <w:p w14:paraId="0E4C442B" w14:textId="4DAA7CBE" w:rsidR="001973A2" w:rsidRDefault="001973A2" w:rsidP="007C5E03">
                                  <w:pPr>
                                    <w:pStyle w:val="Nidungvnbn"/>
                                    <w:ind w:firstLine="0"/>
                                    <w:jc w:val="right"/>
                                  </w:pPr>
                                  <w:r>
                                    <w:rPr>
                                      <w:color w:val="000000"/>
                                      <w:sz w:val="22"/>
                                      <w:szCs w:val="22"/>
                                    </w:rPr>
                                    <w:t>0.8701</w:t>
                                  </w:r>
                                </w:p>
                              </w:tc>
                              <w:tc>
                                <w:tcPr>
                                  <w:tcW w:w="994" w:type="dxa"/>
                                  <w:vAlign w:val="bottom"/>
                                </w:tcPr>
                                <w:p w14:paraId="1EDFEDEE" w14:textId="208055E0" w:rsidR="001973A2" w:rsidRDefault="001973A2" w:rsidP="007C5E03">
                                  <w:pPr>
                                    <w:pStyle w:val="Nidungvnbn"/>
                                    <w:ind w:firstLine="0"/>
                                    <w:jc w:val="right"/>
                                  </w:pPr>
                                  <w:r>
                                    <w:rPr>
                                      <w:color w:val="000000"/>
                                      <w:sz w:val="22"/>
                                      <w:szCs w:val="22"/>
                                    </w:rPr>
                                    <w:t>0.8695</w:t>
                                  </w:r>
                                </w:p>
                              </w:tc>
                              <w:tc>
                                <w:tcPr>
                                  <w:tcW w:w="994" w:type="dxa"/>
                                  <w:vAlign w:val="bottom"/>
                                </w:tcPr>
                                <w:p w14:paraId="0FB781CE" w14:textId="766B2579" w:rsidR="001973A2" w:rsidRDefault="001973A2" w:rsidP="007C5E03">
                                  <w:pPr>
                                    <w:pStyle w:val="Nidungvnbn"/>
                                    <w:ind w:firstLine="0"/>
                                    <w:jc w:val="right"/>
                                  </w:pPr>
                                  <w:r>
                                    <w:rPr>
                                      <w:color w:val="000000"/>
                                      <w:sz w:val="22"/>
                                      <w:szCs w:val="22"/>
                                    </w:rPr>
                                    <w:t>0.87</w:t>
                                  </w:r>
                                </w:p>
                              </w:tc>
                              <w:tc>
                                <w:tcPr>
                                  <w:tcW w:w="1233" w:type="dxa"/>
                                  <w:vAlign w:val="bottom"/>
                                </w:tcPr>
                                <w:p w14:paraId="0DFB741C" w14:textId="07898E84" w:rsidR="001973A2" w:rsidRDefault="001973A2" w:rsidP="007C5E03">
                                  <w:pPr>
                                    <w:pStyle w:val="Nidungvnbn"/>
                                    <w:ind w:firstLine="0"/>
                                    <w:jc w:val="right"/>
                                  </w:pPr>
                                  <w:r>
                                    <w:rPr>
                                      <w:color w:val="000000"/>
                                      <w:sz w:val="22"/>
                                      <w:szCs w:val="22"/>
                                    </w:rPr>
                                    <w:t>1338.9</w:t>
                                  </w:r>
                                </w:p>
                              </w:tc>
                            </w:tr>
                            <w:tr w:rsidR="001973A2" w14:paraId="3FC41925" w14:textId="77777777" w:rsidTr="00F62558">
                              <w:trPr>
                                <w:trHeight w:val="379"/>
                              </w:trPr>
                              <w:tc>
                                <w:tcPr>
                                  <w:tcW w:w="805" w:type="dxa"/>
                                  <w:vMerge/>
                                </w:tcPr>
                                <w:p w14:paraId="5D10F524" w14:textId="77777777" w:rsidR="001973A2" w:rsidRDefault="001973A2" w:rsidP="007C5E03">
                                  <w:pPr>
                                    <w:pStyle w:val="Nidungvnbn"/>
                                    <w:ind w:firstLine="0"/>
                                    <w:jc w:val="left"/>
                                    <w:rPr>
                                      <w:b/>
                                    </w:rPr>
                                  </w:pPr>
                                </w:p>
                              </w:tc>
                              <w:tc>
                                <w:tcPr>
                                  <w:tcW w:w="2952" w:type="dxa"/>
                                  <w:vAlign w:val="bottom"/>
                                </w:tcPr>
                                <w:p w14:paraId="6E994DA0" w14:textId="510FBFD5" w:rsidR="001973A2" w:rsidRDefault="001973A2" w:rsidP="007C5E03">
                                  <w:pPr>
                                    <w:pStyle w:val="Nidungvnbn"/>
                                    <w:ind w:firstLine="0"/>
                                    <w:jc w:val="left"/>
                                    <w:rPr>
                                      <w:b/>
                                    </w:rPr>
                                  </w:pPr>
                                  <w:r>
                                    <w:rPr>
                                      <w:color w:val="000000"/>
                                      <w:sz w:val="22"/>
                                      <w:szCs w:val="22"/>
                                    </w:rPr>
                                    <w:t>UMD</w:t>
                                  </w:r>
                                </w:p>
                              </w:tc>
                              <w:tc>
                                <w:tcPr>
                                  <w:tcW w:w="912" w:type="dxa"/>
                                  <w:vAlign w:val="bottom"/>
                                </w:tcPr>
                                <w:p w14:paraId="0A43F461" w14:textId="643F37E0" w:rsidR="001973A2" w:rsidRDefault="001973A2" w:rsidP="007C5E03">
                                  <w:pPr>
                                    <w:pStyle w:val="Nidungvnbn"/>
                                    <w:ind w:firstLine="0"/>
                                    <w:jc w:val="right"/>
                                  </w:pPr>
                                  <w:r>
                                    <w:rPr>
                                      <w:color w:val="000000"/>
                                      <w:sz w:val="22"/>
                                      <w:szCs w:val="22"/>
                                    </w:rPr>
                                    <w:t>0.9863</w:t>
                                  </w:r>
                                </w:p>
                              </w:tc>
                              <w:tc>
                                <w:tcPr>
                                  <w:tcW w:w="912" w:type="dxa"/>
                                  <w:vAlign w:val="bottom"/>
                                </w:tcPr>
                                <w:p w14:paraId="6C02ED73" w14:textId="684F82FC" w:rsidR="001973A2" w:rsidRDefault="001973A2" w:rsidP="007C5E03">
                                  <w:pPr>
                                    <w:pStyle w:val="Nidungvnbn"/>
                                    <w:ind w:firstLine="0"/>
                                    <w:jc w:val="right"/>
                                  </w:pPr>
                                  <w:r>
                                    <w:rPr>
                                      <w:color w:val="000000"/>
                                      <w:sz w:val="22"/>
                                      <w:szCs w:val="22"/>
                                    </w:rPr>
                                    <w:t>0.9861</w:t>
                                  </w:r>
                                </w:p>
                              </w:tc>
                              <w:tc>
                                <w:tcPr>
                                  <w:tcW w:w="912" w:type="dxa"/>
                                  <w:vAlign w:val="bottom"/>
                                </w:tcPr>
                                <w:p w14:paraId="475C482B" w14:textId="4D60EBFE" w:rsidR="001973A2" w:rsidRDefault="001973A2" w:rsidP="007C5E03">
                                  <w:pPr>
                                    <w:pStyle w:val="Nidungvnbn"/>
                                    <w:ind w:firstLine="0"/>
                                    <w:jc w:val="right"/>
                                  </w:pPr>
                                  <w:r>
                                    <w:rPr>
                                      <w:color w:val="000000"/>
                                      <w:sz w:val="22"/>
                                      <w:szCs w:val="22"/>
                                    </w:rPr>
                                    <w:t>0.9861</w:t>
                                  </w:r>
                                </w:p>
                              </w:tc>
                              <w:tc>
                                <w:tcPr>
                                  <w:tcW w:w="1077" w:type="dxa"/>
                                  <w:vAlign w:val="bottom"/>
                                </w:tcPr>
                                <w:p w14:paraId="3A4968F9" w14:textId="1A4A3F13" w:rsidR="001973A2" w:rsidRDefault="001973A2" w:rsidP="007C5E03">
                                  <w:pPr>
                                    <w:pStyle w:val="Nidungvnbn"/>
                                    <w:ind w:firstLine="0"/>
                                    <w:jc w:val="right"/>
                                  </w:pPr>
                                  <w:r>
                                    <w:rPr>
                                      <w:color w:val="000000"/>
                                      <w:sz w:val="22"/>
                                      <w:szCs w:val="22"/>
                                    </w:rPr>
                                    <w:t>645.1</w:t>
                                  </w:r>
                                </w:p>
                              </w:tc>
                              <w:tc>
                                <w:tcPr>
                                  <w:tcW w:w="994" w:type="dxa"/>
                                  <w:vAlign w:val="bottom"/>
                                </w:tcPr>
                                <w:p w14:paraId="2D4CD9A5" w14:textId="432D25A9" w:rsidR="001973A2" w:rsidRDefault="001973A2" w:rsidP="007C5E03">
                                  <w:pPr>
                                    <w:pStyle w:val="Nidungvnbn"/>
                                    <w:ind w:firstLine="0"/>
                                    <w:jc w:val="right"/>
                                  </w:pPr>
                                  <w:r>
                                    <w:rPr>
                                      <w:color w:val="000000"/>
                                      <w:sz w:val="22"/>
                                      <w:szCs w:val="22"/>
                                    </w:rPr>
                                    <w:t>0.9932</w:t>
                                  </w:r>
                                </w:p>
                              </w:tc>
                              <w:tc>
                                <w:tcPr>
                                  <w:tcW w:w="994" w:type="dxa"/>
                                  <w:vAlign w:val="bottom"/>
                                </w:tcPr>
                                <w:p w14:paraId="784669D4" w14:textId="360A97B7" w:rsidR="001973A2" w:rsidRDefault="001973A2" w:rsidP="007C5E03">
                                  <w:pPr>
                                    <w:pStyle w:val="Nidungvnbn"/>
                                    <w:ind w:firstLine="0"/>
                                    <w:jc w:val="right"/>
                                  </w:pPr>
                                  <w:r>
                                    <w:rPr>
                                      <w:color w:val="000000"/>
                                      <w:sz w:val="22"/>
                                      <w:szCs w:val="22"/>
                                    </w:rPr>
                                    <w:t>0.9931</w:t>
                                  </w:r>
                                </w:p>
                              </w:tc>
                              <w:tc>
                                <w:tcPr>
                                  <w:tcW w:w="994" w:type="dxa"/>
                                  <w:vAlign w:val="bottom"/>
                                </w:tcPr>
                                <w:p w14:paraId="4056D085" w14:textId="4F6B20B8" w:rsidR="001973A2" w:rsidRDefault="001973A2" w:rsidP="007C5E03">
                                  <w:pPr>
                                    <w:pStyle w:val="Nidungvnbn"/>
                                    <w:ind w:firstLine="0"/>
                                    <w:jc w:val="right"/>
                                  </w:pPr>
                                  <w:r>
                                    <w:rPr>
                                      <w:color w:val="000000"/>
                                      <w:sz w:val="22"/>
                                      <w:szCs w:val="22"/>
                                    </w:rPr>
                                    <w:t>0.9931</w:t>
                                  </w:r>
                                </w:p>
                              </w:tc>
                              <w:tc>
                                <w:tcPr>
                                  <w:tcW w:w="1233" w:type="dxa"/>
                                  <w:vAlign w:val="bottom"/>
                                </w:tcPr>
                                <w:p w14:paraId="5D8A445F" w14:textId="5BD3197E" w:rsidR="001973A2" w:rsidRDefault="001973A2" w:rsidP="007C5E03">
                                  <w:pPr>
                                    <w:pStyle w:val="Nidungvnbn"/>
                                    <w:ind w:firstLine="0"/>
                                    <w:jc w:val="right"/>
                                  </w:pPr>
                                  <w:r>
                                    <w:rPr>
                                      <w:color w:val="000000"/>
                                      <w:sz w:val="22"/>
                                      <w:szCs w:val="22"/>
                                    </w:rPr>
                                    <w:t>429.5</w:t>
                                  </w:r>
                                </w:p>
                              </w:tc>
                            </w:tr>
                            <w:tr w:rsidR="001973A2" w14:paraId="346DA156" w14:textId="77777777" w:rsidTr="00F62558">
                              <w:trPr>
                                <w:trHeight w:val="379"/>
                              </w:trPr>
                              <w:tc>
                                <w:tcPr>
                                  <w:tcW w:w="805" w:type="dxa"/>
                                  <w:vMerge/>
                                </w:tcPr>
                                <w:p w14:paraId="61057ED9" w14:textId="77777777" w:rsidR="001973A2" w:rsidRDefault="001973A2" w:rsidP="007C5E03">
                                  <w:pPr>
                                    <w:pStyle w:val="Nidungvnbn"/>
                                    <w:ind w:firstLine="0"/>
                                    <w:jc w:val="left"/>
                                    <w:rPr>
                                      <w:b/>
                                    </w:rPr>
                                  </w:pPr>
                                </w:p>
                              </w:tc>
                              <w:tc>
                                <w:tcPr>
                                  <w:tcW w:w="2952" w:type="dxa"/>
                                  <w:vAlign w:val="bottom"/>
                                </w:tcPr>
                                <w:p w14:paraId="2AE045F1" w14:textId="2D62808A" w:rsidR="001973A2" w:rsidRDefault="001973A2" w:rsidP="007C5E03">
                                  <w:pPr>
                                    <w:pStyle w:val="Nidungvnbn"/>
                                    <w:ind w:firstLine="0"/>
                                    <w:jc w:val="left"/>
                                    <w:rPr>
                                      <w:b/>
                                    </w:rPr>
                                  </w:pPr>
                                  <w:r>
                                    <w:rPr>
                                      <w:color w:val="000000"/>
                                      <w:sz w:val="22"/>
                                      <w:szCs w:val="22"/>
                                    </w:rPr>
                                    <w:t>UWaveGestureLibraryAll</w:t>
                                  </w:r>
                                </w:p>
                              </w:tc>
                              <w:tc>
                                <w:tcPr>
                                  <w:tcW w:w="912" w:type="dxa"/>
                                  <w:vAlign w:val="bottom"/>
                                </w:tcPr>
                                <w:p w14:paraId="78E7F2BB" w14:textId="36E9F04C" w:rsidR="001973A2" w:rsidRDefault="001973A2" w:rsidP="007C5E03">
                                  <w:pPr>
                                    <w:pStyle w:val="Nidungvnbn"/>
                                    <w:ind w:firstLine="0"/>
                                    <w:jc w:val="right"/>
                                  </w:pPr>
                                  <w:r>
                                    <w:rPr>
                                      <w:color w:val="000000"/>
                                      <w:sz w:val="22"/>
                                      <w:szCs w:val="22"/>
                                    </w:rPr>
                                    <w:t>0.8208</w:t>
                                  </w:r>
                                </w:p>
                              </w:tc>
                              <w:tc>
                                <w:tcPr>
                                  <w:tcW w:w="912" w:type="dxa"/>
                                  <w:vAlign w:val="bottom"/>
                                </w:tcPr>
                                <w:p w14:paraId="7557FB5F" w14:textId="47B455FF" w:rsidR="001973A2" w:rsidRDefault="001973A2" w:rsidP="007C5E03">
                                  <w:pPr>
                                    <w:pStyle w:val="Nidungvnbn"/>
                                    <w:ind w:firstLine="0"/>
                                    <w:jc w:val="right"/>
                                  </w:pPr>
                                  <w:r>
                                    <w:rPr>
                                      <w:color w:val="000000"/>
                                      <w:sz w:val="22"/>
                                      <w:szCs w:val="22"/>
                                    </w:rPr>
                                    <w:t>0.8205</w:t>
                                  </w:r>
                                </w:p>
                              </w:tc>
                              <w:tc>
                                <w:tcPr>
                                  <w:tcW w:w="912" w:type="dxa"/>
                                  <w:vAlign w:val="bottom"/>
                                </w:tcPr>
                                <w:p w14:paraId="4B536D10" w14:textId="6C53EEED" w:rsidR="001973A2" w:rsidRDefault="001973A2" w:rsidP="007C5E03">
                                  <w:pPr>
                                    <w:pStyle w:val="Nidungvnbn"/>
                                    <w:ind w:firstLine="0"/>
                                    <w:jc w:val="right"/>
                                  </w:pPr>
                                  <w:r>
                                    <w:rPr>
                                      <w:color w:val="000000"/>
                                      <w:sz w:val="22"/>
                                      <w:szCs w:val="22"/>
                                    </w:rPr>
                                    <w:t>0.8212</w:t>
                                  </w:r>
                                </w:p>
                              </w:tc>
                              <w:tc>
                                <w:tcPr>
                                  <w:tcW w:w="1077" w:type="dxa"/>
                                  <w:vAlign w:val="bottom"/>
                                </w:tcPr>
                                <w:p w14:paraId="5A8BDAE6" w14:textId="6B01EB63" w:rsidR="001973A2" w:rsidRDefault="001973A2" w:rsidP="007C5E03">
                                  <w:pPr>
                                    <w:pStyle w:val="Nidungvnbn"/>
                                    <w:ind w:firstLine="0"/>
                                    <w:jc w:val="right"/>
                                  </w:pPr>
                                  <w:r>
                                    <w:rPr>
                                      <w:color w:val="000000"/>
                                      <w:sz w:val="22"/>
                                      <w:szCs w:val="22"/>
                                    </w:rPr>
                                    <w:t>3585.9</w:t>
                                  </w:r>
                                </w:p>
                              </w:tc>
                              <w:tc>
                                <w:tcPr>
                                  <w:tcW w:w="994" w:type="dxa"/>
                                  <w:vAlign w:val="bottom"/>
                                </w:tcPr>
                                <w:p w14:paraId="42598C76" w14:textId="4C85F122" w:rsidR="001973A2" w:rsidRDefault="001973A2" w:rsidP="007C5E03">
                                  <w:pPr>
                                    <w:pStyle w:val="Nidungvnbn"/>
                                    <w:ind w:firstLine="0"/>
                                    <w:jc w:val="right"/>
                                  </w:pPr>
                                  <w:r>
                                    <w:rPr>
                                      <w:color w:val="000000"/>
                                      <w:sz w:val="22"/>
                                      <w:szCs w:val="22"/>
                                    </w:rPr>
                                    <w:t>0.8153</w:t>
                                  </w:r>
                                </w:p>
                              </w:tc>
                              <w:tc>
                                <w:tcPr>
                                  <w:tcW w:w="994" w:type="dxa"/>
                                  <w:vAlign w:val="bottom"/>
                                </w:tcPr>
                                <w:p w14:paraId="006E5BB8" w14:textId="49807094" w:rsidR="001973A2" w:rsidRDefault="001973A2" w:rsidP="007C5E03">
                                  <w:pPr>
                                    <w:pStyle w:val="Nidungvnbn"/>
                                    <w:ind w:firstLine="0"/>
                                    <w:jc w:val="right"/>
                                  </w:pPr>
                                  <w:r>
                                    <w:rPr>
                                      <w:color w:val="000000"/>
                                      <w:sz w:val="22"/>
                                      <w:szCs w:val="22"/>
                                    </w:rPr>
                                    <w:t>0.8143</w:t>
                                  </w:r>
                                </w:p>
                              </w:tc>
                              <w:tc>
                                <w:tcPr>
                                  <w:tcW w:w="994" w:type="dxa"/>
                                  <w:vAlign w:val="bottom"/>
                                </w:tcPr>
                                <w:p w14:paraId="24C154F2" w14:textId="5F6BC5B1" w:rsidR="001973A2" w:rsidRDefault="001973A2" w:rsidP="007C5E03">
                                  <w:pPr>
                                    <w:pStyle w:val="Nidungvnbn"/>
                                    <w:ind w:firstLine="0"/>
                                    <w:jc w:val="right"/>
                                  </w:pPr>
                                  <w:r>
                                    <w:rPr>
                                      <w:color w:val="000000"/>
                                      <w:sz w:val="22"/>
                                      <w:szCs w:val="22"/>
                                    </w:rPr>
                                    <w:t>0.815</w:t>
                                  </w:r>
                                </w:p>
                              </w:tc>
                              <w:tc>
                                <w:tcPr>
                                  <w:tcW w:w="1233" w:type="dxa"/>
                                  <w:vAlign w:val="bottom"/>
                                </w:tcPr>
                                <w:p w14:paraId="27E49D1C" w14:textId="448BEEAB" w:rsidR="001973A2" w:rsidRDefault="001973A2" w:rsidP="007C5E03">
                                  <w:pPr>
                                    <w:pStyle w:val="Nidungvnbn"/>
                                    <w:ind w:firstLine="0"/>
                                    <w:jc w:val="right"/>
                                  </w:pPr>
                                  <w:r>
                                    <w:rPr>
                                      <w:color w:val="000000"/>
                                      <w:sz w:val="22"/>
                                      <w:szCs w:val="22"/>
                                    </w:rPr>
                                    <w:t>8072.6</w:t>
                                  </w:r>
                                </w:p>
                              </w:tc>
                            </w:tr>
                            <w:tr w:rsidR="001973A2" w14:paraId="2A6E30D6" w14:textId="77777777" w:rsidTr="00F62558">
                              <w:trPr>
                                <w:trHeight w:val="379"/>
                              </w:trPr>
                              <w:tc>
                                <w:tcPr>
                                  <w:tcW w:w="805" w:type="dxa"/>
                                  <w:vMerge/>
                                </w:tcPr>
                                <w:p w14:paraId="6CD33E03" w14:textId="77777777" w:rsidR="001973A2" w:rsidRDefault="001973A2" w:rsidP="007C5E03">
                                  <w:pPr>
                                    <w:pStyle w:val="Nidungvnbn"/>
                                    <w:ind w:firstLine="0"/>
                                    <w:jc w:val="left"/>
                                    <w:rPr>
                                      <w:b/>
                                    </w:rPr>
                                  </w:pPr>
                                </w:p>
                              </w:tc>
                              <w:tc>
                                <w:tcPr>
                                  <w:tcW w:w="2952" w:type="dxa"/>
                                  <w:vAlign w:val="bottom"/>
                                </w:tcPr>
                                <w:p w14:paraId="7EFEF282" w14:textId="43B02761" w:rsidR="001973A2" w:rsidRDefault="001973A2" w:rsidP="007C5E03">
                                  <w:pPr>
                                    <w:pStyle w:val="Nidungvnbn"/>
                                    <w:ind w:firstLine="0"/>
                                    <w:jc w:val="left"/>
                                    <w:rPr>
                                      <w:b/>
                                    </w:rPr>
                                  </w:pPr>
                                  <w:r>
                                    <w:rPr>
                                      <w:color w:val="000000"/>
                                      <w:sz w:val="22"/>
                                      <w:szCs w:val="22"/>
                                    </w:rPr>
                                    <w:t>UWaveGestureLibraryX</w:t>
                                  </w:r>
                                </w:p>
                              </w:tc>
                              <w:tc>
                                <w:tcPr>
                                  <w:tcW w:w="912" w:type="dxa"/>
                                  <w:vAlign w:val="bottom"/>
                                </w:tcPr>
                                <w:p w14:paraId="15AA5FBD" w14:textId="57E39C2A" w:rsidR="001973A2" w:rsidRDefault="001973A2" w:rsidP="007C5E03">
                                  <w:pPr>
                                    <w:pStyle w:val="Nidungvnbn"/>
                                    <w:ind w:firstLine="0"/>
                                    <w:jc w:val="right"/>
                                  </w:pPr>
                                  <w:r>
                                    <w:rPr>
                                      <w:color w:val="000000"/>
                                      <w:sz w:val="22"/>
                                      <w:szCs w:val="22"/>
                                    </w:rPr>
                                    <w:t>0.7454</w:t>
                                  </w:r>
                                </w:p>
                              </w:tc>
                              <w:tc>
                                <w:tcPr>
                                  <w:tcW w:w="912" w:type="dxa"/>
                                  <w:vAlign w:val="bottom"/>
                                </w:tcPr>
                                <w:p w14:paraId="44278889" w14:textId="51EACEA0" w:rsidR="001973A2" w:rsidRDefault="001973A2" w:rsidP="007C5E03">
                                  <w:pPr>
                                    <w:pStyle w:val="Nidungvnbn"/>
                                    <w:ind w:firstLine="0"/>
                                    <w:jc w:val="right"/>
                                  </w:pPr>
                                  <w:r>
                                    <w:rPr>
                                      <w:color w:val="000000"/>
                                      <w:sz w:val="22"/>
                                      <w:szCs w:val="22"/>
                                    </w:rPr>
                                    <w:t>0.7521</w:t>
                                  </w:r>
                                </w:p>
                              </w:tc>
                              <w:tc>
                                <w:tcPr>
                                  <w:tcW w:w="912" w:type="dxa"/>
                                  <w:vAlign w:val="bottom"/>
                                </w:tcPr>
                                <w:p w14:paraId="3BADD66C" w14:textId="3805A206" w:rsidR="001973A2" w:rsidRDefault="001973A2" w:rsidP="007C5E03">
                                  <w:pPr>
                                    <w:pStyle w:val="Nidungvnbn"/>
                                    <w:ind w:firstLine="0"/>
                                    <w:jc w:val="right"/>
                                  </w:pPr>
                                  <w:r>
                                    <w:rPr>
                                      <w:color w:val="000000"/>
                                      <w:sz w:val="22"/>
                                      <w:szCs w:val="22"/>
                                    </w:rPr>
                                    <w:t>0.75</w:t>
                                  </w:r>
                                </w:p>
                              </w:tc>
                              <w:tc>
                                <w:tcPr>
                                  <w:tcW w:w="1077" w:type="dxa"/>
                                  <w:vAlign w:val="bottom"/>
                                </w:tcPr>
                                <w:p w14:paraId="1707C13B" w14:textId="4B25881C" w:rsidR="001973A2" w:rsidRDefault="001973A2" w:rsidP="007C5E03">
                                  <w:pPr>
                                    <w:pStyle w:val="Nidungvnbn"/>
                                    <w:ind w:firstLine="0"/>
                                    <w:jc w:val="right"/>
                                  </w:pPr>
                                  <w:r>
                                    <w:rPr>
                                      <w:color w:val="000000"/>
                                      <w:sz w:val="22"/>
                                      <w:szCs w:val="22"/>
                                    </w:rPr>
                                    <w:t>2804.4</w:t>
                                  </w:r>
                                </w:p>
                              </w:tc>
                              <w:tc>
                                <w:tcPr>
                                  <w:tcW w:w="994" w:type="dxa"/>
                                  <w:vAlign w:val="bottom"/>
                                </w:tcPr>
                                <w:p w14:paraId="1F8CBFAA" w14:textId="474FE805" w:rsidR="001973A2" w:rsidRDefault="001973A2" w:rsidP="007C5E03">
                                  <w:pPr>
                                    <w:pStyle w:val="Nidungvnbn"/>
                                    <w:ind w:firstLine="0"/>
                                    <w:jc w:val="right"/>
                                  </w:pPr>
                                  <w:r>
                                    <w:rPr>
                                      <w:color w:val="000000"/>
                                      <w:sz w:val="22"/>
                                      <w:szCs w:val="22"/>
                                    </w:rPr>
                                    <w:t>0.751</w:t>
                                  </w:r>
                                </w:p>
                              </w:tc>
                              <w:tc>
                                <w:tcPr>
                                  <w:tcW w:w="994" w:type="dxa"/>
                                  <w:vAlign w:val="bottom"/>
                                </w:tcPr>
                                <w:p w14:paraId="75A19E51" w14:textId="5F84CFBF" w:rsidR="001973A2" w:rsidRDefault="001973A2" w:rsidP="007C5E03">
                                  <w:pPr>
                                    <w:pStyle w:val="Nidungvnbn"/>
                                    <w:ind w:firstLine="0"/>
                                    <w:jc w:val="right"/>
                                  </w:pPr>
                                  <w:r>
                                    <w:rPr>
                                      <w:color w:val="000000"/>
                                      <w:sz w:val="22"/>
                                      <w:szCs w:val="22"/>
                                    </w:rPr>
                                    <w:t>0.7566</w:t>
                                  </w:r>
                                </w:p>
                              </w:tc>
                              <w:tc>
                                <w:tcPr>
                                  <w:tcW w:w="994" w:type="dxa"/>
                                  <w:vAlign w:val="bottom"/>
                                </w:tcPr>
                                <w:p w14:paraId="54438728" w14:textId="0522BA9E" w:rsidR="001973A2" w:rsidRDefault="001973A2" w:rsidP="007C5E03">
                                  <w:pPr>
                                    <w:pStyle w:val="Nidungvnbn"/>
                                    <w:ind w:firstLine="0"/>
                                    <w:jc w:val="right"/>
                                  </w:pPr>
                                  <w:r>
                                    <w:rPr>
                                      <w:color w:val="000000"/>
                                      <w:sz w:val="22"/>
                                      <w:szCs w:val="22"/>
                                    </w:rPr>
                                    <w:t>0.7542</w:t>
                                  </w:r>
                                </w:p>
                              </w:tc>
                              <w:tc>
                                <w:tcPr>
                                  <w:tcW w:w="1233" w:type="dxa"/>
                                  <w:vAlign w:val="bottom"/>
                                </w:tcPr>
                                <w:p w14:paraId="3DA4DB94" w14:textId="205DE5EA" w:rsidR="001973A2" w:rsidRDefault="001973A2" w:rsidP="007C5E03">
                                  <w:pPr>
                                    <w:pStyle w:val="Nidungvnbn"/>
                                    <w:ind w:firstLine="0"/>
                                    <w:jc w:val="right"/>
                                  </w:pPr>
                                  <w:r>
                                    <w:rPr>
                                      <w:color w:val="000000"/>
                                      <w:sz w:val="22"/>
                                      <w:szCs w:val="22"/>
                                    </w:rPr>
                                    <w:t>3644.7</w:t>
                                  </w:r>
                                </w:p>
                              </w:tc>
                            </w:tr>
                            <w:tr w:rsidR="001973A2" w14:paraId="51CDA9F4" w14:textId="77777777" w:rsidTr="00F62558">
                              <w:trPr>
                                <w:trHeight w:val="379"/>
                              </w:trPr>
                              <w:tc>
                                <w:tcPr>
                                  <w:tcW w:w="805" w:type="dxa"/>
                                  <w:vMerge/>
                                </w:tcPr>
                                <w:p w14:paraId="60544F71" w14:textId="77777777" w:rsidR="001973A2" w:rsidRDefault="001973A2" w:rsidP="007C5E03">
                                  <w:pPr>
                                    <w:pStyle w:val="Nidungvnbn"/>
                                    <w:ind w:firstLine="0"/>
                                    <w:jc w:val="left"/>
                                    <w:rPr>
                                      <w:b/>
                                    </w:rPr>
                                  </w:pPr>
                                </w:p>
                              </w:tc>
                              <w:tc>
                                <w:tcPr>
                                  <w:tcW w:w="2952" w:type="dxa"/>
                                  <w:vAlign w:val="bottom"/>
                                </w:tcPr>
                                <w:p w14:paraId="1D7889C1" w14:textId="79E38265" w:rsidR="001973A2" w:rsidRDefault="001973A2" w:rsidP="007C5E03">
                                  <w:pPr>
                                    <w:pStyle w:val="Nidungvnbn"/>
                                    <w:ind w:firstLine="0"/>
                                    <w:jc w:val="left"/>
                                    <w:rPr>
                                      <w:b/>
                                    </w:rPr>
                                  </w:pPr>
                                  <w:r>
                                    <w:rPr>
                                      <w:color w:val="000000"/>
                                      <w:sz w:val="22"/>
                                      <w:szCs w:val="22"/>
                                    </w:rPr>
                                    <w:t>UWaveGestureLibraryY</w:t>
                                  </w:r>
                                </w:p>
                              </w:tc>
                              <w:tc>
                                <w:tcPr>
                                  <w:tcW w:w="912" w:type="dxa"/>
                                  <w:vAlign w:val="bottom"/>
                                </w:tcPr>
                                <w:p w14:paraId="34497393" w14:textId="280E4FEF" w:rsidR="001973A2" w:rsidRDefault="001973A2" w:rsidP="007C5E03">
                                  <w:pPr>
                                    <w:pStyle w:val="Nidungvnbn"/>
                                    <w:ind w:firstLine="0"/>
                                    <w:jc w:val="right"/>
                                  </w:pPr>
                                  <w:r>
                                    <w:rPr>
                                      <w:color w:val="000000"/>
                                      <w:sz w:val="22"/>
                                      <w:szCs w:val="22"/>
                                    </w:rPr>
                                    <w:t>0.6373</w:t>
                                  </w:r>
                                </w:p>
                              </w:tc>
                              <w:tc>
                                <w:tcPr>
                                  <w:tcW w:w="912" w:type="dxa"/>
                                  <w:vAlign w:val="bottom"/>
                                </w:tcPr>
                                <w:p w14:paraId="00E3ACAB" w14:textId="481D4563" w:rsidR="001973A2" w:rsidRDefault="001973A2" w:rsidP="007C5E03">
                                  <w:pPr>
                                    <w:pStyle w:val="Nidungvnbn"/>
                                    <w:ind w:firstLine="0"/>
                                    <w:jc w:val="right"/>
                                  </w:pPr>
                                  <w:r>
                                    <w:rPr>
                                      <w:color w:val="000000"/>
                                      <w:sz w:val="22"/>
                                      <w:szCs w:val="22"/>
                                    </w:rPr>
                                    <w:t>0.636</w:t>
                                  </w:r>
                                </w:p>
                              </w:tc>
                              <w:tc>
                                <w:tcPr>
                                  <w:tcW w:w="912" w:type="dxa"/>
                                  <w:vAlign w:val="bottom"/>
                                </w:tcPr>
                                <w:p w14:paraId="3963BC91" w14:textId="25FBBE55" w:rsidR="001973A2" w:rsidRDefault="001973A2" w:rsidP="007C5E03">
                                  <w:pPr>
                                    <w:pStyle w:val="Nidungvnbn"/>
                                    <w:ind w:firstLine="0"/>
                                    <w:jc w:val="right"/>
                                  </w:pPr>
                                  <w:r>
                                    <w:rPr>
                                      <w:color w:val="000000"/>
                                      <w:sz w:val="22"/>
                                      <w:szCs w:val="22"/>
                                    </w:rPr>
                                    <w:t>0.6372</w:t>
                                  </w:r>
                                </w:p>
                              </w:tc>
                              <w:tc>
                                <w:tcPr>
                                  <w:tcW w:w="1077" w:type="dxa"/>
                                  <w:vAlign w:val="bottom"/>
                                </w:tcPr>
                                <w:p w14:paraId="4245D31B" w14:textId="45C194C7" w:rsidR="001973A2" w:rsidRDefault="001973A2" w:rsidP="007C5E03">
                                  <w:pPr>
                                    <w:pStyle w:val="Nidungvnbn"/>
                                    <w:ind w:firstLine="0"/>
                                    <w:jc w:val="right"/>
                                  </w:pPr>
                                  <w:r>
                                    <w:rPr>
                                      <w:color w:val="000000"/>
                                      <w:sz w:val="22"/>
                                      <w:szCs w:val="22"/>
                                    </w:rPr>
                                    <w:t>2791.4</w:t>
                                  </w:r>
                                </w:p>
                              </w:tc>
                              <w:tc>
                                <w:tcPr>
                                  <w:tcW w:w="994" w:type="dxa"/>
                                  <w:vAlign w:val="bottom"/>
                                </w:tcPr>
                                <w:p w14:paraId="0BC07C3E" w14:textId="4D4A036B" w:rsidR="001973A2" w:rsidRDefault="001973A2" w:rsidP="007C5E03">
                                  <w:pPr>
                                    <w:pStyle w:val="Nidungvnbn"/>
                                    <w:ind w:firstLine="0"/>
                                    <w:jc w:val="right"/>
                                  </w:pPr>
                                  <w:r>
                                    <w:rPr>
                                      <w:color w:val="000000"/>
                                      <w:sz w:val="22"/>
                                      <w:szCs w:val="22"/>
                                    </w:rPr>
                                    <w:t>0.6367</w:t>
                                  </w:r>
                                </w:p>
                              </w:tc>
                              <w:tc>
                                <w:tcPr>
                                  <w:tcW w:w="994" w:type="dxa"/>
                                  <w:vAlign w:val="bottom"/>
                                </w:tcPr>
                                <w:p w14:paraId="726B0A4C" w14:textId="2B720FAA" w:rsidR="001973A2" w:rsidRDefault="001973A2" w:rsidP="007C5E03">
                                  <w:pPr>
                                    <w:pStyle w:val="Nidungvnbn"/>
                                    <w:ind w:firstLine="0"/>
                                    <w:jc w:val="right"/>
                                  </w:pPr>
                                  <w:r>
                                    <w:rPr>
                                      <w:color w:val="000000"/>
                                      <w:sz w:val="22"/>
                                      <w:szCs w:val="22"/>
                                    </w:rPr>
                                    <w:t>0.6374</w:t>
                                  </w:r>
                                </w:p>
                              </w:tc>
                              <w:tc>
                                <w:tcPr>
                                  <w:tcW w:w="994" w:type="dxa"/>
                                  <w:vAlign w:val="bottom"/>
                                </w:tcPr>
                                <w:p w14:paraId="0F76F328" w14:textId="51CFC6E5" w:rsidR="001973A2" w:rsidRDefault="001973A2" w:rsidP="007C5E03">
                                  <w:pPr>
                                    <w:pStyle w:val="Nidungvnbn"/>
                                    <w:ind w:firstLine="0"/>
                                    <w:jc w:val="right"/>
                                  </w:pPr>
                                  <w:r>
                                    <w:rPr>
                                      <w:color w:val="000000"/>
                                      <w:sz w:val="22"/>
                                      <w:szCs w:val="22"/>
                                    </w:rPr>
                                    <w:t>0.6385</w:t>
                                  </w:r>
                                </w:p>
                              </w:tc>
                              <w:tc>
                                <w:tcPr>
                                  <w:tcW w:w="1233" w:type="dxa"/>
                                  <w:vAlign w:val="bottom"/>
                                </w:tcPr>
                                <w:p w14:paraId="615B0E96" w14:textId="2B0E2CBD" w:rsidR="001973A2" w:rsidRDefault="001973A2" w:rsidP="007C5E03">
                                  <w:pPr>
                                    <w:pStyle w:val="Nidungvnbn"/>
                                    <w:ind w:firstLine="0"/>
                                    <w:jc w:val="right"/>
                                  </w:pPr>
                                  <w:r>
                                    <w:rPr>
                                      <w:color w:val="000000"/>
                                      <w:sz w:val="22"/>
                                      <w:szCs w:val="22"/>
                                    </w:rPr>
                                    <w:t>1706</w:t>
                                  </w:r>
                                </w:p>
                              </w:tc>
                            </w:tr>
                            <w:tr w:rsidR="001973A2" w14:paraId="2E534CB7" w14:textId="77777777" w:rsidTr="00F62558">
                              <w:trPr>
                                <w:trHeight w:val="379"/>
                              </w:trPr>
                              <w:tc>
                                <w:tcPr>
                                  <w:tcW w:w="805" w:type="dxa"/>
                                  <w:vMerge/>
                                </w:tcPr>
                                <w:p w14:paraId="59FDE31C" w14:textId="77777777" w:rsidR="001973A2" w:rsidRDefault="001973A2" w:rsidP="007C5E03">
                                  <w:pPr>
                                    <w:pStyle w:val="Nidungvnbn"/>
                                    <w:ind w:firstLine="0"/>
                                    <w:jc w:val="left"/>
                                    <w:rPr>
                                      <w:b/>
                                    </w:rPr>
                                  </w:pPr>
                                </w:p>
                              </w:tc>
                              <w:tc>
                                <w:tcPr>
                                  <w:tcW w:w="2952" w:type="dxa"/>
                                  <w:vAlign w:val="bottom"/>
                                </w:tcPr>
                                <w:p w14:paraId="7BFE9178" w14:textId="2E755E3A" w:rsidR="001973A2" w:rsidRDefault="001973A2" w:rsidP="007C5E03">
                                  <w:pPr>
                                    <w:pStyle w:val="Nidungvnbn"/>
                                    <w:ind w:firstLine="0"/>
                                    <w:jc w:val="left"/>
                                    <w:rPr>
                                      <w:b/>
                                    </w:rPr>
                                  </w:pPr>
                                  <w:r>
                                    <w:rPr>
                                      <w:color w:val="000000"/>
                                      <w:sz w:val="22"/>
                                      <w:szCs w:val="22"/>
                                    </w:rPr>
                                    <w:t>UWaveGestureLibraryZ</w:t>
                                  </w:r>
                                </w:p>
                              </w:tc>
                              <w:tc>
                                <w:tcPr>
                                  <w:tcW w:w="912" w:type="dxa"/>
                                  <w:vAlign w:val="bottom"/>
                                </w:tcPr>
                                <w:p w14:paraId="701FA2CD" w14:textId="67AC98EE" w:rsidR="001973A2" w:rsidRDefault="001973A2" w:rsidP="007C5E03">
                                  <w:pPr>
                                    <w:pStyle w:val="Nidungvnbn"/>
                                    <w:ind w:firstLine="0"/>
                                    <w:jc w:val="right"/>
                                  </w:pPr>
                                  <w:r>
                                    <w:rPr>
                                      <w:color w:val="000000"/>
                                      <w:sz w:val="22"/>
                                      <w:szCs w:val="22"/>
                                    </w:rPr>
                                    <w:t>0.7226</w:t>
                                  </w:r>
                                </w:p>
                              </w:tc>
                              <w:tc>
                                <w:tcPr>
                                  <w:tcW w:w="912" w:type="dxa"/>
                                  <w:vAlign w:val="bottom"/>
                                </w:tcPr>
                                <w:p w14:paraId="08B57635" w14:textId="6373D5B3" w:rsidR="001973A2" w:rsidRDefault="001973A2" w:rsidP="007C5E03">
                                  <w:pPr>
                                    <w:pStyle w:val="Nidungvnbn"/>
                                    <w:ind w:firstLine="0"/>
                                    <w:jc w:val="right"/>
                                  </w:pPr>
                                  <w:r>
                                    <w:rPr>
                                      <w:color w:val="000000"/>
                                      <w:sz w:val="22"/>
                                      <w:szCs w:val="22"/>
                                    </w:rPr>
                                    <w:t>0.7256</w:t>
                                  </w:r>
                                </w:p>
                              </w:tc>
                              <w:tc>
                                <w:tcPr>
                                  <w:tcW w:w="912" w:type="dxa"/>
                                  <w:vAlign w:val="bottom"/>
                                </w:tcPr>
                                <w:p w14:paraId="348479BD" w14:textId="6DDA1BCD" w:rsidR="001973A2" w:rsidRDefault="001973A2" w:rsidP="007C5E03">
                                  <w:pPr>
                                    <w:pStyle w:val="Nidungvnbn"/>
                                    <w:ind w:firstLine="0"/>
                                    <w:jc w:val="right"/>
                                  </w:pPr>
                                  <w:r>
                                    <w:rPr>
                                      <w:color w:val="000000"/>
                                      <w:sz w:val="22"/>
                                      <w:szCs w:val="22"/>
                                    </w:rPr>
                                    <w:t>0.7273</w:t>
                                  </w:r>
                                </w:p>
                              </w:tc>
                              <w:tc>
                                <w:tcPr>
                                  <w:tcW w:w="1077" w:type="dxa"/>
                                  <w:vAlign w:val="bottom"/>
                                </w:tcPr>
                                <w:p w14:paraId="593F2120" w14:textId="63697744" w:rsidR="001973A2" w:rsidRDefault="001973A2" w:rsidP="007C5E03">
                                  <w:pPr>
                                    <w:pStyle w:val="Nidungvnbn"/>
                                    <w:ind w:firstLine="0"/>
                                    <w:jc w:val="right"/>
                                  </w:pPr>
                                  <w:r>
                                    <w:rPr>
                                      <w:color w:val="000000"/>
                                      <w:sz w:val="22"/>
                                      <w:szCs w:val="22"/>
                                    </w:rPr>
                                    <w:t>2960.9</w:t>
                                  </w:r>
                                </w:p>
                              </w:tc>
                              <w:tc>
                                <w:tcPr>
                                  <w:tcW w:w="994" w:type="dxa"/>
                                  <w:vAlign w:val="bottom"/>
                                </w:tcPr>
                                <w:p w14:paraId="65E69DD1" w14:textId="59D71790" w:rsidR="001973A2" w:rsidRDefault="001973A2" w:rsidP="007C5E03">
                                  <w:pPr>
                                    <w:pStyle w:val="Nidungvnbn"/>
                                    <w:ind w:firstLine="0"/>
                                    <w:jc w:val="right"/>
                                  </w:pPr>
                                  <w:r>
                                    <w:rPr>
                                      <w:color w:val="000000"/>
                                      <w:sz w:val="22"/>
                                      <w:szCs w:val="22"/>
                                    </w:rPr>
                                    <w:t>0.7281</w:t>
                                  </w:r>
                                </w:p>
                              </w:tc>
                              <w:tc>
                                <w:tcPr>
                                  <w:tcW w:w="994" w:type="dxa"/>
                                  <w:vAlign w:val="bottom"/>
                                </w:tcPr>
                                <w:p w14:paraId="5B4148EB" w14:textId="2BAFE567" w:rsidR="001973A2" w:rsidRDefault="001973A2" w:rsidP="007C5E03">
                                  <w:pPr>
                                    <w:pStyle w:val="Nidungvnbn"/>
                                    <w:ind w:firstLine="0"/>
                                    <w:jc w:val="right"/>
                                  </w:pPr>
                                  <w:r>
                                    <w:rPr>
                                      <w:color w:val="000000"/>
                                      <w:sz w:val="22"/>
                                      <w:szCs w:val="22"/>
                                    </w:rPr>
                                    <w:t>0.7312</w:t>
                                  </w:r>
                                </w:p>
                              </w:tc>
                              <w:tc>
                                <w:tcPr>
                                  <w:tcW w:w="994" w:type="dxa"/>
                                  <w:vAlign w:val="bottom"/>
                                </w:tcPr>
                                <w:p w14:paraId="72975215" w14:textId="16005E16" w:rsidR="001973A2" w:rsidRDefault="001973A2" w:rsidP="007C5E03">
                                  <w:pPr>
                                    <w:pStyle w:val="Nidungvnbn"/>
                                    <w:ind w:firstLine="0"/>
                                    <w:jc w:val="right"/>
                                  </w:pPr>
                                  <w:r>
                                    <w:rPr>
                                      <w:color w:val="000000"/>
                                      <w:sz w:val="22"/>
                                      <w:szCs w:val="22"/>
                                    </w:rPr>
                                    <w:t>0.7328</w:t>
                                  </w:r>
                                </w:p>
                              </w:tc>
                              <w:tc>
                                <w:tcPr>
                                  <w:tcW w:w="1233" w:type="dxa"/>
                                  <w:vAlign w:val="bottom"/>
                                </w:tcPr>
                                <w:p w14:paraId="3234F35B" w14:textId="27263847" w:rsidR="001973A2" w:rsidRDefault="001973A2" w:rsidP="007C5E03">
                                  <w:pPr>
                                    <w:pStyle w:val="Nidungvnbn"/>
                                    <w:ind w:firstLine="0"/>
                                    <w:jc w:val="right"/>
                                  </w:pPr>
                                  <w:r>
                                    <w:rPr>
                                      <w:color w:val="000000"/>
                                      <w:sz w:val="22"/>
                                      <w:szCs w:val="22"/>
                                    </w:rPr>
                                    <w:t>1691.1</w:t>
                                  </w:r>
                                </w:p>
                              </w:tc>
                            </w:tr>
                            <w:tr w:rsidR="001973A2" w14:paraId="3D1EC0F5" w14:textId="77777777" w:rsidTr="00F62558">
                              <w:trPr>
                                <w:trHeight w:val="379"/>
                              </w:trPr>
                              <w:tc>
                                <w:tcPr>
                                  <w:tcW w:w="805" w:type="dxa"/>
                                  <w:vMerge/>
                                </w:tcPr>
                                <w:p w14:paraId="4CB2E012" w14:textId="77777777" w:rsidR="001973A2" w:rsidRDefault="001973A2" w:rsidP="007C5E03">
                                  <w:pPr>
                                    <w:pStyle w:val="Nidungvnbn"/>
                                    <w:ind w:firstLine="0"/>
                                    <w:jc w:val="left"/>
                                    <w:rPr>
                                      <w:b/>
                                    </w:rPr>
                                  </w:pPr>
                                </w:p>
                              </w:tc>
                              <w:tc>
                                <w:tcPr>
                                  <w:tcW w:w="2952" w:type="dxa"/>
                                  <w:vAlign w:val="bottom"/>
                                </w:tcPr>
                                <w:p w14:paraId="054AF958" w14:textId="601145D7" w:rsidR="001973A2" w:rsidRDefault="001973A2" w:rsidP="007C5E03">
                                  <w:pPr>
                                    <w:pStyle w:val="Nidungvnbn"/>
                                    <w:ind w:firstLine="0"/>
                                    <w:jc w:val="left"/>
                                    <w:rPr>
                                      <w:b/>
                                    </w:rPr>
                                  </w:pPr>
                                  <w:r>
                                    <w:rPr>
                                      <w:color w:val="000000"/>
                                      <w:sz w:val="22"/>
                                      <w:szCs w:val="22"/>
                                    </w:rPr>
                                    <w:t>Wafer</w:t>
                                  </w:r>
                                </w:p>
                              </w:tc>
                              <w:tc>
                                <w:tcPr>
                                  <w:tcW w:w="912" w:type="dxa"/>
                                  <w:vAlign w:val="bottom"/>
                                </w:tcPr>
                                <w:p w14:paraId="284C608A" w14:textId="11B136A7" w:rsidR="001973A2" w:rsidRDefault="001973A2" w:rsidP="007C5E03">
                                  <w:pPr>
                                    <w:pStyle w:val="Nidungvnbn"/>
                                    <w:ind w:firstLine="0"/>
                                    <w:jc w:val="right"/>
                                  </w:pPr>
                                  <w:r>
                                    <w:rPr>
                                      <w:color w:val="000000"/>
                                      <w:sz w:val="22"/>
                                      <w:szCs w:val="22"/>
                                    </w:rPr>
                                    <w:t>0.9985</w:t>
                                  </w:r>
                                </w:p>
                              </w:tc>
                              <w:tc>
                                <w:tcPr>
                                  <w:tcW w:w="912" w:type="dxa"/>
                                  <w:vAlign w:val="bottom"/>
                                </w:tcPr>
                                <w:p w14:paraId="1520511F" w14:textId="568A6D92" w:rsidR="001973A2" w:rsidRDefault="001973A2" w:rsidP="007C5E03">
                                  <w:pPr>
                                    <w:pStyle w:val="Nidungvnbn"/>
                                    <w:ind w:firstLine="0"/>
                                    <w:jc w:val="right"/>
                                  </w:pPr>
                                  <w:r>
                                    <w:rPr>
                                      <w:color w:val="000000"/>
                                      <w:sz w:val="22"/>
                                      <w:szCs w:val="22"/>
                                    </w:rPr>
                                    <w:t>0.9974</w:t>
                                  </w:r>
                                </w:p>
                              </w:tc>
                              <w:tc>
                                <w:tcPr>
                                  <w:tcW w:w="912" w:type="dxa"/>
                                  <w:vAlign w:val="bottom"/>
                                </w:tcPr>
                                <w:p w14:paraId="13D4D494" w14:textId="179A7021" w:rsidR="001973A2" w:rsidRDefault="001973A2" w:rsidP="007C5E03">
                                  <w:pPr>
                                    <w:pStyle w:val="Nidungvnbn"/>
                                    <w:ind w:firstLine="0"/>
                                    <w:jc w:val="right"/>
                                  </w:pPr>
                                  <w:r>
                                    <w:rPr>
                                      <w:color w:val="000000"/>
                                      <w:sz w:val="22"/>
                                      <w:szCs w:val="22"/>
                                    </w:rPr>
                                    <w:t>0.988</w:t>
                                  </w:r>
                                </w:p>
                              </w:tc>
                              <w:tc>
                                <w:tcPr>
                                  <w:tcW w:w="1077" w:type="dxa"/>
                                  <w:vAlign w:val="bottom"/>
                                </w:tcPr>
                                <w:p w14:paraId="66EBDBB9" w14:textId="1ACC5FA8" w:rsidR="001973A2" w:rsidRDefault="001973A2" w:rsidP="007C5E03">
                                  <w:pPr>
                                    <w:pStyle w:val="Nidungvnbn"/>
                                    <w:ind w:firstLine="0"/>
                                    <w:jc w:val="right"/>
                                  </w:pPr>
                                  <w:r>
                                    <w:rPr>
                                      <w:color w:val="000000"/>
                                      <w:sz w:val="22"/>
                                      <w:szCs w:val="22"/>
                                    </w:rPr>
                                    <w:t>3881</w:t>
                                  </w:r>
                                </w:p>
                              </w:tc>
                              <w:tc>
                                <w:tcPr>
                                  <w:tcW w:w="994" w:type="dxa"/>
                                  <w:vAlign w:val="bottom"/>
                                </w:tcPr>
                                <w:p w14:paraId="01593DA0" w14:textId="0049BDCF" w:rsidR="001973A2" w:rsidRDefault="001973A2" w:rsidP="007C5E03">
                                  <w:pPr>
                                    <w:pStyle w:val="Nidungvnbn"/>
                                    <w:ind w:firstLine="0"/>
                                    <w:jc w:val="right"/>
                                  </w:pPr>
                                  <w:r>
                                    <w:rPr>
                                      <w:color w:val="000000"/>
                                      <w:sz w:val="22"/>
                                      <w:szCs w:val="22"/>
                                    </w:rPr>
                                    <w:t>0.9974</w:t>
                                  </w:r>
                                </w:p>
                              </w:tc>
                              <w:tc>
                                <w:tcPr>
                                  <w:tcW w:w="994" w:type="dxa"/>
                                  <w:vAlign w:val="bottom"/>
                                </w:tcPr>
                                <w:p w14:paraId="579DC870" w14:textId="280362A7" w:rsidR="001973A2" w:rsidRDefault="001973A2" w:rsidP="007C5E03">
                                  <w:pPr>
                                    <w:pStyle w:val="Nidungvnbn"/>
                                    <w:ind w:firstLine="0"/>
                                    <w:jc w:val="right"/>
                                  </w:pPr>
                                  <w:r>
                                    <w:rPr>
                                      <w:color w:val="000000"/>
                                      <w:sz w:val="22"/>
                                      <w:szCs w:val="22"/>
                                    </w:rPr>
                                    <w:t>0.9966</w:t>
                                  </w:r>
                                </w:p>
                              </w:tc>
                              <w:tc>
                                <w:tcPr>
                                  <w:tcW w:w="994" w:type="dxa"/>
                                  <w:vAlign w:val="bottom"/>
                                </w:tcPr>
                                <w:p w14:paraId="5B1F5C0F" w14:textId="24EC59D7" w:rsidR="001973A2" w:rsidRDefault="001973A2" w:rsidP="007C5E03">
                                  <w:pPr>
                                    <w:pStyle w:val="Nidungvnbn"/>
                                    <w:ind w:firstLine="0"/>
                                    <w:jc w:val="right"/>
                                  </w:pPr>
                                  <w:r>
                                    <w:rPr>
                                      <w:color w:val="000000"/>
                                      <w:sz w:val="22"/>
                                      <w:szCs w:val="22"/>
                                    </w:rPr>
                                    <w:t>0.9849</w:t>
                                  </w:r>
                                </w:p>
                              </w:tc>
                              <w:tc>
                                <w:tcPr>
                                  <w:tcW w:w="1233" w:type="dxa"/>
                                  <w:vAlign w:val="bottom"/>
                                </w:tcPr>
                                <w:p w14:paraId="5D1B9BEA" w14:textId="1A3F65AC" w:rsidR="001973A2" w:rsidRDefault="001973A2" w:rsidP="007C5E03">
                                  <w:pPr>
                                    <w:pStyle w:val="Nidungvnbn"/>
                                    <w:ind w:firstLine="0"/>
                                    <w:jc w:val="right"/>
                                  </w:pPr>
                                  <w:r>
                                    <w:rPr>
                                      <w:color w:val="000000"/>
                                      <w:sz w:val="22"/>
                                      <w:szCs w:val="22"/>
                                    </w:rPr>
                                    <w:t>1905.2</w:t>
                                  </w:r>
                                </w:p>
                              </w:tc>
                            </w:tr>
                          </w:tbl>
                          <w:p w14:paraId="5FDD4347"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9" type="#_x0000_t202" style="position:absolute;margin-left:-61.55pt;margin-top:21.1pt;width:610.4pt;height:416.7pt;rotation:9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" fillcolor="white [3212]" strokecolor="white [3212]" strokeweight="2pt">
                <v:textbo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952"/>
                        <w:gridCol w:w="912"/>
                        <w:gridCol w:w="912"/>
                        <w:gridCol w:w="912"/>
                        <w:gridCol w:w="1077"/>
                        <w:gridCol w:w="994"/>
                        <w:gridCol w:w="994"/>
                        <w:gridCol w:w="994"/>
                        <w:gridCol w:w="1233"/>
                      </w:tblGrid>
                      <w:tr w:rsidR="001973A2" w14:paraId="6552633F" w14:textId="77777777" w:rsidTr="0091315A">
                        <w:trPr>
                          <w:trHeight w:val="379"/>
                        </w:trPr>
                        <w:tc>
                          <w:tcPr>
                            <w:tcW w:w="805" w:type="dxa"/>
                            <w:vMerge w:val="restart"/>
                            <w:vAlign w:val="center"/>
                          </w:tcPr>
                          <w:p w14:paraId="5AA82FD7" w14:textId="37BB65BB" w:rsidR="001973A2" w:rsidRDefault="001973A2" w:rsidP="002E22F1">
                            <w:pPr>
                              <w:pStyle w:val="Nidungvnbn"/>
                              <w:ind w:firstLine="0"/>
                              <w:jc w:val="center"/>
                              <w:rPr>
                                <w:b/>
                              </w:rPr>
                            </w:pPr>
                            <w:r>
                              <w:rPr>
                                <w:b/>
                              </w:rPr>
                              <w:t>Tên phân loại</w:t>
                            </w:r>
                          </w:p>
                        </w:tc>
                        <w:tc>
                          <w:tcPr>
                            <w:tcW w:w="2952" w:type="dxa"/>
                            <w:vMerge w:val="restart"/>
                            <w:vAlign w:val="center"/>
                          </w:tcPr>
                          <w:p w14:paraId="01402DB7" w14:textId="2B3A8B61" w:rsidR="001973A2" w:rsidRDefault="001973A2" w:rsidP="002E22F1">
                            <w:pPr>
                              <w:pStyle w:val="Nidungvnbn"/>
                              <w:ind w:firstLine="0"/>
                              <w:jc w:val="center"/>
                              <w:rPr>
                                <w:b/>
                              </w:rPr>
                            </w:pPr>
                            <w:r>
                              <w:rPr>
                                <w:b/>
                              </w:rPr>
                              <w:t>Tên tập dữ liệu</w:t>
                            </w:r>
                          </w:p>
                        </w:tc>
                        <w:tc>
                          <w:tcPr>
                            <w:tcW w:w="3813" w:type="dxa"/>
                            <w:gridSpan w:val="4"/>
                          </w:tcPr>
                          <w:p w14:paraId="16267A75" w14:textId="77777777" w:rsidR="001973A2" w:rsidRDefault="001973A2" w:rsidP="002E22F1">
                            <w:pPr>
                              <w:pStyle w:val="Nidungvnbn"/>
                              <w:ind w:firstLine="0"/>
                              <w:jc w:val="center"/>
                              <w:rPr>
                                <w:b/>
                              </w:rPr>
                            </w:pPr>
                            <w:r>
                              <w:rPr>
                                <w:b/>
                              </w:rPr>
                              <w:t>Nhóm tác giả</w:t>
                            </w:r>
                          </w:p>
                          <w:p w14:paraId="5D349E17" w14:textId="77777777" w:rsidR="001973A2" w:rsidRDefault="001973A2" w:rsidP="002E22F1">
                            <w:pPr>
                              <w:pStyle w:val="Nidungvnbn"/>
                              <w:ind w:firstLine="0"/>
                              <w:jc w:val="center"/>
                              <w:rPr>
                                <w:b/>
                              </w:rPr>
                            </w:pPr>
                            <w:r>
                              <w:rPr>
                                <w:b/>
                              </w:rPr>
                              <w:t>tiền thực nghiệm</w:t>
                            </w:r>
                          </w:p>
                        </w:tc>
                        <w:tc>
                          <w:tcPr>
                            <w:tcW w:w="4215" w:type="dxa"/>
                            <w:gridSpan w:val="4"/>
                          </w:tcPr>
                          <w:p w14:paraId="1D212AEE" w14:textId="77777777" w:rsidR="001973A2" w:rsidRDefault="001973A2" w:rsidP="002E22F1">
                            <w:pPr>
                              <w:pStyle w:val="Nidungvnbn"/>
                              <w:ind w:firstLine="0"/>
                              <w:jc w:val="center"/>
                              <w:rPr>
                                <w:b/>
                              </w:rPr>
                            </w:pPr>
                            <w:r>
                              <w:rPr>
                                <w:b/>
                              </w:rPr>
                              <w:t>Thực nghiệm</w:t>
                            </w:r>
                          </w:p>
                          <w:p w14:paraId="727EC6CB" w14:textId="7A057EC8" w:rsidR="001973A2" w:rsidRDefault="001973A2" w:rsidP="002E22F1">
                            <w:pPr>
                              <w:pStyle w:val="Nidungvnbn"/>
                              <w:ind w:firstLine="0"/>
                              <w:jc w:val="center"/>
                              <w:rPr>
                                <w:b/>
                              </w:rPr>
                            </w:pPr>
                            <w:r>
                              <w:rPr>
                                <w:b/>
                              </w:rPr>
                              <w:t>của bản thân</w:t>
                            </w:r>
                          </w:p>
                        </w:tc>
                      </w:tr>
                      <w:tr w:rsidR="001973A2" w14:paraId="1C3F792E" w14:textId="77777777" w:rsidTr="0091315A">
                        <w:trPr>
                          <w:trHeight w:val="379"/>
                        </w:trPr>
                        <w:tc>
                          <w:tcPr>
                            <w:tcW w:w="805" w:type="dxa"/>
                            <w:vMerge/>
                          </w:tcPr>
                          <w:p w14:paraId="24B66206" w14:textId="77777777" w:rsidR="001973A2" w:rsidRDefault="001973A2" w:rsidP="00C17EA6">
                            <w:pPr>
                              <w:pStyle w:val="Nidungvnbn"/>
                              <w:jc w:val="center"/>
                              <w:rPr>
                                <w:b/>
                              </w:rPr>
                            </w:pPr>
                          </w:p>
                        </w:tc>
                        <w:tc>
                          <w:tcPr>
                            <w:tcW w:w="2952" w:type="dxa"/>
                            <w:vMerge/>
                          </w:tcPr>
                          <w:p w14:paraId="03DB3682" w14:textId="77777777" w:rsidR="001973A2" w:rsidRDefault="001973A2" w:rsidP="00C17EA6">
                            <w:pPr>
                              <w:pStyle w:val="Nidungvnbn"/>
                              <w:jc w:val="center"/>
                              <w:rPr>
                                <w:b/>
                              </w:rPr>
                            </w:pPr>
                          </w:p>
                        </w:tc>
                        <w:tc>
                          <w:tcPr>
                            <w:tcW w:w="912" w:type="dxa"/>
                          </w:tcPr>
                          <w:p w14:paraId="0BC6C0CB" w14:textId="77777777" w:rsidR="001973A2" w:rsidRDefault="001973A2" w:rsidP="00C17EA6">
                            <w:pPr>
                              <w:pStyle w:val="Nidungvnbn"/>
                              <w:ind w:firstLine="0"/>
                              <w:jc w:val="center"/>
                              <w:rPr>
                                <w:b/>
                                <w:sz w:val="24"/>
                                <w:szCs w:val="24"/>
                              </w:rPr>
                            </w:pPr>
                            <w:r>
                              <w:rPr>
                                <w:b/>
                              </w:rPr>
                              <w:t>Pre</w:t>
                            </w:r>
                          </w:p>
                        </w:tc>
                        <w:tc>
                          <w:tcPr>
                            <w:tcW w:w="912" w:type="dxa"/>
                          </w:tcPr>
                          <w:p w14:paraId="62DEDBA0" w14:textId="77777777" w:rsidR="001973A2" w:rsidRDefault="001973A2" w:rsidP="00C17EA6">
                            <w:pPr>
                              <w:pStyle w:val="Nidungvnbn"/>
                              <w:ind w:firstLine="0"/>
                              <w:jc w:val="center"/>
                              <w:rPr>
                                <w:b/>
                              </w:rPr>
                            </w:pPr>
                            <w:r>
                              <w:rPr>
                                <w:b/>
                              </w:rPr>
                              <w:t>Acc</w:t>
                            </w:r>
                          </w:p>
                        </w:tc>
                        <w:tc>
                          <w:tcPr>
                            <w:tcW w:w="912" w:type="dxa"/>
                          </w:tcPr>
                          <w:p w14:paraId="1A9C6597" w14:textId="77777777" w:rsidR="001973A2" w:rsidRDefault="001973A2" w:rsidP="00C17EA6">
                            <w:pPr>
                              <w:pStyle w:val="Nidungvnbn"/>
                              <w:ind w:firstLine="0"/>
                              <w:jc w:val="center"/>
                              <w:rPr>
                                <w:b/>
                                <w:sz w:val="24"/>
                                <w:szCs w:val="24"/>
                              </w:rPr>
                            </w:pPr>
                            <w:r>
                              <w:rPr>
                                <w:b/>
                              </w:rPr>
                              <w:t>Rec</w:t>
                            </w:r>
                          </w:p>
                        </w:tc>
                        <w:tc>
                          <w:tcPr>
                            <w:tcW w:w="1077" w:type="dxa"/>
                          </w:tcPr>
                          <w:p w14:paraId="7CF20ADF" w14:textId="77777777" w:rsidR="001973A2" w:rsidRDefault="001973A2" w:rsidP="00C17EA6">
                            <w:pPr>
                              <w:pStyle w:val="Nidungvnbn"/>
                              <w:ind w:firstLine="0"/>
                              <w:jc w:val="center"/>
                              <w:rPr>
                                <w:b/>
                              </w:rPr>
                            </w:pPr>
                            <w:r>
                              <w:rPr>
                                <w:b/>
                                <w:lang w:val="vi-VN"/>
                              </w:rPr>
                              <w:t>TrT</w:t>
                            </w:r>
                          </w:p>
                        </w:tc>
                        <w:tc>
                          <w:tcPr>
                            <w:tcW w:w="994" w:type="dxa"/>
                          </w:tcPr>
                          <w:p w14:paraId="6C9815FA" w14:textId="77777777" w:rsidR="001973A2" w:rsidRDefault="001973A2" w:rsidP="00C17EA6">
                            <w:pPr>
                              <w:pStyle w:val="Nidungvnbn"/>
                              <w:ind w:firstLine="0"/>
                              <w:jc w:val="center"/>
                              <w:rPr>
                                <w:b/>
                                <w:sz w:val="24"/>
                                <w:szCs w:val="24"/>
                              </w:rPr>
                            </w:pPr>
                            <w:r>
                              <w:rPr>
                                <w:b/>
                              </w:rPr>
                              <w:t>Pre</w:t>
                            </w:r>
                          </w:p>
                        </w:tc>
                        <w:tc>
                          <w:tcPr>
                            <w:tcW w:w="994" w:type="dxa"/>
                          </w:tcPr>
                          <w:p w14:paraId="21901986" w14:textId="77777777" w:rsidR="001973A2" w:rsidRDefault="001973A2" w:rsidP="00C17EA6">
                            <w:pPr>
                              <w:pStyle w:val="Nidungvnbn"/>
                              <w:ind w:firstLine="0"/>
                              <w:jc w:val="center"/>
                              <w:rPr>
                                <w:b/>
                              </w:rPr>
                            </w:pPr>
                            <w:r>
                              <w:rPr>
                                <w:b/>
                              </w:rPr>
                              <w:t>Acc</w:t>
                            </w:r>
                          </w:p>
                        </w:tc>
                        <w:tc>
                          <w:tcPr>
                            <w:tcW w:w="994" w:type="dxa"/>
                          </w:tcPr>
                          <w:p w14:paraId="302FED57" w14:textId="77777777" w:rsidR="001973A2" w:rsidRDefault="001973A2" w:rsidP="00C17EA6">
                            <w:pPr>
                              <w:pStyle w:val="Nidungvnbn"/>
                              <w:ind w:firstLine="0"/>
                              <w:jc w:val="center"/>
                              <w:rPr>
                                <w:b/>
                                <w:sz w:val="24"/>
                                <w:szCs w:val="24"/>
                              </w:rPr>
                            </w:pPr>
                            <w:r>
                              <w:rPr>
                                <w:b/>
                              </w:rPr>
                              <w:t>Rec</w:t>
                            </w:r>
                          </w:p>
                        </w:tc>
                        <w:tc>
                          <w:tcPr>
                            <w:tcW w:w="1233" w:type="dxa"/>
                          </w:tcPr>
                          <w:p w14:paraId="39B0FD45" w14:textId="77777777" w:rsidR="001973A2" w:rsidRDefault="001973A2" w:rsidP="00C17EA6">
                            <w:pPr>
                              <w:pStyle w:val="Nidungvnbn"/>
                              <w:ind w:firstLine="0"/>
                              <w:jc w:val="center"/>
                              <w:rPr>
                                <w:b/>
                              </w:rPr>
                            </w:pPr>
                            <w:r>
                              <w:rPr>
                                <w:b/>
                              </w:rPr>
                              <w:t>TrT</w:t>
                            </w:r>
                          </w:p>
                        </w:tc>
                      </w:tr>
                      <w:tr w:rsidR="001973A2" w14:paraId="3EA4AA01" w14:textId="77777777" w:rsidTr="00F62558">
                        <w:trPr>
                          <w:trHeight w:val="379"/>
                        </w:trPr>
                        <w:tc>
                          <w:tcPr>
                            <w:tcW w:w="805" w:type="dxa"/>
                            <w:vMerge w:val="restart"/>
                            <w:vAlign w:val="center"/>
                          </w:tcPr>
                          <w:p w14:paraId="4A18AC0F" w14:textId="5FB2AF91" w:rsidR="001973A2" w:rsidRPr="00342806" w:rsidRDefault="001973A2" w:rsidP="007C5E03">
                            <w:pPr>
                              <w:pStyle w:val="Nidungvnbn"/>
                              <w:ind w:firstLine="0"/>
                              <w:jc w:val="center"/>
                            </w:pPr>
                            <w:r>
                              <w:t>FCN</w:t>
                            </w:r>
                          </w:p>
                        </w:tc>
                        <w:tc>
                          <w:tcPr>
                            <w:tcW w:w="2952" w:type="dxa"/>
                            <w:vAlign w:val="bottom"/>
                          </w:tcPr>
                          <w:p w14:paraId="2F8D86D4" w14:textId="130550BE" w:rsidR="001973A2" w:rsidRDefault="001973A2" w:rsidP="007C5E03">
                            <w:pPr>
                              <w:pStyle w:val="Nidungvnbn"/>
                              <w:ind w:firstLine="0"/>
                              <w:jc w:val="left"/>
                              <w:rPr>
                                <w:b/>
                              </w:rPr>
                            </w:pPr>
                            <w:r>
                              <w:rPr>
                                <w:color w:val="000000"/>
                                <w:sz w:val="22"/>
                                <w:szCs w:val="22"/>
                              </w:rPr>
                              <w:t>SonyAIBORobotSurface2</w:t>
                            </w:r>
                          </w:p>
                        </w:tc>
                        <w:tc>
                          <w:tcPr>
                            <w:tcW w:w="912" w:type="dxa"/>
                            <w:vAlign w:val="bottom"/>
                          </w:tcPr>
                          <w:p w14:paraId="637A4283" w14:textId="4DF73B4D" w:rsidR="001973A2" w:rsidRDefault="001973A2" w:rsidP="007C5E03">
                            <w:pPr>
                              <w:pStyle w:val="Nidungvnbn"/>
                              <w:ind w:firstLine="0"/>
                              <w:jc w:val="right"/>
                            </w:pPr>
                            <w:r>
                              <w:rPr>
                                <w:color w:val="000000"/>
                                <w:sz w:val="22"/>
                                <w:szCs w:val="22"/>
                              </w:rPr>
                              <w:t>0.9725</w:t>
                            </w:r>
                          </w:p>
                        </w:tc>
                        <w:tc>
                          <w:tcPr>
                            <w:tcW w:w="912" w:type="dxa"/>
                            <w:vAlign w:val="bottom"/>
                          </w:tcPr>
                          <w:p w14:paraId="64569113" w14:textId="20AACE3E" w:rsidR="001973A2" w:rsidRDefault="001973A2" w:rsidP="007C5E03">
                            <w:pPr>
                              <w:pStyle w:val="Nidungvnbn"/>
                              <w:ind w:firstLine="0"/>
                              <w:jc w:val="right"/>
                            </w:pPr>
                            <w:r>
                              <w:rPr>
                                <w:color w:val="000000"/>
                                <w:sz w:val="22"/>
                                <w:szCs w:val="22"/>
                              </w:rPr>
                              <w:t>0.9748</w:t>
                            </w:r>
                          </w:p>
                        </w:tc>
                        <w:tc>
                          <w:tcPr>
                            <w:tcW w:w="912" w:type="dxa"/>
                            <w:vAlign w:val="bottom"/>
                          </w:tcPr>
                          <w:p w14:paraId="68087EE9" w14:textId="53B6EF1F" w:rsidR="001973A2" w:rsidRDefault="001973A2" w:rsidP="007C5E03">
                            <w:pPr>
                              <w:pStyle w:val="Nidungvnbn"/>
                              <w:ind w:firstLine="0"/>
                              <w:jc w:val="right"/>
                            </w:pPr>
                            <w:r>
                              <w:rPr>
                                <w:color w:val="000000"/>
                                <w:sz w:val="22"/>
                                <w:szCs w:val="22"/>
                              </w:rPr>
                              <w:t>0.9744</w:t>
                            </w:r>
                          </w:p>
                        </w:tc>
                        <w:tc>
                          <w:tcPr>
                            <w:tcW w:w="1077" w:type="dxa"/>
                            <w:vAlign w:val="bottom"/>
                          </w:tcPr>
                          <w:p w14:paraId="28F997E6" w14:textId="2C0066DB" w:rsidR="001973A2" w:rsidRDefault="001973A2" w:rsidP="007C5E03">
                            <w:pPr>
                              <w:pStyle w:val="Nidungvnbn"/>
                              <w:ind w:firstLine="0"/>
                              <w:jc w:val="right"/>
                            </w:pPr>
                            <w:r>
                              <w:rPr>
                                <w:color w:val="000000"/>
                                <w:sz w:val="22"/>
                                <w:szCs w:val="22"/>
                              </w:rPr>
                              <w:t>3037.4</w:t>
                            </w:r>
                          </w:p>
                        </w:tc>
                        <w:tc>
                          <w:tcPr>
                            <w:tcW w:w="994" w:type="dxa"/>
                            <w:vAlign w:val="bottom"/>
                          </w:tcPr>
                          <w:p w14:paraId="0A451193" w14:textId="50B764CB" w:rsidR="001973A2" w:rsidRDefault="001973A2" w:rsidP="007C5E03">
                            <w:pPr>
                              <w:pStyle w:val="Nidungvnbn"/>
                              <w:ind w:firstLine="0"/>
                              <w:jc w:val="right"/>
                            </w:pPr>
                            <w:r>
                              <w:rPr>
                                <w:color w:val="000000"/>
                                <w:sz w:val="22"/>
                                <w:szCs w:val="22"/>
                              </w:rPr>
                              <w:t>0.9766</w:t>
                            </w:r>
                          </w:p>
                        </w:tc>
                        <w:tc>
                          <w:tcPr>
                            <w:tcW w:w="994" w:type="dxa"/>
                            <w:vAlign w:val="bottom"/>
                          </w:tcPr>
                          <w:p w14:paraId="16BFDEAA" w14:textId="26A29B89" w:rsidR="001973A2" w:rsidRDefault="001973A2" w:rsidP="007C5E03">
                            <w:pPr>
                              <w:pStyle w:val="Nidungvnbn"/>
                              <w:ind w:firstLine="0"/>
                              <w:jc w:val="right"/>
                            </w:pPr>
                            <w:r>
                              <w:rPr>
                                <w:color w:val="000000"/>
                                <w:sz w:val="22"/>
                                <w:szCs w:val="22"/>
                              </w:rPr>
                              <w:t>0.9801</w:t>
                            </w:r>
                          </w:p>
                        </w:tc>
                        <w:tc>
                          <w:tcPr>
                            <w:tcW w:w="994" w:type="dxa"/>
                            <w:vAlign w:val="bottom"/>
                          </w:tcPr>
                          <w:p w14:paraId="59CDE451" w14:textId="47359DCD" w:rsidR="001973A2" w:rsidRDefault="001973A2" w:rsidP="007C5E03">
                            <w:pPr>
                              <w:pStyle w:val="Nidungvnbn"/>
                              <w:ind w:firstLine="0"/>
                              <w:jc w:val="right"/>
                            </w:pPr>
                            <w:r>
                              <w:rPr>
                                <w:color w:val="000000"/>
                                <w:sz w:val="22"/>
                                <w:szCs w:val="22"/>
                              </w:rPr>
                              <w:t>0.9818</w:t>
                            </w:r>
                          </w:p>
                        </w:tc>
                        <w:tc>
                          <w:tcPr>
                            <w:tcW w:w="1233" w:type="dxa"/>
                            <w:vAlign w:val="bottom"/>
                          </w:tcPr>
                          <w:p w14:paraId="4ABCD8FB" w14:textId="6EF3A2CD" w:rsidR="001973A2" w:rsidRDefault="001973A2" w:rsidP="007C5E03">
                            <w:pPr>
                              <w:pStyle w:val="Nidungvnbn"/>
                              <w:ind w:firstLine="0"/>
                              <w:jc w:val="right"/>
                            </w:pPr>
                            <w:r>
                              <w:rPr>
                                <w:color w:val="000000"/>
                                <w:sz w:val="22"/>
                                <w:szCs w:val="22"/>
                              </w:rPr>
                              <w:t>1792</w:t>
                            </w:r>
                          </w:p>
                        </w:tc>
                      </w:tr>
                      <w:tr w:rsidR="001973A2" w14:paraId="1D9D38B8" w14:textId="77777777" w:rsidTr="00F62558">
                        <w:trPr>
                          <w:trHeight w:val="379"/>
                        </w:trPr>
                        <w:tc>
                          <w:tcPr>
                            <w:tcW w:w="805" w:type="dxa"/>
                            <w:vMerge/>
                          </w:tcPr>
                          <w:p w14:paraId="4E1AB6D0" w14:textId="77777777" w:rsidR="001973A2" w:rsidRDefault="001973A2" w:rsidP="007C5E03">
                            <w:pPr>
                              <w:pStyle w:val="Nidungvnbn"/>
                              <w:ind w:firstLine="0"/>
                              <w:jc w:val="left"/>
                              <w:rPr>
                                <w:b/>
                              </w:rPr>
                            </w:pPr>
                          </w:p>
                        </w:tc>
                        <w:tc>
                          <w:tcPr>
                            <w:tcW w:w="2952" w:type="dxa"/>
                            <w:vAlign w:val="bottom"/>
                          </w:tcPr>
                          <w:p w14:paraId="71E42A38" w14:textId="2676BD4C" w:rsidR="001973A2" w:rsidRDefault="001973A2" w:rsidP="007C5E03">
                            <w:pPr>
                              <w:pStyle w:val="Nidungvnbn"/>
                              <w:ind w:firstLine="0"/>
                              <w:jc w:val="left"/>
                              <w:rPr>
                                <w:b/>
                              </w:rPr>
                            </w:pPr>
                            <w:r>
                              <w:rPr>
                                <w:color w:val="000000"/>
                                <w:sz w:val="22"/>
                                <w:szCs w:val="22"/>
                              </w:rPr>
                              <w:t>StarLightCurves</w:t>
                            </w:r>
                          </w:p>
                        </w:tc>
                        <w:tc>
                          <w:tcPr>
                            <w:tcW w:w="912" w:type="dxa"/>
                            <w:vAlign w:val="bottom"/>
                          </w:tcPr>
                          <w:p w14:paraId="59348C52" w14:textId="3448C901" w:rsidR="001973A2" w:rsidRDefault="001973A2" w:rsidP="007C5E03">
                            <w:pPr>
                              <w:pStyle w:val="Nidungvnbn"/>
                              <w:ind w:firstLine="0"/>
                              <w:jc w:val="right"/>
                            </w:pPr>
                            <w:r>
                              <w:rPr>
                                <w:color w:val="000000"/>
                                <w:sz w:val="22"/>
                                <w:szCs w:val="22"/>
                              </w:rPr>
                              <w:t>0.9586</w:t>
                            </w:r>
                          </w:p>
                        </w:tc>
                        <w:tc>
                          <w:tcPr>
                            <w:tcW w:w="912" w:type="dxa"/>
                            <w:vAlign w:val="bottom"/>
                          </w:tcPr>
                          <w:p w14:paraId="4FF807DF" w14:textId="6753EE46" w:rsidR="001973A2" w:rsidRDefault="001973A2" w:rsidP="007C5E03">
                            <w:pPr>
                              <w:pStyle w:val="Nidungvnbn"/>
                              <w:ind w:firstLine="0"/>
                              <w:jc w:val="right"/>
                            </w:pPr>
                            <w:r>
                              <w:rPr>
                                <w:color w:val="000000"/>
                                <w:sz w:val="22"/>
                                <w:szCs w:val="22"/>
                              </w:rPr>
                              <w:t>0.9666</w:t>
                            </w:r>
                          </w:p>
                        </w:tc>
                        <w:tc>
                          <w:tcPr>
                            <w:tcW w:w="912" w:type="dxa"/>
                            <w:vAlign w:val="bottom"/>
                          </w:tcPr>
                          <w:p w14:paraId="7952C6EE" w14:textId="19E8D524" w:rsidR="001973A2" w:rsidRDefault="001973A2" w:rsidP="007C5E03">
                            <w:pPr>
                              <w:pStyle w:val="Nidungvnbn"/>
                              <w:ind w:firstLine="0"/>
                              <w:jc w:val="right"/>
                            </w:pPr>
                            <w:r>
                              <w:rPr>
                                <w:color w:val="000000"/>
                                <w:sz w:val="22"/>
                                <w:szCs w:val="22"/>
                              </w:rPr>
                              <w:t>0.9449</w:t>
                            </w:r>
                          </w:p>
                        </w:tc>
                        <w:tc>
                          <w:tcPr>
                            <w:tcW w:w="1077" w:type="dxa"/>
                            <w:vAlign w:val="bottom"/>
                          </w:tcPr>
                          <w:p w14:paraId="77A69F41" w14:textId="14457429" w:rsidR="001973A2" w:rsidRDefault="001973A2" w:rsidP="007C5E03">
                            <w:pPr>
                              <w:pStyle w:val="Nidungvnbn"/>
                              <w:ind w:firstLine="0"/>
                              <w:jc w:val="right"/>
                            </w:pPr>
                            <w:r>
                              <w:rPr>
                                <w:color w:val="000000"/>
                                <w:sz w:val="22"/>
                                <w:szCs w:val="22"/>
                              </w:rPr>
                              <w:t>6469.2</w:t>
                            </w:r>
                          </w:p>
                        </w:tc>
                        <w:tc>
                          <w:tcPr>
                            <w:tcW w:w="994" w:type="dxa"/>
                            <w:vAlign w:val="bottom"/>
                          </w:tcPr>
                          <w:p w14:paraId="4E387820" w14:textId="13B990CE" w:rsidR="001973A2" w:rsidRDefault="001973A2" w:rsidP="007C5E03">
                            <w:pPr>
                              <w:pStyle w:val="Nidungvnbn"/>
                              <w:ind w:firstLine="0"/>
                              <w:jc w:val="right"/>
                            </w:pPr>
                            <w:r>
                              <w:rPr>
                                <w:color w:val="000000"/>
                                <w:sz w:val="22"/>
                                <w:szCs w:val="22"/>
                              </w:rPr>
                              <w:t>0</w:t>
                            </w:r>
                          </w:p>
                        </w:tc>
                        <w:tc>
                          <w:tcPr>
                            <w:tcW w:w="994" w:type="dxa"/>
                            <w:vAlign w:val="bottom"/>
                          </w:tcPr>
                          <w:p w14:paraId="676532AC" w14:textId="50F4EBE7" w:rsidR="001973A2" w:rsidRDefault="001973A2" w:rsidP="007C5E03">
                            <w:pPr>
                              <w:pStyle w:val="Nidungvnbn"/>
                              <w:ind w:firstLine="0"/>
                              <w:jc w:val="right"/>
                            </w:pPr>
                            <w:r>
                              <w:rPr>
                                <w:color w:val="000000"/>
                                <w:sz w:val="22"/>
                                <w:szCs w:val="22"/>
                              </w:rPr>
                              <w:t>0</w:t>
                            </w:r>
                          </w:p>
                        </w:tc>
                        <w:tc>
                          <w:tcPr>
                            <w:tcW w:w="994" w:type="dxa"/>
                            <w:vAlign w:val="bottom"/>
                          </w:tcPr>
                          <w:p w14:paraId="3055E287" w14:textId="5F0AD82E" w:rsidR="001973A2" w:rsidRDefault="001973A2" w:rsidP="007C5E03">
                            <w:pPr>
                              <w:pStyle w:val="Nidungvnbn"/>
                              <w:ind w:firstLine="0"/>
                              <w:jc w:val="right"/>
                            </w:pPr>
                            <w:r>
                              <w:rPr>
                                <w:color w:val="000000"/>
                                <w:sz w:val="22"/>
                                <w:szCs w:val="22"/>
                              </w:rPr>
                              <w:t>0</w:t>
                            </w:r>
                          </w:p>
                        </w:tc>
                        <w:tc>
                          <w:tcPr>
                            <w:tcW w:w="1233" w:type="dxa"/>
                            <w:vAlign w:val="bottom"/>
                          </w:tcPr>
                          <w:p w14:paraId="69E01A0D" w14:textId="3E143FB1" w:rsidR="001973A2" w:rsidRDefault="001973A2" w:rsidP="007C5E03">
                            <w:pPr>
                              <w:pStyle w:val="Nidungvnbn"/>
                              <w:ind w:firstLine="0"/>
                              <w:jc w:val="right"/>
                            </w:pPr>
                            <w:r>
                              <w:rPr>
                                <w:color w:val="000000"/>
                                <w:sz w:val="22"/>
                                <w:szCs w:val="22"/>
                              </w:rPr>
                              <w:t>0</w:t>
                            </w:r>
                          </w:p>
                        </w:tc>
                      </w:tr>
                      <w:tr w:rsidR="001973A2" w14:paraId="28590FA8" w14:textId="77777777" w:rsidTr="00F62558">
                        <w:trPr>
                          <w:trHeight w:val="379"/>
                        </w:trPr>
                        <w:tc>
                          <w:tcPr>
                            <w:tcW w:w="805" w:type="dxa"/>
                            <w:vMerge/>
                          </w:tcPr>
                          <w:p w14:paraId="33959DA5" w14:textId="77777777" w:rsidR="001973A2" w:rsidRDefault="001973A2" w:rsidP="007C5E03">
                            <w:pPr>
                              <w:pStyle w:val="Nidungvnbn"/>
                              <w:ind w:firstLine="0"/>
                              <w:jc w:val="left"/>
                              <w:rPr>
                                <w:b/>
                              </w:rPr>
                            </w:pPr>
                          </w:p>
                        </w:tc>
                        <w:tc>
                          <w:tcPr>
                            <w:tcW w:w="2952" w:type="dxa"/>
                            <w:vAlign w:val="bottom"/>
                          </w:tcPr>
                          <w:p w14:paraId="0DCDA2A1" w14:textId="47861792" w:rsidR="001973A2" w:rsidRDefault="001973A2" w:rsidP="007C5E03">
                            <w:pPr>
                              <w:pStyle w:val="Nidungvnbn"/>
                              <w:ind w:firstLine="0"/>
                              <w:jc w:val="left"/>
                              <w:rPr>
                                <w:b/>
                              </w:rPr>
                            </w:pPr>
                            <w:r>
                              <w:rPr>
                                <w:color w:val="000000"/>
                                <w:sz w:val="22"/>
                                <w:szCs w:val="22"/>
                              </w:rPr>
                              <w:t>Strawberry</w:t>
                            </w:r>
                          </w:p>
                        </w:tc>
                        <w:tc>
                          <w:tcPr>
                            <w:tcW w:w="912" w:type="dxa"/>
                            <w:vAlign w:val="bottom"/>
                          </w:tcPr>
                          <w:p w14:paraId="24E4AC3E" w14:textId="7E430B3C" w:rsidR="001973A2" w:rsidRDefault="001973A2" w:rsidP="007C5E03">
                            <w:pPr>
                              <w:pStyle w:val="Nidungvnbn"/>
                              <w:ind w:firstLine="0"/>
                              <w:jc w:val="right"/>
                            </w:pPr>
                            <w:r>
                              <w:rPr>
                                <w:color w:val="000000"/>
                                <w:sz w:val="22"/>
                                <w:szCs w:val="22"/>
                              </w:rPr>
                              <w:t>0.9691</w:t>
                            </w:r>
                          </w:p>
                        </w:tc>
                        <w:tc>
                          <w:tcPr>
                            <w:tcW w:w="912" w:type="dxa"/>
                            <w:vAlign w:val="bottom"/>
                          </w:tcPr>
                          <w:p w14:paraId="73B09160" w14:textId="6D12FCC6" w:rsidR="001973A2" w:rsidRDefault="001973A2" w:rsidP="007C5E03">
                            <w:pPr>
                              <w:pStyle w:val="Nidungvnbn"/>
                              <w:ind w:firstLine="0"/>
                              <w:jc w:val="right"/>
                            </w:pPr>
                            <w:r>
                              <w:rPr>
                                <w:color w:val="000000"/>
                                <w:sz w:val="22"/>
                                <w:szCs w:val="22"/>
                              </w:rPr>
                              <w:t>0.9757</w:t>
                            </w:r>
                          </w:p>
                        </w:tc>
                        <w:tc>
                          <w:tcPr>
                            <w:tcW w:w="912" w:type="dxa"/>
                            <w:vAlign w:val="bottom"/>
                          </w:tcPr>
                          <w:p w14:paraId="57C5FB52" w14:textId="0C781B10" w:rsidR="001973A2" w:rsidRDefault="001973A2" w:rsidP="007C5E03">
                            <w:pPr>
                              <w:pStyle w:val="Nidungvnbn"/>
                              <w:ind w:firstLine="0"/>
                              <w:jc w:val="right"/>
                            </w:pPr>
                            <w:r>
                              <w:rPr>
                                <w:color w:val="000000"/>
                                <w:sz w:val="22"/>
                                <w:szCs w:val="22"/>
                              </w:rPr>
                              <w:t>0.9794</w:t>
                            </w:r>
                          </w:p>
                        </w:tc>
                        <w:tc>
                          <w:tcPr>
                            <w:tcW w:w="1077" w:type="dxa"/>
                            <w:vAlign w:val="bottom"/>
                          </w:tcPr>
                          <w:p w14:paraId="614764E9" w14:textId="76B2F446" w:rsidR="001973A2" w:rsidRDefault="001973A2" w:rsidP="007C5E03">
                            <w:pPr>
                              <w:pStyle w:val="Nidungvnbn"/>
                              <w:ind w:firstLine="0"/>
                              <w:jc w:val="right"/>
                            </w:pPr>
                            <w:r>
                              <w:rPr>
                                <w:color w:val="000000"/>
                                <w:sz w:val="22"/>
                                <w:szCs w:val="22"/>
                              </w:rPr>
                              <w:t>1184</w:t>
                            </w:r>
                          </w:p>
                        </w:tc>
                        <w:tc>
                          <w:tcPr>
                            <w:tcW w:w="994" w:type="dxa"/>
                            <w:vAlign w:val="bottom"/>
                          </w:tcPr>
                          <w:p w14:paraId="0AF71C9C" w14:textId="29DC411E" w:rsidR="001973A2" w:rsidRDefault="001973A2" w:rsidP="007C5E03">
                            <w:pPr>
                              <w:pStyle w:val="Nidungvnbn"/>
                              <w:ind w:firstLine="0"/>
                              <w:jc w:val="right"/>
                            </w:pPr>
                            <w:r>
                              <w:rPr>
                                <w:color w:val="000000"/>
                                <w:sz w:val="22"/>
                                <w:szCs w:val="22"/>
                              </w:rPr>
                              <w:t>0.9743</w:t>
                            </w:r>
                          </w:p>
                        </w:tc>
                        <w:tc>
                          <w:tcPr>
                            <w:tcW w:w="994" w:type="dxa"/>
                            <w:vAlign w:val="bottom"/>
                          </w:tcPr>
                          <w:p w14:paraId="4511379B" w14:textId="01BAF13F" w:rsidR="001973A2" w:rsidRDefault="001973A2" w:rsidP="007C5E03">
                            <w:pPr>
                              <w:pStyle w:val="Nidungvnbn"/>
                              <w:ind w:firstLine="0"/>
                              <w:jc w:val="right"/>
                            </w:pPr>
                            <w:r>
                              <w:rPr>
                                <w:color w:val="000000"/>
                                <w:sz w:val="22"/>
                                <w:szCs w:val="22"/>
                              </w:rPr>
                              <w:t>0.9757</w:t>
                            </w:r>
                          </w:p>
                        </w:tc>
                        <w:tc>
                          <w:tcPr>
                            <w:tcW w:w="994" w:type="dxa"/>
                            <w:vAlign w:val="bottom"/>
                          </w:tcPr>
                          <w:p w14:paraId="408F1238" w14:textId="7BC5AD17" w:rsidR="001973A2" w:rsidRDefault="001973A2" w:rsidP="007C5E03">
                            <w:pPr>
                              <w:pStyle w:val="Nidungvnbn"/>
                              <w:ind w:firstLine="0"/>
                              <w:jc w:val="right"/>
                            </w:pPr>
                            <w:r>
                              <w:rPr>
                                <w:color w:val="000000"/>
                                <w:sz w:val="22"/>
                                <w:szCs w:val="22"/>
                              </w:rPr>
                              <w:t>0.9727</w:t>
                            </w:r>
                          </w:p>
                        </w:tc>
                        <w:tc>
                          <w:tcPr>
                            <w:tcW w:w="1233" w:type="dxa"/>
                            <w:vAlign w:val="bottom"/>
                          </w:tcPr>
                          <w:p w14:paraId="4BBAD12C" w14:textId="698E35D4" w:rsidR="001973A2" w:rsidRDefault="001973A2" w:rsidP="007C5E03">
                            <w:pPr>
                              <w:pStyle w:val="Nidungvnbn"/>
                              <w:ind w:firstLine="0"/>
                              <w:jc w:val="right"/>
                            </w:pPr>
                            <w:r>
                              <w:rPr>
                                <w:color w:val="000000"/>
                                <w:sz w:val="22"/>
                                <w:szCs w:val="22"/>
                              </w:rPr>
                              <w:t>521.6</w:t>
                            </w:r>
                          </w:p>
                        </w:tc>
                      </w:tr>
                      <w:tr w:rsidR="001973A2" w14:paraId="4143E05D" w14:textId="77777777" w:rsidTr="00F62558">
                        <w:trPr>
                          <w:trHeight w:val="379"/>
                        </w:trPr>
                        <w:tc>
                          <w:tcPr>
                            <w:tcW w:w="805" w:type="dxa"/>
                            <w:vMerge/>
                          </w:tcPr>
                          <w:p w14:paraId="7BBA74D9" w14:textId="77777777" w:rsidR="001973A2" w:rsidRDefault="001973A2" w:rsidP="007C5E03">
                            <w:pPr>
                              <w:pStyle w:val="Nidungvnbn"/>
                              <w:ind w:firstLine="0"/>
                              <w:jc w:val="left"/>
                              <w:rPr>
                                <w:b/>
                              </w:rPr>
                            </w:pPr>
                          </w:p>
                        </w:tc>
                        <w:tc>
                          <w:tcPr>
                            <w:tcW w:w="2952" w:type="dxa"/>
                            <w:vAlign w:val="bottom"/>
                          </w:tcPr>
                          <w:p w14:paraId="3B219A59" w14:textId="4A521BDD" w:rsidR="001973A2" w:rsidRDefault="001973A2" w:rsidP="007C5E03">
                            <w:pPr>
                              <w:pStyle w:val="Nidungvnbn"/>
                              <w:ind w:firstLine="0"/>
                              <w:jc w:val="left"/>
                              <w:rPr>
                                <w:b/>
                              </w:rPr>
                            </w:pPr>
                            <w:r>
                              <w:rPr>
                                <w:color w:val="000000"/>
                                <w:sz w:val="22"/>
                                <w:szCs w:val="22"/>
                              </w:rPr>
                              <w:t>SwedishLeaf</w:t>
                            </w:r>
                          </w:p>
                        </w:tc>
                        <w:tc>
                          <w:tcPr>
                            <w:tcW w:w="912" w:type="dxa"/>
                            <w:vAlign w:val="bottom"/>
                          </w:tcPr>
                          <w:p w14:paraId="132B295E" w14:textId="4B03BFA2" w:rsidR="001973A2" w:rsidRDefault="001973A2" w:rsidP="007C5E03">
                            <w:pPr>
                              <w:pStyle w:val="Nidungvnbn"/>
                              <w:ind w:firstLine="0"/>
                              <w:jc w:val="right"/>
                            </w:pPr>
                            <w:r>
                              <w:rPr>
                                <w:color w:val="000000"/>
                                <w:sz w:val="22"/>
                                <w:szCs w:val="22"/>
                              </w:rPr>
                              <w:t>0.9662</w:t>
                            </w:r>
                          </w:p>
                        </w:tc>
                        <w:tc>
                          <w:tcPr>
                            <w:tcW w:w="912" w:type="dxa"/>
                            <w:vAlign w:val="bottom"/>
                          </w:tcPr>
                          <w:p w14:paraId="79DEB73D" w14:textId="69DB753A" w:rsidR="001973A2" w:rsidRDefault="001973A2" w:rsidP="007C5E03">
                            <w:pPr>
                              <w:pStyle w:val="Nidungvnbn"/>
                              <w:ind w:firstLine="0"/>
                              <w:jc w:val="right"/>
                            </w:pPr>
                            <w:r>
                              <w:rPr>
                                <w:color w:val="000000"/>
                                <w:sz w:val="22"/>
                                <w:szCs w:val="22"/>
                              </w:rPr>
                              <w:t>0.9648</w:t>
                            </w:r>
                          </w:p>
                        </w:tc>
                        <w:tc>
                          <w:tcPr>
                            <w:tcW w:w="912" w:type="dxa"/>
                            <w:vAlign w:val="bottom"/>
                          </w:tcPr>
                          <w:p w14:paraId="702892EC" w14:textId="232D27EF" w:rsidR="001973A2" w:rsidRDefault="001973A2" w:rsidP="007C5E03">
                            <w:pPr>
                              <w:pStyle w:val="Nidungvnbn"/>
                              <w:ind w:firstLine="0"/>
                              <w:jc w:val="right"/>
                            </w:pPr>
                            <w:r>
                              <w:rPr>
                                <w:color w:val="000000"/>
                                <w:sz w:val="22"/>
                                <w:szCs w:val="22"/>
                              </w:rPr>
                              <w:t>0.9653</w:t>
                            </w:r>
                          </w:p>
                        </w:tc>
                        <w:tc>
                          <w:tcPr>
                            <w:tcW w:w="1077" w:type="dxa"/>
                            <w:vAlign w:val="bottom"/>
                          </w:tcPr>
                          <w:p w14:paraId="5F995A00" w14:textId="1661CAF4" w:rsidR="001973A2" w:rsidRDefault="001973A2" w:rsidP="007C5E03">
                            <w:pPr>
                              <w:pStyle w:val="Nidungvnbn"/>
                              <w:ind w:firstLine="0"/>
                              <w:jc w:val="right"/>
                            </w:pPr>
                            <w:r>
                              <w:rPr>
                                <w:color w:val="000000"/>
                                <w:sz w:val="22"/>
                                <w:szCs w:val="22"/>
                              </w:rPr>
                              <w:t>925.7</w:t>
                            </w:r>
                          </w:p>
                        </w:tc>
                        <w:tc>
                          <w:tcPr>
                            <w:tcW w:w="994" w:type="dxa"/>
                            <w:vAlign w:val="bottom"/>
                          </w:tcPr>
                          <w:p w14:paraId="191E8BFE" w14:textId="0FB3FB22" w:rsidR="001973A2" w:rsidRDefault="001973A2" w:rsidP="007C5E03">
                            <w:pPr>
                              <w:pStyle w:val="Nidungvnbn"/>
                              <w:ind w:firstLine="0"/>
                              <w:jc w:val="right"/>
                            </w:pPr>
                            <w:r>
                              <w:rPr>
                                <w:color w:val="000000"/>
                                <w:sz w:val="22"/>
                                <w:szCs w:val="22"/>
                              </w:rPr>
                              <w:t>0.9702</w:t>
                            </w:r>
                          </w:p>
                        </w:tc>
                        <w:tc>
                          <w:tcPr>
                            <w:tcW w:w="994" w:type="dxa"/>
                            <w:vAlign w:val="bottom"/>
                          </w:tcPr>
                          <w:p w14:paraId="43ED4885" w14:textId="06B5F729" w:rsidR="001973A2" w:rsidRDefault="001973A2" w:rsidP="007C5E03">
                            <w:pPr>
                              <w:pStyle w:val="Nidungvnbn"/>
                              <w:ind w:firstLine="0"/>
                              <w:jc w:val="right"/>
                            </w:pPr>
                            <w:r>
                              <w:rPr>
                                <w:color w:val="000000"/>
                                <w:sz w:val="22"/>
                                <w:szCs w:val="22"/>
                              </w:rPr>
                              <w:t>0.9696</w:t>
                            </w:r>
                          </w:p>
                        </w:tc>
                        <w:tc>
                          <w:tcPr>
                            <w:tcW w:w="994" w:type="dxa"/>
                            <w:vAlign w:val="bottom"/>
                          </w:tcPr>
                          <w:p w14:paraId="0103E778" w14:textId="0DD78F07" w:rsidR="001973A2" w:rsidRDefault="001973A2" w:rsidP="007C5E03">
                            <w:pPr>
                              <w:pStyle w:val="Nidungvnbn"/>
                              <w:ind w:firstLine="0"/>
                              <w:jc w:val="right"/>
                            </w:pPr>
                            <w:r>
                              <w:rPr>
                                <w:color w:val="000000"/>
                                <w:sz w:val="22"/>
                                <w:szCs w:val="22"/>
                              </w:rPr>
                              <w:t>0.9698</w:t>
                            </w:r>
                          </w:p>
                        </w:tc>
                        <w:tc>
                          <w:tcPr>
                            <w:tcW w:w="1233" w:type="dxa"/>
                            <w:vAlign w:val="bottom"/>
                          </w:tcPr>
                          <w:p w14:paraId="0DD38F35" w14:textId="2196BCB0" w:rsidR="001973A2" w:rsidRDefault="001973A2" w:rsidP="007C5E03">
                            <w:pPr>
                              <w:pStyle w:val="Nidungvnbn"/>
                              <w:ind w:firstLine="0"/>
                              <w:jc w:val="right"/>
                            </w:pPr>
                            <w:r>
                              <w:rPr>
                                <w:color w:val="000000"/>
                                <w:sz w:val="22"/>
                                <w:szCs w:val="22"/>
                              </w:rPr>
                              <w:t>479.7</w:t>
                            </w:r>
                          </w:p>
                        </w:tc>
                      </w:tr>
                      <w:tr w:rsidR="001973A2" w14:paraId="759AD01E" w14:textId="77777777" w:rsidTr="00F62558">
                        <w:trPr>
                          <w:trHeight w:val="379"/>
                        </w:trPr>
                        <w:tc>
                          <w:tcPr>
                            <w:tcW w:w="805" w:type="dxa"/>
                            <w:vMerge/>
                          </w:tcPr>
                          <w:p w14:paraId="64031CB2" w14:textId="77777777" w:rsidR="001973A2" w:rsidRDefault="001973A2" w:rsidP="007C5E03">
                            <w:pPr>
                              <w:pStyle w:val="Nidungvnbn"/>
                              <w:ind w:firstLine="0"/>
                              <w:jc w:val="left"/>
                              <w:rPr>
                                <w:b/>
                              </w:rPr>
                            </w:pPr>
                          </w:p>
                        </w:tc>
                        <w:tc>
                          <w:tcPr>
                            <w:tcW w:w="2952" w:type="dxa"/>
                            <w:vAlign w:val="bottom"/>
                          </w:tcPr>
                          <w:p w14:paraId="6670D724" w14:textId="40B39EEC" w:rsidR="001973A2" w:rsidRDefault="001973A2" w:rsidP="007C5E03">
                            <w:pPr>
                              <w:pStyle w:val="Nidungvnbn"/>
                              <w:ind w:firstLine="0"/>
                              <w:jc w:val="left"/>
                              <w:rPr>
                                <w:b/>
                              </w:rPr>
                            </w:pPr>
                            <w:r>
                              <w:rPr>
                                <w:color w:val="000000"/>
                                <w:sz w:val="22"/>
                                <w:szCs w:val="22"/>
                              </w:rPr>
                              <w:t>Symbols</w:t>
                            </w:r>
                          </w:p>
                        </w:tc>
                        <w:tc>
                          <w:tcPr>
                            <w:tcW w:w="912" w:type="dxa"/>
                            <w:vAlign w:val="bottom"/>
                          </w:tcPr>
                          <w:p w14:paraId="11FA714C" w14:textId="45E4AAFC" w:rsidR="001973A2" w:rsidRDefault="001973A2" w:rsidP="007C5E03">
                            <w:pPr>
                              <w:pStyle w:val="Nidungvnbn"/>
                              <w:ind w:firstLine="0"/>
                              <w:jc w:val="right"/>
                            </w:pPr>
                            <w:r>
                              <w:rPr>
                                <w:color w:val="000000"/>
                                <w:sz w:val="22"/>
                                <w:szCs w:val="22"/>
                              </w:rPr>
                              <w:t>0.9706</w:t>
                            </w:r>
                          </w:p>
                        </w:tc>
                        <w:tc>
                          <w:tcPr>
                            <w:tcW w:w="912" w:type="dxa"/>
                            <w:vAlign w:val="bottom"/>
                          </w:tcPr>
                          <w:p w14:paraId="4FD935B1" w14:textId="70806AEC" w:rsidR="001973A2" w:rsidRDefault="001973A2" w:rsidP="007C5E03">
                            <w:pPr>
                              <w:pStyle w:val="Nidungvnbn"/>
                              <w:ind w:firstLine="0"/>
                              <w:jc w:val="right"/>
                            </w:pPr>
                            <w:r>
                              <w:rPr>
                                <w:color w:val="000000"/>
                                <w:sz w:val="22"/>
                                <w:szCs w:val="22"/>
                              </w:rPr>
                              <w:t>0.9698</w:t>
                            </w:r>
                          </w:p>
                        </w:tc>
                        <w:tc>
                          <w:tcPr>
                            <w:tcW w:w="912" w:type="dxa"/>
                            <w:vAlign w:val="bottom"/>
                          </w:tcPr>
                          <w:p w14:paraId="5AEDB345" w14:textId="0992D6B9" w:rsidR="001973A2" w:rsidRDefault="001973A2" w:rsidP="007C5E03">
                            <w:pPr>
                              <w:pStyle w:val="Nidungvnbn"/>
                              <w:ind w:firstLine="0"/>
                              <w:jc w:val="right"/>
                            </w:pPr>
                            <w:r>
                              <w:rPr>
                                <w:color w:val="000000"/>
                                <w:sz w:val="22"/>
                                <w:szCs w:val="22"/>
                              </w:rPr>
                              <w:t>0.9693</w:t>
                            </w:r>
                          </w:p>
                        </w:tc>
                        <w:tc>
                          <w:tcPr>
                            <w:tcW w:w="1077" w:type="dxa"/>
                            <w:vAlign w:val="bottom"/>
                          </w:tcPr>
                          <w:p w14:paraId="6C035473" w14:textId="61443BC4" w:rsidR="001973A2" w:rsidRDefault="001973A2" w:rsidP="007C5E03">
                            <w:pPr>
                              <w:pStyle w:val="Nidungvnbn"/>
                              <w:ind w:firstLine="0"/>
                              <w:jc w:val="right"/>
                            </w:pPr>
                            <w:r>
                              <w:rPr>
                                <w:color w:val="000000"/>
                                <w:sz w:val="22"/>
                                <w:szCs w:val="22"/>
                              </w:rPr>
                              <w:t>2392.2</w:t>
                            </w:r>
                          </w:p>
                        </w:tc>
                        <w:tc>
                          <w:tcPr>
                            <w:tcW w:w="994" w:type="dxa"/>
                            <w:vAlign w:val="bottom"/>
                          </w:tcPr>
                          <w:p w14:paraId="56CBBFAE" w14:textId="2ED167CE" w:rsidR="001973A2" w:rsidRDefault="001973A2" w:rsidP="007C5E03">
                            <w:pPr>
                              <w:pStyle w:val="Nidungvnbn"/>
                              <w:ind w:firstLine="0"/>
                              <w:jc w:val="right"/>
                            </w:pPr>
                            <w:r>
                              <w:rPr>
                                <w:color w:val="000000"/>
                                <w:sz w:val="22"/>
                                <w:szCs w:val="22"/>
                              </w:rPr>
                              <w:t>0.969</w:t>
                            </w:r>
                          </w:p>
                        </w:tc>
                        <w:tc>
                          <w:tcPr>
                            <w:tcW w:w="994" w:type="dxa"/>
                            <w:vAlign w:val="bottom"/>
                          </w:tcPr>
                          <w:p w14:paraId="61855272" w14:textId="328828B2" w:rsidR="001973A2" w:rsidRDefault="001973A2" w:rsidP="007C5E03">
                            <w:pPr>
                              <w:pStyle w:val="Nidungvnbn"/>
                              <w:ind w:firstLine="0"/>
                              <w:jc w:val="right"/>
                            </w:pPr>
                            <w:r>
                              <w:rPr>
                                <w:color w:val="000000"/>
                                <w:sz w:val="22"/>
                                <w:szCs w:val="22"/>
                              </w:rPr>
                              <w:t>0.9688</w:t>
                            </w:r>
                          </w:p>
                        </w:tc>
                        <w:tc>
                          <w:tcPr>
                            <w:tcW w:w="994" w:type="dxa"/>
                            <w:vAlign w:val="bottom"/>
                          </w:tcPr>
                          <w:p w14:paraId="52B8D041" w14:textId="2C8E0CDB" w:rsidR="001973A2" w:rsidRDefault="001973A2" w:rsidP="007C5E03">
                            <w:pPr>
                              <w:pStyle w:val="Nidungvnbn"/>
                              <w:ind w:firstLine="0"/>
                              <w:jc w:val="right"/>
                            </w:pPr>
                            <w:r>
                              <w:rPr>
                                <w:color w:val="000000"/>
                                <w:sz w:val="22"/>
                                <w:szCs w:val="22"/>
                              </w:rPr>
                              <w:t>0.9685</w:t>
                            </w:r>
                          </w:p>
                        </w:tc>
                        <w:tc>
                          <w:tcPr>
                            <w:tcW w:w="1233" w:type="dxa"/>
                            <w:vAlign w:val="bottom"/>
                          </w:tcPr>
                          <w:p w14:paraId="171A3C96" w14:textId="608FFF61" w:rsidR="001973A2" w:rsidRDefault="001973A2" w:rsidP="007C5E03">
                            <w:pPr>
                              <w:pStyle w:val="Nidungvnbn"/>
                              <w:ind w:firstLine="0"/>
                              <w:jc w:val="right"/>
                            </w:pPr>
                            <w:r>
                              <w:rPr>
                                <w:color w:val="000000"/>
                                <w:sz w:val="22"/>
                                <w:szCs w:val="22"/>
                              </w:rPr>
                              <w:t>2232.4</w:t>
                            </w:r>
                          </w:p>
                        </w:tc>
                      </w:tr>
                      <w:tr w:rsidR="001973A2" w14:paraId="04CB2CE5" w14:textId="77777777" w:rsidTr="00F62558">
                        <w:trPr>
                          <w:trHeight w:val="379"/>
                        </w:trPr>
                        <w:tc>
                          <w:tcPr>
                            <w:tcW w:w="805" w:type="dxa"/>
                            <w:vMerge/>
                          </w:tcPr>
                          <w:p w14:paraId="4F2EFA0C" w14:textId="77777777" w:rsidR="001973A2" w:rsidRDefault="001973A2" w:rsidP="007C5E03">
                            <w:pPr>
                              <w:pStyle w:val="Nidungvnbn"/>
                              <w:ind w:firstLine="0"/>
                              <w:jc w:val="left"/>
                              <w:rPr>
                                <w:b/>
                              </w:rPr>
                            </w:pPr>
                          </w:p>
                        </w:tc>
                        <w:tc>
                          <w:tcPr>
                            <w:tcW w:w="2952" w:type="dxa"/>
                            <w:vAlign w:val="bottom"/>
                          </w:tcPr>
                          <w:p w14:paraId="583B6E9B" w14:textId="11B5AFC3" w:rsidR="001973A2" w:rsidRDefault="001973A2" w:rsidP="007C5E03">
                            <w:pPr>
                              <w:pStyle w:val="Nidungvnbn"/>
                              <w:ind w:firstLine="0"/>
                              <w:jc w:val="left"/>
                              <w:rPr>
                                <w:b/>
                              </w:rPr>
                            </w:pPr>
                            <w:r>
                              <w:rPr>
                                <w:color w:val="000000"/>
                                <w:sz w:val="22"/>
                                <w:szCs w:val="22"/>
                              </w:rPr>
                              <w:t>SyntheticControl</w:t>
                            </w:r>
                          </w:p>
                        </w:tc>
                        <w:tc>
                          <w:tcPr>
                            <w:tcW w:w="912" w:type="dxa"/>
                            <w:vAlign w:val="bottom"/>
                          </w:tcPr>
                          <w:p w14:paraId="7B0F1EC0" w14:textId="0224925A" w:rsidR="001973A2" w:rsidRDefault="001973A2" w:rsidP="007C5E03">
                            <w:pPr>
                              <w:pStyle w:val="Nidungvnbn"/>
                              <w:ind w:firstLine="0"/>
                              <w:jc w:val="right"/>
                            </w:pPr>
                            <w:r>
                              <w:rPr>
                                <w:color w:val="000000"/>
                                <w:sz w:val="22"/>
                                <w:szCs w:val="22"/>
                              </w:rPr>
                              <w:t>0.9867</w:t>
                            </w:r>
                          </w:p>
                        </w:tc>
                        <w:tc>
                          <w:tcPr>
                            <w:tcW w:w="912" w:type="dxa"/>
                            <w:vAlign w:val="bottom"/>
                          </w:tcPr>
                          <w:p w14:paraId="0E1BA1EA" w14:textId="500F3740" w:rsidR="001973A2" w:rsidRDefault="001973A2" w:rsidP="007C5E03">
                            <w:pPr>
                              <w:pStyle w:val="Nidungvnbn"/>
                              <w:ind w:firstLine="0"/>
                              <w:jc w:val="right"/>
                            </w:pPr>
                            <w:r>
                              <w:rPr>
                                <w:color w:val="000000"/>
                                <w:sz w:val="22"/>
                                <w:szCs w:val="22"/>
                              </w:rPr>
                              <w:t>0.9867</w:t>
                            </w:r>
                          </w:p>
                        </w:tc>
                        <w:tc>
                          <w:tcPr>
                            <w:tcW w:w="912" w:type="dxa"/>
                            <w:vAlign w:val="bottom"/>
                          </w:tcPr>
                          <w:p w14:paraId="551F52B7" w14:textId="72C760B3" w:rsidR="001973A2" w:rsidRDefault="001973A2" w:rsidP="007C5E03">
                            <w:pPr>
                              <w:pStyle w:val="Nidungvnbn"/>
                              <w:ind w:firstLine="0"/>
                              <w:jc w:val="right"/>
                            </w:pPr>
                            <w:r>
                              <w:rPr>
                                <w:color w:val="000000"/>
                                <w:sz w:val="22"/>
                                <w:szCs w:val="22"/>
                              </w:rPr>
                              <w:t>0.9867</w:t>
                            </w:r>
                          </w:p>
                        </w:tc>
                        <w:tc>
                          <w:tcPr>
                            <w:tcW w:w="1077" w:type="dxa"/>
                            <w:vAlign w:val="bottom"/>
                          </w:tcPr>
                          <w:p w14:paraId="2DB525FA" w14:textId="65D5AAB0" w:rsidR="001973A2" w:rsidRDefault="001973A2" w:rsidP="007C5E03">
                            <w:pPr>
                              <w:pStyle w:val="Nidungvnbn"/>
                              <w:ind w:firstLine="0"/>
                              <w:jc w:val="right"/>
                            </w:pPr>
                            <w:r>
                              <w:rPr>
                                <w:color w:val="000000"/>
                                <w:sz w:val="22"/>
                                <w:szCs w:val="22"/>
                              </w:rPr>
                              <w:t>673.9</w:t>
                            </w:r>
                          </w:p>
                        </w:tc>
                        <w:tc>
                          <w:tcPr>
                            <w:tcW w:w="994" w:type="dxa"/>
                            <w:vAlign w:val="bottom"/>
                          </w:tcPr>
                          <w:p w14:paraId="197EA617" w14:textId="0F451391" w:rsidR="001973A2" w:rsidRDefault="001973A2" w:rsidP="007C5E03">
                            <w:pPr>
                              <w:pStyle w:val="Nidungvnbn"/>
                              <w:ind w:firstLine="0"/>
                              <w:jc w:val="right"/>
                            </w:pPr>
                            <w:r>
                              <w:rPr>
                                <w:color w:val="000000"/>
                                <w:sz w:val="22"/>
                                <w:szCs w:val="22"/>
                              </w:rPr>
                              <w:t>0.9867</w:t>
                            </w:r>
                          </w:p>
                        </w:tc>
                        <w:tc>
                          <w:tcPr>
                            <w:tcW w:w="994" w:type="dxa"/>
                            <w:vAlign w:val="bottom"/>
                          </w:tcPr>
                          <w:p w14:paraId="2AB671A9" w14:textId="680C67A8" w:rsidR="001973A2" w:rsidRDefault="001973A2" w:rsidP="007C5E03">
                            <w:pPr>
                              <w:pStyle w:val="Nidungvnbn"/>
                              <w:ind w:firstLine="0"/>
                              <w:jc w:val="right"/>
                            </w:pPr>
                            <w:r>
                              <w:rPr>
                                <w:color w:val="000000"/>
                                <w:sz w:val="22"/>
                                <w:szCs w:val="22"/>
                              </w:rPr>
                              <w:t>0.9867</w:t>
                            </w:r>
                          </w:p>
                        </w:tc>
                        <w:tc>
                          <w:tcPr>
                            <w:tcW w:w="994" w:type="dxa"/>
                            <w:vAlign w:val="bottom"/>
                          </w:tcPr>
                          <w:p w14:paraId="343327CD" w14:textId="3EF18AE6" w:rsidR="001973A2" w:rsidRDefault="001973A2" w:rsidP="007C5E03">
                            <w:pPr>
                              <w:pStyle w:val="Nidungvnbn"/>
                              <w:ind w:firstLine="0"/>
                              <w:jc w:val="right"/>
                            </w:pPr>
                            <w:r>
                              <w:rPr>
                                <w:color w:val="000000"/>
                                <w:sz w:val="22"/>
                                <w:szCs w:val="22"/>
                              </w:rPr>
                              <w:t>0.9867</w:t>
                            </w:r>
                          </w:p>
                        </w:tc>
                        <w:tc>
                          <w:tcPr>
                            <w:tcW w:w="1233" w:type="dxa"/>
                            <w:vAlign w:val="bottom"/>
                          </w:tcPr>
                          <w:p w14:paraId="298AC149" w14:textId="536A5E7D" w:rsidR="001973A2" w:rsidRDefault="001973A2" w:rsidP="007C5E03">
                            <w:pPr>
                              <w:pStyle w:val="Nidungvnbn"/>
                              <w:ind w:firstLine="0"/>
                              <w:jc w:val="right"/>
                            </w:pPr>
                            <w:r>
                              <w:rPr>
                                <w:color w:val="000000"/>
                                <w:sz w:val="22"/>
                                <w:szCs w:val="22"/>
                              </w:rPr>
                              <w:t>289.9</w:t>
                            </w:r>
                          </w:p>
                        </w:tc>
                      </w:tr>
                      <w:tr w:rsidR="001973A2" w14:paraId="68F9939D" w14:textId="77777777" w:rsidTr="00F62558">
                        <w:trPr>
                          <w:trHeight w:val="379"/>
                        </w:trPr>
                        <w:tc>
                          <w:tcPr>
                            <w:tcW w:w="805" w:type="dxa"/>
                            <w:vMerge/>
                          </w:tcPr>
                          <w:p w14:paraId="018608EA" w14:textId="77777777" w:rsidR="001973A2" w:rsidRDefault="001973A2" w:rsidP="007C5E03">
                            <w:pPr>
                              <w:pStyle w:val="Nidungvnbn"/>
                              <w:ind w:firstLine="0"/>
                              <w:jc w:val="left"/>
                              <w:rPr>
                                <w:b/>
                              </w:rPr>
                            </w:pPr>
                          </w:p>
                        </w:tc>
                        <w:tc>
                          <w:tcPr>
                            <w:tcW w:w="2952" w:type="dxa"/>
                            <w:vAlign w:val="bottom"/>
                          </w:tcPr>
                          <w:p w14:paraId="0E10A392" w14:textId="5101FEEC" w:rsidR="001973A2" w:rsidRDefault="001973A2" w:rsidP="007C5E03">
                            <w:pPr>
                              <w:pStyle w:val="Nidungvnbn"/>
                              <w:ind w:firstLine="0"/>
                              <w:jc w:val="left"/>
                              <w:rPr>
                                <w:b/>
                              </w:rPr>
                            </w:pPr>
                            <w:r>
                              <w:rPr>
                                <w:color w:val="000000"/>
                                <w:sz w:val="22"/>
                                <w:szCs w:val="22"/>
                              </w:rPr>
                              <w:t>ToeSegmentation1</w:t>
                            </w:r>
                          </w:p>
                        </w:tc>
                        <w:tc>
                          <w:tcPr>
                            <w:tcW w:w="912" w:type="dxa"/>
                            <w:vAlign w:val="bottom"/>
                          </w:tcPr>
                          <w:p w14:paraId="2F5FD21C" w14:textId="549D8D88" w:rsidR="001973A2" w:rsidRDefault="001973A2" w:rsidP="007C5E03">
                            <w:pPr>
                              <w:pStyle w:val="Nidungvnbn"/>
                              <w:ind w:firstLine="0"/>
                              <w:jc w:val="right"/>
                            </w:pPr>
                            <w:r>
                              <w:rPr>
                                <w:color w:val="000000"/>
                                <w:sz w:val="22"/>
                                <w:szCs w:val="22"/>
                              </w:rPr>
                              <w:t>0.9695</w:t>
                            </w:r>
                          </w:p>
                        </w:tc>
                        <w:tc>
                          <w:tcPr>
                            <w:tcW w:w="912" w:type="dxa"/>
                            <w:vAlign w:val="bottom"/>
                          </w:tcPr>
                          <w:p w14:paraId="0A0C58C0" w14:textId="3B4B8687" w:rsidR="001973A2" w:rsidRDefault="001973A2" w:rsidP="007C5E03">
                            <w:pPr>
                              <w:pStyle w:val="Nidungvnbn"/>
                              <w:ind w:firstLine="0"/>
                              <w:jc w:val="right"/>
                            </w:pPr>
                            <w:r>
                              <w:rPr>
                                <w:color w:val="000000"/>
                                <w:sz w:val="22"/>
                                <w:szCs w:val="22"/>
                              </w:rPr>
                              <w:t>0.9693</w:t>
                            </w:r>
                          </w:p>
                        </w:tc>
                        <w:tc>
                          <w:tcPr>
                            <w:tcW w:w="912" w:type="dxa"/>
                            <w:vAlign w:val="bottom"/>
                          </w:tcPr>
                          <w:p w14:paraId="16B56E0B" w14:textId="5B74C700" w:rsidR="001973A2" w:rsidRDefault="001973A2" w:rsidP="007C5E03">
                            <w:pPr>
                              <w:pStyle w:val="Nidungvnbn"/>
                              <w:ind w:firstLine="0"/>
                              <w:jc w:val="right"/>
                            </w:pPr>
                            <w:r>
                              <w:rPr>
                                <w:color w:val="000000"/>
                                <w:sz w:val="22"/>
                                <w:szCs w:val="22"/>
                              </w:rPr>
                              <w:t>0.969</w:t>
                            </w:r>
                          </w:p>
                        </w:tc>
                        <w:tc>
                          <w:tcPr>
                            <w:tcW w:w="1077" w:type="dxa"/>
                            <w:vAlign w:val="bottom"/>
                          </w:tcPr>
                          <w:p w14:paraId="494B653D" w14:textId="2A0342AA" w:rsidR="001973A2" w:rsidRDefault="001973A2" w:rsidP="007C5E03">
                            <w:pPr>
                              <w:pStyle w:val="Nidungvnbn"/>
                              <w:ind w:firstLine="0"/>
                              <w:jc w:val="right"/>
                            </w:pPr>
                            <w:r>
                              <w:rPr>
                                <w:color w:val="000000"/>
                                <w:sz w:val="22"/>
                                <w:szCs w:val="22"/>
                              </w:rPr>
                              <w:t>463</w:t>
                            </w:r>
                          </w:p>
                        </w:tc>
                        <w:tc>
                          <w:tcPr>
                            <w:tcW w:w="994" w:type="dxa"/>
                            <w:vAlign w:val="bottom"/>
                          </w:tcPr>
                          <w:p w14:paraId="6C77B10F" w14:textId="32B7BF72" w:rsidR="001973A2" w:rsidRDefault="001973A2" w:rsidP="007C5E03">
                            <w:pPr>
                              <w:pStyle w:val="Nidungvnbn"/>
                              <w:ind w:firstLine="0"/>
                              <w:jc w:val="right"/>
                            </w:pPr>
                            <w:r>
                              <w:rPr>
                                <w:color w:val="000000"/>
                                <w:sz w:val="22"/>
                                <w:szCs w:val="22"/>
                              </w:rPr>
                              <w:t>0.9603</w:t>
                            </w:r>
                          </w:p>
                        </w:tc>
                        <w:tc>
                          <w:tcPr>
                            <w:tcW w:w="994" w:type="dxa"/>
                            <w:vAlign w:val="bottom"/>
                          </w:tcPr>
                          <w:p w14:paraId="46D07127" w14:textId="4E3850AE" w:rsidR="001973A2" w:rsidRDefault="001973A2" w:rsidP="007C5E03">
                            <w:pPr>
                              <w:pStyle w:val="Nidungvnbn"/>
                              <w:ind w:firstLine="0"/>
                              <w:jc w:val="right"/>
                            </w:pPr>
                            <w:r>
                              <w:rPr>
                                <w:color w:val="000000"/>
                                <w:sz w:val="22"/>
                                <w:szCs w:val="22"/>
                              </w:rPr>
                              <w:t>0.9605</w:t>
                            </w:r>
                          </w:p>
                        </w:tc>
                        <w:tc>
                          <w:tcPr>
                            <w:tcW w:w="994" w:type="dxa"/>
                            <w:vAlign w:val="bottom"/>
                          </w:tcPr>
                          <w:p w14:paraId="4591C3CD" w14:textId="617BFC00" w:rsidR="001973A2" w:rsidRDefault="001973A2" w:rsidP="007C5E03">
                            <w:pPr>
                              <w:pStyle w:val="Nidungvnbn"/>
                              <w:ind w:firstLine="0"/>
                              <w:jc w:val="right"/>
                            </w:pPr>
                            <w:r>
                              <w:rPr>
                                <w:color w:val="000000"/>
                                <w:sz w:val="22"/>
                                <w:szCs w:val="22"/>
                              </w:rPr>
                              <w:t>0.9616</w:t>
                            </w:r>
                          </w:p>
                        </w:tc>
                        <w:tc>
                          <w:tcPr>
                            <w:tcW w:w="1233" w:type="dxa"/>
                            <w:vAlign w:val="bottom"/>
                          </w:tcPr>
                          <w:p w14:paraId="04117920" w14:textId="6C7F6F34" w:rsidR="001973A2" w:rsidRDefault="001973A2" w:rsidP="007C5E03">
                            <w:pPr>
                              <w:pStyle w:val="Nidungvnbn"/>
                              <w:ind w:firstLine="0"/>
                              <w:jc w:val="right"/>
                            </w:pPr>
                            <w:r>
                              <w:rPr>
                                <w:color w:val="000000"/>
                                <w:sz w:val="22"/>
                                <w:szCs w:val="22"/>
                              </w:rPr>
                              <w:t>277.5</w:t>
                            </w:r>
                          </w:p>
                        </w:tc>
                      </w:tr>
                      <w:tr w:rsidR="001973A2" w14:paraId="7FA55590" w14:textId="77777777" w:rsidTr="00F62558">
                        <w:trPr>
                          <w:trHeight w:val="379"/>
                        </w:trPr>
                        <w:tc>
                          <w:tcPr>
                            <w:tcW w:w="805" w:type="dxa"/>
                            <w:vMerge/>
                          </w:tcPr>
                          <w:p w14:paraId="49A0E4F2" w14:textId="77777777" w:rsidR="001973A2" w:rsidRDefault="001973A2" w:rsidP="007C5E03">
                            <w:pPr>
                              <w:pStyle w:val="Nidungvnbn"/>
                              <w:ind w:firstLine="0"/>
                              <w:jc w:val="left"/>
                              <w:rPr>
                                <w:b/>
                              </w:rPr>
                            </w:pPr>
                          </w:p>
                        </w:tc>
                        <w:tc>
                          <w:tcPr>
                            <w:tcW w:w="2952" w:type="dxa"/>
                            <w:vAlign w:val="bottom"/>
                          </w:tcPr>
                          <w:p w14:paraId="3C7BFBDE" w14:textId="5A212A4E" w:rsidR="001973A2" w:rsidRDefault="001973A2" w:rsidP="007C5E03">
                            <w:pPr>
                              <w:pStyle w:val="Nidungvnbn"/>
                              <w:ind w:firstLine="0"/>
                              <w:jc w:val="left"/>
                              <w:rPr>
                                <w:b/>
                              </w:rPr>
                            </w:pPr>
                            <w:r>
                              <w:rPr>
                                <w:color w:val="000000"/>
                                <w:sz w:val="22"/>
                                <w:szCs w:val="22"/>
                              </w:rPr>
                              <w:t>ToeSegmentation2</w:t>
                            </w:r>
                          </w:p>
                        </w:tc>
                        <w:tc>
                          <w:tcPr>
                            <w:tcW w:w="912" w:type="dxa"/>
                            <w:vAlign w:val="bottom"/>
                          </w:tcPr>
                          <w:p w14:paraId="7B7A5953" w14:textId="4560D52B" w:rsidR="001973A2" w:rsidRDefault="001973A2" w:rsidP="007C5E03">
                            <w:pPr>
                              <w:pStyle w:val="Nidungvnbn"/>
                              <w:ind w:firstLine="0"/>
                              <w:jc w:val="right"/>
                            </w:pPr>
                            <w:r>
                              <w:rPr>
                                <w:color w:val="000000"/>
                                <w:sz w:val="22"/>
                                <w:szCs w:val="22"/>
                              </w:rPr>
                              <w:t>0.7917</w:t>
                            </w:r>
                          </w:p>
                        </w:tc>
                        <w:tc>
                          <w:tcPr>
                            <w:tcW w:w="912" w:type="dxa"/>
                            <w:vAlign w:val="bottom"/>
                          </w:tcPr>
                          <w:p w14:paraId="1FC1B1A7" w14:textId="2EDE9C80" w:rsidR="001973A2" w:rsidRDefault="001973A2" w:rsidP="007C5E03">
                            <w:pPr>
                              <w:pStyle w:val="Nidungvnbn"/>
                              <w:ind w:firstLine="0"/>
                              <w:jc w:val="right"/>
                            </w:pPr>
                            <w:r>
                              <w:rPr>
                                <w:color w:val="000000"/>
                                <w:sz w:val="22"/>
                                <w:szCs w:val="22"/>
                              </w:rPr>
                              <w:t>0.8769</w:t>
                            </w:r>
                          </w:p>
                        </w:tc>
                        <w:tc>
                          <w:tcPr>
                            <w:tcW w:w="912" w:type="dxa"/>
                            <w:vAlign w:val="bottom"/>
                          </w:tcPr>
                          <w:p w14:paraId="64C907BE" w14:textId="2D26B816" w:rsidR="001973A2" w:rsidRDefault="001973A2" w:rsidP="007C5E03">
                            <w:pPr>
                              <w:pStyle w:val="Nidungvnbn"/>
                              <w:ind w:firstLine="0"/>
                              <w:jc w:val="right"/>
                            </w:pPr>
                            <w:r>
                              <w:rPr>
                                <w:color w:val="000000"/>
                                <w:sz w:val="22"/>
                                <w:szCs w:val="22"/>
                              </w:rPr>
                              <w:t>0.8439</w:t>
                            </w:r>
                          </w:p>
                        </w:tc>
                        <w:tc>
                          <w:tcPr>
                            <w:tcW w:w="1077" w:type="dxa"/>
                            <w:vAlign w:val="bottom"/>
                          </w:tcPr>
                          <w:p w14:paraId="0F3AE715" w14:textId="4170F8D0" w:rsidR="001973A2" w:rsidRDefault="001973A2" w:rsidP="007C5E03">
                            <w:pPr>
                              <w:pStyle w:val="Nidungvnbn"/>
                              <w:ind w:firstLine="0"/>
                              <w:jc w:val="right"/>
                            </w:pPr>
                            <w:r>
                              <w:rPr>
                                <w:color w:val="000000"/>
                                <w:sz w:val="22"/>
                                <w:szCs w:val="22"/>
                              </w:rPr>
                              <w:t>430.1</w:t>
                            </w:r>
                          </w:p>
                        </w:tc>
                        <w:tc>
                          <w:tcPr>
                            <w:tcW w:w="994" w:type="dxa"/>
                            <w:vAlign w:val="bottom"/>
                          </w:tcPr>
                          <w:p w14:paraId="61BFC90C" w14:textId="6FDA0A9C" w:rsidR="001973A2" w:rsidRDefault="001973A2" w:rsidP="007C5E03">
                            <w:pPr>
                              <w:pStyle w:val="Nidungvnbn"/>
                              <w:ind w:firstLine="0"/>
                              <w:jc w:val="right"/>
                            </w:pPr>
                            <w:r>
                              <w:rPr>
                                <w:color w:val="000000"/>
                                <w:sz w:val="22"/>
                                <w:szCs w:val="22"/>
                              </w:rPr>
                              <w:t>0.8128</w:t>
                            </w:r>
                          </w:p>
                        </w:tc>
                        <w:tc>
                          <w:tcPr>
                            <w:tcW w:w="994" w:type="dxa"/>
                            <w:vAlign w:val="bottom"/>
                          </w:tcPr>
                          <w:p w14:paraId="1590C8F3" w14:textId="1AD5F218" w:rsidR="001973A2" w:rsidRDefault="001973A2" w:rsidP="007C5E03">
                            <w:pPr>
                              <w:pStyle w:val="Nidungvnbn"/>
                              <w:ind w:firstLine="0"/>
                              <w:jc w:val="right"/>
                            </w:pPr>
                            <w:r>
                              <w:rPr>
                                <w:color w:val="000000"/>
                                <w:sz w:val="22"/>
                                <w:szCs w:val="22"/>
                              </w:rPr>
                              <w:t>0.8923</w:t>
                            </w:r>
                          </w:p>
                        </w:tc>
                        <w:tc>
                          <w:tcPr>
                            <w:tcW w:w="994" w:type="dxa"/>
                            <w:vAlign w:val="bottom"/>
                          </w:tcPr>
                          <w:p w14:paraId="6E79C1DB" w14:textId="1CB53A18" w:rsidR="001973A2" w:rsidRDefault="001973A2" w:rsidP="007C5E03">
                            <w:pPr>
                              <w:pStyle w:val="Nidungvnbn"/>
                              <w:ind w:firstLine="0"/>
                              <w:jc w:val="right"/>
                            </w:pPr>
                            <w:r>
                              <w:rPr>
                                <w:color w:val="000000"/>
                                <w:sz w:val="22"/>
                                <w:szCs w:val="22"/>
                              </w:rPr>
                              <w:t>0.8856</w:t>
                            </w:r>
                          </w:p>
                        </w:tc>
                        <w:tc>
                          <w:tcPr>
                            <w:tcW w:w="1233" w:type="dxa"/>
                            <w:vAlign w:val="bottom"/>
                          </w:tcPr>
                          <w:p w14:paraId="500ED582" w14:textId="6F82671C" w:rsidR="001973A2" w:rsidRDefault="001973A2" w:rsidP="007C5E03">
                            <w:pPr>
                              <w:pStyle w:val="Nidungvnbn"/>
                              <w:ind w:firstLine="0"/>
                              <w:jc w:val="right"/>
                            </w:pPr>
                            <w:r>
                              <w:rPr>
                                <w:color w:val="000000"/>
                                <w:sz w:val="22"/>
                                <w:szCs w:val="22"/>
                              </w:rPr>
                              <w:t>299.1</w:t>
                            </w:r>
                          </w:p>
                        </w:tc>
                      </w:tr>
                      <w:tr w:rsidR="001973A2" w14:paraId="6FD90286" w14:textId="77777777" w:rsidTr="00F62558">
                        <w:trPr>
                          <w:trHeight w:val="379"/>
                        </w:trPr>
                        <w:tc>
                          <w:tcPr>
                            <w:tcW w:w="805" w:type="dxa"/>
                            <w:vMerge/>
                          </w:tcPr>
                          <w:p w14:paraId="04D07CDD" w14:textId="77777777" w:rsidR="001973A2" w:rsidRDefault="001973A2" w:rsidP="007C5E03">
                            <w:pPr>
                              <w:pStyle w:val="Nidungvnbn"/>
                              <w:ind w:firstLine="0"/>
                              <w:jc w:val="left"/>
                              <w:rPr>
                                <w:b/>
                              </w:rPr>
                            </w:pPr>
                          </w:p>
                        </w:tc>
                        <w:tc>
                          <w:tcPr>
                            <w:tcW w:w="2952" w:type="dxa"/>
                            <w:vAlign w:val="bottom"/>
                          </w:tcPr>
                          <w:p w14:paraId="4D52CE07" w14:textId="26060EB8" w:rsidR="001973A2" w:rsidRDefault="001973A2" w:rsidP="007C5E03">
                            <w:pPr>
                              <w:pStyle w:val="Nidungvnbn"/>
                              <w:ind w:firstLine="0"/>
                              <w:jc w:val="left"/>
                              <w:rPr>
                                <w:b/>
                              </w:rPr>
                            </w:pPr>
                            <w:r>
                              <w:rPr>
                                <w:color w:val="000000"/>
                                <w:sz w:val="22"/>
                                <w:szCs w:val="22"/>
                              </w:rPr>
                              <w:t>Trace</w:t>
                            </w:r>
                          </w:p>
                        </w:tc>
                        <w:tc>
                          <w:tcPr>
                            <w:tcW w:w="912" w:type="dxa"/>
                            <w:vAlign w:val="bottom"/>
                          </w:tcPr>
                          <w:p w14:paraId="7CB6AEAB" w14:textId="516F6370" w:rsidR="001973A2" w:rsidRDefault="001973A2" w:rsidP="007C5E03">
                            <w:pPr>
                              <w:pStyle w:val="Nidungvnbn"/>
                              <w:ind w:firstLine="0"/>
                              <w:jc w:val="right"/>
                            </w:pPr>
                            <w:r>
                              <w:rPr>
                                <w:color w:val="000000"/>
                                <w:sz w:val="22"/>
                                <w:szCs w:val="22"/>
                              </w:rPr>
                              <w:t>1</w:t>
                            </w:r>
                          </w:p>
                        </w:tc>
                        <w:tc>
                          <w:tcPr>
                            <w:tcW w:w="912" w:type="dxa"/>
                            <w:vAlign w:val="bottom"/>
                          </w:tcPr>
                          <w:p w14:paraId="0757C4F2" w14:textId="39469B2D" w:rsidR="001973A2" w:rsidRDefault="001973A2" w:rsidP="007C5E03">
                            <w:pPr>
                              <w:pStyle w:val="Nidungvnbn"/>
                              <w:ind w:firstLine="0"/>
                              <w:jc w:val="right"/>
                            </w:pPr>
                            <w:r>
                              <w:rPr>
                                <w:color w:val="000000"/>
                                <w:sz w:val="22"/>
                                <w:szCs w:val="22"/>
                              </w:rPr>
                              <w:t>1</w:t>
                            </w:r>
                          </w:p>
                        </w:tc>
                        <w:tc>
                          <w:tcPr>
                            <w:tcW w:w="912" w:type="dxa"/>
                            <w:vAlign w:val="bottom"/>
                          </w:tcPr>
                          <w:p w14:paraId="4D2B1DE7" w14:textId="64BBDEDE" w:rsidR="001973A2" w:rsidRDefault="001973A2" w:rsidP="007C5E03">
                            <w:pPr>
                              <w:pStyle w:val="Nidungvnbn"/>
                              <w:ind w:firstLine="0"/>
                              <w:jc w:val="right"/>
                            </w:pPr>
                            <w:r>
                              <w:rPr>
                                <w:color w:val="000000"/>
                                <w:sz w:val="22"/>
                                <w:szCs w:val="22"/>
                              </w:rPr>
                              <w:t>1</w:t>
                            </w:r>
                          </w:p>
                        </w:tc>
                        <w:tc>
                          <w:tcPr>
                            <w:tcW w:w="1077" w:type="dxa"/>
                            <w:vAlign w:val="bottom"/>
                          </w:tcPr>
                          <w:p w14:paraId="0A270448" w14:textId="1661DC78" w:rsidR="001973A2" w:rsidRDefault="001973A2" w:rsidP="007C5E03">
                            <w:pPr>
                              <w:pStyle w:val="Nidungvnbn"/>
                              <w:ind w:firstLine="0"/>
                              <w:jc w:val="right"/>
                            </w:pPr>
                            <w:r>
                              <w:rPr>
                                <w:color w:val="000000"/>
                                <w:sz w:val="22"/>
                                <w:szCs w:val="22"/>
                              </w:rPr>
                              <w:t>341.1</w:t>
                            </w:r>
                          </w:p>
                        </w:tc>
                        <w:tc>
                          <w:tcPr>
                            <w:tcW w:w="994" w:type="dxa"/>
                            <w:vAlign w:val="bottom"/>
                          </w:tcPr>
                          <w:p w14:paraId="15DBFE13" w14:textId="78BA8671" w:rsidR="001973A2" w:rsidRDefault="001973A2" w:rsidP="007C5E03">
                            <w:pPr>
                              <w:pStyle w:val="Nidungvnbn"/>
                              <w:ind w:firstLine="0"/>
                              <w:jc w:val="right"/>
                            </w:pPr>
                            <w:r>
                              <w:rPr>
                                <w:color w:val="000000"/>
                                <w:sz w:val="22"/>
                                <w:szCs w:val="22"/>
                              </w:rPr>
                              <w:t>1</w:t>
                            </w:r>
                          </w:p>
                        </w:tc>
                        <w:tc>
                          <w:tcPr>
                            <w:tcW w:w="994" w:type="dxa"/>
                            <w:vAlign w:val="bottom"/>
                          </w:tcPr>
                          <w:p w14:paraId="33AED00E" w14:textId="26C4A533" w:rsidR="001973A2" w:rsidRDefault="001973A2" w:rsidP="007C5E03">
                            <w:pPr>
                              <w:pStyle w:val="Nidungvnbn"/>
                              <w:ind w:firstLine="0"/>
                              <w:jc w:val="right"/>
                            </w:pPr>
                            <w:r>
                              <w:rPr>
                                <w:color w:val="000000"/>
                                <w:sz w:val="22"/>
                                <w:szCs w:val="22"/>
                              </w:rPr>
                              <w:t>1</w:t>
                            </w:r>
                          </w:p>
                        </w:tc>
                        <w:tc>
                          <w:tcPr>
                            <w:tcW w:w="994" w:type="dxa"/>
                            <w:vAlign w:val="bottom"/>
                          </w:tcPr>
                          <w:p w14:paraId="547088EB" w14:textId="61024AA6" w:rsidR="001973A2" w:rsidRDefault="001973A2" w:rsidP="007C5E03">
                            <w:pPr>
                              <w:pStyle w:val="Nidungvnbn"/>
                              <w:ind w:firstLine="0"/>
                              <w:jc w:val="right"/>
                            </w:pPr>
                            <w:r>
                              <w:rPr>
                                <w:color w:val="000000"/>
                                <w:sz w:val="22"/>
                                <w:szCs w:val="22"/>
                              </w:rPr>
                              <w:t>1</w:t>
                            </w:r>
                          </w:p>
                        </w:tc>
                        <w:tc>
                          <w:tcPr>
                            <w:tcW w:w="1233" w:type="dxa"/>
                            <w:vAlign w:val="bottom"/>
                          </w:tcPr>
                          <w:p w14:paraId="7C41856C" w14:textId="2FF6BA31" w:rsidR="001973A2" w:rsidRDefault="001973A2" w:rsidP="007C5E03">
                            <w:pPr>
                              <w:pStyle w:val="Nidungvnbn"/>
                              <w:ind w:firstLine="0"/>
                              <w:jc w:val="right"/>
                            </w:pPr>
                            <w:r>
                              <w:rPr>
                                <w:color w:val="000000"/>
                                <w:sz w:val="22"/>
                                <w:szCs w:val="22"/>
                              </w:rPr>
                              <w:t>151.2</w:t>
                            </w:r>
                          </w:p>
                        </w:tc>
                      </w:tr>
                      <w:tr w:rsidR="001973A2" w14:paraId="2F1341D6" w14:textId="77777777" w:rsidTr="00F62558">
                        <w:trPr>
                          <w:trHeight w:val="379"/>
                        </w:trPr>
                        <w:tc>
                          <w:tcPr>
                            <w:tcW w:w="805" w:type="dxa"/>
                            <w:vMerge/>
                          </w:tcPr>
                          <w:p w14:paraId="7342BAA6" w14:textId="77777777" w:rsidR="001973A2" w:rsidRDefault="001973A2" w:rsidP="007C5E03">
                            <w:pPr>
                              <w:pStyle w:val="Nidungvnbn"/>
                              <w:ind w:firstLine="0"/>
                              <w:jc w:val="left"/>
                              <w:rPr>
                                <w:b/>
                              </w:rPr>
                            </w:pPr>
                          </w:p>
                        </w:tc>
                        <w:tc>
                          <w:tcPr>
                            <w:tcW w:w="2952" w:type="dxa"/>
                            <w:vAlign w:val="bottom"/>
                          </w:tcPr>
                          <w:p w14:paraId="61FF68C4" w14:textId="435397B3" w:rsidR="001973A2" w:rsidRDefault="001973A2" w:rsidP="007C5E03">
                            <w:pPr>
                              <w:pStyle w:val="Nidungvnbn"/>
                              <w:ind w:firstLine="0"/>
                              <w:jc w:val="left"/>
                              <w:rPr>
                                <w:b/>
                              </w:rPr>
                            </w:pPr>
                            <w:r>
                              <w:rPr>
                                <w:color w:val="000000"/>
                                <w:sz w:val="22"/>
                                <w:szCs w:val="22"/>
                              </w:rPr>
                              <w:t>TwoLeadECG</w:t>
                            </w:r>
                          </w:p>
                        </w:tc>
                        <w:tc>
                          <w:tcPr>
                            <w:tcW w:w="912" w:type="dxa"/>
                            <w:vAlign w:val="bottom"/>
                          </w:tcPr>
                          <w:p w14:paraId="1E6307CA" w14:textId="78EF7907" w:rsidR="001973A2" w:rsidRDefault="001973A2" w:rsidP="007C5E03">
                            <w:pPr>
                              <w:pStyle w:val="Nidungvnbn"/>
                              <w:ind w:firstLine="0"/>
                              <w:jc w:val="right"/>
                            </w:pPr>
                            <w:r>
                              <w:rPr>
                                <w:color w:val="000000"/>
                                <w:sz w:val="22"/>
                                <w:szCs w:val="22"/>
                              </w:rPr>
                              <w:t>1</w:t>
                            </w:r>
                          </w:p>
                        </w:tc>
                        <w:tc>
                          <w:tcPr>
                            <w:tcW w:w="912" w:type="dxa"/>
                            <w:vAlign w:val="bottom"/>
                          </w:tcPr>
                          <w:p w14:paraId="582E8907" w14:textId="1602FAEE" w:rsidR="001973A2" w:rsidRDefault="001973A2" w:rsidP="007C5E03">
                            <w:pPr>
                              <w:pStyle w:val="Nidungvnbn"/>
                              <w:ind w:firstLine="0"/>
                              <w:jc w:val="right"/>
                            </w:pPr>
                            <w:r>
                              <w:rPr>
                                <w:color w:val="000000"/>
                                <w:sz w:val="22"/>
                                <w:szCs w:val="22"/>
                              </w:rPr>
                              <w:t>1</w:t>
                            </w:r>
                          </w:p>
                        </w:tc>
                        <w:tc>
                          <w:tcPr>
                            <w:tcW w:w="912" w:type="dxa"/>
                            <w:vAlign w:val="bottom"/>
                          </w:tcPr>
                          <w:p w14:paraId="0C4BB7AC" w14:textId="0B6139D5" w:rsidR="001973A2" w:rsidRDefault="001973A2" w:rsidP="007C5E03">
                            <w:pPr>
                              <w:pStyle w:val="Nidungvnbn"/>
                              <w:ind w:firstLine="0"/>
                              <w:jc w:val="right"/>
                            </w:pPr>
                            <w:r>
                              <w:rPr>
                                <w:color w:val="000000"/>
                                <w:sz w:val="22"/>
                                <w:szCs w:val="22"/>
                              </w:rPr>
                              <w:t>1</w:t>
                            </w:r>
                          </w:p>
                        </w:tc>
                        <w:tc>
                          <w:tcPr>
                            <w:tcW w:w="1077" w:type="dxa"/>
                            <w:vAlign w:val="bottom"/>
                          </w:tcPr>
                          <w:p w14:paraId="4FD20B10" w14:textId="2BF44ACA" w:rsidR="001973A2" w:rsidRDefault="001973A2" w:rsidP="007C5E03">
                            <w:pPr>
                              <w:pStyle w:val="Nidungvnbn"/>
                              <w:ind w:firstLine="0"/>
                              <w:jc w:val="right"/>
                            </w:pPr>
                            <w:r>
                              <w:rPr>
                                <w:color w:val="000000"/>
                                <w:sz w:val="22"/>
                                <w:szCs w:val="22"/>
                              </w:rPr>
                              <w:t>2164</w:t>
                            </w:r>
                          </w:p>
                        </w:tc>
                        <w:tc>
                          <w:tcPr>
                            <w:tcW w:w="994" w:type="dxa"/>
                            <w:vAlign w:val="bottom"/>
                          </w:tcPr>
                          <w:p w14:paraId="47FF4CE3" w14:textId="2751B541" w:rsidR="001973A2" w:rsidRDefault="001973A2" w:rsidP="007C5E03">
                            <w:pPr>
                              <w:pStyle w:val="Nidungvnbn"/>
                              <w:ind w:firstLine="0"/>
                              <w:jc w:val="right"/>
                            </w:pPr>
                            <w:r>
                              <w:rPr>
                                <w:color w:val="000000"/>
                                <w:sz w:val="22"/>
                                <w:szCs w:val="22"/>
                              </w:rPr>
                              <w:t>0.9991</w:t>
                            </w:r>
                          </w:p>
                        </w:tc>
                        <w:tc>
                          <w:tcPr>
                            <w:tcW w:w="994" w:type="dxa"/>
                            <w:vAlign w:val="bottom"/>
                          </w:tcPr>
                          <w:p w14:paraId="283585C5" w14:textId="04A35516" w:rsidR="001973A2" w:rsidRDefault="001973A2" w:rsidP="007C5E03">
                            <w:pPr>
                              <w:pStyle w:val="Nidungvnbn"/>
                              <w:ind w:firstLine="0"/>
                              <w:jc w:val="right"/>
                            </w:pPr>
                            <w:r>
                              <w:rPr>
                                <w:color w:val="000000"/>
                                <w:sz w:val="22"/>
                                <w:szCs w:val="22"/>
                              </w:rPr>
                              <w:t>0.9991</w:t>
                            </w:r>
                          </w:p>
                        </w:tc>
                        <w:tc>
                          <w:tcPr>
                            <w:tcW w:w="994" w:type="dxa"/>
                            <w:vAlign w:val="bottom"/>
                          </w:tcPr>
                          <w:p w14:paraId="2859A039" w14:textId="0903D1A3" w:rsidR="001973A2" w:rsidRDefault="001973A2" w:rsidP="007C5E03">
                            <w:pPr>
                              <w:pStyle w:val="Nidungvnbn"/>
                              <w:ind w:firstLine="0"/>
                              <w:jc w:val="right"/>
                            </w:pPr>
                            <w:r>
                              <w:rPr>
                                <w:color w:val="000000"/>
                                <w:sz w:val="22"/>
                                <w:szCs w:val="22"/>
                              </w:rPr>
                              <w:t>0.9991</w:t>
                            </w:r>
                          </w:p>
                        </w:tc>
                        <w:tc>
                          <w:tcPr>
                            <w:tcW w:w="1233" w:type="dxa"/>
                            <w:vAlign w:val="bottom"/>
                          </w:tcPr>
                          <w:p w14:paraId="11647364" w14:textId="728E06DF" w:rsidR="001973A2" w:rsidRDefault="001973A2" w:rsidP="007C5E03">
                            <w:pPr>
                              <w:pStyle w:val="Nidungvnbn"/>
                              <w:ind w:firstLine="0"/>
                              <w:jc w:val="right"/>
                            </w:pPr>
                            <w:r>
                              <w:rPr>
                                <w:color w:val="000000"/>
                                <w:sz w:val="22"/>
                                <w:szCs w:val="22"/>
                              </w:rPr>
                              <w:t>2377.1</w:t>
                            </w:r>
                          </w:p>
                        </w:tc>
                      </w:tr>
                      <w:tr w:rsidR="001973A2" w14:paraId="1FB77BB1" w14:textId="77777777" w:rsidTr="00F62558">
                        <w:trPr>
                          <w:trHeight w:val="379"/>
                        </w:trPr>
                        <w:tc>
                          <w:tcPr>
                            <w:tcW w:w="805" w:type="dxa"/>
                            <w:vMerge/>
                          </w:tcPr>
                          <w:p w14:paraId="10D173E7" w14:textId="77777777" w:rsidR="001973A2" w:rsidRDefault="001973A2" w:rsidP="007C5E03">
                            <w:pPr>
                              <w:pStyle w:val="Nidungvnbn"/>
                              <w:ind w:firstLine="0"/>
                              <w:jc w:val="left"/>
                              <w:rPr>
                                <w:b/>
                              </w:rPr>
                            </w:pPr>
                          </w:p>
                        </w:tc>
                        <w:tc>
                          <w:tcPr>
                            <w:tcW w:w="2952" w:type="dxa"/>
                            <w:vAlign w:val="bottom"/>
                          </w:tcPr>
                          <w:p w14:paraId="4E58317E" w14:textId="55E5F9E1" w:rsidR="001973A2" w:rsidRDefault="001973A2" w:rsidP="007C5E03">
                            <w:pPr>
                              <w:pStyle w:val="Nidungvnbn"/>
                              <w:ind w:firstLine="0"/>
                              <w:jc w:val="left"/>
                              <w:rPr>
                                <w:b/>
                              </w:rPr>
                            </w:pPr>
                            <w:r>
                              <w:rPr>
                                <w:color w:val="000000"/>
                                <w:sz w:val="22"/>
                                <w:szCs w:val="22"/>
                              </w:rPr>
                              <w:t>TwoPatterns</w:t>
                            </w:r>
                          </w:p>
                        </w:tc>
                        <w:tc>
                          <w:tcPr>
                            <w:tcW w:w="912" w:type="dxa"/>
                            <w:vAlign w:val="bottom"/>
                          </w:tcPr>
                          <w:p w14:paraId="286FA10A" w14:textId="72B0060D" w:rsidR="001973A2" w:rsidRDefault="001973A2" w:rsidP="007C5E03">
                            <w:pPr>
                              <w:pStyle w:val="Nidungvnbn"/>
                              <w:ind w:firstLine="0"/>
                              <w:jc w:val="right"/>
                            </w:pPr>
                            <w:r>
                              <w:rPr>
                                <w:color w:val="000000"/>
                                <w:sz w:val="22"/>
                                <w:szCs w:val="22"/>
                              </w:rPr>
                              <w:t>0.872</w:t>
                            </w:r>
                          </w:p>
                        </w:tc>
                        <w:tc>
                          <w:tcPr>
                            <w:tcW w:w="912" w:type="dxa"/>
                            <w:vAlign w:val="bottom"/>
                          </w:tcPr>
                          <w:p w14:paraId="5D81D68C" w14:textId="65E50E57" w:rsidR="001973A2" w:rsidRDefault="001973A2" w:rsidP="007C5E03">
                            <w:pPr>
                              <w:pStyle w:val="Nidungvnbn"/>
                              <w:ind w:firstLine="0"/>
                              <w:jc w:val="right"/>
                            </w:pPr>
                            <w:r>
                              <w:rPr>
                                <w:color w:val="000000"/>
                                <w:sz w:val="22"/>
                                <w:szCs w:val="22"/>
                              </w:rPr>
                              <w:t>0.8715</w:t>
                            </w:r>
                          </w:p>
                        </w:tc>
                        <w:tc>
                          <w:tcPr>
                            <w:tcW w:w="912" w:type="dxa"/>
                            <w:vAlign w:val="bottom"/>
                          </w:tcPr>
                          <w:p w14:paraId="59109180" w14:textId="1F6415EB" w:rsidR="001973A2" w:rsidRDefault="001973A2" w:rsidP="007C5E03">
                            <w:pPr>
                              <w:pStyle w:val="Nidungvnbn"/>
                              <w:ind w:firstLine="0"/>
                              <w:jc w:val="right"/>
                            </w:pPr>
                            <w:r>
                              <w:rPr>
                                <w:color w:val="000000"/>
                                <w:sz w:val="22"/>
                                <w:szCs w:val="22"/>
                              </w:rPr>
                              <w:t>0.8719</w:t>
                            </w:r>
                          </w:p>
                        </w:tc>
                        <w:tc>
                          <w:tcPr>
                            <w:tcW w:w="1077" w:type="dxa"/>
                            <w:vAlign w:val="bottom"/>
                          </w:tcPr>
                          <w:p w14:paraId="6BAAB0C4" w14:textId="5DA9AAF1" w:rsidR="001973A2" w:rsidRDefault="001973A2" w:rsidP="007C5E03">
                            <w:pPr>
                              <w:pStyle w:val="Nidungvnbn"/>
                              <w:ind w:firstLine="0"/>
                              <w:jc w:val="right"/>
                            </w:pPr>
                            <w:r>
                              <w:rPr>
                                <w:color w:val="000000"/>
                                <w:sz w:val="22"/>
                                <w:szCs w:val="22"/>
                              </w:rPr>
                              <w:t>3143.7</w:t>
                            </w:r>
                          </w:p>
                        </w:tc>
                        <w:tc>
                          <w:tcPr>
                            <w:tcW w:w="994" w:type="dxa"/>
                            <w:vAlign w:val="bottom"/>
                          </w:tcPr>
                          <w:p w14:paraId="0E4C442B" w14:textId="4DAA7CBE" w:rsidR="001973A2" w:rsidRDefault="001973A2" w:rsidP="007C5E03">
                            <w:pPr>
                              <w:pStyle w:val="Nidungvnbn"/>
                              <w:ind w:firstLine="0"/>
                              <w:jc w:val="right"/>
                            </w:pPr>
                            <w:r>
                              <w:rPr>
                                <w:color w:val="000000"/>
                                <w:sz w:val="22"/>
                                <w:szCs w:val="22"/>
                              </w:rPr>
                              <w:t>0.8701</w:t>
                            </w:r>
                          </w:p>
                        </w:tc>
                        <w:tc>
                          <w:tcPr>
                            <w:tcW w:w="994" w:type="dxa"/>
                            <w:vAlign w:val="bottom"/>
                          </w:tcPr>
                          <w:p w14:paraId="1EDFEDEE" w14:textId="208055E0" w:rsidR="001973A2" w:rsidRDefault="001973A2" w:rsidP="007C5E03">
                            <w:pPr>
                              <w:pStyle w:val="Nidungvnbn"/>
                              <w:ind w:firstLine="0"/>
                              <w:jc w:val="right"/>
                            </w:pPr>
                            <w:r>
                              <w:rPr>
                                <w:color w:val="000000"/>
                                <w:sz w:val="22"/>
                                <w:szCs w:val="22"/>
                              </w:rPr>
                              <w:t>0.8695</w:t>
                            </w:r>
                          </w:p>
                        </w:tc>
                        <w:tc>
                          <w:tcPr>
                            <w:tcW w:w="994" w:type="dxa"/>
                            <w:vAlign w:val="bottom"/>
                          </w:tcPr>
                          <w:p w14:paraId="0FB781CE" w14:textId="766B2579" w:rsidR="001973A2" w:rsidRDefault="001973A2" w:rsidP="007C5E03">
                            <w:pPr>
                              <w:pStyle w:val="Nidungvnbn"/>
                              <w:ind w:firstLine="0"/>
                              <w:jc w:val="right"/>
                            </w:pPr>
                            <w:r>
                              <w:rPr>
                                <w:color w:val="000000"/>
                                <w:sz w:val="22"/>
                                <w:szCs w:val="22"/>
                              </w:rPr>
                              <w:t>0.87</w:t>
                            </w:r>
                          </w:p>
                        </w:tc>
                        <w:tc>
                          <w:tcPr>
                            <w:tcW w:w="1233" w:type="dxa"/>
                            <w:vAlign w:val="bottom"/>
                          </w:tcPr>
                          <w:p w14:paraId="0DFB741C" w14:textId="07898E84" w:rsidR="001973A2" w:rsidRDefault="001973A2" w:rsidP="007C5E03">
                            <w:pPr>
                              <w:pStyle w:val="Nidungvnbn"/>
                              <w:ind w:firstLine="0"/>
                              <w:jc w:val="right"/>
                            </w:pPr>
                            <w:r>
                              <w:rPr>
                                <w:color w:val="000000"/>
                                <w:sz w:val="22"/>
                                <w:szCs w:val="22"/>
                              </w:rPr>
                              <w:t>1338.9</w:t>
                            </w:r>
                          </w:p>
                        </w:tc>
                      </w:tr>
                      <w:tr w:rsidR="001973A2" w14:paraId="3FC41925" w14:textId="77777777" w:rsidTr="00F62558">
                        <w:trPr>
                          <w:trHeight w:val="379"/>
                        </w:trPr>
                        <w:tc>
                          <w:tcPr>
                            <w:tcW w:w="805" w:type="dxa"/>
                            <w:vMerge/>
                          </w:tcPr>
                          <w:p w14:paraId="5D10F524" w14:textId="77777777" w:rsidR="001973A2" w:rsidRDefault="001973A2" w:rsidP="007C5E03">
                            <w:pPr>
                              <w:pStyle w:val="Nidungvnbn"/>
                              <w:ind w:firstLine="0"/>
                              <w:jc w:val="left"/>
                              <w:rPr>
                                <w:b/>
                              </w:rPr>
                            </w:pPr>
                          </w:p>
                        </w:tc>
                        <w:tc>
                          <w:tcPr>
                            <w:tcW w:w="2952" w:type="dxa"/>
                            <w:vAlign w:val="bottom"/>
                          </w:tcPr>
                          <w:p w14:paraId="6E994DA0" w14:textId="510FBFD5" w:rsidR="001973A2" w:rsidRDefault="001973A2" w:rsidP="007C5E03">
                            <w:pPr>
                              <w:pStyle w:val="Nidungvnbn"/>
                              <w:ind w:firstLine="0"/>
                              <w:jc w:val="left"/>
                              <w:rPr>
                                <w:b/>
                              </w:rPr>
                            </w:pPr>
                            <w:r>
                              <w:rPr>
                                <w:color w:val="000000"/>
                                <w:sz w:val="22"/>
                                <w:szCs w:val="22"/>
                              </w:rPr>
                              <w:t>UMD</w:t>
                            </w:r>
                          </w:p>
                        </w:tc>
                        <w:tc>
                          <w:tcPr>
                            <w:tcW w:w="912" w:type="dxa"/>
                            <w:vAlign w:val="bottom"/>
                          </w:tcPr>
                          <w:p w14:paraId="0A43F461" w14:textId="643F37E0" w:rsidR="001973A2" w:rsidRDefault="001973A2" w:rsidP="007C5E03">
                            <w:pPr>
                              <w:pStyle w:val="Nidungvnbn"/>
                              <w:ind w:firstLine="0"/>
                              <w:jc w:val="right"/>
                            </w:pPr>
                            <w:r>
                              <w:rPr>
                                <w:color w:val="000000"/>
                                <w:sz w:val="22"/>
                                <w:szCs w:val="22"/>
                              </w:rPr>
                              <w:t>0.9863</w:t>
                            </w:r>
                          </w:p>
                        </w:tc>
                        <w:tc>
                          <w:tcPr>
                            <w:tcW w:w="912" w:type="dxa"/>
                            <w:vAlign w:val="bottom"/>
                          </w:tcPr>
                          <w:p w14:paraId="6C02ED73" w14:textId="684F82FC" w:rsidR="001973A2" w:rsidRDefault="001973A2" w:rsidP="007C5E03">
                            <w:pPr>
                              <w:pStyle w:val="Nidungvnbn"/>
                              <w:ind w:firstLine="0"/>
                              <w:jc w:val="right"/>
                            </w:pPr>
                            <w:r>
                              <w:rPr>
                                <w:color w:val="000000"/>
                                <w:sz w:val="22"/>
                                <w:szCs w:val="22"/>
                              </w:rPr>
                              <w:t>0.9861</w:t>
                            </w:r>
                          </w:p>
                        </w:tc>
                        <w:tc>
                          <w:tcPr>
                            <w:tcW w:w="912" w:type="dxa"/>
                            <w:vAlign w:val="bottom"/>
                          </w:tcPr>
                          <w:p w14:paraId="475C482B" w14:textId="4D60EBFE" w:rsidR="001973A2" w:rsidRDefault="001973A2" w:rsidP="007C5E03">
                            <w:pPr>
                              <w:pStyle w:val="Nidungvnbn"/>
                              <w:ind w:firstLine="0"/>
                              <w:jc w:val="right"/>
                            </w:pPr>
                            <w:r>
                              <w:rPr>
                                <w:color w:val="000000"/>
                                <w:sz w:val="22"/>
                                <w:szCs w:val="22"/>
                              </w:rPr>
                              <w:t>0.9861</w:t>
                            </w:r>
                          </w:p>
                        </w:tc>
                        <w:tc>
                          <w:tcPr>
                            <w:tcW w:w="1077" w:type="dxa"/>
                            <w:vAlign w:val="bottom"/>
                          </w:tcPr>
                          <w:p w14:paraId="3A4968F9" w14:textId="1A4A3F13" w:rsidR="001973A2" w:rsidRDefault="001973A2" w:rsidP="007C5E03">
                            <w:pPr>
                              <w:pStyle w:val="Nidungvnbn"/>
                              <w:ind w:firstLine="0"/>
                              <w:jc w:val="right"/>
                            </w:pPr>
                            <w:r>
                              <w:rPr>
                                <w:color w:val="000000"/>
                                <w:sz w:val="22"/>
                                <w:szCs w:val="22"/>
                              </w:rPr>
                              <w:t>645.1</w:t>
                            </w:r>
                          </w:p>
                        </w:tc>
                        <w:tc>
                          <w:tcPr>
                            <w:tcW w:w="994" w:type="dxa"/>
                            <w:vAlign w:val="bottom"/>
                          </w:tcPr>
                          <w:p w14:paraId="2D4CD9A5" w14:textId="432D25A9" w:rsidR="001973A2" w:rsidRDefault="001973A2" w:rsidP="007C5E03">
                            <w:pPr>
                              <w:pStyle w:val="Nidungvnbn"/>
                              <w:ind w:firstLine="0"/>
                              <w:jc w:val="right"/>
                            </w:pPr>
                            <w:r>
                              <w:rPr>
                                <w:color w:val="000000"/>
                                <w:sz w:val="22"/>
                                <w:szCs w:val="22"/>
                              </w:rPr>
                              <w:t>0.9932</w:t>
                            </w:r>
                          </w:p>
                        </w:tc>
                        <w:tc>
                          <w:tcPr>
                            <w:tcW w:w="994" w:type="dxa"/>
                            <w:vAlign w:val="bottom"/>
                          </w:tcPr>
                          <w:p w14:paraId="784669D4" w14:textId="360A97B7" w:rsidR="001973A2" w:rsidRDefault="001973A2" w:rsidP="007C5E03">
                            <w:pPr>
                              <w:pStyle w:val="Nidungvnbn"/>
                              <w:ind w:firstLine="0"/>
                              <w:jc w:val="right"/>
                            </w:pPr>
                            <w:r>
                              <w:rPr>
                                <w:color w:val="000000"/>
                                <w:sz w:val="22"/>
                                <w:szCs w:val="22"/>
                              </w:rPr>
                              <w:t>0.9931</w:t>
                            </w:r>
                          </w:p>
                        </w:tc>
                        <w:tc>
                          <w:tcPr>
                            <w:tcW w:w="994" w:type="dxa"/>
                            <w:vAlign w:val="bottom"/>
                          </w:tcPr>
                          <w:p w14:paraId="4056D085" w14:textId="4F6B20B8" w:rsidR="001973A2" w:rsidRDefault="001973A2" w:rsidP="007C5E03">
                            <w:pPr>
                              <w:pStyle w:val="Nidungvnbn"/>
                              <w:ind w:firstLine="0"/>
                              <w:jc w:val="right"/>
                            </w:pPr>
                            <w:r>
                              <w:rPr>
                                <w:color w:val="000000"/>
                                <w:sz w:val="22"/>
                                <w:szCs w:val="22"/>
                              </w:rPr>
                              <w:t>0.9931</w:t>
                            </w:r>
                          </w:p>
                        </w:tc>
                        <w:tc>
                          <w:tcPr>
                            <w:tcW w:w="1233" w:type="dxa"/>
                            <w:vAlign w:val="bottom"/>
                          </w:tcPr>
                          <w:p w14:paraId="5D8A445F" w14:textId="5BD3197E" w:rsidR="001973A2" w:rsidRDefault="001973A2" w:rsidP="007C5E03">
                            <w:pPr>
                              <w:pStyle w:val="Nidungvnbn"/>
                              <w:ind w:firstLine="0"/>
                              <w:jc w:val="right"/>
                            </w:pPr>
                            <w:r>
                              <w:rPr>
                                <w:color w:val="000000"/>
                                <w:sz w:val="22"/>
                                <w:szCs w:val="22"/>
                              </w:rPr>
                              <w:t>429.5</w:t>
                            </w:r>
                          </w:p>
                        </w:tc>
                      </w:tr>
                      <w:tr w:rsidR="001973A2" w14:paraId="346DA156" w14:textId="77777777" w:rsidTr="00F62558">
                        <w:trPr>
                          <w:trHeight w:val="379"/>
                        </w:trPr>
                        <w:tc>
                          <w:tcPr>
                            <w:tcW w:w="805" w:type="dxa"/>
                            <w:vMerge/>
                          </w:tcPr>
                          <w:p w14:paraId="61057ED9" w14:textId="77777777" w:rsidR="001973A2" w:rsidRDefault="001973A2" w:rsidP="007C5E03">
                            <w:pPr>
                              <w:pStyle w:val="Nidungvnbn"/>
                              <w:ind w:firstLine="0"/>
                              <w:jc w:val="left"/>
                              <w:rPr>
                                <w:b/>
                              </w:rPr>
                            </w:pPr>
                          </w:p>
                        </w:tc>
                        <w:tc>
                          <w:tcPr>
                            <w:tcW w:w="2952" w:type="dxa"/>
                            <w:vAlign w:val="bottom"/>
                          </w:tcPr>
                          <w:p w14:paraId="2AE045F1" w14:textId="2D62808A" w:rsidR="001973A2" w:rsidRDefault="001973A2" w:rsidP="007C5E03">
                            <w:pPr>
                              <w:pStyle w:val="Nidungvnbn"/>
                              <w:ind w:firstLine="0"/>
                              <w:jc w:val="left"/>
                              <w:rPr>
                                <w:b/>
                              </w:rPr>
                            </w:pPr>
                            <w:r>
                              <w:rPr>
                                <w:color w:val="000000"/>
                                <w:sz w:val="22"/>
                                <w:szCs w:val="22"/>
                              </w:rPr>
                              <w:t>UWaveGestureLibraryAll</w:t>
                            </w:r>
                          </w:p>
                        </w:tc>
                        <w:tc>
                          <w:tcPr>
                            <w:tcW w:w="912" w:type="dxa"/>
                            <w:vAlign w:val="bottom"/>
                          </w:tcPr>
                          <w:p w14:paraId="78E7F2BB" w14:textId="36E9F04C" w:rsidR="001973A2" w:rsidRDefault="001973A2" w:rsidP="007C5E03">
                            <w:pPr>
                              <w:pStyle w:val="Nidungvnbn"/>
                              <w:ind w:firstLine="0"/>
                              <w:jc w:val="right"/>
                            </w:pPr>
                            <w:r>
                              <w:rPr>
                                <w:color w:val="000000"/>
                                <w:sz w:val="22"/>
                                <w:szCs w:val="22"/>
                              </w:rPr>
                              <w:t>0.8208</w:t>
                            </w:r>
                          </w:p>
                        </w:tc>
                        <w:tc>
                          <w:tcPr>
                            <w:tcW w:w="912" w:type="dxa"/>
                            <w:vAlign w:val="bottom"/>
                          </w:tcPr>
                          <w:p w14:paraId="7557FB5F" w14:textId="47B455FF" w:rsidR="001973A2" w:rsidRDefault="001973A2" w:rsidP="007C5E03">
                            <w:pPr>
                              <w:pStyle w:val="Nidungvnbn"/>
                              <w:ind w:firstLine="0"/>
                              <w:jc w:val="right"/>
                            </w:pPr>
                            <w:r>
                              <w:rPr>
                                <w:color w:val="000000"/>
                                <w:sz w:val="22"/>
                                <w:szCs w:val="22"/>
                              </w:rPr>
                              <w:t>0.8205</w:t>
                            </w:r>
                          </w:p>
                        </w:tc>
                        <w:tc>
                          <w:tcPr>
                            <w:tcW w:w="912" w:type="dxa"/>
                            <w:vAlign w:val="bottom"/>
                          </w:tcPr>
                          <w:p w14:paraId="4B536D10" w14:textId="6C53EEED" w:rsidR="001973A2" w:rsidRDefault="001973A2" w:rsidP="007C5E03">
                            <w:pPr>
                              <w:pStyle w:val="Nidungvnbn"/>
                              <w:ind w:firstLine="0"/>
                              <w:jc w:val="right"/>
                            </w:pPr>
                            <w:r>
                              <w:rPr>
                                <w:color w:val="000000"/>
                                <w:sz w:val="22"/>
                                <w:szCs w:val="22"/>
                              </w:rPr>
                              <w:t>0.8212</w:t>
                            </w:r>
                          </w:p>
                        </w:tc>
                        <w:tc>
                          <w:tcPr>
                            <w:tcW w:w="1077" w:type="dxa"/>
                            <w:vAlign w:val="bottom"/>
                          </w:tcPr>
                          <w:p w14:paraId="5A8BDAE6" w14:textId="6B01EB63" w:rsidR="001973A2" w:rsidRDefault="001973A2" w:rsidP="007C5E03">
                            <w:pPr>
                              <w:pStyle w:val="Nidungvnbn"/>
                              <w:ind w:firstLine="0"/>
                              <w:jc w:val="right"/>
                            </w:pPr>
                            <w:r>
                              <w:rPr>
                                <w:color w:val="000000"/>
                                <w:sz w:val="22"/>
                                <w:szCs w:val="22"/>
                              </w:rPr>
                              <w:t>3585.9</w:t>
                            </w:r>
                          </w:p>
                        </w:tc>
                        <w:tc>
                          <w:tcPr>
                            <w:tcW w:w="994" w:type="dxa"/>
                            <w:vAlign w:val="bottom"/>
                          </w:tcPr>
                          <w:p w14:paraId="42598C76" w14:textId="4C85F122" w:rsidR="001973A2" w:rsidRDefault="001973A2" w:rsidP="007C5E03">
                            <w:pPr>
                              <w:pStyle w:val="Nidungvnbn"/>
                              <w:ind w:firstLine="0"/>
                              <w:jc w:val="right"/>
                            </w:pPr>
                            <w:r>
                              <w:rPr>
                                <w:color w:val="000000"/>
                                <w:sz w:val="22"/>
                                <w:szCs w:val="22"/>
                              </w:rPr>
                              <w:t>0.8153</w:t>
                            </w:r>
                          </w:p>
                        </w:tc>
                        <w:tc>
                          <w:tcPr>
                            <w:tcW w:w="994" w:type="dxa"/>
                            <w:vAlign w:val="bottom"/>
                          </w:tcPr>
                          <w:p w14:paraId="006E5BB8" w14:textId="49807094" w:rsidR="001973A2" w:rsidRDefault="001973A2" w:rsidP="007C5E03">
                            <w:pPr>
                              <w:pStyle w:val="Nidungvnbn"/>
                              <w:ind w:firstLine="0"/>
                              <w:jc w:val="right"/>
                            </w:pPr>
                            <w:r>
                              <w:rPr>
                                <w:color w:val="000000"/>
                                <w:sz w:val="22"/>
                                <w:szCs w:val="22"/>
                              </w:rPr>
                              <w:t>0.8143</w:t>
                            </w:r>
                          </w:p>
                        </w:tc>
                        <w:tc>
                          <w:tcPr>
                            <w:tcW w:w="994" w:type="dxa"/>
                            <w:vAlign w:val="bottom"/>
                          </w:tcPr>
                          <w:p w14:paraId="24C154F2" w14:textId="5F6BC5B1" w:rsidR="001973A2" w:rsidRDefault="001973A2" w:rsidP="007C5E03">
                            <w:pPr>
                              <w:pStyle w:val="Nidungvnbn"/>
                              <w:ind w:firstLine="0"/>
                              <w:jc w:val="right"/>
                            </w:pPr>
                            <w:r>
                              <w:rPr>
                                <w:color w:val="000000"/>
                                <w:sz w:val="22"/>
                                <w:szCs w:val="22"/>
                              </w:rPr>
                              <w:t>0.815</w:t>
                            </w:r>
                          </w:p>
                        </w:tc>
                        <w:tc>
                          <w:tcPr>
                            <w:tcW w:w="1233" w:type="dxa"/>
                            <w:vAlign w:val="bottom"/>
                          </w:tcPr>
                          <w:p w14:paraId="27E49D1C" w14:textId="448BEEAB" w:rsidR="001973A2" w:rsidRDefault="001973A2" w:rsidP="007C5E03">
                            <w:pPr>
                              <w:pStyle w:val="Nidungvnbn"/>
                              <w:ind w:firstLine="0"/>
                              <w:jc w:val="right"/>
                            </w:pPr>
                            <w:r>
                              <w:rPr>
                                <w:color w:val="000000"/>
                                <w:sz w:val="22"/>
                                <w:szCs w:val="22"/>
                              </w:rPr>
                              <w:t>8072.6</w:t>
                            </w:r>
                          </w:p>
                        </w:tc>
                      </w:tr>
                      <w:tr w:rsidR="001973A2" w14:paraId="2A6E30D6" w14:textId="77777777" w:rsidTr="00F62558">
                        <w:trPr>
                          <w:trHeight w:val="379"/>
                        </w:trPr>
                        <w:tc>
                          <w:tcPr>
                            <w:tcW w:w="805" w:type="dxa"/>
                            <w:vMerge/>
                          </w:tcPr>
                          <w:p w14:paraId="6CD33E03" w14:textId="77777777" w:rsidR="001973A2" w:rsidRDefault="001973A2" w:rsidP="007C5E03">
                            <w:pPr>
                              <w:pStyle w:val="Nidungvnbn"/>
                              <w:ind w:firstLine="0"/>
                              <w:jc w:val="left"/>
                              <w:rPr>
                                <w:b/>
                              </w:rPr>
                            </w:pPr>
                          </w:p>
                        </w:tc>
                        <w:tc>
                          <w:tcPr>
                            <w:tcW w:w="2952" w:type="dxa"/>
                            <w:vAlign w:val="bottom"/>
                          </w:tcPr>
                          <w:p w14:paraId="7EFEF282" w14:textId="43B02761" w:rsidR="001973A2" w:rsidRDefault="001973A2" w:rsidP="007C5E03">
                            <w:pPr>
                              <w:pStyle w:val="Nidungvnbn"/>
                              <w:ind w:firstLine="0"/>
                              <w:jc w:val="left"/>
                              <w:rPr>
                                <w:b/>
                              </w:rPr>
                            </w:pPr>
                            <w:r>
                              <w:rPr>
                                <w:color w:val="000000"/>
                                <w:sz w:val="22"/>
                                <w:szCs w:val="22"/>
                              </w:rPr>
                              <w:t>UWaveGestureLibraryX</w:t>
                            </w:r>
                          </w:p>
                        </w:tc>
                        <w:tc>
                          <w:tcPr>
                            <w:tcW w:w="912" w:type="dxa"/>
                            <w:vAlign w:val="bottom"/>
                          </w:tcPr>
                          <w:p w14:paraId="15AA5FBD" w14:textId="57E39C2A" w:rsidR="001973A2" w:rsidRDefault="001973A2" w:rsidP="007C5E03">
                            <w:pPr>
                              <w:pStyle w:val="Nidungvnbn"/>
                              <w:ind w:firstLine="0"/>
                              <w:jc w:val="right"/>
                            </w:pPr>
                            <w:r>
                              <w:rPr>
                                <w:color w:val="000000"/>
                                <w:sz w:val="22"/>
                                <w:szCs w:val="22"/>
                              </w:rPr>
                              <w:t>0.7454</w:t>
                            </w:r>
                          </w:p>
                        </w:tc>
                        <w:tc>
                          <w:tcPr>
                            <w:tcW w:w="912" w:type="dxa"/>
                            <w:vAlign w:val="bottom"/>
                          </w:tcPr>
                          <w:p w14:paraId="44278889" w14:textId="51EACEA0" w:rsidR="001973A2" w:rsidRDefault="001973A2" w:rsidP="007C5E03">
                            <w:pPr>
                              <w:pStyle w:val="Nidungvnbn"/>
                              <w:ind w:firstLine="0"/>
                              <w:jc w:val="right"/>
                            </w:pPr>
                            <w:r>
                              <w:rPr>
                                <w:color w:val="000000"/>
                                <w:sz w:val="22"/>
                                <w:szCs w:val="22"/>
                              </w:rPr>
                              <w:t>0.7521</w:t>
                            </w:r>
                          </w:p>
                        </w:tc>
                        <w:tc>
                          <w:tcPr>
                            <w:tcW w:w="912" w:type="dxa"/>
                            <w:vAlign w:val="bottom"/>
                          </w:tcPr>
                          <w:p w14:paraId="3BADD66C" w14:textId="3805A206" w:rsidR="001973A2" w:rsidRDefault="001973A2" w:rsidP="007C5E03">
                            <w:pPr>
                              <w:pStyle w:val="Nidungvnbn"/>
                              <w:ind w:firstLine="0"/>
                              <w:jc w:val="right"/>
                            </w:pPr>
                            <w:r>
                              <w:rPr>
                                <w:color w:val="000000"/>
                                <w:sz w:val="22"/>
                                <w:szCs w:val="22"/>
                              </w:rPr>
                              <w:t>0.75</w:t>
                            </w:r>
                          </w:p>
                        </w:tc>
                        <w:tc>
                          <w:tcPr>
                            <w:tcW w:w="1077" w:type="dxa"/>
                            <w:vAlign w:val="bottom"/>
                          </w:tcPr>
                          <w:p w14:paraId="1707C13B" w14:textId="4B25881C" w:rsidR="001973A2" w:rsidRDefault="001973A2" w:rsidP="007C5E03">
                            <w:pPr>
                              <w:pStyle w:val="Nidungvnbn"/>
                              <w:ind w:firstLine="0"/>
                              <w:jc w:val="right"/>
                            </w:pPr>
                            <w:r>
                              <w:rPr>
                                <w:color w:val="000000"/>
                                <w:sz w:val="22"/>
                                <w:szCs w:val="22"/>
                              </w:rPr>
                              <w:t>2804.4</w:t>
                            </w:r>
                          </w:p>
                        </w:tc>
                        <w:tc>
                          <w:tcPr>
                            <w:tcW w:w="994" w:type="dxa"/>
                            <w:vAlign w:val="bottom"/>
                          </w:tcPr>
                          <w:p w14:paraId="1F8CBFAA" w14:textId="474FE805" w:rsidR="001973A2" w:rsidRDefault="001973A2" w:rsidP="007C5E03">
                            <w:pPr>
                              <w:pStyle w:val="Nidungvnbn"/>
                              <w:ind w:firstLine="0"/>
                              <w:jc w:val="right"/>
                            </w:pPr>
                            <w:r>
                              <w:rPr>
                                <w:color w:val="000000"/>
                                <w:sz w:val="22"/>
                                <w:szCs w:val="22"/>
                              </w:rPr>
                              <w:t>0.751</w:t>
                            </w:r>
                          </w:p>
                        </w:tc>
                        <w:tc>
                          <w:tcPr>
                            <w:tcW w:w="994" w:type="dxa"/>
                            <w:vAlign w:val="bottom"/>
                          </w:tcPr>
                          <w:p w14:paraId="75A19E51" w14:textId="5F84CFBF" w:rsidR="001973A2" w:rsidRDefault="001973A2" w:rsidP="007C5E03">
                            <w:pPr>
                              <w:pStyle w:val="Nidungvnbn"/>
                              <w:ind w:firstLine="0"/>
                              <w:jc w:val="right"/>
                            </w:pPr>
                            <w:r>
                              <w:rPr>
                                <w:color w:val="000000"/>
                                <w:sz w:val="22"/>
                                <w:szCs w:val="22"/>
                              </w:rPr>
                              <w:t>0.7566</w:t>
                            </w:r>
                          </w:p>
                        </w:tc>
                        <w:tc>
                          <w:tcPr>
                            <w:tcW w:w="994" w:type="dxa"/>
                            <w:vAlign w:val="bottom"/>
                          </w:tcPr>
                          <w:p w14:paraId="54438728" w14:textId="0522BA9E" w:rsidR="001973A2" w:rsidRDefault="001973A2" w:rsidP="007C5E03">
                            <w:pPr>
                              <w:pStyle w:val="Nidungvnbn"/>
                              <w:ind w:firstLine="0"/>
                              <w:jc w:val="right"/>
                            </w:pPr>
                            <w:r>
                              <w:rPr>
                                <w:color w:val="000000"/>
                                <w:sz w:val="22"/>
                                <w:szCs w:val="22"/>
                              </w:rPr>
                              <w:t>0.7542</w:t>
                            </w:r>
                          </w:p>
                        </w:tc>
                        <w:tc>
                          <w:tcPr>
                            <w:tcW w:w="1233" w:type="dxa"/>
                            <w:vAlign w:val="bottom"/>
                          </w:tcPr>
                          <w:p w14:paraId="3DA4DB94" w14:textId="205DE5EA" w:rsidR="001973A2" w:rsidRDefault="001973A2" w:rsidP="007C5E03">
                            <w:pPr>
                              <w:pStyle w:val="Nidungvnbn"/>
                              <w:ind w:firstLine="0"/>
                              <w:jc w:val="right"/>
                            </w:pPr>
                            <w:r>
                              <w:rPr>
                                <w:color w:val="000000"/>
                                <w:sz w:val="22"/>
                                <w:szCs w:val="22"/>
                              </w:rPr>
                              <w:t>3644.7</w:t>
                            </w:r>
                          </w:p>
                        </w:tc>
                      </w:tr>
                      <w:tr w:rsidR="001973A2" w14:paraId="51CDA9F4" w14:textId="77777777" w:rsidTr="00F62558">
                        <w:trPr>
                          <w:trHeight w:val="379"/>
                        </w:trPr>
                        <w:tc>
                          <w:tcPr>
                            <w:tcW w:w="805" w:type="dxa"/>
                            <w:vMerge/>
                          </w:tcPr>
                          <w:p w14:paraId="60544F71" w14:textId="77777777" w:rsidR="001973A2" w:rsidRDefault="001973A2" w:rsidP="007C5E03">
                            <w:pPr>
                              <w:pStyle w:val="Nidungvnbn"/>
                              <w:ind w:firstLine="0"/>
                              <w:jc w:val="left"/>
                              <w:rPr>
                                <w:b/>
                              </w:rPr>
                            </w:pPr>
                          </w:p>
                        </w:tc>
                        <w:tc>
                          <w:tcPr>
                            <w:tcW w:w="2952" w:type="dxa"/>
                            <w:vAlign w:val="bottom"/>
                          </w:tcPr>
                          <w:p w14:paraId="1D7889C1" w14:textId="79E38265" w:rsidR="001973A2" w:rsidRDefault="001973A2" w:rsidP="007C5E03">
                            <w:pPr>
                              <w:pStyle w:val="Nidungvnbn"/>
                              <w:ind w:firstLine="0"/>
                              <w:jc w:val="left"/>
                              <w:rPr>
                                <w:b/>
                              </w:rPr>
                            </w:pPr>
                            <w:r>
                              <w:rPr>
                                <w:color w:val="000000"/>
                                <w:sz w:val="22"/>
                                <w:szCs w:val="22"/>
                              </w:rPr>
                              <w:t>UWaveGestureLibraryY</w:t>
                            </w:r>
                          </w:p>
                        </w:tc>
                        <w:tc>
                          <w:tcPr>
                            <w:tcW w:w="912" w:type="dxa"/>
                            <w:vAlign w:val="bottom"/>
                          </w:tcPr>
                          <w:p w14:paraId="34497393" w14:textId="280E4FEF" w:rsidR="001973A2" w:rsidRDefault="001973A2" w:rsidP="007C5E03">
                            <w:pPr>
                              <w:pStyle w:val="Nidungvnbn"/>
                              <w:ind w:firstLine="0"/>
                              <w:jc w:val="right"/>
                            </w:pPr>
                            <w:r>
                              <w:rPr>
                                <w:color w:val="000000"/>
                                <w:sz w:val="22"/>
                                <w:szCs w:val="22"/>
                              </w:rPr>
                              <w:t>0.6373</w:t>
                            </w:r>
                          </w:p>
                        </w:tc>
                        <w:tc>
                          <w:tcPr>
                            <w:tcW w:w="912" w:type="dxa"/>
                            <w:vAlign w:val="bottom"/>
                          </w:tcPr>
                          <w:p w14:paraId="00E3ACAB" w14:textId="481D4563" w:rsidR="001973A2" w:rsidRDefault="001973A2" w:rsidP="007C5E03">
                            <w:pPr>
                              <w:pStyle w:val="Nidungvnbn"/>
                              <w:ind w:firstLine="0"/>
                              <w:jc w:val="right"/>
                            </w:pPr>
                            <w:r>
                              <w:rPr>
                                <w:color w:val="000000"/>
                                <w:sz w:val="22"/>
                                <w:szCs w:val="22"/>
                              </w:rPr>
                              <w:t>0.636</w:t>
                            </w:r>
                          </w:p>
                        </w:tc>
                        <w:tc>
                          <w:tcPr>
                            <w:tcW w:w="912" w:type="dxa"/>
                            <w:vAlign w:val="bottom"/>
                          </w:tcPr>
                          <w:p w14:paraId="3963BC91" w14:textId="25FBBE55" w:rsidR="001973A2" w:rsidRDefault="001973A2" w:rsidP="007C5E03">
                            <w:pPr>
                              <w:pStyle w:val="Nidungvnbn"/>
                              <w:ind w:firstLine="0"/>
                              <w:jc w:val="right"/>
                            </w:pPr>
                            <w:r>
                              <w:rPr>
                                <w:color w:val="000000"/>
                                <w:sz w:val="22"/>
                                <w:szCs w:val="22"/>
                              </w:rPr>
                              <w:t>0.6372</w:t>
                            </w:r>
                          </w:p>
                        </w:tc>
                        <w:tc>
                          <w:tcPr>
                            <w:tcW w:w="1077" w:type="dxa"/>
                            <w:vAlign w:val="bottom"/>
                          </w:tcPr>
                          <w:p w14:paraId="4245D31B" w14:textId="45C194C7" w:rsidR="001973A2" w:rsidRDefault="001973A2" w:rsidP="007C5E03">
                            <w:pPr>
                              <w:pStyle w:val="Nidungvnbn"/>
                              <w:ind w:firstLine="0"/>
                              <w:jc w:val="right"/>
                            </w:pPr>
                            <w:r>
                              <w:rPr>
                                <w:color w:val="000000"/>
                                <w:sz w:val="22"/>
                                <w:szCs w:val="22"/>
                              </w:rPr>
                              <w:t>2791.4</w:t>
                            </w:r>
                          </w:p>
                        </w:tc>
                        <w:tc>
                          <w:tcPr>
                            <w:tcW w:w="994" w:type="dxa"/>
                            <w:vAlign w:val="bottom"/>
                          </w:tcPr>
                          <w:p w14:paraId="0BC07C3E" w14:textId="4D4A036B" w:rsidR="001973A2" w:rsidRDefault="001973A2" w:rsidP="007C5E03">
                            <w:pPr>
                              <w:pStyle w:val="Nidungvnbn"/>
                              <w:ind w:firstLine="0"/>
                              <w:jc w:val="right"/>
                            </w:pPr>
                            <w:r>
                              <w:rPr>
                                <w:color w:val="000000"/>
                                <w:sz w:val="22"/>
                                <w:szCs w:val="22"/>
                              </w:rPr>
                              <w:t>0.6367</w:t>
                            </w:r>
                          </w:p>
                        </w:tc>
                        <w:tc>
                          <w:tcPr>
                            <w:tcW w:w="994" w:type="dxa"/>
                            <w:vAlign w:val="bottom"/>
                          </w:tcPr>
                          <w:p w14:paraId="726B0A4C" w14:textId="2B720FAA" w:rsidR="001973A2" w:rsidRDefault="001973A2" w:rsidP="007C5E03">
                            <w:pPr>
                              <w:pStyle w:val="Nidungvnbn"/>
                              <w:ind w:firstLine="0"/>
                              <w:jc w:val="right"/>
                            </w:pPr>
                            <w:r>
                              <w:rPr>
                                <w:color w:val="000000"/>
                                <w:sz w:val="22"/>
                                <w:szCs w:val="22"/>
                              </w:rPr>
                              <w:t>0.6374</w:t>
                            </w:r>
                          </w:p>
                        </w:tc>
                        <w:tc>
                          <w:tcPr>
                            <w:tcW w:w="994" w:type="dxa"/>
                            <w:vAlign w:val="bottom"/>
                          </w:tcPr>
                          <w:p w14:paraId="0F76F328" w14:textId="51CFC6E5" w:rsidR="001973A2" w:rsidRDefault="001973A2" w:rsidP="007C5E03">
                            <w:pPr>
                              <w:pStyle w:val="Nidungvnbn"/>
                              <w:ind w:firstLine="0"/>
                              <w:jc w:val="right"/>
                            </w:pPr>
                            <w:r>
                              <w:rPr>
                                <w:color w:val="000000"/>
                                <w:sz w:val="22"/>
                                <w:szCs w:val="22"/>
                              </w:rPr>
                              <w:t>0.6385</w:t>
                            </w:r>
                          </w:p>
                        </w:tc>
                        <w:tc>
                          <w:tcPr>
                            <w:tcW w:w="1233" w:type="dxa"/>
                            <w:vAlign w:val="bottom"/>
                          </w:tcPr>
                          <w:p w14:paraId="615B0E96" w14:textId="2B0E2CBD" w:rsidR="001973A2" w:rsidRDefault="001973A2" w:rsidP="007C5E03">
                            <w:pPr>
                              <w:pStyle w:val="Nidungvnbn"/>
                              <w:ind w:firstLine="0"/>
                              <w:jc w:val="right"/>
                            </w:pPr>
                            <w:r>
                              <w:rPr>
                                <w:color w:val="000000"/>
                                <w:sz w:val="22"/>
                                <w:szCs w:val="22"/>
                              </w:rPr>
                              <w:t>1706</w:t>
                            </w:r>
                          </w:p>
                        </w:tc>
                      </w:tr>
                      <w:tr w:rsidR="001973A2" w14:paraId="2E534CB7" w14:textId="77777777" w:rsidTr="00F62558">
                        <w:trPr>
                          <w:trHeight w:val="379"/>
                        </w:trPr>
                        <w:tc>
                          <w:tcPr>
                            <w:tcW w:w="805" w:type="dxa"/>
                            <w:vMerge/>
                          </w:tcPr>
                          <w:p w14:paraId="59FDE31C" w14:textId="77777777" w:rsidR="001973A2" w:rsidRDefault="001973A2" w:rsidP="007C5E03">
                            <w:pPr>
                              <w:pStyle w:val="Nidungvnbn"/>
                              <w:ind w:firstLine="0"/>
                              <w:jc w:val="left"/>
                              <w:rPr>
                                <w:b/>
                              </w:rPr>
                            </w:pPr>
                          </w:p>
                        </w:tc>
                        <w:tc>
                          <w:tcPr>
                            <w:tcW w:w="2952" w:type="dxa"/>
                            <w:vAlign w:val="bottom"/>
                          </w:tcPr>
                          <w:p w14:paraId="7BFE9178" w14:textId="2E755E3A" w:rsidR="001973A2" w:rsidRDefault="001973A2" w:rsidP="007C5E03">
                            <w:pPr>
                              <w:pStyle w:val="Nidungvnbn"/>
                              <w:ind w:firstLine="0"/>
                              <w:jc w:val="left"/>
                              <w:rPr>
                                <w:b/>
                              </w:rPr>
                            </w:pPr>
                            <w:r>
                              <w:rPr>
                                <w:color w:val="000000"/>
                                <w:sz w:val="22"/>
                                <w:szCs w:val="22"/>
                              </w:rPr>
                              <w:t>UWaveGestureLibraryZ</w:t>
                            </w:r>
                          </w:p>
                        </w:tc>
                        <w:tc>
                          <w:tcPr>
                            <w:tcW w:w="912" w:type="dxa"/>
                            <w:vAlign w:val="bottom"/>
                          </w:tcPr>
                          <w:p w14:paraId="701FA2CD" w14:textId="67AC98EE" w:rsidR="001973A2" w:rsidRDefault="001973A2" w:rsidP="007C5E03">
                            <w:pPr>
                              <w:pStyle w:val="Nidungvnbn"/>
                              <w:ind w:firstLine="0"/>
                              <w:jc w:val="right"/>
                            </w:pPr>
                            <w:r>
                              <w:rPr>
                                <w:color w:val="000000"/>
                                <w:sz w:val="22"/>
                                <w:szCs w:val="22"/>
                              </w:rPr>
                              <w:t>0.7226</w:t>
                            </w:r>
                          </w:p>
                        </w:tc>
                        <w:tc>
                          <w:tcPr>
                            <w:tcW w:w="912" w:type="dxa"/>
                            <w:vAlign w:val="bottom"/>
                          </w:tcPr>
                          <w:p w14:paraId="08B57635" w14:textId="6373D5B3" w:rsidR="001973A2" w:rsidRDefault="001973A2" w:rsidP="007C5E03">
                            <w:pPr>
                              <w:pStyle w:val="Nidungvnbn"/>
                              <w:ind w:firstLine="0"/>
                              <w:jc w:val="right"/>
                            </w:pPr>
                            <w:r>
                              <w:rPr>
                                <w:color w:val="000000"/>
                                <w:sz w:val="22"/>
                                <w:szCs w:val="22"/>
                              </w:rPr>
                              <w:t>0.7256</w:t>
                            </w:r>
                          </w:p>
                        </w:tc>
                        <w:tc>
                          <w:tcPr>
                            <w:tcW w:w="912" w:type="dxa"/>
                            <w:vAlign w:val="bottom"/>
                          </w:tcPr>
                          <w:p w14:paraId="348479BD" w14:textId="6DDA1BCD" w:rsidR="001973A2" w:rsidRDefault="001973A2" w:rsidP="007C5E03">
                            <w:pPr>
                              <w:pStyle w:val="Nidungvnbn"/>
                              <w:ind w:firstLine="0"/>
                              <w:jc w:val="right"/>
                            </w:pPr>
                            <w:r>
                              <w:rPr>
                                <w:color w:val="000000"/>
                                <w:sz w:val="22"/>
                                <w:szCs w:val="22"/>
                              </w:rPr>
                              <w:t>0.7273</w:t>
                            </w:r>
                          </w:p>
                        </w:tc>
                        <w:tc>
                          <w:tcPr>
                            <w:tcW w:w="1077" w:type="dxa"/>
                            <w:vAlign w:val="bottom"/>
                          </w:tcPr>
                          <w:p w14:paraId="593F2120" w14:textId="63697744" w:rsidR="001973A2" w:rsidRDefault="001973A2" w:rsidP="007C5E03">
                            <w:pPr>
                              <w:pStyle w:val="Nidungvnbn"/>
                              <w:ind w:firstLine="0"/>
                              <w:jc w:val="right"/>
                            </w:pPr>
                            <w:r>
                              <w:rPr>
                                <w:color w:val="000000"/>
                                <w:sz w:val="22"/>
                                <w:szCs w:val="22"/>
                              </w:rPr>
                              <w:t>2960.9</w:t>
                            </w:r>
                          </w:p>
                        </w:tc>
                        <w:tc>
                          <w:tcPr>
                            <w:tcW w:w="994" w:type="dxa"/>
                            <w:vAlign w:val="bottom"/>
                          </w:tcPr>
                          <w:p w14:paraId="65E69DD1" w14:textId="59D71790" w:rsidR="001973A2" w:rsidRDefault="001973A2" w:rsidP="007C5E03">
                            <w:pPr>
                              <w:pStyle w:val="Nidungvnbn"/>
                              <w:ind w:firstLine="0"/>
                              <w:jc w:val="right"/>
                            </w:pPr>
                            <w:r>
                              <w:rPr>
                                <w:color w:val="000000"/>
                                <w:sz w:val="22"/>
                                <w:szCs w:val="22"/>
                              </w:rPr>
                              <w:t>0.7281</w:t>
                            </w:r>
                          </w:p>
                        </w:tc>
                        <w:tc>
                          <w:tcPr>
                            <w:tcW w:w="994" w:type="dxa"/>
                            <w:vAlign w:val="bottom"/>
                          </w:tcPr>
                          <w:p w14:paraId="5B4148EB" w14:textId="2BAFE567" w:rsidR="001973A2" w:rsidRDefault="001973A2" w:rsidP="007C5E03">
                            <w:pPr>
                              <w:pStyle w:val="Nidungvnbn"/>
                              <w:ind w:firstLine="0"/>
                              <w:jc w:val="right"/>
                            </w:pPr>
                            <w:r>
                              <w:rPr>
                                <w:color w:val="000000"/>
                                <w:sz w:val="22"/>
                                <w:szCs w:val="22"/>
                              </w:rPr>
                              <w:t>0.7312</w:t>
                            </w:r>
                          </w:p>
                        </w:tc>
                        <w:tc>
                          <w:tcPr>
                            <w:tcW w:w="994" w:type="dxa"/>
                            <w:vAlign w:val="bottom"/>
                          </w:tcPr>
                          <w:p w14:paraId="72975215" w14:textId="16005E16" w:rsidR="001973A2" w:rsidRDefault="001973A2" w:rsidP="007C5E03">
                            <w:pPr>
                              <w:pStyle w:val="Nidungvnbn"/>
                              <w:ind w:firstLine="0"/>
                              <w:jc w:val="right"/>
                            </w:pPr>
                            <w:r>
                              <w:rPr>
                                <w:color w:val="000000"/>
                                <w:sz w:val="22"/>
                                <w:szCs w:val="22"/>
                              </w:rPr>
                              <w:t>0.7328</w:t>
                            </w:r>
                          </w:p>
                        </w:tc>
                        <w:tc>
                          <w:tcPr>
                            <w:tcW w:w="1233" w:type="dxa"/>
                            <w:vAlign w:val="bottom"/>
                          </w:tcPr>
                          <w:p w14:paraId="3234F35B" w14:textId="27263847" w:rsidR="001973A2" w:rsidRDefault="001973A2" w:rsidP="007C5E03">
                            <w:pPr>
                              <w:pStyle w:val="Nidungvnbn"/>
                              <w:ind w:firstLine="0"/>
                              <w:jc w:val="right"/>
                            </w:pPr>
                            <w:r>
                              <w:rPr>
                                <w:color w:val="000000"/>
                                <w:sz w:val="22"/>
                                <w:szCs w:val="22"/>
                              </w:rPr>
                              <w:t>1691.1</w:t>
                            </w:r>
                          </w:p>
                        </w:tc>
                      </w:tr>
                      <w:tr w:rsidR="001973A2" w14:paraId="3D1EC0F5" w14:textId="77777777" w:rsidTr="00F62558">
                        <w:trPr>
                          <w:trHeight w:val="379"/>
                        </w:trPr>
                        <w:tc>
                          <w:tcPr>
                            <w:tcW w:w="805" w:type="dxa"/>
                            <w:vMerge/>
                          </w:tcPr>
                          <w:p w14:paraId="4CB2E012" w14:textId="77777777" w:rsidR="001973A2" w:rsidRDefault="001973A2" w:rsidP="007C5E03">
                            <w:pPr>
                              <w:pStyle w:val="Nidungvnbn"/>
                              <w:ind w:firstLine="0"/>
                              <w:jc w:val="left"/>
                              <w:rPr>
                                <w:b/>
                              </w:rPr>
                            </w:pPr>
                          </w:p>
                        </w:tc>
                        <w:tc>
                          <w:tcPr>
                            <w:tcW w:w="2952" w:type="dxa"/>
                            <w:vAlign w:val="bottom"/>
                          </w:tcPr>
                          <w:p w14:paraId="054AF958" w14:textId="601145D7" w:rsidR="001973A2" w:rsidRDefault="001973A2" w:rsidP="007C5E03">
                            <w:pPr>
                              <w:pStyle w:val="Nidungvnbn"/>
                              <w:ind w:firstLine="0"/>
                              <w:jc w:val="left"/>
                              <w:rPr>
                                <w:b/>
                              </w:rPr>
                            </w:pPr>
                            <w:r>
                              <w:rPr>
                                <w:color w:val="000000"/>
                                <w:sz w:val="22"/>
                                <w:szCs w:val="22"/>
                              </w:rPr>
                              <w:t>Wafer</w:t>
                            </w:r>
                          </w:p>
                        </w:tc>
                        <w:tc>
                          <w:tcPr>
                            <w:tcW w:w="912" w:type="dxa"/>
                            <w:vAlign w:val="bottom"/>
                          </w:tcPr>
                          <w:p w14:paraId="284C608A" w14:textId="11B136A7" w:rsidR="001973A2" w:rsidRDefault="001973A2" w:rsidP="007C5E03">
                            <w:pPr>
                              <w:pStyle w:val="Nidungvnbn"/>
                              <w:ind w:firstLine="0"/>
                              <w:jc w:val="right"/>
                            </w:pPr>
                            <w:r>
                              <w:rPr>
                                <w:color w:val="000000"/>
                                <w:sz w:val="22"/>
                                <w:szCs w:val="22"/>
                              </w:rPr>
                              <w:t>0.9985</w:t>
                            </w:r>
                          </w:p>
                        </w:tc>
                        <w:tc>
                          <w:tcPr>
                            <w:tcW w:w="912" w:type="dxa"/>
                            <w:vAlign w:val="bottom"/>
                          </w:tcPr>
                          <w:p w14:paraId="1520511F" w14:textId="568A6D92" w:rsidR="001973A2" w:rsidRDefault="001973A2" w:rsidP="007C5E03">
                            <w:pPr>
                              <w:pStyle w:val="Nidungvnbn"/>
                              <w:ind w:firstLine="0"/>
                              <w:jc w:val="right"/>
                            </w:pPr>
                            <w:r>
                              <w:rPr>
                                <w:color w:val="000000"/>
                                <w:sz w:val="22"/>
                                <w:szCs w:val="22"/>
                              </w:rPr>
                              <w:t>0.9974</w:t>
                            </w:r>
                          </w:p>
                        </w:tc>
                        <w:tc>
                          <w:tcPr>
                            <w:tcW w:w="912" w:type="dxa"/>
                            <w:vAlign w:val="bottom"/>
                          </w:tcPr>
                          <w:p w14:paraId="13D4D494" w14:textId="179A7021" w:rsidR="001973A2" w:rsidRDefault="001973A2" w:rsidP="007C5E03">
                            <w:pPr>
                              <w:pStyle w:val="Nidungvnbn"/>
                              <w:ind w:firstLine="0"/>
                              <w:jc w:val="right"/>
                            </w:pPr>
                            <w:r>
                              <w:rPr>
                                <w:color w:val="000000"/>
                                <w:sz w:val="22"/>
                                <w:szCs w:val="22"/>
                              </w:rPr>
                              <w:t>0.988</w:t>
                            </w:r>
                          </w:p>
                        </w:tc>
                        <w:tc>
                          <w:tcPr>
                            <w:tcW w:w="1077" w:type="dxa"/>
                            <w:vAlign w:val="bottom"/>
                          </w:tcPr>
                          <w:p w14:paraId="66EBDBB9" w14:textId="1ACC5FA8" w:rsidR="001973A2" w:rsidRDefault="001973A2" w:rsidP="007C5E03">
                            <w:pPr>
                              <w:pStyle w:val="Nidungvnbn"/>
                              <w:ind w:firstLine="0"/>
                              <w:jc w:val="right"/>
                            </w:pPr>
                            <w:r>
                              <w:rPr>
                                <w:color w:val="000000"/>
                                <w:sz w:val="22"/>
                                <w:szCs w:val="22"/>
                              </w:rPr>
                              <w:t>3881</w:t>
                            </w:r>
                          </w:p>
                        </w:tc>
                        <w:tc>
                          <w:tcPr>
                            <w:tcW w:w="994" w:type="dxa"/>
                            <w:vAlign w:val="bottom"/>
                          </w:tcPr>
                          <w:p w14:paraId="01593DA0" w14:textId="0049BDCF" w:rsidR="001973A2" w:rsidRDefault="001973A2" w:rsidP="007C5E03">
                            <w:pPr>
                              <w:pStyle w:val="Nidungvnbn"/>
                              <w:ind w:firstLine="0"/>
                              <w:jc w:val="right"/>
                            </w:pPr>
                            <w:r>
                              <w:rPr>
                                <w:color w:val="000000"/>
                                <w:sz w:val="22"/>
                                <w:szCs w:val="22"/>
                              </w:rPr>
                              <w:t>0.9974</w:t>
                            </w:r>
                          </w:p>
                        </w:tc>
                        <w:tc>
                          <w:tcPr>
                            <w:tcW w:w="994" w:type="dxa"/>
                            <w:vAlign w:val="bottom"/>
                          </w:tcPr>
                          <w:p w14:paraId="579DC870" w14:textId="280362A7" w:rsidR="001973A2" w:rsidRDefault="001973A2" w:rsidP="007C5E03">
                            <w:pPr>
                              <w:pStyle w:val="Nidungvnbn"/>
                              <w:ind w:firstLine="0"/>
                              <w:jc w:val="right"/>
                            </w:pPr>
                            <w:r>
                              <w:rPr>
                                <w:color w:val="000000"/>
                                <w:sz w:val="22"/>
                                <w:szCs w:val="22"/>
                              </w:rPr>
                              <w:t>0.9966</w:t>
                            </w:r>
                          </w:p>
                        </w:tc>
                        <w:tc>
                          <w:tcPr>
                            <w:tcW w:w="994" w:type="dxa"/>
                            <w:vAlign w:val="bottom"/>
                          </w:tcPr>
                          <w:p w14:paraId="5B1F5C0F" w14:textId="24EC59D7" w:rsidR="001973A2" w:rsidRDefault="001973A2" w:rsidP="007C5E03">
                            <w:pPr>
                              <w:pStyle w:val="Nidungvnbn"/>
                              <w:ind w:firstLine="0"/>
                              <w:jc w:val="right"/>
                            </w:pPr>
                            <w:r>
                              <w:rPr>
                                <w:color w:val="000000"/>
                                <w:sz w:val="22"/>
                                <w:szCs w:val="22"/>
                              </w:rPr>
                              <w:t>0.9849</w:t>
                            </w:r>
                          </w:p>
                        </w:tc>
                        <w:tc>
                          <w:tcPr>
                            <w:tcW w:w="1233" w:type="dxa"/>
                            <w:vAlign w:val="bottom"/>
                          </w:tcPr>
                          <w:p w14:paraId="5D1B9BEA" w14:textId="1A3F65AC" w:rsidR="001973A2" w:rsidRDefault="001973A2" w:rsidP="007C5E03">
                            <w:pPr>
                              <w:pStyle w:val="Nidungvnbn"/>
                              <w:ind w:firstLine="0"/>
                              <w:jc w:val="right"/>
                            </w:pPr>
                            <w:r>
                              <w:rPr>
                                <w:color w:val="000000"/>
                                <w:sz w:val="22"/>
                                <w:szCs w:val="22"/>
                              </w:rPr>
                              <w:t>1905.2</w:t>
                            </w:r>
                          </w:p>
                        </w:tc>
                      </w:tr>
                    </w:tbl>
                    <w:p w14:paraId="5FDD4347" w14:textId="77777777" w:rsidR="001973A2" w:rsidRDefault="001973A2" w:rsidP="008365CF">
                      <w:pPr>
                        <w:jc w:val="right"/>
                      </w:pPr>
                    </w:p>
                  </w:txbxContent>
                </v:textbox>
                <w10:wrap anchorx="margin"/>
              </v:shape>
            </w:pict>
          </mc:Fallback>
        </mc:AlternateContent>
      </w:r>
      <w:bookmarkEnd w:id="238"/>
      <w:bookmarkEnd w:id="239"/>
      <w:bookmarkEnd w:id="240"/>
      <w:bookmarkEnd w:id="241"/>
    </w:p>
    <w:p w14:paraId="74AB9161" w14:textId="77777777" w:rsidR="008365CF" w:rsidRDefault="008365CF" w:rsidP="008365CF">
      <w:pPr>
        <w:pStyle w:val="Tiumccp1"/>
        <w:rPr>
          <w:lang w:val="vi-VN"/>
        </w:rPr>
      </w:pPr>
    </w:p>
    <w:p w14:paraId="74F5340A" w14:textId="77777777" w:rsidR="008365CF" w:rsidRDefault="008365CF" w:rsidP="008365CF">
      <w:pPr>
        <w:pStyle w:val="Tiumccp1"/>
        <w:rPr>
          <w:lang w:val="vi-VN"/>
        </w:rPr>
      </w:pPr>
    </w:p>
    <w:p w14:paraId="7DDA62EF" w14:textId="77777777" w:rsidR="008365CF" w:rsidRDefault="008365CF" w:rsidP="008365CF">
      <w:pPr>
        <w:pStyle w:val="Tiumccp1"/>
        <w:rPr>
          <w:lang w:val="vi-VN"/>
        </w:rPr>
      </w:pPr>
    </w:p>
    <w:p w14:paraId="3E125C0B" w14:textId="77777777" w:rsidR="008365CF" w:rsidRDefault="008365CF" w:rsidP="008365CF">
      <w:pPr>
        <w:pStyle w:val="Tiumccp1"/>
        <w:rPr>
          <w:lang w:val="vi-VN"/>
        </w:rPr>
      </w:pPr>
    </w:p>
    <w:p w14:paraId="6161D727" w14:textId="77777777" w:rsidR="008365CF" w:rsidRDefault="008365CF" w:rsidP="008365CF">
      <w:pPr>
        <w:pStyle w:val="Tiumccp1"/>
        <w:rPr>
          <w:lang w:val="vi-VN"/>
        </w:rPr>
      </w:pPr>
    </w:p>
    <w:p w14:paraId="0187E61D" w14:textId="77777777" w:rsidR="008365CF" w:rsidRDefault="008365CF" w:rsidP="008365CF">
      <w:pPr>
        <w:pStyle w:val="Tiumccp1"/>
        <w:rPr>
          <w:lang w:val="vi-VN"/>
        </w:rPr>
      </w:pPr>
    </w:p>
    <w:p w14:paraId="55938C13" w14:textId="77777777" w:rsidR="008365CF" w:rsidRDefault="008365CF" w:rsidP="008365CF">
      <w:pPr>
        <w:pStyle w:val="Tiumccp1"/>
        <w:rPr>
          <w:lang w:val="vi-VN"/>
        </w:rPr>
      </w:pPr>
    </w:p>
    <w:p w14:paraId="18718ED2" w14:textId="77777777" w:rsidR="008365CF" w:rsidRDefault="008365CF" w:rsidP="008365CF">
      <w:pPr>
        <w:pStyle w:val="Tiumccp1"/>
        <w:rPr>
          <w:lang w:val="vi-VN"/>
        </w:rPr>
      </w:pPr>
    </w:p>
    <w:p w14:paraId="5780CC07" w14:textId="77777777" w:rsidR="008365CF" w:rsidRDefault="008365CF" w:rsidP="008365CF">
      <w:pPr>
        <w:pStyle w:val="Tiumccp1"/>
        <w:rPr>
          <w:lang w:val="vi-VN"/>
        </w:rPr>
      </w:pPr>
    </w:p>
    <w:p w14:paraId="03201C29" w14:textId="77777777" w:rsidR="008365CF" w:rsidRDefault="008365CF" w:rsidP="008365CF">
      <w:pPr>
        <w:pStyle w:val="Tiumccp1"/>
        <w:rPr>
          <w:lang w:val="vi-VN"/>
        </w:rPr>
      </w:pPr>
    </w:p>
    <w:p w14:paraId="01E50ECA" w14:textId="77777777" w:rsidR="008365CF" w:rsidRDefault="008365CF" w:rsidP="008365CF">
      <w:pPr>
        <w:pStyle w:val="Tiumccp1"/>
        <w:rPr>
          <w:lang w:val="vi-VN"/>
        </w:rPr>
      </w:pPr>
    </w:p>
    <w:p w14:paraId="4B751036" w14:textId="77777777" w:rsidR="008365CF" w:rsidRDefault="008365CF" w:rsidP="008365CF">
      <w:pPr>
        <w:pStyle w:val="Tiumccp1"/>
        <w:rPr>
          <w:lang w:val="vi-VN"/>
        </w:rPr>
      </w:pPr>
    </w:p>
    <w:p w14:paraId="64FBB443" w14:textId="77777777" w:rsidR="008365CF" w:rsidRDefault="008365CF" w:rsidP="008365CF">
      <w:pPr>
        <w:pStyle w:val="Tiumccp1"/>
        <w:rPr>
          <w:lang w:val="vi-VN"/>
        </w:rPr>
      </w:pPr>
    </w:p>
    <w:p w14:paraId="273F5FEF" w14:textId="77777777" w:rsidR="008365CF" w:rsidRDefault="008365CF" w:rsidP="008365CF">
      <w:pPr>
        <w:pStyle w:val="Tiumccp1"/>
        <w:rPr>
          <w:lang w:val="vi-VN"/>
        </w:rPr>
      </w:pPr>
    </w:p>
    <w:p w14:paraId="45501563" w14:textId="77777777" w:rsidR="008365CF" w:rsidRDefault="008365CF" w:rsidP="008365CF">
      <w:pPr>
        <w:pStyle w:val="Tiumccp1"/>
        <w:rPr>
          <w:lang w:val="vi-VN"/>
        </w:rPr>
      </w:pPr>
    </w:p>
    <w:p w14:paraId="2C514E55" w14:textId="77777777" w:rsidR="008365CF" w:rsidRDefault="008365CF" w:rsidP="008365CF">
      <w:pPr>
        <w:pStyle w:val="Tiumccp1"/>
        <w:rPr>
          <w:lang w:val="vi-VN"/>
        </w:rPr>
      </w:pPr>
    </w:p>
    <w:p w14:paraId="4636E4C7" w14:textId="77777777" w:rsidR="008365CF" w:rsidRDefault="008365CF" w:rsidP="008365CF">
      <w:pPr>
        <w:pStyle w:val="Tiumccp1"/>
        <w:rPr>
          <w:lang w:val="vi-VN"/>
        </w:rPr>
      </w:pPr>
    </w:p>
    <w:p w14:paraId="42F36E39" w14:textId="77777777" w:rsidR="008365CF" w:rsidRDefault="008365CF" w:rsidP="008365CF">
      <w:pPr>
        <w:pStyle w:val="Tiumccp1"/>
        <w:rPr>
          <w:lang w:val="vi-VN"/>
        </w:rPr>
      </w:pPr>
    </w:p>
    <w:p w14:paraId="0FD868F0" w14:textId="77777777" w:rsidR="008365CF" w:rsidRDefault="008365CF" w:rsidP="008365CF">
      <w:pPr>
        <w:pStyle w:val="Tiumccp1"/>
        <w:rPr>
          <w:lang w:val="vi-VN"/>
        </w:rPr>
      </w:pPr>
    </w:p>
    <w:p w14:paraId="7C3E65B3" w14:textId="77777777" w:rsidR="008365CF" w:rsidRDefault="008365CF" w:rsidP="008365CF">
      <w:pPr>
        <w:pStyle w:val="Tiumccp1"/>
        <w:rPr>
          <w:lang w:val="vi-VN"/>
        </w:rPr>
      </w:pPr>
    </w:p>
    <w:p w14:paraId="50EF0E2D" w14:textId="6D5D2D61" w:rsidR="009338EC" w:rsidRDefault="009338EC">
      <w:pPr>
        <w:spacing w:after="200" w:line="276" w:lineRule="auto"/>
        <w:rPr>
          <w:b/>
          <w:sz w:val="28"/>
          <w:szCs w:val="28"/>
          <w:lang w:val="vi-VN"/>
        </w:rPr>
      </w:pPr>
      <w:r>
        <w:rPr>
          <w:lang w:val="vi-VN"/>
        </w:rPr>
        <w:br w:type="page"/>
      </w:r>
    </w:p>
    <w:p w14:paraId="2AA2E344" w14:textId="77777777" w:rsidR="008365CF" w:rsidRDefault="008365CF" w:rsidP="008365CF">
      <w:pPr>
        <w:pStyle w:val="Tiumccp1"/>
        <w:rPr>
          <w:lang w:val="vi-VN"/>
        </w:rPr>
      </w:pPr>
    </w:p>
    <w:p w14:paraId="7DFFBFB7" w14:textId="77777777" w:rsidR="008365CF" w:rsidRDefault="008365CF" w:rsidP="008365CF">
      <w:pPr>
        <w:pStyle w:val="Tiumccp1"/>
        <w:rPr>
          <w:lang w:val="vi-VN"/>
        </w:rPr>
      </w:pPr>
    </w:p>
    <w:p w14:paraId="576ADAD9" w14:textId="7C59BDB3" w:rsidR="008365CF" w:rsidRDefault="008365CF" w:rsidP="008365CF">
      <w:pPr>
        <w:pStyle w:val="Tiumccp1"/>
        <w:rPr>
          <w:lang w:val="vi-VN"/>
        </w:rPr>
      </w:pPr>
    </w:p>
    <w:p w14:paraId="395A8AFA" w14:textId="19CF66E1" w:rsidR="008365CF" w:rsidRDefault="001673DE" w:rsidP="008365CF">
      <w:pPr>
        <w:pStyle w:val="Tiumccp1"/>
        <w:rPr>
          <w:lang w:val="vi-VN"/>
        </w:rPr>
      </w:pPr>
      <w:bookmarkStart w:id="242" w:name="_Toc44339229"/>
      <w:bookmarkStart w:id="243" w:name="_Toc44580993"/>
      <w:bookmarkStart w:id="244" w:name="_Toc44595650"/>
      <w:bookmarkStart w:id="245" w:name="_Toc44596633"/>
      <w:r>
        <w:rPr>
          <w:noProof/>
          <w:lang w:val="vi-VN" w:eastAsia="vi-VN"/>
        </w:rPr>
        <mc:AlternateContent>
          <mc:Choice Requires="wps">
            <w:drawing>
              <wp:anchor distT="0" distB="0" distL="114300" distR="114300" simplePos="0" relativeHeight="251687936" behindDoc="0" locked="0" layoutInCell="1" allowOverlap="1" wp14:anchorId="5E15422B" wp14:editId="268F8395">
                <wp:simplePos x="0" y="0"/>
                <wp:positionH relativeFrom="column">
                  <wp:posOffset>-860107</wp:posOffset>
                </wp:positionH>
                <wp:positionV relativeFrom="paragraph">
                  <wp:posOffset>187642</wp:posOffset>
                </wp:positionV>
                <wp:extent cx="7828280" cy="5329873"/>
                <wp:effectExtent l="0" t="7938" r="12383" b="12382"/>
                <wp:wrapNone/>
                <wp:docPr id="49" name="Text Box 49"/>
                <wp:cNvGraphicFramePr/>
                <a:graphic xmlns:a="http://schemas.openxmlformats.org/drawingml/2006/main">
                  <a:graphicData uri="http://schemas.microsoft.com/office/word/2010/wordprocessingShape">
                    <wps:wsp>
                      <wps:cNvSpPr txBox="1"/>
                      <wps:spPr>
                        <a:xfrm rot="5400000">
                          <a:off x="0" y="0"/>
                          <a:ext cx="7828280" cy="532987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1057"/>
                              <w:gridCol w:w="1080"/>
                            </w:tblGrid>
                            <w:tr w:rsidR="001973A2" w14:paraId="4EB072B4" w14:textId="77777777" w:rsidTr="00A70971">
                              <w:trPr>
                                <w:trHeight w:val="379"/>
                              </w:trPr>
                              <w:tc>
                                <w:tcPr>
                                  <w:tcW w:w="985" w:type="dxa"/>
                                  <w:vMerge w:val="restart"/>
                                  <w:vAlign w:val="center"/>
                                </w:tcPr>
                                <w:p w14:paraId="289913F7" w14:textId="5A2B9107" w:rsidR="001973A2" w:rsidRDefault="001973A2" w:rsidP="00B614CA">
                                  <w:pPr>
                                    <w:pStyle w:val="Nidungvnbn"/>
                                    <w:ind w:firstLine="0"/>
                                    <w:jc w:val="center"/>
                                    <w:rPr>
                                      <w:b/>
                                    </w:rPr>
                                  </w:pPr>
                                  <w:r>
                                    <w:rPr>
                                      <w:b/>
                                    </w:rPr>
                                    <w:t>Tên phân loại</w:t>
                                  </w:r>
                                </w:p>
                              </w:tc>
                              <w:tc>
                                <w:tcPr>
                                  <w:tcW w:w="2772" w:type="dxa"/>
                                  <w:vMerge w:val="restart"/>
                                  <w:vAlign w:val="center"/>
                                </w:tcPr>
                                <w:p w14:paraId="139FB0CB" w14:textId="7153AD19" w:rsidR="001973A2" w:rsidRDefault="001973A2" w:rsidP="00B614CA">
                                  <w:pPr>
                                    <w:pStyle w:val="Nidungvnbn"/>
                                    <w:ind w:firstLine="0"/>
                                    <w:jc w:val="center"/>
                                    <w:rPr>
                                      <w:b/>
                                    </w:rPr>
                                  </w:pPr>
                                  <w:r>
                                    <w:rPr>
                                      <w:b/>
                                    </w:rPr>
                                    <w:t>Tên tập dữ liệu</w:t>
                                  </w:r>
                                </w:p>
                              </w:tc>
                              <w:tc>
                                <w:tcPr>
                                  <w:tcW w:w="3813" w:type="dxa"/>
                                  <w:gridSpan w:val="4"/>
                                </w:tcPr>
                                <w:p w14:paraId="704E08DA" w14:textId="77777777" w:rsidR="001973A2" w:rsidRDefault="001973A2" w:rsidP="00B614CA">
                                  <w:pPr>
                                    <w:pStyle w:val="Nidungvnbn"/>
                                    <w:ind w:firstLine="0"/>
                                    <w:jc w:val="center"/>
                                    <w:rPr>
                                      <w:b/>
                                    </w:rPr>
                                  </w:pPr>
                                  <w:r>
                                    <w:rPr>
                                      <w:b/>
                                    </w:rPr>
                                    <w:t>Nhóm tác giả</w:t>
                                  </w:r>
                                </w:p>
                                <w:p w14:paraId="7CB67A5E" w14:textId="77777777" w:rsidR="001973A2" w:rsidRDefault="001973A2" w:rsidP="00B614CA">
                                  <w:pPr>
                                    <w:pStyle w:val="Nidungvnbn"/>
                                    <w:ind w:firstLine="0"/>
                                    <w:jc w:val="center"/>
                                    <w:rPr>
                                      <w:b/>
                                    </w:rPr>
                                  </w:pPr>
                                  <w:r>
                                    <w:rPr>
                                      <w:b/>
                                    </w:rPr>
                                    <w:t>tiền thực nghiệm</w:t>
                                  </w:r>
                                </w:p>
                              </w:tc>
                              <w:tc>
                                <w:tcPr>
                                  <w:tcW w:w="4125" w:type="dxa"/>
                                  <w:gridSpan w:val="4"/>
                                </w:tcPr>
                                <w:p w14:paraId="45C6007A" w14:textId="77777777" w:rsidR="001973A2" w:rsidRDefault="001973A2" w:rsidP="00B614CA">
                                  <w:pPr>
                                    <w:pStyle w:val="Nidungvnbn"/>
                                    <w:ind w:firstLine="0"/>
                                    <w:jc w:val="center"/>
                                    <w:rPr>
                                      <w:b/>
                                    </w:rPr>
                                  </w:pPr>
                                  <w:r>
                                    <w:rPr>
                                      <w:b/>
                                    </w:rPr>
                                    <w:t>Thực nghiệm</w:t>
                                  </w:r>
                                </w:p>
                                <w:p w14:paraId="47BFDB86" w14:textId="15793B49" w:rsidR="001973A2" w:rsidRDefault="001973A2" w:rsidP="00B614CA">
                                  <w:pPr>
                                    <w:pStyle w:val="Nidungvnbn"/>
                                    <w:ind w:firstLine="0"/>
                                    <w:jc w:val="center"/>
                                    <w:rPr>
                                      <w:b/>
                                    </w:rPr>
                                  </w:pPr>
                                  <w:r>
                                    <w:rPr>
                                      <w:b/>
                                    </w:rPr>
                                    <w:t>của bản thân</w:t>
                                  </w:r>
                                </w:p>
                              </w:tc>
                            </w:tr>
                            <w:tr w:rsidR="001973A2" w14:paraId="0086B7B6" w14:textId="77777777" w:rsidTr="00A70971">
                              <w:trPr>
                                <w:trHeight w:val="379"/>
                              </w:trPr>
                              <w:tc>
                                <w:tcPr>
                                  <w:tcW w:w="985" w:type="dxa"/>
                                  <w:vMerge/>
                                </w:tcPr>
                                <w:p w14:paraId="622D4BB0" w14:textId="77777777" w:rsidR="001973A2" w:rsidRDefault="001973A2" w:rsidP="00C17EA6">
                                  <w:pPr>
                                    <w:pStyle w:val="Nidungvnbn"/>
                                    <w:jc w:val="center"/>
                                    <w:rPr>
                                      <w:b/>
                                    </w:rPr>
                                  </w:pPr>
                                </w:p>
                              </w:tc>
                              <w:tc>
                                <w:tcPr>
                                  <w:tcW w:w="2772" w:type="dxa"/>
                                  <w:vMerge/>
                                </w:tcPr>
                                <w:p w14:paraId="7EBD9924" w14:textId="77777777" w:rsidR="001973A2" w:rsidRDefault="001973A2" w:rsidP="00C17EA6">
                                  <w:pPr>
                                    <w:pStyle w:val="Nidungvnbn"/>
                                    <w:jc w:val="center"/>
                                    <w:rPr>
                                      <w:b/>
                                    </w:rPr>
                                  </w:pPr>
                                </w:p>
                              </w:tc>
                              <w:tc>
                                <w:tcPr>
                                  <w:tcW w:w="912" w:type="dxa"/>
                                </w:tcPr>
                                <w:p w14:paraId="4AA90419" w14:textId="77777777" w:rsidR="001973A2" w:rsidRDefault="001973A2" w:rsidP="00C17EA6">
                                  <w:pPr>
                                    <w:pStyle w:val="Nidungvnbn"/>
                                    <w:ind w:firstLine="0"/>
                                    <w:jc w:val="center"/>
                                    <w:rPr>
                                      <w:b/>
                                      <w:sz w:val="24"/>
                                      <w:szCs w:val="24"/>
                                    </w:rPr>
                                  </w:pPr>
                                  <w:r>
                                    <w:rPr>
                                      <w:b/>
                                    </w:rPr>
                                    <w:t>Pre</w:t>
                                  </w:r>
                                </w:p>
                              </w:tc>
                              <w:tc>
                                <w:tcPr>
                                  <w:tcW w:w="912" w:type="dxa"/>
                                </w:tcPr>
                                <w:p w14:paraId="510EFD09" w14:textId="77777777" w:rsidR="001973A2" w:rsidRDefault="001973A2" w:rsidP="00C17EA6">
                                  <w:pPr>
                                    <w:pStyle w:val="Nidungvnbn"/>
                                    <w:ind w:firstLine="0"/>
                                    <w:jc w:val="center"/>
                                    <w:rPr>
                                      <w:b/>
                                    </w:rPr>
                                  </w:pPr>
                                  <w:r>
                                    <w:rPr>
                                      <w:b/>
                                    </w:rPr>
                                    <w:t>Acc</w:t>
                                  </w:r>
                                </w:p>
                              </w:tc>
                              <w:tc>
                                <w:tcPr>
                                  <w:tcW w:w="912" w:type="dxa"/>
                                </w:tcPr>
                                <w:p w14:paraId="470E26D3" w14:textId="77777777" w:rsidR="001973A2" w:rsidRDefault="001973A2" w:rsidP="00C17EA6">
                                  <w:pPr>
                                    <w:pStyle w:val="Nidungvnbn"/>
                                    <w:ind w:firstLine="0"/>
                                    <w:jc w:val="center"/>
                                    <w:rPr>
                                      <w:b/>
                                      <w:sz w:val="24"/>
                                      <w:szCs w:val="24"/>
                                    </w:rPr>
                                  </w:pPr>
                                  <w:r>
                                    <w:rPr>
                                      <w:b/>
                                    </w:rPr>
                                    <w:t>Rec</w:t>
                                  </w:r>
                                </w:p>
                              </w:tc>
                              <w:tc>
                                <w:tcPr>
                                  <w:tcW w:w="1077" w:type="dxa"/>
                                </w:tcPr>
                                <w:p w14:paraId="04F43D5B" w14:textId="77777777" w:rsidR="001973A2" w:rsidRDefault="001973A2" w:rsidP="00C17EA6">
                                  <w:pPr>
                                    <w:pStyle w:val="Nidungvnbn"/>
                                    <w:ind w:firstLine="0"/>
                                    <w:jc w:val="center"/>
                                    <w:rPr>
                                      <w:b/>
                                    </w:rPr>
                                  </w:pPr>
                                  <w:r>
                                    <w:rPr>
                                      <w:b/>
                                      <w:lang w:val="vi-VN"/>
                                    </w:rPr>
                                    <w:t>TrT</w:t>
                                  </w:r>
                                </w:p>
                              </w:tc>
                              <w:tc>
                                <w:tcPr>
                                  <w:tcW w:w="994" w:type="dxa"/>
                                </w:tcPr>
                                <w:p w14:paraId="28E2713A" w14:textId="77777777" w:rsidR="001973A2" w:rsidRDefault="001973A2" w:rsidP="00C17EA6">
                                  <w:pPr>
                                    <w:pStyle w:val="Nidungvnbn"/>
                                    <w:ind w:firstLine="0"/>
                                    <w:jc w:val="center"/>
                                    <w:rPr>
                                      <w:b/>
                                      <w:sz w:val="24"/>
                                      <w:szCs w:val="24"/>
                                    </w:rPr>
                                  </w:pPr>
                                  <w:r>
                                    <w:rPr>
                                      <w:b/>
                                    </w:rPr>
                                    <w:t>Pre</w:t>
                                  </w:r>
                                </w:p>
                              </w:tc>
                              <w:tc>
                                <w:tcPr>
                                  <w:tcW w:w="994" w:type="dxa"/>
                                </w:tcPr>
                                <w:p w14:paraId="121E7525" w14:textId="77777777" w:rsidR="001973A2" w:rsidRDefault="001973A2" w:rsidP="00C17EA6">
                                  <w:pPr>
                                    <w:pStyle w:val="Nidungvnbn"/>
                                    <w:ind w:firstLine="0"/>
                                    <w:jc w:val="center"/>
                                    <w:rPr>
                                      <w:b/>
                                    </w:rPr>
                                  </w:pPr>
                                  <w:r>
                                    <w:rPr>
                                      <w:b/>
                                    </w:rPr>
                                    <w:t>Acc</w:t>
                                  </w:r>
                                </w:p>
                              </w:tc>
                              <w:tc>
                                <w:tcPr>
                                  <w:tcW w:w="1057" w:type="dxa"/>
                                </w:tcPr>
                                <w:p w14:paraId="3580D353" w14:textId="77777777" w:rsidR="001973A2" w:rsidRDefault="001973A2" w:rsidP="00C17EA6">
                                  <w:pPr>
                                    <w:pStyle w:val="Nidungvnbn"/>
                                    <w:ind w:firstLine="0"/>
                                    <w:jc w:val="center"/>
                                    <w:rPr>
                                      <w:b/>
                                      <w:sz w:val="24"/>
                                      <w:szCs w:val="24"/>
                                    </w:rPr>
                                  </w:pPr>
                                  <w:r>
                                    <w:rPr>
                                      <w:b/>
                                    </w:rPr>
                                    <w:t>Rec</w:t>
                                  </w:r>
                                </w:p>
                              </w:tc>
                              <w:tc>
                                <w:tcPr>
                                  <w:tcW w:w="1080" w:type="dxa"/>
                                </w:tcPr>
                                <w:p w14:paraId="2A37EA8D" w14:textId="77777777" w:rsidR="001973A2" w:rsidRDefault="001973A2" w:rsidP="00C17EA6">
                                  <w:pPr>
                                    <w:pStyle w:val="Nidungvnbn"/>
                                    <w:ind w:firstLine="0"/>
                                    <w:jc w:val="center"/>
                                    <w:rPr>
                                      <w:b/>
                                    </w:rPr>
                                  </w:pPr>
                                  <w:r>
                                    <w:rPr>
                                      <w:b/>
                                    </w:rPr>
                                    <w:t>TrT</w:t>
                                  </w:r>
                                </w:p>
                              </w:tc>
                            </w:tr>
                            <w:tr w:rsidR="001973A2" w14:paraId="7CB648C0" w14:textId="77777777" w:rsidTr="00A70971">
                              <w:trPr>
                                <w:trHeight w:val="379"/>
                              </w:trPr>
                              <w:tc>
                                <w:tcPr>
                                  <w:tcW w:w="985" w:type="dxa"/>
                                  <w:vMerge w:val="restart"/>
                                  <w:vAlign w:val="center"/>
                                </w:tcPr>
                                <w:p w14:paraId="4B426F1F" w14:textId="6B974F1E" w:rsidR="001973A2" w:rsidRPr="00C53D88" w:rsidRDefault="001973A2" w:rsidP="00A70971">
                                  <w:pPr>
                                    <w:pStyle w:val="Nidungvnbn"/>
                                    <w:ind w:firstLine="0"/>
                                    <w:jc w:val="center"/>
                                  </w:pPr>
                                  <w:r>
                                    <w:t>FCN</w:t>
                                  </w:r>
                                </w:p>
                              </w:tc>
                              <w:tc>
                                <w:tcPr>
                                  <w:tcW w:w="2772" w:type="dxa"/>
                                  <w:vAlign w:val="bottom"/>
                                </w:tcPr>
                                <w:p w14:paraId="4EADE655" w14:textId="4C189EAF" w:rsidR="001973A2" w:rsidRDefault="001973A2" w:rsidP="00A70971">
                                  <w:pPr>
                                    <w:pStyle w:val="Nidungvnbn"/>
                                    <w:ind w:firstLine="0"/>
                                    <w:jc w:val="left"/>
                                    <w:rPr>
                                      <w:b/>
                                    </w:rPr>
                                  </w:pPr>
                                  <w:r>
                                    <w:rPr>
                                      <w:color w:val="000000"/>
                                      <w:sz w:val="22"/>
                                      <w:szCs w:val="22"/>
                                    </w:rPr>
                                    <w:t>Wine</w:t>
                                  </w:r>
                                </w:p>
                              </w:tc>
                              <w:tc>
                                <w:tcPr>
                                  <w:tcW w:w="912" w:type="dxa"/>
                                  <w:vAlign w:val="bottom"/>
                                </w:tcPr>
                                <w:p w14:paraId="006A29AB" w14:textId="678C8241" w:rsidR="001973A2" w:rsidRDefault="001973A2" w:rsidP="00A70971">
                                  <w:pPr>
                                    <w:pStyle w:val="Nidungvnbn"/>
                                    <w:ind w:firstLine="0"/>
                                    <w:jc w:val="right"/>
                                  </w:pPr>
                                  <w:r>
                                    <w:rPr>
                                      <w:color w:val="000000"/>
                                      <w:sz w:val="22"/>
                                      <w:szCs w:val="22"/>
                                    </w:rPr>
                                    <w:t>0.25</w:t>
                                  </w:r>
                                </w:p>
                              </w:tc>
                              <w:tc>
                                <w:tcPr>
                                  <w:tcW w:w="912" w:type="dxa"/>
                                  <w:vAlign w:val="bottom"/>
                                </w:tcPr>
                                <w:p w14:paraId="03CD2FFC" w14:textId="146DD9EC" w:rsidR="001973A2" w:rsidRDefault="001973A2" w:rsidP="00A70971">
                                  <w:pPr>
                                    <w:pStyle w:val="Nidungvnbn"/>
                                    <w:ind w:firstLine="0"/>
                                    <w:jc w:val="right"/>
                                  </w:pPr>
                                  <w:r>
                                    <w:rPr>
                                      <w:color w:val="000000"/>
                                      <w:sz w:val="22"/>
                                      <w:szCs w:val="22"/>
                                    </w:rPr>
                                    <w:t>0.5</w:t>
                                  </w:r>
                                </w:p>
                              </w:tc>
                              <w:tc>
                                <w:tcPr>
                                  <w:tcW w:w="912" w:type="dxa"/>
                                  <w:vAlign w:val="bottom"/>
                                </w:tcPr>
                                <w:p w14:paraId="71B68620" w14:textId="554DF233" w:rsidR="001973A2" w:rsidRDefault="001973A2" w:rsidP="00A70971">
                                  <w:pPr>
                                    <w:pStyle w:val="Nidungvnbn"/>
                                    <w:ind w:firstLine="0"/>
                                    <w:jc w:val="right"/>
                                  </w:pPr>
                                  <w:r>
                                    <w:rPr>
                                      <w:color w:val="000000"/>
                                      <w:sz w:val="22"/>
                                      <w:szCs w:val="22"/>
                                    </w:rPr>
                                    <w:t>0.5</w:t>
                                  </w:r>
                                </w:p>
                              </w:tc>
                              <w:tc>
                                <w:tcPr>
                                  <w:tcW w:w="1077" w:type="dxa"/>
                                  <w:vAlign w:val="bottom"/>
                                </w:tcPr>
                                <w:p w14:paraId="02446C14" w14:textId="2A516299" w:rsidR="001973A2" w:rsidRDefault="001973A2" w:rsidP="00A70971">
                                  <w:pPr>
                                    <w:pStyle w:val="Nidungvnbn"/>
                                    <w:ind w:firstLine="0"/>
                                    <w:jc w:val="right"/>
                                  </w:pPr>
                                  <w:r>
                                    <w:rPr>
                                      <w:color w:val="000000"/>
                                      <w:sz w:val="22"/>
                                      <w:szCs w:val="22"/>
                                    </w:rPr>
                                    <w:t>280.8</w:t>
                                  </w:r>
                                </w:p>
                              </w:tc>
                              <w:tc>
                                <w:tcPr>
                                  <w:tcW w:w="994" w:type="dxa"/>
                                  <w:vAlign w:val="bottom"/>
                                </w:tcPr>
                                <w:p w14:paraId="15F2E574" w14:textId="322A2EA1" w:rsidR="001973A2" w:rsidRDefault="001973A2" w:rsidP="00A70971">
                                  <w:pPr>
                                    <w:pStyle w:val="Nidungvnbn"/>
                                    <w:ind w:firstLine="0"/>
                                    <w:jc w:val="right"/>
                                  </w:pPr>
                                  <w:r>
                                    <w:rPr>
                                      <w:color w:val="000000"/>
                                      <w:sz w:val="22"/>
                                      <w:szCs w:val="22"/>
                                    </w:rPr>
                                    <w:t>0.6607</w:t>
                                  </w:r>
                                </w:p>
                              </w:tc>
                              <w:tc>
                                <w:tcPr>
                                  <w:tcW w:w="994" w:type="dxa"/>
                                  <w:vAlign w:val="bottom"/>
                                </w:tcPr>
                                <w:p w14:paraId="225950BC" w14:textId="174BB43A" w:rsidR="001973A2" w:rsidRDefault="001973A2" w:rsidP="00A70971">
                                  <w:pPr>
                                    <w:pStyle w:val="Nidungvnbn"/>
                                    <w:ind w:firstLine="0"/>
                                    <w:jc w:val="right"/>
                                  </w:pPr>
                                  <w:r>
                                    <w:rPr>
                                      <w:color w:val="000000"/>
                                      <w:sz w:val="22"/>
                                      <w:szCs w:val="22"/>
                                    </w:rPr>
                                    <w:t>0.6111</w:t>
                                  </w:r>
                                </w:p>
                              </w:tc>
                              <w:tc>
                                <w:tcPr>
                                  <w:tcW w:w="1057" w:type="dxa"/>
                                  <w:vAlign w:val="bottom"/>
                                </w:tcPr>
                                <w:p w14:paraId="577B129D" w14:textId="4E4DD176" w:rsidR="001973A2" w:rsidRDefault="001973A2" w:rsidP="00A70971">
                                  <w:pPr>
                                    <w:pStyle w:val="Nidungvnbn"/>
                                    <w:ind w:firstLine="0"/>
                                    <w:jc w:val="right"/>
                                  </w:pPr>
                                  <w:r>
                                    <w:rPr>
                                      <w:color w:val="000000"/>
                                      <w:sz w:val="22"/>
                                      <w:szCs w:val="22"/>
                                    </w:rPr>
                                    <w:t>0.6111</w:t>
                                  </w:r>
                                </w:p>
                              </w:tc>
                              <w:tc>
                                <w:tcPr>
                                  <w:tcW w:w="1080" w:type="dxa"/>
                                  <w:vAlign w:val="bottom"/>
                                </w:tcPr>
                                <w:p w14:paraId="2785F478" w14:textId="1A698525" w:rsidR="001973A2" w:rsidRDefault="001973A2" w:rsidP="00A70971">
                                  <w:pPr>
                                    <w:pStyle w:val="Nidungvnbn"/>
                                    <w:ind w:firstLine="0"/>
                                    <w:jc w:val="right"/>
                                  </w:pPr>
                                  <w:r>
                                    <w:rPr>
                                      <w:color w:val="000000"/>
                                      <w:sz w:val="22"/>
                                      <w:szCs w:val="22"/>
                                    </w:rPr>
                                    <w:t>191.1</w:t>
                                  </w:r>
                                </w:p>
                              </w:tc>
                            </w:tr>
                            <w:tr w:rsidR="001973A2" w14:paraId="14018C9A" w14:textId="77777777" w:rsidTr="00A70971">
                              <w:trPr>
                                <w:trHeight w:val="379"/>
                              </w:trPr>
                              <w:tc>
                                <w:tcPr>
                                  <w:tcW w:w="985" w:type="dxa"/>
                                  <w:vMerge/>
                                  <w:vAlign w:val="center"/>
                                </w:tcPr>
                                <w:p w14:paraId="7811EBED" w14:textId="77777777" w:rsidR="001973A2" w:rsidRDefault="001973A2" w:rsidP="00A70971">
                                  <w:pPr>
                                    <w:pStyle w:val="Nidungvnbn"/>
                                    <w:ind w:firstLine="0"/>
                                    <w:jc w:val="center"/>
                                    <w:rPr>
                                      <w:b/>
                                    </w:rPr>
                                  </w:pPr>
                                </w:p>
                              </w:tc>
                              <w:tc>
                                <w:tcPr>
                                  <w:tcW w:w="2772" w:type="dxa"/>
                                  <w:vAlign w:val="bottom"/>
                                </w:tcPr>
                                <w:p w14:paraId="6294DECD" w14:textId="0F4059C8" w:rsidR="001973A2" w:rsidRDefault="001973A2" w:rsidP="00A70971">
                                  <w:pPr>
                                    <w:pStyle w:val="Nidungvnbn"/>
                                    <w:ind w:firstLine="0"/>
                                    <w:jc w:val="left"/>
                                    <w:rPr>
                                      <w:b/>
                                    </w:rPr>
                                  </w:pPr>
                                  <w:r>
                                    <w:rPr>
                                      <w:color w:val="000000"/>
                                      <w:sz w:val="22"/>
                                      <w:szCs w:val="22"/>
                                    </w:rPr>
                                    <w:t>WordSynonyms</w:t>
                                  </w:r>
                                </w:p>
                              </w:tc>
                              <w:tc>
                                <w:tcPr>
                                  <w:tcW w:w="912" w:type="dxa"/>
                                  <w:vAlign w:val="bottom"/>
                                </w:tcPr>
                                <w:p w14:paraId="04345A7C" w14:textId="32C10B19" w:rsidR="001973A2" w:rsidRDefault="001973A2" w:rsidP="00A70971">
                                  <w:pPr>
                                    <w:pStyle w:val="Nidungvnbn"/>
                                    <w:ind w:firstLine="0"/>
                                    <w:jc w:val="right"/>
                                  </w:pPr>
                                  <w:r>
                                    <w:rPr>
                                      <w:color w:val="000000"/>
                                      <w:sz w:val="22"/>
                                      <w:szCs w:val="22"/>
                                    </w:rPr>
                                    <w:t>0.5144</w:t>
                                  </w:r>
                                </w:p>
                              </w:tc>
                              <w:tc>
                                <w:tcPr>
                                  <w:tcW w:w="912" w:type="dxa"/>
                                  <w:vAlign w:val="bottom"/>
                                </w:tcPr>
                                <w:p w14:paraId="677FEBC2" w14:textId="32D395D3" w:rsidR="001973A2" w:rsidRDefault="001973A2" w:rsidP="00A70971">
                                  <w:pPr>
                                    <w:pStyle w:val="Nidungvnbn"/>
                                    <w:ind w:firstLine="0"/>
                                    <w:jc w:val="right"/>
                                  </w:pPr>
                                  <w:r>
                                    <w:rPr>
                                      <w:color w:val="000000"/>
                                      <w:sz w:val="22"/>
                                      <w:szCs w:val="22"/>
                                    </w:rPr>
                                    <w:t>0.5596</w:t>
                                  </w:r>
                                </w:p>
                              </w:tc>
                              <w:tc>
                                <w:tcPr>
                                  <w:tcW w:w="912" w:type="dxa"/>
                                  <w:vAlign w:val="bottom"/>
                                </w:tcPr>
                                <w:p w14:paraId="318471D4" w14:textId="7A278E06" w:rsidR="001973A2" w:rsidRDefault="001973A2" w:rsidP="00A70971">
                                  <w:pPr>
                                    <w:pStyle w:val="Nidungvnbn"/>
                                    <w:ind w:firstLine="0"/>
                                    <w:jc w:val="right"/>
                                  </w:pPr>
                                  <w:r>
                                    <w:rPr>
                                      <w:color w:val="000000"/>
                                      <w:sz w:val="22"/>
                                      <w:szCs w:val="22"/>
                                    </w:rPr>
                                    <w:t>0.418</w:t>
                                  </w:r>
                                </w:p>
                              </w:tc>
                              <w:tc>
                                <w:tcPr>
                                  <w:tcW w:w="1077" w:type="dxa"/>
                                  <w:vAlign w:val="bottom"/>
                                </w:tcPr>
                                <w:p w14:paraId="410FB1A0" w14:textId="5A807C3B" w:rsidR="001973A2" w:rsidRDefault="001973A2" w:rsidP="00A70971">
                                  <w:pPr>
                                    <w:pStyle w:val="Nidungvnbn"/>
                                    <w:ind w:firstLine="0"/>
                                    <w:jc w:val="right"/>
                                  </w:pPr>
                                  <w:r>
                                    <w:rPr>
                                      <w:color w:val="000000"/>
                                      <w:sz w:val="22"/>
                                      <w:szCs w:val="22"/>
                                    </w:rPr>
                                    <w:t>694.3</w:t>
                                  </w:r>
                                </w:p>
                              </w:tc>
                              <w:tc>
                                <w:tcPr>
                                  <w:tcW w:w="994" w:type="dxa"/>
                                  <w:vAlign w:val="bottom"/>
                                </w:tcPr>
                                <w:p w14:paraId="121E1847" w14:textId="5D2597C8" w:rsidR="001973A2" w:rsidRDefault="001973A2" w:rsidP="00A70971">
                                  <w:pPr>
                                    <w:pStyle w:val="Nidungvnbn"/>
                                    <w:ind w:firstLine="0"/>
                                    <w:jc w:val="right"/>
                                  </w:pPr>
                                  <w:r>
                                    <w:rPr>
                                      <w:color w:val="000000"/>
                                      <w:sz w:val="22"/>
                                      <w:szCs w:val="22"/>
                                    </w:rPr>
                                    <w:t>0.5002</w:t>
                                  </w:r>
                                </w:p>
                              </w:tc>
                              <w:tc>
                                <w:tcPr>
                                  <w:tcW w:w="994" w:type="dxa"/>
                                  <w:vAlign w:val="bottom"/>
                                </w:tcPr>
                                <w:p w14:paraId="27960468" w14:textId="063CCE78" w:rsidR="001973A2" w:rsidRDefault="001973A2" w:rsidP="00A70971">
                                  <w:pPr>
                                    <w:pStyle w:val="Nidungvnbn"/>
                                    <w:ind w:firstLine="0"/>
                                    <w:jc w:val="right"/>
                                  </w:pPr>
                                  <w:r>
                                    <w:rPr>
                                      <w:color w:val="000000"/>
                                      <w:sz w:val="22"/>
                                      <w:szCs w:val="22"/>
                                    </w:rPr>
                                    <w:t>0.5455</w:t>
                                  </w:r>
                                </w:p>
                              </w:tc>
                              <w:tc>
                                <w:tcPr>
                                  <w:tcW w:w="1057" w:type="dxa"/>
                                  <w:vAlign w:val="bottom"/>
                                </w:tcPr>
                                <w:p w14:paraId="4133CE7E" w14:textId="65C979E7" w:rsidR="001973A2" w:rsidRDefault="001973A2" w:rsidP="00A70971">
                                  <w:pPr>
                                    <w:pStyle w:val="Nidungvnbn"/>
                                    <w:ind w:firstLine="0"/>
                                    <w:jc w:val="right"/>
                                  </w:pPr>
                                  <w:r>
                                    <w:rPr>
                                      <w:color w:val="000000"/>
                                      <w:sz w:val="22"/>
                                      <w:szCs w:val="22"/>
                                    </w:rPr>
                                    <w:t>0.3962</w:t>
                                  </w:r>
                                </w:p>
                              </w:tc>
                              <w:tc>
                                <w:tcPr>
                                  <w:tcW w:w="1080" w:type="dxa"/>
                                  <w:vAlign w:val="bottom"/>
                                </w:tcPr>
                                <w:p w14:paraId="7B8580E6" w14:textId="7D56887A" w:rsidR="001973A2" w:rsidRDefault="001973A2" w:rsidP="00A70971">
                                  <w:pPr>
                                    <w:pStyle w:val="Nidungvnbn"/>
                                    <w:ind w:firstLine="0"/>
                                    <w:jc w:val="right"/>
                                  </w:pPr>
                                  <w:r>
                                    <w:rPr>
                                      <w:color w:val="000000"/>
                                      <w:sz w:val="22"/>
                                      <w:szCs w:val="22"/>
                                    </w:rPr>
                                    <w:t>411.5</w:t>
                                  </w:r>
                                </w:p>
                              </w:tc>
                            </w:tr>
                            <w:tr w:rsidR="001973A2" w14:paraId="06A23297" w14:textId="77777777" w:rsidTr="00A70971">
                              <w:trPr>
                                <w:trHeight w:val="379"/>
                              </w:trPr>
                              <w:tc>
                                <w:tcPr>
                                  <w:tcW w:w="985" w:type="dxa"/>
                                  <w:vMerge/>
                                  <w:vAlign w:val="center"/>
                                </w:tcPr>
                                <w:p w14:paraId="1A7BBE53" w14:textId="77777777" w:rsidR="001973A2" w:rsidRDefault="001973A2" w:rsidP="00A70971">
                                  <w:pPr>
                                    <w:pStyle w:val="Nidungvnbn"/>
                                    <w:ind w:firstLine="0"/>
                                    <w:jc w:val="center"/>
                                    <w:rPr>
                                      <w:b/>
                                    </w:rPr>
                                  </w:pPr>
                                </w:p>
                              </w:tc>
                              <w:tc>
                                <w:tcPr>
                                  <w:tcW w:w="2772" w:type="dxa"/>
                                  <w:vAlign w:val="bottom"/>
                                </w:tcPr>
                                <w:p w14:paraId="1841297B" w14:textId="0E2ACD9C" w:rsidR="001973A2" w:rsidRDefault="001973A2" w:rsidP="00A70971">
                                  <w:pPr>
                                    <w:pStyle w:val="Nidungvnbn"/>
                                    <w:ind w:firstLine="0"/>
                                    <w:jc w:val="left"/>
                                    <w:rPr>
                                      <w:b/>
                                    </w:rPr>
                                  </w:pPr>
                                  <w:r>
                                    <w:rPr>
                                      <w:color w:val="000000"/>
                                      <w:sz w:val="22"/>
                                      <w:szCs w:val="22"/>
                                    </w:rPr>
                                    <w:t>Worms</w:t>
                                  </w:r>
                                </w:p>
                              </w:tc>
                              <w:tc>
                                <w:tcPr>
                                  <w:tcW w:w="912" w:type="dxa"/>
                                  <w:vAlign w:val="bottom"/>
                                </w:tcPr>
                                <w:p w14:paraId="16E1176C" w14:textId="1B1E9BE9" w:rsidR="001973A2" w:rsidRDefault="001973A2" w:rsidP="00A70971">
                                  <w:pPr>
                                    <w:pStyle w:val="Nidungvnbn"/>
                                    <w:ind w:firstLine="0"/>
                                    <w:jc w:val="right"/>
                                  </w:pPr>
                                  <w:r>
                                    <w:rPr>
                                      <w:color w:val="000000"/>
                                      <w:sz w:val="22"/>
                                      <w:szCs w:val="22"/>
                                    </w:rPr>
                                    <w:t>0.8094</w:t>
                                  </w:r>
                                </w:p>
                              </w:tc>
                              <w:tc>
                                <w:tcPr>
                                  <w:tcW w:w="912" w:type="dxa"/>
                                  <w:vAlign w:val="bottom"/>
                                </w:tcPr>
                                <w:p w14:paraId="544C4580" w14:textId="00500301" w:rsidR="001973A2" w:rsidRDefault="001973A2" w:rsidP="00A70971">
                                  <w:pPr>
                                    <w:pStyle w:val="Nidungvnbn"/>
                                    <w:ind w:firstLine="0"/>
                                    <w:jc w:val="right"/>
                                  </w:pPr>
                                  <w:r>
                                    <w:rPr>
                                      <w:color w:val="000000"/>
                                      <w:sz w:val="22"/>
                                      <w:szCs w:val="22"/>
                                    </w:rPr>
                                    <w:t>0.8052</w:t>
                                  </w:r>
                                </w:p>
                              </w:tc>
                              <w:tc>
                                <w:tcPr>
                                  <w:tcW w:w="912" w:type="dxa"/>
                                  <w:vAlign w:val="bottom"/>
                                </w:tcPr>
                                <w:p w14:paraId="0D133358" w14:textId="188FEA2C" w:rsidR="001973A2" w:rsidRDefault="001973A2" w:rsidP="00A70971">
                                  <w:pPr>
                                    <w:pStyle w:val="Nidungvnbn"/>
                                    <w:ind w:firstLine="0"/>
                                    <w:jc w:val="right"/>
                                  </w:pPr>
                                  <w:r>
                                    <w:rPr>
                                      <w:color w:val="000000"/>
                                      <w:sz w:val="22"/>
                                      <w:szCs w:val="22"/>
                                    </w:rPr>
                                    <w:t>0.7828</w:t>
                                  </w:r>
                                </w:p>
                              </w:tc>
                              <w:tc>
                                <w:tcPr>
                                  <w:tcW w:w="1077" w:type="dxa"/>
                                  <w:vAlign w:val="bottom"/>
                                </w:tcPr>
                                <w:p w14:paraId="34A56367" w14:textId="64176549" w:rsidR="001973A2" w:rsidRDefault="001973A2" w:rsidP="00A70971">
                                  <w:pPr>
                                    <w:pStyle w:val="Nidungvnbn"/>
                                    <w:ind w:firstLine="0"/>
                                    <w:jc w:val="right"/>
                                  </w:pPr>
                                  <w:r>
                                    <w:rPr>
                                      <w:color w:val="000000"/>
                                      <w:sz w:val="22"/>
                                      <w:szCs w:val="22"/>
                                    </w:rPr>
                                    <w:t>408.7</w:t>
                                  </w:r>
                                </w:p>
                              </w:tc>
                              <w:tc>
                                <w:tcPr>
                                  <w:tcW w:w="994" w:type="dxa"/>
                                  <w:vAlign w:val="bottom"/>
                                </w:tcPr>
                                <w:p w14:paraId="47E3353E" w14:textId="7BBEB04B" w:rsidR="001973A2" w:rsidRDefault="001973A2" w:rsidP="00A70971">
                                  <w:pPr>
                                    <w:pStyle w:val="Nidungvnbn"/>
                                    <w:ind w:firstLine="0"/>
                                    <w:jc w:val="right"/>
                                  </w:pPr>
                                  <w:r>
                                    <w:rPr>
                                      <w:color w:val="000000"/>
                                      <w:sz w:val="22"/>
                                      <w:szCs w:val="22"/>
                                    </w:rPr>
                                    <w:t>0.8316</w:t>
                                  </w:r>
                                </w:p>
                              </w:tc>
                              <w:tc>
                                <w:tcPr>
                                  <w:tcW w:w="994" w:type="dxa"/>
                                  <w:vAlign w:val="bottom"/>
                                </w:tcPr>
                                <w:p w14:paraId="727E68A8" w14:textId="5D7E36BD" w:rsidR="001973A2" w:rsidRDefault="001973A2" w:rsidP="00A70971">
                                  <w:pPr>
                                    <w:pStyle w:val="Nidungvnbn"/>
                                    <w:ind w:firstLine="0"/>
                                    <w:jc w:val="right"/>
                                  </w:pPr>
                                  <w:r>
                                    <w:rPr>
                                      <w:color w:val="000000"/>
                                      <w:sz w:val="22"/>
                                      <w:szCs w:val="22"/>
                                    </w:rPr>
                                    <w:t>0.7922</w:t>
                                  </w:r>
                                </w:p>
                              </w:tc>
                              <w:tc>
                                <w:tcPr>
                                  <w:tcW w:w="1057" w:type="dxa"/>
                                  <w:vAlign w:val="bottom"/>
                                </w:tcPr>
                                <w:p w14:paraId="7681ECC3" w14:textId="4E06D67D" w:rsidR="001973A2" w:rsidRDefault="001973A2" w:rsidP="00A70971">
                                  <w:pPr>
                                    <w:pStyle w:val="Nidungvnbn"/>
                                    <w:ind w:firstLine="0"/>
                                    <w:jc w:val="right"/>
                                  </w:pPr>
                                  <w:r>
                                    <w:rPr>
                                      <w:color w:val="000000"/>
                                      <w:sz w:val="22"/>
                                      <w:szCs w:val="22"/>
                                    </w:rPr>
                                    <w:t>0.7581</w:t>
                                  </w:r>
                                </w:p>
                              </w:tc>
                              <w:tc>
                                <w:tcPr>
                                  <w:tcW w:w="1080" w:type="dxa"/>
                                  <w:vAlign w:val="bottom"/>
                                </w:tcPr>
                                <w:p w14:paraId="7164FF3B" w14:textId="775F4D7A" w:rsidR="001973A2" w:rsidRDefault="001973A2" w:rsidP="00A70971">
                                  <w:pPr>
                                    <w:pStyle w:val="Nidungvnbn"/>
                                    <w:ind w:firstLine="0"/>
                                    <w:jc w:val="right"/>
                                  </w:pPr>
                                  <w:r>
                                    <w:rPr>
                                      <w:color w:val="000000"/>
                                      <w:sz w:val="22"/>
                                      <w:szCs w:val="22"/>
                                    </w:rPr>
                                    <w:t>407.9</w:t>
                                  </w:r>
                                </w:p>
                              </w:tc>
                            </w:tr>
                            <w:tr w:rsidR="001973A2" w14:paraId="0C0FE7B1" w14:textId="77777777" w:rsidTr="00A70971">
                              <w:trPr>
                                <w:trHeight w:val="379"/>
                              </w:trPr>
                              <w:tc>
                                <w:tcPr>
                                  <w:tcW w:w="985" w:type="dxa"/>
                                  <w:vMerge/>
                                  <w:vAlign w:val="center"/>
                                </w:tcPr>
                                <w:p w14:paraId="177B8228" w14:textId="77777777" w:rsidR="001973A2" w:rsidRDefault="001973A2" w:rsidP="00A70971">
                                  <w:pPr>
                                    <w:pStyle w:val="Nidungvnbn"/>
                                    <w:ind w:firstLine="0"/>
                                    <w:jc w:val="center"/>
                                    <w:rPr>
                                      <w:b/>
                                    </w:rPr>
                                  </w:pPr>
                                </w:p>
                              </w:tc>
                              <w:tc>
                                <w:tcPr>
                                  <w:tcW w:w="2772" w:type="dxa"/>
                                  <w:vAlign w:val="bottom"/>
                                </w:tcPr>
                                <w:p w14:paraId="783CEDF4" w14:textId="70959EC7" w:rsidR="001973A2" w:rsidRDefault="001973A2" w:rsidP="00A70971">
                                  <w:pPr>
                                    <w:pStyle w:val="Nidungvnbn"/>
                                    <w:ind w:firstLine="0"/>
                                    <w:jc w:val="left"/>
                                    <w:rPr>
                                      <w:b/>
                                    </w:rPr>
                                  </w:pPr>
                                  <w:r>
                                    <w:rPr>
                                      <w:color w:val="000000"/>
                                      <w:sz w:val="22"/>
                                      <w:szCs w:val="22"/>
                                    </w:rPr>
                                    <w:t>WormsTwoClass</w:t>
                                  </w:r>
                                </w:p>
                              </w:tc>
                              <w:tc>
                                <w:tcPr>
                                  <w:tcW w:w="912" w:type="dxa"/>
                                  <w:vAlign w:val="bottom"/>
                                </w:tcPr>
                                <w:p w14:paraId="54819709" w14:textId="36F934F9" w:rsidR="001973A2" w:rsidRDefault="001973A2" w:rsidP="00A70971">
                                  <w:pPr>
                                    <w:pStyle w:val="Nidungvnbn"/>
                                    <w:ind w:firstLine="0"/>
                                    <w:jc w:val="right"/>
                                  </w:pPr>
                                  <w:r>
                                    <w:rPr>
                                      <w:color w:val="000000"/>
                                      <w:sz w:val="22"/>
                                      <w:szCs w:val="22"/>
                                    </w:rPr>
                                    <w:t>0.7483</w:t>
                                  </w:r>
                                </w:p>
                              </w:tc>
                              <w:tc>
                                <w:tcPr>
                                  <w:tcW w:w="912" w:type="dxa"/>
                                  <w:vAlign w:val="bottom"/>
                                </w:tcPr>
                                <w:p w14:paraId="0A8C159B" w14:textId="117217E4" w:rsidR="001973A2" w:rsidRDefault="001973A2" w:rsidP="00A70971">
                                  <w:pPr>
                                    <w:pStyle w:val="Nidungvnbn"/>
                                    <w:ind w:firstLine="0"/>
                                    <w:jc w:val="right"/>
                                  </w:pPr>
                                  <w:r>
                                    <w:rPr>
                                      <w:color w:val="000000"/>
                                      <w:sz w:val="22"/>
                                      <w:szCs w:val="22"/>
                                    </w:rPr>
                                    <w:t>0.7532</w:t>
                                  </w:r>
                                </w:p>
                              </w:tc>
                              <w:tc>
                                <w:tcPr>
                                  <w:tcW w:w="912" w:type="dxa"/>
                                  <w:vAlign w:val="bottom"/>
                                </w:tcPr>
                                <w:p w14:paraId="3B258CE9" w14:textId="610B3ABA" w:rsidR="001973A2" w:rsidRDefault="001973A2" w:rsidP="00A70971">
                                  <w:pPr>
                                    <w:pStyle w:val="Nidungvnbn"/>
                                    <w:ind w:firstLine="0"/>
                                    <w:jc w:val="right"/>
                                  </w:pPr>
                                  <w:r>
                                    <w:rPr>
                                      <w:color w:val="000000"/>
                                      <w:sz w:val="22"/>
                                      <w:szCs w:val="22"/>
                                    </w:rPr>
                                    <w:t>0.75</w:t>
                                  </w:r>
                                </w:p>
                              </w:tc>
                              <w:tc>
                                <w:tcPr>
                                  <w:tcW w:w="1077" w:type="dxa"/>
                                  <w:vAlign w:val="bottom"/>
                                </w:tcPr>
                                <w:p w14:paraId="2A9BA9ED" w14:textId="06D8D48E" w:rsidR="001973A2" w:rsidRDefault="001973A2" w:rsidP="00A70971">
                                  <w:pPr>
                                    <w:pStyle w:val="Nidungvnbn"/>
                                    <w:ind w:firstLine="0"/>
                                    <w:jc w:val="right"/>
                                  </w:pPr>
                                  <w:r>
                                    <w:rPr>
                                      <w:color w:val="000000"/>
                                      <w:sz w:val="22"/>
                                      <w:szCs w:val="22"/>
                                    </w:rPr>
                                    <w:t>424.5</w:t>
                                  </w:r>
                                </w:p>
                              </w:tc>
                              <w:tc>
                                <w:tcPr>
                                  <w:tcW w:w="994" w:type="dxa"/>
                                  <w:vAlign w:val="bottom"/>
                                </w:tcPr>
                                <w:p w14:paraId="30D2B66D" w14:textId="1E2C39E2" w:rsidR="001973A2" w:rsidRDefault="001973A2" w:rsidP="00A70971">
                                  <w:pPr>
                                    <w:pStyle w:val="Nidungvnbn"/>
                                    <w:ind w:firstLine="0"/>
                                    <w:jc w:val="right"/>
                                  </w:pPr>
                                  <w:r>
                                    <w:rPr>
                                      <w:color w:val="000000"/>
                                      <w:sz w:val="22"/>
                                      <w:szCs w:val="22"/>
                                    </w:rPr>
                                    <w:t>0.7304</w:t>
                                  </w:r>
                                </w:p>
                              </w:tc>
                              <w:tc>
                                <w:tcPr>
                                  <w:tcW w:w="994" w:type="dxa"/>
                                  <w:vAlign w:val="bottom"/>
                                </w:tcPr>
                                <w:p w14:paraId="1EAD3876" w14:textId="21B5509F" w:rsidR="001973A2" w:rsidRDefault="001973A2" w:rsidP="00A70971">
                                  <w:pPr>
                                    <w:pStyle w:val="Nidungvnbn"/>
                                    <w:ind w:firstLine="0"/>
                                    <w:jc w:val="right"/>
                                  </w:pPr>
                                  <w:r>
                                    <w:rPr>
                                      <w:color w:val="000000"/>
                                      <w:sz w:val="22"/>
                                      <w:szCs w:val="22"/>
                                    </w:rPr>
                                    <w:t>0.7273</w:t>
                                  </w:r>
                                </w:p>
                              </w:tc>
                              <w:tc>
                                <w:tcPr>
                                  <w:tcW w:w="1057" w:type="dxa"/>
                                  <w:vAlign w:val="bottom"/>
                                </w:tcPr>
                                <w:p w14:paraId="765BB791" w14:textId="43E29C1C" w:rsidR="001973A2" w:rsidRDefault="001973A2" w:rsidP="00A70971">
                                  <w:pPr>
                                    <w:pStyle w:val="Nidungvnbn"/>
                                    <w:ind w:firstLine="0"/>
                                    <w:jc w:val="right"/>
                                  </w:pPr>
                                  <w:r>
                                    <w:rPr>
                                      <w:color w:val="000000"/>
                                      <w:sz w:val="22"/>
                                      <w:szCs w:val="22"/>
                                    </w:rPr>
                                    <w:t>0.7348</w:t>
                                  </w:r>
                                </w:p>
                              </w:tc>
                              <w:tc>
                                <w:tcPr>
                                  <w:tcW w:w="1080" w:type="dxa"/>
                                  <w:vAlign w:val="bottom"/>
                                </w:tcPr>
                                <w:p w14:paraId="379E386D" w14:textId="678BA86C" w:rsidR="001973A2" w:rsidRDefault="001973A2" w:rsidP="00A70971">
                                  <w:pPr>
                                    <w:pStyle w:val="Nidungvnbn"/>
                                    <w:ind w:firstLine="0"/>
                                    <w:jc w:val="right"/>
                                  </w:pPr>
                                  <w:r>
                                    <w:rPr>
                                      <w:color w:val="000000"/>
                                      <w:sz w:val="22"/>
                                      <w:szCs w:val="22"/>
                                    </w:rPr>
                                    <w:t>408.8</w:t>
                                  </w:r>
                                </w:p>
                              </w:tc>
                            </w:tr>
                            <w:tr w:rsidR="001973A2" w14:paraId="66CB843C" w14:textId="77777777" w:rsidTr="00A70971">
                              <w:trPr>
                                <w:trHeight w:val="379"/>
                              </w:trPr>
                              <w:tc>
                                <w:tcPr>
                                  <w:tcW w:w="985" w:type="dxa"/>
                                  <w:vMerge/>
                                  <w:vAlign w:val="center"/>
                                </w:tcPr>
                                <w:p w14:paraId="593821C7" w14:textId="77777777" w:rsidR="001973A2" w:rsidRDefault="001973A2" w:rsidP="00A70971">
                                  <w:pPr>
                                    <w:pStyle w:val="Nidungvnbn"/>
                                    <w:ind w:firstLine="0"/>
                                    <w:jc w:val="center"/>
                                    <w:rPr>
                                      <w:b/>
                                    </w:rPr>
                                  </w:pPr>
                                </w:p>
                              </w:tc>
                              <w:tc>
                                <w:tcPr>
                                  <w:tcW w:w="2772" w:type="dxa"/>
                                  <w:vAlign w:val="bottom"/>
                                </w:tcPr>
                                <w:p w14:paraId="5974BD23" w14:textId="475EFD0A" w:rsidR="001973A2" w:rsidRDefault="001973A2" w:rsidP="00A70971">
                                  <w:pPr>
                                    <w:pStyle w:val="Nidungvnbn"/>
                                    <w:ind w:firstLine="0"/>
                                    <w:jc w:val="left"/>
                                    <w:rPr>
                                      <w:b/>
                                    </w:rPr>
                                  </w:pPr>
                                  <w:r>
                                    <w:rPr>
                                      <w:color w:val="000000"/>
                                      <w:sz w:val="22"/>
                                      <w:szCs w:val="22"/>
                                    </w:rPr>
                                    <w:t>Yoga</w:t>
                                  </w:r>
                                </w:p>
                              </w:tc>
                              <w:tc>
                                <w:tcPr>
                                  <w:tcW w:w="912" w:type="dxa"/>
                                  <w:vAlign w:val="bottom"/>
                                </w:tcPr>
                                <w:p w14:paraId="6E88CC7E" w14:textId="221E3DFA" w:rsidR="001973A2" w:rsidRDefault="001973A2" w:rsidP="00A70971">
                                  <w:pPr>
                                    <w:pStyle w:val="Nidungvnbn"/>
                                    <w:ind w:firstLine="0"/>
                                    <w:jc w:val="right"/>
                                  </w:pPr>
                                  <w:r>
                                    <w:rPr>
                                      <w:color w:val="000000"/>
                                      <w:sz w:val="22"/>
                                      <w:szCs w:val="22"/>
                                    </w:rPr>
                                    <w:t>0.8397</w:t>
                                  </w:r>
                                </w:p>
                              </w:tc>
                              <w:tc>
                                <w:tcPr>
                                  <w:tcW w:w="912" w:type="dxa"/>
                                  <w:vAlign w:val="bottom"/>
                                </w:tcPr>
                                <w:p w14:paraId="1119E361" w14:textId="7D3C7563" w:rsidR="001973A2" w:rsidRDefault="001973A2" w:rsidP="00A70971">
                                  <w:pPr>
                                    <w:pStyle w:val="Nidungvnbn"/>
                                    <w:ind w:firstLine="0"/>
                                    <w:jc w:val="right"/>
                                  </w:pPr>
                                  <w:r>
                                    <w:rPr>
                                      <w:color w:val="000000"/>
                                      <w:sz w:val="22"/>
                                      <w:szCs w:val="22"/>
                                    </w:rPr>
                                    <w:t>0.8407</w:t>
                                  </w:r>
                                </w:p>
                              </w:tc>
                              <w:tc>
                                <w:tcPr>
                                  <w:tcW w:w="912" w:type="dxa"/>
                                  <w:vAlign w:val="bottom"/>
                                </w:tcPr>
                                <w:p w14:paraId="2934BF68" w14:textId="13704171" w:rsidR="001973A2" w:rsidRDefault="001973A2" w:rsidP="00A70971">
                                  <w:pPr>
                                    <w:pStyle w:val="Nidungvnbn"/>
                                    <w:ind w:firstLine="0"/>
                                    <w:jc w:val="right"/>
                                  </w:pPr>
                                  <w:r>
                                    <w:rPr>
                                      <w:color w:val="000000"/>
                                      <w:sz w:val="22"/>
                                      <w:szCs w:val="22"/>
                                    </w:rPr>
                                    <w:t>0.8406</w:t>
                                  </w:r>
                                </w:p>
                              </w:tc>
                              <w:tc>
                                <w:tcPr>
                                  <w:tcW w:w="1077" w:type="dxa"/>
                                  <w:vAlign w:val="bottom"/>
                                </w:tcPr>
                                <w:p w14:paraId="679FB0FA" w14:textId="548B43DF" w:rsidR="001973A2" w:rsidRDefault="001973A2" w:rsidP="00A70971">
                                  <w:pPr>
                                    <w:pStyle w:val="Nidungvnbn"/>
                                    <w:ind w:firstLine="0"/>
                                    <w:jc w:val="right"/>
                                  </w:pPr>
                                  <w:r>
                                    <w:rPr>
                                      <w:color w:val="000000"/>
                                      <w:sz w:val="22"/>
                                      <w:szCs w:val="22"/>
                                    </w:rPr>
                                    <w:t>1725</w:t>
                                  </w:r>
                                </w:p>
                              </w:tc>
                              <w:tc>
                                <w:tcPr>
                                  <w:tcW w:w="994" w:type="dxa"/>
                                  <w:vAlign w:val="bottom"/>
                                </w:tcPr>
                                <w:p w14:paraId="7455497F" w14:textId="73C937A9" w:rsidR="001973A2" w:rsidRDefault="001973A2" w:rsidP="00A70971">
                                  <w:pPr>
                                    <w:pStyle w:val="Nidungvnbn"/>
                                    <w:ind w:firstLine="0"/>
                                    <w:jc w:val="right"/>
                                  </w:pPr>
                                  <w:r>
                                    <w:rPr>
                                      <w:color w:val="000000"/>
                                      <w:sz w:val="22"/>
                                      <w:szCs w:val="22"/>
                                    </w:rPr>
                                    <w:t>0.8449</w:t>
                                  </w:r>
                                </w:p>
                              </w:tc>
                              <w:tc>
                                <w:tcPr>
                                  <w:tcW w:w="994" w:type="dxa"/>
                                  <w:vAlign w:val="bottom"/>
                                </w:tcPr>
                                <w:p w14:paraId="06F195CF" w14:textId="096934FA" w:rsidR="001973A2" w:rsidRDefault="001973A2" w:rsidP="00A70971">
                                  <w:pPr>
                                    <w:pStyle w:val="Nidungvnbn"/>
                                    <w:ind w:firstLine="0"/>
                                    <w:jc w:val="right"/>
                                  </w:pPr>
                                  <w:r>
                                    <w:rPr>
                                      <w:color w:val="000000"/>
                                      <w:sz w:val="22"/>
                                      <w:szCs w:val="22"/>
                                    </w:rPr>
                                    <w:t>0.844</w:t>
                                  </w:r>
                                </w:p>
                              </w:tc>
                              <w:tc>
                                <w:tcPr>
                                  <w:tcW w:w="1057" w:type="dxa"/>
                                  <w:vAlign w:val="bottom"/>
                                </w:tcPr>
                                <w:p w14:paraId="7D0CE5A9" w14:textId="2422018F" w:rsidR="001973A2" w:rsidRDefault="001973A2" w:rsidP="00A70971">
                                  <w:pPr>
                                    <w:pStyle w:val="Nidungvnbn"/>
                                    <w:ind w:firstLine="0"/>
                                    <w:jc w:val="right"/>
                                  </w:pPr>
                                  <w:r>
                                    <w:rPr>
                                      <w:color w:val="000000"/>
                                      <w:sz w:val="22"/>
                                      <w:szCs w:val="22"/>
                                    </w:rPr>
                                    <w:t>0.8413</w:t>
                                  </w:r>
                                </w:p>
                              </w:tc>
                              <w:tc>
                                <w:tcPr>
                                  <w:tcW w:w="1080" w:type="dxa"/>
                                  <w:vAlign w:val="bottom"/>
                                </w:tcPr>
                                <w:p w14:paraId="72D37ED3" w14:textId="47A2A144" w:rsidR="001973A2" w:rsidRDefault="001973A2" w:rsidP="00A70971">
                                  <w:pPr>
                                    <w:pStyle w:val="Nidungvnbn"/>
                                    <w:ind w:firstLine="0"/>
                                    <w:jc w:val="right"/>
                                  </w:pPr>
                                  <w:r>
                                    <w:rPr>
                                      <w:color w:val="000000"/>
                                      <w:sz w:val="22"/>
                                      <w:szCs w:val="22"/>
                                    </w:rPr>
                                    <w:t>1358.1</w:t>
                                  </w:r>
                                </w:p>
                              </w:tc>
                            </w:tr>
                            <w:tr w:rsidR="001973A2" w14:paraId="029A15DC" w14:textId="77777777" w:rsidTr="00F62558">
                              <w:trPr>
                                <w:trHeight w:val="379"/>
                              </w:trPr>
                              <w:tc>
                                <w:tcPr>
                                  <w:tcW w:w="985" w:type="dxa"/>
                                  <w:vMerge w:val="restart"/>
                                  <w:vAlign w:val="center"/>
                                </w:tcPr>
                                <w:p w14:paraId="289CEEA1" w14:textId="17E31F26" w:rsidR="001973A2" w:rsidRPr="00C4209B" w:rsidRDefault="001973A2" w:rsidP="00447117">
                                  <w:pPr>
                                    <w:pStyle w:val="Nidungvnbn"/>
                                    <w:ind w:firstLine="0"/>
                                    <w:jc w:val="center"/>
                                  </w:pPr>
                                  <w:r>
                                    <w:t>ResNet</w:t>
                                  </w:r>
                                </w:p>
                              </w:tc>
                              <w:tc>
                                <w:tcPr>
                                  <w:tcW w:w="2772" w:type="dxa"/>
                                  <w:vAlign w:val="bottom"/>
                                </w:tcPr>
                                <w:p w14:paraId="277B617E" w14:textId="4A25CC56" w:rsidR="001973A2" w:rsidRDefault="001973A2" w:rsidP="00447117">
                                  <w:pPr>
                                    <w:pStyle w:val="Nidungvnbn"/>
                                    <w:ind w:firstLine="0"/>
                                    <w:jc w:val="left"/>
                                    <w:rPr>
                                      <w:b/>
                                    </w:rPr>
                                  </w:pPr>
                                  <w:r>
                                    <w:rPr>
                                      <w:color w:val="000000"/>
                                      <w:sz w:val="22"/>
                                      <w:szCs w:val="22"/>
                                    </w:rPr>
                                    <w:t>ACSF1</w:t>
                                  </w:r>
                                </w:p>
                              </w:tc>
                              <w:tc>
                                <w:tcPr>
                                  <w:tcW w:w="912" w:type="dxa"/>
                                  <w:vAlign w:val="bottom"/>
                                </w:tcPr>
                                <w:p w14:paraId="4357F1CB" w14:textId="271CDF61" w:rsidR="001973A2" w:rsidRDefault="001973A2" w:rsidP="00447117">
                                  <w:pPr>
                                    <w:pStyle w:val="Nidungvnbn"/>
                                    <w:ind w:firstLine="0"/>
                                    <w:jc w:val="right"/>
                                  </w:pPr>
                                  <w:r>
                                    <w:rPr>
                                      <w:color w:val="000000"/>
                                      <w:sz w:val="22"/>
                                      <w:szCs w:val="22"/>
                                    </w:rPr>
                                    <w:t>0.9306</w:t>
                                  </w:r>
                                </w:p>
                              </w:tc>
                              <w:tc>
                                <w:tcPr>
                                  <w:tcW w:w="912" w:type="dxa"/>
                                  <w:vAlign w:val="bottom"/>
                                </w:tcPr>
                                <w:p w14:paraId="1FE3DC7A" w14:textId="19B24171" w:rsidR="001973A2" w:rsidRDefault="001973A2" w:rsidP="00447117">
                                  <w:pPr>
                                    <w:pStyle w:val="Nidungvnbn"/>
                                    <w:ind w:firstLine="0"/>
                                    <w:jc w:val="right"/>
                                  </w:pPr>
                                  <w:r>
                                    <w:rPr>
                                      <w:color w:val="000000"/>
                                      <w:sz w:val="22"/>
                                      <w:szCs w:val="22"/>
                                    </w:rPr>
                                    <w:t>0.93</w:t>
                                  </w:r>
                                </w:p>
                              </w:tc>
                              <w:tc>
                                <w:tcPr>
                                  <w:tcW w:w="912" w:type="dxa"/>
                                  <w:vAlign w:val="bottom"/>
                                </w:tcPr>
                                <w:p w14:paraId="038E0519" w14:textId="66853E2D" w:rsidR="001973A2" w:rsidRDefault="001973A2" w:rsidP="00447117">
                                  <w:pPr>
                                    <w:pStyle w:val="Nidungvnbn"/>
                                    <w:ind w:firstLine="0"/>
                                    <w:jc w:val="right"/>
                                  </w:pPr>
                                  <w:r>
                                    <w:rPr>
                                      <w:color w:val="000000"/>
                                      <w:sz w:val="22"/>
                                      <w:szCs w:val="22"/>
                                    </w:rPr>
                                    <w:t>0.93</w:t>
                                  </w:r>
                                </w:p>
                              </w:tc>
                              <w:tc>
                                <w:tcPr>
                                  <w:tcW w:w="1077" w:type="dxa"/>
                                  <w:vAlign w:val="bottom"/>
                                </w:tcPr>
                                <w:p w14:paraId="7A663C36" w14:textId="20AF320B" w:rsidR="001973A2" w:rsidRDefault="001973A2" w:rsidP="00447117">
                                  <w:pPr>
                                    <w:pStyle w:val="Nidungvnbn"/>
                                    <w:ind w:firstLine="0"/>
                                    <w:jc w:val="right"/>
                                  </w:pPr>
                                  <w:r>
                                    <w:rPr>
                                      <w:color w:val="000000"/>
                                      <w:sz w:val="22"/>
                                      <w:szCs w:val="22"/>
                                    </w:rPr>
                                    <w:t>560.6</w:t>
                                  </w:r>
                                </w:p>
                              </w:tc>
                              <w:tc>
                                <w:tcPr>
                                  <w:tcW w:w="994" w:type="dxa"/>
                                  <w:vAlign w:val="bottom"/>
                                </w:tcPr>
                                <w:p w14:paraId="3F20E34C" w14:textId="04C8736F" w:rsidR="001973A2" w:rsidRDefault="001973A2" w:rsidP="00447117">
                                  <w:pPr>
                                    <w:pStyle w:val="Nidungvnbn"/>
                                    <w:ind w:firstLine="0"/>
                                    <w:jc w:val="right"/>
                                  </w:pPr>
                                  <w:r>
                                    <w:rPr>
                                      <w:color w:val="000000"/>
                                      <w:sz w:val="22"/>
                                      <w:szCs w:val="22"/>
                                    </w:rPr>
                                    <w:t>0.9207</w:t>
                                  </w:r>
                                </w:p>
                              </w:tc>
                              <w:tc>
                                <w:tcPr>
                                  <w:tcW w:w="994" w:type="dxa"/>
                                  <w:vAlign w:val="bottom"/>
                                </w:tcPr>
                                <w:p w14:paraId="6BBCA1DD" w14:textId="19012BCA" w:rsidR="001973A2" w:rsidRDefault="001973A2" w:rsidP="00447117">
                                  <w:pPr>
                                    <w:pStyle w:val="Nidungvnbn"/>
                                    <w:ind w:firstLine="0"/>
                                    <w:jc w:val="right"/>
                                  </w:pPr>
                                  <w:r>
                                    <w:rPr>
                                      <w:color w:val="000000"/>
                                      <w:sz w:val="22"/>
                                      <w:szCs w:val="22"/>
                                    </w:rPr>
                                    <w:t>0.92</w:t>
                                  </w:r>
                                </w:p>
                              </w:tc>
                              <w:tc>
                                <w:tcPr>
                                  <w:tcW w:w="1057" w:type="dxa"/>
                                  <w:vAlign w:val="bottom"/>
                                </w:tcPr>
                                <w:p w14:paraId="3E9A9186" w14:textId="5CF99C47" w:rsidR="001973A2" w:rsidRDefault="001973A2" w:rsidP="00447117">
                                  <w:pPr>
                                    <w:pStyle w:val="Nidungvnbn"/>
                                    <w:ind w:firstLine="0"/>
                                    <w:jc w:val="right"/>
                                  </w:pPr>
                                  <w:r>
                                    <w:rPr>
                                      <w:color w:val="000000"/>
                                      <w:sz w:val="22"/>
                                      <w:szCs w:val="22"/>
                                    </w:rPr>
                                    <w:t>0.92</w:t>
                                  </w:r>
                                </w:p>
                              </w:tc>
                              <w:tc>
                                <w:tcPr>
                                  <w:tcW w:w="1080" w:type="dxa"/>
                                  <w:vAlign w:val="bottom"/>
                                </w:tcPr>
                                <w:p w14:paraId="4ACD8D6F" w14:textId="6EED3CF6" w:rsidR="001973A2" w:rsidRDefault="001973A2" w:rsidP="00447117">
                                  <w:pPr>
                                    <w:pStyle w:val="Nidungvnbn"/>
                                    <w:ind w:firstLine="0"/>
                                    <w:jc w:val="right"/>
                                  </w:pPr>
                                  <w:r>
                                    <w:rPr>
                                      <w:color w:val="000000"/>
                                      <w:sz w:val="22"/>
                                      <w:szCs w:val="22"/>
                                    </w:rPr>
                                    <w:t>459.2</w:t>
                                  </w:r>
                                </w:p>
                              </w:tc>
                            </w:tr>
                            <w:tr w:rsidR="001973A2" w14:paraId="7287B8AB" w14:textId="77777777" w:rsidTr="00F62558">
                              <w:trPr>
                                <w:trHeight w:val="379"/>
                              </w:trPr>
                              <w:tc>
                                <w:tcPr>
                                  <w:tcW w:w="985" w:type="dxa"/>
                                  <w:vMerge/>
                                </w:tcPr>
                                <w:p w14:paraId="6C454713" w14:textId="77777777" w:rsidR="001973A2" w:rsidRDefault="001973A2" w:rsidP="00447117">
                                  <w:pPr>
                                    <w:pStyle w:val="Nidungvnbn"/>
                                    <w:ind w:firstLine="0"/>
                                    <w:jc w:val="left"/>
                                    <w:rPr>
                                      <w:b/>
                                    </w:rPr>
                                  </w:pPr>
                                </w:p>
                              </w:tc>
                              <w:tc>
                                <w:tcPr>
                                  <w:tcW w:w="2772" w:type="dxa"/>
                                  <w:vAlign w:val="bottom"/>
                                </w:tcPr>
                                <w:p w14:paraId="38C49FE9" w14:textId="7C1FA6D6" w:rsidR="001973A2" w:rsidRDefault="001973A2" w:rsidP="00447117">
                                  <w:pPr>
                                    <w:pStyle w:val="Nidungvnbn"/>
                                    <w:ind w:firstLine="0"/>
                                    <w:jc w:val="left"/>
                                    <w:rPr>
                                      <w:b/>
                                    </w:rPr>
                                  </w:pPr>
                                  <w:r>
                                    <w:rPr>
                                      <w:color w:val="000000"/>
                                      <w:sz w:val="22"/>
                                      <w:szCs w:val="22"/>
                                    </w:rPr>
                                    <w:t>Adiac</w:t>
                                  </w:r>
                                </w:p>
                              </w:tc>
                              <w:tc>
                                <w:tcPr>
                                  <w:tcW w:w="912" w:type="dxa"/>
                                  <w:vAlign w:val="bottom"/>
                                </w:tcPr>
                                <w:p w14:paraId="6A378FB9" w14:textId="65504D96" w:rsidR="001973A2" w:rsidRDefault="001973A2" w:rsidP="00447117">
                                  <w:pPr>
                                    <w:pStyle w:val="Nidungvnbn"/>
                                    <w:ind w:firstLine="0"/>
                                    <w:jc w:val="right"/>
                                  </w:pPr>
                                  <w:r>
                                    <w:rPr>
                                      <w:color w:val="000000"/>
                                      <w:sz w:val="22"/>
                                      <w:szCs w:val="22"/>
                                    </w:rPr>
                                    <w:t>0.8571</w:t>
                                  </w:r>
                                </w:p>
                              </w:tc>
                              <w:tc>
                                <w:tcPr>
                                  <w:tcW w:w="912" w:type="dxa"/>
                                  <w:vAlign w:val="bottom"/>
                                </w:tcPr>
                                <w:p w14:paraId="7091A37D" w14:textId="54BD586B" w:rsidR="001973A2" w:rsidRDefault="001973A2" w:rsidP="00447117">
                                  <w:pPr>
                                    <w:pStyle w:val="Nidungvnbn"/>
                                    <w:ind w:firstLine="0"/>
                                    <w:jc w:val="right"/>
                                  </w:pPr>
                                  <w:r>
                                    <w:rPr>
                                      <w:color w:val="000000"/>
                                      <w:sz w:val="22"/>
                                      <w:szCs w:val="22"/>
                                    </w:rPr>
                                    <w:t>0.8517</w:t>
                                  </w:r>
                                </w:p>
                              </w:tc>
                              <w:tc>
                                <w:tcPr>
                                  <w:tcW w:w="912" w:type="dxa"/>
                                  <w:vAlign w:val="bottom"/>
                                </w:tcPr>
                                <w:p w14:paraId="1E39F935" w14:textId="7EF5F468" w:rsidR="001973A2" w:rsidRDefault="001973A2" w:rsidP="00447117">
                                  <w:pPr>
                                    <w:pStyle w:val="Nidungvnbn"/>
                                    <w:ind w:firstLine="0"/>
                                    <w:jc w:val="right"/>
                                  </w:pPr>
                                  <w:r>
                                    <w:rPr>
                                      <w:color w:val="000000"/>
                                      <w:sz w:val="22"/>
                                      <w:szCs w:val="22"/>
                                    </w:rPr>
                                    <w:t>0.8559</w:t>
                                  </w:r>
                                </w:p>
                              </w:tc>
                              <w:tc>
                                <w:tcPr>
                                  <w:tcW w:w="1077" w:type="dxa"/>
                                  <w:vAlign w:val="bottom"/>
                                </w:tcPr>
                                <w:p w14:paraId="311A3767" w14:textId="3CAE3D6E" w:rsidR="001973A2" w:rsidRDefault="001973A2" w:rsidP="00447117">
                                  <w:pPr>
                                    <w:pStyle w:val="Nidungvnbn"/>
                                    <w:ind w:firstLine="0"/>
                                    <w:jc w:val="right"/>
                                  </w:pPr>
                                  <w:r>
                                    <w:rPr>
                                      <w:color w:val="000000"/>
                                      <w:sz w:val="22"/>
                                      <w:szCs w:val="22"/>
                                    </w:rPr>
                                    <w:t>1492.4</w:t>
                                  </w:r>
                                </w:p>
                              </w:tc>
                              <w:tc>
                                <w:tcPr>
                                  <w:tcW w:w="994" w:type="dxa"/>
                                  <w:vAlign w:val="bottom"/>
                                </w:tcPr>
                                <w:p w14:paraId="55CC3964" w14:textId="1E489C29" w:rsidR="001973A2" w:rsidRDefault="001973A2" w:rsidP="00447117">
                                  <w:pPr>
                                    <w:pStyle w:val="Nidungvnbn"/>
                                    <w:ind w:firstLine="0"/>
                                    <w:jc w:val="right"/>
                                  </w:pPr>
                                  <w:r>
                                    <w:rPr>
                                      <w:color w:val="000000"/>
                                      <w:sz w:val="22"/>
                                      <w:szCs w:val="22"/>
                                    </w:rPr>
                                    <w:t>0.8666</w:t>
                                  </w:r>
                                </w:p>
                              </w:tc>
                              <w:tc>
                                <w:tcPr>
                                  <w:tcW w:w="994" w:type="dxa"/>
                                  <w:vAlign w:val="bottom"/>
                                </w:tcPr>
                                <w:p w14:paraId="16C29C67" w14:textId="629B8EDC" w:rsidR="001973A2" w:rsidRDefault="001973A2" w:rsidP="00447117">
                                  <w:pPr>
                                    <w:pStyle w:val="Nidungvnbn"/>
                                    <w:ind w:firstLine="0"/>
                                    <w:jc w:val="right"/>
                                  </w:pPr>
                                  <w:r>
                                    <w:rPr>
                                      <w:color w:val="000000"/>
                                      <w:sz w:val="22"/>
                                      <w:szCs w:val="22"/>
                                    </w:rPr>
                                    <w:t>0.8465</w:t>
                                  </w:r>
                                </w:p>
                              </w:tc>
                              <w:tc>
                                <w:tcPr>
                                  <w:tcW w:w="1057" w:type="dxa"/>
                                  <w:vAlign w:val="bottom"/>
                                </w:tcPr>
                                <w:p w14:paraId="42F6E48C" w14:textId="04C47015" w:rsidR="001973A2" w:rsidRDefault="001973A2" w:rsidP="00447117">
                                  <w:pPr>
                                    <w:pStyle w:val="Nidungvnbn"/>
                                    <w:ind w:firstLine="0"/>
                                    <w:jc w:val="right"/>
                                  </w:pPr>
                                  <w:r>
                                    <w:rPr>
                                      <w:color w:val="000000"/>
                                      <w:sz w:val="22"/>
                                      <w:szCs w:val="22"/>
                                    </w:rPr>
                                    <w:t>0.8509</w:t>
                                  </w:r>
                                </w:p>
                              </w:tc>
                              <w:tc>
                                <w:tcPr>
                                  <w:tcW w:w="1080" w:type="dxa"/>
                                  <w:vAlign w:val="bottom"/>
                                </w:tcPr>
                                <w:p w14:paraId="14AAB37E" w14:textId="7F0C8727" w:rsidR="001973A2" w:rsidRDefault="001973A2" w:rsidP="00447117">
                                  <w:pPr>
                                    <w:pStyle w:val="Nidungvnbn"/>
                                    <w:ind w:firstLine="0"/>
                                    <w:jc w:val="right"/>
                                  </w:pPr>
                                  <w:r>
                                    <w:rPr>
                                      <w:color w:val="000000"/>
                                      <w:sz w:val="22"/>
                                      <w:szCs w:val="22"/>
                                    </w:rPr>
                                    <w:t>831.3</w:t>
                                  </w:r>
                                </w:p>
                              </w:tc>
                            </w:tr>
                            <w:tr w:rsidR="001973A2" w14:paraId="52557364" w14:textId="77777777" w:rsidTr="00F62558">
                              <w:trPr>
                                <w:trHeight w:val="379"/>
                              </w:trPr>
                              <w:tc>
                                <w:tcPr>
                                  <w:tcW w:w="985" w:type="dxa"/>
                                  <w:vMerge/>
                                </w:tcPr>
                                <w:p w14:paraId="5BC47C5E" w14:textId="77777777" w:rsidR="001973A2" w:rsidRDefault="001973A2" w:rsidP="00447117">
                                  <w:pPr>
                                    <w:pStyle w:val="Nidungvnbn"/>
                                    <w:ind w:firstLine="0"/>
                                    <w:jc w:val="left"/>
                                    <w:rPr>
                                      <w:b/>
                                    </w:rPr>
                                  </w:pPr>
                                </w:p>
                              </w:tc>
                              <w:tc>
                                <w:tcPr>
                                  <w:tcW w:w="2772" w:type="dxa"/>
                                  <w:vAlign w:val="bottom"/>
                                </w:tcPr>
                                <w:p w14:paraId="1BE412EB" w14:textId="03778459" w:rsidR="001973A2" w:rsidRDefault="001973A2" w:rsidP="00447117">
                                  <w:pPr>
                                    <w:pStyle w:val="Nidungvnbn"/>
                                    <w:ind w:firstLine="0"/>
                                    <w:jc w:val="left"/>
                                    <w:rPr>
                                      <w:b/>
                                    </w:rPr>
                                  </w:pPr>
                                  <w:r>
                                    <w:rPr>
                                      <w:color w:val="000000"/>
                                      <w:sz w:val="22"/>
                                      <w:szCs w:val="22"/>
                                    </w:rPr>
                                    <w:t>ArrowHead</w:t>
                                  </w:r>
                                </w:p>
                              </w:tc>
                              <w:tc>
                                <w:tcPr>
                                  <w:tcW w:w="912" w:type="dxa"/>
                                  <w:vAlign w:val="bottom"/>
                                </w:tcPr>
                                <w:p w14:paraId="17B68303" w14:textId="1B1D0694" w:rsidR="001973A2" w:rsidRDefault="001973A2" w:rsidP="00447117">
                                  <w:pPr>
                                    <w:pStyle w:val="Nidungvnbn"/>
                                    <w:ind w:firstLine="0"/>
                                    <w:jc w:val="right"/>
                                  </w:pPr>
                                  <w:r>
                                    <w:rPr>
                                      <w:color w:val="000000"/>
                                      <w:sz w:val="22"/>
                                      <w:szCs w:val="22"/>
                                    </w:rPr>
                                    <w:t>0.8629</w:t>
                                  </w:r>
                                </w:p>
                              </w:tc>
                              <w:tc>
                                <w:tcPr>
                                  <w:tcW w:w="912" w:type="dxa"/>
                                  <w:vAlign w:val="bottom"/>
                                </w:tcPr>
                                <w:p w14:paraId="4FCCC210" w14:textId="439210BD" w:rsidR="001973A2" w:rsidRDefault="001973A2" w:rsidP="00447117">
                                  <w:pPr>
                                    <w:pStyle w:val="Nidungvnbn"/>
                                    <w:ind w:firstLine="0"/>
                                    <w:jc w:val="right"/>
                                  </w:pPr>
                                  <w:r>
                                    <w:rPr>
                                      <w:color w:val="000000"/>
                                      <w:sz w:val="22"/>
                                      <w:szCs w:val="22"/>
                                    </w:rPr>
                                    <w:t>0.8629</w:t>
                                  </w:r>
                                </w:p>
                              </w:tc>
                              <w:tc>
                                <w:tcPr>
                                  <w:tcW w:w="912" w:type="dxa"/>
                                  <w:vAlign w:val="bottom"/>
                                </w:tcPr>
                                <w:p w14:paraId="7D3DAD96" w14:textId="55990C9C" w:rsidR="001973A2" w:rsidRDefault="001973A2" w:rsidP="00447117">
                                  <w:pPr>
                                    <w:pStyle w:val="Nidungvnbn"/>
                                    <w:ind w:firstLine="0"/>
                                    <w:jc w:val="right"/>
                                  </w:pPr>
                                  <w:r>
                                    <w:rPr>
                                      <w:color w:val="000000"/>
                                      <w:sz w:val="22"/>
                                      <w:szCs w:val="22"/>
                                    </w:rPr>
                                    <w:t>0.8666</w:t>
                                  </w:r>
                                </w:p>
                              </w:tc>
                              <w:tc>
                                <w:tcPr>
                                  <w:tcW w:w="1077" w:type="dxa"/>
                                  <w:vAlign w:val="bottom"/>
                                </w:tcPr>
                                <w:p w14:paraId="42394229" w14:textId="6B85905D" w:rsidR="001973A2" w:rsidRDefault="001973A2" w:rsidP="00447117">
                                  <w:pPr>
                                    <w:pStyle w:val="Nidungvnbn"/>
                                    <w:ind w:firstLine="0"/>
                                    <w:jc w:val="right"/>
                                  </w:pPr>
                                  <w:r>
                                    <w:rPr>
                                      <w:color w:val="000000"/>
                                      <w:sz w:val="22"/>
                                      <w:szCs w:val="22"/>
                                    </w:rPr>
                                    <w:t>867.3</w:t>
                                  </w:r>
                                </w:p>
                              </w:tc>
                              <w:tc>
                                <w:tcPr>
                                  <w:tcW w:w="994" w:type="dxa"/>
                                  <w:vAlign w:val="bottom"/>
                                </w:tcPr>
                                <w:p w14:paraId="29AC03AD" w14:textId="1EA9E5D8" w:rsidR="001973A2" w:rsidRDefault="001973A2" w:rsidP="00447117">
                                  <w:pPr>
                                    <w:pStyle w:val="Nidungvnbn"/>
                                    <w:ind w:firstLine="0"/>
                                    <w:jc w:val="right"/>
                                  </w:pPr>
                                  <w:r>
                                    <w:rPr>
                                      <w:color w:val="000000"/>
                                      <w:sz w:val="22"/>
                                      <w:szCs w:val="22"/>
                                    </w:rPr>
                                    <w:t>0.8471</w:t>
                                  </w:r>
                                </w:p>
                              </w:tc>
                              <w:tc>
                                <w:tcPr>
                                  <w:tcW w:w="994" w:type="dxa"/>
                                  <w:vAlign w:val="bottom"/>
                                </w:tcPr>
                                <w:p w14:paraId="4715C316" w14:textId="76E360EA" w:rsidR="001973A2" w:rsidRDefault="001973A2" w:rsidP="00447117">
                                  <w:pPr>
                                    <w:pStyle w:val="Nidungvnbn"/>
                                    <w:ind w:firstLine="0"/>
                                    <w:jc w:val="right"/>
                                  </w:pPr>
                                  <w:r>
                                    <w:rPr>
                                      <w:color w:val="000000"/>
                                      <w:sz w:val="22"/>
                                      <w:szCs w:val="22"/>
                                    </w:rPr>
                                    <w:t>0.84</w:t>
                                  </w:r>
                                </w:p>
                              </w:tc>
                              <w:tc>
                                <w:tcPr>
                                  <w:tcW w:w="1057" w:type="dxa"/>
                                  <w:vAlign w:val="bottom"/>
                                </w:tcPr>
                                <w:p w14:paraId="28EA0886" w14:textId="0C09DBDC" w:rsidR="001973A2" w:rsidRDefault="001973A2" w:rsidP="00447117">
                                  <w:pPr>
                                    <w:pStyle w:val="Nidungvnbn"/>
                                    <w:ind w:firstLine="0"/>
                                    <w:jc w:val="right"/>
                                  </w:pPr>
                                  <w:r>
                                    <w:rPr>
                                      <w:color w:val="000000"/>
                                      <w:sz w:val="22"/>
                                      <w:szCs w:val="22"/>
                                    </w:rPr>
                                    <w:t>0.8472</w:t>
                                  </w:r>
                                </w:p>
                              </w:tc>
                              <w:tc>
                                <w:tcPr>
                                  <w:tcW w:w="1080" w:type="dxa"/>
                                  <w:vAlign w:val="bottom"/>
                                </w:tcPr>
                                <w:p w14:paraId="3555B4E0" w14:textId="71443B4B" w:rsidR="001973A2" w:rsidRDefault="001973A2" w:rsidP="00447117">
                                  <w:pPr>
                                    <w:pStyle w:val="Nidungvnbn"/>
                                    <w:ind w:firstLine="0"/>
                                    <w:jc w:val="right"/>
                                  </w:pPr>
                                  <w:r>
                                    <w:rPr>
                                      <w:color w:val="000000"/>
                                      <w:sz w:val="22"/>
                                      <w:szCs w:val="22"/>
                                    </w:rPr>
                                    <w:t>447.2</w:t>
                                  </w:r>
                                </w:p>
                              </w:tc>
                            </w:tr>
                            <w:tr w:rsidR="001973A2" w14:paraId="04E79E26" w14:textId="77777777" w:rsidTr="00F62558">
                              <w:trPr>
                                <w:trHeight w:val="379"/>
                              </w:trPr>
                              <w:tc>
                                <w:tcPr>
                                  <w:tcW w:w="985" w:type="dxa"/>
                                  <w:vMerge/>
                                </w:tcPr>
                                <w:p w14:paraId="3338A928" w14:textId="77777777" w:rsidR="001973A2" w:rsidRDefault="001973A2" w:rsidP="00447117">
                                  <w:pPr>
                                    <w:pStyle w:val="Nidungvnbn"/>
                                    <w:ind w:firstLine="0"/>
                                    <w:jc w:val="left"/>
                                    <w:rPr>
                                      <w:b/>
                                    </w:rPr>
                                  </w:pPr>
                                </w:p>
                              </w:tc>
                              <w:tc>
                                <w:tcPr>
                                  <w:tcW w:w="2772" w:type="dxa"/>
                                  <w:vAlign w:val="bottom"/>
                                </w:tcPr>
                                <w:p w14:paraId="1FBE379A" w14:textId="7E003BDD" w:rsidR="001973A2" w:rsidRDefault="001973A2" w:rsidP="00447117">
                                  <w:pPr>
                                    <w:pStyle w:val="Nidungvnbn"/>
                                    <w:ind w:firstLine="0"/>
                                    <w:jc w:val="left"/>
                                    <w:rPr>
                                      <w:b/>
                                    </w:rPr>
                                  </w:pPr>
                                  <w:r>
                                    <w:rPr>
                                      <w:color w:val="000000"/>
                                      <w:sz w:val="22"/>
                                      <w:szCs w:val="22"/>
                                    </w:rPr>
                                    <w:t>Beef</w:t>
                                  </w:r>
                                </w:p>
                              </w:tc>
                              <w:tc>
                                <w:tcPr>
                                  <w:tcW w:w="912" w:type="dxa"/>
                                  <w:vAlign w:val="bottom"/>
                                </w:tcPr>
                                <w:p w14:paraId="5F67E124" w14:textId="6A0585B1" w:rsidR="001973A2" w:rsidRDefault="001973A2" w:rsidP="00447117">
                                  <w:pPr>
                                    <w:pStyle w:val="Nidungvnbn"/>
                                    <w:ind w:firstLine="0"/>
                                    <w:jc w:val="right"/>
                                  </w:pPr>
                                  <w:r>
                                    <w:rPr>
                                      <w:color w:val="000000"/>
                                      <w:sz w:val="22"/>
                                      <w:szCs w:val="22"/>
                                    </w:rPr>
                                    <w:t>0.7417</w:t>
                                  </w:r>
                                </w:p>
                              </w:tc>
                              <w:tc>
                                <w:tcPr>
                                  <w:tcW w:w="912" w:type="dxa"/>
                                  <w:vAlign w:val="bottom"/>
                                </w:tcPr>
                                <w:p w14:paraId="2F3505E2" w14:textId="70E6D39B" w:rsidR="001973A2" w:rsidRDefault="001973A2" w:rsidP="00447117">
                                  <w:pPr>
                                    <w:pStyle w:val="Nidungvnbn"/>
                                    <w:ind w:firstLine="0"/>
                                    <w:jc w:val="right"/>
                                  </w:pPr>
                                  <w:r>
                                    <w:rPr>
                                      <w:color w:val="000000"/>
                                      <w:sz w:val="22"/>
                                      <w:szCs w:val="22"/>
                                    </w:rPr>
                                    <w:t>0.7333</w:t>
                                  </w:r>
                                </w:p>
                              </w:tc>
                              <w:tc>
                                <w:tcPr>
                                  <w:tcW w:w="912" w:type="dxa"/>
                                  <w:vAlign w:val="bottom"/>
                                </w:tcPr>
                                <w:p w14:paraId="202F86D8" w14:textId="6250C842" w:rsidR="001973A2" w:rsidRDefault="001973A2" w:rsidP="00447117">
                                  <w:pPr>
                                    <w:pStyle w:val="Nidungvnbn"/>
                                    <w:ind w:firstLine="0"/>
                                    <w:jc w:val="right"/>
                                  </w:pPr>
                                  <w:r>
                                    <w:rPr>
                                      <w:color w:val="000000"/>
                                      <w:sz w:val="22"/>
                                      <w:szCs w:val="22"/>
                                    </w:rPr>
                                    <w:t>0.7333</w:t>
                                  </w:r>
                                </w:p>
                              </w:tc>
                              <w:tc>
                                <w:tcPr>
                                  <w:tcW w:w="1077" w:type="dxa"/>
                                  <w:vAlign w:val="bottom"/>
                                </w:tcPr>
                                <w:p w14:paraId="5A54DAD8" w14:textId="501F7BFE" w:rsidR="001973A2" w:rsidRDefault="001973A2" w:rsidP="00447117">
                                  <w:pPr>
                                    <w:pStyle w:val="Nidungvnbn"/>
                                    <w:ind w:firstLine="0"/>
                                    <w:jc w:val="right"/>
                                  </w:pPr>
                                  <w:r>
                                    <w:rPr>
                                      <w:color w:val="000000"/>
                                      <w:sz w:val="22"/>
                                      <w:szCs w:val="22"/>
                                    </w:rPr>
                                    <w:t>536.4</w:t>
                                  </w:r>
                                </w:p>
                              </w:tc>
                              <w:tc>
                                <w:tcPr>
                                  <w:tcW w:w="994" w:type="dxa"/>
                                  <w:vAlign w:val="bottom"/>
                                </w:tcPr>
                                <w:p w14:paraId="045C6A29" w14:textId="61A3AB2C" w:rsidR="001973A2" w:rsidRDefault="001973A2" w:rsidP="00447117">
                                  <w:pPr>
                                    <w:pStyle w:val="Nidungvnbn"/>
                                    <w:ind w:firstLine="0"/>
                                    <w:jc w:val="right"/>
                                  </w:pPr>
                                  <w:r>
                                    <w:rPr>
                                      <w:color w:val="000000"/>
                                      <w:sz w:val="22"/>
                                      <w:szCs w:val="22"/>
                                    </w:rPr>
                                    <w:t>0.785</w:t>
                                  </w:r>
                                </w:p>
                              </w:tc>
                              <w:tc>
                                <w:tcPr>
                                  <w:tcW w:w="994" w:type="dxa"/>
                                  <w:vAlign w:val="bottom"/>
                                </w:tcPr>
                                <w:p w14:paraId="68616AA1" w14:textId="5EEAABCC" w:rsidR="001973A2" w:rsidRDefault="001973A2" w:rsidP="00447117">
                                  <w:pPr>
                                    <w:pStyle w:val="Nidungvnbn"/>
                                    <w:ind w:firstLine="0"/>
                                    <w:jc w:val="right"/>
                                  </w:pPr>
                                  <w:r>
                                    <w:rPr>
                                      <w:color w:val="000000"/>
                                      <w:sz w:val="22"/>
                                      <w:szCs w:val="22"/>
                                    </w:rPr>
                                    <w:t>0.7333</w:t>
                                  </w:r>
                                </w:p>
                              </w:tc>
                              <w:tc>
                                <w:tcPr>
                                  <w:tcW w:w="1057" w:type="dxa"/>
                                  <w:vAlign w:val="bottom"/>
                                </w:tcPr>
                                <w:p w14:paraId="7C44841E" w14:textId="6BCD91C4" w:rsidR="001973A2" w:rsidRDefault="001973A2" w:rsidP="00447117">
                                  <w:pPr>
                                    <w:pStyle w:val="Nidungvnbn"/>
                                    <w:ind w:firstLine="0"/>
                                    <w:jc w:val="right"/>
                                  </w:pPr>
                                  <w:r>
                                    <w:rPr>
                                      <w:color w:val="000000"/>
                                      <w:sz w:val="22"/>
                                      <w:szCs w:val="22"/>
                                    </w:rPr>
                                    <w:t>0.7333</w:t>
                                  </w:r>
                                </w:p>
                              </w:tc>
                              <w:tc>
                                <w:tcPr>
                                  <w:tcW w:w="1080" w:type="dxa"/>
                                  <w:vAlign w:val="bottom"/>
                                </w:tcPr>
                                <w:p w14:paraId="6B8D66BC" w14:textId="485DF22E" w:rsidR="001973A2" w:rsidRDefault="001973A2" w:rsidP="00447117">
                                  <w:pPr>
                                    <w:pStyle w:val="Nidungvnbn"/>
                                    <w:ind w:firstLine="0"/>
                                    <w:jc w:val="right"/>
                                  </w:pPr>
                                  <w:r>
                                    <w:rPr>
                                      <w:color w:val="000000"/>
                                      <w:sz w:val="22"/>
                                      <w:szCs w:val="22"/>
                                    </w:rPr>
                                    <w:t>185.3</w:t>
                                  </w:r>
                                </w:p>
                              </w:tc>
                            </w:tr>
                            <w:tr w:rsidR="001973A2" w14:paraId="3FFA6053" w14:textId="77777777" w:rsidTr="00F62558">
                              <w:trPr>
                                <w:trHeight w:val="379"/>
                              </w:trPr>
                              <w:tc>
                                <w:tcPr>
                                  <w:tcW w:w="985" w:type="dxa"/>
                                  <w:vMerge/>
                                </w:tcPr>
                                <w:p w14:paraId="44AACD4E" w14:textId="77777777" w:rsidR="001973A2" w:rsidRDefault="001973A2" w:rsidP="00447117">
                                  <w:pPr>
                                    <w:pStyle w:val="Nidungvnbn"/>
                                    <w:ind w:firstLine="0"/>
                                    <w:jc w:val="left"/>
                                    <w:rPr>
                                      <w:b/>
                                    </w:rPr>
                                  </w:pPr>
                                </w:p>
                              </w:tc>
                              <w:tc>
                                <w:tcPr>
                                  <w:tcW w:w="2772" w:type="dxa"/>
                                  <w:vAlign w:val="bottom"/>
                                </w:tcPr>
                                <w:p w14:paraId="6792F756" w14:textId="62E4AE51" w:rsidR="001973A2" w:rsidRDefault="001973A2" w:rsidP="00447117">
                                  <w:pPr>
                                    <w:pStyle w:val="Nidungvnbn"/>
                                    <w:ind w:firstLine="0"/>
                                    <w:jc w:val="left"/>
                                    <w:rPr>
                                      <w:b/>
                                    </w:rPr>
                                  </w:pPr>
                                  <w:r>
                                    <w:rPr>
                                      <w:color w:val="000000"/>
                                      <w:sz w:val="22"/>
                                      <w:szCs w:val="22"/>
                                    </w:rPr>
                                    <w:t>BeetleFly</w:t>
                                  </w:r>
                                </w:p>
                              </w:tc>
                              <w:tc>
                                <w:tcPr>
                                  <w:tcW w:w="912" w:type="dxa"/>
                                  <w:vAlign w:val="bottom"/>
                                </w:tcPr>
                                <w:p w14:paraId="0C277B75" w14:textId="7A003A9B" w:rsidR="001973A2" w:rsidRDefault="001973A2" w:rsidP="00447117">
                                  <w:pPr>
                                    <w:pStyle w:val="Nidungvnbn"/>
                                    <w:ind w:firstLine="0"/>
                                    <w:jc w:val="right"/>
                                  </w:pPr>
                                  <w:r>
                                    <w:rPr>
                                      <w:color w:val="000000"/>
                                      <w:sz w:val="22"/>
                                      <w:szCs w:val="22"/>
                                    </w:rPr>
                                    <w:t>0.8846</w:t>
                                  </w:r>
                                </w:p>
                              </w:tc>
                              <w:tc>
                                <w:tcPr>
                                  <w:tcW w:w="912" w:type="dxa"/>
                                  <w:vAlign w:val="bottom"/>
                                </w:tcPr>
                                <w:p w14:paraId="61B7E97B" w14:textId="75D53CB3" w:rsidR="001973A2" w:rsidRDefault="001973A2" w:rsidP="00447117">
                                  <w:pPr>
                                    <w:pStyle w:val="Nidungvnbn"/>
                                    <w:ind w:firstLine="0"/>
                                    <w:jc w:val="right"/>
                                  </w:pPr>
                                  <w:r>
                                    <w:rPr>
                                      <w:color w:val="000000"/>
                                      <w:sz w:val="22"/>
                                      <w:szCs w:val="22"/>
                                    </w:rPr>
                                    <w:t>0.85</w:t>
                                  </w:r>
                                </w:p>
                              </w:tc>
                              <w:tc>
                                <w:tcPr>
                                  <w:tcW w:w="912" w:type="dxa"/>
                                  <w:vAlign w:val="bottom"/>
                                </w:tcPr>
                                <w:p w14:paraId="6784F371" w14:textId="10868A8D" w:rsidR="001973A2" w:rsidRDefault="001973A2" w:rsidP="00447117">
                                  <w:pPr>
                                    <w:pStyle w:val="Nidungvnbn"/>
                                    <w:ind w:firstLine="0"/>
                                    <w:jc w:val="right"/>
                                  </w:pPr>
                                  <w:r>
                                    <w:rPr>
                                      <w:color w:val="000000"/>
                                      <w:sz w:val="22"/>
                                      <w:szCs w:val="22"/>
                                    </w:rPr>
                                    <w:t>0.85</w:t>
                                  </w:r>
                                </w:p>
                              </w:tc>
                              <w:tc>
                                <w:tcPr>
                                  <w:tcW w:w="1077" w:type="dxa"/>
                                  <w:vAlign w:val="bottom"/>
                                </w:tcPr>
                                <w:p w14:paraId="727C1522" w14:textId="147E0FE1" w:rsidR="001973A2" w:rsidRDefault="001973A2" w:rsidP="00447117">
                                  <w:pPr>
                                    <w:pStyle w:val="Nidungvnbn"/>
                                    <w:ind w:firstLine="0"/>
                                    <w:jc w:val="right"/>
                                  </w:pPr>
                                  <w:r>
                                    <w:rPr>
                                      <w:color w:val="000000"/>
                                      <w:sz w:val="22"/>
                                      <w:szCs w:val="22"/>
                                    </w:rPr>
                                    <w:t>427.1</w:t>
                                  </w:r>
                                </w:p>
                              </w:tc>
                              <w:tc>
                                <w:tcPr>
                                  <w:tcW w:w="994" w:type="dxa"/>
                                  <w:vAlign w:val="bottom"/>
                                </w:tcPr>
                                <w:p w14:paraId="1D43A673" w14:textId="5720B0CA" w:rsidR="001973A2" w:rsidRDefault="001973A2" w:rsidP="00447117">
                                  <w:pPr>
                                    <w:pStyle w:val="Nidungvnbn"/>
                                    <w:ind w:firstLine="0"/>
                                    <w:jc w:val="right"/>
                                  </w:pPr>
                                  <w:r>
                                    <w:rPr>
                                      <w:color w:val="000000"/>
                                      <w:sz w:val="22"/>
                                      <w:szCs w:val="22"/>
                                    </w:rPr>
                                    <w:t>0.9167</w:t>
                                  </w:r>
                                </w:p>
                              </w:tc>
                              <w:tc>
                                <w:tcPr>
                                  <w:tcW w:w="994" w:type="dxa"/>
                                  <w:vAlign w:val="bottom"/>
                                </w:tcPr>
                                <w:p w14:paraId="47554F3C" w14:textId="1C2B2CAC" w:rsidR="001973A2" w:rsidRDefault="001973A2" w:rsidP="00447117">
                                  <w:pPr>
                                    <w:pStyle w:val="Nidungvnbn"/>
                                    <w:ind w:firstLine="0"/>
                                    <w:jc w:val="right"/>
                                  </w:pPr>
                                  <w:r>
                                    <w:rPr>
                                      <w:color w:val="000000"/>
                                      <w:sz w:val="22"/>
                                      <w:szCs w:val="22"/>
                                    </w:rPr>
                                    <w:t>0.9</w:t>
                                  </w:r>
                                </w:p>
                              </w:tc>
                              <w:tc>
                                <w:tcPr>
                                  <w:tcW w:w="1057" w:type="dxa"/>
                                  <w:vAlign w:val="bottom"/>
                                </w:tcPr>
                                <w:p w14:paraId="2ECD9940" w14:textId="3F5D7C8E" w:rsidR="001973A2" w:rsidRDefault="001973A2" w:rsidP="00447117">
                                  <w:pPr>
                                    <w:pStyle w:val="Nidungvnbn"/>
                                    <w:ind w:firstLine="0"/>
                                    <w:jc w:val="right"/>
                                  </w:pPr>
                                  <w:r>
                                    <w:rPr>
                                      <w:color w:val="000000"/>
                                      <w:sz w:val="22"/>
                                      <w:szCs w:val="22"/>
                                    </w:rPr>
                                    <w:t>0.9</w:t>
                                  </w:r>
                                </w:p>
                              </w:tc>
                              <w:tc>
                                <w:tcPr>
                                  <w:tcW w:w="1080" w:type="dxa"/>
                                  <w:vAlign w:val="bottom"/>
                                </w:tcPr>
                                <w:p w14:paraId="207CE7AC" w14:textId="008024AA" w:rsidR="001973A2" w:rsidRDefault="001973A2" w:rsidP="00447117">
                                  <w:pPr>
                                    <w:pStyle w:val="Nidungvnbn"/>
                                    <w:ind w:firstLine="0"/>
                                    <w:jc w:val="right"/>
                                  </w:pPr>
                                  <w:r>
                                    <w:rPr>
                                      <w:color w:val="000000"/>
                                      <w:sz w:val="22"/>
                                      <w:szCs w:val="22"/>
                                    </w:rPr>
                                    <w:t>181.1</w:t>
                                  </w:r>
                                </w:p>
                              </w:tc>
                            </w:tr>
                            <w:tr w:rsidR="001973A2" w14:paraId="092013A2" w14:textId="77777777" w:rsidTr="00F62558">
                              <w:trPr>
                                <w:trHeight w:val="379"/>
                              </w:trPr>
                              <w:tc>
                                <w:tcPr>
                                  <w:tcW w:w="985" w:type="dxa"/>
                                  <w:vMerge/>
                                </w:tcPr>
                                <w:p w14:paraId="034E1FCE" w14:textId="77777777" w:rsidR="001973A2" w:rsidRDefault="001973A2" w:rsidP="00447117">
                                  <w:pPr>
                                    <w:pStyle w:val="Nidungvnbn"/>
                                    <w:ind w:firstLine="0"/>
                                    <w:jc w:val="left"/>
                                    <w:rPr>
                                      <w:b/>
                                    </w:rPr>
                                  </w:pPr>
                                </w:p>
                              </w:tc>
                              <w:tc>
                                <w:tcPr>
                                  <w:tcW w:w="2772" w:type="dxa"/>
                                  <w:vAlign w:val="bottom"/>
                                </w:tcPr>
                                <w:p w14:paraId="6726D888" w14:textId="4333D73F" w:rsidR="001973A2" w:rsidRDefault="001973A2" w:rsidP="00447117">
                                  <w:pPr>
                                    <w:pStyle w:val="Nidungvnbn"/>
                                    <w:ind w:firstLine="0"/>
                                    <w:jc w:val="left"/>
                                    <w:rPr>
                                      <w:b/>
                                    </w:rPr>
                                  </w:pPr>
                                  <w:r>
                                    <w:rPr>
                                      <w:color w:val="000000"/>
                                      <w:sz w:val="22"/>
                                      <w:szCs w:val="22"/>
                                    </w:rPr>
                                    <w:t>BirdChicken</w:t>
                                  </w:r>
                                </w:p>
                              </w:tc>
                              <w:tc>
                                <w:tcPr>
                                  <w:tcW w:w="912" w:type="dxa"/>
                                  <w:vAlign w:val="bottom"/>
                                </w:tcPr>
                                <w:p w14:paraId="584DCA2D" w14:textId="36D561AE" w:rsidR="001973A2" w:rsidRDefault="001973A2" w:rsidP="00447117">
                                  <w:pPr>
                                    <w:pStyle w:val="Nidungvnbn"/>
                                    <w:ind w:firstLine="0"/>
                                    <w:jc w:val="right"/>
                                  </w:pPr>
                                  <w:r>
                                    <w:rPr>
                                      <w:color w:val="000000"/>
                                      <w:sz w:val="22"/>
                                      <w:szCs w:val="22"/>
                                    </w:rPr>
                                    <w:t>0.9545</w:t>
                                  </w:r>
                                </w:p>
                              </w:tc>
                              <w:tc>
                                <w:tcPr>
                                  <w:tcW w:w="912" w:type="dxa"/>
                                  <w:vAlign w:val="bottom"/>
                                </w:tcPr>
                                <w:p w14:paraId="3B51F8FD" w14:textId="3311293A" w:rsidR="001973A2" w:rsidRDefault="001973A2" w:rsidP="00447117">
                                  <w:pPr>
                                    <w:pStyle w:val="Nidungvnbn"/>
                                    <w:ind w:firstLine="0"/>
                                    <w:jc w:val="right"/>
                                  </w:pPr>
                                  <w:r>
                                    <w:rPr>
                                      <w:color w:val="000000"/>
                                      <w:sz w:val="22"/>
                                      <w:szCs w:val="22"/>
                                    </w:rPr>
                                    <w:t>0.95</w:t>
                                  </w:r>
                                </w:p>
                              </w:tc>
                              <w:tc>
                                <w:tcPr>
                                  <w:tcW w:w="912" w:type="dxa"/>
                                  <w:vAlign w:val="bottom"/>
                                </w:tcPr>
                                <w:p w14:paraId="52C9D72D" w14:textId="346767D1" w:rsidR="001973A2" w:rsidRDefault="001973A2" w:rsidP="00447117">
                                  <w:pPr>
                                    <w:pStyle w:val="Nidungvnbn"/>
                                    <w:ind w:firstLine="0"/>
                                    <w:jc w:val="right"/>
                                  </w:pPr>
                                  <w:r>
                                    <w:rPr>
                                      <w:color w:val="000000"/>
                                      <w:sz w:val="22"/>
                                      <w:szCs w:val="22"/>
                                    </w:rPr>
                                    <w:t>0.95</w:t>
                                  </w:r>
                                </w:p>
                              </w:tc>
                              <w:tc>
                                <w:tcPr>
                                  <w:tcW w:w="1077" w:type="dxa"/>
                                  <w:vAlign w:val="bottom"/>
                                </w:tcPr>
                                <w:p w14:paraId="2450CE50" w14:textId="7E069D48" w:rsidR="001973A2" w:rsidRDefault="001973A2" w:rsidP="00447117">
                                  <w:pPr>
                                    <w:pStyle w:val="Nidungvnbn"/>
                                    <w:ind w:firstLine="0"/>
                                    <w:jc w:val="right"/>
                                  </w:pPr>
                                  <w:r>
                                    <w:rPr>
                                      <w:color w:val="000000"/>
                                      <w:sz w:val="22"/>
                                      <w:szCs w:val="22"/>
                                    </w:rPr>
                                    <w:t>501.5</w:t>
                                  </w:r>
                                </w:p>
                              </w:tc>
                              <w:tc>
                                <w:tcPr>
                                  <w:tcW w:w="994" w:type="dxa"/>
                                  <w:vAlign w:val="bottom"/>
                                </w:tcPr>
                                <w:p w14:paraId="4B079B4B" w14:textId="4F0B2F66" w:rsidR="001973A2" w:rsidRDefault="001973A2" w:rsidP="00447117">
                                  <w:pPr>
                                    <w:pStyle w:val="Nidungvnbn"/>
                                    <w:ind w:firstLine="0"/>
                                    <w:jc w:val="right"/>
                                  </w:pPr>
                                  <w:r>
                                    <w:rPr>
                                      <w:color w:val="000000"/>
                                      <w:sz w:val="22"/>
                                      <w:szCs w:val="22"/>
                                    </w:rPr>
                                    <w:t>0.8535</w:t>
                                  </w:r>
                                </w:p>
                              </w:tc>
                              <w:tc>
                                <w:tcPr>
                                  <w:tcW w:w="994" w:type="dxa"/>
                                  <w:vAlign w:val="bottom"/>
                                </w:tcPr>
                                <w:p w14:paraId="7DDD69FA" w14:textId="7B264B3F" w:rsidR="001973A2" w:rsidRDefault="001973A2" w:rsidP="00447117">
                                  <w:pPr>
                                    <w:pStyle w:val="Nidungvnbn"/>
                                    <w:ind w:firstLine="0"/>
                                    <w:jc w:val="right"/>
                                  </w:pPr>
                                  <w:r>
                                    <w:rPr>
                                      <w:color w:val="000000"/>
                                      <w:sz w:val="22"/>
                                      <w:szCs w:val="22"/>
                                    </w:rPr>
                                    <w:t>0.85</w:t>
                                  </w:r>
                                </w:p>
                              </w:tc>
                              <w:tc>
                                <w:tcPr>
                                  <w:tcW w:w="1057" w:type="dxa"/>
                                  <w:vAlign w:val="bottom"/>
                                </w:tcPr>
                                <w:p w14:paraId="3237A4F1" w14:textId="0721AA79" w:rsidR="001973A2" w:rsidRDefault="001973A2" w:rsidP="00447117">
                                  <w:pPr>
                                    <w:pStyle w:val="Nidungvnbn"/>
                                    <w:ind w:firstLine="0"/>
                                    <w:jc w:val="right"/>
                                  </w:pPr>
                                  <w:r>
                                    <w:rPr>
                                      <w:color w:val="000000"/>
                                      <w:sz w:val="22"/>
                                      <w:szCs w:val="22"/>
                                    </w:rPr>
                                    <w:t>0.85</w:t>
                                  </w:r>
                                </w:p>
                              </w:tc>
                              <w:tc>
                                <w:tcPr>
                                  <w:tcW w:w="1080" w:type="dxa"/>
                                  <w:vAlign w:val="bottom"/>
                                </w:tcPr>
                                <w:p w14:paraId="1BBF749D" w14:textId="31959DBA" w:rsidR="001973A2" w:rsidRDefault="001973A2" w:rsidP="00447117">
                                  <w:pPr>
                                    <w:pStyle w:val="Nidungvnbn"/>
                                    <w:ind w:firstLine="0"/>
                                    <w:jc w:val="right"/>
                                  </w:pPr>
                                  <w:r>
                                    <w:rPr>
                                      <w:color w:val="000000"/>
                                      <w:sz w:val="22"/>
                                      <w:szCs w:val="22"/>
                                    </w:rPr>
                                    <w:t>336.3</w:t>
                                  </w:r>
                                </w:p>
                              </w:tc>
                            </w:tr>
                            <w:tr w:rsidR="001973A2" w14:paraId="022F740A" w14:textId="77777777" w:rsidTr="00F62558">
                              <w:trPr>
                                <w:trHeight w:val="379"/>
                              </w:trPr>
                              <w:tc>
                                <w:tcPr>
                                  <w:tcW w:w="985" w:type="dxa"/>
                                  <w:vMerge/>
                                </w:tcPr>
                                <w:p w14:paraId="2E9DD6EA" w14:textId="77777777" w:rsidR="001973A2" w:rsidRDefault="001973A2" w:rsidP="00447117">
                                  <w:pPr>
                                    <w:pStyle w:val="Nidungvnbn"/>
                                    <w:ind w:firstLine="0"/>
                                    <w:jc w:val="left"/>
                                    <w:rPr>
                                      <w:b/>
                                    </w:rPr>
                                  </w:pPr>
                                </w:p>
                              </w:tc>
                              <w:tc>
                                <w:tcPr>
                                  <w:tcW w:w="2772" w:type="dxa"/>
                                  <w:vAlign w:val="bottom"/>
                                </w:tcPr>
                                <w:p w14:paraId="784A9729" w14:textId="5ECCC39F" w:rsidR="001973A2" w:rsidRDefault="001973A2" w:rsidP="00447117">
                                  <w:pPr>
                                    <w:pStyle w:val="Nidungvnbn"/>
                                    <w:ind w:firstLine="0"/>
                                    <w:jc w:val="left"/>
                                    <w:rPr>
                                      <w:b/>
                                    </w:rPr>
                                  </w:pPr>
                                  <w:r>
                                    <w:rPr>
                                      <w:color w:val="000000"/>
                                      <w:sz w:val="22"/>
                                      <w:szCs w:val="22"/>
                                    </w:rPr>
                                    <w:t>BME</w:t>
                                  </w:r>
                                </w:p>
                              </w:tc>
                              <w:tc>
                                <w:tcPr>
                                  <w:tcW w:w="912" w:type="dxa"/>
                                  <w:vAlign w:val="bottom"/>
                                </w:tcPr>
                                <w:p w14:paraId="6095FD06" w14:textId="70799D53" w:rsidR="001973A2" w:rsidRDefault="001973A2" w:rsidP="00447117">
                                  <w:pPr>
                                    <w:pStyle w:val="Nidungvnbn"/>
                                    <w:ind w:firstLine="0"/>
                                    <w:jc w:val="right"/>
                                  </w:pPr>
                                  <w:r>
                                    <w:rPr>
                                      <w:color w:val="000000"/>
                                      <w:sz w:val="22"/>
                                      <w:szCs w:val="22"/>
                                    </w:rPr>
                                    <w:t>1</w:t>
                                  </w:r>
                                </w:p>
                              </w:tc>
                              <w:tc>
                                <w:tcPr>
                                  <w:tcW w:w="912" w:type="dxa"/>
                                  <w:vAlign w:val="bottom"/>
                                </w:tcPr>
                                <w:p w14:paraId="7518B634" w14:textId="04956EF2" w:rsidR="001973A2" w:rsidRDefault="001973A2" w:rsidP="00447117">
                                  <w:pPr>
                                    <w:pStyle w:val="Nidungvnbn"/>
                                    <w:ind w:firstLine="0"/>
                                    <w:jc w:val="right"/>
                                  </w:pPr>
                                  <w:r>
                                    <w:rPr>
                                      <w:color w:val="000000"/>
                                      <w:sz w:val="22"/>
                                      <w:szCs w:val="22"/>
                                    </w:rPr>
                                    <w:t>1</w:t>
                                  </w:r>
                                </w:p>
                              </w:tc>
                              <w:tc>
                                <w:tcPr>
                                  <w:tcW w:w="912" w:type="dxa"/>
                                  <w:vAlign w:val="bottom"/>
                                </w:tcPr>
                                <w:p w14:paraId="5012DFBA" w14:textId="73CDDBB4" w:rsidR="001973A2" w:rsidRDefault="001973A2" w:rsidP="00447117">
                                  <w:pPr>
                                    <w:pStyle w:val="Nidungvnbn"/>
                                    <w:ind w:firstLine="0"/>
                                    <w:jc w:val="right"/>
                                  </w:pPr>
                                  <w:r>
                                    <w:rPr>
                                      <w:color w:val="000000"/>
                                      <w:sz w:val="22"/>
                                      <w:szCs w:val="22"/>
                                    </w:rPr>
                                    <w:t>1</w:t>
                                  </w:r>
                                </w:p>
                              </w:tc>
                              <w:tc>
                                <w:tcPr>
                                  <w:tcW w:w="1077" w:type="dxa"/>
                                  <w:vAlign w:val="bottom"/>
                                </w:tcPr>
                                <w:p w14:paraId="7F1DBFB4" w14:textId="3B728586" w:rsidR="001973A2" w:rsidRDefault="001973A2" w:rsidP="00447117">
                                  <w:pPr>
                                    <w:pStyle w:val="Nidungvnbn"/>
                                    <w:ind w:firstLine="0"/>
                                    <w:jc w:val="right"/>
                                  </w:pPr>
                                  <w:r>
                                    <w:rPr>
                                      <w:color w:val="000000"/>
                                      <w:sz w:val="22"/>
                                      <w:szCs w:val="22"/>
                                    </w:rPr>
                                    <w:t>704.8</w:t>
                                  </w:r>
                                </w:p>
                              </w:tc>
                              <w:tc>
                                <w:tcPr>
                                  <w:tcW w:w="994" w:type="dxa"/>
                                  <w:vAlign w:val="bottom"/>
                                </w:tcPr>
                                <w:p w14:paraId="33505421" w14:textId="53D0C422" w:rsidR="001973A2" w:rsidRDefault="001973A2" w:rsidP="00447117">
                                  <w:pPr>
                                    <w:pStyle w:val="Nidungvnbn"/>
                                    <w:ind w:firstLine="0"/>
                                    <w:jc w:val="right"/>
                                  </w:pPr>
                                  <w:r>
                                    <w:rPr>
                                      <w:color w:val="000000"/>
                                      <w:sz w:val="22"/>
                                      <w:szCs w:val="22"/>
                                    </w:rPr>
                                    <w:t>1</w:t>
                                  </w:r>
                                </w:p>
                              </w:tc>
                              <w:tc>
                                <w:tcPr>
                                  <w:tcW w:w="994" w:type="dxa"/>
                                  <w:vAlign w:val="bottom"/>
                                </w:tcPr>
                                <w:p w14:paraId="2BB833A8" w14:textId="0B0124D8" w:rsidR="001973A2" w:rsidRDefault="001973A2" w:rsidP="00447117">
                                  <w:pPr>
                                    <w:pStyle w:val="Nidungvnbn"/>
                                    <w:ind w:firstLine="0"/>
                                    <w:jc w:val="right"/>
                                  </w:pPr>
                                  <w:r>
                                    <w:rPr>
                                      <w:color w:val="000000"/>
                                      <w:sz w:val="22"/>
                                      <w:szCs w:val="22"/>
                                    </w:rPr>
                                    <w:t>1</w:t>
                                  </w:r>
                                </w:p>
                              </w:tc>
                              <w:tc>
                                <w:tcPr>
                                  <w:tcW w:w="1057" w:type="dxa"/>
                                  <w:vAlign w:val="bottom"/>
                                </w:tcPr>
                                <w:p w14:paraId="54A27A50" w14:textId="45EF39CD" w:rsidR="001973A2" w:rsidRDefault="001973A2" w:rsidP="00447117">
                                  <w:pPr>
                                    <w:pStyle w:val="Nidungvnbn"/>
                                    <w:ind w:firstLine="0"/>
                                    <w:jc w:val="right"/>
                                  </w:pPr>
                                  <w:r>
                                    <w:rPr>
                                      <w:color w:val="000000"/>
                                      <w:sz w:val="22"/>
                                      <w:szCs w:val="22"/>
                                    </w:rPr>
                                    <w:t>1</w:t>
                                  </w:r>
                                </w:p>
                              </w:tc>
                              <w:tc>
                                <w:tcPr>
                                  <w:tcW w:w="1080" w:type="dxa"/>
                                  <w:vAlign w:val="bottom"/>
                                </w:tcPr>
                                <w:p w14:paraId="783B376F" w14:textId="05894452" w:rsidR="001973A2" w:rsidRDefault="001973A2" w:rsidP="00447117">
                                  <w:pPr>
                                    <w:pStyle w:val="Nidungvnbn"/>
                                    <w:ind w:firstLine="0"/>
                                    <w:jc w:val="right"/>
                                  </w:pPr>
                                  <w:r>
                                    <w:rPr>
                                      <w:color w:val="000000"/>
                                      <w:sz w:val="22"/>
                                      <w:szCs w:val="22"/>
                                    </w:rPr>
                                    <w:t>521.8</w:t>
                                  </w:r>
                                </w:p>
                              </w:tc>
                            </w:tr>
                            <w:tr w:rsidR="001973A2" w14:paraId="70C5AAE2" w14:textId="77777777" w:rsidTr="00F62558">
                              <w:trPr>
                                <w:trHeight w:val="379"/>
                              </w:trPr>
                              <w:tc>
                                <w:tcPr>
                                  <w:tcW w:w="985" w:type="dxa"/>
                                  <w:vMerge/>
                                </w:tcPr>
                                <w:p w14:paraId="71834772" w14:textId="77777777" w:rsidR="001973A2" w:rsidRDefault="001973A2" w:rsidP="00447117">
                                  <w:pPr>
                                    <w:pStyle w:val="Nidungvnbn"/>
                                    <w:ind w:firstLine="0"/>
                                    <w:jc w:val="left"/>
                                    <w:rPr>
                                      <w:b/>
                                    </w:rPr>
                                  </w:pPr>
                                </w:p>
                              </w:tc>
                              <w:tc>
                                <w:tcPr>
                                  <w:tcW w:w="2772" w:type="dxa"/>
                                  <w:vAlign w:val="bottom"/>
                                </w:tcPr>
                                <w:p w14:paraId="5458D9E0" w14:textId="33792658" w:rsidR="001973A2" w:rsidRDefault="001973A2" w:rsidP="00447117">
                                  <w:pPr>
                                    <w:pStyle w:val="Nidungvnbn"/>
                                    <w:ind w:firstLine="0"/>
                                    <w:jc w:val="left"/>
                                    <w:rPr>
                                      <w:b/>
                                    </w:rPr>
                                  </w:pPr>
                                  <w:r>
                                    <w:rPr>
                                      <w:color w:val="000000"/>
                                      <w:sz w:val="22"/>
                                      <w:szCs w:val="22"/>
                                    </w:rPr>
                                    <w:t>Car</w:t>
                                  </w:r>
                                </w:p>
                              </w:tc>
                              <w:tc>
                                <w:tcPr>
                                  <w:tcW w:w="912" w:type="dxa"/>
                                  <w:vAlign w:val="bottom"/>
                                </w:tcPr>
                                <w:p w14:paraId="6FAB41B6" w14:textId="49C0CE71" w:rsidR="001973A2" w:rsidRDefault="001973A2" w:rsidP="00447117">
                                  <w:pPr>
                                    <w:pStyle w:val="Nidungvnbn"/>
                                    <w:ind w:firstLine="0"/>
                                    <w:jc w:val="right"/>
                                  </w:pPr>
                                  <w:r>
                                    <w:rPr>
                                      <w:color w:val="000000"/>
                                      <w:sz w:val="22"/>
                                      <w:szCs w:val="22"/>
                                    </w:rPr>
                                    <w:t>0.9107</w:t>
                                  </w:r>
                                </w:p>
                              </w:tc>
                              <w:tc>
                                <w:tcPr>
                                  <w:tcW w:w="912" w:type="dxa"/>
                                  <w:vAlign w:val="bottom"/>
                                </w:tcPr>
                                <w:p w14:paraId="1804CD12" w14:textId="04BCA20A" w:rsidR="001973A2" w:rsidRDefault="001973A2" w:rsidP="00447117">
                                  <w:pPr>
                                    <w:pStyle w:val="Nidungvnbn"/>
                                    <w:ind w:firstLine="0"/>
                                    <w:jc w:val="right"/>
                                  </w:pPr>
                                  <w:r>
                                    <w:rPr>
                                      <w:color w:val="000000"/>
                                      <w:sz w:val="22"/>
                                      <w:szCs w:val="22"/>
                                    </w:rPr>
                                    <w:t>0.9</w:t>
                                  </w:r>
                                </w:p>
                              </w:tc>
                              <w:tc>
                                <w:tcPr>
                                  <w:tcW w:w="912" w:type="dxa"/>
                                  <w:vAlign w:val="bottom"/>
                                </w:tcPr>
                                <w:p w14:paraId="0B3BD906" w14:textId="53A11D11" w:rsidR="001973A2" w:rsidRDefault="001973A2" w:rsidP="00447117">
                                  <w:pPr>
                                    <w:pStyle w:val="Nidungvnbn"/>
                                    <w:ind w:firstLine="0"/>
                                    <w:jc w:val="right"/>
                                  </w:pPr>
                                  <w:r>
                                    <w:rPr>
                                      <w:color w:val="000000"/>
                                      <w:sz w:val="22"/>
                                      <w:szCs w:val="22"/>
                                    </w:rPr>
                                    <w:t>0.8968</w:t>
                                  </w:r>
                                </w:p>
                              </w:tc>
                              <w:tc>
                                <w:tcPr>
                                  <w:tcW w:w="1077" w:type="dxa"/>
                                  <w:vAlign w:val="bottom"/>
                                </w:tcPr>
                                <w:p w14:paraId="12017879" w14:textId="66E5014C" w:rsidR="001973A2" w:rsidRDefault="001973A2" w:rsidP="00447117">
                                  <w:pPr>
                                    <w:pStyle w:val="Nidungvnbn"/>
                                    <w:ind w:firstLine="0"/>
                                    <w:jc w:val="right"/>
                                  </w:pPr>
                                  <w:r>
                                    <w:rPr>
                                      <w:color w:val="000000"/>
                                      <w:sz w:val="22"/>
                                      <w:szCs w:val="22"/>
                                    </w:rPr>
                                    <w:t>690.9</w:t>
                                  </w:r>
                                </w:p>
                              </w:tc>
                              <w:tc>
                                <w:tcPr>
                                  <w:tcW w:w="994" w:type="dxa"/>
                                  <w:vAlign w:val="bottom"/>
                                </w:tcPr>
                                <w:p w14:paraId="5D7783C3" w14:textId="7E0E9EE7" w:rsidR="001973A2" w:rsidRDefault="001973A2" w:rsidP="00447117">
                                  <w:pPr>
                                    <w:pStyle w:val="Nidungvnbn"/>
                                    <w:ind w:firstLine="0"/>
                                    <w:jc w:val="right"/>
                                  </w:pPr>
                                  <w:r>
                                    <w:rPr>
                                      <w:color w:val="000000"/>
                                      <w:sz w:val="22"/>
                                      <w:szCs w:val="22"/>
                                    </w:rPr>
                                    <w:t>0.9208</w:t>
                                  </w:r>
                                </w:p>
                              </w:tc>
                              <w:tc>
                                <w:tcPr>
                                  <w:tcW w:w="994" w:type="dxa"/>
                                  <w:vAlign w:val="bottom"/>
                                </w:tcPr>
                                <w:p w14:paraId="4D06A675" w14:textId="11F30F10" w:rsidR="001973A2" w:rsidRDefault="001973A2" w:rsidP="00447117">
                                  <w:pPr>
                                    <w:pStyle w:val="Nidungvnbn"/>
                                    <w:ind w:firstLine="0"/>
                                    <w:jc w:val="right"/>
                                  </w:pPr>
                                  <w:r>
                                    <w:rPr>
                                      <w:color w:val="000000"/>
                                      <w:sz w:val="22"/>
                                      <w:szCs w:val="22"/>
                                    </w:rPr>
                                    <w:t>0.9167</w:t>
                                  </w:r>
                                </w:p>
                              </w:tc>
                              <w:tc>
                                <w:tcPr>
                                  <w:tcW w:w="1057" w:type="dxa"/>
                                  <w:vAlign w:val="bottom"/>
                                </w:tcPr>
                                <w:p w14:paraId="132CAF72" w14:textId="34959821" w:rsidR="001973A2" w:rsidRDefault="001973A2" w:rsidP="00447117">
                                  <w:pPr>
                                    <w:pStyle w:val="Nidungvnbn"/>
                                    <w:ind w:firstLine="0"/>
                                    <w:jc w:val="right"/>
                                  </w:pPr>
                                  <w:r>
                                    <w:rPr>
                                      <w:color w:val="000000"/>
                                      <w:sz w:val="22"/>
                                      <w:szCs w:val="22"/>
                                    </w:rPr>
                                    <w:t>0.916</w:t>
                                  </w:r>
                                </w:p>
                              </w:tc>
                              <w:tc>
                                <w:tcPr>
                                  <w:tcW w:w="1080" w:type="dxa"/>
                                  <w:vAlign w:val="bottom"/>
                                </w:tcPr>
                                <w:p w14:paraId="34537332" w14:textId="69F9F01E" w:rsidR="001973A2" w:rsidRDefault="001973A2" w:rsidP="00447117">
                                  <w:pPr>
                                    <w:pStyle w:val="Nidungvnbn"/>
                                    <w:ind w:firstLine="0"/>
                                    <w:jc w:val="right"/>
                                  </w:pPr>
                                  <w:r>
                                    <w:rPr>
                                      <w:color w:val="000000"/>
                                      <w:sz w:val="22"/>
                                      <w:szCs w:val="22"/>
                                    </w:rPr>
                                    <w:t>217.2</w:t>
                                  </w:r>
                                </w:p>
                              </w:tc>
                            </w:tr>
                            <w:tr w:rsidR="001973A2" w14:paraId="774D996D" w14:textId="77777777" w:rsidTr="00F62558">
                              <w:trPr>
                                <w:trHeight w:val="379"/>
                              </w:trPr>
                              <w:tc>
                                <w:tcPr>
                                  <w:tcW w:w="985" w:type="dxa"/>
                                  <w:vMerge/>
                                </w:tcPr>
                                <w:p w14:paraId="6A39961D" w14:textId="77777777" w:rsidR="001973A2" w:rsidRDefault="001973A2" w:rsidP="00447117">
                                  <w:pPr>
                                    <w:pStyle w:val="Nidungvnbn"/>
                                    <w:ind w:firstLine="0"/>
                                    <w:jc w:val="left"/>
                                    <w:rPr>
                                      <w:b/>
                                    </w:rPr>
                                  </w:pPr>
                                </w:p>
                              </w:tc>
                              <w:tc>
                                <w:tcPr>
                                  <w:tcW w:w="2772" w:type="dxa"/>
                                  <w:vAlign w:val="bottom"/>
                                </w:tcPr>
                                <w:p w14:paraId="3E40BF36" w14:textId="7A6F9E91" w:rsidR="001973A2" w:rsidRDefault="001973A2" w:rsidP="00447117">
                                  <w:pPr>
                                    <w:pStyle w:val="Nidungvnbn"/>
                                    <w:ind w:firstLine="0"/>
                                    <w:jc w:val="left"/>
                                    <w:rPr>
                                      <w:b/>
                                    </w:rPr>
                                  </w:pPr>
                                  <w:r>
                                    <w:rPr>
                                      <w:color w:val="000000"/>
                                      <w:sz w:val="22"/>
                                      <w:szCs w:val="22"/>
                                    </w:rPr>
                                    <w:t>CBF</w:t>
                                  </w:r>
                                </w:p>
                              </w:tc>
                              <w:tc>
                                <w:tcPr>
                                  <w:tcW w:w="912" w:type="dxa"/>
                                  <w:vAlign w:val="bottom"/>
                                </w:tcPr>
                                <w:p w14:paraId="54F44AF0" w14:textId="27231857" w:rsidR="001973A2" w:rsidRDefault="001973A2" w:rsidP="00447117">
                                  <w:pPr>
                                    <w:pStyle w:val="Nidungvnbn"/>
                                    <w:ind w:firstLine="0"/>
                                    <w:jc w:val="right"/>
                                  </w:pPr>
                                  <w:r>
                                    <w:rPr>
                                      <w:color w:val="000000"/>
                                      <w:sz w:val="22"/>
                                      <w:szCs w:val="22"/>
                                    </w:rPr>
                                    <w:t>0.9923</w:t>
                                  </w:r>
                                </w:p>
                              </w:tc>
                              <w:tc>
                                <w:tcPr>
                                  <w:tcW w:w="912" w:type="dxa"/>
                                  <w:vAlign w:val="bottom"/>
                                </w:tcPr>
                                <w:p w14:paraId="3AEBCE9A" w14:textId="0869783B" w:rsidR="001973A2" w:rsidRDefault="001973A2" w:rsidP="00447117">
                                  <w:pPr>
                                    <w:pStyle w:val="Nidungvnbn"/>
                                    <w:ind w:firstLine="0"/>
                                    <w:jc w:val="right"/>
                                  </w:pPr>
                                  <w:r>
                                    <w:rPr>
                                      <w:color w:val="000000"/>
                                      <w:sz w:val="22"/>
                                      <w:szCs w:val="22"/>
                                    </w:rPr>
                                    <w:t>0.9922</w:t>
                                  </w:r>
                                </w:p>
                              </w:tc>
                              <w:tc>
                                <w:tcPr>
                                  <w:tcW w:w="912" w:type="dxa"/>
                                  <w:vAlign w:val="bottom"/>
                                </w:tcPr>
                                <w:p w14:paraId="0361B5A0" w14:textId="513632DE" w:rsidR="001973A2" w:rsidRDefault="001973A2" w:rsidP="00447117">
                                  <w:pPr>
                                    <w:pStyle w:val="Nidungvnbn"/>
                                    <w:ind w:firstLine="0"/>
                                    <w:jc w:val="right"/>
                                  </w:pPr>
                                  <w:r>
                                    <w:rPr>
                                      <w:color w:val="000000"/>
                                      <w:sz w:val="22"/>
                                      <w:szCs w:val="22"/>
                                    </w:rPr>
                                    <w:t>0.9923</w:t>
                                  </w:r>
                                </w:p>
                              </w:tc>
                              <w:tc>
                                <w:tcPr>
                                  <w:tcW w:w="1077" w:type="dxa"/>
                                  <w:vAlign w:val="bottom"/>
                                </w:tcPr>
                                <w:p w14:paraId="56818022" w14:textId="274A5AC6" w:rsidR="001973A2" w:rsidRDefault="001973A2" w:rsidP="00447117">
                                  <w:pPr>
                                    <w:pStyle w:val="Nidungvnbn"/>
                                    <w:ind w:firstLine="0"/>
                                    <w:jc w:val="right"/>
                                  </w:pPr>
                                  <w:r>
                                    <w:rPr>
                                      <w:color w:val="000000"/>
                                      <w:sz w:val="22"/>
                                      <w:szCs w:val="22"/>
                                    </w:rPr>
                                    <w:t>2666.9</w:t>
                                  </w:r>
                                </w:p>
                              </w:tc>
                              <w:tc>
                                <w:tcPr>
                                  <w:tcW w:w="994" w:type="dxa"/>
                                  <w:vAlign w:val="bottom"/>
                                </w:tcPr>
                                <w:p w14:paraId="411D7D5B" w14:textId="347DAFB4" w:rsidR="001973A2" w:rsidRDefault="001973A2" w:rsidP="00447117">
                                  <w:pPr>
                                    <w:pStyle w:val="Nidungvnbn"/>
                                    <w:ind w:firstLine="0"/>
                                    <w:jc w:val="right"/>
                                  </w:pPr>
                                  <w:r>
                                    <w:rPr>
                                      <w:color w:val="000000"/>
                                      <w:sz w:val="22"/>
                                      <w:szCs w:val="22"/>
                                    </w:rPr>
                                    <w:t>0.9945</w:t>
                                  </w:r>
                                </w:p>
                              </w:tc>
                              <w:tc>
                                <w:tcPr>
                                  <w:tcW w:w="994" w:type="dxa"/>
                                  <w:vAlign w:val="bottom"/>
                                </w:tcPr>
                                <w:p w14:paraId="235EE035" w14:textId="54CA4915" w:rsidR="001973A2" w:rsidRDefault="001973A2" w:rsidP="00447117">
                                  <w:pPr>
                                    <w:pStyle w:val="Nidungvnbn"/>
                                    <w:ind w:firstLine="0"/>
                                    <w:jc w:val="right"/>
                                  </w:pPr>
                                  <w:r>
                                    <w:rPr>
                                      <w:color w:val="000000"/>
                                      <w:sz w:val="22"/>
                                      <w:szCs w:val="22"/>
                                    </w:rPr>
                                    <w:t>0.9944</w:t>
                                  </w:r>
                                </w:p>
                              </w:tc>
                              <w:tc>
                                <w:tcPr>
                                  <w:tcW w:w="1057" w:type="dxa"/>
                                  <w:vAlign w:val="bottom"/>
                                </w:tcPr>
                                <w:p w14:paraId="09CC040F" w14:textId="6F628969" w:rsidR="001973A2" w:rsidRDefault="001973A2" w:rsidP="00447117">
                                  <w:pPr>
                                    <w:pStyle w:val="Nidungvnbn"/>
                                    <w:ind w:firstLine="0"/>
                                    <w:jc w:val="right"/>
                                  </w:pPr>
                                  <w:r>
                                    <w:rPr>
                                      <w:color w:val="000000"/>
                                      <w:sz w:val="22"/>
                                      <w:szCs w:val="22"/>
                                    </w:rPr>
                                    <w:t>0.9945</w:t>
                                  </w:r>
                                </w:p>
                              </w:tc>
                              <w:tc>
                                <w:tcPr>
                                  <w:tcW w:w="1080" w:type="dxa"/>
                                  <w:vAlign w:val="bottom"/>
                                </w:tcPr>
                                <w:p w14:paraId="72C46CC4" w14:textId="323E78BB" w:rsidR="001973A2" w:rsidRDefault="001973A2" w:rsidP="00447117">
                                  <w:pPr>
                                    <w:pStyle w:val="Nidungvnbn"/>
                                    <w:ind w:firstLine="0"/>
                                    <w:jc w:val="right"/>
                                  </w:pPr>
                                  <w:r>
                                    <w:rPr>
                                      <w:color w:val="000000"/>
                                      <w:sz w:val="22"/>
                                      <w:szCs w:val="22"/>
                                    </w:rPr>
                                    <w:t>1631.2</w:t>
                                  </w:r>
                                </w:p>
                              </w:tc>
                            </w:tr>
                            <w:tr w:rsidR="001973A2" w14:paraId="5FEA67A1" w14:textId="77777777" w:rsidTr="00F62558">
                              <w:trPr>
                                <w:trHeight w:val="379"/>
                              </w:trPr>
                              <w:tc>
                                <w:tcPr>
                                  <w:tcW w:w="985" w:type="dxa"/>
                                  <w:vMerge/>
                                </w:tcPr>
                                <w:p w14:paraId="7703D61E" w14:textId="77777777" w:rsidR="001973A2" w:rsidRDefault="001973A2" w:rsidP="00447117">
                                  <w:pPr>
                                    <w:pStyle w:val="Nidungvnbn"/>
                                    <w:ind w:firstLine="0"/>
                                    <w:jc w:val="left"/>
                                    <w:rPr>
                                      <w:b/>
                                    </w:rPr>
                                  </w:pPr>
                                </w:p>
                              </w:tc>
                              <w:tc>
                                <w:tcPr>
                                  <w:tcW w:w="2772" w:type="dxa"/>
                                  <w:vAlign w:val="bottom"/>
                                </w:tcPr>
                                <w:p w14:paraId="693A2FE9" w14:textId="6A891586" w:rsidR="001973A2" w:rsidRDefault="001973A2" w:rsidP="00447117">
                                  <w:pPr>
                                    <w:pStyle w:val="Nidungvnbn"/>
                                    <w:ind w:firstLine="0"/>
                                    <w:jc w:val="left"/>
                                    <w:rPr>
                                      <w:b/>
                                    </w:rPr>
                                  </w:pPr>
                                  <w:r>
                                    <w:rPr>
                                      <w:color w:val="000000"/>
                                      <w:sz w:val="22"/>
                                      <w:szCs w:val="22"/>
                                    </w:rPr>
                                    <w:t>Chinatown</w:t>
                                  </w:r>
                                </w:p>
                              </w:tc>
                              <w:tc>
                                <w:tcPr>
                                  <w:tcW w:w="912" w:type="dxa"/>
                                  <w:vAlign w:val="bottom"/>
                                </w:tcPr>
                                <w:p w14:paraId="784CF6F3" w14:textId="280BAD58" w:rsidR="001973A2" w:rsidRDefault="001973A2" w:rsidP="00447117">
                                  <w:pPr>
                                    <w:pStyle w:val="Nidungvnbn"/>
                                    <w:ind w:firstLine="0"/>
                                    <w:jc w:val="right"/>
                                  </w:pPr>
                                  <w:r>
                                    <w:rPr>
                                      <w:color w:val="000000"/>
                                      <w:sz w:val="22"/>
                                      <w:szCs w:val="22"/>
                                    </w:rPr>
                                    <w:t>0.9629</w:t>
                                  </w:r>
                                </w:p>
                              </w:tc>
                              <w:tc>
                                <w:tcPr>
                                  <w:tcW w:w="912" w:type="dxa"/>
                                  <w:vAlign w:val="bottom"/>
                                </w:tcPr>
                                <w:p w14:paraId="3BAACB67" w14:textId="6305BF84" w:rsidR="001973A2" w:rsidRDefault="001973A2" w:rsidP="00447117">
                                  <w:pPr>
                                    <w:pStyle w:val="Nidungvnbn"/>
                                    <w:ind w:firstLine="0"/>
                                    <w:jc w:val="right"/>
                                  </w:pPr>
                                  <w:r>
                                    <w:rPr>
                                      <w:color w:val="000000"/>
                                      <w:sz w:val="22"/>
                                      <w:szCs w:val="22"/>
                                    </w:rPr>
                                    <w:t>0.9767</w:t>
                                  </w:r>
                                </w:p>
                              </w:tc>
                              <w:tc>
                                <w:tcPr>
                                  <w:tcW w:w="912" w:type="dxa"/>
                                  <w:vAlign w:val="bottom"/>
                                </w:tcPr>
                                <w:p w14:paraId="224A0377" w14:textId="6E910DC8" w:rsidR="001973A2" w:rsidRDefault="001973A2" w:rsidP="00447117">
                                  <w:pPr>
                                    <w:pStyle w:val="Nidungvnbn"/>
                                    <w:ind w:firstLine="0"/>
                                    <w:jc w:val="right"/>
                                  </w:pPr>
                                  <w:r>
                                    <w:rPr>
                                      <w:color w:val="000000"/>
                                      <w:sz w:val="22"/>
                                      <w:szCs w:val="22"/>
                                    </w:rPr>
                                    <w:t>0.9806</w:t>
                                  </w:r>
                                </w:p>
                              </w:tc>
                              <w:tc>
                                <w:tcPr>
                                  <w:tcW w:w="1077" w:type="dxa"/>
                                  <w:vAlign w:val="bottom"/>
                                </w:tcPr>
                                <w:p w14:paraId="0C73A5EE" w14:textId="4DCAA1E6" w:rsidR="001973A2" w:rsidRDefault="001973A2" w:rsidP="00447117">
                                  <w:pPr>
                                    <w:pStyle w:val="Nidungvnbn"/>
                                    <w:ind w:firstLine="0"/>
                                    <w:jc w:val="right"/>
                                  </w:pPr>
                                  <w:r>
                                    <w:rPr>
                                      <w:color w:val="000000"/>
                                      <w:sz w:val="22"/>
                                      <w:szCs w:val="22"/>
                                    </w:rPr>
                                    <w:t>2486.2</w:t>
                                  </w:r>
                                </w:p>
                              </w:tc>
                              <w:tc>
                                <w:tcPr>
                                  <w:tcW w:w="994" w:type="dxa"/>
                                  <w:vAlign w:val="bottom"/>
                                </w:tcPr>
                                <w:p w14:paraId="4BB149B1" w14:textId="21AA73E1" w:rsidR="001973A2" w:rsidRDefault="001973A2" w:rsidP="00447117">
                                  <w:pPr>
                                    <w:pStyle w:val="Nidungvnbn"/>
                                    <w:ind w:firstLine="0"/>
                                    <w:jc w:val="right"/>
                                  </w:pPr>
                                  <w:r>
                                    <w:rPr>
                                      <w:color w:val="000000"/>
                                      <w:sz w:val="22"/>
                                      <w:szCs w:val="22"/>
                                    </w:rPr>
                                    <w:t>0.97</w:t>
                                  </w:r>
                                </w:p>
                              </w:tc>
                              <w:tc>
                                <w:tcPr>
                                  <w:tcW w:w="994" w:type="dxa"/>
                                  <w:vAlign w:val="bottom"/>
                                </w:tcPr>
                                <w:p w14:paraId="6B64E7E9" w14:textId="232C3F54" w:rsidR="001973A2" w:rsidRDefault="001973A2" w:rsidP="00447117">
                                  <w:pPr>
                                    <w:pStyle w:val="Nidungvnbn"/>
                                    <w:ind w:firstLine="0"/>
                                    <w:jc w:val="right"/>
                                  </w:pPr>
                                  <w:r>
                                    <w:rPr>
                                      <w:color w:val="000000"/>
                                      <w:sz w:val="22"/>
                                      <w:szCs w:val="22"/>
                                    </w:rPr>
                                    <w:t>0.9825</w:t>
                                  </w:r>
                                </w:p>
                              </w:tc>
                              <w:tc>
                                <w:tcPr>
                                  <w:tcW w:w="1057" w:type="dxa"/>
                                  <w:vAlign w:val="bottom"/>
                                </w:tcPr>
                                <w:p w14:paraId="1921C2F8" w14:textId="73864304" w:rsidR="001973A2" w:rsidRDefault="001973A2" w:rsidP="00447117">
                                  <w:pPr>
                                    <w:pStyle w:val="Nidungvnbn"/>
                                    <w:ind w:firstLine="0"/>
                                    <w:jc w:val="right"/>
                                  </w:pPr>
                                  <w:r>
                                    <w:rPr>
                                      <w:color w:val="000000"/>
                                      <w:sz w:val="22"/>
                                      <w:szCs w:val="22"/>
                                    </w:rPr>
                                    <w:t>0.988</w:t>
                                  </w:r>
                                </w:p>
                              </w:tc>
                              <w:tc>
                                <w:tcPr>
                                  <w:tcW w:w="1080" w:type="dxa"/>
                                  <w:vAlign w:val="bottom"/>
                                </w:tcPr>
                                <w:p w14:paraId="3F41582B" w14:textId="00C5F7ED" w:rsidR="001973A2" w:rsidRDefault="001973A2" w:rsidP="00447117">
                                  <w:pPr>
                                    <w:pStyle w:val="Nidungvnbn"/>
                                    <w:ind w:firstLine="0"/>
                                    <w:jc w:val="right"/>
                                  </w:pPr>
                                  <w:r>
                                    <w:rPr>
                                      <w:color w:val="000000"/>
                                      <w:sz w:val="22"/>
                                      <w:szCs w:val="22"/>
                                    </w:rPr>
                                    <w:t>1782.4</w:t>
                                  </w:r>
                                </w:p>
                              </w:tc>
                            </w:tr>
                            <w:tr w:rsidR="001973A2" w14:paraId="2FFC898B" w14:textId="77777777" w:rsidTr="00F62558">
                              <w:trPr>
                                <w:trHeight w:val="379"/>
                              </w:trPr>
                              <w:tc>
                                <w:tcPr>
                                  <w:tcW w:w="985" w:type="dxa"/>
                                  <w:vMerge/>
                                </w:tcPr>
                                <w:p w14:paraId="3E968313" w14:textId="77777777" w:rsidR="001973A2" w:rsidRDefault="001973A2" w:rsidP="00447117">
                                  <w:pPr>
                                    <w:pStyle w:val="Nidungvnbn"/>
                                    <w:ind w:firstLine="0"/>
                                    <w:jc w:val="left"/>
                                    <w:rPr>
                                      <w:b/>
                                    </w:rPr>
                                  </w:pPr>
                                </w:p>
                              </w:tc>
                              <w:tc>
                                <w:tcPr>
                                  <w:tcW w:w="2772" w:type="dxa"/>
                                  <w:vAlign w:val="bottom"/>
                                </w:tcPr>
                                <w:p w14:paraId="2F2F45D9" w14:textId="71B1D24A" w:rsidR="001973A2" w:rsidRDefault="001973A2" w:rsidP="00447117">
                                  <w:pPr>
                                    <w:pStyle w:val="Nidungvnbn"/>
                                    <w:ind w:firstLine="0"/>
                                    <w:jc w:val="left"/>
                                    <w:rPr>
                                      <w:b/>
                                    </w:rPr>
                                  </w:pPr>
                                  <w:r>
                                    <w:rPr>
                                      <w:color w:val="000000"/>
                                      <w:sz w:val="22"/>
                                      <w:szCs w:val="22"/>
                                    </w:rPr>
                                    <w:t>ChlorineConcentration</w:t>
                                  </w:r>
                                </w:p>
                              </w:tc>
                              <w:tc>
                                <w:tcPr>
                                  <w:tcW w:w="912" w:type="dxa"/>
                                  <w:vAlign w:val="bottom"/>
                                </w:tcPr>
                                <w:p w14:paraId="4397566C" w14:textId="4DDD43A3" w:rsidR="001973A2" w:rsidRDefault="001973A2" w:rsidP="00447117">
                                  <w:pPr>
                                    <w:pStyle w:val="Nidungvnbn"/>
                                    <w:ind w:firstLine="0"/>
                                    <w:jc w:val="right"/>
                                  </w:pPr>
                                  <w:r>
                                    <w:rPr>
                                      <w:color w:val="000000"/>
                                      <w:sz w:val="22"/>
                                      <w:szCs w:val="22"/>
                                    </w:rPr>
                                    <w:t>0.8277</w:t>
                                  </w:r>
                                </w:p>
                              </w:tc>
                              <w:tc>
                                <w:tcPr>
                                  <w:tcW w:w="912" w:type="dxa"/>
                                  <w:vAlign w:val="bottom"/>
                                </w:tcPr>
                                <w:p w14:paraId="1FDB36BE" w14:textId="3C78ADA4" w:rsidR="001973A2" w:rsidRDefault="001973A2" w:rsidP="00447117">
                                  <w:pPr>
                                    <w:pStyle w:val="Nidungvnbn"/>
                                    <w:ind w:firstLine="0"/>
                                    <w:jc w:val="right"/>
                                  </w:pPr>
                                  <w:r>
                                    <w:rPr>
                                      <w:color w:val="000000"/>
                                      <w:sz w:val="22"/>
                                      <w:szCs w:val="22"/>
                                    </w:rPr>
                                    <w:t>0.8458</w:t>
                                  </w:r>
                                </w:p>
                              </w:tc>
                              <w:tc>
                                <w:tcPr>
                                  <w:tcW w:w="912" w:type="dxa"/>
                                  <w:vAlign w:val="bottom"/>
                                </w:tcPr>
                                <w:p w14:paraId="37CFD1C5" w14:textId="7CAA35DB" w:rsidR="001973A2" w:rsidRDefault="001973A2" w:rsidP="00447117">
                                  <w:pPr>
                                    <w:pStyle w:val="Nidungvnbn"/>
                                    <w:ind w:firstLine="0"/>
                                    <w:jc w:val="right"/>
                                  </w:pPr>
                                  <w:r>
                                    <w:rPr>
                                      <w:color w:val="000000"/>
                                      <w:sz w:val="22"/>
                                      <w:szCs w:val="22"/>
                                    </w:rPr>
                                    <w:t>0.8183</w:t>
                                  </w:r>
                                </w:p>
                              </w:tc>
                              <w:tc>
                                <w:tcPr>
                                  <w:tcW w:w="1077" w:type="dxa"/>
                                  <w:vAlign w:val="bottom"/>
                                </w:tcPr>
                                <w:p w14:paraId="3AAF35A1" w14:textId="28E10520" w:rsidR="001973A2" w:rsidRDefault="001973A2" w:rsidP="00447117">
                                  <w:pPr>
                                    <w:pStyle w:val="Nidungvnbn"/>
                                    <w:ind w:firstLine="0"/>
                                    <w:jc w:val="right"/>
                                  </w:pPr>
                                  <w:r>
                                    <w:rPr>
                                      <w:color w:val="000000"/>
                                      <w:sz w:val="22"/>
                                      <w:szCs w:val="22"/>
                                    </w:rPr>
                                    <w:t>2614.4</w:t>
                                  </w:r>
                                </w:p>
                              </w:tc>
                              <w:tc>
                                <w:tcPr>
                                  <w:tcW w:w="994" w:type="dxa"/>
                                  <w:vAlign w:val="bottom"/>
                                </w:tcPr>
                                <w:p w14:paraId="6EA92AC4" w14:textId="45C50229" w:rsidR="001973A2" w:rsidRDefault="001973A2" w:rsidP="00447117">
                                  <w:pPr>
                                    <w:pStyle w:val="Nidungvnbn"/>
                                    <w:ind w:firstLine="0"/>
                                    <w:jc w:val="right"/>
                                  </w:pPr>
                                  <w:r>
                                    <w:rPr>
                                      <w:color w:val="000000"/>
                                      <w:sz w:val="22"/>
                                      <w:szCs w:val="22"/>
                                    </w:rPr>
                                    <w:t>0.8294</w:t>
                                  </w:r>
                                </w:p>
                              </w:tc>
                              <w:tc>
                                <w:tcPr>
                                  <w:tcW w:w="994" w:type="dxa"/>
                                  <w:vAlign w:val="bottom"/>
                                </w:tcPr>
                                <w:p w14:paraId="6ADA93C4" w14:textId="31F0A82D" w:rsidR="001973A2" w:rsidRDefault="001973A2" w:rsidP="00447117">
                                  <w:pPr>
                                    <w:pStyle w:val="Nidungvnbn"/>
                                    <w:ind w:firstLine="0"/>
                                    <w:jc w:val="right"/>
                                  </w:pPr>
                                  <w:r>
                                    <w:rPr>
                                      <w:color w:val="000000"/>
                                      <w:sz w:val="22"/>
                                      <w:szCs w:val="22"/>
                                    </w:rPr>
                                    <w:t>0.844</w:t>
                                  </w:r>
                                </w:p>
                              </w:tc>
                              <w:tc>
                                <w:tcPr>
                                  <w:tcW w:w="1057" w:type="dxa"/>
                                  <w:vAlign w:val="bottom"/>
                                </w:tcPr>
                                <w:p w14:paraId="5E63BC10" w14:textId="78709E03" w:rsidR="001973A2" w:rsidRDefault="001973A2" w:rsidP="00447117">
                                  <w:pPr>
                                    <w:pStyle w:val="Nidungvnbn"/>
                                    <w:ind w:firstLine="0"/>
                                    <w:jc w:val="right"/>
                                  </w:pPr>
                                  <w:r>
                                    <w:rPr>
                                      <w:color w:val="000000"/>
                                      <w:sz w:val="22"/>
                                      <w:szCs w:val="22"/>
                                    </w:rPr>
                                    <w:t>0.8154</w:t>
                                  </w:r>
                                </w:p>
                              </w:tc>
                              <w:tc>
                                <w:tcPr>
                                  <w:tcW w:w="1080" w:type="dxa"/>
                                  <w:vAlign w:val="bottom"/>
                                </w:tcPr>
                                <w:p w14:paraId="3332A760" w14:textId="136AC6DD" w:rsidR="001973A2" w:rsidRDefault="001973A2" w:rsidP="00447117">
                                  <w:pPr>
                                    <w:pStyle w:val="Nidungvnbn"/>
                                    <w:ind w:firstLine="0"/>
                                    <w:jc w:val="right"/>
                                  </w:pPr>
                                  <w:r>
                                    <w:rPr>
                                      <w:color w:val="000000"/>
                                      <w:sz w:val="22"/>
                                      <w:szCs w:val="22"/>
                                    </w:rPr>
                                    <w:t>915</w:t>
                                  </w:r>
                                </w:p>
                              </w:tc>
                            </w:tr>
                            <w:tr w:rsidR="001973A2" w14:paraId="71216FFC" w14:textId="77777777" w:rsidTr="00F62558">
                              <w:trPr>
                                <w:trHeight w:val="379"/>
                              </w:trPr>
                              <w:tc>
                                <w:tcPr>
                                  <w:tcW w:w="985" w:type="dxa"/>
                                  <w:vMerge/>
                                </w:tcPr>
                                <w:p w14:paraId="063558E4" w14:textId="77777777" w:rsidR="001973A2" w:rsidRDefault="001973A2" w:rsidP="00447117">
                                  <w:pPr>
                                    <w:pStyle w:val="Nidungvnbn"/>
                                    <w:ind w:firstLine="0"/>
                                    <w:jc w:val="left"/>
                                    <w:rPr>
                                      <w:b/>
                                    </w:rPr>
                                  </w:pPr>
                                </w:p>
                              </w:tc>
                              <w:tc>
                                <w:tcPr>
                                  <w:tcW w:w="2772" w:type="dxa"/>
                                  <w:vAlign w:val="bottom"/>
                                </w:tcPr>
                                <w:p w14:paraId="479FC991" w14:textId="5B8E6C1F" w:rsidR="001973A2" w:rsidRDefault="001973A2" w:rsidP="00447117">
                                  <w:pPr>
                                    <w:pStyle w:val="Nidungvnbn"/>
                                    <w:ind w:firstLine="0"/>
                                    <w:jc w:val="left"/>
                                    <w:rPr>
                                      <w:b/>
                                    </w:rPr>
                                  </w:pPr>
                                  <w:r>
                                    <w:rPr>
                                      <w:color w:val="000000"/>
                                      <w:sz w:val="22"/>
                                      <w:szCs w:val="22"/>
                                    </w:rPr>
                                    <w:t>CinCECGTorso</w:t>
                                  </w:r>
                                </w:p>
                              </w:tc>
                              <w:tc>
                                <w:tcPr>
                                  <w:tcW w:w="912" w:type="dxa"/>
                                  <w:vAlign w:val="bottom"/>
                                </w:tcPr>
                                <w:p w14:paraId="580495FE" w14:textId="01D6D6C1" w:rsidR="001973A2" w:rsidRDefault="001973A2" w:rsidP="00447117">
                                  <w:pPr>
                                    <w:pStyle w:val="Nidungvnbn"/>
                                    <w:ind w:firstLine="0"/>
                                    <w:jc w:val="right"/>
                                  </w:pPr>
                                  <w:r>
                                    <w:rPr>
                                      <w:color w:val="000000"/>
                                      <w:sz w:val="22"/>
                                      <w:szCs w:val="22"/>
                                    </w:rPr>
                                    <w:t>0.8217</w:t>
                                  </w:r>
                                </w:p>
                              </w:tc>
                              <w:tc>
                                <w:tcPr>
                                  <w:tcW w:w="912" w:type="dxa"/>
                                  <w:vAlign w:val="bottom"/>
                                </w:tcPr>
                                <w:p w14:paraId="42FB14B4" w14:textId="29F95666" w:rsidR="001973A2" w:rsidRDefault="001973A2" w:rsidP="00447117">
                                  <w:pPr>
                                    <w:pStyle w:val="Nidungvnbn"/>
                                    <w:ind w:firstLine="0"/>
                                    <w:jc w:val="right"/>
                                  </w:pPr>
                                  <w:r>
                                    <w:rPr>
                                      <w:color w:val="000000"/>
                                      <w:sz w:val="22"/>
                                      <w:szCs w:val="22"/>
                                    </w:rPr>
                                    <w:t>0.8152</w:t>
                                  </w:r>
                                </w:p>
                              </w:tc>
                              <w:tc>
                                <w:tcPr>
                                  <w:tcW w:w="912" w:type="dxa"/>
                                  <w:vAlign w:val="bottom"/>
                                </w:tcPr>
                                <w:p w14:paraId="355618A7" w14:textId="5D7447F2" w:rsidR="001973A2" w:rsidRDefault="001973A2" w:rsidP="00447117">
                                  <w:pPr>
                                    <w:pStyle w:val="Nidungvnbn"/>
                                    <w:ind w:firstLine="0"/>
                                    <w:jc w:val="right"/>
                                  </w:pPr>
                                  <w:r>
                                    <w:rPr>
                                      <w:color w:val="000000"/>
                                      <w:sz w:val="22"/>
                                      <w:szCs w:val="22"/>
                                    </w:rPr>
                                    <w:t>0.8152</w:t>
                                  </w:r>
                                </w:p>
                              </w:tc>
                              <w:tc>
                                <w:tcPr>
                                  <w:tcW w:w="1077" w:type="dxa"/>
                                  <w:vAlign w:val="bottom"/>
                                </w:tcPr>
                                <w:p w14:paraId="42FCA1A6" w14:textId="50F8E4EE" w:rsidR="001973A2" w:rsidRDefault="001973A2" w:rsidP="00447117">
                                  <w:pPr>
                                    <w:pStyle w:val="Nidungvnbn"/>
                                    <w:ind w:firstLine="0"/>
                                    <w:jc w:val="right"/>
                                  </w:pPr>
                                  <w:r>
                                    <w:rPr>
                                      <w:color w:val="000000"/>
                                      <w:sz w:val="22"/>
                                      <w:szCs w:val="22"/>
                                    </w:rPr>
                                    <w:t>3076.5</w:t>
                                  </w:r>
                                </w:p>
                              </w:tc>
                              <w:tc>
                                <w:tcPr>
                                  <w:tcW w:w="994" w:type="dxa"/>
                                  <w:vAlign w:val="bottom"/>
                                </w:tcPr>
                                <w:p w14:paraId="70D2351E" w14:textId="025BC3D0" w:rsidR="001973A2" w:rsidRDefault="001973A2" w:rsidP="00447117">
                                  <w:pPr>
                                    <w:pStyle w:val="Nidungvnbn"/>
                                    <w:ind w:firstLine="0"/>
                                    <w:jc w:val="right"/>
                                  </w:pPr>
                                  <w:r>
                                    <w:rPr>
                                      <w:color w:val="000000"/>
                                      <w:sz w:val="22"/>
                                      <w:szCs w:val="22"/>
                                    </w:rPr>
                                    <w:t>0.8349</w:t>
                                  </w:r>
                                </w:p>
                              </w:tc>
                              <w:tc>
                                <w:tcPr>
                                  <w:tcW w:w="994" w:type="dxa"/>
                                  <w:vAlign w:val="bottom"/>
                                </w:tcPr>
                                <w:p w14:paraId="4B4CBB9B" w14:textId="1573A688" w:rsidR="001973A2" w:rsidRDefault="001973A2" w:rsidP="00447117">
                                  <w:pPr>
                                    <w:pStyle w:val="Nidungvnbn"/>
                                    <w:ind w:firstLine="0"/>
                                    <w:jc w:val="right"/>
                                  </w:pPr>
                                  <w:r>
                                    <w:rPr>
                                      <w:color w:val="000000"/>
                                      <w:sz w:val="22"/>
                                      <w:szCs w:val="22"/>
                                    </w:rPr>
                                    <w:t>0.8261</w:t>
                                  </w:r>
                                </w:p>
                              </w:tc>
                              <w:tc>
                                <w:tcPr>
                                  <w:tcW w:w="1057" w:type="dxa"/>
                                  <w:vAlign w:val="bottom"/>
                                </w:tcPr>
                                <w:p w14:paraId="59C5FEF3" w14:textId="10C86A15" w:rsidR="001973A2" w:rsidRDefault="001973A2" w:rsidP="00447117">
                                  <w:pPr>
                                    <w:pStyle w:val="Nidungvnbn"/>
                                    <w:ind w:firstLine="0"/>
                                    <w:jc w:val="right"/>
                                  </w:pPr>
                                  <w:r>
                                    <w:rPr>
                                      <w:color w:val="000000"/>
                                      <w:sz w:val="22"/>
                                      <w:szCs w:val="22"/>
                                    </w:rPr>
                                    <w:t>0.8259</w:t>
                                  </w:r>
                                </w:p>
                              </w:tc>
                              <w:tc>
                                <w:tcPr>
                                  <w:tcW w:w="1080" w:type="dxa"/>
                                  <w:vAlign w:val="bottom"/>
                                </w:tcPr>
                                <w:p w14:paraId="1BD2A1B9" w14:textId="739A545C" w:rsidR="001973A2" w:rsidRDefault="001973A2" w:rsidP="00447117">
                                  <w:pPr>
                                    <w:pStyle w:val="Nidungvnbn"/>
                                    <w:ind w:firstLine="0"/>
                                    <w:jc w:val="right"/>
                                  </w:pPr>
                                  <w:r>
                                    <w:rPr>
                                      <w:color w:val="000000"/>
                                      <w:sz w:val="22"/>
                                      <w:szCs w:val="22"/>
                                    </w:rPr>
                                    <w:t>5549.4</w:t>
                                  </w:r>
                                </w:p>
                              </w:tc>
                            </w:tr>
                          </w:tbl>
                          <w:p w14:paraId="2AD20E0F"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0" type="#_x0000_t202" style="position:absolute;margin-left:-67.7pt;margin-top:14.75pt;width:616.4pt;height:419.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" fillcolor="white [3212]" strokecolor="white [3212]" strokeweight="2pt">
                <v:textbox>
                  <w:txbxContent>
                    <w:tbl>
                      <w:tblPr>
                        <w:tblW w:w="11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1057"/>
                        <w:gridCol w:w="1080"/>
                      </w:tblGrid>
                      <w:tr w:rsidR="001973A2" w14:paraId="4EB072B4" w14:textId="77777777" w:rsidTr="00A70971">
                        <w:trPr>
                          <w:trHeight w:val="379"/>
                        </w:trPr>
                        <w:tc>
                          <w:tcPr>
                            <w:tcW w:w="985" w:type="dxa"/>
                            <w:vMerge w:val="restart"/>
                            <w:vAlign w:val="center"/>
                          </w:tcPr>
                          <w:p w14:paraId="289913F7" w14:textId="5A2B9107" w:rsidR="001973A2" w:rsidRDefault="001973A2" w:rsidP="00B614CA">
                            <w:pPr>
                              <w:pStyle w:val="Nidungvnbn"/>
                              <w:ind w:firstLine="0"/>
                              <w:jc w:val="center"/>
                              <w:rPr>
                                <w:b/>
                              </w:rPr>
                            </w:pPr>
                            <w:r>
                              <w:rPr>
                                <w:b/>
                              </w:rPr>
                              <w:t>Tên phân loại</w:t>
                            </w:r>
                          </w:p>
                        </w:tc>
                        <w:tc>
                          <w:tcPr>
                            <w:tcW w:w="2772" w:type="dxa"/>
                            <w:vMerge w:val="restart"/>
                            <w:vAlign w:val="center"/>
                          </w:tcPr>
                          <w:p w14:paraId="139FB0CB" w14:textId="7153AD19" w:rsidR="001973A2" w:rsidRDefault="001973A2" w:rsidP="00B614CA">
                            <w:pPr>
                              <w:pStyle w:val="Nidungvnbn"/>
                              <w:ind w:firstLine="0"/>
                              <w:jc w:val="center"/>
                              <w:rPr>
                                <w:b/>
                              </w:rPr>
                            </w:pPr>
                            <w:r>
                              <w:rPr>
                                <w:b/>
                              </w:rPr>
                              <w:t>Tên tập dữ liệu</w:t>
                            </w:r>
                          </w:p>
                        </w:tc>
                        <w:tc>
                          <w:tcPr>
                            <w:tcW w:w="3813" w:type="dxa"/>
                            <w:gridSpan w:val="4"/>
                          </w:tcPr>
                          <w:p w14:paraId="704E08DA" w14:textId="77777777" w:rsidR="001973A2" w:rsidRDefault="001973A2" w:rsidP="00B614CA">
                            <w:pPr>
                              <w:pStyle w:val="Nidungvnbn"/>
                              <w:ind w:firstLine="0"/>
                              <w:jc w:val="center"/>
                              <w:rPr>
                                <w:b/>
                              </w:rPr>
                            </w:pPr>
                            <w:r>
                              <w:rPr>
                                <w:b/>
                              </w:rPr>
                              <w:t>Nhóm tác giả</w:t>
                            </w:r>
                          </w:p>
                          <w:p w14:paraId="7CB67A5E" w14:textId="77777777" w:rsidR="001973A2" w:rsidRDefault="001973A2" w:rsidP="00B614CA">
                            <w:pPr>
                              <w:pStyle w:val="Nidungvnbn"/>
                              <w:ind w:firstLine="0"/>
                              <w:jc w:val="center"/>
                              <w:rPr>
                                <w:b/>
                              </w:rPr>
                            </w:pPr>
                            <w:r>
                              <w:rPr>
                                <w:b/>
                              </w:rPr>
                              <w:t>tiền thực nghiệm</w:t>
                            </w:r>
                          </w:p>
                        </w:tc>
                        <w:tc>
                          <w:tcPr>
                            <w:tcW w:w="4125" w:type="dxa"/>
                            <w:gridSpan w:val="4"/>
                          </w:tcPr>
                          <w:p w14:paraId="45C6007A" w14:textId="77777777" w:rsidR="001973A2" w:rsidRDefault="001973A2" w:rsidP="00B614CA">
                            <w:pPr>
                              <w:pStyle w:val="Nidungvnbn"/>
                              <w:ind w:firstLine="0"/>
                              <w:jc w:val="center"/>
                              <w:rPr>
                                <w:b/>
                              </w:rPr>
                            </w:pPr>
                            <w:r>
                              <w:rPr>
                                <w:b/>
                              </w:rPr>
                              <w:t>Thực nghiệm</w:t>
                            </w:r>
                          </w:p>
                          <w:p w14:paraId="47BFDB86" w14:textId="15793B49" w:rsidR="001973A2" w:rsidRDefault="001973A2" w:rsidP="00B614CA">
                            <w:pPr>
                              <w:pStyle w:val="Nidungvnbn"/>
                              <w:ind w:firstLine="0"/>
                              <w:jc w:val="center"/>
                              <w:rPr>
                                <w:b/>
                              </w:rPr>
                            </w:pPr>
                            <w:r>
                              <w:rPr>
                                <w:b/>
                              </w:rPr>
                              <w:t>của bản thân</w:t>
                            </w:r>
                          </w:p>
                        </w:tc>
                      </w:tr>
                      <w:tr w:rsidR="001973A2" w14:paraId="0086B7B6" w14:textId="77777777" w:rsidTr="00A70971">
                        <w:trPr>
                          <w:trHeight w:val="379"/>
                        </w:trPr>
                        <w:tc>
                          <w:tcPr>
                            <w:tcW w:w="985" w:type="dxa"/>
                            <w:vMerge/>
                          </w:tcPr>
                          <w:p w14:paraId="622D4BB0" w14:textId="77777777" w:rsidR="001973A2" w:rsidRDefault="001973A2" w:rsidP="00C17EA6">
                            <w:pPr>
                              <w:pStyle w:val="Nidungvnbn"/>
                              <w:jc w:val="center"/>
                              <w:rPr>
                                <w:b/>
                              </w:rPr>
                            </w:pPr>
                          </w:p>
                        </w:tc>
                        <w:tc>
                          <w:tcPr>
                            <w:tcW w:w="2772" w:type="dxa"/>
                            <w:vMerge/>
                          </w:tcPr>
                          <w:p w14:paraId="7EBD9924" w14:textId="77777777" w:rsidR="001973A2" w:rsidRDefault="001973A2" w:rsidP="00C17EA6">
                            <w:pPr>
                              <w:pStyle w:val="Nidungvnbn"/>
                              <w:jc w:val="center"/>
                              <w:rPr>
                                <w:b/>
                              </w:rPr>
                            </w:pPr>
                          </w:p>
                        </w:tc>
                        <w:tc>
                          <w:tcPr>
                            <w:tcW w:w="912" w:type="dxa"/>
                          </w:tcPr>
                          <w:p w14:paraId="4AA90419" w14:textId="77777777" w:rsidR="001973A2" w:rsidRDefault="001973A2" w:rsidP="00C17EA6">
                            <w:pPr>
                              <w:pStyle w:val="Nidungvnbn"/>
                              <w:ind w:firstLine="0"/>
                              <w:jc w:val="center"/>
                              <w:rPr>
                                <w:b/>
                                <w:sz w:val="24"/>
                                <w:szCs w:val="24"/>
                              </w:rPr>
                            </w:pPr>
                            <w:r>
                              <w:rPr>
                                <w:b/>
                              </w:rPr>
                              <w:t>Pre</w:t>
                            </w:r>
                          </w:p>
                        </w:tc>
                        <w:tc>
                          <w:tcPr>
                            <w:tcW w:w="912" w:type="dxa"/>
                          </w:tcPr>
                          <w:p w14:paraId="510EFD09" w14:textId="77777777" w:rsidR="001973A2" w:rsidRDefault="001973A2" w:rsidP="00C17EA6">
                            <w:pPr>
                              <w:pStyle w:val="Nidungvnbn"/>
                              <w:ind w:firstLine="0"/>
                              <w:jc w:val="center"/>
                              <w:rPr>
                                <w:b/>
                              </w:rPr>
                            </w:pPr>
                            <w:r>
                              <w:rPr>
                                <w:b/>
                              </w:rPr>
                              <w:t>Acc</w:t>
                            </w:r>
                          </w:p>
                        </w:tc>
                        <w:tc>
                          <w:tcPr>
                            <w:tcW w:w="912" w:type="dxa"/>
                          </w:tcPr>
                          <w:p w14:paraId="470E26D3" w14:textId="77777777" w:rsidR="001973A2" w:rsidRDefault="001973A2" w:rsidP="00C17EA6">
                            <w:pPr>
                              <w:pStyle w:val="Nidungvnbn"/>
                              <w:ind w:firstLine="0"/>
                              <w:jc w:val="center"/>
                              <w:rPr>
                                <w:b/>
                                <w:sz w:val="24"/>
                                <w:szCs w:val="24"/>
                              </w:rPr>
                            </w:pPr>
                            <w:r>
                              <w:rPr>
                                <w:b/>
                              </w:rPr>
                              <w:t>Rec</w:t>
                            </w:r>
                          </w:p>
                        </w:tc>
                        <w:tc>
                          <w:tcPr>
                            <w:tcW w:w="1077" w:type="dxa"/>
                          </w:tcPr>
                          <w:p w14:paraId="04F43D5B" w14:textId="77777777" w:rsidR="001973A2" w:rsidRDefault="001973A2" w:rsidP="00C17EA6">
                            <w:pPr>
                              <w:pStyle w:val="Nidungvnbn"/>
                              <w:ind w:firstLine="0"/>
                              <w:jc w:val="center"/>
                              <w:rPr>
                                <w:b/>
                              </w:rPr>
                            </w:pPr>
                            <w:r>
                              <w:rPr>
                                <w:b/>
                                <w:lang w:val="vi-VN"/>
                              </w:rPr>
                              <w:t>TrT</w:t>
                            </w:r>
                          </w:p>
                        </w:tc>
                        <w:tc>
                          <w:tcPr>
                            <w:tcW w:w="994" w:type="dxa"/>
                          </w:tcPr>
                          <w:p w14:paraId="28E2713A" w14:textId="77777777" w:rsidR="001973A2" w:rsidRDefault="001973A2" w:rsidP="00C17EA6">
                            <w:pPr>
                              <w:pStyle w:val="Nidungvnbn"/>
                              <w:ind w:firstLine="0"/>
                              <w:jc w:val="center"/>
                              <w:rPr>
                                <w:b/>
                                <w:sz w:val="24"/>
                                <w:szCs w:val="24"/>
                              </w:rPr>
                            </w:pPr>
                            <w:r>
                              <w:rPr>
                                <w:b/>
                              </w:rPr>
                              <w:t>Pre</w:t>
                            </w:r>
                          </w:p>
                        </w:tc>
                        <w:tc>
                          <w:tcPr>
                            <w:tcW w:w="994" w:type="dxa"/>
                          </w:tcPr>
                          <w:p w14:paraId="121E7525" w14:textId="77777777" w:rsidR="001973A2" w:rsidRDefault="001973A2" w:rsidP="00C17EA6">
                            <w:pPr>
                              <w:pStyle w:val="Nidungvnbn"/>
                              <w:ind w:firstLine="0"/>
                              <w:jc w:val="center"/>
                              <w:rPr>
                                <w:b/>
                              </w:rPr>
                            </w:pPr>
                            <w:r>
                              <w:rPr>
                                <w:b/>
                              </w:rPr>
                              <w:t>Acc</w:t>
                            </w:r>
                          </w:p>
                        </w:tc>
                        <w:tc>
                          <w:tcPr>
                            <w:tcW w:w="1057" w:type="dxa"/>
                          </w:tcPr>
                          <w:p w14:paraId="3580D353" w14:textId="77777777" w:rsidR="001973A2" w:rsidRDefault="001973A2" w:rsidP="00C17EA6">
                            <w:pPr>
                              <w:pStyle w:val="Nidungvnbn"/>
                              <w:ind w:firstLine="0"/>
                              <w:jc w:val="center"/>
                              <w:rPr>
                                <w:b/>
                                <w:sz w:val="24"/>
                                <w:szCs w:val="24"/>
                              </w:rPr>
                            </w:pPr>
                            <w:r>
                              <w:rPr>
                                <w:b/>
                              </w:rPr>
                              <w:t>Rec</w:t>
                            </w:r>
                          </w:p>
                        </w:tc>
                        <w:tc>
                          <w:tcPr>
                            <w:tcW w:w="1080" w:type="dxa"/>
                          </w:tcPr>
                          <w:p w14:paraId="2A37EA8D" w14:textId="77777777" w:rsidR="001973A2" w:rsidRDefault="001973A2" w:rsidP="00C17EA6">
                            <w:pPr>
                              <w:pStyle w:val="Nidungvnbn"/>
                              <w:ind w:firstLine="0"/>
                              <w:jc w:val="center"/>
                              <w:rPr>
                                <w:b/>
                              </w:rPr>
                            </w:pPr>
                            <w:r>
                              <w:rPr>
                                <w:b/>
                              </w:rPr>
                              <w:t>TrT</w:t>
                            </w:r>
                          </w:p>
                        </w:tc>
                      </w:tr>
                      <w:tr w:rsidR="001973A2" w14:paraId="7CB648C0" w14:textId="77777777" w:rsidTr="00A70971">
                        <w:trPr>
                          <w:trHeight w:val="379"/>
                        </w:trPr>
                        <w:tc>
                          <w:tcPr>
                            <w:tcW w:w="985" w:type="dxa"/>
                            <w:vMerge w:val="restart"/>
                            <w:vAlign w:val="center"/>
                          </w:tcPr>
                          <w:p w14:paraId="4B426F1F" w14:textId="6B974F1E" w:rsidR="001973A2" w:rsidRPr="00C53D88" w:rsidRDefault="001973A2" w:rsidP="00A70971">
                            <w:pPr>
                              <w:pStyle w:val="Nidungvnbn"/>
                              <w:ind w:firstLine="0"/>
                              <w:jc w:val="center"/>
                            </w:pPr>
                            <w:r>
                              <w:t>FCN</w:t>
                            </w:r>
                          </w:p>
                        </w:tc>
                        <w:tc>
                          <w:tcPr>
                            <w:tcW w:w="2772" w:type="dxa"/>
                            <w:vAlign w:val="bottom"/>
                          </w:tcPr>
                          <w:p w14:paraId="4EADE655" w14:textId="4C189EAF" w:rsidR="001973A2" w:rsidRDefault="001973A2" w:rsidP="00A70971">
                            <w:pPr>
                              <w:pStyle w:val="Nidungvnbn"/>
                              <w:ind w:firstLine="0"/>
                              <w:jc w:val="left"/>
                              <w:rPr>
                                <w:b/>
                              </w:rPr>
                            </w:pPr>
                            <w:r>
                              <w:rPr>
                                <w:color w:val="000000"/>
                                <w:sz w:val="22"/>
                                <w:szCs w:val="22"/>
                              </w:rPr>
                              <w:t>Wine</w:t>
                            </w:r>
                          </w:p>
                        </w:tc>
                        <w:tc>
                          <w:tcPr>
                            <w:tcW w:w="912" w:type="dxa"/>
                            <w:vAlign w:val="bottom"/>
                          </w:tcPr>
                          <w:p w14:paraId="006A29AB" w14:textId="678C8241" w:rsidR="001973A2" w:rsidRDefault="001973A2" w:rsidP="00A70971">
                            <w:pPr>
                              <w:pStyle w:val="Nidungvnbn"/>
                              <w:ind w:firstLine="0"/>
                              <w:jc w:val="right"/>
                            </w:pPr>
                            <w:r>
                              <w:rPr>
                                <w:color w:val="000000"/>
                                <w:sz w:val="22"/>
                                <w:szCs w:val="22"/>
                              </w:rPr>
                              <w:t>0.25</w:t>
                            </w:r>
                          </w:p>
                        </w:tc>
                        <w:tc>
                          <w:tcPr>
                            <w:tcW w:w="912" w:type="dxa"/>
                            <w:vAlign w:val="bottom"/>
                          </w:tcPr>
                          <w:p w14:paraId="03CD2FFC" w14:textId="146DD9EC" w:rsidR="001973A2" w:rsidRDefault="001973A2" w:rsidP="00A70971">
                            <w:pPr>
                              <w:pStyle w:val="Nidungvnbn"/>
                              <w:ind w:firstLine="0"/>
                              <w:jc w:val="right"/>
                            </w:pPr>
                            <w:r>
                              <w:rPr>
                                <w:color w:val="000000"/>
                                <w:sz w:val="22"/>
                                <w:szCs w:val="22"/>
                              </w:rPr>
                              <w:t>0.5</w:t>
                            </w:r>
                          </w:p>
                        </w:tc>
                        <w:tc>
                          <w:tcPr>
                            <w:tcW w:w="912" w:type="dxa"/>
                            <w:vAlign w:val="bottom"/>
                          </w:tcPr>
                          <w:p w14:paraId="71B68620" w14:textId="554DF233" w:rsidR="001973A2" w:rsidRDefault="001973A2" w:rsidP="00A70971">
                            <w:pPr>
                              <w:pStyle w:val="Nidungvnbn"/>
                              <w:ind w:firstLine="0"/>
                              <w:jc w:val="right"/>
                            </w:pPr>
                            <w:r>
                              <w:rPr>
                                <w:color w:val="000000"/>
                                <w:sz w:val="22"/>
                                <w:szCs w:val="22"/>
                              </w:rPr>
                              <w:t>0.5</w:t>
                            </w:r>
                          </w:p>
                        </w:tc>
                        <w:tc>
                          <w:tcPr>
                            <w:tcW w:w="1077" w:type="dxa"/>
                            <w:vAlign w:val="bottom"/>
                          </w:tcPr>
                          <w:p w14:paraId="02446C14" w14:textId="2A516299" w:rsidR="001973A2" w:rsidRDefault="001973A2" w:rsidP="00A70971">
                            <w:pPr>
                              <w:pStyle w:val="Nidungvnbn"/>
                              <w:ind w:firstLine="0"/>
                              <w:jc w:val="right"/>
                            </w:pPr>
                            <w:r>
                              <w:rPr>
                                <w:color w:val="000000"/>
                                <w:sz w:val="22"/>
                                <w:szCs w:val="22"/>
                              </w:rPr>
                              <w:t>280.8</w:t>
                            </w:r>
                          </w:p>
                        </w:tc>
                        <w:tc>
                          <w:tcPr>
                            <w:tcW w:w="994" w:type="dxa"/>
                            <w:vAlign w:val="bottom"/>
                          </w:tcPr>
                          <w:p w14:paraId="15F2E574" w14:textId="322A2EA1" w:rsidR="001973A2" w:rsidRDefault="001973A2" w:rsidP="00A70971">
                            <w:pPr>
                              <w:pStyle w:val="Nidungvnbn"/>
                              <w:ind w:firstLine="0"/>
                              <w:jc w:val="right"/>
                            </w:pPr>
                            <w:r>
                              <w:rPr>
                                <w:color w:val="000000"/>
                                <w:sz w:val="22"/>
                                <w:szCs w:val="22"/>
                              </w:rPr>
                              <w:t>0.6607</w:t>
                            </w:r>
                          </w:p>
                        </w:tc>
                        <w:tc>
                          <w:tcPr>
                            <w:tcW w:w="994" w:type="dxa"/>
                            <w:vAlign w:val="bottom"/>
                          </w:tcPr>
                          <w:p w14:paraId="225950BC" w14:textId="174BB43A" w:rsidR="001973A2" w:rsidRDefault="001973A2" w:rsidP="00A70971">
                            <w:pPr>
                              <w:pStyle w:val="Nidungvnbn"/>
                              <w:ind w:firstLine="0"/>
                              <w:jc w:val="right"/>
                            </w:pPr>
                            <w:r>
                              <w:rPr>
                                <w:color w:val="000000"/>
                                <w:sz w:val="22"/>
                                <w:szCs w:val="22"/>
                              </w:rPr>
                              <w:t>0.6111</w:t>
                            </w:r>
                          </w:p>
                        </w:tc>
                        <w:tc>
                          <w:tcPr>
                            <w:tcW w:w="1057" w:type="dxa"/>
                            <w:vAlign w:val="bottom"/>
                          </w:tcPr>
                          <w:p w14:paraId="577B129D" w14:textId="4E4DD176" w:rsidR="001973A2" w:rsidRDefault="001973A2" w:rsidP="00A70971">
                            <w:pPr>
                              <w:pStyle w:val="Nidungvnbn"/>
                              <w:ind w:firstLine="0"/>
                              <w:jc w:val="right"/>
                            </w:pPr>
                            <w:r>
                              <w:rPr>
                                <w:color w:val="000000"/>
                                <w:sz w:val="22"/>
                                <w:szCs w:val="22"/>
                              </w:rPr>
                              <w:t>0.6111</w:t>
                            </w:r>
                          </w:p>
                        </w:tc>
                        <w:tc>
                          <w:tcPr>
                            <w:tcW w:w="1080" w:type="dxa"/>
                            <w:vAlign w:val="bottom"/>
                          </w:tcPr>
                          <w:p w14:paraId="2785F478" w14:textId="1A698525" w:rsidR="001973A2" w:rsidRDefault="001973A2" w:rsidP="00A70971">
                            <w:pPr>
                              <w:pStyle w:val="Nidungvnbn"/>
                              <w:ind w:firstLine="0"/>
                              <w:jc w:val="right"/>
                            </w:pPr>
                            <w:r>
                              <w:rPr>
                                <w:color w:val="000000"/>
                                <w:sz w:val="22"/>
                                <w:szCs w:val="22"/>
                              </w:rPr>
                              <w:t>191.1</w:t>
                            </w:r>
                          </w:p>
                        </w:tc>
                      </w:tr>
                      <w:tr w:rsidR="001973A2" w14:paraId="14018C9A" w14:textId="77777777" w:rsidTr="00A70971">
                        <w:trPr>
                          <w:trHeight w:val="379"/>
                        </w:trPr>
                        <w:tc>
                          <w:tcPr>
                            <w:tcW w:w="985" w:type="dxa"/>
                            <w:vMerge/>
                            <w:vAlign w:val="center"/>
                          </w:tcPr>
                          <w:p w14:paraId="7811EBED" w14:textId="77777777" w:rsidR="001973A2" w:rsidRDefault="001973A2" w:rsidP="00A70971">
                            <w:pPr>
                              <w:pStyle w:val="Nidungvnbn"/>
                              <w:ind w:firstLine="0"/>
                              <w:jc w:val="center"/>
                              <w:rPr>
                                <w:b/>
                              </w:rPr>
                            </w:pPr>
                          </w:p>
                        </w:tc>
                        <w:tc>
                          <w:tcPr>
                            <w:tcW w:w="2772" w:type="dxa"/>
                            <w:vAlign w:val="bottom"/>
                          </w:tcPr>
                          <w:p w14:paraId="6294DECD" w14:textId="0F4059C8" w:rsidR="001973A2" w:rsidRDefault="001973A2" w:rsidP="00A70971">
                            <w:pPr>
                              <w:pStyle w:val="Nidungvnbn"/>
                              <w:ind w:firstLine="0"/>
                              <w:jc w:val="left"/>
                              <w:rPr>
                                <w:b/>
                              </w:rPr>
                            </w:pPr>
                            <w:r>
                              <w:rPr>
                                <w:color w:val="000000"/>
                                <w:sz w:val="22"/>
                                <w:szCs w:val="22"/>
                              </w:rPr>
                              <w:t>WordSynonyms</w:t>
                            </w:r>
                          </w:p>
                        </w:tc>
                        <w:tc>
                          <w:tcPr>
                            <w:tcW w:w="912" w:type="dxa"/>
                            <w:vAlign w:val="bottom"/>
                          </w:tcPr>
                          <w:p w14:paraId="04345A7C" w14:textId="32C10B19" w:rsidR="001973A2" w:rsidRDefault="001973A2" w:rsidP="00A70971">
                            <w:pPr>
                              <w:pStyle w:val="Nidungvnbn"/>
                              <w:ind w:firstLine="0"/>
                              <w:jc w:val="right"/>
                            </w:pPr>
                            <w:r>
                              <w:rPr>
                                <w:color w:val="000000"/>
                                <w:sz w:val="22"/>
                                <w:szCs w:val="22"/>
                              </w:rPr>
                              <w:t>0.5144</w:t>
                            </w:r>
                          </w:p>
                        </w:tc>
                        <w:tc>
                          <w:tcPr>
                            <w:tcW w:w="912" w:type="dxa"/>
                            <w:vAlign w:val="bottom"/>
                          </w:tcPr>
                          <w:p w14:paraId="677FEBC2" w14:textId="32D395D3" w:rsidR="001973A2" w:rsidRDefault="001973A2" w:rsidP="00A70971">
                            <w:pPr>
                              <w:pStyle w:val="Nidungvnbn"/>
                              <w:ind w:firstLine="0"/>
                              <w:jc w:val="right"/>
                            </w:pPr>
                            <w:r>
                              <w:rPr>
                                <w:color w:val="000000"/>
                                <w:sz w:val="22"/>
                                <w:szCs w:val="22"/>
                              </w:rPr>
                              <w:t>0.5596</w:t>
                            </w:r>
                          </w:p>
                        </w:tc>
                        <w:tc>
                          <w:tcPr>
                            <w:tcW w:w="912" w:type="dxa"/>
                            <w:vAlign w:val="bottom"/>
                          </w:tcPr>
                          <w:p w14:paraId="318471D4" w14:textId="7A278E06" w:rsidR="001973A2" w:rsidRDefault="001973A2" w:rsidP="00A70971">
                            <w:pPr>
                              <w:pStyle w:val="Nidungvnbn"/>
                              <w:ind w:firstLine="0"/>
                              <w:jc w:val="right"/>
                            </w:pPr>
                            <w:r>
                              <w:rPr>
                                <w:color w:val="000000"/>
                                <w:sz w:val="22"/>
                                <w:szCs w:val="22"/>
                              </w:rPr>
                              <w:t>0.418</w:t>
                            </w:r>
                          </w:p>
                        </w:tc>
                        <w:tc>
                          <w:tcPr>
                            <w:tcW w:w="1077" w:type="dxa"/>
                            <w:vAlign w:val="bottom"/>
                          </w:tcPr>
                          <w:p w14:paraId="410FB1A0" w14:textId="5A807C3B" w:rsidR="001973A2" w:rsidRDefault="001973A2" w:rsidP="00A70971">
                            <w:pPr>
                              <w:pStyle w:val="Nidungvnbn"/>
                              <w:ind w:firstLine="0"/>
                              <w:jc w:val="right"/>
                            </w:pPr>
                            <w:r>
                              <w:rPr>
                                <w:color w:val="000000"/>
                                <w:sz w:val="22"/>
                                <w:szCs w:val="22"/>
                              </w:rPr>
                              <w:t>694.3</w:t>
                            </w:r>
                          </w:p>
                        </w:tc>
                        <w:tc>
                          <w:tcPr>
                            <w:tcW w:w="994" w:type="dxa"/>
                            <w:vAlign w:val="bottom"/>
                          </w:tcPr>
                          <w:p w14:paraId="121E1847" w14:textId="5D2597C8" w:rsidR="001973A2" w:rsidRDefault="001973A2" w:rsidP="00A70971">
                            <w:pPr>
                              <w:pStyle w:val="Nidungvnbn"/>
                              <w:ind w:firstLine="0"/>
                              <w:jc w:val="right"/>
                            </w:pPr>
                            <w:r>
                              <w:rPr>
                                <w:color w:val="000000"/>
                                <w:sz w:val="22"/>
                                <w:szCs w:val="22"/>
                              </w:rPr>
                              <w:t>0.5002</w:t>
                            </w:r>
                          </w:p>
                        </w:tc>
                        <w:tc>
                          <w:tcPr>
                            <w:tcW w:w="994" w:type="dxa"/>
                            <w:vAlign w:val="bottom"/>
                          </w:tcPr>
                          <w:p w14:paraId="27960468" w14:textId="063CCE78" w:rsidR="001973A2" w:rsidRDefault="001973A2" w:rsidP="00A70971">
                            <w:pPr>
                              <w:pStyle w:val="Nidungvnbn"/>
                              <w:ind w:firstLine="0"/>
                              <w:jc w:val="right"/>
                            </w:pPr>
                            <w:r>
                              <w:rPr>
                                <w:color w:val="000000"/>
                                <w:sz w:val="22"/>
                                <w:szCs w:val="22"/>
                              </w:rPr>
                              <w:t>0.5455</w:t>
                            </w:r>
                          </w:p>
                        </w:tc>
                        <w:tc>
                          <w:tcPr>
                            <w:tcW w:w="1057" w:type="dxa"/>
                            <w:vAlign w:val="bottom"/>
                          </w:tcPr>
                          <w:p w14:paraId="4133CE7E" w14:textId="65C979E7" w:rsidR="001973A2" w:rsidRDefault="001973A2" w:rsidP="00A70971">
                            <w:pPr>
                              <w:pStyle w:val="Nidungvnbn"/>
                              <w:ind w:firstLine="0"/>
                              <w:jc w:val="right"/>
                            </w:pPr>
                            <w:r>
                              <w:rPr>
                                <w:color w:val="000000"/>
                                <w:sz w:val="22"/>
                                <w:szCs w:val="22"/>
                              </w:rPr>
                              <w:t>0.3962</w:t>
                            </w:r>
                          </w:p>
                        </w:tc>
                        <w:tc>
                          <w:tcPr>
                            <w:tcW w:w="1080" w:type="dxa"/>
                            <w:vAlign w:val="bottom"/>
                          </w:tcPr>
                          <w:p w14:paraId="7B8580E6" w14:textId="7D56887A" w:rsidR="001973A2" w:rsidRDefault="001973A2" w:rsidP="00A70971">
                            <w:pPr>
                              <w:pStyle w:val="Nidungvnbn"/>
                              <w:ind w:firstLine="0"/>
                              <w:jc w:val="right"/>
                            </w:pPr>
                            <w:r>
                              <w:rPr>
                                <w:color w:val="000000"/>
                                <w:sz w:val="22"/>
                                <w:szCs w:val="22"/>
                              </w:rPr>
                              <w:t>411.5</w:t>
                            </w:r>
                          </w:p>
                        </w:tc>
                      </w:tr>
                      <w:tr w:rsidR="001973A2" w14:paraId="06A23297" w14:textId="77777777" w:rsidTr="00A70971">
                        <w:trPr>
                          <w:trHeight w:val="379"/>
                        </w:trPr>
                        <w:tc>
                          <w:tcPr>
                            <w:tcW w:w="985" w:type="dxa"/>
                            <w:vMerge/>
                            <w:vAlign w:val="center"/>
                          </w:tcPr>
                          <w:p w14:paraId="1A7BBE53" w14:textId="77777777" w:rsidR="001973A2" w:rsidRDefault="001973A2" w:rsidP="00A70971">
                            <w:pPr>
                              <w:pStyle w:val="Nidungvnbn"/>
                              <w:ind w:firstLine="0"/>
                              <w:jc w:val="center"/>
                              <w:rPr>
                                <w:b/>
                              </w:rPr>
                            </w:pPr>
                          </w:p>
                        </w:tc>
                        <w:tc>
                          <w:tcPr>
                            <w:tcW w:w="2772" w:type="dxa"/>
                            <w:vAlign w:val="bottom"/>
                          </w:tcPr>
                          <w:p w14:paraId="1841297B" w14:textId="0E2ACD9C" w:rsidR="001973A2" w:rsidRDefault="001973A2" w:rsidP="00A70971">
                            <w:pPr>
                              <w:pStyle w:val="Nidungvnbn"/>
                              <w:ind w:firstLine="0"/>
                              <w:jc w:val="left"/>
                              <w:rPr>
                                <w:b/>
                              </w:rPr>
                            </w:pPr>
                            <w:r>
                              <w:rPr>
                                <w:color w:val="000000"/>
                                <w:sz w:val="22"/>
                                <w:szCs w:val="22"/>
                              </w:rPr>
                              <w:t>Worms</w:t>
                            </w:r>
                          </w:p>
                        </w:tc>
                        <w:tc>
                          <w:tcPr>
                            <w:tcW w:w="912" w:type="dxa"/>
                            <w:vAlign w:val="bottom"/>
                          </w:tcPr>
                          <w:p w14:paraId="16E1176C" w14:textId="1B1E9BE9" w:rsidR="001973A2" w:rsidRDefault="001973A2" w:rsidP="00A70971">
                            <w:pPr>
                              <w:pStyle w:val="Nidungvnbn"/>
                              <w:ind w:firstLine="0"/>
                              <w:jc w:val="right"/>
                            </w:pPr>
                            <w:r>
                              <w:rPr>
                                <w:color w:val="000000"/>
                                <w:sz w:val="22"/>
                                <w:szCs w:val="22"/>
                              </w:rPr>
                              <w:t>0.8094</w:t>
                            </w:r>
                          </w:p>
                        </w:tc>
                        <w:tc>
                          <w:tcPr>
                            <w:tcW w:w="912" w:type="dxa"/>
                            <w:vAlign w:val="bottom"/>
                          </w:tcPr>
                          <w:p w14:paraId="544C4580" w14:textId="00500301" w:rsidR="001973A2" w:rsidRDefault="001973A2" w:rsidP="00A70971">
                            <w:pPr>
                              <w:pStyle w:val="Nidungvnbn"/>
                              <w:ind w:firstLine="0"/>
                              <w:jc w:val="right"/>
                            </w:pPr>
                            <w:r>
                              <w:rPr>
                                <w:color w:val="000000"/>
                                <w:sz w:val="22"/>
                                <w:szCs w:val="22"/>
                              </w:rPr>
                              <w:t>0.8052</w:t>
                            </w:r>
                          </w:p>
                        </w:tc>
                        <w:tc>
                          <w:tcPr>
                            <w:tcW w:w="912" w:type="dxa"/>
                            <w:vAlign w:val="bottom"/>
                          </w:tcPr>
                          <w:p w14:paraId="0D133358" w14:textId="188FEA2C" w:rsidR="001973A2" w:rsidRDefault="001973A2" w:rsidP="00A70971">
                            <w:pPr>
                              <w:pStyle w:val="Nidungvnbn"/>
                              <w:ind w:firstLine="0"/>
                              <w:jc w:val="right"/>
                            </w:pPr>
                            <w:r>
                              <w:rPr>
                                <w:color w:val="000000"/>
                                <w:sz w:val="22"/>
                                <w:szCs w:val="22"/>
                              </w:rPr>
                              <w:t>0.7828</w:t>
                            </w:r>
                          </w:p>
                        </w:tc>
                        <w:tc>
                          <w:tcPr>
                            <w:tcW w:w="1077" w:type="dxa"/>
                            <w:vAlign w:val="bottom"/>
                          </w:tcPr>
                          <w:p w14:paraId="34A56367" w14:textId="64176549" w:rsidR="001973A2" w:rsidRDefault="001973A2" w:rsidP="00A70971">
                            <w:pPr>
                              <w:pStyle w:val="Nidungvnbn"/>
                              <w:ind w:firstLine="0"/>
                              <w:jc w:val="right"/>
                            </w:pPr>
                            <w:r>
                              <w:rPr>
                                <w:color w:val="000000"/>
                                <w:sz w:val="22"/>
                                <w:szCs w:val="22"/>
                              </w:rPr>
                              <w:t>408.7</w:t>
                            </w:r>
                          </w:p>
                        </w:tc>
                        <w:tc>
                          <w:tcPr>
                            <w:tcW w:w="994" w:type="dxa"/>
                            <w:vAlign w:val="bottom"/>
                          </w:tcPr>
                          <w:p w14:paraId="47E3353E" w14:textId="7BBEB04B" w:rsidR="001973A2" w:rsidRDefault="001973A2" w:rsidP="00A70971">
                            <w:pPr>
                              <w:pStyle w:val="Nidungvnbn"/>
                              <w:ind w:firstLine="0"/>
                              <w:jc w:val="right"/>
                            </w:pPr>
                            <w:r>
                              <w:rPr>
                                <w:color w:val="000000"/>
                                <w:sz w:val="22"/>
                                <w:szCs w:val="22"/>
                              </w:rPr>
                              <w:t>0.8316</w:t>
                            </w:r>
                          </w:p>
                        </w:tc>
                        <w:tc>
                          <w:tcPr>
                            <w:tcW w:w="994" w:type="dxa"/>
                            <w:vAlign w:val="bottom"/>
                          </w:tcPr>
                          <w:p w14:paraId="727E68A8" w14:textId="5D7E36BD" w:rsidR="001973A2" w:rsidRDefault="001973A2" w:rsidP="00A70971">
                            <w:pPr>
                              <w:pStyle w:val="Nidungvnbn"/>
                              <w:ind w:firstLine="0"/>
                              <w:jc w:val="right"/>
                            </w:pPr>
                            <w:r>
                              <w:rPr>
                                <w:color w:val="000000"/>
                                <w:sz w:val="22"/>
                                <w:szCs w:val="22"/>
                              </w:rPr>
                              <w:t>0.7922</w:t>
                            </w:r>
                          </w:p>
                        </w:tc>
                        <w:tc>
                          <w:tcPr>
                            <w:tcW w:w="1057" w:type="dxa"/>
                            <w:vAlign w:val="bottom"/>
                          </w:tcPr>
                          <w:p w14:paraId="7681ECC3" w14:textId="4E06D67D" w:rsidR="001973A2" w:rsidRDefault="001973A2" w:rsidP="00A70971">
                            <w:pPr>
                              <w:pStyle w:val="Nidungvnbn"/>
                              <w:ind w:firstLine="0"/>
                              <w:jc w:val="right"/>
                            </w:pPr>
                            <w:r>
                              <w:rPr>
                                <w:color w:val="000000"/>
                                <w:sz w:val="22"/>
                                <w:szCs w:val="22"/>
                              </w:rPr>
                              <w:t>0.7581</w:t>
                            </w:r>
                          </w:p>
                        </w:tc>
                        <w:tc>
                          <w:tcPr>
                            <w:tcW w:w="1080" w:type="dxa"/>
                            <w:vAlign w:val="bottom"/>
                          </w:tcPr>
                          <w:p w14:paraId="7164FF3B" w14:textId="775F4D7A" w:rsidR="001973A2" w:rsidRDefault="001973A2" w:rsidP="00A70971">
                            <w:pPr>
                              <w:pStyle w:val="Nidungvnbn"/>
                              <w:ind w:firstLine="0"/>
                              <w:jc w:val="right"/>
                            </w:pPr>
                            <w:r>
                              <w:rPr>
                                <w:color w:val="000000"/>
                                <w:sz w:val="22"/>
                                <w:szCs w:val="22"/>
                              </w:rPr>
                              <w:t>407.9</w:t>
                            </w:r>
                          </w:p>
                        </w:tc>
                      </w:tr>
                      <w:tr w:rsidR="001973A2" w14:paraId="0C0FE7B1" w14:textId="77777777" w:rsidTr="00A70971">
                        <w:trPr>
                          <w:trHeight w:val="379"/>
                        </w:trPr>
                        <w:tc>
                          <w:tcPr>
                            <w:tcW w:w="985" w:type="dxa"/>
                            <w:vMerge/>
                            <w:vAlign w:val="center"/>
                          </w:tcPr>
                          <w:p w14:paraId="177B8228" w14:textId="77777777" w:rsidR="001973A2" w:rsidRDefault="001973A2" w:rsidP="00A70971">
                            <w:pPr>
                              <w:pStyle w:val="Nidungvnbn"/>
                              <w:ind w:firstLine="0"/>
                              <w:jc w:val="center"/>
                              <w:rPr>
                                <w:b/>
                              </w:rPr>
                            </w:pPr>
                          </w:p>
                        </w:tc>
                        <w:tc>
                          <w:tcPr>
                            <w:tcW w:w="2772" w:type="dxa"/>
                            <w:vAlign w:val="bottom"/>
                          </w:tcPr>
                          <w:p w14:paraId="783CEDF4" w14:textId="70959EC7" w:rsidR="001973A2" w:rsidRDefault="001973A2" w:rsidP="00A70971">
                            <w:pPr>
                              <w:pStyle w:val="Nidungvnbn"/>
                              <w:ind w:firstLine="0"/>
                              <w:jc w:val="left"/>
                              <w:rPr>
                                <w:b/>
                              </w:rPr>
                            </w:pPr>
                            <w:r>
                              <w:rPr>
                                <w:color w:val="000000"/>
                                <w:sz w:val="22"/>
                                <w:szCs w:val="22"/>
                              </w:rPr>
                              <w:t>WormsTwoClass</w:t>
                            </w:r>
                          </w:p>
                        </w:tc>
                        <w:tc>
                          <w:tcPr>
                            <w:tcW w:w="912" w:type="dxa"/>
                            <w:vAlign w:val="bottom"/>
                          </w:tcPr>
                          <w:p w14:paraId="54819709" w14:textId="36F934F9" w:rsidR="001973A2" w:rsidRDefault="001973A2" w:rsidP="00A70971">
                            <w:pPr>
                              <w:pStyle w:val="Nidungvnbn"/>
                              <w:ind w:firstLine="0"/>
                              <w:jc w:val="right"/>
                            </w:pPr>
                            <w:r>
                              <w:rPr>
                                <w:color w:val="000000"/>
                                <w:sz w:val="22"/>
                                <w:szCs w:val="22"/>
                              </w:rPr>
                              <w:t>0.7483</w:t>
                            </w:r>
                          </w:p>
                        </w:tc>
                        <w:tc>
                          <w:tcPr>
                            <w:tcW w:w="912" w:type="dxa"/>
                            <w:vAlign w:val="bottom"/>
                          </w:tcPr>
                          <w:p w14:paraId="0A8C159B" w14:textId="117217E4" w:rsidR="001973A2" w:rsidRDefault="001973A2" w:rsidP="00A70971">
                            <w:pPr>
                              <w:pStyle w:val="Nidungvnbn"/>
                              <w:ind w:firstLine="0"/>
                              <w:jc w:val="right"/>
                            </w:pPr>
                            <w:r>
                              <w:rPr>
                                <w:color w:val="000000"/>
                                <w:sz w:val="22"/>
                                <w:szCs w:val="22"/>
                              </w:rPr>
                              <w:t>0.7532</w:t>
                            </w:r>
                          </w:p>
                        </w:tc>
                        <w:tc>
                          <w:tcPr>
                            <w:tcW w:w="912" w:type="dxa"/>
                            <w:vAlign w:val="bottom"/>
                          </w:tcPr>
                          <w:p w14:paraId="3B258CE9" w14:textId="610B3ABA" w:rsidR="001973A2" w:rsidRDefault="001973A2" w:rsidP="00A70971">
                            <w:pPr>
                              <w:pStyle w:val="Nidungvnbn"/>
                              <w:ind w:firstLine="0"/>
                              <w:jc w:val="right"/>
                            </w:pPr>
                            <w:r>
                              <w:rPr>
                                <w:color w:val="000000"/>
                                <w:sz w:val="22"/>
                                <w:szCs w:val="22"/>
                              </w:rPr>
                              <w:t>0.75</w:t>
                            </w:r>
                          </w:p>
                        </w:tc>
                        <w:tc>
                          <w:tcPr>
                            <w:tcW w:w="1077" w:type="dxa"/>
                            <w:vAlign w:val="bottom"/>
                          </w:tcPr>
                          <w:p w14:paraId="2A9BA9ED" w14:textId="06D8D48E" w:rsidR="001973A2" w:rsidRDefault="001973A2" w:rsidP="00A70971">
                            <w:pPr>
                              <w:pStyle w:val="Nidungvnbn"/>
                              <w:ind w:firstLine="0"/>
                              <w:jc w:val="right"/>
                            </w:pPr>
                            <w:r>
                              <w:rPr>
                                <w:color w:val="000000"/>
                                <w:sz w:val="22"/>
                                <w:szCs w:val="22"/>
                              </w:rPr>
                              <w:t>424.5</w:t>
                            </w:r>
                          </w:p>
                        </w:tc>
                        <w:tc>
                          <w:tcPr>
                            <w:tcW w:w="994" w:type="dxa"/>
                            <w:vAlign w:val="bottom"/>
                          </w:tcPr>
                          <w:p w14:paraId="30D2B66D" w14:textId="1E2C39E2" w:rsidR="001973A2" w:rsidRDefault="001973A2" w:rsidP="00A70971">
                            <w:pPr>
                              <w:pStyle w:val="Nidungvnbn"/>
                              <w:ind w:firstLine="0"/>
                              <w:jc w:val="right"/>
                            </w:pPr>
                            <w:r>
                              <w:rPr>
                                <w:color w:val="000000"/>
                                <w:sz w:val="22"/>
                                <w:szCs w:val="22"/>
                              </w:rPr>
                              <w:t>0.7304</w:t>
                            </w:r>
                          </w:p>
                        </w:tc>
                        <w:tc>
                          <w:tcPr>
                            <w:tcW w:w="994" w:type="dxa"/>
                            <w:vAlign w:val="bottom"/>
                          </w:tcPr>
                          <w:p w14:paraId="1EAD3876" w14:textId="21B5509F" w:rsidR="001973A2" w:rsidRDefault="001973A2" w:rsidP="00A70971">
                            <w:pPr>
                              <w:pStyle w:val="Nidungvnbn"/>
                              <w:ind w:firstLine="0"/>
                              <w:jc w:val="right"/>
                            </w:pPr>
                            <w:r>
                              <w:rPr>
                                <w:color w:val="000000"/>
                                <w:sz w:val="22"/>
                                <w:szCs w:val="22"/>
                              </w:rPr>
                              <w:t>0.7273</w:t>
                            </w:r>
                          </w:p>
                        </w:tc>
                        <w:tc>
                          <w:tcPr>
                            <w:tcW w:w="1057" w:type="dxa"/>
                            <w:vAlign w:val="bottom"/>
                          </w:tcPr>
                          <w:p w14:paraId="765BB791" w14:textId="43E29C1C" w:rsidR="001973A2" w:rsidRDefault="001973A2" w:rsidP="00A70971">
                            <w:pPr>
                              <w:pStyle w:val="Nidungvnbn"/>
                              <w:ind w:firstLine="0"/>
                              <w:jc w:val="right"/>
                            </w:pPr>
                            <w:r>
                              <w:rPr>
                                <w:color w:val="000000"/>
                                <w:sz w:val="22"/>
                                <w:szCs w:val="22"/>
                              </w:rPr>
                              <w:t>0.7348</w:t>
                            </w:r>
                          </w:p>
                        </w:tc>
                        <w:tc>
                          <w:tcPr>
                            <w:tcW w:w="1080" w:type="dxa"/>
                            <w:vAlign w:val="bottom"/>
                          </w:tcPr>
                          <w:p w14:paraId="379E386D" w14:textId="678BA86C" w:rsidR="001973A2" w:rsidRDefault="001973A2" w:rsidP="00A70971">
                            <w:pPr>
                              <w:pStyle w:val="Nidungvnbn"/>
                              <w:ind w:firstLine="0"/>
                              <w:jc w:val="right"/>
                            </w:pPr>
                            <w:r>
                              <w:rPr>
                                <w:color w:val="000000"/>
                                <w:sz w:val="22"/>
                                <w:szCs w:val="22"/>
                              </w:rPr>
                              <w:t>408.8</w:t>
                            </w:r>
                          </w:p>
                        </w:tc>
                      </w:tr>
                      <w:tr w:rsidR="001973A2" w14:paraId="66CB843C" w14:textId="77777777" w:rsidTr="00A70971">
                        <w:trPr>
                          <w:trHeight w:val="379"/>
                        </w:trPr>
                        <w:tc>
                          <w:tcPr>
                            <w:tcW w:w="985" w:type="dxa"/>
                            <w:vMerge/>
                            <w:vAlign w:val="center"/>
                          </w:tcPr>
                          <w:p w14:paraId="593821C7" w14:textId="77777777" w:rsidR="001973A2" w:rsidRDefault="001973A2" w:rsidP="00A70971">
                            <w:pPr>
                              <w:pStyle w:val="Nidungvnbn"/>
                              <w:ind w:firstLine="0"/>
                              <w:jc w:val="center"/>
                              <w:rPr>
                                <w:b/>
                              </w:rPr>
                            </w:pPr>
                          </w:p>
                        </w:tc>
                        <w:tc>
                          <w:tcPr>
                            <w:tcW w:w="2772" w:type="dxa"/>
                            <w:vAlign w:val="bottom"/>
                          </w:tcPr>
                          <w:p w14:paraId="5974BD23" w14:textId="475EFD0A" w:rsidR="001973A2" w:rsidRDefault="001973A2" w:rsidP="00A70971">
                            <w:pPr>
                              <w:pStyle w:val="Nidungvnbn"/>
                              <w:ind w:firstLine="0"/>
                              <w:jc w:val="left"/>
                              <w:rPr>
                                <w:b/>
                              </w:rPr>
                            </w:pPr>
                            <w:r>
                              <w:rPr>
                                <w:color w:val="000000"/>
                                <w:sz w:val="22"/>
                                <w:szCs w:val="22"/>
                              </w:rPr>
                              <w:t>Yoga</w:t>
                            </w:r>
                          </w:p>
                        </w:tc>
                        <w:tc>
                          <w:tcPr>
                            <w:tcW w:w="912" w:type="dxa"/>
                            <w:vAlign w:val="bottom"/>
                          </w:tcPr>
                          <w:p w14:paraId="6E88CC7E" w14:textId="221E3DFA" w:rsidR="001973A2" w:rsidRDefault="001973A2" w:rsidP="00A70971">
                            <w:pPr>
                              <w:pStyle w:val="Nidungvnbn"/>
                              <w:ind w:firstLine="0"/>
                              <w:jc w:val="right"/>
                            </w:pPr>
                            <w:r>
                              <w:rPr>
                                <w:color w:val="000000"/>
                                <w:sz w:val="22"/>
                                <w:szCs w:val="22"/>
                              </w:rPr>
                              <w:t>0.8397</w:t>
                            </w:r>
                          </w:p>
                        </w:tc>
                        <w:tc>
                          <w:tcPr>
                            <w:tcW w:w="912" w:type="dxa"/>
                            <w:vAlign w:val="bottom"/>
                          </w:tcPr>
                          <w:p w14:paraId="1119E361" w14:textId="7D3C7563" w:rsidR="001973A2" w:rsidRDefault="001973A2" w:rsidP="00A70971">
                            <w:pPr>
                              <w:pStyle w:val="Nidungvnbn"/>
                              <w:ind w:firstLine="0"/>
                              <w:jc w:val="right"/>
                            </w:pPr>
                            <w:r>
                              <w:rPr>
                                <w:color w:val="000000"/>
                                <w:sz w:val="22"/>
                                <w:szCs w:val="22"/>
                              </w:rPr>
                              <w:t>0.8407</w:t>
                            </w:r>
                          </w:p>
                        </w:tc>
                        <w:tc>
                          <w:tcPr>
                            <w:tcW w:w="912" w:type="dxa"/>
                            <w:vAlign w:val="bottom"/>
                          </w:tcPr>
                          <w:p w14:paraId="2934BF68" w14:textId="13704171" w:rsidR="001973A2" w:rsidRDefault="001973A2" w:rsidP="00A70971">
                            <w:pPr>
                              <w:pStyle w:val="Nidungvnbn"/>
                              <w:ind w:firstLine="0"/>
                              <w:jc w:val="right"/>
                            </w:pPr>
                            <w:r>
                              <w:rPr>
                                <w:color w:val="000000"/>
                                <w:sz w:val="22"/>
                                <w:szCs w:val="22"/>
                              </w:rPr>
                              <w:t>0.8406</w:t>
                            </w:r>
                          </w:p>
                        </w:tc>
                        <w:tc>
                          <w:tcPr>
                            <w:tcW w:w="1077" w:type="dxa"/>
                            <w:vAlign w:val="bottom"/>
                          </w:tcPr>
                          <w:p w14:paraId="679FB0FA" w14:textId="548B43DF" w:rsidR="001973A2" w:rsidRDefault="001973A2" w:rsidP="00A70971">
                            <w:pPr>
                              <w:pStyle w:val="Nidungvnbn"/>
                              <w:ind w:firstLine="0"/>
                              <w:jc w:val="right"/>
                            </w:pPr>
                            <w:r>
                              <w:rPr>
                                <w:color w:val="000000"/>
                                <w:sz w:val="22"/>
                                <w:szCs w:val="22"/>
                              </w:rPr>
                              <w:t>1725</w:t>
                            </w:r>
                          </w:p>
                        </w:tc>
                        <w:tc>
                          <w:tcPr>
                            <w:tcW w:w="994" w:type="dxa"/>
                            <w:vAlign w:val="bottom"/>
                          </w:tcPr>
                          <w:p w14:paraId="7455497F" w14:textId="73C937A9" w:rsidR="001973A2" w:rsidRDefault="001973A2" w:rsidP="00A70971">
                            <w:pPr>
                              <w:pStyle w:val="Nidungvnbn"/>
                              <w:ind w:firstLine="0"/>
                              <w:jc w:val="right"/>
                            </w:pPr>
                            <w:r>
                              <w:rPr>
                                <w:color w:val="000000"/>
                                <w:sz w:val="22"/>
                                <w:szCs w:val="22"/>
                              </w:rPr>
                              <w:t>0.8449</w:t>
                            </w:r>
                          </w:p>
                        </w:tc>
                        <w:tc>
                          <w:tcPr>
                            <w:tcW w:w="994" w:type="dxa"/>
                            <w:vAlign w:val="bottom"/>
                          </w:tcPr>
                          <w:p w14:paraId="06F195CF" w14:textId="096934FA" w:rsidR="001973A2" w:rsidRDefault="001973A2" w:rsidP="00A70971">
                            <w:pPr>
                              <w:pStyle w:val="Nidungvnbn"/>
                              <w:ind w:firstLine="0"/>
                              <w:jc w:val="right"/>
                            </w:pPr>
                            <w:r>
                              <w:rPr>
                                <w:color w:val="000000"/>
                                <w:sz w:val="22"/>
                                <w:szCs w:val="22"/>
                              </w:rPr>
                              <w:t>0.844</w:t>
                            </w:r>
                          </w:p>
                        </w:tc>
                        <w:tc>
                          <w:tcPr>
                            <w:tcW w:w="1057" w:type="dxa"/>
                            <w:vAlign w:val="bottom"/>
                          </w:tcPr>
                          <w:p w14:paraId="7D0CE5A9" w14:textId="2422018F" w:rsidR="001973A2" w:rsidRDefault="001973A2" w:rsidP="00A70971">
                            <w:pPr>
                              <w:pStyle w:val="Nidungvnbn"/>
                              <w:ind w:firstLine="0"/>
                              <w:jc w:val="right"/>
                            </w:pPr>
                            <w:r>
                              <w:rPr>
                                <w:color w:val="000000"/>
                                <w:sz w:val="22"/>
                                <w:szCs w:val="22"/>
                              </w:rPr>
                              <w:t>0.8413</w:t>
                            </w:r>
                          </w:p>
                        </w:tc>
                        <w:tc>
                          <w:tcPr>
                            <w:tcW w:w="1080" w:type="dxa"/>
                            <w:vAlign w:val="bottom"/>
                          </w:tcPr>
                          <w:p w14:paraId="72D37ED3" w14:textId="47A2A144" w:rsidR="001973A2" w:rsidRDefault="001973A2" w:rsidP="00A70971">
                            <w:pPr>
                              <w:pStyle w:val="Nidungvnbn"/>
                              <w:ind w:firstLine="0"/>
                              <w:jc w:val="right"/>
                            </w:pPr>
                            <w:r>
                              <w:rPr>
                                <w:color w:val="000000"/>
                                <w:sz w:val="22"/>
                                <w:szCs w:val="22"/>
                              </w:rPr>
                              <w:t>1358.1</w:t>
                            </w:r>
                          </w:p>
                        </w:tc>
                      </w:tr>
                      <w:tr w:rsidR="001973A2" w14:paraId="029A15DC" w14:textId="77777777" w:rsidTr="00F62558">
                        <w:trPr>
                          <w:trHeight w:val="379"/>
                        </w:trPr>
                        <w:tc>
                          <w:tcPr>
                            <w:tcW w:w="985" w:type="dxa"/>
                            <w:vMerge w:val="restart"/>
                            <w:vAlign w:val="center"/>
                          </w:tcPr>
                          <w:p w14:paraId="289CEEA1" w14:textId="17E31F26" w:rsidR="001973A2" w:rsidRPr="00C4209B" w:rsidRDefault="001973A2" w:rsidP="00447117">
                            <w:pPr>
                              <w:pStyle w:val="Nidungvnbn"/>
                              <w:ind w:firstLine="0"/>
                              <w:jc w:val="center"/>
                            </w:pPr>
                            <w:r>
                              <w:t>ResNet</w:t>
                            </w:r>
                          </w:p>
                        </w:tc>
                        <w:tc>
                          <w:tcPr>
                            <w:tcW w:w="2772" w:type="dxa"/>
                            <w:vAlign w:val="bottom"/>
                          </w:tcPr>
                          <w:p w14:paraId="277B617E" w14:textId="4A25CC56" w:rsidR="001973A2" w:rsidRDefault="001973A2" w:rsidP="00447117">
                            <w:pPr>
                              <w:pStyle w:val="Nidungvnbn"/>
                              <w:ind w:firstLine="0"/>
                              <w:jc w:val="left"/>
                              <w:rPr>
                                <w:b/>
                              </w:rPr>
                            </w:pPr>
                            <w:r>
                              <w:rPr>
                                <w:color w:val="000000"/>
                                <w:sz w:val="22"/>
                                <w:szCs w:val="22"/>
                              </w:rPr>
                              <w:t>ACSF1</w:t>
                            </w:r>
                          </w:p>
                        </w:tc>
                        <w:tc>
                          <w:tcPr>
                            <w:tcW w:w="912" w:type="dxa"/>
                            <w:vAlign w:val="bottom"/>
                          </w:tcPr>
                          <w:p w14:paraId="4357F1CB" w14:textId="271CDF61" w:rsidR="001973A2" w:rsidRDefault="001973A2" w:rsidP="00447117">
                            <w:pPr>
                              <w:pStyle w:val="Nidungvnbn"/>
                              <w:ind w:firstLine="0"/>
                              <w:jc w:val="right"/>
                            </w:pPr>
                            <w:r>
                              <w:rPr>
                                <w:color w:val="000000"/>
                                <w:sz w:val="22"/>
                                <w:szCs w:val="22"/>
                              </w:rPr>
                              <w:t>0.9306</w:t>
                            </w:r>
                          </w:p>
                        </w:tc>
                        <w:tc>
                          <w:tcPr>
                            <w:tcW w:w="912" w:type="dxa"/>
                            <w:vAlign w:val="bottom"/>
                          </w:tcPr>
                          <w:p w14:paraId="1FE3DC7A" w14:textId="19B24171" w:rsidR="001973A2" w:rsidRDefault="001973A2" w:rsidP="00447117">
                            <w:pPr>
                              <w:pStyle w:val="Nidungvnbn"/>
                              <w:ind w:firstLine="0"/>
                              <w:jc w:val="right"/>
                            </w:pPr>
                            <w:r>
                              <w:rPr>
                                <w:color w:val="000000"/>
                                <w:sz w:val="22"/>
                                <w:szCs w:val="22"/>
                              </w:rPr>
                              <w:t>0.93</w:t>
                            </w:r>
                          </w:p>
                        </w:tc>
                        <w:tc>
                          <w:tcPr>
                            <w:tcW w:w="912" w:type="dxa"/>
                            <w:vAlign w:val="bottom"/>
                          </w:tcPr>
                          <w:p w14:paraId="038E0519" w14:textId="66853E2D" w:rsidR="001973A2" w:rsidRDefault="001973A2" w:rsidP="00447117">
                            <w:pPr>
                              <w:pStyle w:val="Nidungvnbn"/>
                              <w:ind w:firstLine="0"/>
                              <w:jc w:val="right"/>
                            </w:pPr>
                            <w:r>
                              <w:rPr>
                                <w:color w:val="000000"/>
                                <w:sz w:val="22"/>
                                <w:szCs w:val="22"/>
                              </w:rPr>
                              <w:t>0.93</w:t>
                            </w:r>
                          </w:p>
                        </w:tc>
                        <w:tc>
                          <w:tcPr>
                            <w:tcW w:w="1077" w:type="dxa"/>
                            <w:vAlign w:val="bottom"/>
                          </w:tcPr>
                          <w:p w14:paraId="7A663C36" w14:textId="20AF320B" w:rsidR="001973A2" w:rsidRDefault="001973A2" w:rsidP="00447117">
                            <w:pPr>
                              <w:pStyle w:val="Nidungvnbn"/>
                              <w:ind w:firstLine="0"/>
                              <w:jc w:val="right"/>
                            </w:pPr>
                            <w:r>
                              <w:rPr>
                                <w:color w:val="000000"/>
                                <w:sz w:val="22"/>
                                <w:szCs w:val="22"/>
                              </w:rPr>
                              <w:t>560.6</w:t>
                            </w:r>
                          </w:p>
                        </w:tc>
                        <w:tc>
                          <w:tcPr>
                            <w:tcW w:w="994" w:type="dxa"/>
                            <w:vAlign w:val="bottom"/>
                          </w:tcPr>
                          <w:p w14:paraId="3F20E34C" w14:textId="04C8736F" w:rsidR="001973A2" w:rsidRDefault="001973A2" w:rsidP="00447117">
                            <w:pPr>
                              <w:pStyle w:val="Nidungvnbn"/>
                              <w:ind w:firstLine="0"/>
                              <w:jc w:val="right"/>
                            </w:pPr>
                            <w:r>
                              <w:rPr>
                                <w:color w:val="000000"/>
                                <w:sz w:val="22"/>
                                <w:szCs w:val="22"/>
                              </w:rPr>
                              <w:t>0.9207</w:t>
                            </w:r>
                          </w:p>
                        </w:tc>
                        <w:tc>
                          <w:tcPr>
                            <w:tcW w:w="994" w:type="dxa"/>
                            <w:vAlign w:val="bottom"/>
                          </w:tcPr>
                          <w:p w14:paraId="6BBCA1DD" w14:textId="19012BCA" w:rsidR="001973A2" w:rsidRDefault="001973A2" w:rsidP="00447117">
                            <w:pPr>
                              <w:pStyle w:val="Nidungvnbn"/>
                              <w:ind w:firstLine="0"/>
                              <w:jc w:val="right"/>
                            </w:pPr>
                            <w:r>
                              <w:rPr>
                                <w:color w:val="000000"/>
                                <w:sz w:val="22"/>
                                <w:szCs w:val="22"/>
                              </w:rPr>
                              <w:t>0.92</w:t>
                            </w:r>
                          </w:p>
                        </w:tc>
                        <w:tc>
                          <w:tcPr>
                            <w:tcW w:w="1057" w:type="dxa"/>
                            <w:vAlign w:val="bottom"/>
                          </w:tcPr>
                          <w:p w14:paraId="3E9A9186" w14:textId="5CF99C47" w:rsidR="001973A2" w:rsidRDefault="001973A2" w:rsidP="00447117">
                            <w:pPr>
                              <w:pStyle w:val="Nidungvnbn"/>
                              <w:ind w:firstLine="0"/>
                              <w:jc w:val="right"/>
                            </w:pPr>
                            <w:r>
                              <w:rPr>
                                <w:color w:val="000000"/>
                                <w:sz w:val="22"/>
                                <w:szCs w:val="22"/>
                              </w:rPr>
                              <w:t>0.92</w:t>
                            </w:r>
                          </w:p>
                        </w:tc>
                        <w:tc>
                          <w:tcPr>
                            <w:tcW w:w="1080" w:type="dxa"/>
                            <w:vAlign w:val="bottom"/>
                          </w:tcPr>
                          <w:p w14:paraId="4ACD8D6F" w14:textId="6EED3CF6" w:rsidR="001973A2" w:rsidRDefault="001973A2" w:rsidP="00447117">
                            <w:pPr>
                              <w:pStyle w:val="Nidungvnbn"/>
                              <w:ind w:firstLine="0"/>
                              <w:jc w:val="right"/>
                            </w:pPr>
                            <w:r>
                              <w:rPr>
                                <w:color w:val="000000"/>
                                <w:sz w:val="22"/>
                                <w:szCs w:val="22"/>
                              </w:rPr>
                              <w:t>459.2</w:t>
                            </w:r>
                          </w:p>
                        </w:tc>
                      </w:tr>
                      <w:tr w:rsidR="001973A2" w14:paraId="7287B8AB" w14:textId="77777777" w:rsidTr="00F62558">
                        <w:trPr>
                          <w:trHeight w:val="379"/>
                        </w:trPr>
                        <w:tc>
                          <w:tcPr>
                            <w:tcW w:w="985" w:type="dxa"/>
                            <w:vMerge/>
                          </w:tcPr>
                          <w:p w14:paraId="6C454713" w14:textId="77777777" w:rsidR="001973A2" w:rsidRDefault="001973A2" w:rsidP="00447117">
                            <w:pPr>
                              <w:pStyle w:val="Nidungvnbn"/>
                              <w:ind w:firstLine="0"/>
                              <w:jc w:val="left"/>
                              <w:rPr>
                                <w:b/>
                              </w:rPr>
                            </w:pPr>
                          </w:p>
                        </w:tc>
                        <w:tc>
                          <w:tcPr>
                            <w:tcW w:w="2772" w:type="dxa"/>
                            <w:vAlign w:val="bottom"/>
                          </w:tcPr>
                          <w:p w14:paraId="38C49FE9" w14:textId="7C1FA6D6" w:rsidR="001973A2" w:rsidRDefault="001973A2" w:rsidP="00447117">
                            <w:pPr>
                              <w:pStyle w:val="Nidungvnbn"/>
                              <w:ind w:firstLine="0"/>
                              <w:jc w:val="left"/>
                              <w:rPr>
                                <w:b/>
                              </w:rPr>
                            </w:pPr>
                            <w:r>
                              <w:rPr>
                                <w:color w:val="000000"/>
                                <w:sz w:val="22"/>
                                <w:szCs w:val="22"/>
                              </w:rPr>
                              <w:t>Adiac</w:t>
                            </w:r>
                          </w:p>
                        </w:tc>
                        <w:tc>
                          <w:tcPr>
                            <w:tcW w:w="912" w:type="dxa"/>
                            <w:vAlign w:val="bottom"/>
                          </w:tcPr>
                          <w:p w14:paraId="6A378FB9" w14:textId="65504D96" w:rsidR="001973A2" w:rsidRDefault="001973A2" w:rsidP="00447117">
                            <w:pPr>
                              <w:pStyle w:val="Nidungvnbn"/>
                              <w:ind w:firstLine="0"/>
                              <w:jc w:val="right"/>
                            </w:pPr>
                            <w:r>
                              <w:rPr>
                                <w:color w:val="000000"/>
                                <w:sz w:val="22"/>
                                <w:szCs w:val="22"/>
                              </w:rPr>
                              <w:t>0.8571</w:t>
                            </w:r>
                          </w:p>
                        </w:tc>
                        <w:tc>
                          <w:tcPr>
                            <w:tcW w:w="912" w:type="dxa"/>
                            <w:vAlign w:val="bottom"/>
                          </w:tcPr>
                          <w:p w14:paraId="7091A37D" w14:textId="54BD586B" w:rsidR="001973A2" w:rsidRDefault="001973A2" w:rsidP="00447117">
                            <w:pPr>
                              <w:pStyle w:val="Nidungvnbn"/>
                              <w:ind w:firstLine="0"/>
                              <w:jc w:val="right"/>
                            </w:pPr>
                            <w:r>
                              <w:rPr>
                                <w:color w:val="000000"/>
                                <w:sz w:val="22"/>
                                <w:szCs w:val="22"/>
                              </w:rPr>
                              <w:t>0.8517</w:t>
                            </w:r>
                          </w:p>
                        </w:tc>
                        <w:tc>
                          <w:tcPr>
                            <w:tcW w:w="912" w:type="dxa"/>
                            <w:vAlign w:val="bottom"/>
                          </w:tcPr>
                          <w:p w14:paraId="1E39F935" w14:textId="7EF5F468" w:rsidR="001973A2" w:rsidRDefault="001973A2" w:rsidP="00447117">
                            <w:pPr>
                              <w:pStyle w:val="Nidungvnbn"/>
                              <w:ind w:firstLine="0"/>
                              <w:jc w:val="right"/>
                            </w:pPr>
                            <w:r>
                              <w:rPr>
                                <w:color w:val="000000"/>
                                <w:sz w:val="22"/>
                                <w:szCs w:val="22"/>
                              </w:rPr>
                              <w:t>0.8559</w:t>
                            </w:r>
                          </w:p>
                        </w:tc>
                        <w:tc>
                          <w:tcPr>
                            <w:tcW w:w="1077" w:type="dxa"/>
                            <w:vAlign w:val="bottom"/>
                          </w:tcPr>
                          <w:p w14:paraId="311A3767" w14:textId="3CAE3D6E" w:rsidR="001973A2" w:rsidRDefault="001973A2" w:rsidP="00447117">
                            <w:pPr>
                              <w:pStyle w:val="Nidungvnbn"/>
                              <w:ind w:firstLine="0"/>
                              <w:jc w:val="right"/>
                            </w:pPr>
                            <w:r>
                              <w:rPr>
                                <w:color w:val="000000"/>
                                <w:sz w:val="22"/>
                                <w:szCs w:val="22"/>
                              </w:rPr>
                              <w:t>1492.4</w:t>
                            </w:r>
                          </w:p>
                        </w:tc>
                        <w:tc>
                          <w:tcPr>
                            <w:tcW w:w="994" w:type="dxa"/>
                            <w:vAlign w:val="bottom"/>
                          </w:tcPr>
                          <w:p w14:paraId="55CC3964" w14:textId="1E489C29" w:rsidR="001973A2" w:rsidRDefault="001973A2" w:rsidP="00447117">
                            <w:pPr>
                              <w:pStyle w:val="Nidungvnbn"/>
                              <w:ind w:firstLine="0"/>
                              <w:jc w:val="right"/>
                            </w:pPr>
                            <w:r>
                              <w:rPr>
                                <w:color w:val="000000"/>
                                <w:sz w:val="22"/>
                                <w:szCs w:val="22"/>
                              </w:rPr>
                              <w:t>0.8666</w:t>
                            </w:r>
                          </w:p>
                        </w:tc>
                        <w:tc>
                          <w:tcPr>
                            <w:tcW w:w="994" w:type="dxa"/>
                            <w:vAlign w:val="bottom"/>
                          </w:tcPr>
                          <w:p w14:paraId="16C29C67" w14:textId="629B8EDC" w:rsidR="001973A2" w:rsidRDefault="001973A2" w:rsidP="00447117">
                            <w:pPr>
                              <w:pStyle w:val="Nidungvnbn"/>
                              <w:ind w:firstLine="0"/>
                              <w:jc w:val="right"/>
                            </w:pPr>
                            <w:r>
                              <w:rPr>
                                <w:color w:val="000000"/>
                                <w:sz w:val="22"/>
                                <w:szCs w:val="22"/>
                              </w:rPr>
                              <w:t>0.8465</w:t>
                            </w:r>
                          </w:p>
                        </w:tc>
                        <w:tc>
                          <w:tcPr>
                            <w:tcW w:w="1057" w:type="dxa"/>
                            <w:vAlign w:val="bottom"/>
                          </w:tcPr>
                          <w:p w14:paraId="42F6E48C" w14:textId="04C47015" w:rsidR="001973A2" w:rsidRDefault="001973A2" w:rsidP="00447117">
                            <w:pPr>
                              <w:pStyle w:val="Nidungvnbn"/>
                              <w:ind w:firstLine="0"/>
                              <w:jc w:val="right"/>
                            </w:pPr>
                            <w:r>
                              <w:rPr>
                                <w:color w:val="000000"/>
                                <w:sz w:val="22"/>
                                <w:szCs w:val="22"/>
                              </w:rPr>
                              <w:t>0.8509</w:t>
                            </w:r>
                          </w:p>
                        </w:tc>
                        <w:tc>
                          <w:tcPr>
                            <w:tcW w:w="1080" w:type="dxa"/>
                            <w:vAlign w:val="bottom"/>
                          </w:tcPr>
                          <w:p w14:paraId="14AAB37E" w14:textId="7F0C8727" w:rsidR="001973A2" w:rsidRDefault="001973A2" w:rsidP="00447117">
                            <w:pPr>
                              <w:pStyle w:val="Nidungvnbn"/>
                              <w:ind w:firstLine="0"/>
                              <w:jc w:val="right"/>
                            </w:pPr>
                            <w:r>
                              <w:rPr>
                                <w:color w:val="000000"/>
                                <w:sz w:val="22"/>
                                <w:szCs w:val="22"/>
                              </w:rPr>
                              <w:t>831.3</w:t>
                            </w:r>
                          </w:p>
                        </w:tc>
                      </w:tr>
                      <w:tr w:rsidR="001973A2" w14:paraId="52557364" w14:textId="77777777" w:rsidTr="00F62558">
                        <w:trPr>
                          <w:trHeight w:val="379"/>
                        </w:trPr>
                        <w:tc>
                          <w:tcPr>
                            <w:tcW w:w="985" w:type="dxa"/>
                            <w:vMerge/>
                          </w:tcPr>
                          <w:p w14:paraId="5BC47C5E" w14:textId="77777777" w:rsidR="001973A2" w:rsidRDefault="001973A2" w:rsidP="00447117">
                            <w:pPr>
                              <w:pStyle w:val="Nidungvnbn"/>
                              <w:ind w:firstLine="0"/>
                              <w:jc w:val="left"/>
                              <w:rPr>
                                <w:b/>
                              </w:rPr>
                            </w:pPr>
                          </w:p>
                        </w:tc>
                        <w:tc>
                          <w:tcPr>
                            <w:tcW w:w="2772" w:type="dxa"/>
                            <w:vAlign w:val="bottom"/>
                          </w:tcPr>
                          <w:p w14:paraId="1BE412EB" w14:textId="03778459" w:rsidR="001973A2" w:rsidRDefault="001973A2" w:rsidP="00447117">
                            <w:pPr>
                              <w:pStyle w:val="Nidungvnbn"/>
                              <w:ind w:firstLine="0"/>
                              <w:jc w:val="left"/>
                              <w:rPr>
                                <w:b/>
                              </w:rPr>
                            </w:pPr>
                            <w:r>
                              <w:rPr>
                                <w:color w:val="000000"/>
                                <w:sz w:val="22"/>
                                <w:szCs w:val="22"/>
                              </w:rPr>
                              <w:t>ArrowHead</w:t>
                            </w:r>
                          </w:p>
                        </w:tc>
                        <w:tc>
                          <w:tcPr>
                            <w:tcW w:w="912" w:type="dxa"/>
                            <w:vAlign w:val="bottom"/>
                          </w:tcPr>
                          <w:p w14:paraId="17B68303" w14:textId="1B1D0694" w:rsidR="001973A2" w:rsidRDefault="001973A2" w:rsidP="00447117">
                            <w:pPr>
                              <w:pStyle w:val="Nidungvnbn"/>
                              <w:ind w:firstLine="0"/>
                              <w:jc w:val="right"/>
                            </w:pPr>
                            <w:r>
                              <w:rPr>
                                <w:color w:val="000000"/>
                                <w:sz w:val="22"/>
                                <w:szCs w:val="22"/>
                              </w:rPr>
                              <w:t>0.8629</w:t>
                            </w:r>
                          </w:p>
                        </w:tc>
                        <w:tc>
                          <w:tcPr>
                            <w:tcW w:w="912" w:type="dxa"/>
                            <w:vAlign w:val="bottom"/>
                          </w:tcPr>
                          <w:p w14:paraId="4FCCC210" w14:textId="439210BD" w:rsidR="001973A2" w:rsidRDefault="001973A2" w:rsidP="00447117">
                            <w:pPr>
                              <w:pStyle w:val="Nidungvnbn"/>
                              <w:ind w:firstLine="0"/>
                              <w:jc w:val="right"/>
                            </w:pPr>
                            <w:r>
                              <w:rPr>
                                <w:color w:val="000000"/>
                                <w:sz w:val="22"/>
                                <w:szCs w:val="22"/>
                              </w:rPr>
                              <w:t>0.8629</w:t>
                            </w:r>
                          </w:p>
                        </w:tc>
                        <w:tc>
                          <w:tcPr>
                            <w:tcW w:w="912" w:type="dxa"/>
                            <w:vAlign w:val="bottom"/>
                          </w:tcPr>
                          <w:p w14:paraId="7D3DAD96" w14:textId="55990C9C" w:rsidR="001973A2" w:rsidRDefault="001973A2" w:rsidP="00447117">
                            <w:pPr>
                              <w:pStyle w:val="Nidungvnbn"/>
                              <w:ind w:firstLine="0"/>
                              <w:jc w:val="right"/>
                            </w:pPr>
                            <w:r>
                              <w:rPr>
                                <w:color w:val="000000"/>
                                <w:sz w:val="22"/>
                                <w:szCs w:val="22"/>
                              </w:rPr>
                              <w:t>0.8666</w:t>
                            </w:r>
                          </w:p>
                        </w:tc>
                        <w:tc>
                          <w:tcPr>
                            <w:tcW w:w="1077" w:type="dxa"/>
                            <w:vAlign w:val="bottom"/>
                          </w:tcPr>
                          <w:p w14:paraId="42394229" w14:textId="6B85905D" w:rsidR="001973A2" w:rsidRDefault="001973A2" w:rsidP="00447117">
                            <w:pPr>
                              <w:pStyle w:val="Nidungvnbn"/>
                              <w:ind w:firstLine="0"/>
                              <w:jc w:val="right"/>
                            </w:pPr>
                            <w:r>
                              <w:rPr>
                                <w:color w:val="000000"/>
                                <w:sz w:val="22"/>
                                <w:szCs w:val="22"/>
                              </w:rPr>
                              <w:t>867.3</w:t>
                            </w:r>
                          </w:p>
                        </w:tc>
                        <w:tc>
                          <w:tcPr>
                            <w:tcW w:w="994" w:type="dxa"/>
                            <w:vAlign w:val="bottom"/>
                          </w:tcPr>
                          <w:p w14:paraId="29AC03AD" w14:textId="1EA9E5D8" w:rsidR="001973A2" w:rsidRDefault="001973A2" w:rsidP="00447117">
                            <w:pPr>
                              <w:pStyle w:val="Nidungvnbn"/>
                              <w:ind w:firstLine="0"/>
                              <w:jc w:val="right"/>
                            </w:pPr>
                            <w:r>
                              <w:rPr>
                                <w:color w:val="000000"/>
                                <w:sz w:val="22"/>
                                <w:szCs w:val="22"/>
                              </w:rPr>
                              <w:t>0.8471</w:t>
                            </w:r>
                          </w:p>
                        </w:tc>
                        <w:tc>
                          <w:tcPr>
                            <w:tcW w:w="994" w:type="dxa"/>
                            <w:vAlign w:val="bottom"/>
                          </w:tcPr>
                          <w:p w14:paraId="4715C316" w14:textId="76E360EA" w:rsidR="001973A2" w:rsidRDefault="001973A2" w:rsidP="00447117">
                            <w:pPr>
                              <w:pStyle w:val="Nidungvnbn"/>
                              <w:ind w:firstLine="0"/>
                              <w:jc w:val="right"/>
                            </w:pPr>
                            <w:r>
                              <w:rPr>
                                <w:color w:val="000000"/>
                                <w:sz w:val="22"/>
                                <w:szCs w:val="22"/>
                              </w:rPr>
                              <w:t>0.84</w:t>
                            </w:r>
                          </w:p>
                        </w:tc>
                        <w:tc>
                          <w:tcPr>
                            <w:tcW w:w="1057" w:type="dxa"/>
                            <w:vAlign w:val="bottom"/>
                          </w:tcPr>
                          <w:p w14:paraId="28EA0886" w14:textId="0C09DBDC" w:rsidR="001973A2" w:rsidRDefault="001973A2" w:rsidP="00447117">
                            <w:pPr>
                              <w:pStyle w:val="Nidungvnbn"/>
                              <w:ind w:firstLine="0"/>
                              <w:jc w:val="right"/>
                            </w:pPr>
                            <w:r>
                              <w:rPr>
                                <w:color w:val="000000"/>
                                <w:sz w:val="22"/>
                                <w:szCs w:val="22"/>
                              </w:rPr>
                              <w:t>0.8472</w:t>
                            </w:r>
                          </w:p>
                        </w:tc>
                        <w:tc>
                          <w:tcPr>
                            <w:tcW w:w="1080" w:type="dxa"/>
                            <w:vAlign w:val="bottom"/>
                          </w:tcPr>
                          <w:p w14:paraId="3555B4E0" w14:textId="71443B4B" w:rsidR="001973A2" w:rsidRDefault="001973A2" w:rsidP="00447117">
                            <w:pPr>
                              <w:pStyle w:val="Nidungvnbn"/>
                              <w:ind w:firstLine="0"/>
                              <w:jc w:val="right"/>
                            </w:pPr>
                            <w:r>
                              <w:rPr>
                                <w:color w:val="000000"/>
                                <w:sz w:val="22"/>
                                <w:szCs w:val="22"/>
                              </w:rPr>
                              <w:t>447.2</w:t>
                            </w:r>
                          </w:p>
                        </w:tc>
                      </w:tr>
                      <w:tr w:rsidR="001973A2" w14:paraId="04E79E26" w14:textId="77777777" w:rsidTr="00F62558">
                        <w:trPr>
                          <w:trHeight w:val="379"/>
                        </w:trPr>
                        <w:tc>
                          <w:tcPr>
                            <w:tcW w:w="985" w:type="dxa"/>
                            <w:vMerge/>
                          </w:tcPr>
                          <w:p w14:paraId="3338A928" w14:textId="77777777" w:rsidR="001973A2" w:rsidRDefault="001973A2" w:rsidP="00447117">
                            <w:pPr>
                              <w:pStyle w:val="Nidungvnbn"/>
                              <w:ind w:firstLine="0"/>
                              <w:jc w:val="left"/>
                              <w:rPr>
                                <w:b/>
                              </w:rPr>
                            </w:pPr>
                          </w:p>
                        </w:tc>
                        <w:tc>
                          <w:tcPr>
                            <w:tcW w:w="2772" w:type="dxa"/>
                            <w:vAlign w:val="bottom"/>
                          </w:tcPr>
                          <w:p w14:paraId="1FBE379A" w14:textId="7E003BDD" w:rsidR="001973A2" w:rsidRDefault="001973A2" w:rsidP="00447117">
                            <w:pPr>
                              <w:pStyle w:val="Nidungvnbn"/>
                              <w:ind w:firstLine="0"/>
                              <w:jc w:val="left"/>
                              <w:rPr>
                                <w:b/>
                              </w:rPr>
                            </w:pPr>
                            <w:r>
                              <w:rPr>
                                <w:color w:val="000000"/>
                                <w:sz w:val="22"/>
                                <w:szCs w:val="22"/>
                              </w:rPr>
                              <w:t>Beef</w:t>
                            </w:r>
                          </w:p>
                        </w:tc>
                        <w:tc>
                          <w:tcPr>
                            <w:tcW w:w="912" w:type="dxa"/>
                            <w:vAlign w:val="bottom"/>
                          </w:tcPr>
                          <w:p w14:paraId="5F67E124" w14:textId="6A0585B1" w:rsidR="001973A2" w:rsidRDefault="001973A2" w:rsidP="00447117">
                            <w:pPr>
                              <w:pStyle w:val="Nidungvnbn"/>
                              <w:ind w:firstLine="0"/>
                              <w:jc w:val="right"/>
                            </w:pPr>
                            <w:r>
                              <w:rPr>
                                <w:color w:val="000000"/>
                                <w:sz w:val="22"/>
                                <w:szCs w:val="22"/>
                              </w:rPr>
                              <w:t>0.7417</w:t>
                            </w:r>
                          </w:p>
                        </w:tc>
                        <w:tc>
                          <w:tcPr>
                            <w:tcW w:w="912" w:type="dxa"/>
                            <w:vAlign w:val="bottom"/>
                          </w:tcPr>
                          <w:p w14:paraId="2F3505E2" w14:textId="70E6D39B" w:rsidR="001973A2" w:rsidRDefault="001973A2" w:rsidP="00447117">
                            <w:pPr>
                              <w:pStyle w:val="Nidungvnbn"/>
                              <w:ind w:firstLine="0"/>
                              <w:jc w:val="right"/>
                            </w:pPr>
                            <w:r>
                              <w:rPr>
                                <w:color w:val="000000"/>
                                <w:sz w:val="22"/>
                                <w:szCs w:val="22"/>
                              </w:rPr>
                              <w:t>0.7333</w:t>
                            </w:r>
                          </w:p>
                        </w:tc>
                        <w:tc>
                          <w:tcPr>
                            <w:tcW w:w="912" w:type="dxa"/>
                            <w:vAlign w:val="bottom"/>
                          </w:tcPr>
                          <w:p w14:paraId="202F86D8" w14:textId="6250C842" w:rsidR="001973A2" w:rsidRDefault="001973A2" w:rsidP="00447117">
                            <w:pPr>
                              <w:pStyle w:val="Nidungvnbn"/>
                              <w:ind w:firstLine="0"/>
                              <w:jc w:val="right"/>
                            </w:pPr>
                            <w:r>
                              <w:rPr>
                                <w:color w:val="000000"/>
                                <w:sz w:val="22"/>
                                <w:szCs w:val="22"/>
                              </w:rPr>
                              <w:t>0.7333</w:t>
                            </w:r>
                          </w:p>
                        </w:tc>
                        <w:tc>
                          <w:tcPr>
                            <w:tcW w:w="1077" w:type="dxa"/>
                            <w:vAlign w:val="bottom"/>
                          </w:tcPr>
                          <w:p w14:paraId="5A54DAD8" w14:textId="501F7BFE" w:rsidR="001973A2" w:rsidRDefault="001973A2" w:rsidP="00447117">
                            <w:pPr>
                              <w:pStyle w:val="Nidungvnbn"/>
                              <w:ind w:firstLine="0"/>
                              <w:jc w:val="right"/>
                            </w:pPr>
                            <w:r>
                              <w:rPr>
                                <w:color w:val="000000"/>
                                <w:sz w:val="22"/>
                                <w:szCs w:val="22"/>
                              </w:rPr>
                              <w:t>536.4</w:t>
                            </w:r>
                          </w:p>
                        </w:tc>
                        <w:tc>
                          <w:tcPr>
                            <w:tcW w:w="994" w:type="dxa"/>
                            <w:vAlign w:val="bottom"/>
                          </w:tcPr>
                          <w:p w14:paraId="045C6A29" w14:textId="61A3AB2C" w:rsidR="001973A2" w:rsidRDefault="001973A2" w:rsidP="00447117">
                            <w:pPr>
                              <w:pStyle w:val="Nidungvnbn"/>
                              <w:ind w:firstLine="0"/>
                              <w:jc w:val="right"/>
                            </w:pPr>
                            <w:r>
                              <w:rPr>
                                <w:color w:val="000000"/>
                                <w:sz w:val="22"/>
                                <w:szCs w:val="22"/>
                              </w:rPr>
                              <w:t>0.785</w:t>
                            </w:r>
                          </w:p>
                        </w:tc>
                        <w:tc>
                          <w:tcPr>
                            <w:tcW w:w="994" w:type="dxa"/>
                            <w:vAlign w:val="bottom"/>
                          </w:tcPr>
                          <w:p w14:paraId="68616AA1" w14:textId="5EEAABCC" w:rsidR="001973A2" w:rsidRDefault="001973A2" w:rsidP="00447117">
                            <w:pPr>
                              <w:pStyle w:val="Nidungvnbn"/>
                              <w:ind w:firstLine="0"/>
                              <w:jc w:val="right"/>
                            </w:pPr>
                            <w:r>
                              <w:rPr>
                                <w:color w:val="000000"/>
                                <w:sz w:val="22"/>
                                <w:szCs w:val="22"/>
                              </w:rPr>
                              <w:t>0.7333</w:t>
                            </w:r>
                          </w:p>
                        </w:tc>
                        <w:tc>
                          <w:tcPr>
                            <w:tcW w:w="1057" w:type="dxa"/>
                            <w:vAlign w:val="bottom"/>
                          </w:tcPr>
                          <w:p w14:paraId="7C44841E" w14:textId="6BCD91C4" w:rsidR="001973A2" w:rsidRDefault="001973A2" w:rsidP="00447117">
                            <w:pPr>
                              <w:pStyle w:val="Nidungvnbn"/>
                              <w:ind w:firstLine="0"/>
                              <w:jc w:val="right"/>
                            </w:pPr>
                            <w:r>
                              <w:rPr>
                                <w:color w:val="000000"/>
                                <w:sz w:val="22"/>
                                <w:szCs w:val="22"/>
                              </w:rPr>
                              <w:t>0.7333</w:t>
                            </w:r>
                          </w:p>
                        </w:tc>
                        <w:tc>
                          <w:tcPr>
                            <w:tcW w:w="1080" w:type="dxa"/>
                            <w:vAlign w:val="bottom"/>
                          </w:tcPr>
                          <w:p w14:paraId="6B8D66BC" w14:textId="485DF22E" w:rsidR="001973A2" w:rsidRDefault="001973A2" w:rsidP="00447117">
                            <w:pPr>
                              <w:pStyle w:val="Nidungvnbn"/>
                              <w:ind w:firstLine="0"/>
                              <w:jc w:val="right"/>
                            </w:pPr>
                            <w:r>
                              <w:rPr>
                                <w:color w:val="000000"/>
                                <w:sz w:val="22"/>
                                <w:szCs w:val="22"/>
                              </w:rPr>
                              <w:t>185.3</w:t>
                            </w:r>
                          </w:p>
                        </w:tc>
                      </w:tr>
                      <w:tr w:rsidR="001973A2" w14:paraId="3FFA6053" w14:textId="77777777" w:rsidTr="00F62558">
                        <w:trPr>
                          <w:trHeight w:val="379"/>
                        </w:trPr>
                        <w:tc>
                          <w:tcPr>
                            <w:tcW w:w="985" w:type="dxa"/>
                            <w:vMerge/>
                          </w:tcPr>
                          <w:p w14:paraId="44AACD4E" w14:textId="77777777" w:rsidR="001973A2" w:rsidRDefault="001973A2" w:rsidP="00447117">
                            <w:pPr>
                              <w:pStyle w:val="Nidungvnbn"/>
                              <w:ind w:firstLine="0"/>
                              <w:jc w:val="left"/>
                              <w:rPr>
                                <w:b/>
                              </w:rPr>
                            </w:pPr>
                          </w:p>
                        </w:tc>
                        <w:tc>
                          <w:tcPr>
                            <w:tcW w:w="2772" w:type="dxa"/>
                            <w:vAlign w:val="bottom"/>
                          </w:tcPr>
                          <w:p w14:paraId="6792F756" w14:textId="62E4AE51" w:rsidR="001973A2" w:rsidRDefault="001973A2" w:rsidP="00447117">
                            <w:pPr>
                              <w:pStyle w:val="Nidungvnbn"/>
                              <w:ind w:firstLine="0"/>
                              <w:jc w:val="left"/>
                              <w:rPr>
                                <w:b/>
                              </w:rPr>
                            </w:pPr>
                            <w:r>
                              <w:rPr>
                                <w:color w:val="000000"/>
                                <w:sz w:val="22"/>
                                <w:szCs w:val="22"/>
                              </w:rPr>
                              <w:t>BeetleFly</w:t>
                            </w:r>
                          </w:p>
                        </w:tc>
                        <w:tc>
                          <w:tcPr>
                            <w:tcW w:w="912" w:type="dxa"/>
                            <w:vAlign w:val="bottom"/>
                          </w:tcPr>
                          <w:p w14:paraId="0C277B75" w14:textId="7A003A9B" w:rsidR="001973A2" w:rsidRDefault="001973A2" w:rsidP="00447117">
                            <w:pPr>
                              <w:pStyle w:val="Nidungvnbn"/>
                              <w:ind w:firstLine="0"/>
                              <w:jc w:val="right"/>
                            </w:pPr>
                            <w:r>
                              <w:rPr>
                                <w:color w:val="000000"/>
                                <w:sz w:val="22"/>
                                <w:szCs w:val="22"/>
                              </w:rPr>
                              <w:t>0.8846</w:t>
                            </w:r>
                          </w:p>
                        </w:tc>
                        <w:tc>
                          <w:tcPr>
                            <w:tcW w:w="912" w:type="dxa"/>
                            <w:vAlign w:val="bottom"/>
                          </w:tcPr>
                          <w:p w14:paraId="61B7E97B" w14:textId="75D53CB3" w:rsidR="001973A2" w:rsidRDefault="001973A2" w:rsidP="00447117">
                            <w:pPr>
                              <w:pStyle w:val="Nidungvnbn"/>
                              <w:ind w:firstLine="0"/>
                              <w:jc w:val="right"/>
                            </w:pPr>
                            <w:r>
                              <w:rPr>
                                <w:color w:val="000000"/>
                                <w:sz w:val="22"/>
                                <w:szCs w:val="22"/>
                              </w:rPr>
                              <w:t>0.85</w:t>
                            </w:r>
                          </w:p>
                        </w:tc>
                        <w:tc>
                          <w:tcPr>
                            <w:tcW w:w="912" w:type="dxa"/>
                            <w:vAlign w:val="bottom"/>
                          </w:tcPr>
                          <w:p w14:paraId="6784F371" w14:textId="10868A8D" w:rsidR="001973A2" w:rsidRDefault="001973A2" w:rsidP="00447117">
                            <w:pPr>
                              <w:pStyle w:val="Nidungvnbn"/>
                              <w:ind w:firstLine="0"/>
                              <w:jc w:val="right"/>
                            </w:pPr>
                            <w:r>
                              <w:rPr>
                                <w:color w:val="000000"/>
                                <w:sz w:val="22"/>
                                <w:szCs w:val="22"/>
                              </w:rPr>
                              <w:t>0.85</w:t>
                            </w:r>
                          </w:p>
                        </w:tc>
                        <w:tc>
                          <w:tcPr>
                            <w:tcW w:w="1077" w:type="dxa"/>
                            <w:vAlign w:val="bottom"/>
                          </w:tcPr>
                          <w:p w14:paraId="727C1522" w14:textId="147E0FE1" w:rsidR="001973A2" w:rsidRDefault="001973A2" w:rsidP="00447117">
                            <w:pPr>
                              <w:pStyle w:val="Nidungvnbn"/>
                              <w:ind w:firstLine="0"/>
                              <w:jc w:val="right"/>
                            </w:pPr>
                            <w:r>
                              <w:rPr>
                                <w:color w:val="000000"/>
                                <w:sz w:val="22"/>
                                <w:szCs w:val="22"/>
                              </w:rPr>
                              <w:t>427.1</w:t>
                            </w:r>
                          </w:p>
                        </w:tc>
                        <w:tc>
                          <w:tcPr>
                            <w:tcW w:w="994" w:type="dxa"/>
                            <w:vAlign w:val="bottom"/>
                          </w:tcPr>
                          <w:p w14:paraId="1D43A673" w14:textId="5720B0CA" w:rsidR="001973A2" w:rsidRDefault="001973A2" w:rsidP="00447117">
                            <w:pPr>
                              <w:pStyle w:val="Nidungvnbn"/>
                              <w:ind w:firstLine="0"/>
                              <w:jc w:val="right"/>
                            </w:pPr>
                            <w:r>
                              <w:rPr>
                                <w:color w:val="000000"/>
                                <w:sz w:val="22"/>
                                <w:szCs w:val="22"/>
                              </w:rPr>
                              <w:t>0.9167</w:t>
                            </w:r>
                          </w:p>
                        </w:tc>
                        <w:tc>
                          <w:tcPr>
                            <w:tcW w:w="994" w:type="dxa"/>
                            <w:vAlign w:val="bottom"/>
                          </w:tcPr>
                          <w:p w14:paraId="47554F3C" w14:textId="1C2B2CAC" w:rsidR="001973A2" w:rsidRDefault="001973A2" w:rsidP="00447117">
                            <w:pPr>
                              <w:pStyle w:val="Nidungvnbn"/>
                              <w:ind w:firstLine="0"/>
                              <w:jc w:val="right"/>
                            </w:pPr>
                            <w:r>
                              <w:rPr>
                                <w:color w:val="000000"/>
                                <w:sz w:val="22"/>
                                <w:szCs w:val="22"/>
                              </w:rPr>
                              <w:t>0.9</w:t>
                            </w:r>
                          </w:p>
                        </w:tc>
                        <w:tc>
                          <w:tcPr>
                            <w:tcW w:w="1057" w:type="dxa"/>
                            <w:vAlign w:val="bottom"/>
                          </w:tcPr>
                          <w:p w14:paraId="2ECD9940" w14:textId="3F5D7C8E" w:rsidR="001973A2" w:rsidRDefault="001973A2" w:rsidP="00447117">
                            <w:pPr>
                              <w:pStyle w:val="Nidungvnbn"/>
                              <w:ind w:firstLine="0"/>
                              <w:jc w:val="right"/>
                            </w:pPr>
                            <w:r>
                              <w:rPr>
                                <w:color w:val="000000"/>
                                <w:sz w:val="22"/>
                                <w:szCs w:val="22"/>
                              </w:rPr>
                              <w:t>0.9</w:t>
                            </w:r>
                          </w:p>
                        </w:tc>
                        <w:tc>
                          <w:tcPr>
                            <w:tcW w:w="1080" w:type="dxa"/>
                            <w:vAlign w:val="bottom"/>
                          </w:tcPr>
                          <w:p w14:paraId="207CE7AC" w14:textId="008024AA" w:rsidR="001973A2" w:rsidRDefault="001973A2" w:rsidP="00447117">
                            <w:pPr>
                              <w:pStyle w:val="Nidungvnbn"/>
                              <w:ind w:firstLine="0"/>
                              <w:jc w:val="right"/>
                            </w:pPr>
                            <w:r>
                              <w:rPr>
                                <w:color w:val="000000"/>
                                <w:sz w:val="22"/>
                                <w:szCs w:val="22"/>
                              </w:rPr>
                              <w:t>181.1</w:t>
                            </w:r>
                          </w:p>
                        </w:tc>
                      </w:tr>
                      <w:tr w:rsidR="001973A2" w14:paraId="092013A2" w14:textId="77777777" w:rsidTr="00F62558">
                        <w:trPr>
                          <w:trHeight w:val="379"/>
                        </w:trPr>
                        <w:tc>
                          <w:tcPr>
                            <w:tcW w:w="985" w:type="dxa"/>
                            <w:vMerge/>
                          </w:tcPr>
                          <w:p w14:paraId="034E1FCE" w14:textId="77777777" w:rsidR="001973A2" w:rsidRDefault="001973A2" w:rsidP="00447117">
                            <w:pPr>
                              <w:pStyle w:val="Nidungvnbn"/>
                              <w:ind w:firstLine="0"/>
                              <w:jc w:val="left"/>
                              <w:rPr>
                                <w:b/>
                              </w:rPr>
                            </w:pPr>
                          </w:p>
                        </w:tc>
                        <w:tc>
                          <w:tcPr>
                            <w:tcW w:w="2772" w:type="dxa"/>
                            <w:vAlign w:val="bottom"/>
                          </w:tcPr>
                          <w:p w14:paraId="6726D888" w14:textId="4333D73F" w:rsidR="001973A2" w:rsidRDefault="001973A2" w:rsidP="00447117">
                            <w:pPr>
                              <w:pStyle w:val="Nidungvnbn"/>
                              <w:ind w:firstLine="0"/>
                              <w:jc w:val="left"/>
                              <w:rPr>
                                <w:b/>
                              </w:rPr>
                            </w:pPr>
                            <w:r>
                              <w:rPr>
                                <w:color w:val="000000"/>
                                <w:sz w:val="22"/>
                                <w:szCs w:val="22"/>
                              </w:rPr>
                              <w:t>BirdChicken</w:t>
                            </w:r>
                          </w:p>
                        </w:tc>
                        <w:tc>
                          <w:tcPr>
                            <w:tcW w:w="912" w:type="dxa"/>
                            <w:vAlign w:val="bottom"/>
                          </w:tcPr>
                          <w:p w14:paraId="584DCA2D" w14:textId="36D561AE" w:rsidR="001973A2" w:rsidRDefault="001973A2" w:rsidP="00447117">
                            <w:pPr>
                              <w:pStyle w:val="Nidungvnbn"/>
                              <w:ind w:firstLine="0"/>
                              <w:jc w:val="right"/>
                            </w:pPr>
                            <w:r>
                              <w:rPr>
                                <w:color w:val="000000"/>
                                <w:sz w:val="22"/>
                                <w:szCs w:val="22"/>
                              </w:rPr>
                              <w:t>0.9545</w:t>
                            </w:r>
                          </w:p>
                        </w:tc>
                        <w:tc>
                          <w:tcPr>
                            <w:tcW w:w="912" w:type="dxa"/>
                            <w:vAlign w:val="bottom"/>
                          </w:tcPr>
                          <w:p w14:paraId="3B51F8FD" w14:textId="3311293A" w:rsidR="001973A2" w:rsidRDefault="001973A2" w:rsidP="00447117">
                            <w:pPr>
                              <w:pStyle w:val="Nidungvnbn"/>
                              <w:ind w:firstLine="0"/>
                              <w:jc w:val="right"/>
                            </w:pPr>
                            <w:r>
                              <w:rPr>
                                <w:color w:val="000000"/>
                                <w:sz w:val="22"/>
                                <w:szCs w:val="22"/>
                              </w:rPr>
                              <w:t>0.95</w:t>
                            </w:r>
                          </w:p>
                        </w:tc>
                        <w:tc>
                          <w:tcPr>
                            <w:tcW w:w="912" w:type="dxa"/>
                            <w:vAlign w:val="bottom"/>
                          </w:tcPr>
                          <w:p w14:paraId="52C9D72D" w14:textId="346767D1" w:rsidR="001973A2" w:rsidRDefault="001973A2" w:rsidP="00447117">
                            <w:pPr>
                              <w:pStyle w:val="Nidungvnbn"/>
                              <w:ind w:firstLine="0"/>
                              <w:jc w:val="right"/>
                            </w:pPr>
                            <w:r>
                              <w:rPr>
                                <w:color w:val="000000"/>
                                <w:sz w:val="22"/>
                                <w:szCs w:val="22"/>
                              </w:rPr>
                              <w:t>0.95</w:t>
                            </w:r>
                          </w:p>
                        </w:tc>
                        <w:tc>
                          <w:tcPr>
                            <w:tcW w:w="1077" w:type="dxa"/>
                            <w:vAlign w:val="bottom"/>
                          </w:tcPr>
                          <w:p w14:paraId="2450CE50" w14:textId="7E069D48" w:rsidR="001973A2" w:rsidRDefault="001973A2" w:rsidP="00447117">
                            <w:pPr>
                              <w:pStyle w:val="Nidungvnbn"/>
                              <w:ind w:firstLine="0"/>
                              <w:jc w:val="right"/>
                            </w:pPr>
                            <w:r>
                              <w:rPr>
                                <w:color w:val="000000"/>
                                <w:sz w:val="22"/>
                                <w:szCs w:val="22"/>
                              </w:rPr>
                              <w:t>501.5</w:t>
                            </w:r>
                          </w:p>
                        </w:tc>
                        <w:tc>
                          <w:tcPr>
                            <w:tcW w:w="994" w:type="dxa"/>
                            <w:vAlign w:val="bottom"/>
                          </w:tcPr>
                          <w:p w14:paraId="4B079B4B" w14:textId="4F0B2F66" w:rsidR="001973A2" w:rsidRDefault="001973A2" w:rsidP="00447117">
                            <w:pPr>
                              <w:pStyle w:val="Nidungvnbn"/>
                              <w:ind w:firstLine="0"/>
                              <w:jc w:val="right"/>
                            </w:pPr>
                            <w:r>
                              <w:rPr>
                                <w:color w:val="000000"/>
                                <w:sz w:val="22"/>
                                <w:szCs w:val="22"/>
                              </w:rPr>
                              <w:t>0.8535</w:t>
                            </w:r>
                          </w:p>
                        </w:tc>
                        <w:tc>
                          <w:tcPr>
                            <w:tcW w:w="994" w:type="dxa"/>
                            <w:vAlign w:val="bottom"/>
                          </w:tcPr>
                          <w:p w14:paraId="7DDD69FA" w14:textId="7B264B3F" w:rsidR="001973A2" w:rsidRDefault="001973A2" w:rsidP="00447117">
                            <w:pPr>
                              <w:pStyle w:val="Nidungvnbn"/>
                              <w:ind w:firstLine="0"/>
                              <w:jc w:val="right"/>
                            </w:pPr>
                            <w:r>
                              <w:rPr>
                                <w:color w:val="000000"/>
                                <w:sz w:val="22"/>
                                <w:szCs w:val="22"/>
                              </w:rPr>
                              <w:t>0.85</w:t>
                            </w:r>
                          </w:p>
                        </w:tc>
                        <w:tc>
                          <w:tcPr>
                            <w:tcW w:w="1057" w:type="dxa"/>
                            <w:vAlign w:val="bottom"/>
                          </w:tcPr>
                          <w:p w14:paraId="3237A4F1" w14:textId="0721AA79" w:rsidR="001973A2" w:rsidRDefault="001973A2" w:rsidP="00447117">
                            <w:pPr>
                              <w:pStyle w:val="Nidungvnbn"/>
                              <w:ind w:firstLine="0"/>
                              <w:jc w:val="right"/>
                            </w:pPr>
                            <w:r>
                              <w:rPr>
                                <w:color w:val="000000"/>
                                <w:sz w:val="22"/>
                                <w:szCs w:val="22"/>
                              </w:rPr>
                              <w:t>0.85</w:t>
                            </w:r>
                          </w:p>
                        </w:tc>
                        <w:tc>
                          <w:tcPr>
                            <w:tcW w:w="1080" w:type="dxa"/>
                            <w:vAlign w:val="bottom"/>
                          </w:tcPr>
                          <w:p w14:paraId="1BBF749D" w14:textId="31959DBA" w:rsidR="001973A2" w:rsidRDefault="001973A2" w:rsidP="00447117">
                            <w:pPr>
                              <w:pStyle w:val="Nidungvnbn"/>
                              <w:ind w:firstLine="0"/>
                              <w:jc w:val="right"/>
                            </w:pPr>
                            <w:r>
                              <w:rPr>
                                <w:color w:val="000000"/>
                                <w:sz w:val="22"/>
                                <w:szCs w:val="22"/>
                              </w:rPr>
                              <w:t>336.3</w:t>
                            </w:r>
                          </w:p>
                        </w:tc>
                      </w:tr>
                      <w:tr w:rsidR="001973A2" w14:paraId="022F740A" w14:textId="77777777" w:rsidTr="00F62558">
                        <w:trPr>
                          <w:trHeight w:val="379"/>
                        </w:trPr>
                        <w:tc>
                          <w:tcPr>
                            <w:tcW w:w="985" w:type="dxa"/>
                            <w:vMerge/>
                          </w:tcPr>
                          <w:p w14:paraId="2E9DD6EA" w14:textId="77777777" w:rsidR="001973A2" w:rsidRDefault="001973A2" w:rsidP="00447117">
                            <w:pPr>
                              <w:pStyle w:val="Nidungvnbn"/>
                              <w:ind w:firstLine="0"/>
                              <w:jc w:val="left"/>
                              <w:rPr>
                                <w:b/>
                              </w:rPr>
                            </w:pPr>
                          </w:p>
                        </w:tc>
                        <w:tc>
                          <w:tcPr>
                            <w:tcW w:w="2772" w:type="dxa"/>
                            <w:vAlign w:val="bottom"/>
                          </w:tcPr>
                          <w:p w14:paraId="784A9729" w14:textId="5ECCC39F" w:rsidR="001973A2" w:rsidRDefault="001973A2" w:rsidP="00447117">
                            <w:pPr>
                              <w:pStyle w:val="Nidungvnbn"/>
                              <w:ind w:firstLine="0"/>
                              <w:jc w:val="left"/>
                              <w:rPr>
                                <w:b/>
                              </w:rPr>
                            </w:pPr>
                            <w:r>
                              <w:rPr>
                                <w:color w:val="000000"/>
                                <w:sz w:val="22"/>
                                <w:szCs w:val="22"/>
                              </w:rPr>
                              <w:t>BME</w:t>
                            </w:r>
                          </w:p>
                        </w:tc>
                        <w:tc>
                          <w:tcPr>
                            <w:tcW w:w="912" w:type="dxa"/>
                            <w:vAlign w:val="bottom"/>
                          </w:tcPr>
                          <w:p w14:paraId="6095FD06" w14:textId="70799D53" w:rsidR="001973A2" w:rsidRDefault="001973A2" w:rsidP="00447117">
                            <w:pPr>
                              <w:pStyle w:val="Nidungvnbn"/>
                              <w:ind w:firstLine="0"/>
                              <w:jc w:val="right"/>
                            </w:pPr>
                            <w:r>
                              <w:rPr>
                                <w:color w:val="000000"/>
                                <w:sz w:val="22"/>
                                <w:szCs w:val="22"/>
                              </w:rPr>
                              <w:t>1</w:t>
                            </w:r>
                          </w:p>
                        </w:tc>
                        <w:tc>
                          <w:tcPr>
                            <w:tcW w:w="912" w:type="dxa"/>
                            <w:vAlign w:val="bottom"/>
                          </w:tcPr>
                          <w:p w14:paraId="7518B634" w14:textId="04956EF2" w:rsidR="001973A2" w:rsidRDefault="001973A2" w:rsidP="00447117">
                            <w:pPr>
                              <w:pStyle w:val="Nidungvnbn"/>
                              <w:ind w:firstLine="0"/>
                              <w:jc w:val="right"/>
                            </w:pPr>
                            <w:r>
                              <w:rPr>
                                <w:color w:val="000000"/>
                                <w:sz w:val="22"/>
                                <w:szCs w:val="22"/>
                              </w:rPr>
                              <w:t>1</w:t>
                            </w:r>
                          </w:p>
                        </w:tc>
                        <w:tc>
                          <w:tcPr>
                            <w:tcW w:w="912" w:type="dxa"/>
                            <w:vAlign w:val="bottom"/>
                          </w:tcPr>
                          <w:p w14:paraId="5012DFBA" w14:textId="73CDDBB4" w:rsidR="001973A2" w:rsidRDefault="001973A2" w:rsidP="00447117">
                            <w:pPr>
                              <w:pStyle w:val="Nidungvnbn"/>
                              <w:ind w:firstLine="0"/>
                              <w:jc w:val="right"/>
                            </w:pPr>
                            <w:r>
                              <w:rPr>
                                <w:color w:val="000000"/>
                                <w:sz w:val="22"/>
                                <w:szCs w:val="22"/>
                              </w:rPr>
                              <w:t>1</w:t>
                            </w:r>
                          </w:p>
                        </w:tc>
                        <w:tc>
                          <w:tcPr>
                            <w:tcW w:w="1077" w:type="dxa"/>
                            <w:vAlign w:val="bottom"/>
                          </w:tcPr>
                          <w:p w14:paraId="7F1DBFB4" w14:textId="3B728586" w:rsidR="001973A2" w:rsidRDefault="001973A2" w:rsidP="00447117">
                            <w:pPr>
                              <w:pStyle w:val="Nidungvnbn"/>
                              <w:ind w:firstLine="0"/>
                              <w:jc w:val="right"/>
                            </w:pPr>
                            <w:r>
                              <w:rPr>
                                <w:color w:val="000000"/>
                                <w:sz w:val="22"/>
                                <w:szCs w:val="22"/>
                              </w:rPr>
                              <w:t>704.8</w:t>
                            </w:r>
                          </w:p>
                        </w:tc>
                        <w:tc>
                          <w:tcPr>
                            <w:tcW w:w="994" w:type="dxa"/>
                            <w:vAlign w:val="bottom"/>
                          </w:tcPr>
                          <w:p w14:paraId="33505421" w14:textId="53D0C422" w:rsidR="001973A2" w:rsidRDefault="001973A2" w:rsidP="00447117">
                            <w:pPr>
                              <w:pStyle w:val="Nidungvnbn"/>
                              <w:ind w:firstLine="0"/>
                              <w:jc w:val="right"/>
                            </w:pPr>
                            <w:r>
                              <w:rPr>
                                <w:color w:val="000000"/>
                                <w:sz w:val="22"/>
                                <w:szCs w:val="22"/>
                              </w:rPr>
                              <w:t>1</w:t>
                            </w:r>
                          </w:p>
                        </w:tc>
                        <w:tc>
                          <w:tcPr>
                            <w:tcW w:w="994" w:type="dxa"/>
                            <w:vAlign w:val="bottom"/>
                          </w:tcPr>
                          <w:p w14:paraId="2BB833A8" w14:textId="0B0124D8" w:rsidR="001973A2" w:rsidRDefault="001973A2" w:rsidP="00447117">
                            <w:pPr>
                              <w:pStyle w:val="Nidungvnbn"/>
                              <w:ind w:firstLine="0"/>
                              <w:jc w:val="right"/>
                            </w:pPr>
                            <w:r>
                              <w:rPr>
                                <w:color w:val="000000"/>
                                <w:sz w:val="22"/>
                                <w:szCs w:val="22"/>
                              </w:rPr>
                              <w:t>1</w:t>
                            </w:r>
                          </w:p>
                        </w:tc>
                        <w:tc>
                          <w:tcPr>
                            <w:tcW w:w="1057" w:type="dxa"/>
                            <w:vAlign w:val="bottom"/>
                          </w:tcPr>
                          <w:p w14:paraId="54A27A50" w14:textId="45EF39CD" w:rsidR="001973A2" w:rsidRDefault="001973A2" w:rsidP="00447117">
                            <w:pPr>
                              <w:pStyle w:val="Nidungvnbn"/>
                              <w:ind w:firstLine="0"/>
                              <w:jc w:val="right"/>
                            </w:pPr>
                            <w:r>
                              <w:rPr>
                                <w:color w:val="000000"/>
                                <w:sz w:val="22"/>
                                <w:szCs w:val="22"/>
                              </w:rPr>
                              <w:t>1</w:t>
                            </w:r>
                          </w:p>
                        </w:tc>
                        <w:tc>
                          <w:tcPr>
                            <w:tcW w:w="1080" w:type="dxa"/>
                            <w:vAlign w:val="bottom"/>
                          </w:tcPr>
                          <w:p w14:paraId="783B376F" w14:textId="05894452" w:rsidR="001973A2" w:rsidRDefault="001973A2" w:rsidP="00447117">
                            <w:pPr>
                              <w:pStyle w:val="Nidungvnbn"/>
                              <w:ind w:firstLine="0"/>
                              <w:jc w:val="right"/>
                            </w:pPr>
                            <w:r>
                              <w:rPr>
                                <w:color w:val="000000"/>
                                <w:sz w:val="22"/>
                                <w:szCs w:val="22"/>
                              </w:rPr>
                              <w:t>521.8</w:t>
                            </w:r>
                          </w:p>
                        </w:tc>
                      </w:tr>
                      <w:tr w:rsidR="001973A2" w14:paraId="70C5AAE2" w14:textId="77777777" w:rsidTr="00F62558">
                        <w:trPr>
                          <w:trHeight w:val="379"/>
                        </w:trPr>
                        <w:tc>
                          <w:tcPr>
                            <w:tcW w:w="985" w:type="dxa"/>
                            <w:vMerge/>
                          </w:tcPr>
                          <w:p w14:paraId="71834772" w14:textId="77777777" w:rsidR="001973A2" w:rsidRDefault="001973A2" w:rsidP="00447117">
                            <w:pPr>
                              <w:pStyle w:val="Nidungvnbn"/>
                              <w:ind w:firstLine="0"/>
                              <w:jc w:val="left"/>
                              <w:rPr>
                                <w:b/>
                              </w:rPr>
                            </w:pPr>
                          </w:p>
                        </w:tc>
                        <w:tc>
                          <w:tcPr>
                            <w:tcW w:w="2772" w:type="dxa"/>
                            <w:vAlign w:val="bottom"/>
                          </w:tcPr>
                          <w:p w14:paraId="5458D9E0" w14:textId="33792658" w:rsidR="001973A2" w:rsidRDefault="001973A2" w:rsidP="00447117">
                            <w:pPr>
                              <w:pStyle w:val="Nidungvnbn"/>
                              <w:ind w:firstLine="0"/>
                              <w:jc w:val="left"/>
                              <w:rPr>
                                <w:b/>
                              </w:rPr>
                            </w:pPr>
                            <w:r>
                              <w:rPr>
                                <w:color w:val="000000"/>
                                <w:sz w:val="22"/>
                                <w:szCs w:val="22"/>
                              </w:rPr>
                              <w:t>Car</w:t>
                            </w:r>
                          </w:p>
                        </w:tc>
                        <w:tc>
                          <w:tcPr>
                            <w:tcW w:w="912" w:type="dxa"/>
                            <w:vAlign w:val="bottom"/>
                          </w:tcPr>
                          <w:p w14:paraId="6FAB41B6" w14:textId="49C0CE71" w:rsidR="001973A2" w:rsidRDefault="001973A2" w:rsidP="00447117">
                            <w:pPr>
                              <w:pStyle w:val="Nidungvnbn"/>
                              <w:ind w:firstLine="0"/>
                              <w:jc w:val="right"/>
                            </w:pPr>
                            <w:r>
                              <w:rPr>
                                <w:color w:val="000000"/>
                                <w:sz w:val="22"/>
                                <w:szCs w:val="22"/>
                              </w:rPr>
                              <w:t>0.9107</w:t>
                            </w:r>
                          </w:p>
                        </w:tc>
                        <w:tc>
                          <w:tcPr>
                            <w:tcW w:w="912" w:type="dxa"/>
                            <w:vAlign w:val="bottom"/>
                          </w:tcPr>
                          <w:p w14:paraId="1804CD12" w14:textId="04BCA20A" w:rsidR="001973A2" w:rsidRDefault="001973A2" w:rsidP="00447117">
                            <w:pPr>
                              <w:pStyle w:val="Nidungvnbn"/>
                              <w:ind w:firstLine="0"/>
                              <w:jc w:val="right"/>
                            </w:pPr>
                            <w:r>
                              <w:rPr>
                                <w:color w:val="000000"/>
                                <w:sz w:val="22"/>
                                <w:szCs w:val="22"/>
                              </w:rPr>
                              <w:t>0.9</w:t>
                            </w:r>
                          </w:p>
                        </w:tc>
                        <w:tc>
                          <w:tcPr>
                            <w:tcW w:w="912" w:type="dxa"/>
                            <w:vAlign w:val="bottom"/>
                          </w:tcPr>
                          <w:p w14:paraId="0B3BD906" w14:textId="53A11D11" w:rsidR="001973A2" w:rsidRDefault="001973A2" w:rsidP="00447117">
                            <w:pPr>
                              <w:pStyle w:val="Nidungvnbn"/>
                              <w:ind w:firstLine="0"/>
                              <w:jc w:val="right"/>
                            </w:pPr>
                            <w:r>
                              <w:rPr>
                                <w:color w:val="000000"/>
                                <w:sz w:val="22"/>
                                <w:szCs w:val="22"/>
                              </w:rPr>
                              <w:t>0.8968</w:t>
                            </w:r>
                          </w:p>
                        </w:tc>
                        <w:tc>
                          <w:tcPr>
                            <w:tcW w:w="1077" w:type="dxa"/>
                            <w:vAlign w:val="bottom"/>
                          </w:tcPr>
                          <w:p w14:paraId="12017879" w14:textId="66E5014C" w:rsidR="001973A2" w:rsidRDefault="001973A2" w:rsidP="00447117">
                            <w:pPr>
                              <w:pStyle w:val="Nidungvnbn"/>
                              <w:ind w:firstLine="0"/>
                              <w:jc w:val="right"/>
                            </w:pPr>
                            <w:r>
                              <w:rPr>
                                <w:color w:val="000000"/>
                                <w:sz w:val="22"/>
                                <w:szCs w:val="22"/>
                              </w:rPr>
                              <w:t>690.9</w:t>
                            </w:r>
                          </w:p>
                        </w:tc>
                        <w:tc>
                          <w:tcPr>
                            <w:tcW w:w="994" w:type="dxa"/>
                            <w:vAlign w:val="bottom"/>
                          </w:tcPr>
                          <w:p w14:paraId="5D7783C3" w14:textId="7E0E9EE7" w:rsidR="001973A2" w:rsidRDefault="001973A2" w:rsidP="00447117">
                            <w:pPr>
                              <w:pStyle w:val="Nidungvnbn"/>
                              <w:ind w:firstLine="0"/>
                              <w:jc w:val="right"/>
                            </w:pPr>
                            <w:r>
                              <w:rPr>
                                <w:color w:val="000000"/>
                                <w:sz w:val="22"/>
                                <w:szCs w:val="22"/>
                              </w:rPr>
                              <w:t>0.9208</w:t>
                            </w:r>
                          </w:p>
                        </w:tc>
                        <w:tc>
                          <w:tcPr>
                            <w:tcW w:w="994" w:type="dxa"/>
                            <w:vAlign w:val="bottom"/>
                          </w:tcPr>
                          <w:p w14:paraId="4D06A675" w14:textId="11F30F10" w:rsidR="001973A2" w:rsidRDefault="001973A2" w:rsidP="00447117">
                            <w:pPr>
                              <w:pStyle w:val="Nidungvnbn"/>
                              <w:ind w:firstLine="0"/>
                              <w:jc w:val="right"/>
                            </w:pPr>
                            <w:r>
                              <w:rPr>
                                <w:color w:val="000000"/>
                                <w:sz w:val="22"/>
                                <w:szCs w:val="22"/>
                              </w:rPr>
                              <w:t>0.9167</w:t>
                            </w:r>
                          </w:p>
                        </w:tc>
                        <w:tc>
                          <w:tcPr>
                            <w:tcW w:w="1057" w:type="dxa"/>
                            <w:vAlign w:val="bottom"/>
                          </w:tcPr>
                          <w:p w14:paraId="132CAF72" w14:textId="34959821" w:rsidR="001973A2" w:rsidRDefault="001973A2" w:rsidP="00447117">
                            <w:pPr>
                              <w:pStyle w:val="Nidungvnbn"/>
                              <w:ind w:firstLine="0"/>
                              <w:jc w:val="right"/>
                            </w:pPr>
                            <w:r>
                              <w:rPr>
                                <w:color w:val="000000"/>
                                <w:sz w:val="22"/>
                                <w:szCs w:val="22"/>
                              </w:rPr>
                              <w:t>0.916</w:t>
                            </w:r>
                          </w:p>
                        </w:tc>
                        <w:tc>
                          <w:tcPr>
                            <w:tcW w:w="1080" w:type="dxa"/>
                            <w:vAlign w:val="bottom"/>
                          </w:tcPr>
                          <w:p w14:paraId="34537332" w14:textId="69F9F01E" w:rsidR="001973A2" w:rsidRDefault="001973A2" w:rsidP="00447117">
                            <w:pPr>
                              <w:pStyle w:val="Nidungvnbn"/>
                              <w:ind w:firstLine="0"/>
                              <w:jc w:val="right"/>
                            </w:pPr>
                            <w:r>
                              <w:rPr>
                                <w:color w:val="000000"/>
                                <w:sz w:val="22"/>
                                <w:szCs w:val="22"/>
                              </w:rPr>
                              <w:t>217.2</w:t>
                            </w:r>
                          </w:p>
                        </w:tc>
                      </w:tr>
                      <w:tr w:rsidR="001973A2" w14:paraId="774D996D" w14:textId="77777777" w:rsidTr="00F62558">
                        <w:trPr>
                          <w:trHeight w:val="379"/>
                        </w:trPr>
                        <w:tc>
                          <w:tcPr>
                            <w:tcW w:w="985" w:type="dxa"/>
                            <w:vMerge/>
                          </w:tcPr>
                          <w:p w14:paraId="6A39961D" w14:textId="77777777" w:rsidR="001973A2" w:rsidRDefault="001973A2" w:rsidP="00447117">
                            <w:pPr>
                              <w:pStyle w:val="Nidungvnbn"/>
                              <w:ind w:firstLine="0"/>
                              <w:jc w:val="left"/>
                              <w:rPr>
                                <w:b/>
                              </w:rPr>
                            </w:pPr>
                          </w:p>
                        </w:tc>
                        <w:tc>
                          <w:tcPr>
                            <w:tcW w:w="2772" w:type="dxa"/>
                            <w:vAlign w:val="bottom"/>
                          </w:tcPr>
                          <w:p w14:paraId="3E40BF36" w14:textId="7A6F9E91" w:rsidR="001973A2" w:rsidRDefault="001973A2" w:rsidP="00447117">
                            <w:pPr>
                              <w:pStyle w:val="Nidungvnbn"/>
                              <w:ind w:firstLine="0"/>
                              <w:jc w:val="left"/>
                              <w:rPr>
                                <w:b/>
                              </w:rPr>
                            </w:pPr>
                            <w:r>
                              <w:rPr>
                                <w:color w:val="000000"/>
                                <w:sz w:val="22"/>
                                <w:szCs w:val="22"/>
                              </w:rPr>
                              <w:t>CBF</w:t>
                            </w:r>
                          </w:p>
                        </w:tc>
                        <w:tc>
                          <w:tcPr>
                            <w:tcW w:w="912" w:type="dxa"/>
                            <w:vAlign w:val="bottom"/>
                          </w:tcPr>
                          <w:p w14:paraId="54F44AF0" w14:textId="27231857" w:rsidR="001973A2" w:rsidRDefault="001973A2" w:rsidP="00447117">
                            <w:pPr>
                              <w:pStyle w:val="Nidungvnbn"/>
                              <w:ind w:firstLine="0"/>
                              <w:jc w:val="right"/>
                            </w:pPr>
                            <w:r>
                              <w:rPr>
                                <w:color w:val="000000"/>
                                <w:sz w:val="22"/>
                                <w:szCs w:val="22"/>
                              </w:rPr>
                              <w:t>0.9923</w:t>
                            </w:r>
                          </w:p>
                        </w:tc>
                        <w:tc>
                          <w:tcPr>
                            <w:tcW w:w="912" w:type="dxa"/>
                            <w:vAlign w:val="bottom"/>
                          </w:tcPr>
                          <w:p w14:paraId="3AEBCE9A" w14:textId="0869783B" w:rsidR="001973A2" w:rsidRDefault="001973A2" w:rsidP="00447117">
                            <w:pPr>
                              <w:pStyle w:val="Nidungvnbn"/>
                              <w:ind w:firstLine="0"/>
                              <w:jc w:val="right"/>
                            </w:pPr>
                            <w:r>
                              <w:rPr>
                                <w:color w:val="000000"/>
                                <w:sz w:val="22"/>
                                <w:szCs w:val="22"/>
                              </w:rPr>
                              <w:t>0.9922</w:t>
                            </w:r>
                          </w:p>
                        </w:tc>
                        <w:tc>
                          <w:tcPr>
                            <w:tcW w:w="912" w:type="dxa"/>
                            <w:vAlign w:val="bottom"/>
                          </w:tcPr>
                          <w:p w14:paraId="0361B5A0" w14:textId="513632DE" w:rsidR="001973A2" w:rsidRDefault="001973A2" w:rsidP="00447117">
                            <w:pPr>
                              <w:pStyle w:val="Nidungvnbn"/>
                              <w:ind w:firstLine="0"/>
                              <w:jc w:val="right"/>
                            </w:pPr>
                            <w:r>
                              <w:rPr>
                                <w:color w:val="000000"/>
                                <w:sz w:val="22"/>
                                <w:szCs w:val="22"/>
                              </w:rPr>
                              <w:t>0.9923</w:t>
                            </w:r>
                          </w:p>
                        </w:tc>
                        <w:tc>
                          <w:tcPr>
                            <w:tcW w:w="1077" w:type="dxa"/>
                            <w:vAlign w:val="bottom"/>
                          </w:tcPr>
                          <w:p w14:paraId="56818022" w14:textId="274A5AC6" w:rsidR="001973A2" w:rsidRDefault="001973A2" w:rsidP="00447117">
                            <w:pPr>
                              <w:pStyle w:val="Nidungvnbn"/>
                              <w:ind w:firstLine="0"/>
                              <w:jc w:val="right"/>
                            </w:pPr>
                            <w:r>
                              <w:rPr>
                                <w:color w:val="000000"/>
                                <w:sz w:val="22"/>
                                <w:szCs w:val="22"/>
                              </w:rPr>
                              <w:t>2666.9</w:t>
                            </w:r>
                          </w:p>
                        </w:tc>
                        <w:tc>
                          <w:tcPr>
                            <w:tcW w:w="994" w:type="dxa"/>
                            <w:vAlign w:val="bottom"/>
                          </w:tcPr>
                          <w:p w14:paraId="411D7D5B" w14:textId="347DAFB4" w:rsidR="001973A2" w:rsidRDefault="001973A2" w:rsidP="00447117">
                            <w:pPr>
                              <w:pStyle w:val="Nidungvnbn"/>
                              <w:ind w:firstLine="0"/>
                              <w:jc w:val="right"/>
                            </w:pPr>
                            <w:r>
                              <w:rPr>
                                <w:color w:val="000000"/>
                                <w:sz w:val="22"/>
                                <w:szCs w:val="22"/>
                              </w:rPr>
                              <w:t>0.9945</w:t>
                            </w:r>
                          </w:p>
                        </w:tc>
                        <w:tc>
                          <w:tcPr>
                            <w:tcW w:w="994" w:type="dxa"/>
                            <w:vAlign w:val="bottom"/>
                          </w:tcPr>
                          <w:p w14:paraId="235EE035" w14:textId="54CA4915" w:rsidR="001973A2" w:rsidRDefault="001973A2" w:rsidP="00447117">
                            <w:pPr>
                              <w:pStyle w:val="Nidungvnbn"/>
                              <w:ind w:firstLine="0"/>
                              <w:jc w:val="right"/>
                            </w:pPr>
                            <w:r>
                              <w:rPr>
                                <w:color w:val="000000"/>
                                <w:sz w:val="22"/>
                                <w:szCs w:val="22"/>
                              </w:rPr>
                              <w:t>0.9944</w:t>
                            </w:r>
                          </w:p>
                        </w:tc>
                        <w:tc>
                          <w:tcPr>
                            <w:tcW w:w="1057" w:type="dxa"/>
                            <w:vAlign w:val="bottom"/>
                          </w:tcPr>
                          <w:p w14:paraId="09CC040F" w14:textId="6F628969" w:rsidR="001973A2" w:rsidRDefault="001973A2" w:rsidP="00447117">
                            <w:pPr>
                              <w:pStyle w:val="Nidungvnbn"/>
                              <w:ind w:firstLine="0"/>
                              <w:jc w:val="right"/>
                            </w:pPr>
                            <w:r>
                              <w:rPr>
                                <w:color w:val="000000"/>
                                <w:sz w:val="22"/>
                                <w:szCs w:val="22"/>
                              </w:rPr>
                              <w:t>0.9945</w:t>
                            </w:r>
                          </w:p>
                        </w:tc>
                        <w:tc>
                          <w:tcPr>
                            <w:tcW w:w="1080" w:type="dxa"/>
                            <w:vAlign w:val="bottom"/>
                          </w:tcPr>
                          <w:p w14:paraId="72C46CC4" w14:textId="323E78BB" w:rsidR="001973A2" w:rsidRDefault="001973A2" w:rsidP="00447117">
                            <w:pPr>
                              <w:pStyle w:val="Nidungvnbn"/>
                              <w:ind w:firstLine="0"/>
                              <w:jc w:val="right"/>
                            </w:pPr>
                            <w:r>
                              <w:rPr>
                                <w:color w:val="000000"/>
                                <w:sz w:val="22"/>
                                <w:szCs w:val="22"/>
                              </w:rPr>
                              <w:t>1631.2</w:t>
                            </w:r>
                          </w:p>
                        </w:tc>
                      </w:tr>
                      <w:tr w:rsidR="001973A2" w14:paraId="5FEA67A1" w14:textId="77777777" w:rsidTr="00F62558">
                        <w:trPr>
                          <w:trHeight w:val="379"/>
                        </w:trPr>
                        <w:tc>
                          <w:tcPr>
                            <w:tcW w:w="985" w:type="dxa"/>
                            <w:vMerge/>
                          </w:tcPr>
                          <w:p w14:paraId="7703D61E" w14:textId="77777777" w:rsidR="001973A2" w:rsidRDefault="001973A2" w:rsidP="00447117">
                            <w:pPr>
                              <w:pStyle w:val="Nidungvnbn"/>
                              <w:ind w:firstLine="0"/>
                              <w:jc w:val="left"/>
                              <w:rPr>
                                <w:b/>
                              </w:rPr>
                            </w:pPr>
                          </w:p>
                        </w:tc>
                        <w:tc>
                          <w:tcPr>
                            <w:tcW w:w="2772" w:type="dxa"/>
                            <w:vAlign w:val="bottom"/>
                          </w:tcPr>
                          <w:p w14:paraId="693A2FE9" w14:textId="6A891586" w:rsidR="001973A2" w:rsidRDefault="001973A2" w:rsidP="00447117">
                            <w:pPr>
                              <w:pStyle w:val="Nidungvnbn"/>
                              <w:ind w:firstLine="0"/>
                              <w:jc w:val="left"/>
                              <w:rPr>
                                <w:b/>
                              </w:rPr>
                            </w:pPr>
                            <w:r>
                              <w:rPr>
                                <w:color w:val="000000"/>
                                <w:sz w:val="22"/>
                                <w:szCs w:val="22"/>
                              </w:rPr>
                              <w:t>Chinatown</w:t>
                            </w:r>
                          </w:p>
                        </w:tc>
                        <w:tc>
                          <w:tcPr>
                            <w:tcW w:w="912" w:type="dxa"/>
                            <w:vAlign w:val="bottom"/>
                          </w:tcPr>
                          <w:p w14:paraId="784CF6F3" w14:textId="280BAD58" w:rsidR="001973A2" w:rsidRDefault="001973A2" w:rsidP="00447117">
                            <w:pPr>
                              <w:pStyle w:val="Nidungvnbn"/>
                              <w:ind w:firstLine="0"/>
                              <w:jc w:val="right"/>
                            </w:pPr>
                            <w:r>
                              <w:rPr>
                                <w:color w:val="000000"/>
                                <w:sz w:val="22"/>
                                <w:szCs w:val="22"/>
                              </w:rPr>
                              <w:t>0.9629</w:t>
                            </w:r>
                          </w:p>
                        </w:tc>
                        <w:tc>
                          <w:tcPr>
                            <w:tcW w:w="912" w:type="dxa"/>
                            <w:vAlign w:val="bottom"/>
                          </w:tcPr>
                          <w:p w14:paraId="3BAACB67" w14:textId="6305BF84" w:rsidR="001973A2" w:rsidRDefault="001973A2" w:rsidP="00447117">
                            <w:pPr>
                              <w:pStyle w:val="Nidungvnbn"/>
                              <w:ind w:firstLine="0"/>
                              <w:jc w:val="right"/>
                            </w:pPr>
                            <w:r>
                              <w:rPr>
                                <w:color w:val="000000"/>
                                <w:sz w:val="22"/>
                                <w:szCs w:val="22"/>
                              </w:rPr>
                              <w:t>0.9767</w:t>
                            </w:r>
                          </w:p>
                        </w:tc>
                        <w:tc>
                          <w:tcPr>
                            <w:tcW w:w="912" w:type="dxa"/>
                            <w:vAlign w:val="bottom"/>
                          </w:tcPr>
                          <w:p w14:paraId="224A0377" w14:textId="6E910DC8" w:rsidR="001973A2" w:rsidRDefault="001973A2" w:rsidP="00447117">
                            <w:pPr>
                              <w:pStyle w:val="Nidungvnbn"/>
                              <w:ind w:firstLine="0"/>
                              <w:jc w:val="right"/>
                            </w:pPr>
                            <w:r>
                              <w:rPr>
                                <w:color w:val="000000"/>
                                <w:sz w:val="22"/>
                                <w:szCs w:val="22"/>
                              </w:rPr>
                              <w:t>0.9806</w:t>
                            </w:r>
                          </w:p>
                        </w:tc>
                        <w:tc>
                          <w:tcPr>
                            <w:tcW w:w="1077" w:type="dxa"/>
                            <w:vAlign w:val="bottom"/>
                          </w:tcPr>
                          <w:p w14:paraId="0C73A5EE" w14:textId="4DCAA1E6" w:rsidR="001973A2" w:rsidRDefault="001973A2" w:rsidP="00447117">
                            <w:pPr>
                              <w:pStyle w:val="Nidungvnbn"/>
                              <w:ind w:firstLine="0"/>
                              <w:jc w:val="right"/>
                            </w:pPr>
                            <w:r>
                              <w:rPr>
                                <w:color w:val="000000"/>
                                <w:sz w:val="22"/>
                                <w:szCs w:val="22"/>
                              </w:rPr>
                              <w:t>2486.2</w:t>
                            </w:r>
                          </w:p>
                        </w:tc>
                        <w:tc>
                          <w:tcPr>
                            <w:tcW w:w="994" w:type="dxa"/>
                            <w:vAlign w:val="bottom"/>
                          </w:tcPr>
                          <w:p w14:paraId="4BB149B1" w14:textId="21AA73E1" w:rsidR="001973A2" w:rsidRDefault="001973A2" w:rsidP="00447117">
                            <w:pPr>
                              <w:pStyle w:val="Nidungvnbn"/>
                              <w:ind w:firstLine="0"/>
                              <w:jc w:val="right"/>
                            </w:pPr>
                            <w:r>
                              <w:rPr>
                                <w:color w:val="000000"/>
                                <w:sz w:val="22"/>
                                <w:szCs w:val="22"/>
                              </w:rPr>
                              <w:t>0.97</w:t>
                            </w:r>
                          </w:p>
                        </w:tc>
                        <w:tc>
                          <w:tcPr>
                            <w:tcW w:w="994" w:type="dxa"/>
                            <w:vAlign w:val="bottom"/>
                          </w:tcPr>
                          <w:p w14:paraId="6B64E7E9" w14:textId="232C3F54" w:rsidR="001973A2" w:rsidRDefault="001973A2" w:rsidP="00447117">
                            <w:pPr>
                              <w:pStyle w:val="Nidungvnbn"/>
                              <w:ind w:firstLine="0"/>
                              <w:jc w:val="right"/>
                            </w:pPr>
                            <w:r>
                              <w:rPr>
                                <w:color w:val="000000"/>
                                <w:sz w:val="22"/>
                                <w:szCs w:val="22"/>
                              </w:rPr>
                              <w:t>0.9825</w:t>
                            </w:r>
                          </w:p>
                        </w:tc>
                        <w:tc>
                          <w:tcPr>
                            <w:tcW w:w="1057" w:type="dxa"/>
                            <w:vAlign w:val="bottom"/>
                          </w:tcPr>
                          <w:p w14:paraId="1921C2F8" w14:textId="73864304" w:rsidR="001973A2" w:rsidRDefault="001973A2" w:rsidP="00447117">
                            <w:pPr>
                              <w:pStyle w:val="Nidungvnbn"/>
                              <w:ind w:firstLine="0"/>
                              <w:jc w:val="right"/>
                            </w:pPr>
                            <w:r>
                              <w:rPr>
                                <w:color w:val="000000"/>
                                <w:sz w:val="22"/>
                                <w:szCs w:val="22"/>
                              </w:rPr>
                              <w:t>0.988</w:t>
                            </w:r>
                          </w:p>
                        </w:tc>
                        <w:tc>
                          <w:tcPr>
                            <w:tcW w:w="1080" w:type="dxa"/>
                            <w:vAlign w:val="bottom"/>
                          </w:tcPr>
                          <w:p w14:paraId="3F41582B" w14:textId="00C5F7ED" w:rsidR="001973A2" w:rsidRDefault="001973A2" w:rsidP="00447117">
                            <w:pPr>
                              <w:pStyle w:val="Nidungvnbn"/>
                              <w:ind w:firstLine="0"/>
                              <w:jc w:val="right"/>
                            </w:pPr>
                            <w:r>
                              <w:rPr>
                                <w:color w:val="000000"/>
                                <w:sz w:val="22"/>
                                <w:szCs w:val="22"/>
                              </w:rPr>
                              <w:t>1782.4</w:t>
                            </w:r>
                          </w:p>
                        </w:tc>
                      </w:tr>
                      <w:tr w:rsidR="001973A2" w14:paraId="2FFC898B" w14:textId="77777777" w:rsidTr="00F62558">
                        <w:trPr>
                          <w:trHeight w:val="379"/>
                        </w:trPr>
                        <w:tc>
                          <w:tcPr>
                            <w:tcW w:w="985" w:type="dxa"/>
                            <w:vMerge/>
                          </w:tcPr>
                          <w:p w14:paraId="3E968313" w14:textId="77777777" w:rsidR="001973A2" w:rsidRDefault="001973A2" w:rsidP="00447117">
                            <w:pPr>
                              <w:pStyle w:val="Nidungvnbn"/>
                              <w:ind w:firstLine="0"/>
                              <w:jc w:val="left"/>
                              <w:rPr>
                                <w:b/>
                              </w:rPr>
                            </w:pPr>
                          </w:p>
                        </w:tc>
                        <w:tc>
                          <w:tcPr>
                            <w:tcW w:w="2772" w:type="dxa"/>
                            <w:vAlign w:val="bottom"/>
                          </w:tcPr>
                          <w:p w14:paraId="2F2F45D9" w14:textId="71B1D24A" w:rsidR="001973A2" w:rsidRDefault="001973A2" w:rsidP="00447117">
                            <w:pPr>
                              <w:pStyle w:val="Nidungvnbn"/>
                              <w:ind w:firstLine="0"/>
                              <w:jc w:val="left"/>
                              <w:rPr>
                                <w:b/>
                              </w:rPr>
                            </w:pPr>
                            <w:r>
                              <w:rPr>
                                <w:color w:val="000000"/>
                                <w:sz w:val="22"/>
                                <w:szCs w:val="22"/>
                              </w:rPr>
                              <w:t>ChlorineConcentration</w:t>
                            </w:r>
                          </w:p>
                        </w:tc>
                        <w:tc>
                          <w:tcPr>
                            <w:tcW w:w="912" w:type="dxa"/>
                            <w:vAlign w:val="bottom"/>
                          </w:tcPr>
                          <w:p w14:paraId="4397566C" w14:textId="4DDD43A3" w:rsidR="001973A2" w:rsidRDefault="001973A2" w:rsidP="00447117">
                            <w:pPr>
                              <w:pStyle w:val="Nidungvnbn"/>
                              <w:ind w:firstLine="0"/>
                              <w:jc w:val="right"/>
                            </w:pPr>
                            <w:r>
                              <w:rPr>
                                <w:color w:val="000000"/>
                                <w:sz w:val="22"/>
                                <w:szCs w:val="22"/>
                              </w:rPr>
                              <w:t>0.8277</w:t>
                            </w:r>
                          </w:p>
                        </w:tc>
                        <w:tc>
                          <w:tcPr>
                            <w:tcW w:w="912" w:type="dxa"/>
                            <w:vAlign w:val="bottom"/>
                          </w:tcPr>
                          <w:p w14:paraId="1FDB36BE" w14:textId="3C78ADA4" w:rsidR="001973A2" w:rsidRDefault="001973A2" w:rsidP="00447117">
                            <w:pPr>
                              <w:pStyle w:val="Nidungvnbn"/>
                              <w:ind w:firstLine="0"/>
                              <w:jc w:val="right"/>
                            </w:pPr>
                            <w:r>
                              <w:rPr>
                                <w:color w:val="000000"/>
                                <w:sz w:val="22"/>
                                <w:szCs w:val="22"/>
                              </w:rPr>
                              <w:t>0.8458</w:t>
                            </w:r>
                          </w:p>
                        </w:tc>
                        <w:tc>
                          <w:tcPr>
                            <w:tcW w:w="912" w:type="dxa"/>
                            <w:vAlign w:val="bottom"/>
                          </w:tcPr>
                          <w:p w14:paraId="37CFD1C5" w14:textId="7CAA35DB" w:rsidR="001973A2" w:rsidRDefault="001973A2" w:rsidP="00447117">
                            <w:pPr>
                              <w:pStyle w:val="Nidungvnbn"/>
                              <w:ind w:firstLine="0"/>
                              <w:jc w:val="right"/>
                            </w:pPr>
                            <w:r>
                              <w:rPr>
                                <w:color w:val="000000"/>
                                <w:sz w:val="22"/>
                                <w:szCs w:val="22"/>
                              </w:rPr>
                              <w:t>0.8183</w:t>
                            </w:r>
                          </w:p>
                        </w:tc>
                        <w:tc>
                          <w:tcPr>
                            <w:tcW w:w="1077" w:type="dxa"/>
                            <w:vAlign w:val="bottom"/>
                          </w:tcPr>
                          <w:p w14:paraId="3AAF35A1" w14:textId="28E10520" w:rsidR="001973A2" w:rsidRDefault="001973A2" w:rsidP="00447117">
                            <w:pPr>
                              <w:pStyle w:val="Nidungvnbn"/>
                              <w:ind w:firstLine="0"/>
                              <w:jc w:val="right"/>
                            </w:pPr>
                            <w:r>
                              <w:rPr>
                                <w:color w:val="000000"/>
                                <w:sz w:val="22"/>
                                <w:szCs w:val="22"/>
                              </w:rPr>
                              <w:t>2614.4</w:t>
                            </w:r>
                          </w:p>
                        </w:tc>
                        <w:tc>
                          <w:tcPr>
                            <w:tcW w:w="994" w:type="dxa"/>
                            <w:vAlign w:val="bottom"/>
                          </w:tcPr>
                          <w:p w14:paraId="6EA92AC4" w14:textId="45C50229" w:rsidR="001973A2" w:rsidRDefault="001973A2" w:rsidP="00447117">
                            <w:pPr>
                              <w:pStyle w:val="Nidungvnbn"/>
                              <w:ind w:firstLine="0"/>
                              <w:jc w:val="right"/>
                            </w:pPr>
                            <w:r>
                              <w:rPr>
                                <w:color w:val="000000"/>
                                <w:sz w:val="22"/>
                                <w:szCs w:val="22"/>
                              </w:rPr>
                              <w:t>0.8294</w:t>
                            </w:r>
                          </w:p>
                        </w:tc>
                        <w:tc>
                          <w:tcPr>
                            <w:tcW w:w="994" w:type="dxa"/>
                            <w:vAlign w:val="bottom"/>
                          </w:tcPr>
                          <w:p w14:paraId="6ADA93C4" w14:textId="31F0A82D" w:rsidR="001973A2" w:rsidRDefault="001973A2" w:rsidP="00447117">
                            <w:pPr>
                              <w:pStyle w:val="Nidungvnbn"/>
                              <w:ind w:firstLine="0"/>
                              <w:jc w:val="right"/>
                            </w:pPr>
                            <w:r>
                              <w:rPr>
                                <w:color w:val="000000"/>
                                <w:sz w:val="22"/>
                                <w:szCs w:val="22"/>
                              </w:rPr>
                              <w:t>0.844</w:t>
                            </w:r>
                          </w:p>
                        </w:tc>
                        <w:tc>
                          <w:tcPr>
                            <w:tcW w:w="1057" w:type="dxa"/>
                            <w:vAlign w:val="bottom"/>
                          </w:tcPr>
                          <w:p w14:paraId="5E63BC10" w14:textId="78709E03" w:rsidR="001973A2" w:rsidRDefault="001973A2" w:rsidP="00447117">
                            <w:pPr>
                              <w:pStyle w:val="Nidungvnbn"/>
                              <w:ind w:firstLine="0"/>
                              <w:jc w:val="right"/>
                            </w:pPr>
                            <w:r>
                              <w:rPr>
                                <w:color w:val="000000"/>
                                <w:sz w:val="22"/>
                                <w:szCs w:val="22"/>
                              </w:rPr>
                              <w:t>0.8154</w:t>
                            </w:r>
                          </w:p>
                        </w:tc>
                        <w:tc>
                          <w:tcPr>
                            <w:tcW w:w="1080" w:type="dxa"/>
                            <w:vAlign w:val="bottom"/>
                          </w:tcPr>
                          <w:p w14:paraId="3332A760" w14:textId="136AC6DD" w:rsidR="001973A2" w:rsidRDefault="001973A2" w:rsidP="00447117">
                            <w:pPr>
                              <w:pStyle w:val="Nidungvnbn"/>
                              <w:ind w:firstLine="0"/>
                              <w:jc w:val="right"/>
                            </w:pPr>
                            <w:r>
                              <w:rPr>
                                <w:color w:val="000000"/>
                                <w:sz w:val="22"/>
                                <w:szCs w:val="22"/>
                              </w:rPr>
                              <w:t>915</w:t>
                            </w:r>
                          </w:p>
                        </w:tc>
                      </w:tr>
                      <w:tr w:rsidR="001973A2" w14:paraId="71216FFC" w14:textId="77777777" w:rsidTr="00F62558">
                        <w:trPr>
                          <w:trHeight w:val="379"/>
                        </w:trPr>
                        <w:tc>
                          <w:tcPr>
                            <w:tcW w:w="985" w:type="dxa"/>
                            <w:vMerge/>
                          </w:tcPr>
                          <w:p w14:paraId="063558E4" w14:textId="77777777" w:rsidR="001973A2" w:rsidRDefault="001973A2" w:rsidP="00447117">
                            <w:pPr>
                              <w:pStyle w:val="Nidungvnbn"/>
                              <w:ind w:firstLine="0"/>
                              <w:jc w:val="left"/>
                              <w:rPr>
                                <w:b/>
                              </w:rPr>
                            </w:pPr>
                          </w:p>
                        </w:tc>
                        <w:tc>
                          <w:tcPr>
                            <w:tcW w:w="2772" w:type="dxa"/>
                            <w:vAlign w:val="bottom"/>
                          </w:tcPr>
                          <w:p w14:paraId="479FC991" w14:textId="5B8E6C1F" w:rsidR="001973A2" w:rsidRDefault="001973A2" w:rsidP="00447117">
                            <w:pPr>
                              <w:pStyle w:val="Nidungvnbn"/>
                              <w:ind w:firstLine="0"/>
                              <w:jc w:val="left"/>
                              <w:rPr>
                                <w:b/>
                              </w:rPr>
                            </w:pPr>
                            <w:r>
                              <w:rPr>
                                <w:color w:val="000000"/>
                                <w:sz w:val="22"/>
                                <w:szCs w:val="22"/>
                              </w:rPr>
                              <w:t>CinCECGTorso</w:t>
                            </w:r>
                          </w:p>
                        </w:tc>
                        <w:tc>
                          <w:tcPr>
                            <w:tcW w:w="912" w:type="dxa"/>
                            <w:vAlign w:val="bottom"/>
                          </w:tcPr>
                          <w:p w14:paraId="580495FE" w14:textId="01D6D6C1" w:rsidR="001973A2" w:rsidRDefault="001973A2" w:rsidP="00447117">
                            <w:pPr>
                              <w:pStyle w:val="Nidungvnbn"/>
                              <w:ind w:firstLine="0"/>
                              <w:jc w:val="right"/>
                            </w:pPr>
                            <w:r>
                              <w:rPr>
                                <w:color w:val="000000"/>
                                <w:sz w:val="22"/>
                                <w:szCs w:val="22"/>
                              </w:rPr>
                              <w:t>0.8217</w:t>
                            </w:r>
                          </w:p>
                        </w:tc>
                        <w:tc>
                          <w:tcPr>
                            <w:tcW w:w="912" w:type="dxa"/>
                            <w:vAlign w:val="bottom"/>
                          </w:tcPr>
                          <w:p w14:paraId="42FB14B4" w14:textId="29F95666" w:rsidR="001973A2" w:rsidRDefault="001973A2" w:rsidP="00447117">
                            <w:pPr>
                              <w:pStyle w:val="Nidungvnbn"/>
                              <w:ind w:firstLine="0"/>
                              <w:jc w:val="right"/>
                            </w:pPr>
                            <w:r>
                              <w:rPr>
                                <w:color w:val="000000"/>
                                <w:sz w:val="22"/>
                                <w:szCs w:val="22"/>
                              </w:rPr>
                              <w:t>0.8152</w:t>
                            </w:r>
                          </w:p>
                        </w:tc>
                        <w:tc>
                          <w:tcPr>
                            <w:tcW w:w="912" w:type="dxa"/>
                            <w:vAlign w:val="bottom"/>
                          </w:tcPr>
                          <w:p w14:paraId="355618A7" w14:textId="5D7447F2" w:rsidR="001973A2" w:rsidRDefault="001973A2" w:rsidP="00447117">
                            <w:pPr>
                              <w:pStyle w:val="Nidungvnbn"/>
                              <w:ind w:firstLine="0"/>
                              <w:jc w:val="right"/>
                            </w:pPr>
                            <w:r>
                              <w:rPr>
                                <w:color w:val="000000"/>
                                <w:sz w:val="22"/>
                                <w:szCs w:val="22"/>
                              </w:rPr>
                              <w:t>0.8152</w:t>
                            </w:r>
                          </w:p>
                        </w:tc>
                        <w:tc>
                          <w:tcPr>
                            <w:tcW w:w="1077" w:type="dxa"/>
                            <w:vAlign w:val="bottom"/>
                          </w:tcPr>
                          <w:p w14:paraId="42FCA1A6" w14:textId="50F8E4EE" w:rsidR="001973A2" w:rsidRDefault="001973A2" w:rsidP="00447117">
                            <w:pPr>
                              <w:pStyle w:val="Nidungvnbn"/>
                              <w:ind w:firstLine="0"/>
                              <w:jc w:val="right"/>
                            </w:pPr>
                            <w:r>
                              <w:rPr>
                                <w:color w:val="000000"/>
                                <w:sz w:val="22"/>
                                <w:szCs w:val="22"/>
                              </w:rPr>
                              <w:t>3076.5</w:t>
                            </w:r>
                          </w:p>
                        </w:tc>
                        <w:tc>
                          <w:tcPr>
                            <w:tcW w:w="994" w:type="dxa"/>
                            <w:vAlign w:val="bottom"/>
                          </w:tcPr>
                          <w:p w14:paraId="70D2351E" w14:textId="025BC3D0" w:rsidR="001973A2" w:rsidRDefault="001973A2" w:rsidP="00447117">
                            <w:pPr>
                              <w:pStyle w:val="Nidungvnbn"/>
                              <w:ind w:firstLine="0"/>
                              <w:jc w:val="right"/>
                            </w:pPr>
                            <w:r>
                              <w:rPr>
                                <w:color w:val="000000"/>
                                <w:sz w:val="22"/>
                                <w:szCs w:val="22"/>
                              </w:rPr>
                              <w:t>0.8349</w:t>
                            </w:r>
                          </w:p>
                        </w:tc>
                        <w:tc>
                          <w:tcPr>
                            <w:tcW w:w="994" w:type="dxa"/>
                            <w:vAlign w:val="bottom"/>
                          </w:tcPr>
                          <w:p w14:paraId="4B4CBB9B" w14:textId="1573A688" w:rsidR="001973A2" w:rsidRDefault="001973A2" w:rsidP="00447117">
                            <w:pPr>
                              <w:pStyle w:val="Nidungvnbn"/>
                              <w:ind w:firstLine="0"/>
                              <w:jc w:val="right"/>
                            </w:pPr>
                            <w:r>
                              <w:rPr>
                                <w:color w:val="000000"/>
                                <w:sz w:val="22"/>
                                <w:szCs w:val="22"/>
                              </w:rPr>
                              <w:t>0.8261</w:t>
                            </w:r>
                          </w:p>
                        </w:tc>
                        <w:tc>
                          <w:tcPr>
                            <w:tcW w:w="1057" w:type="dxa"/>
                            <w:vAlign w:val="bottom"/>
                          </w:tcPr>
                          <w:p w14:paraId="59C5FEF3" w14:textId="10C86A15" w:rsidR="001973A2" w:rsidRDefault="001973A2" w:rsidP="00447117">
                            <w:pPr>
                              <w:pStyle w:val="Nidungvnbn"/>
                              <w:ind w:firstLine="0"/>
                              <w:jc w:val="right"/>
                            </w:pPr>
                            <w:r>
                              <w:rPr>
                                <w:color w:val="000000"/>
                                <w:sz w:val="22"/>
                                <w:szCs w:val="22"/>
                              </w:rPr>
                              <w:t>0.8259</w:t>
                            </w:r>
                          </w:p>
                        </w:tc>
                        <w:tc>
                          <w:tcPr>
                            <w:tcW w:w="1080" w:type="dxa"/>
                            <w:vAlign w:val="bottom"/>
                          </w:tcPr>
                          <w:p w14:paraId="1BD2A1B9" w14:textId="739A545C" w:rsidR="001973A2" w:rsidRDefault="001973A2" w:rsidP="00447117">
                            <w:pPr>
                              <w:pStyle w:val="Nidungvnbn"/>
                              <w:ind w:firstLine="0"/>
                              <w:jc w:val="right"/>
                            </w:pPr>
                            <w:r>
                              <w:rPr>
                                <w:color w:val="000000"/>
                                <w:sz w:val="22"/>
                                <w:szCs w:val="22"/>
                              </w:rPr>
                              <w:t>5549.4</w:t>
                            </w:r>
                          </w:p>
                        </w:tc>
                      </w:tr>
                    </w:tbl>
                    <w:p w14:paraId="2AD20E0F" w14:textId="77777777" w:rsidR="001973A2" w:rsidRDefault="001973A2" w:rsidP="008365CF">
                      <w:pPr>
                        <w:jc w:val="right"/>
                      </w:pPr>
                    </w:p>
                  </w:txbxContent>
                </v:textbox>
              </v:shape>
            </w:pict>
          </mc:Fallback>
        </mc:AlternateContent>
      </w:r>
      <w:bookmarkEnd w:id="242"/>
      <w:bookmarkEnd w:id="243"/>
      <w:bookmarkEnd w:id="244"/>
      <w:bookmarkEnd w:id="245"/>
    </w:p>
    <w:p w14:paraId="619271FC" w14:textId="77777777" w:rsidR="008365CF" w:rsidRDefault="008365CF" w:rsidP="008365CF">
      <w:pPr>
        <w:pStyle w:val="Tiumccp1"/>
        <w:rPr>
          <w:lang w:val="vi-VN"/>
        </w:rPr>
      </w:pPr>
    </w:p>
    <w:p w14:paraId="4A2BB03B" w14:textId="77777777" w:rsidR="008365CF" w:rsidRDefault="008365CF" w:rsidP="008365CF">
      <w:pPr>
        <w:pStyle w:val="Tiumccp1"/>
        <w:rPr>
          <w:lang w:val="vi-VN"/>
        </w:rPr>
      </w:pPr>
    </w:p>
    <w:p w14:paraId="09149F8E" w14:textId="77777777" w:rsidR="008365CF" w:rsidRDefault="008365CF" w:rsidP="008365CF">
      <w:pPr>
        <w:pStyle w:val="Tiumccp1"/>
        <w:rPr>
          <w:lang w:val="vi-VN"/>
        </w:rPr>
      </w:pPr>
    </w:p>
    <w:p w14:paraId="7739AF13" w14:textId="77777777" w:rsidR="008365CF" w:rsidRDefault="008365CF" w:rsidP="008365CF">
      <w:pPr>
        <w:pStyle w:val="Tiumccp1"/>
        <w:rPr>
          <w:lang w:val="vi-VN"/>
        </w:rPr>
      </w:pPr>
    </w:p>
    <w:p w14:paraId="7AFE5759" w14:textId="77777777" w:rsidR="008365CF" w:rsidRDefault="008365CF" w:rsidP="008365CF">
      <w:pPr>
        <w:pStyle w:val="Tiumccp1"/>
        <w:rPr>
          <w:lang w:val="vi-VN"/>
        </w:rPr>
      </w:pPr>
    </w:p>
    <w:p w14:paraId="0A69DD75" w14:textId="77777777" w:rsidR="008365CF" w:rsidRDefault="008365CF" w:rsidP="008365CF">
      <w:pPr>
        <w:pStyle w:val="Tiumccp1"/>
        <w:rPr>
          <w:lang w:val="vi-VN"/>
        </w:rPr>
      </w:pPr>
    </w:p>
    <w:p w14:paraId="1A61892E" w14:textId="77777777" w:rsidR="008365CF" w:rsidRDefault="008365CF" w:rsidP="008365CF">
      <w:pPr>
        <w:pStyle w:val="Tiumccp1"/>
        <w:rPr>
          <w:lang w:val="vi-VN"/>
        </w:rPr>
      </w:pPr>
    </w:p>
    <w:p w14:paraId="2AD85B9D" w14:textId="77777777" w:rsidR="008365CF" w:rsidRDefault="008365CF" w:rsidP="008365CF">
      <w:pPr>
        <w:pStyle w:val="Tiumccp1"/>
        <w:rPr>
          <w:lang w:val="vi-VN"/>
        </w:rPr>
      </w:pPr>
    </w:p>
    <w:p w14:paraId="493F6ED3" w14:textId="77777777" w:rsidR="008365CF" w:rsidRDefault="008365CF" w:rsidP="008365CF">
      <w:pPr>
        <w:pStyle w:val="Tiumccp1"/>
        <w:rPr>
          <w:lang w:val="vi-VN"/>
        </w:rPr>
      </w:pPr>
    </w:p>
    <w:p w14:paraId="218B77DC" w14:textId="77777777" w:rsidR="008365CF" w:rsidRDefault="008365CF" w:rsidP="008365CF">
      <w:pPr>
        <w:pStyle w:val="Tiumccp1"/>
        <w:rPr>
          <w:lang w:val="vi-VN"/>
        </w:rPr>
      </w:pPr>
    </w:p>
    <w:p w14:paraId="7E81F947" w14:textId="77777777" w:rsidR="008365CF" w:rsidRDefault="008365CF" w:rsidP="008365CF">
      <w:pPr>
        <w:pStyle w:val="Tiumccp1"/>
        <w:rPr>
          <w:lang w:val="vi-VN"/>
        </w:rPr>
      </w:pPr>
    </w:p>
    <w:p w14:paraId="5B450823" w14:textId="77777777" w:rsidR="008365CF" w:rsidRDefault="008365CF" w:rsidP="008365CF">
      <w:pPr>
        <w:pStyle w:val="Tiumccp1"/>
        <w:rPr>
          <w:lang w:val="vi-VN"/>
        </w:rPr>
      </w:pPr>
    </w:p>
    <w:p w14:paraId="0255FD90" w14:textId="77777777" w:rsidR="008365CF" w:rsidRDefault="008365CF" w:rsidP="008365CF">
      <w:pPr>
        <w:pStyle w:val="Tiumccp1"/>
        <w:rPr>
          <w:lang w:val="vi-VN"/>
        </w:rPr>
      </w:pPr>
    </w:p>
    <w:p w14:paraId="37ED1E6E" w14:textId="77777777" w:rsidR="008365CF" w:rsidRDefault="008365CF" w:rsidP="008365CF">
      <w:pPr>
        <w:pStyle w:val="Tiumccp1"/>
        <w:rPr>
          <w:lang w:val="vi-VN"/>
        </w:rPr>
      </w:pPr>
    </w:p>
    <w:p w14:paraId="1EB546BF" w14:textId="77777777" w:rsidR="008365CF" w:rsidRDefault="008365CF" w:rsidP="008365CF">
      <w:pPr>
        <w:pStyle w:val="Tiumccp1"/>
        <w:rPr>
          <w:lang w:val="vi-VN"/>
        </w:rPr>
      </w:pPr>
    </w:p>
    <w:p w14:paraId="2B67BD44" w14:textId="77777777" w:rsidR="008365CF" w:rsidRDefault="008365CF" w:rsidP="008365CF">
      <w:pPr>
        <w:pStyle w:val="Tiumccp1"/>
        <w:rPr>
          <w:lang w:val="vi-VN"/>
        </w:rPr>
      </w:pPr>
    </w:p>
    <w:p w14:paraId="45D4B62A" w14:textId="77777777" w:rsidR="008365CF" w:rsidRDefault="008365CF" w:rsidP="008365CF">
      <w:pPr>
        <w:pStyle w:val="Tiumccp1"/>
        <w:rPr>
          <w:lang w:val="vi-VN"/>
        </w:rPr>
      </w:pPr>
    </w:p>
    <w:p w14:paraId="0C5D48A5" w14:textId="77777777" w:rsidR="008365CF" w:rsidRDefault="008365CF" w:rsidP="008365CF">
      <w:pPr>
        <w:pStyle w:val="Tiumccp1"/>
        <w:rPr>
          <w:lang w:val="vi-VN"/>
        </w:rPr>
      </w:pPr>
    </w:p>
    <w:p w14:paraId="71B89E2E" w14:textId="77777777" w:rsidR="008365CF" w:rsidRDefault="008365CF" w:rsidP="008365CF">
      <w:pPr>
        <w:pStyle w:val="Tiumccp1"/>
        <w:rPr>
          <w:lang w:val="vi-VN"/>
        </w:rPr>
      </w:pPr>
    </w:p>
    <w:p w14:paraId="52994C69" w14:textId="77777777" w:rsidR="008365CF" w:rsidRDefault="008365CF" w:rsidP="008365CF">
      <w:pPr>
        <w:pStyle w:val="Tiumccp1"/>
        <w:rPr>
          <w:lang w:val="vi-VN"/>
        </w:rPr>
      </w:pPr>
    </w:p>
    <w:p w14:paraId="75DEA461" w14:textId="6F4862ED" w:rsidR="009338EC" w:rsidRDefault="009338EC">
      <w:pPr>
        <w:spacing w:after="200" w:line="276" w:lineRule="auto"/>
        <w:rPr>
          <w:b/>
          <w:sz w:val="28"/>
          <w:szCs w:val="28"/>
          <w:lang w:val="vi-VN"/>
        </w:rPr>
      </w:pPr>
      <w:r>
        <w:rPr>
          <w:lang w:val="vi-VN"/>
        </w:rPr>
        <w:br w:type="page"/>
      </w:r>
    </w:p>
    <w:p w14:paraId="4707FE75" w14:textId="77777777" w:rsidR="008365CF" w:rsidRDefault="008365CF" w:rsidP="008365CF">
      <w:pPr>
        <w:pStyle w:val="Tiumccp1"/>
        <w:rPr>
          <w:lang w:val="vi-VN"/>
        </w:rPr>
      </w:pPr>
    </w:p>
    <w:p w14:paraId="7955266E" w14:textId="1332743B" w:rsidR="008365CF" w:rsidRDefault="008365CF" w:rsidP="008365CF">
      <w:pPr>
        <w:pStyle w:val="Tiumccp1"/>
        <w:rPr>
          <w:lang w:val="vi-VN"/>
        </w:rPr>
      </w:pPr>
    </w:p>
    <w:p w14:paraId="52B03A47" w14:textId="6987D593" w:rsidR="008365CF" w:rsidRDefault="00F27DAA" w:rsidP="008365CF">
      <w:pPr>
        <w:pStyle w:val="Tiumccp1"/>
        <w:rPr>
          <w:lang w:val="vi-VN"/>
        </w:rPr>
      </w:pPr>
      <w:bookmarkStart w:id="246" w:name="_Toc44339230"/>
      <w:bookmarkStart w:id="247" w:name="_Toc44580994"/>
      <w:bookmarkStart w:id="248" w:name="_Toc44595651"/>
      <w:bookmarkStart w:id="249" w:name="_Toc44596634"/>
      <w:r>
        <w:rPr>
          <w:noProof/>
          <w:lang w:val="vi-VN" w:eastAsia="vi-VN"/>
        </w:rPr>
        <mc:AlternateContent>
          <mc:Choice Requires="wps">
            <w:drawing>
              <wp:anchor distT="0" distB="0" distL="114300" distR="114300" simplePos="0" relativeHeight="251689984" behindDoc="0" locked="0" layoutInCell="1" allowOverlap="1" wp14:anchorId="6ABA54BB" wp14:editId="6B11E0E7">
                <wp:simplePos x="0" y="0"/>
                <wp:positionH relativeFrom="margin">
                  <wp:posOffset>-1110932</wp:posOffset>
                </wp:positionH>
                <wp:positionV relativeFrom="paragraph">
                  <wp:posOffset>195898</wp:posOffset>
                </wp:positionV>
                <wp:extent cx="7870190" cy="6032183"/>
                <wp:effectExtent l="4762" t="0" r="21273" b="21272"/>
                <wp:wrapNone/>
                <wp:docPr id="50" name="Text Box 50"/>
                <wp:cNvGraphicFramePr/>
                <a:graphic xmlns:a="http://schemas.openxmlformats.org/drawingml/2006/main">
                  <a:graphicData uri="http://schemas.microsoft.com/office/word/2010/wordprocessingShape">
                    <wps:wsp>
                      <wps:cNvSpPr txBox="1"/>
                      <wps:spPr>
                        <a:xfrm rot="5400000">
                          <a:off x="0" y="0"/>
                          <a:ext cx="7870190" cy="6032183"/>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80"/>
                              <w:gridCol w:w="3150"/>
                              <w:gridCol w:w="990"/>
                              <w:gridCol w:w="900"/>
                              <w:gridCol w:w="990"/>
                              <w:gridCol w:w="990"/>
                              <w:gridCol w:w="990"/>
                              <w:gridCol w:w="990"/>
                              <w:gridCol w:w="990"/>
                              <w:gridCol w:w="985"/>
                            </w:tblGrid>
                            <w:tr w:rsidR="001973A2" w14:paraId="572F66C5" w14:textId="77777777" w:rsidTr="00F27DAA">
                              <w:trPr>
                                <w:trHeight w:val="379"/>
                              </w:trPr>
                              <w:tc>
                                <w:tcPr>
                                  <w:tcW w:w="1080" w:type="dxa"/>
                                  <w:vMerge w:val="restart"/>
                                  <w:vAlign w:val="center"/>
                                </w:tcPr>
                                <w:p w14:paraId="2CF3A107" w14:textId="7F790E29" w:rsidR="001973A2" w:rsidRDefault="001973A2" w:rsidP="00844483">
                                  <w:pPr>
                                    <w:pStyle w:val="Nidungvnbn"/>
                                    <w:ind w:firstLine="0"/>
                                    <w:jc w:val="center"/>
                                    <w:rPr>
                                      <w:b/>
                                    </w:rPr>
                                  </w:pPr>
                                  <w:r>
                                    <w:rPr>
                                      <w:b/>
                                    </w:rPr>
                                    <w:t>Tên phân loại</w:t>
                                  </w:r>
                                </w:p>
                              </w:tc>
                              <w:tc>
                                <w:tcPr>
                                  <w:tcW w:w="3150" w:type="dxa"/>
                                  <w:vMerge w:val="restart"/>
                                  <w:vAlign w:val="center"/>
                                </w:tcPr>
                                <w:p w14:paraId="19754DBB" w14:textId="3027B82D" w:rsidR="001973A2" w:rsidRDefault="001973A2" w:rsidP="00844483">
                                  <w:pPr>
                                    <w:pStyle w:val="Nidungvnbn"/>
                                    <w:ind w:firstLine="0"/>
                                    <w:jc w:val="center"/>
                                    <w:rPr>
                                      <w:b/>
                                    </w:rPr>
                                  </w:pPr>
                                  <w:r>
                                    <w:rPr>
                                      <w:b/>
                                    </w:rPr>
                                    <w:t>Tên tập dữ liệu</w:t>
                                  </w:r>
                                </w:p>
                              </w:tc>
                              <w:tc>
                                <w:tcPr>
                                  <w:tcW w:w="3870" w:type="dxa"/>
                                  <w:gridSpan w:val="4"/>
                                </w:tcPr>
                                <w:p w14:paraId="4433BDA6" w14:textId="77777777" w:rsidR="001973A2" w:rsidRDefault="001973A2" w:rsidP="00844483">
                                  <w:pPr>
                                    <w:pStyle w:val="Nidungvnbn"/>
                                    <w:ind w:firstLine="0"/>
                                    <w:jc w:val="center"/>
                                    <w:rPr>
                                      <w:b/>
                                    </w:rPr>
                                  </w:pPr>
                                  <w:r>
                                    <w:rPr>
                                      <w:b/>
                                    </w:rPr>
                                    <w:t>Nhóm tác giả</w:t>
                                  </w:r>
                                </w:p>
                                <w:p w14:paraId="0FFF646C" w14:textId="77777777" w:rsidR="001973A2" w:rsidRDefault="001973A2" w:rsidP="00844483">
                                  <w:pPr>
                                    <w:pStyle w:val="Nidungvnbn"/>
                                    <w:ind w:firstLine="0"/>
                                    <w:jc w:val="center"/>
                                    <w:rPr>
                                      <w:b/>
                                    </w:rPr>
                                  </w:pPr>
                                  <w:r>
                                    <w:rPr>
                                      <w:b/>
                                    </w:rPr>
                                    <w:t>tiền thực nghiệm</w:t>
                                  </w:r>
                                </w:p>
                              </w:tc>
                              <w:tc>
                                <w:tcPr>
                                  <w:tcW w:w="3955" w:type="dxa"/>
                                  <w:gridSpan w:val="4"/>
                                </w:tcPr>
                                <w:p w14:paraId="7E235B3D" w14:textId="77777777" w:rsidR="001973A2" w:rsidRDefault="001973A2" w:rsidP="00844483">
                                  <w:pPr>
                                    <w:pStyle w:val="Nidungvnbn"/>
                                    <w:ind w:firstLine="0"/>
                                    <w:jc w:val="center"/>
                                    <w:rPr>
                                      <w:b/>
                                    </w:rPr>
                                  </w:pPr>
                                  <w:r>
                                    <w:rPr>
                                      <w:b/>
                                    </w:rPr>
                                    <w:t>Thực nghiệm</w:t>
                                  </w:r>
                                </w:p>
                                <w:p w14:paraId="38098ADB" w14:textId="0FEAAEA8" w:rsidR="001973A2" w:rsidRDefault="001973A2" w:rsidP="00844483">
                                  <w:pPr>
                                    <w:pStyle w:val="Nidungvnbn"/>
                                    <w:ind w:firstLine="0"/>
                                    <w:jc w:val="center"/>
                                    <w:rPr>
                                      <w:b/>
                                    </w:rPr>
                                  </w:pPr>
                                  <w:r>
                                    <w:rPr>
                                      <w:b/>
                                    </w:rPr>
                                    <w:t>của bản thân</w:t>
                                  </w:r>
                                </w:p>
                              </w:tc>
                            </w:tr>
                            <w:tr w:rsidR="001973A2" w14:paraId="7C792D97" w14:textId="77777777" w:rsidTr="00F27DAA">
                              <w:trPr>
                                <w:trHeight w:val="379"/>
                              </w:trPr>
                              <w:tc>
                                <w:tcPr>
                                  <w:tcW w:w="1080" w:type="dxa"/>
                                  <w:vMerge/>
                                </w:tcPr>
                                <w:p w14:paraId="50867041" w14:textId="77777777" w:rsidR="001973A2" w:rsidRDefault="001973A2" w:rsidP="00C17EA6">
                                  <w:pPr>
                                    <w:pStyle w:val="Nidungvnbn"/>
                                    <w:jc w:val="center"/>
                                    <w:rPr>
                                      <w:b/>
                                    </w:rPr>
                                  </w:pPr>
                                </w:p>
                              </w:tc>
                              <w:tc>
                                <w:tcPr>
                                  <w:tcW w:w="3150" w:type="dxa"/>
                                  <w:vMerge/>
                                </w:tcPr>
                                <w:p w14:paraId="508D3B8A" w14:textId="77777777" w:rsidR="001973A2" w:rsidRDefault="001973A2" w:rsidP="00C17EA6">
                                  <w:pPr>
                                    <w:pStyle w:val="Nidungvnbn"/>
                                    <w:jc w:val="center"/>
                                    <w:rPr>
                                      <w:b/>
                                    </w:rPr>
                                  </w:pPr>
                                </w:p>
                              </w:tc>
                              <w:tc>
                                <w:tcPr>
                                  <w:tcW w:w="990" w:type="dxa"/>
                                </w:tcPr>
                                <w:p w14:paraId="5531F360" w14:textId="77777777" w:rsidR="001973A2" w:rsidRDefault="001973A2" w:rsidP="00C17EA6">
                                  <w:pPr>
                                    <w:pStyle w:val="Nidungvnbn"/>
                                    <w:ind w:firstLine="0"/>
                                    <w:jc w:val="center"/>
                                    <w:rPr>
                                      <w:b/>
                                      <w:sz w:val="24"/>
                                      <w:szCs w:val="24"/>
                                    </w:rPr>
                                  </w:pPr>
                                  <w:r>
                                    <w:rPr>
                                      <w:b/>
                                    </w:rPr>
                                    <w:t>Pre</w:t>
                                  </w:r>
                                </w:p>
                              </w:tc>
                              <w:tc>
                                <w:tcPr>
                                  <w:tcW w:w="900" w:type="dxa"/>
                                </w:tcPr>
                                <w:p w14:paraId="78528655" w14:textId="77777777" w:rsidR="001973A2" w:rsidRDefault="001973A2" w:rsidP="00C17EA6">
                                  <w:pPr>
                                    <w:pStyle w:val="Nidungvnbn"/>
                                    <w:ind w:firstLine="0"/>
                                    <w:jc w:val="center"/>
                                    <w:rPr>
                                      <w:b/>
                                    </w:rPr>
                                  </w:pPr>
                                  <w:r>
                                    <w:rPr>
                                      <w:b/>
                                    </w:rPr>
                                    <w:t>Acc</w:t>
                                  </w:r>
                                </w:p>
                              </w:tc>
                              <w:tc>
                                <w:tcPr>
                                  <w:tcW w:w="990" w:type="dxa"/>
                                </w:tcPr>
                                <w:p w14:paraId="10F870A1" w14:textId="77777777" w:rsidR="001973A2" w:rsidRDefault="001973A2" w:rsidP="00C17EA6">
                                  <w:pPr>
                                    <w:pStyle w:val="Nidungvnbn"/>
                                    <w:ind w:firstLine="0"/>
                                    <w:jc w:val="center"/>
                                    <w:rPr>
                                      <w:b/>
                                      <w:sz w:val="24"/>
                                      <w:szCs w:val="24"/>
                                    </w:rPr>
                                  </w:pPr>
                                  <w:r>
                                    <w:rPr>
                                      <w:b/>
                                    </w:rPr>
                                    <w:t>Rec</w:t>
                                  </w:r>
                                </w:p>
                              </w:tc>
                              <w:tc>
                                <w:tcPr>
                                  <w:tcW w:w="990" w:type="dxa"/>
                                </w:tcPr>
                                <w:p w14:paraId="26058CCF" w14:textId="77777777" w:rsidR="001973A2" w:rsidRDefault="001973A2" w:rsidP="00C17EA6">
                                  <w:pPr>
                                    <w:pStyle w:val="Nidungvnbn"/>
                                    <w:ind w:firstLine="0"/>
                                    <w:jc w:val="center"/>
                                    <w:rPr>
                                      <w:b/>
                                    </w:rPr>
                                  </w:pPr>
                                  <w:r>
                                    <w:rPr>
                                      <w:b/>
                                      <w:lang w:val="vi-VN"/>
                                    </w:rPr>
                                    <w:t>TrT</w:t>
                                  </w:r>
                                </w:p>
                              </w:tc>
                              <w:tc>
                                <w:tcPr>
                                  <w:tcW w:w="990" w:type="dxa"/>
                                </w:tcPr>
                                <w:p w14:paraId="3DF79D24" w14:textId="77777777" w:rsidR="001973A2" w:rsidRDefault="001973A2" w:rsidP="00C17EA6">
                                  <w:pPr>
                                    <w:pStyle w:val="Nidungvnbn"/>
                                    <w:ind w:firstLine="0"/>
                                    <w:jc w:val="center"/>
                                    <w:rPr>
                                      <w:b/>
                                      <w:sz w:val="24"/>
                                      <w:szCs w:val="24"/>
                                    </w:rPr>
                                  </w:pPr>
                                  <w:r>
                                    <w:rPr>
                                      <w:b/>
                                    </w:rPr>
                                    <w:t>Pre</w:t>
                                  </w:r>
                                </w:p>
                              </w:tc>
                              <w:tc>
                                <w:tcPr>
                                  <w:tcW w:w="990" w:type="dxa"/>
                                </w:tcPr>
                                <w:p w14:paraId="5F5453E7" w14:textId="77777777" w:rsidR="001973A2" w:rsidRDefault="001973A2" w:rsidP="00C17EA6">
                                  <w:pPr>
                                    <w:pStyle w:val="Nidungvnbn"/>
                                    <w:ind w:firstLine="0"/>
                                    <w:jc w:val="center"/>
                                    <w:rPr>
                                      <w:b/>
                                    </w:rPr>
                                  </w:pPr>
                                  <w:r>
                                    <w:rPr>
                                      <w:b/>
                                    </w:rPr>
                                    <w:t>Acc</w:t>
                                  </w:r>
                                </w:p>
                              </w:tc>
                              <w:tc>
                                <w:tcPr>
                                  <w:tcW w:w="990" w:type="dxa"/>
                                </w:tcPr>
                                <w:p w14:paraId="4123BF5A" w14:textId="77777777" w:rsidR="001973A2" w:rsidRDefault="001973A2" w:rsidP="00C17EA6">
                                  <w:pPr>
                                    <w:pStyle w:val="Nidungvnbn"/>
                                    <w:ind w:firstLine="0"/>
                                    <w:jc w:val="center"/>
                                    <w:rPr>
                                      <w:b/>
                                      <w:sz w:val="24"/>
                                      <w:szCs w:val="24"/>
                                    </w:rPr>
                                  </w:pPr>
                                  <w:r>
                                    <w:rPr>
                                      <w:b/>
                                    </w:rPr>
                                    <w:t>Rec</w:t>
                                  </w:r>
                                </w:p>
                              </w:tc>
                              <w:tc>
                                <w:tcPr>
                                  <w:tcW w:w="985" w:type="dxa"/>
                                </w:tcPr>
                                <w:p w14:paraId="1370B1E5" w14:textId="77777777" w:rsidR="001973A2" w:rsidRDefault="001973A2" w:rsidP="00C17EA6">
                                  <w:pPr>
                                    <w:pStyle w:val="Nidungvnbn"/>
                                    <w:ind w:firstLine="0"/>
                                    <w:jc w:val="center"/>
                                    <w:rPr>
                                      <w:b/>
                                    </w:rPr>
                                  </w:pPr>
                                  <w:r>
                                    <w:rPr>
                                      <w:b/>
                                    </w:rPr>
                                    <w:t>TrT</w:t>
                                  </w:r>
                                </w:p>
                              </w:tc>
                            </w:tr>
                            <w:tr w:rsidR="001973A2" w14:paraId="7354F96B" w14:textId="77777777" w:rsidTr="00F62558">
                              <w:trPr>
                                <w:trHeight w:val="379"/>
                              </w:trPr>
                              <w:tc>
                                <w:tcPr>
                                  <w:tcW w:w="1080" w:type="dxa"/>
                                  <w:vMerge w:val="restart"/>
                                  <w:vAlign w:val="center"/>
                                </w:tcPr>
                                <w:p w14:paraId="4FD6EE98" w14:textId="7716D01D" w:rsidR="001973A2" w:rsidRPr="00945063" w:rsidRDefault="001973A2" w:rsidP="00EC4EA1">
                                  <w:pPr>
                                    <w:pStyle w:val="Nidungvnbn"/>
                                    <w:ind w:firstLine="0"/>
                                    <w:jc w:val="left"/>
                                  </w:pPr>
                                  <w:r w:rsidRPr="00945063">
                                    <w:t>ResNet</w:t>
                                  </w:r>
                                </w:p>
                              </w:tc>
                              <w:tc>
                                <w:tcPr>
                                  <w:tcW w:w="3150" w:type="dxa"/>
                                  <w:vAlign w:val="bottom"/>
                                </w:tcPr>
                                <w:p w14:paraId="038C1710" w14:textId="2A656AEA" w:rsidR="001973A2" w:rsidRDefault="001973A2" w:rsidP="00EC4EA1">
                                  <w:pPr>
                                    <w:pStyle w:val="Nidungvnbn"/>
                                    <w:ind w:firstLine="0"/>
                                    <w:jc w:val="left"/>
                                    <w:rPr>
                                      <w:b/>
                                    </w:rPr>
                                  </w:pPr>
                                  <w:r>
                                    <w:rPr>
                                      <w:color w:val="000000"/>
                                      <w:sz w:val="22"/>
                                      <w:szCs w:val="22"/>
                                    </w:rPr>
                                    <w:t>Coffee</w:t>
                                  </w:r>
                                </w:p>
                              </w:tc>
                              <w:tc>
                                <w:tcPr>
                                  <w:tcW w:w="990" w:type="dxa"/>
                                  <w:vAlign w:val="bottom"/>
                                </w:tcPr>
                                <w:p w14:paraId="305D6C1F" w14:textId="0FC356AC" w:rsidR="001973A2" w:rsidRDefault="001973A2" w:rsidP="00EC4EA1">
                                  <w:pPr>
                                    <w:pStyle w:val="Nidungvnbn"/>
                                    <w:ind w:firstLine="0"/>
                                    <w:jc w:val="right"/>
                                  </w:pPr>
                                  <w:r>
                                    <w:rPr>
                                      <w:color w:val="000000"/>
                                      <w:sz w:val="22"/>
                                      <w:szCs w:val="22"/>
                                    </w:rPr>
                                    <w:t>1</w:t>
                                  </w:r>
                                </w:p>
                              </w:tc>
                              <w:tc>
                                <w:tcPr>
                                  <w:tcW w:w="900" w:type="dxa"/>
                                  <w:vAlign w:val="bottom"/>
                                </w:tcPr>
                                <w:p w14:paraId="0B09BAA8" w14:textId="53E0B8C9" w:rsidR="001973A2" w:rsidRDefault="001973A2" w:rsidP="00EC4EA1">
                                  <w:pPr>
                                    <w:pStyle w:val="Nidungvnbn"/>
                                    <w:ind w:firstLine="0"/>
                                    <w:jc w:val="right"/>
                                  </w:pPr>
                                  <w:r>
                                    <w:rPr>
                                      <w:color w:val="000000"/>
                                      <w:sz w:val="22"/>
                                      <w:szCs w:val="22"/>
                                    </w:rPr>
                                    <w:t>1</w:t>
                                  </w:r>
                                </w:p>
                              </w:tc>
                              <w:tc>
                                <w:tcPr>
                                  <w:tcW w:w="990" w:type="dxa"/>
                                  <w:vAlign w:val="bottom"/>
                                </w:tcPr>
                                <w:p w14:paraId="0F4A66E5" w14:textId="6F1DC89D" w:rsidR="001973A2" w:rsidRDefault="001973A2" w:rsidP="00EC4EA1">
                                  <w:pPr>
                                    <w:pStyle w:val="Nidungvnbn"/>
                                    <w:ind w:firstLine="0"/>
                                    <w:jc w:val="right"/>
                                  </w:pPr>
                                  <w:r>
                                    <w:rPr>
                                      <w:color w:val="000000"/>
                                      <w:sz w:val="22"/>
                                      <w:szCs w:val="22"/>
                                    </w:rPr>
                                    <w:t>1</w:t>
                                  </w:r>
                                </w:p>
                              </w:tc>
                              <w:tc>
                                <w:tcPr>
                                  <w:tcW w:w="990" w:type="dxa"/>
                                  <w:vAlign w:val="bottom"/>
                                </w:tcPr>
                                <w:p w14:paraId="345A2AF2" w14:textId="64A627D1" w:rsidR="001973A2" w:rsidRDefault="001973A2" w:rsidP="00EC4EA1">
                                  <w:pPr>
                                    <w:pStyle w:val="Nidungvnbn"/>
                                    <w:ind w:firstLine="0"/>
                                    <w:jc w:val="right"/>
                                  </w:pPr>
                                  <w:r>
                                    <w:rPr>
                                      <w:color w:val="000000"/>
                                      <w:sz w:val="22"/>
                                      <w:szCs w:val="22"/>
                                    </w:rPr>
                                    <w:t>704.6</w:t>
                                  </w:r>
                                </w:p>
                              </w:tc>
                              <w:tc>
                                <w:tcPr>
                                  <w:tcW w:w="990" w:type="dxa"/>
                                  <w:vAlign w:val="bottom"/>
                                </w:tcPr>
                                <w:p w14:paraId="022E51E5" w14:textId="6BE8AAD2" w:rsidR="001973A2" w:rsidRDefault="001973A2" w:rsidP="00EC4EA1">
                                  <w:pPr>
                                    <w:pStyle w:val="Nidungvnbn"/>
                                    <w:ind w:firstLine="0"/>
                                    <w:jc w:val="right"/>
                                  </w:pPr>
                                  <w:r>
                                    <w:rPr>
                                      <w:color w:val="000000"/>
                                      <w:sz w:val="22"/>
                                      <w:szCs w:val="22"/>
                                    </w:rPr>
                                    <w:t>1</w:t>
                                  </w:r>
                                </w:p>
                              </w:tc>
                              <w:tc>
                                <w:tcPr>
                                  <w:tcW w:w="990" w:type="dxa"/>
                                  <w:vAlign w:val="bottom"/>
                                </w:tcPr>
                                <w:p w14:paraId="460878B6" w14:textId="57EE2BE1" w:rsidR="001973A2" w:rsidRDefault="001973A2" w:rsidP="00EC4EA1">
                                  <w:pPr>
                                    <w:pStyle w:val="Nidungvnbn"/>
                                    <w:ind w:firstLine="0"/>
                                    <w:jc w:val="right"/>
                                  </w:pPr>
                                  <w:r>
                                    <w:rPr>
                                      <w:color w:val="000000"/>
                                      <w:sz w:val="22"/>
                                      <w:szCs w:val="22"/>
                                    </w:rPr>
                                    <w:t>1</w:t>
                                  </w:r>
                                </w:p>
                              </w:tc>
                              <w:tc>
                                <w:tcPr>
                                  <w:tcW w:w="990" w:type="dxa"/>
                                  <w:vAlign w:val="bottom"/>
                                </w:tcPr>
                                <w:p w14:paraId="4E0BB2A3" w14:textId="67163EA9" w:rsidR="001973A2" w:rsidRDefault="001973A2" w:rsidP="00EC4EA1">
                                  <w:pPr>
                                    <w:pStyle w:val="Nidungvnbn"/>
                                    <w:ind w:firstLine="0"/>
                                    <w:jc w:val="right"/>
                                  </w:pPr>
                                  <w:r>
                                    <w:rPr>
                                      <w:color w:val="000000"/>
                                      <w:sz w:val="22"/>
                                      <w:szCs w:val="22"/>
                                    </w:rPr>
                                    <w:t>1</w:t>
                                  </w:r>
                                </w:p>
                              </w:tc>
                              <w:tc>
                                <w:tcPr>
                                  <w:tcW w:w="985" w:type="dxa"/>
                                  <w:vAlign w:val="bottom"/>
                                </w:tcPr>
                                <w:p w14:paraId="31D103DD" w14:textId="5B6ED71F" w:rsidR="001973A2" w:rsidRDefault="001973A2" w:rsidP="00EC4EA1">
                                  <w:pPr>
                                    <w:pStyle w:val="Nidungvnbn"/>
                                    <w:ind w:firstLine="0"/>
                                    <w:jc w:val="right"/>
                                  </w:pPr>
                                  <w:r>
                                    <w:rPr>
                                      <w:color w:val="000000"/>
                                      <w:sz w:val="22"/>
                                      <w:szCs w:val="22"/>
                                    </w:rPr>
                                    <w:t>340.2</w:t>
                                  </w:r>
                                </w:p>
                              </w:tc>
                            </w:tr>
                            <w:tr w:rsidR="001973A2" w14:paraId="294E70F4" w14:textId="77777777" w:rsidTr="00F62558">
                              <w:trPr>
                                <w:trHeight w:val="379"/>
                              </w:trPr>
                              <w:tc>
                                <w:tcPr>
                                  <w:tcW w:w="1080" w:type="dxa"/>
                                  <w:vMerge/>
                                </w:tcPr>
                                <w:p w14:paraId="1DF183C5" w14:textId="77777777" w:rsidR="001973A2" w:rsidRDefault="001973A2" w:rsidP="00EC4EA1">
                                  <w:pPr>
                                    <w:pStyle w:val="Nidungvnbn"/>
                                    <w:ind w:firstLine="0"/>
                                    <w:jc w:val="left"/>
                                    <w:rPr>
                                      <w:b/>
                                    </w:rPr>
                                  </w:pPr>
                                </w:p>
                              </w:tc>
                              <w:tc>
                                <w:tcPr>
                                  <w:tcW w:w="3150" w:type="dxa"/>
                                  <w:vAlign w:val="bottom"/>
                                </w:tcPr>
                                <w:p w14:paraId="5558E6D2" w14:textId="555275A2" w:rsidR="001973A2" w:rsidRDefault="001973A2" w:rsidP="00EC4EA1">
                                  <w:pPr>
                                    <w:pStyle w:val="Nidungvnbn"/>
                                    <w:ind w:firstLine="0"/>
                                    <w:jc w:val="left"/>
                                    <w:rPr>
                                      <w:b/>
                                    </w:rPr>
                                  </w:pPr>
                                  <w:r>
                                    <w:rPr>
                                      <w:color w:val="000000"/>
                                      <w:sz w:val="22"/>
                                      <w:szCs w:val="22"/>
                                    </w:rPr>
                                    <w:t>Computers</w:t>
                                  </w:r>
                                </w:p>
                              </w:tc>
                              <w:tc>
                                <w:tcPr>
                                  <w:tcW w:w="990" w:type="dxa"/>
                                  <w:vAlign w:val="bottom"/>
                                </w:tcPr>
                                <w:p w14:paraId="4E9BE05A" w14:textId="5777B997" w:rsidR="001973A2" w:rsidRDefault="001973A2" w:rsidP="00EC4EA1">
                                  <w:pPr>
                                    <w:pStyle w:val="Nidungvnbn"/>
                                    <w:ind w:firstLine="0"/>
                                    <w:jc w:val="right"/>
                                  </w:pPr>
                                  <w:r>
                                    <w:rPr>
                                      <w:color w:val="000000"/>
                                      <w:sz w:val="22"/>
                                      <w:szCs w:val="22"/>
                                    </w:rPr>
                                    <w:t>0.7947</w:t>
                                  </w:r>
                                </w:p>
                              </w:tc>
                              <w:tc>
                                <w:tcPr>
                                  <w:tcW w:w="900" w:type="dxa"/>
                                  <w:vAlign w:val="bottom"/>
                                </w:tcPr>
                                <w:p w14:paraId="4CFAC346" w14:textId="2717CBB8" w:rsidR="001973A2" w:rsidRDefault="001973A2" w:rsidP="00EC4EA1">
                                  <w:pPr>
                                    <w:pStyle w:val="Nidungvnbn"/>
                                    <w:ind w:firstLine="0"/>
                                    <w:jc w:val="right"/>
                                  </w:pPr>
                                  <w:r>
                                    <w:rPr>
                                      <w:color w:val="000000"/>
                                      <w:sz w:val="22"/>
                                      <w:szCs w:val="22"/>
                                    </w:rPr>
                                    <w:t>0.792</w:t>
                                  </w:r>
                                </w:p>
                              </w:tc>
                              <w:tc>
                                <w:tcPr>
                                  <w:tcW w:w="990" w:type="dxa"/>
                                  <w:vAlign w:val="bottom"/>
                                </w:tcPr>
                                <w:p w14:paraId="4B222175" w14:textId="56EF20F8" w:rsidR="001973A2" w:rsidRDefault="001973A2" w:rsidP="00EC4EA1">
                                  <w:pPr>
                                    <w:pStyle w:val="Nidungvnbn"/>
                                    <w:ind w:firstLine="0"/>
                                    <w:jc w:val="right"/>
                                  </w:pPr>
                                  <w:r>
                                    <w:rPr>
                                      <w:color w:val="000000"/>
                                      <w:sz w:val="22"/>
                                      <w:szCs w:val="22"/>
                                    </w:rPr>
                                    <w:t>0.792</w:t>
                                  </w:r>
                                </w:p>
                              </w:tc>
                              <w:tc>
                                <w:tcPr>
                                  <w:tcW w:w="990" w:type="dxa"/>
                                  <w:vAlign w:val="bottom"/>
                                </w:tcPr>
                                <w:p w14:paraId="776A54DA" w14:textId="2ED09CBE" w:rsidR="001973A2" w:rsidRDefault="001973A2" w:rsidP="00EC4EA1">
                                  <w:pPr>
                                    <w:pStyle w:val="Nidungvnbn"/>
                                    <w:ind w:firstLine="0"/>
                                    <w:jc w:val="right"/>
                                  </w:pPr>
                                  <w:r>
                                    <w:rPr>
                                      <w:color w:val="000000"/>
                                      <w:sz w:val="22"/>
                                      <w:szCs w:val="22"/>
                                    </w:rPr>
                                    <w:t>1158.7</w:t>
                                  </w:r>
                                </w:p>
                              </w:tc>
                              <w:tc>
                                <w:tcPr>
                                  <w:tcW w:w="990" w:type="dxa"/>
                                  <w:vAlign w:val="bottom"/>
                                </w:tcPr>
                                <w:p w14:paraId="454616BF" w14:textId="463FB886" w:rsidR="001973A2" w:rsidRDefault="001973A2" w:rsidP="00EC4EA1">
                                  <w:pPr>
                                    <w:pStyle w:val="Nidungvnbn"/>
                                    <w:ind w:firstLine="0"/>
                                    <w:jc w:val="right"/>
                                  </w:pPr>
                                  <w:r>
                                    <w:rPr>
                                      <w:color w:val="000000"/>
                                      <w:sz w:val="22"/>
                                      <w:szCs w:val="22"/>
                                    </w:rPr>
                                    <w:t>0.829</w:t>
                                  </w:r>
                                </w:p>
                              </w:tc>
                              <w:tc>
                                <w:tcPr>
                                  <w:tcW w:w="990" w:type="dxa"/>
                                  <w:vAlign w:val="bottom"/>
                                </w:tcPr>
                                <w:p w14:paraId="2CE3786D" w14:textId="1596B49D" w:rsidR="001973A2" w:rsidRDefault="001973A2" w:rsidP="00EC4EA1">
                                  <w:pPr>
                                    <w:pStyle w:val="Nidungvnbn"/>
                                    <w:ind w:firstLine="0"/>
                                    <w:jc w:val="right"/>
                                  </w:pPr>
                                  <w:r>
                                    <w:rPr>
                                      <w:color w:val="000000"/>
                                      <w:sz w:val="22"/>
                                      <w:szCs w:val="22"/>
                                    </w:rPr>
                                    <w:t>0.828</w:t>
                                  </w:r>
                                </w:p>
                              </w:tc>
                              <w:tc>
                                <w:tcPr>
                                  <w:tcW w:w="990" w:type="dxa"/>
                                  <w:vAlign w:val="bottom"/>
                                </w:tcPr>
                                <w:p w14:paraId="2D8FBBAD" w14:textId="519BACE5" w:rsidR="001973A2" w:rsidRDefault="001973A2" w:rsidP="00EC4EA1">
                                  <w:pPr>
                                    <w:pStyle w:val="Nidungvnbn"/>
                                    <w:ind w:firstLine="0"/>
                                    <w:jc w:val="right"/>
                                  </w:pPr>
                                  <w:r>
                                    <w:rPr>
                                      <w:color w:val="000000"/>
                                      <w:sz w:val="22"/>
                                      <w:szCs w:val="22"/>
                                    </w:rPr>
                                    <w:t>0.828</w:t>
                                  </w:r>
                                </w:p>
                              </w:tc>
                              <w:tc>
                                <w:tcPr>
                                  <w:tcW w:w="985" w:type="dxa"/>
                                  <w:vAlign w:val="bottom"/>
                                </w:tcPr>
                                <w:p w14:paraId="7E1F99A9" w14:textId="5C44C06E" w:rsidR="001973A2" w:rsidRDefault="001973A2" w:rsidP="00EC4EA1">
                                  <w:pPr>
                                    <w:pStyle w:val="Nidungvnbn"/>
                                    <w:ind w:firstLine="0"/>
                                    <w:jc w:val="right"/>
                                  </w:pPr>
                                  <w:r>
                                    <w:rPr>
                                      <w:color w:val="000000"/>
                                      <w:sz w:val="22"/>
                                      <w:szCs w:val="22"/>
                                    </w:rPr>
                                    <w:t>1561.2</w:t>
                                  </w:r>
                                </w:p>
                              </w:tc>
                            </w:tr>
                            <w:tr w:rsidR="001973A2" w14:paraId="271876A1" w14:textId="77777777" w:rsidTr="00F62558">
                              <w:trPr>
                                <w:trHeight w:val="379"/>
                              </w:trPr>
                              <w:tc>
                                <w:tcPr>
                                  <w:tcW w:w="1080" w:type="dxa"/>
                                  <w:vMerge/>
                                </w:tcPr>
                                <w:p w14:paraId="41501C34" w14:textId="77777777" w:rsidR="001973A2" w:rsidRDefault="001973A2" w:rsidP="00EC4EA1">
                                  <w:pPr>
                                    <w:pStyle w:val="Nidungvnbn"/>
                                    <w:ind w:firstLine="0"/>
                                    <w:jc w:val="left"/>
                                    <w:rPr>
                                      <w:b/>
                                    </w:rPr>
                                  </w:pPr>
                                </w:p>
                              </w:tc>
                              <w:tc>
                                <w:tcPr>
                                  <w:tcW w:w="3150" w:type="dxa"/>
                                  <w:vAlign w:val="bottom"/>
                                </w:tcPr>
                                <w:p w14:paraId="3956CF62" w14:textId="1419E5EA" w:rsidR="001973A2" w:rsidRDefault="001973A2" w:rsidP="00EC4EA1">
                                  <w:pPr>
                                    <w:pStyle w:val="Nidungvnbn"/>
                                    <w:ind w:firstLine="0"/>
                                    <w:jc w:val="left"/>
                                    <w:rPr>
                                      <w:b/>
                                    </w:rPr>
                                  </w:pPr>
                                  <w:r>
                                    <w:rPr>
                                      <w:color w:val="000000"/>
                                      <w:sz w:val="22"/>
                                      <w:szCs w:val="22"/>
                                    </w:rPr>
                                    <w:t>CricketX</w:t>
                                  </w:r>
                                </w:p>
                              </w:tc>
                              <w:tc>
                                <w:tcPr>
                                  <w:tcW w:w="990" w:type="dxa"/>
                                  <w:vAlign w:val="bottom"/>
                                </w:tcPr>
                                <w:p w14:paraId="525EA9EF" w14:textId="40960106" w:rsidR="001973A2" w:rsidRDefault="001973A2" w:rsidP="00EC4EA1">
                                  <w:pPr>
                                    <w:pStyle w:val="Nidungvnbn"/>
                                    <w:ind w:firstLine="0"/>
                                    <w:jc w:val="right"/>
                                  </w:pPr>
                                  <w:r>
                                    <w:rPr>
                                      <w:color w:val="000000"/>
                                      <w:sz w:val="22"/>
                                      <w:szCs w:val="22"/>
                                    </w:rPr>
                                    <w:t>0.8167</w:t>
                                  </w:r>
                                </w:p>
                              </w:tc>
                              <w:tc>
                                <w:tcPr>
                                  <w:tcW w:w="900" w:type="dxa"/>
                                  <w:vAlign w:val="bottom"/>
                                </w:tcPr>
                                <w:p w14:paraId="14AA0CAB" w14:textId="55B213CD" w:rsidR="001973A2" w:rsidRDefault="001973A2" w:rsidP="00EC4EA1">
                                  <w:pPr>
                                    <w:pStyle w:val="Nidungvnbn"/>
                                    <w:ind w:firstLine="0"/>
                                    <w:jc w:val="right"/>
                                  </w:pPr>
                                  <w:r>
                                    <w:rPr>
                                      <w:color w:val="000000"/>
                                      <w:sz w:val="22"/>
                                      <w:szCs w:val="22"/>
                                    </w:rPr>
                                    <w:t>0.8103</w:t>
                                  </w:r>
                                </w:p>
                              </w:tc>
                              <w:tc>
                                <w:tcPr>
                                  <w:tcW w:w="990" w:type="dxa"/>
                                  <w:vAlign w:val="bottom"/>
                                </w:tcPr>
                                <w:p w14:paraId="5AB4C39A" w14:textId="2BAE8A66" w:rsidR="001973A2" w:rsidRDefault="001973A2" w:rsidP="00EC4EA1">
                                  <w:pPr>
                                    <w:pStyle w:val="Nidungvnbn"/>
                                    <w:ind w:firstLine="0"/>
                                    <w:jc w:val="right"/>
                                  </w:pPr>
                                  <w:r>
                                    <w:rPr>
                                      <w:color w:val="000000"/>
                                      <w:sz w:val="22"/>
                                      <w:szCs w:val="22"/>
                                    </w:rPr>
                                    <w:t>0.8187</w:t>
                                  </w:r>
                                </w:p>
                              </w:tc>
                              <w:tc>
                                <w:tcPr>
                                  <w:tcW w:w="990" w:type="dxa"/>
                                  <w:vAlign w:val="bottom"/>
                                </w:tcPr>
                                <w:p w14:paraId="63C0CFB9" w14:textId="6200263F" w:rsidR="001973A2" w:rsidRDefault="001973A2" w:rsidP="00EC4EA1">
                                  <w:pPr>
                                    <w:pStyle w:val="Nidungvnbn"/>
                                    <w:ind w:firstLine="0"/>
                                    <w:jc w:val="right"/>
                                  </w:pPr>
                                  <w:r>
                                    <w:rPr>
                                      <w:color w:val="000000"/>
                                      <w:sz w:val="22"/>
                                      <w:szCs w:val="22"/>
                                    </w:rPr>
                                    <w:t>1058.2</w:t>
                                  </w:r>
                                </w:p>
                              </w:tc>
                              <w:tc>
                                <w:tcPr>
                                  <w:tcW w:w="990" w:type="dxa"/>
                                  <w:vAlign w:val="bottom"/>
                                </w:tcPr>
                                <w:p w14:paraId="76EDD1CF" w14:textId="549723BC" w:rsidR="001973A2" w:rsidRDefault="001973A2" w:rsidP="00EC4EA1">
                                  <w:pPr>
                                    <w:pStyle w:val="Nidungvnbn"/>
                                    <w:ind w:firstLine="0"/>
                                    <w:jc w:val="right"/>
                                  </w:pPr>
                                  <w:r>
                                    <w:rPr>
                                      <w:color w:val="000000"/>
                                      <w:sz w:val="22"/>
                                      <w:szCs w:val="22"/>
                                    </w:rPr>
                                    <w:t>0.8079</w:t>
                                  </w:r>
                                </w:p>
                              </w:tc>
                              <w:tc>
                                <w:tcPr>
                                  <w:tcW w:w="990" w:type="dxa"/>
                                  <w:vAlign w:val="bottom"/>
                                </w:tcPr>
                                <w:p w14:paraId="1C96D7BB" w14:textId="4542D317" w:rsidR="001973A2" w:rsidRDefault="001973A2" w:rsidP="00EC4EA1">
                                  <w:pPr>
                                    <w:pStyle w:val="Nidungvnbn"/>
                                    <w:ind w:firstLine="0"/>
                                    <w:jc w:val="right"/>
                                  </w:pPr>
                                  <w:r>
                                    <w:rPr>
                                      <w:color w:val="000000"/>
                                      <w:sz w:val="22"/>
                                      <w:szCs w:val="22"/>
                                    </w:rPr>
                                    <w:t>0.7692</w:t>
                                  </w:r>
                                </w:p>
                              </w:tc>
                              <w:tc>
                                <w:tcPr>
                                  <w:tcW w:w="990" w:type="dxa"/>
                                  <w:vAlign w:val="bottom"/>
                                </w:tcPr>
                                <w:p w14:paraId="61DED934" w14:textId="2FA8F37F" w:rsidR="001973A2" w:rsidRDefault="001973A2" w:rsidP="00EC4EA1">
                                  <w:pPr>
                                    <w:pStyle w:val="Nidungvnbn"/>
                                    <w:ind w:firstLine="0"/>
                                    <w:jc w:val="right"/>
                                  </w:pPr>
                                  <w:r>
                                    <w:rPr>
                                      <w:color w:val="000000"/>
                                      <w:sz w:val="22"/>
                                      <w:szCs w:val="22"/>
                                    </w:rPr>
                                    <w:t>0.782</w:t>
                                  </w:r>
                                </w:p>
                              </w:tc>
                              <w:tc>
                                <w:tcPr>
                                  <w:tcW w:w="985" w:type="dxa"/>
                                  <w:vAlign w:val="bottom"/>
                                </w:tcPr>
                                <w:p w14:paraId="3D3F898A" w14:textId="7F921651" w:rsidR="001973A2" w:rsidRDefault="001973A2" w:rsidP="00EC4EA1">
                                  <w:pPr>
                                    <w:pStyle w:val="Nidungvnbn"/>
                                    <w:ind w:firstLine="0"/>
                                    <w:jc w:val="right"/>
                                  </w:pPr>
                                  <w:r>
                                    <w:rPr>
                                      <w:color w:val="000000"/>
                                      <w:sz w:val="22"/>
                                      <w:szCs w:val="22"/>
                                    </w:rPr>
                                    <w:t>1136.8</w:t>
                                  </w:r>
                                </w:p>
                              </w:tc>
                            </w:tr>
                            <w:tr w:rsidR="001973A2" w14:paraId="7244B96D" w14:textId="77777777" w:rsidTr="00F62558">
                              <w:trPr>
                                <w:trHeight w:val="379"/>
                              </w:trPr>
                              <w:tc>
                                <w:tcPr>
                                  <w:tcW w:w="1080" w:type="dxa"/>
                                  <w:vMerge/>
                                </w:tcPr>
                                <w:p w14:paraId="708BCF09" w14:textId="77777777" w:rsidR="001973A2" w:rsidRDefault="001973A2" w:rsidP="00EC4EA1">
                                  <w:pPr>
                                    <w:pStyle w:val="Nidungvnbn"/>
                                    <w:ind w:firstLine="0"/>
                                    <w:jc w:val="left"/>
                                    <w:rPr>
                                      <w:b/>
                                    </w:rPr>
                                  </w:pPr>
                                </w:p>
                              </w:tc>
                              <w:tc>
                                <w:tcPr>
                                  <w:tcW w:w="3150" w:type="dxa"/>
                                  <w:vAlign w:val="bottom"/>
                                </w:tcPr>
                                <w:p w14:paraId="3E927039" w14:textId="3AC82BC2" w:rsidR="001973A2" w:rsidRDefault="001973A2" w:rsidP="00EC4EA1">
                                  <w:pPr>
                                    <w:pStyle w:val="Nidungvnbn"/>
                                    <w:ind w:firstLine="0"/>
                                    <w:jc w:val="left"/>
                                    <w:rPr>
                                      <w:b/>
                                    </w:rPr>
                                  </w:pPr>
                                  <w:r>
                                    <w:rPr>
                                      <w:color w:val="000000"/>
                                      <w:sz w:val="22"/>
                                      <w:szCs w:val="22"/>
                                    </w:rPr>
                                    <w:t>CricketY</w:t>
                                  </w:r>
                                </w:p>
                              </w:tc>
                              <w:tc>
                                <w:tcPr>
                                  <w:tcW w:w="990" w:type="dxa"/>
                                  <w:vAlign w:val="bottom"/>
                                </w:tcPr>
                                <w:p w14:paraId="12E8208A" w14:textId="2C438865" w:rsidR="001973A2" w:rsidRDefault="001973A2" w:rsidP="00EC4EA1">
                                  <w:pPr>
                                    <w:pStyle w:val="Nidungvnbn"/>
                                    <w:ind w:firstLine="0"/>
                                    <w:jc w:val="right"/>
                                  </w:pPr>
                                  <w:r>
                                    <w:rPr>
                                      <w:color w:val="000000"/>
                                      <w:sz w:val="22"/>
                                      <w:szCs w:val="22"/>
                                    </w:rPr>
                                    <w:t>0.8226</w:t>
                                  </w:r>
                                </w:p>
                              </w:tc>
                              <w:tc>
                                <w:tcPr>
                                  <w:tcW w:w="900" w:type="dxa"/>
                                  <w:vAlign w:val="bottom"/>
                                </w:tcPr>
                                <w:p w14:paraId="6E34FBD6" w14:textId="35D45924" w:rsidR="001973A2" w:rsidRDefault="001973A2" w:rsidP="00EC4EA1">
                                  <w:pPr>
                                    <w:pStyle w:val="Nidungvnbn"/>
                                    <w:ind w:firstLine="0"/>
                                    <w:jc w:val="right"/>
                                  </w:pPr>
                                  <w:r>
                                    <w:rPr>
                                      <w:color w:val="000000"/>
                                      <w:sz w:val="22"/>
                                      <w:szCs w:val="22"/>
                                    </w:rPr>
                                    <w:t>0.8231</w:t>
                                  </w:r>
                                </w:p>
                              </w:tc>
                              <w:tc>
                                <w:tcPr>
                                  <w:tcW w:w="990" w:type="dxa"/>
                                  <w:vAlign w:val="bottom"/>
                                </w:tcPr>
                                <w:p w14:paraId="01AE394E" w14:textId="2E6C9ABD" w:rsidR="001973A2" w:rsidRDefault="001973A2" w:rsidP="00EC4EA1">
                                  <w:pPr>
                                    <w:pStyle w:val="Nidungvnbn"/>
                                    <w:ind w:firstLine="0"/>
                                    <w:jc w:val="right"/>
                                  </w:pPr>
                                  <w:r>
                                    <w:rPr>
                                      <w:color w:val="000000"/>
                                      <w:sz w:val="22"/>
                                      <w:szCs w:val="22"/>
                                    </w:rPr>
                                    <w:t>0.8256</w:t>
                                  </w:r>
                                </w:p>
                              </w:tc>
                              <w:tc>
                                <w:tcPr>
                                  <w:tcW w:w="990" w:type="dxa"/>
                                  <w:vAlign w:val="bottom"/>
                                </w:tcPr>
                                <w:p w14:paraId="13D922DB" w14:textId="17790447" w:rsidR="001973A2" w:rsidRDefault="001973A2" w:rsidP="00EC4EA1">
                                  <w:pPr>
                                    <w:pStyle w:val="Nidungvnbn"/>
                                    <w:ind w:firstLine="0"/>
                                    <w:jc w:val="right"/>
                                  </w:pPr>
                                  <w:r>
                                    <w:rPr>
                                      <w:color w:val="000000"/>
                                      <w:sz w:val="22"/>
                                      <w:szCs w:val="22"/>
                                    </w:rPr>
                                    <w:t>1097.7</w:t>
                                  </w:r>
                                </w:p>
                              </w:tc>
                              <w:tc>
                                <w:tcPr>
                                  <w:tcW w:w="990" w:type="dxa"/>
                                  <w:vAlign w:val="bottom"/>
                                </w:tcPr>
                                <w:p w14:paraId="0C1AE3E9" w14:textId="226F10B2" w:rsidR="001973A2" w:rsidRDefault="001973A2" w:rsidP="00EC4EA1">
                                  <w:pPr>
                                    <w:pStyle w:val="Nidungvnbn"/>
                                    <w:ind w:firstLine="0"/>
                                    <w:jc w:val="right"/>
                                  </w:pPr>
                                  <w:r>
                                    <w:rPr>
                                      <w:color w:val="000000"/>
                                      <w:sz w:val="22"/>
                                      <w:szCs w:val="22"/>
                                    </w:rPr>
                                    <w:t>0.6922</w:t>
                                  </w:r>
                                </w:p>
                              </w:tc>
                              <w:tc>
                                <w:tcPr>
                                  <w:tcW w:w="990" w:type="dxa"/>
                                  <w:vAlign w:val="bottom"/>
                                </w:tcPr>
                                <w:p w14:paraId="7EA61C89" w14:textId="19E04C77" w:rsidR="001973A2" w:rsidRDefault="001973A2" w:rsidP="00EC4EA1">
                                  <w:pPr>
                                    <w:pStyle w:val="Nidungvnbn"/>
                                    <w:ind w:firstLine="0"/>
                                    <w:jc w:val="right"/>
                                  </w:pPr>
                                  <w:r>
                                    <w:rPr>
                                      <w:color w:val="000000"/>
                                      <w:sz w:val="22"/>
                                      <w:szCs w:val="22"/>
                                    </w:rPr>
                                    <w:t>0.6128</w:t>
                                  </w:r>
                                </w:p>
                              </w:tc>
                              <w:tc>
                                <w:tcPr>
                                  <w:tcW w:w="990" w:type="dxa"/>
                                  <w:vAlign w:val="bottom"/>
                                </w:tcPr>
                                <w:p w14:paraId="45A1AB21" w14:textId="4CE235DD" w:rsidR="001973A2" w:rsidRDefault="001973A2" w:rsidP="00EC4EA1">
                                  <w:pPr>
                                    <w:pStyle w:val="Nidungvnbn"/>
                                    <w:ind w:firstLine="0"/>
                                    <w:jc w:val="right"/>
                                  </w:pPr>
                                  <w:r>
                                    <w:rPr>
                                      <w:color w:val="000000"/>
                                      <w:sz w:val="22"/>
                                      <w:szCs w:val="22"/>
                                    </w:rPr>
                                    <w:t>0.605</w:t>
                                  </w:r>
                                </w:p>
                              </w:tc>
                              <w:tc>
                                <w:tcPr>
                                  <w:tcW w:w="985" w:type="dxa"/>
                                  <w:vAlign w:val="bottom"/>
                                </w:tcPr>
                                <w:p w14:paraId="662EF876" w14:textId="1D3947D0" w:rsidR="001973A2" w:rsidRDefault="001973A2" w:rsidP="00EC4EA1">
                                  <w:pPr>
                                    <w:pStyle w:val="Nidungvnbn"/>
                                    <w:ind w:firstLine="0"/>
                                    <w:jc w:val="right"/>
                                  </w:pPr>
                                  <w:r>
                                    <w:rPr>
                                      <w:color w:val="000000"/>
                                      <w:sz w:val="22"/>
                                      <w:szCs w:val="22"/>
                                    </w:rPr>
                                    <w:t>1128.8</w:t>
                                  </w:r>
                                </w:p>
                              </w:tc>
                            </w:tr>
                            <w:tr w:rsidR="001973A2" w14:paraId="214763ED" w14:textId="77777777" w:rsidTr="00F62558">
                              <w:trPr>
                                <w:trHeight w:val="379"/>
                              </w:trPr>
                              <w:tc>
                                <w:tcPr>
                                  <w:tcW w:w="1080" w:type="dxa"/>
                                  <w:vMerge/>
                                </w:tcPr>
                                <w:p w14:paraId="518A76A5" w14:textId="77777777" w:rsidR="001973A2" w:rsidRDefault="001973A2" w:rsidP="00EC4EA1">
                                  <w:pPr>
                                    <w:pStyle w:val="Nidungvnbn"/>
                                    <w:ind w:firstLine="0"/>
                                    <w:jc w:val="left"/>
                                    <w:rPr>
                                      <w:b/>
                                    </w:rPr>
                                  </w:pPr>
                                </w:p>
                              </w:tc>
                              <w:tc>
                                <w:tcPr>
                                  <w:tcW w:w="3150" w:type="dxa"/>
                                  <w:vAlign w:val="bottom"/>
                                </w:tcPr>
                                <w:p w14:paraId="47F66F15" w14:textId="18A5D370" w:rsidR="001973A2" w:rsidRDefault="001973A2" w:rsidP="00EC4EA1">
                                  <w:pPr>
                                    <w:pStyle w:val="Nidungvnbn"/>
                                    <w:ind w:firstLine="0"/>
                                    <w:jc w:val="left"/>
                                    <w:rPr>
                                      <w:b/>
                                    </w:rPr>
                                  </w:pPr>
                                  <w:r>
                                    <w:rPr>
                                      <w:color w:val="000000"/>
                                      <w:sz w:val="22"/>
                                      <w:szCs w:val="22"/>
                                    </w:rPr>
                                    <w:t>CricketZ</w:t>
                                  </w:r>
                                </w:p>
                              </w:tc>
                              <w:tc>
                                <w:tcPr>
                                  <w:tcW w:w="990" w:type="dxa"/>
                                  <w:vAlign w:val="bottom"/>
                                </w:tcPr>
                                <w:p w14:paraId="54105BFC" w14:textId="2CAD39A5" w:rsidR="001973A2" w:rsidRDefault="001973A2" w:rsidP="00EC4EA1">
                                  <w:pPr>
                                    <w:pStyle w:val="Nidungvnbn"/>
                                    <w:ind w:firstLine="0"/>
                                    <w:jc w:val="right"/>
                                  </w:pPr>
                                  <w:r>
                                    <w:rPr>
                                      <w:color w:val="000000"/>
                                      <w:sz w:val="22"/>
                                      <w:szCs w:val="22"/>
                                    </w:rPr>
                                    <w:t>0.7983</w:t>
                                  </w:r>
                                </w:p>
                              </w:tc>
                              <w:tc>
                                <w:tcPr>
                                  <w:tcW w:w="900" w:type="dxa"/>
                                  <w:vAlign w:val="bottom"/>
                                </w:tcPr>
                                <w:p w14:paraId="12A5A6D8" w14:textId="0C892D23" w:rsidR="001973A2" w:rsidRDefault="001973A2" w:rsidP="00EC4EA1">
                                  <w:pPr>
                                    <w:pStyle w:val="Nidungvnbn"/>
                                    <w:ind w:firstLine="0"/>
                                    <w:jc w:val="right"/>
                                  </w:pPr>
                                  <w:r>
                                    <w:rPr>
                                      <w:color w:val="000000"/>
                                      <w:sz w:val="22"/>
                                      <w:szCs w:val="22"/>
                                    </w:rPr>
                                    <w:t>0.8</w:t>
                                  </w:r>
                                </w:p>
                              </w:tc>
                              <w:tc>
                                <w:tcPr>
                                  <w:tcW w:w="990" w:type="dxa"/>
                                  <w:vAlign w:val="bottom"/>
                                </w:tcPr>
                                <w:p w14:paraId="77FE6D34" w14:textId="0595420E" w:rsidR="001973A2" w:rsidRDefault="001973A2" w:rsidP="00EC4EA1">
                                  <w:pPr>
                                    <w:pStyle w:val="Nidungvnbn"/>
                                    <w:ind w:firstLine="0"/>
                                    <w:jc w:val="right"/>
                                  </w:pPr>
                                  <w:r>
                                    <w:rPr>
                                      <w:color w:val="000000"/>
                                      <w:sz w:val="22"/>
                                      <w:szCs w:val="22"/>
                                    </w:rPr>
                                    <w:t>0.7928</w:t>
                                  </w:r>
                                </w:p>
                              </w:tc>
                              <w:tc>
                                <w:tcPr>
                                  <w:tcW w:w="990" w:type="dxa"/>
                                  <w:vAlign w:val="bottom"/>
                                </w:tcPr>
                                <w:p w14:paraId="76B061B1" w14:textId="4A13B840" w:rsidR="001973A2" w:rsidRDefault="001973A2" w:rsidP="00EC4EA1">
                                  <w:pPr>
                                    <w:pStyle w:val="Nidungvnbn"/>
                                    <w:ind w:firstLine="0"/>
                                    <w:jc w:val="right"/>
                                  </w:pPr>
                                  <w:r>
                                    <w:rPr>
                                      <w:color w:val="000000"/>
                                      <w:sz w:val="22"/>
                                      <w:szCs w:val="22"/>
                                    </w:rPr>
                                    <w:t>1103</w:t>
                                  </w:r>
                                </w:p>
                              </w:tc>
                              <w:tc>
                                <w:tcPr>
                                  <w:tcW w:w="990" w:type="dxa"/>
                                  <w:vAlign w:val="bottom"/>
                                </w:tcPr>
                                <w:p w14:paraId="67A0C29A" w14:textId="3984B8F3" w:rsidR="001973A2" w:rsidRDefault="001973A2" w:rsidP="00EC4EA1">
                                  <w:pPr>
                                    <w:pStyle w:val="Nidungvnbn"/>
                                    <w:ind w:firstLine="0"/>
                                    <w:jc w:val="right"/>
                                  </w:pPr>
                                  <w:r>
                                    <w:rPr>
                                      <w:color w:val="000000"/>
                                      <w:sz w:val="22"/>
                                      <w:szCs w:val="22"/>
                                    </w:rPr>
                                    <w:t>0.786</w:t>
                                  </w:r>
                                </w:p>
                              </w:tc>
                              <w:tc>
                                <w:tcPr>
                                  <w:tcW w:w="990" w:type="dxa"/>
                                  <w:vAlign w:val="bottom"/>
                                </w:tcPr>
                                <w:p w14:paraId="1D567F2A" w14:textId="33B81992" w:rsidR="001973A2" w:rsidRDefault="001973A2" w:rsidP="00EC4EA1">
                                  <w:pPr>
                                    <w:pStyle w:val="Nidungvnbn"/>
                                    <w:ind w:firstLine="0"/>
                                    <w:jc w:val="right"/>
                                  </w:pPr>
                                  <w:r>
                                    <w:rPr>
                                      <w:color w:val="000000"/>
                                      <w:sz w:val="22"/>
                                      <w:szCs w:val="22"/>
                                    </w:rPr>
                                    <w:t>0.7949</w:t>
                                  </w:r>
                                </w:p>
                              </w:tc>
                              <w:tc>
                                <w:tcPr>
                                  <w:tcW w:w="990" w:type="dxa"/>
                                  <w:vAlign w:val="bottom"/>
                                </w:tcPr>
                                <w:p w14:paraId="1A593358" w14:textId="38B9C0F8" w:rsidR="001973A2" w:rsidRDefault="001973A2" w:rsidP="00EC4EA1">
                                  <w:pPr>
                                    <w:pStyle w:val="Nidungvnbn"/>
                                    <w:ind w:firstLine="0"/>
                                    <w:jc w:val="right"/>
                                  </w:pPr>
                                  <w:r>
                                    <w:rPr>
                                      <w:color w:val="000000"/>
                                      <w:sz w:val="22"/>
                                      <w:szCs w:val="22"/>
                                    </w:rPr>
                                    <w:t>0.7841</w:t>
                                  </w:r>
                                </w:p>
                              </w:tc>
                              <w:tc>
                                <w:tcPr>
                                  <w:tcW w:w="985" w:type="dxa"/>
                                  <w:vAlign w:val="bottom"/>
                                </w:tcPr>
                                <w:p w14:paraId="6B137C93" w14:textId="492CB625" w:rsidR="001973A2" w:rsidRDefault="001973A2" w:rsidP="00EC4EA1">
                                  <w:pPr>
                                    <w:pStyle w:val="Nidungvnbn"/>
                                    <w:ind w:firstLine="0"/>
                                    <w:jc w:val="right"/>
                                  </w:pPr>
                                  <w:r>
                                    <w:rPr>
                                      <w:color w:val="000000"/>
                                      <w:sz w:val="22"/>
                                      <w:szCs w:val="22"/>
                                    </w:rPr>
                                    <w:t>1145.2</w:t>
                                  </w:r>
                                </w:p>
                              </w:tc>
                            </w:tr>
                            <w:tr w:rsidR="001973A2" w14:paraId="48004498" w14:textId="77777777" w:rsidTr="00F62558">
                              <w:trPr>
                                <w:trHeight w:val="379"/>
                              </w:trPr>
                              <w:tc>
                                <w:tcPr>
                                  <w:tcW w:w="1080" w:type="dxa"/>
                                  <w:vMerge/>
                                </w:tcPr>
                                <w:p w14:paraId="4AD130E5" w14:textId="77777777" w:rsidR="001973A2" w:rsidRDefault="001973A2" w:rsidP="00EC4EA1">
                                  <w:pPr>
                                    <w:pStyle w:val="Nidungvnbn"/>
                                    <w:ind w:firstLine="0"/>
                                    <w:jc w:val="left"/>
                                    <w:rPr>
                                      <w:b/>
                                    </w:rPr>
                                  </w:pPr>
                                </w:p>
                              </w:tc>
                              <w:tc>
                                <w:tcPr>
                                  <w:tcW w:w="3150" w:type="dxa"/>
                                  <w:vAlign w:val="bottom"/>
                                </w:tcPr>
                                <w:p w14:paraId="564DAB10" w14:textId="71904CAF" w:rsidR="001973A2" w:rsidRDefault="001973A2" w:rsidP="00EC4EA1">
                                  <w:pPr>
                                    <w:pStyle w:val="Nidungvnbn"/>
                                    <w:ind w:firstLine="0"/>
                                    <w:jc w:val="left"/>
                                    <w:rPr>
                                      <w:b/>
                                    </w:rPr>
                                  </w:pPr>
                                  <w:r>
                                    <w:rPr>
                                      <w:color w:val="000000"/>
                                      <w:sz w:val="22"/>
                                      <w:szCs w:val="22"/>
                                    </w:rPr>
                                    <w:t>Crop</w:t>
                                  </w:r>
                                </w:p>
                              </w:tc>
                              <w:tc>
                                <w:tcPr>
                                  <w:tcW w:w="990" w:type="dxa"/>
                                  <w:vAlign w:val="bottom"/>
                                </w:tcPr>
                                <w:p w14:paraId="7CA877E6" w14:textId="47DAC2D2" w:rsidR="001973A2" w:rsidRDefault="001973A2" w:rsidP="00EC4EA1">
                                  <w:pPr>
                                    <w:pStyle w:val="Nidungvnbn"/>
                                    <w:ind w:firstLine="0"/>
                                    <w:jc w:val="right"/>
                                  </w:pPr>
                                  <w:r>
                                    <w:rPr>
                                      <w:color w:val="000000"/>
                                      <w:sz w:val="22"/>
                                      <w:szCs w:val="22"/>
                                    </w:rPr>
                                    <w:t>0.7353</w:t>
                                  </w:r>
                                </w:p>
                              </w:tc>
                              <w:tc>
                                <w:tcPr>
                                  <w:tcW w:w="900" w:type="dxa"/>
                                  <w:vAlign w:val="bottom"/>
                                </w:tcPr>
                                <w:p w14:paraId="660CB2C1" w14:textId="2E70C5D6" w:rsidR="001973A2" w:rsidRDefault="001973A2" w:rsidP="00EC4EA1">
                                  <w:pPr>
                                    <w:pStyle w:val="Nidungvnbn"/>
                                    <w:ind w:firstLine="0"/>
                                    <w:jc w:val="right"/>
                                  </w:pPr>
                                  <w:r>
                                    <w:rPr>
                                      <w:color w:val="000000"/>
                                      <w:sz w:val="22"/>
                                      <w:szCs w:val="22"/>
                                    </w:rPr>
                                    <w:t>0.7427</w:t>
                                  </w:r>
                                </w:p>
                              </w:tc>
                              <w:tc>
                                <w:tcPr>
                                  <w:tcW w:w="990" w:type="dxa"/>
                                  <w:vAlign w:val="bottom"/>
                                </w:tcPr>
                                <w:p w14:paraId="10328E3A" w14:textId="37626A86" w:rsidR="001973A2" w:rsidRDefault="001973A2" w:rsidP="00EC4EA1">
                                  <w:pPr>
                                    <w:pStyle w:val="Nidungvnbn"/>
                                    <w:ind w:firstLine="0"/>
                                    <w:jc w:val="right"/>
                                  </w:pPr>
                                  <w:r>
                                    <w:rPr>
                                      <w:color w:val="000000"/>
                                      <w:sz w:val="22"/>
                                      <w:szCs w:val="22"/>
                                    </w:rPr>
                                    <w:t>0.7427</w:t>
                                  </w:r>
                                </w:p>
                              </w:tc>
                              <w:tc>
                                <w:tcPr>
                                  <w:tcW w:w="990" w:type="dxa"/>
                                  <w:vAlign w:val="bottom"/>
                                </w:tcPr>
                                <w:p w14:paraId="7E870110" w14:textId="559D70F8" w:rsidR="001973A2" w:rsidRDefault="001973A2" w:rsidP="00EC4EA1">
                                  <w:pPr>
                                    <w:pStyle w:val="Nidungvnbn"/>
                                    <w:ind w:firstLine="0"/>
                                    <w:jc w:val="right"/>
                                  </w:pPr>
                                  <w:r>
                                    <w:rPr>
                                      <w:color w:val="000000"/>
                                      <w:sz w:val="22"/>
                                      <w:szCs w:val="22"/>
                                    </w:rPr>
                                    <w:t>23504.2</w:t>
                                  </w:r>
                                </w:p>
                              </w:tc>
                              <w:tc>
                                <w:tcPr>
                                  <w:tcW w:w="990" w:type="dxa"/>
                                  <w:vAlign w:val="bottom"/>
                                </w:tcPr>
                                <w:p w14:paraId="1C40B348" w14:textId="5354914B" w:rsidR="001973A2" w:rsidRDefault="001973A2" w:rsidP="00EC4EA1">
                                  <w:pPr>
                                    <w:pStyle w:val="Nidungvnbn"/>
                                    <w:ind w:firstLine="0"/>
                                    <w:jc w:val="right"/>
                                  </w:pPr>
                                  <w:r>
                                    <w:rPr>
                                      <w:color w:val="000000"/>
                                      <w:sz w:val="22"/>
                                      <w:szCs w:val="22"/>
                                    </w:rPr>
                                    <w:t>0.7361</w:t>
                                  </w:r>
                                </w:p>
                              </w:tc>
                              <w:tc>
                                <w:tcPr>
                                  <w:tcW w:w="990" w:type="dxa"/>
                                  <w:vAlign w:val="bottom"/>
                                </w:tcPr>
                                <w:p w14:paraId="792A9D5B" w14:textId="6E56BAA4" w:rsidR="001973A2" w:rsidRDefault="001973A2" w:rsidP="00EC4EA1">
                                  <w:pPr>
                                    <w:pStyle w:val="Nidungvnbn"/>
                                    <w:ind w:firstLine="0"/>
                                    <w:jc w:val="right"/>
                                  </w:pPr>
                                  <w:r>
                                    <w:rPr>
                                      <w:color w:val="000000"/>
                                      <w:sz w:val="22"/>
                                      <w:szCs w:val="22"/>
                                    </w:rPr>
                                    <w:t>0.7423</w:t>
                                  </w:r>
                                </w:p>
                              </w:tc>
                              <w:tc>
                                <w:tcPr>
                                  <w:tcW w:w="990" w:type="dxa"/>
                                  <w:vAlign w:val="bottom"/>
                                </w:tcPr>
                                <w:p w14:paraId="72E3A1D8" w14:textId="104321F6" w:rsidR="001973A2" w:rsidRDefault="001973A2" w:rsidP="00EC4EA1">
                                  <w:pPr>
                                    <w:pStyle w:val="Nidungvnbn"/>
                                    <w:ind w:firstLine="0"/>
                                    <w:jc w:val="right"/>
                                  </w:pPr>
                                  <w:r>
                                    <w:rPr>
                                      <w:color w:val="000000"/>
                                      <w:sz w:val="22"/>
                                      <w:szCs w:val="22"/>
                                    </w:rPr>
                                    <w:t>0.7423</w:t>
                                  </w:r>
                                </w:p>
                              </w:tc>
                              <w:tc>
                                <w:tcPr>
                                  <w:tcW w:w="985" w:type="dxa"/>
                                  <w:vAlign w:val="bottom"/>
                                </w:tcPr>
                                <w:p w14:paraId="21C4C9FD" w14:textId="7A7AA1EC" w:rsidR="001973A2" w:rsidRDefault="001973A2" w:rsidP="00EC4EA1">
                                  <w:pPr>
                                    <w:pStyle w:val="Nidungvnbn"/>
                                    <w:ind w:firstLine="0"/>
                                    <w:jc w:val="right"/>
                                  </w:pPr>
                                  <w:r>
                                    <w:rPr>
                                      <w:color w:val="000000"/>
                                      <w:sz w:val="22"/>
                                      <w:szCs w:val="22"/>
                                    </w:rPr>
                                    <w:t>6593.1</w:t>
                                  </w:r>
                                </w:p>
                              </w:tc>
                            </w:tr>
                            <w:tr w:rsidR="001973A2" w14:paraId="52F5960B" w14:textId="77777777" w:rsidTr="00F62558">
                              <w:trPr>
                                <w:trHeight w:val="379"/>
                              </w:trPr>
                              <w:tc>
                                <w:tcPr>
                                  <w:tcW w:w="1080" w:type="dxa"/>
                                  <w:vMerge/>
                                </w:tcPr>
                                <w:p w14:paraId="4D545FFF" w14:textId="77777777" w:rsidR="001973A2" w:rsidRDefault="001973A2" w:rsidP="00EC4EA1">
                                  <w:pPr>
                                    <w:pStyle w:val="Nidungvnbn"/>
                                    <w:ind w:firstLine="0"/>
                                    <w:jc w:val="left"/>
                                    <w:rPr>
                                      <w:b/>
                                    </w:rPr>
                                  </w:pPr>
                                </w:p>
                              </w:tc>
                              <w:tc>
                                <w:tcPr>
                                  <w:tcW w:w="3150" w:type="dxa"/>
                                  <w:vAlign w:val="bottom"/>
                                </w:tcPr>
                                <w:p w14:paraId="38F39F3E" w14:textId="1403AF37" w:rsidR="001973A2" w:rsidRDefault="001973A2" w:rsidP="00EC4EA1">
                                  <w:pPr>
                                    <w:pStyle w:val="Nidungvnbn"/>
                                    <w:ind w:firstLine="0"/>
                                    <w:jc w:val="left"/>
                                    <w:rPr>
                                      <w:b/>
                                    </w:rPr>
                                  </w:pPr>
                                  <w:r>
                                    <w:rPr>
                                      <w:color w:val="000000"/>
                                      <w:sz w:val="22"/>
                                      <w:szCs w:val="22"/>
                                    </w:rPr>
                                    <w:t>DiatomSizeReduction</w:t>
                                  </w:r>
                                </w:p>
                              </w:tc>
                              <w:tc>
                                <w:tcPr>
                                  <w:tcW w:w="990" w:type="dxa"/>
                                  <w:vAlign w:val="bottom"/>
                                </w:tcPr>
                                <w:p w14:paraId="7530CCAF" w14:textId="6C6591A4" w:rsidR="001973A2" w:rsidRDefault="001973A2" w:rsidP="00EC4EA1">
                                  <w:pPr>
                                    <w:pStyle w:val="Nidungvnbn"/>
                                    <w:ind w:firstLine="0"/>
                                    <w:jc w:val="right"/>
                                  </w:pPr>
                                  <w:r>
                                    <w:rPr>
                                      <w:color w:val="000000"/>
                                      <w:sz w:val="22"/>
                                      <w:szCs w:val="22"/>
                                    </w:rPr>
                                    <w:t>0.0752</w:t>
                                  </w:r>
                                </w:p>
                              </w:tc>
                              <w:tc>
                                <w:tcPr>
                                  <w:tcW w:w="900" w:type="dxa"/>
                                  <w:vAlign w:val="bottom"/>
                                </w:tcPr>
                                <w:p w14:paraId="6C295A7F" w14:textId="0F91376B" w:rsidR="001973A2" w:rsidRDefault="001973A2" w:rsidP="00EC4EA1">
                                  <w:pPr>
                                    <w:pStyle w:val="Nidungvnbn"/>
                                    <w:ind w:firstLine="0"/>
                                    <w:jc w:val="right"/>
                                  </w:pPr>
                                  <w:r>
                                    <w:rPr>
                                      <w:color w:val="000000"/>
                                      <w:sz w:val="22"/>
                                      <w:szCs w:val="22"/>
                                    </w:rPr>
                                    <w:t>0.3007</w:t>
                                  </w:r>
                                </w:p>
                              </w:tc>
                              <w:tc>
                                <w:tcPr>
                                  <w:tcW w:w="990" w:type="dxa"/>
                                  <w:vAlign w:val="bottom"/>
                                </w:tcPr>
                                <w:p w14:paraId="09819CF9" w14:textId="5107BAA5" w:rsidR="001973A2" w:rsidRDefault="001973A2" w:rsidP="00EC4EA1">
                                  <w:pPr>
                                    <w:pStyle w:val="Nidungvnbn"/>
                                    <w:ind w:firstLine="0"/>
                                    <w:jc w:val="right"/>
                                  </w:pPr>
                                  <w:r>
                                    <w:rPr>
                                      <w:color w:val="000000"/>
                                      <w:sz w:val="22"/>
                                      <w:szCs w:val="22"/>
                                    </w:rPr>
                                    <w:t>0.25</w:t>
                                  </w:r>
                                </w:p>
                              </w:tc>
                              <w:tc>
                                <w:tcPr>
                                  <w:tcW w:w="990" w:type="dxa"/>
                                  <w:vAlign w:val="bottom"/>
                                </w:tcPr>
                                <w:p w14:paraId="4C6FA00C" w14:textId="30901D51" w:rsidR="001973A2" w:rsidRDefault="001973A2" w:rsidP="00EC4EA1">
                                  <w:pPr>
                                    <w:pStyle w:val="Nidungvnbn"/>
                                    <w:ind w:firstLine="0"/>
                                    <w:jc w:val="right"/>
                                  </w:pPr>
                                  <w:r>
                                    <w:rPr>
                                      <w:color w:val="000000"/>
                                      <w:sz w:val="22"/>
                                      <w:szCs w:val="22"/>
                                    </w:rPr>
                                    <w:t>3136.6</w:t>
                                  </w:r>
                                </w:p>
                              </w:tc>
                              <w:tc>
                                <w:tcPr>
                                  <w:tcW w:w="990" w:type="dxa"/>
                                  <w:vAlign w:val="bottom"/>
                                </w:tcPr>
                                <w:p w14:paraId="715BD0E9" w14:textId="4DA2C67B" w:rsidR="001973A2" w:rsidRDefault="001973A2" w:rsidP="00EC4EA1">
                                  <w:pPr>
                                    <w:pStyle w:val="Nidungvnbn"/>
                                    <w:ind w:firstLine="0"/>
                                    <w:jc w:val="right"/>
                                  </w:pPr>
                                  <w:r>
                                    <w:rPr>
                                      <w:color w:val="000000"/>
                                      <w:sz w:val="22"/>
                                      <w:szCs w:val="22"/>
                                    </w:rPr>
                                    <w:t>0.0752</w:t>
                                  </w:r>
                                </w:p>
                              </w:tc>
                              <w:tc>
                                <w:tcPr>
                                  <w:tcW w:w="990" w:type="dxa"/>
                                  <w:vAlign w:val="bottom"/>
                                </w:tcPr>
                                <w:p w14:paraId="6A6A71B4" w14:textId="78A53E50" w:rsidR="001973A2" w:rsidRDefault="001973A2" w:rsidP="00EC4EA1">
                                  <w:pPr>
                                    <w:pStyle w:val="Nidungvnbn"/>
                                    <w:ind w:firstLine="0"/>
                                    <w:jc w:val="right"/>
                                  </w:pPr>
                                  <w:r>
                                    <w:rPr>
                                      <w:color w:val="000000"/>
                                      <w:sz w:val="22"/>
                                      <w:szCs w:val="22"/>
                                    </w:rPr>
                                    <w:t>0.3007</w:t>
                                  </w:r>
                                </w:p>
                              </w:tc>
                              <w:tc>
                                <w:tcPr>
                                  <w:tcW w:w="990" w:type="dxa"/>
                                  <w:vAlign w:val="bottom"/>
                                </w:tcPr>
                                <w:p w14:paraId="1098F85C" w14:textId="765476E6" w:rsidR="001973A2" w:rsidRDefault="001973A2" w:rsidP="00EC4EA1">
                                  <w:pPr>
                                    <w:pStyle w:val="Nidungvnbn"/>
                                    <w:ind w:firstLine="0"/>
                                    <w:jc w:val="right"/>
                                  </w:pPr>
                                  <w:r>
                                    <w:rPr>
                                      <w:color w:val="000000"/>
                                      <w:sz w:val="22"/>
                                      <w:szCs w:val="22"/>
                                    </w:rPr>
                                    <w:t>0.25</w:t>
                                  </w:r>
                                </w:p>
                              </w:tc>
                              <w:tc>
                                <w:tcPr>
                                  <w:tcW w:w="985" w:type="dxa"/>
                                  <w:vAlign w:val="bottom"/>
                                </w:tcPr>
                                <w:p w14:paraId="577C9F76" w14:textId="21624EDE" w:rsidR="001973A2" w:rsidRDefault="001973A2" w:rsidP="00EC4EA1">
                                  <w:pPr>
                                    <w:pStyle w:val="Nidungvnbn"/>
                                    <w:ind w:firstLine="0"/>
                                    <w:jc w:val="right"/>
                                  </w:pPr>
                                  <w:r>
                                    <w:rPr>
                                      <w:color w:val="000000"/>
                                      <w:sz w:val="22"/>
                                      <w:szCs w:val="22"/>
                                    </w:rPr>
                                    <w:t>2214.7</w:t>
                                  </w:r>
                                </w:p>
                              </w:tc>
                            </w:tr>
                            <w:tr w:rsidR="001973A2" w14:paraId="6BFF50EA" w14:textId="77777777" w:rsidTr="00F62558">
                              <w:trPr>
                                <w:trHeight w:val="379"/>
                              </w:trPr>
                              <w:tc>
                                <w:tcPr>
                                  <w:tcW w:w="1080" w:type="dxa"/>
                                  <w:vMerge/>
                                </w:tcPr>
                                <w:p w14:paraId="328A00AF" w14:textId="77777777" w:rsidR="001973A2" w:rsidRDefault="001973A2" w:rsidP="00EC4EA1">
                                  <w:pPr>
                                    <w:pStyle w:val="Nidungvnbn"/>
                                    <w:ind w:firstLine="0"/>
                                    <w:jc w:val="left"/>
                                    <w:rPr>
                                      <w:b/>
                                    </w:rPr>
                                  </w:pPr>
                                </w:p>
                              </w:tc>
                              <w:tc>
                                <w:tcPr>
                                  <w:tcW w:w="3150" w:type="dxa"/>
                                  <w:vAlign w:val="bottom"/>
                                </w:tcPr>
                                <w:p w14:paraId="7349077F" w14:textId="0E4482C6" w:rsidR="001973A2" w:rsidRDefault="001973A2" w:rsidP="00EC4EA1">
                                  <w:pPr>
                                    <w:pStyle w:val="Nidungvnbn"/>
                                    <w:ind w:firstLine="0"/>
                                    <w:jc w:val="left"/>
                                    <w:rPr>
                                      <w:b/>
                                    </w:rPr>
                                  </w:pPr>
                                  <w:r>
                                    <w:rPr>
                                      <w:color w:val="000000"/>
                                      <w:sz w:val="22"/>
                                      <w:szCs w:val="22"/>
                                    </w:rPr>
                                    <w:t>DistalPhalanxOutlineAgeGroup</w:t>
                                  </w:r>
                                </w:p>
                              </w:tc>
                              <w:tc>
                                <w:tcPr>
                                  <w:tcW w:w="990" w:type="dxa"/>
                                  <w:vAlign w:val="center"/>
                                </w:tcPr>
                                <w:p w14:paraId="53B18FBE" w14:textId="4E0A2142" w:rsidR="001973A2" w:rsidRDefault="001973A2" w:rsidP="00EC4EA1">
                                  <w:pPr>
                                    <w:pStyle w:val="Nidungvnbn"/>
                                    <w:ind w:firstLine="0"/>
                                    <w:jc w:val="right"/>
                                  </w:pPr>
                                  <w:r>
                                    <w:rPr>
                                      <w:color w:val="000000"/>
                                      <w:sz w:val="22"/>
                                      <w:szCs w:val="22"/>
                                    </w:rPr>
                                    <w:t>0.7564</w:t>
                                  </w:r>
                                </w:p>
                              </w:tc>
                              <w:tc>
                                <w:tcPr>
                                  <w:tcW w:w="900" w:type="dxa"/>
                                  <w:vAlign w:val="center"/>
                                </w:tcPr>
                                <w:p w14:paraId="5DE4488F" w14:textId="75AAD197" w:rsidR="001973A2" w:rsidRDefault="001973A2" w:rsidP="00EC4EA1">
                                  <w:pPr>
                                    <w:pStyle w:val="Nidungvnbn"/>
                                    <w:ind w:firstLine="0"/>
                                    <w:jc w:val="right"/>
                                  </w:pPr>
                                  <w:r>
                                    <w:rPr>
                                      <w:color w:val="000000"/>
                                      <w:sz w:val="22"/>
                                      <w:szCs w:val="22"/>
                                    </w:rPr>
                                    <w:t>0.7626</w:t>
                                  </w:r>
                                </w:p>
                              </w:tc>
                              <w:tc>
                                <w:tcPr>
                                  <w:tcW w:w="990" w:type="dxa"/>
                                  <w:vAlign w:val="center"/>
                                </w:tcPr>
                                <w:p w14:paraId="19C07C4E" w14:textId="35378E49" w:rsidR="001973A2" w:rsidRDefault="001973A2" w:rsidP="00EC4EA1">
                                  <w:pPr>
                                    <w:pStyle w:val="Nidungvnbn"/>
                                    <w:ind w:firstLine="0"/>
                                    <w:jc w:val="right"/>
                                  </w:pPr>
                                  <w:r>
                                    <w:rPr>
                                      <w:color w:val="000000"/>
                                      <w:sz w:val="22"/>
                                      <w:szCs w:val="22"/>
                                    </w:rPr>
                                    <w:t>0.7898</w:t>
                                  </w:r>
                                </w:p>
                              </w:tc>
                              <w:tc>
                                <w:tcPr>
                                  <w:tcW w:w="990" w:type="dxa"/>
                                  <w:vAlign w:val="center"/>
                                </w:tcPr>
                                <w:p w14:paraId="086D7476" w14:textId="2F5A46E2" w:rsidR="001973A2" w:rsidRDefault="001973A2" w:rsidP="00EC4EA1">
                                  <w:pPr>
                                    <w:pStyle w:val="Nidungvnbn"/>
                                    <w:ind w:firstLine="0"/>
                                    <w:jc w:val="right"/>
                                  </w:pPr>
                                  <w:r>
                                    <w:rPr>
                                      <w:color w:val="000000"/>
                                      <w:sz w:val="22"/>
                                      <w:szCs w:val="22"/>
                                    </w:rPr>
                                    <w:t>1085.7</w:t>
                                  </w:r>
                                </w:p>
                              </w:tc>
                              <w:tc>
                                <w:tcPr>
                                  <w:tcW w:w="990" w:type="dxa"/>
                                  <w:vAlign w:val="bottom"/>
                                </w:tcPr>
                                <w:p w14:paraId="6A198837" w14:textId="5378511F" w:rsidR="001973A2" w:rsidRDefault="001973A2" w:rsidP="00EC4EA1">
                                  <w:pPr>
                                    <w:pStyle w:val="Nidungvnbn"/>
                                    <w:ind w:firstLine="0"/>
                                    <w:jc w:val="right"/>
                                  </w:pPr>
                                  <w:r>
                                    <w:rPr>
                                      <w:color w:val="000000"/>
                                      <w:sz w:val="22"/>
                                      <w:szCs w:val="22"/>
                                    </w:rPr>
                                    <w:t>0.719</w:t>
                                  </w:r>
                                </w:p>
                              </w:tc>
                              <w:tc>
                                <w:tcPr>
                                  <w:tcW w:w="990" w:type="dxa"/>
                                  <w:vAlign w:val="bottom"/>
                                </w:tcPr>
                                <w:p w14:paraId="708B8C68" w14:textId="49CCEE20" w:rsidR="001973A2" w:rsidRDefault="001973A2" w:rsidP="00EC4EA1">
                                  <w:pPr>
                                    <w:pStyle w:val="Nidungvnbn"/>
                                    <w:ind w:firstLine="0"/>
                                    <w:jc w:val="right"/>
                                  </w:pPr>
                                  <w:r>
                                    <w:rPr>
                                      <w:color w:val="000000"/>
                                      <w:sz w:val="22"/>
                                      <w:szCs w:val="22"/>
                                    </w:rPr>
                                    <w:t>0.7554</w:t>
                                  </w:r>
                                </w:p>
                              </w:tc>
                              <w:tc>
                                <w:tcPr>
                                  <w:tcW w:w="990" w:type="dxa"/>
                                  <w:vAlign w:val="bottom"/>
                                </w:tcPr>
                                <w:p w14:paraId="3496573C" w14:textId="55D80FA0" w:rsidR="001973A2" w:rsidRDefault="001973A2" w:rsidP="00EC4EA1">
                                  <w:pPr>
                                    <w:pStyle w:val="Nidungvnbn"/>
                                    <w:ind w:firstLine="0"/>
                                    <w:jc w:val="right"/>
                                  </w:pPr>
                                  <w:r>
                                    <w:rPr>
                                      <w:color w:val="000000"/>
                                      <w:sz w:val="22"/>
                                      <w:szCs w:val="22"/>
                                    </w:rPr>
                                    <w:t>0.7815</w:t>
                                  </w:r>
                                </w:p>
                              </w:tc>
                              <w:tc>
                                <w:tcPr>
                                  <w:tcW w:w="985" w:type="dxa"/>
                                  <w:vAlign w:val="bottom"/>
                                </w:tcPr>
                                <w:p w14:paraId="069D708B" w14:textId="5CDC4A56" w:rsidR="001973A2" w:rsidRDefault="001973A2" w:rsidP="00EC4EA1">
                                  <w:pPr>
                                    <w:pStyle w:val="Nidungvnbn"/>
                                    <w:ind w:firstLine="0"/>
                                    <w:jc w:val="right"/>
                                  </w:pPr>
                                  <w:r>
                                    <w:rPr>
                                      <w:color w:val="000000"/>
                                      <w:sz w:val="22"/>
                                      <w:szCs w:val="22"/>
                                    </w:rPr>
                                    <w:t>480.3</w:t>
                                  </w:r>
                                </w:p>
                              </w:tc>
                            </w:tr>
                            <w:tr w:rsidR="001973A2" w14:paraId="1D3C7A7D" w14:textId="77777777" w:rsidTr="00F62558">
                              <w:trPr>
                                <w:trHeight w:val="379"/>
                              </w:trPr>
                              <w:tc>
                                <w:tcPr>
                                  <w:tcW w:w="1080" w:type="dxa"/>
                                  <w:vMerge/>
                                </w:tcPr>
                                <w:p w14:paraId="3CD00B1B" w14:textId="77777777" w:rsidR="001973A2" w:rsidRDefault="001973A2" w:rsidP="00EC4EA1">
                                  <w:pPr>
                                    <w:pStyle w:val="Nidungvnbn"/>
                                    <w:ind w:firstLine="0"/>
                                    <w:jc w:val="left"/>
                                    <w:rPr>
                                      <w:b/>
                                    </w:rPr>
                                  </w:pPr>
                                </w:p>
                              </w:tc>
                              <w:tc>
                                <w:tcPr>
                                  <w:tcW w:w="3150" w:type="dxa"/>
                                  <w:vAlign w:val="bottom"/>
                                </w:tcPr>
                                <w:p w14:paraId="1446EC71" w14:textId="4155DC0F" w:rsidR="001973A2" w:rsidRDefault="001973A2" w:rsidP="00EC4EA1">
                                  <w:pPr>
                                    <w:pStyle w:val="Nidungvnbn"/>
                                    <w:ind w:firstLine="0"/>
                                    <w:jc w:val="left"/>
                                    <w:rPr>
                                      <w:b/>
                                    </w:rPr>
                                  </w:pPr>
                                  <w:r>
                                    <w:rPr>
                                      <w:color w:val="000000"/>
                                      <w:sz w:val="22"/>
                                      <w:szCs w:val="22"/>
                                    </w:rPr>
                                    <w:t>DistalPhalanxOutlineCorrect</w:t>
                                  </w:r>
                                </w:p>
                              </w:tc>
                              <w:tc>
                                <w:tcPr>
                                  <w:tcW w:w="990" w:type="dxa"/>
                                  <w:vAlign w:val="center"/>
                                </w:tcPr>
                                <w:p w14:paraId="7FE97886" w14:textId="780D7E48" w:rsidR="001973A2" w:rsidRDefault="001973A2" w:rsidP="00EC4EA1">
                                  <w:pPr>
                                    <w:pStyle w:val="Nidungvnbn"/>
                                    <w:ind w:firstLine="0"/>
                                    <w:jc w:val="right"/>
                                  </w:pPr>
                                  <w:r>
                                    <w:rPr>
                                      <w:color w:val="000000"/>
                                      <w:sz w:val="22"/>
                                      <w:szCs w:val="22"/>
                                    </w:rPr>
                                    <w:t>0.7668</w:t>
                                  </w:r>
                                </w:p>
                              </w:tc>
                              <w:tc>
                                <w:tcPr>
                                  <w:tcW w:w="900" w:type="dxa"/>
                                  <w:vAlign w:val="center"/>
                                </w:tcPr>
                                <w:p w14:paraId="3AC1A5D7" w14:textId="38B27875" w:rsidR="001973A2" w:rsidRDefault="001973A2" w:rsidP="00EC4EA1">
                                  <w:pPr>
                                    <w:pStyle w:val="Nidungvnbn"/>
                                    <w:ind w:firstLine="0"/>
                                    <w:jc w:val="right"/>
                                  </w:pPr>
                                  <w:r>
                                    <w:rPr>
                                      <w:color w:val="000000"/>
                                      <w:sz w:val="22"/>
                                      <w:szCs w:val="22"/>
                                    </w:rPr>
                                    <w:t>0.7717</w:t>
                                  </w:r>
                                </w:p>
                              </w:tc>
                              <w:tc>
                                <w:tcPr>
                                  <w:tcW w:w="990" w:type="dxa"/>
                                  <w:vAlign w:val="center"/>
                                </w:tcPr>
                                <w:p w14:paraId="3203F802" w14:textId="31C3F45A" w:rsidR="001973A2" w:rsidRDefault="001973A2" w:rsidP="00EC4EA1">
                                  <w:pPr>
                                    <w:pStyle w:val="Nidungvnbn"/>
                                    <w:ind w:firstLine="0"/>
                                    <w:jc w:val="right"/>
                                  </w:pPr>
                                  <w:r>
                                    <w:rPr>
                                      <w:color w:val="000000"/>
                                      <w:sz w:val="22"/>
                                      <w:szCs w:val="22"/>
                                    </w:rPr>
                                    <w:t>0.7596</w:t>
                                  </w:r>
                                </w:p>
                              </w:tc>
                              <w:tc>
                                <w:tcPr>
                                  <w:tcW w:w="990" w:type="dxa"/>
                                  <w:vAlign w:val="center"/>
                                </w:tcPr>
                                <w:p w14:paraId="5D4E2277" w14:textId="4581DDFD" w:rsidR="001973A2" w:rsidRDefault="001973A2" w:rsidP="00EC4EA1">
                                  <w:pPr>
                                    <w:pStyle w:val="Nidungvnbn"/>
                                    <w:ind w:firstLine="0"/>
                                    <w:jc w:val="right"/>
                                  </w:pPr>
                                  <w:r>
                                    <w:rPr>
                                      <w:color w:val="000000"/>
                                      <w:sz w:val="22"/>
                                      <w:szCs w:val="22"/>
                                    </w:rPr>
                                    <w:t>1652.9</w:t>
                                  </w:r>
                                </w:p>
                              </w:tc>
                              <w:tc>
                                <w:tcPr>
                                  <w:tcW w:w="990" w:type="dxa"/>
                                  <w:vAlign w:val="bottom"/>
                                </w:tcPr>
                                <w:p w14:paraId="198D22D9" w14:textId="0A1C9D96" w:rsidR="001973A2" w:rsidRDefault="001973A2" w:rsidP="00EC4EA1">
                                  <w:pPr>
                                    <w:pStyle w:val="Nidungvnbn"/>
                                    <w:ind w:firstLine="0"/>
                                    <w:jc w:val="right"/>
                                  </w:pPr>
                                  <w:r>
                                    <w:rPr>
                                      <w:color w:val="000000"/>
                                      <w:sz w:val="22"/>
                                      <w:szCs w:val="22"/>
                                    </w:rPr>
                                    <w:t>0.7715</w:t>
                                  </w:r>
                                </w:p>
                              </w:tc>
                              <w:tc>
                                <w:tcPr>
                                  <w:tcW w:w="990" w:type="dxa"/>
                                  <w:vAlign w:val="bottom"/>
                                </w:tcPr>
                                <w:p w14:paraId="567E9CB9" w14:textId="06D63CE4" w:rsidR="001973A2" w:rsidRDefault="001973A2" w:rsidP="00EC4EA1">
                                  <w:pPr>
                                    <w:pStyle w:val="Nidungvnbn"/>
                                    <w:ind w:firstLine="0"/>
                                    <w:jc w:val="right"/>
                                  </w:pPr>
                                  <w:r>
                                    <w:rPr>
                                      <w:color w:val="000000"/>
                                      <w:sz w:val="22"/>
                                      <w:szCs w:val="22"/>
                                    </w:rPr>
                                    <w:t>0.7717</w:t>
                                  </w:r>
                                </w:p>
                              </w:tc>
                              <w:tc>
                                <w:tcPr>
                                  <w:tcW w:w="990" w:type="dxa"/>
                                  <w:vAlign w:val="bottom"/>
                                </w:tcPr>
                                <w:p w14:paraId="524F4065" w14:textId="63EAAF8C" w:rsidR="001973A2" w:rsidRDefault="001973A2" w:rsidP="00EC4EA1">
                                  <w:pPr>
                                    <w:pStyle w:val="Nidungvnbn"/>
                                    <w:ind w:firstLine="0"/>
                                    <w:jc w:val="right"/>
                                  </w:pPr>
                                  <w:r>
                                    <w:rPr>
                                      <w:color w:val="000000"/>
                                      <w:sz w:val="22"/>
                                      <w:szCs w:val="22"/>
                                    </w:rPr>
                                    <w:t>0.7534</w:t>
                                  </w:r>
                                </w:p>
                              </w:tc>
                              <w:tc>
                                <w:tcPr>
                                  <w:tcW w:w="985" w:type="dxa"/>
                                  <w:vAlign w:val="bottom"/>
                                </w:tcPr>
                                <w:p w14:paraId="45663EB4" w14:textId="3D5D7AF5" w:rsidR="001973A2" w:rsidRDefault="001973A2" w:rsidP="00EC4EA1">
                                  <w:pPr>
                                    <w:pStyle w:val="Nidungvnbn"/>
                                    <w:ind w:firstLine="0"/>
                                    <w:jc w:val="right"/>
                                  </w:pPr>
                                  <w:r>
                                    <w:rPr>
                                      <w:color w:val="000000"/>
                                      <w:sz w:val="22"/>
                                      <w:szCs w:val="22"/>
                                    </w:rPr>
                                    <w:t>589.5</w:t>
                                  </w:r>
                                </w:p>
                              </w:tc>
                            </w:tr>
                            <w:tr w:rsidR="001973A2" w14:paraId="4F21D29F" w14:textId="77777777" w:rsidTr="00F62558">
                              <w:trPr>
                                <w:trHeight w:val="379"/>
                              </w:trPr>
                              <w:tc>
                                <w:tcPr>
                                  <w:tcW w:w="1080" w:type="dxa"/>
                                  <w:vMerge/>
                                </w:tcPr>
                                <w:p w14:paraId="3433C04A" w14:textId="77777777" w:rsidR="001973A2" w:rsidRDefault="001973A2" w:rsidP="00EC4EA1">
                                  <w:pPr>
                                    <w:pStyle w:val="Nidungvnbn"/>
                                    <w:ind w:firstLine="0"/>
                                    <w:jc w:val="left"/>
                                    <w:rPr>
                                      <w:b/>
                                    </w:rPr>
                                  </w:pPr>
                                </w:p>
                              </w:tc>
                              <w:tc>
                                <w:tcPr>
                                  <w:tcW w:w="3150" w:type="dxa"/>
                                  <w:vAlign w:val="bottom"/>
                                </w:tcPr>
                                <w:p w14:paraId="4064972C" w14:textId="222DFCB7" w:rsidR="001973A2" w:rsidRDefault="001973A2" w:rsidP="00EC4EA1">
                                  <w:pPr>
                                    <w:pStyle w:val="Nidungvnbn"/>
                                    <w:ind w:firstLine="0"/>
                                    <w:jc w:val="left"/>
                                    <w:rPr>
                                      <w:b/>
                                    </w:rPr>
                                  </w:pPr>
                                  <w:r>
                                    <w:rPr>
                                      <w:color w:val="000000"/>
                                      <w:sz w:val="22"/>
                                      <w:szCs w:val="22"/>
                                    </w:rPr>
                                    <w:t>DistalPhalanxTW</w:t>
                                  </w:r>
                                </w:p>
                              </w:tc>
                              <w:tc>
                                <w:tcPr>
                                  <w:tcW w:w="990" w:type="dxa"/>
                                  <w:vAlign w:val="bottom"/>
                                </w:tcPr>
                                <w:p w14:paraId="6E0846FA" w14:textId="5944CF19" w:rsidR="001973A2" w:rsidRDefault="001973A2" w:rsidP="00EC4EA1">
                                  <w:pPr>
                                    <w:pStyle w:val="Nidungvnbn"/>
                                    <w:ind w:firstLine="0"/>
                                    <w:jc w:val="right"/>
                                  </w:pPr>
                                  <w:r>
                                    <w:rPr>
                                      <w:color w:val="000000"/>
                                      <w:sz w:val="22"/>
                                      <w:szCs w:val="22"/>
                                    </w:rPr>
                                    <w:t>0.5001</w:t>
                                  </w:r>
                                </w:p>
                              </w:tc>
                              <w:tc>
                                <w:tcPr>
                                  <w:tcW w:w="900" w:type="dxa"/>
                                  <w:vAlign w:val="bottom"/>
                                </w:tcPr>
                                <w:p w14:paraId="4E97D669" w14:textId="3FC9CB06" w:rsidR="001973A2" w:rsidRDefault="001973A2" w:rsidP="00EC4EA1">
                                  <w:pPr>
                                    <w:pStyle w:val="Nidungvnbn"/>
                                    <w:ind w:firstLine="0"/>
                                    <w:jc w:val="right"/>
                                  </w:pPr>
                                  <w:r>
                                    <w:rPr>
                                      <w:color w:val="000000"/>
                                      <w:sz w:val="22"/>
                                      <w:szCs w:val="22"/>
                                    </w:rPr>
                                    <w:t>0.6547</w:t>
                                  </w:r>
                                </w:p>
                              </w:tc>
                              <w:tc>
                                <w:tcPr>
                                  <w:tcW w:w="990" w:type="dxa"/>
                                  <w:vAlign w:val="bottom"/>
                                </w:tcPr>
                                <w:p w14:paraId="32096212" w14:textId="3B7E6FF5" w:rsidR="001973A2" w:rsidRDefault="001973A2" w:rsidP="00EC4EA1">
                                  <w:pPr>
                                    <w:pStyle w:val="Nidungvnbn"/>
                                    <w:ind w:firstLine="0"/>
                                    <w:jc w:val="right"/>
                                  </w:pPr>
                                  <w:r>
                                    <w:rPr>
                                      <w:color w:val="000000"/>
                                      <w:sz w:val="22"/>
                                      <w:szCs w:val="22"/>
                                    </w:rPr>
                                    <w:t>0.511</w:t>
                                  </w:r>
                                </w:p>
                              </w:tc>
                              <w:tc>
                                <w:tcPr>
                                  <w:tcW w:w="990" w:type="dxa"/>
                                  <w:vAlign w:val="bottom"/>
                                </w:tcPr>
                                <w:p w14:paraId="2D0423E8" w14:textId="7C99EE7B" w:rsidR="001973A2" w:rsidRDefault="001973A2" w:rsidP="00EC4EA1">
                                  <w:pPr>
                                    <w:pStyle w:val="Nidungvnbn"/>
                                    <w:ind w:firstLine="0"/>
                                    <w:jc w:val="right"/>
                                  </w:pPr>
                                  <w:r>
                                    <w:rPr>
                                      <w:color w:val="000000"/>
                                      <w:sz w:val="22"/>
                                      <w:szCs w:val="22"/>
                                    </w:rPr>
                                    <w:t>1112.4</w:t>
                                  </w:r>
                                </w:p>
                              </w:tc>
                              <w:tc>
                                <w:tcPr>
                                  <w:tcW w:w="990" w:type="dxa"/>
                                  <w:vAlign w:val="bottom"/>
                                </w:tcPr>
                                <w:p w14:paraId="12E24D2E" w14:textId="4642CE76" w:rsidR="001973A2" w:rsidRDefault="001973A2" w:rsidP="00EC4EA1">
                                  <w:pPr>
                                    <w:pStyle w:val="Nidungvnbn"/>
                                    <w:ind w:firstLine="0"/>
                                    <w:jc w:val="right"/>
                                  </w:pPr>
                                  <w:r>
                                    <w:rPr>
                                      <w:color w:val="000000"/>
                                      <w:sz w:val="22"/>
                                      <w:szCs w:val="22"/>
                                    </w:rPr>
                                    <w:t>0.5221</w:t>
                                  </w:r>
                                </w:p>
                              </w:tc>
                              <w:tc>
                                <w:tcPr>
                                  <w:tcW w:w="990" w:type="dxa"/>
                                  <w:vAlign w:val="bottom"/>
                                </w:tcPr>
                                <w:p w14:paraId="0EB7A5A5" w14:textId="0BF76D52" w:rsidR="001973A2" w:rsidRDefault="001973A2" w:rsidP="00EC4EA1">
                                  <w:pPr>
                                    <w:pStyle w:val="Nidungvnbn"/>
                                    <w:ind w:firstLine="0"/>
                                    <w:jc w:val="right"/>
                                  </w:pPr>
                                  <w:r>
                                    <w:rPr>
                                      <w:color w:val="000000"/>
                                      <w:sz w:val="22"/>
                                      <w:szCs w:val="22"/>
                                    </w:rPr>
                                    <w:t>0.6835</w:t>
                                  </w:r>
                                </w:p>
                              </w:tc>
                              <w:tc>
                                <w:tcPr>
                                  <w:tcW w:w="990" w:type="dxa"/>
                                  <w:vAlign w:val="bottom"/>
                                </w:tcPr>
                                <w:p w14:paraId="365A6CCE" w14:textId="2E299E35" w:rsidR="001973A2" w:rsidRDefault="001973A2" w:rsidP="00EC4EA1">
                                  <w:pPr>
                                    <w:pStyle w:val="Nidungvnbn"/>
                                    <w:ind w:firstLine="0"/>
                                    <w:jc w:val="right"/>
                                  </w:pPr>
                                  <w:r>
                                    <w:rPr>
                                      <w:color w:val="000000"/>
                                      <w:sz w:val="22"/>
                                      <w:szCs w:val="22"/>
                                    </w:rPr>
                                    <w:t>0.5327</w:t>
                                  </w:r>
                                </w:p>
                              </w:tc>
                              <w:tc>
                                <w:tcPr>
                                  <w:tcW w:w="985" w:type="dxa"/>
                                  <w:vAlign w:val="bottom"/>
                                </w:tcPr>
                                <w:p w14:paraId="460CE7B6" w14:textId="0DA732AB" w:rsidR="001973A2" w:rsidRDefault="001973A2" w:rsidP="00EC4EA1">
                                  <w:pPr>
                                    <w:pStyle w:val="Nidungvnbn"/>
                                    <w:ind w:firstLine="0"/>
                                    <w:jc w:val="right"/>
                                  </w:pPr>
                                  <w:r>
                                    <w:rPr>
                                      <w:color w:val="000000"/>
                                      <w:sz w:val="22"/>
                                      <w:szCs w:val="22"/>
                                    </w:rPr>
                                    <w:t>474.1</w:t>
                                  </w:r>
                                </w:p>
                              </w:tc>
                            </w:tr>
                            <w:tr w:rsidR="001973A2" w14:paraId="1DCD8740" w14:textId="77777777" w:rsidTr="00F62558">
                              <w:trPr>
                                <w:trHeight w:val="379"/>
                              </w:trPr>
                              <w:tc>
                                <w:tcPr>
                                  <w:tcW w:w="1080" w:type="dxa"/>
                                  <w:vMerge/>
                                </w:tcPr>
                                <w:p w14:paraId="5F99F7E6" w14:textId="77777777" w:rsidR="001973A2" w:rsidRDefault="001973A2" w:rsidP="00EC4EA1">
                                  <w:pPr>
                                    <w:pStyle w:val="Nidungvnbn"/>
                                    <w:ind w:firstLine="0"/>
                                    <w:jc w:val="left"/>
                                    <w:rPr>
                                      <w:b/>
                                    </w:rPr>
                                  </w:pPr>
                                </w:p>
                              </w:tc>
                              <w:tc>
                                <w:tcPr>
                                  <w:tcW w:w="3150" w:type="dxa"/>
                                  <w:vAlign w:val="bottom"/>
                                </w:tcPr>
                                <w:p w14:paraId="30C8201A" w14:textId="385ED4C7" w:rsidR="001973A2" w:rsidRDefault="001973A2" w:rsidP="00EC4EA1">
                                  <w:pPr>
                                    <w:pStyle w:val="Nidungvnbn"/>
                                    <w:ind w:firstLine="0"/>
                                    <w:jc w:val="left"/>
                                    <w:rPr>
                                      <w:b/>
                                    </w:rPr>
                                  </w:pPr>
                                  <w:r>
                                    <w:rPr>
                                      <w:color w:val="000000"/>
                                      <w:sz w:val="22"/>
                                      <w:szCs w:val="22"/>
                                    </w:rPr>
                                    <w:t>Earthquakes</w:t>
                                  </w:r>
                                </w:p>
                              </w:tc>
                              <w:tc>
                                <w:tcPr>
                                  <w:tcW w:w="990" w:type="dxa"/>
                                  <w:vAlign w:val="bottom"/>
                                </w:tcPr>
                                <w:p w14:paraId="08844E5B" w14:textId="2915A5F2" w:rsidR="001973A2" w:rsidRDefault="001973A2" w:rsidP="00EC4EA1">
                                  <w:pPr>
                                    <w:pStyle w:val="Nidungvnbn"/>
                                    <w:ind w:firstLine="0"/>
                                    <w:jc w:val="right"/>
                                  </w:pPr>
                                  <w:r>
                                    <w:rPr>
                                      <w:color w:val="000000"/>
                                      <w:sz w:val="22"/>
                                      <w:szCs w:val="22"/>
                                    </w:rPr>
                                    <w:t>0.4534</w:t>
                                  </w:r>
                                </w:p>
                              </w:tc>
                              <w:tc>
                                <w:tcPr>
                                  <w:tcW w:w="900" w:type="dxa"/>
                                  <w:vAlign w:val="bottom"/>
                                </w:tcPr>
                                <w:p w14:paraId="56BEA26B" w14:textId="3E8BEB9D" w:rsidR="001973A2" w:rsidRDefault="001973A2" w:rsidP="00EC4EA1">
                                  <w:pPr>
                                    <w:pStyle w:val="Nidungvnbn"/>
                                    <w:ind w:firstLine="0"/>
                                    <w:jc w:val="right"/>
                                  </w:pPr>
                                  <w:r>
                                    <w:rPr>
                                      <w:color w:val="000000"/>
                                      <w:sz w:val="22"/>
                                      <w:szCs w:val="22"/>
                                    </w:rPr>
                                    <w:t>0.6906</w:t>
                                  </w:r>
                                </w:p>
                              </w:tc>
                              <w:tc>
                                <w:tcPr>
                                  <w:tcW w:w="990" w:type="dxa"/>
                                  <w:vAlign w:val="bottom"/>
                                </w:tcPr>
                                <w:p w14:paraId="6A69C6E6" w14:textId="18DAB071" w:rsidR="001973A2" w:rsidRDefault="001973A2" w:rsidP="00EC4EA1">
                                  <w:pPr>
                                    <w:pStyle w:val="Nidungvnbn"/>
                                    <w:ind w:firstLine="0"/>
                                    <w:jc w:val="right"/>
                                  </w:pPr>
                                  <w:r>
                                    <w:rPr>
                                      <w:color w:val="000000"/>
                                      <w:sz w:val="22"/>
                                      <w:szCs w:val="22"/>
                                    </w:rPr>
                                    <w:t>0.4805</w:t>
                                  </w:r>
                                </w:p>
                              </w:tc>
                              <w:tc>
                                <w:tcPr>
                                  <w:tcW w:w="990" w:type="dxa"/>
                                  <w:vAlign w:val="bottom"/>
                                </w:tcPr>
                                <w:p w14:paraId="77005233" w14:textId="18AFA0B1" w:rsidR="001973A2" w:rsidRDefault="001973A2" w:rsidP="00EC4EA1">
                                  <w:pPr>
                                    <w:pStyle w:val="Nidungvnbn"/>
                                    <w:ind w:firstLine="0"/>
                                    <w:jc w:val="right"/>
                                  </w:pPr>
                                  <w:r>
                                    <w:rPr>
                                      <w:color w:val="000000"/>
                                      <w:sz w:val="22"/>
                                      <w:szCs w:val="22"/>
                                    </w:rPr>
                                    <w:t>811.3</w:t>
                                  </w:r>
                                </w:p>
                              </w:tc>
                              <w:tc>
                                <w:tcPr>
                                  <w:tcW w:w="990" w:type="dxa"/>
                                  <w:vAlign w:val="bottom"/>
                                </w:tcPr>
                                <w:p w14:paraId="625E56E7" w14:textId="624F94AC" w:rsidR="001973A2" w:rsidRDefault="001973A2" w:rsidP="00EC4EA1">
                                  <w:pPr>
                                    <w:pStyle w:val="Nidungvnbn"/>
                                    <w:ind w:firstLine="0"/>
                                    <w:jc w:val="right"/>
                                  </w:pPr>
                                  <w:r>
                                    <w:rPr>
                                      <w:color w:val="000000"/>
                                      <w:sz w:val="22"/>
                                      <w:szCs w:val="22"/>
                                    </w:rPr>
                                    <w:t>0.5831</w:t>
                                  </w:r>
                                </w:p>
                              </w:tc>
                              <w:tc>
                                <w:tcPr>
                                  <w:tcW w:w="990" w:type="dxa"/>
                                  <w:vAlign w:val="bottom"/>
                                </w:tcPr>
                                <w:p w14:paraId="5838B6CE" w14:textId="2207806C" w:rsidR="001973A2" w:rsidRDefault="001973A2" w:rsidP="00EC4EA1">
                                  <w:pPr>
                                    <w:pStyle w:val="Nidungvnbn"/>
                                    <w:ind w:firstLine="0"/>
                                    <w:jc w:val="right"/>
                                  </w:pPr>
                                  <w:r>
                                    <w:rPr>
                                      <w:color w:val="000000"/>
                                      <w:sz w:val="22"/>
                                      <w:szCs w:val="22"/>
                                    </w:rPr>
                                    <w:t>0.7266</w:t>
                                  </w:r>
                                </w:p>
                              </w:tc>
                              <w:tc>
                                <w:tcPr>
                                  <w:tcW w:w="990" w:type="dxa"/>
                                  <w:vAlign w:val="bottom"/>
                                </w:tcPr>
                                <w:p w14:paraId="12C9E357" w14:textId="14D68554" w:rsidR="001973A2" w:rsidRDefault="001973A2" w:rsidP="00EC4EA1">
                                  <w:pPr>
                                    <w:pStyle w:val="Nidungvnbn"/>
                                    <w:ind w:firstLine="0"/>
                                    <w:jc w:val="right"/>
                                  </w:pPr>
                                  <w:r>
                                    <w:rPr>
                                      <w:color w:val="000000"/>
                                      <w:sz w:val="22"/>
                                      <w:szCs w:val="22"/>
                                    </w:rPr>
                                    <w:t>0.5424</w:t>
                                  </w:r>
                                </w:p>
                              </w:tc>
                              <w:tc>
                                <w:tcPr>
                                  <w:tcW w:w="985" w:type="dxa"/>
                                  <w:vAlign w:val="bottom"/>
                                </w:tcPr>
                                <w:p w14:paraId="662346A9" w14:textId="04C5B60B" w:rsidR="001973A2" w:rsidRDefault="001973A2" w:rsidP="00EC4EA1">
                                  <w:pPr>
                                    <w:pStyle w:val="Nidungvnbn"/>
                                    <w:ind w:firstLine="0"/>
                                    <w:jc w:val="right"/>
                                  </w:pPr>
                                  <w:r>
                                    <w:rPr>
                                      <w:color w:val="000000"/>
                                      <w:sz w:val="22"/>
                                      <w:szCs w:val="22"/>
                                    </w:rPr>
                                    <w:t>1306.5</w:t>
                                  </w:r>
                                </w:p>
                              </w:tc>
                            </w:tr>
                            <w:tr w:rsidR="001973A2" w14:paraId="60B796FA" w14:textId="77777777" w:rsidTr="00F62558">
                              <w:trPr>
                                <w:trHeight w:val="379"/>
                              </w:trPr>
                              <w:tc>
                                <w:tcPr>
                                  <w:tcW w:w="1080" w:type="dxa"/>
                                  <w:vMerge/>
                                </w:tcPr>
                                <w:p w14:paraId="70CA5A5E" w14:textId="77777777" w:rsidR="001973A2" w:rsidRDefault="001973A2" w:rsidP="00EC4EA1">
                                  <w:pPr>
                                    <w:pStyle w:val="Nidungvnbn"/>
                                    <w:ind w:firstLine="0"/>
                                    <w:jc w:val="left"/>
                                    <w:rPr>
                                      <w:b/>
                                    </w:rPr>
                                  </w:pPr>
                                </w:p>
                              </w:tc>
                              <w:tc>
                                <w:tcPr>
                                  <w:tcW w:w="3150" w:type="dxa"/>
                                  <w:vAlign w:val="bottom"/>
                                </w:tcPr>
                                <w:p w14:paraId="1DF9CA3A" w14:textId="24B45E46" w:rsidR="001973A2" w:rsidRDefault="001973A2" w:rsidP="00EC4EA1">
                                  <w:pPr>
                                    <w:pStyle w:val="Nidungvnbn"/>
                                    <w:ind w:firstLine="0"/>
                                    <w:jc w:val="left"/>
                                    <w:rPr>
                                      <w:b/>
                                    </w:rPr>
                                  </w:pPr>
                                  <w:r>
                                    <w:rPr>
                                      <w:color w:val="000000"/>
                                      <w:sz w:val="22"/>
                                      <w:szCs w:val="22"/>
                                    </w:rPr>
                                    <w:t>ECG200</w:t>
                                  </w:r>
                                </w:p>
                              </w:tc>
                              <w:tc>
                                <w:tcPr>
                                  <w:tcW w:w="990" w:type="dxa"/>
                                  <w:vAlign w:val="bottom"/>
                                </w:tcPr>
                                <w:p w14:paraId="12CFD323" w14:textId="36917135" w:rsidR="001973A2" w:rsidRDefault="001973A2" w:rsidP="00EC4EA1">
                                  <w:pPr>
                                    <w:pStyle w:val="Nidungvnbn"/>
                                    <w:ind w:firstLine="0"/>
                                    <w:jc w:val="right"/>
                                  </w:pPr>
                                  <w:r>
                                    <w:rPr>
                                      <w:color w:val="000000"/>
                                      <w:sz w:val="22"/>
                                      <w:szCs w:val="22"/>
                                    </w:rPr>
                                    <w:t>0.8936</w:t>
                                  </w:r>
                                </w:p>
                              </w:tc>
                              <w:tc>
                                <w:tcPr>
                                  <w:tcW w:w="900" w:type="dxa"/>
                                  <w:vAlign w:val="bottom"/>
                                </w:tcPr>
                                <w:p w14:paraId="49E3A4CE" w14:textId="04B0C690" w:rsidR="001973A2" w:rsidRDefault="001973A2" w:rsidP="00EC4EA1">
                                  <w:pPr>
                                    <w:pStyle w:val="Nidungvnbn"/>
                                    <w:ind w:firstLine="0"/>
                                    <w:jc w:val="right"/>
                                  </w:pPr>
                                  <w:r>
                                    <w:rPr>
                                      <w:color w:val="000000"/>
                                      <w:sz w:val="22"/>
                                      <w:szCs w:val="22"/>
                                    </w:rPr>
                                    <w:t>0.89</w:t>
                                  </w:r>
                                </w:p>
                              </w:tc>
                              <w:tc>
                                <w:tcPr>
                                  <w:tcW w:w="990" w:type="dxa"/>
                                  <w:vAlign w:val="bottom"/>
                                </w:tcPr>
                                <w:p w14:paraId="3D364A6D" w14:textId="0CBE40A8" w:rsidR="001973A2" w:rsidRDefault="001973A2" w:rsidP="00EC4EA1">
                                  <w:pPr>
                                    <w:pStyle w:val="Nidungvnbn"/>
                                    <w:ind w:firstLine="0"/>
                                    <w:jc w:val="right"/>
                                  </w:pPr>
                                  <w:r>
                                    <w:rPr>
                                      <w:color w:val="000000"/>
                                      <w:sz w:val="22"/>
                                      <w:szCs w:val="22"/>
                                    </w:rPr>
                                    <w:t>0.8655</w:t>
                                  </w:r>
                                </w:p>
                              </w:tc>
                              <w:tc>
                                <w:tcPr>
                                  <w:tcW w:w="990" w:type="dxa"/>
                                  <w:vAlign w:val="bottom"/>
                                </w:tcPr>
                                <w:p w14:paraId="66D21E66" w14:textId="79C3254D" w:rsidR="001973A2" w:rsidRDefault="001973A2" w:rsidP="00EC4EA1">
                                  <w:pPr>
                                    <w:pStyle w:val="Nidungvnbn"/>
                                    <w:ind w:firstLine="0"/>
                                    <w:jc w:val="right"/>
                                  </w:pPr>
                                  <w:r>
                                    <w:rPr>
                                      <w:color w:val="000000"/>
                                      <w:sz w:val="22"/>
                                      <w:szCs w:val="22"/>
                                    </w:rPr>
                                    <w:t>699.7</w:t>
                                  </w:r>
                                </w:p>
                              </w:tc>
                              <w:tc>
                                <w:tcPr>
                                  <w:tcW w:w="990" w:type="dxa"/>
                                  <w:vAlign w:val="bottom"/>
                                </w:tcPr>
                                <w:p w14:paraId="25E510FD" w14:textId="2FE58543" w:rsidR="001973A2" w:rsidRDefault="001973A2" w:rsidP="00EC4EA1">
                                  <w:pPr>
                                    <w:pStyle w:val="Nidungvnbn"/>
                                    <w:ind w:firstLine="0"/>
                                    <w:jc w:val="right"/>
                                  </w:pPr>
                                  <w:r>
                                    <w:rPr>
                                      <w:color w:val="000000"/>
                                      <w:sz w:val="22"/>
                                      <w:szCs w:val="22"/>
                                    </w:rPr>
                                    <w:t>0.8097</w:t>
                                  </w:r>
                                </w:p>
                              </w:tc>
                              <w:tc>
                                <w:tcPr>
                                  <w:tcW w:w="990" w:type="dxa"/>
                                  <w:vAlign w:val="bottom"/>
                                </w:tcPr>
                                <w:p w14:paraId="5FC97CE5" w14:textId="133616D6" w:rsidR="001973A2" w:rsidRDefault="001973A2" w:rsidP="00EC4EA1">
                                  <w:pPr>
                                    <w:pStyle w:val="Nidungvnbn"/>
                                    <w:ind w:firstLine="0"/>
                                    <w:jc w:val="right"/>
                                  </w:pPr>
                                  <w:r>
                                    <w:rPr>
                                      <w:color w:val="000000"/>
                                      <w:sz w:val="22"/>
                                      <w:szCs w:val="22"/>
                                    </w:rPr>
                                    <w:t>0.82</w:t>
                                  </w:r>
                                </w:p>
                              </w:tc>
                              <w:tc>
                                <w:tcPr>
                                  <w:tcW w:w="990" w:type="dxa"/>
                                  <w:vAlign w:val="bottom"/>
                                </w:tcPr>
                                <w:p w14:paraId="4FC945DE" w14:textId="1D16CBC3" w:rsidR="001973A2" w:rsidRDefault="001973A2" w:rsidP="00EC4EA1">
                                  <w:pPr>
                                    <w:pStyle w:val="Nidungvnbn"/>
                                    <w:ind w:firstLine="0"/>
                                    <w:jc w:val="right"/>
                                  </w:pPr>
                                  <w:r>
                                    <w:rPr>
                                      <w:color w:val="000000"/>
                                      <w:sz w:val="22"/>
                                      <w:szCs w:val="22"/>
                                    </w:rPr>
                                    <w:t>0.7925</w:t>
                                  </w:r>
                                </w:p>
                              </w:tc>
                              <w:tc>
                                <w:tcPr>
                                  <w:tcW w:w="985" w:type="dxa"/>
                                  <w:vAlign w:val="bottom"/>
                                </w:tcPr>
                                <w:p w14:paraId="778A25F8" w14:textId="0E93BE47" w:rsidR="001973A2" w:rsidRDefault="001973A2" w:rsidP="00EC4EA1">
                                  <w:pPr>
                                    <w:pStyle w:val="Nidungvnbn"/>
                                    <w:ind w:firstLine="0"/>
                                    <w:jc w:val="right"/>
                                  </w:pPr>
                                  <w:r>
                                    <w:rPr>
                                      <w:color w:val="000000"/>
                                      <w:sz w:val="22"/>
                                      <w:szCs w:val="22"/>
                                    </w:rPr>
                                    <w:t>306</w:t>
                                  </w:r>
                                </w:p>
                              </w:tc>
                            </w:tr>
                            <w:tr w:rsidR="001973A2" w14:paraId="7D0A17FF" w14:textId="77777777" w:rsidTr="00F62558">
                              <w:trPr>
                                <w:trHeight w:val="379"/>
                              </w:trPr>
                              <w:tc>
                                <w:tcPr>
                                  <w:tcW w:w="1080" w:type="dxa"/>
                                  <w:vMerge/>
                                </w:tcPr>
                                <w:p w14:paraId="7E27E728" w14:textId="77777777" w:rsidR="001973A2" w:rsidRDefault="001973A2" w:rsidP="00EC4EA1">
                                  <w:pPr>
                                    <w:pStyle w:val="Nidungvnbn"/>
                                    <w:ind w:firstLine="0"/>
                                    <w:jc w:val="left"/>
                                    <w:rPr>
                                      <w:b/>
                                    </w:rPr>
                                  </w:pPr>
                                </w:p>
                              </w:tc>
                              <w:tc>
                                <w:tcPr>
                                  <w:tcW w:w="3150" w:type="dxa"/>
                                  <w:vAlign w:val="bottom"/>
                                </w:tcPr>
                                <w:p w14:paraId="5BDBF0C7" w14:textId="4E7AE49F" w:rsidR="001973A2" w:rsidRDefault="001973A2" w:rsidP="00EC4EA1">
                                  <w:pPr>
                                    <w:pStyle w:val="Nidungvnbn"/>
                                    <w:ind w:firstLine="0"/>
                                    <w:jc w:val="left"/>
                                    <w:rPr>
                                      <w:b/>
                                    </w:rPr>
                                  </w:pPr>
                                  <w:r>
                                    <w:rPr>
                                      <w:color w:val="000000"/>
                                      <w:sz w:val="22"/>
                                      <w:szCs w:val="22"/>
                                    </w:rPr>
                                    <w:t>ECG5000</w:t>
                                  </w:r>
                                </w:p>
                              </w:tc>
                              <w:tc>
                                <w:tcPr>
                                  <w:tcW w:w="990" w:type="dxa"/>
                                  <w:vAlign w:val="bottom"/>
                                </w:tcPr>
                                <w:p w14:paraId="1FB0D6E4" w14:textId="5BA18618" w:rsidR="001973A2" w:rsidRDefault="001973A2" w:rsidP="00EC4EA1">
                                  <w:pPr>
                                    <w:pStyle w:val="Nidungvnbn"/>
                                    <w:ind w:firstLine="0"/>
                                    <w:jc w:val="right"/>
                                  </w:pPr>
                                  <w:r>
                                    <w:rPr>
                                      <w:color w:val="000000"/>
                                      <w:sz w:val="22"/>
                                      <w:szCs w:val="22"/>
                                    </w:rPr>
                                    <w:t>0.6766</w:t>
                                  </w:r>
                                </w:p>
                              </w:tc>
                              <w:tc>
                                <w:tcPr>
                                  <w:tcW w:w="900" w:type="dxa"/>
                                  <w:vAlign w:val="bottom"/>
                                </w:tcPr>
                                <w:p w14:paraId="5E309F13" w14:textId="5EA23ADB" w:rsidR="001973A2" w:rsidRDefault="001973A2" w:rsidP="00EC4EA1">
                                  <w:pPr>
                                    <w:pStyle w:val="Nidungvnbn"/>
                                    <w:ind w:firstLine="0"/>
                                    <w:jc w:val="right"/>
                                  </w:pPr>
                                  <w:r>
                                    <w:rPr>
                                      <w:color w:val="000000"/>
                                      <w:sz w:val="22"/>
                                      <w:szCs w:val="22"/>
                                    </w:rPr>
                                    <w:t>0.9336</w:t>
                                  </w:r>
                                </w:p>
                              </w:tc>
                              <w:tc>
                                <w:tcPr>
                                  <w:tcW w:w="990" w:type="dxa"/>
                                  <w:vAlign w:val="bottom"/>
                                </w:tcPr>
                                <w:p w14:paraId="0A53893A" w14:textId="10B8D23B" w:rsidR="001973A2" w:rsidRDefault="001973A2" w:rsidP="00EC4EA1">
                                  <w:pPr>
                                    <w:pStyle w:val="Nidungvnbn"/>
                                    <w:ind w:firstLine="0"/>
                                    <w:jc w:val="right"/>
                                  </w:pPr>
                                  <w:r>
                                    <w:rPr>
                                      <w:color w:val="000000"/>
                                      <w:sz w:val="22"/>
                                      <w:szCs w:val="22"/>
                                    </w:rPr>
                                    <w:t>0.5751</w:t>
                                  </w:r>
                                </w:p>
                              </w:tc>
                              <w:tc>
                                <w:tcPr>
                                  <w:tcW w:w="990" w:type="dxa"/>
                                  <w:vAlign w:val="bottom"/>
                                </w:tcPr>
                                <w:p w14:paraId="41C42A12" w14:textId="1D65DFC7" w:rsidR="001973A2" w:rsidRDefault="001973A2" w:rsidP="00EC4EA1">
                                  <w:pPr>
                                    <w:pStyle w:val="Nidungvnbn"/>
                                    <w:ind w:firstLine="0"/>
                                    <w:jc w:val="right"/>
                                  </w:pPr>
                                  <w:r>
                                    <w:rPr>
                                      <w:color w:val="000000"/>
                                      <w:sz w:val="22"/>
                                      <w:szCs w:val="22"/>
                                    </w:rPr>
                                    <w:t>4326</w:t>
                                  </w:r>
                                </w:p>
                              </w:tc>
                              <w:tc>
                                <w:tcPr>
                                  <w:tcW w:w="990" w:type="dxa"/>
                                  <w:vAlign w:val="bottom"/>
                                </w:tcPr>
                                <w:p w14:paraId="1D8ED0A1" w14:textId="54F75361" w:rsidR="001973A2" w:rsidRDefault="001973A2" w:rsidP="00EC4EA1">
                                  <w:pPr>
                                    <w:pStyle w:val="Nidungvnbn"/>
                                    <w:ind w:firstLine="0"/>
                                    <w:jc w:val="right"/>
                                  </w:pPr>
                                  <w:r>
                                    <w:rPr>
                                      <w:color w:val="000000"/>
                                      <w:sz w:val="22"/>
                                      <w:szCs w:val="22"/>
                                    </w:rPr>
                                    <w:t>0.6644</w:t>
                                  </w:r>
                                </w:p>
                              </w:tc>
                              <w:tc>
                                <w:tcPr>
                                  <w:tcW w:w="990" w:type="dxa"/>
                                  <w:vAlign w:val="bottom"/>
                                </w:tcPr>
                                <w:p w14:paraId="0AE66D09" w14:textId="2F4682D0" w:rsidR="001973A2" w:rsidRDefault="001973A2" w:rsidP="00EC4EA1">
                                  <w:pPr>
                                    <w:pStyle w:val="Nidungvnbn"/>
                                    <w:ind w:firstLine="0"/>
                                    <w:jc w:val="right"/>
                                  </w:pPr>
                                  <w:r>
                                    <w:rPr>
                                      <w:color w:val="000000"/>
                                      <w:sz w:val="22"/>
                                      <w:szCs w:val="22"/>
                                    </w:rPr>
                                    <w:t>0.9391</w:t>
                                  </w:r>
                                </w:p>
                              </w:tc>
                              <w:tc>
                                <w:tcPr>
                                  <w:tcW w:w="990" w:type="dxa"/>
                                  <w:vAlign w:val="bottom"/>
                                </w:tcPr>
                                <w:p w14:paraId="44F19CC1" w14:textId="3F151F7C" w:rsidR="001973A2" w:rsidRDefault="001973A2" w:rsidP="00EC4EA1">
                                  <w:pPr>
                                    <w:pStyle w:val="Nidungvnbn"/>
                                    <w:ind w:firstLine="0"/>
                                    <w:jc w:val="right"/>
                                  </w:pPr>
                                  <w:r>
                                    <w:rPr>
                                      <w:color w:val="000000"/>
                                      <w:sz w:val="22"/>
                                      <w:szCs w:val="22"/>
                                    </w:rPr>
                                    <w:t>0.5421</w:t>
                                  </w:r>
                                </w:p>
                              </w:tc>
                              <w:tc>
                                <w:tcPr>
                                  <w:tcW w:w="985" w:type="dxa"/>
                                  <w:vAlign w:val="bottom"/>
                                </w:tcPr>
                                <w:p w14:paraId="04177195" w14:textId="28659B2F" w:rsidR="001973A2" w:rsidRDefault="001973A2" w:rsidP="00EC4EA1">
                                  <w:pPr>
                                    <w:pStyle w:val="Nidungvnbn"/>
                                    <w:ind w:firstLine="0"/>
                                    <w:jc w:val="right"/>
                                  </w:pPr>
                                  <w:r>
                                    <w:rPr>
                                      <w:color w:val="000000"/>
                                      <w:sz w:val="22"/>
                                      <w:szCs w:val="22"/>
                                    </w:rPr>
                                    <w:t>791.8</w:t>
                                  </w:r>
                                </w:p>
                              </w:tc>
                            </w:tr>
                            <w:tr w:rsidR="001973A2" w14:paraId="5DB1470F" w14:textId="77777777" w:rsidTr="00F62558">
                              <w:trPr>
                                <w:trHeight w:val="379"/>
                              </w:trPr>
                              <w:tc>
                                <w:tcPr>
                                  <w:tcW w:w="1080" w:type="dxa"/>
                                  <w:vMerge/>
                                </w:tcPr>
                                <w:p w14:paraId="0747845B" w14:textId="77777777" w:rsidR="001973A2" w:rsidRDefault="001973A2" w:rsidP="00616BDE">
                                  <w:pPr>
                                    <w:pStyle w:val="Nidungvnbn"/>
                                    <w:ind w:firstLine="0"/>
                                    <w:jc w:val="left"/>
                                    <w:rPr>
                                      <w:b/>
                                    </w:rPr>
                                  </w:pPr>
                                </w:p>
                              </w:tc>
                              <w:tc>
                                <w:tcPr>
                                  <w:tcW w:w="3150" w:type="dxa"/>
                                  <w:vAlign w:val="bottom"/>
                                </w:tcPr>
                                <w:p w14:paraId="5DAD4E21" w14:textId="68468D90" w:rsidR="001973A2" w:rsidRDefault="001973A2" w:rsidP="00616BDE">
                                  <w:pPr>
                                    <w:pStyle w:val="Nidungvnbn"/>
                                    <w:ind w:firstLine="0"/>
                                    <w:jc w:val="left"/>
                                    <w:rPr>
                                      <w:b/>
                                    </w:rPr>
                                  </w:pPr>
                                  <w:r>
                                    <w:rPr>
                                      <w:color w:val="000000"/>
                                      <w:sz w:val="22"/>
                                      <w:szCs w:val="22"/>
                                    </w:rPr>
                                    <w:t>ECGFiveDays</w:t>
                                  </w:r>
                                </w:p>
                              </w:tc>
                              <w:tc>
                                <w:tcPr>
                                  <w:tcW w:w="990" w:type="dxa"/>
                                  <w:vAlign w:val="bottom"/>
                                </w:tcPr>
                                <w:p w14:paraId="5C9B353B" w14:textId="75B1B6F5" w:rsidR="001973A2" w:rsidRDefault="001973A2" w:rsidP="00616BDE">
                                  <w:pPr>
                                    <w:pStyle w:val="Nidungvnbn"/>
                                    <w:ind w:firstLine="0"/>
                                    <w:jc w:val="right"/>
                                  </w:pPr>
                                  <w:r>
                                    <w:rPr>
                                      <w:color w:val="000000"/>
                                      <w:sz w:val="22"/>
                                      <w:szCs w:val="22"/>
                                    </w:rPr>
                                    <w:t>0.9931</w:t>
                                  </w:r>
                                </w:p>
                              </w:tc>
                              <w:tc>
                                <w:tcPr>
                                  <w:tcW w:w="900" w:type="dxa"/>
                                  <w:vAlign w:val="bottom"/>
                                </w:tcPr>
                                <w:p w14:paraId="49561231" w14:textId="3DC4D98D" w:rsidR="001973A2" w:rsidRDefault="001973A2" w:rsidP="00616BDE">
                                  <w:pPr>
                                    <w:pStyle w:val="Nidungvnbn"/>
                                    <w:ind w:firstLine="0"/>
                                    <w:jc w:val="right"/>
                                  </w:pPr>
                                  <w:r>
                                    <w:rPr>
                                      <w:color w:val="000000"/>
                                      <w:sz w:val="22"/>
                                      <w:szCs w:val="22"/>
                                    </w:rPr>
                                    <w:t>0.993</w:t>
                                  </w:r>
                                </w:p>
                              </w:tc>
                              <w:tc>
                                <w:tcPr>
                                  <w:tcW w:w="990" w:type="dxa"/>
                                  <w:vAlign w:val="bottom"/>
                                </w:tcPr>
                                <w:p w14:paraId="0604C203" w14:textId="43DADC80" w:rsidR="001973A2" w:rsidRDefault="001973A2" w:rsidP="00616BDE">
                                  <w:pPr>
                                    <w:pStyle w:val="Nidungvnbn"/>
                                    <w:ind w:firstLine="0"/>
                                    <w:jc w:val="right"/>
                                  </w:pPr>
                                  <w:r>
                                    <w:rPr>
                                      <w:color w:val="000000"/>
                                      <w:sz w:val="22"/>
                                      <w:szCs w:val="22"/>
                                    </w:rPr>
                                    <w:t>0.9931</w:t>
                                  </w:r>
                                </w:p>
                              </w:tc>
                              <w:tc>
                                <w:tcPr>
                                  <w:tcW w:w="990" w:type="dxa"/>
                                  <w:vAlign w:val="bottom"/>
                                </w:tcPr>
                                <w:p w14:paraId="7F93A941" w14:textId="3E49F204" w:rsidR="001973A2" w:rsidRDefault="001973A2" w:rsidP="00616BDE">
                                  <w:pPr>
                                    <w:pStyle w:val="Nidungvnbn"/>
                                    <w:ind w:firstLine="0"/>
                                    <w:jc w:val="right"/>
                                  </w:pPr>
                                  <w:r>
                                    <w:rPr>
                                      <w:color w:val="000000"/>
                                      <w:sz w:val="22"/>
                                      <w:szCs w:val="22"/>
                                    </w:rPr>
                                    <w:t>3405.4</w:t>
                                  </w:r>
                                </w:p>
                              </w:tc>
                              <w:tc>
                                <w:tcPr>
                                  <w:tcW w:w="990" w:type="dxa"/>
                                  <w:vAlign w:val="bottom"/>
                                </w:tcPr>
                                <w:p w14:paraId="5ED11D58" w14:textId="2BB65D47" w:rsidR="001973A2" w:rsidRDefault="001973A2" w:rsidP="00616BDE">
                                  <w:pPr>
                                    <w:pStyle w:val="Nidungvnbn"/>
                                    <w:ind w:firstLine="0"/>
                                    <w:jc w:val="right"/>
                                  </w:pPr>
                                  <w:r>
                                    <w:rPr>
                                      <w:color w:val="000000"/>
                                      <w:sz w:val="22"/>
                                      <w:szCs w:val="22"/>
                                    </w:rPr>
                                    <w:t>0.9931</w:t>
                                  </w:r>
                                </w:p>
                              </w:tc>
                              <w:tc>
                                <w:tcPr>
                                  <w:tcW w:w="990" w:type="dxa"/>
                                  <w:vAlign w:val="bottom"/>
                                </w:tcPr>
                                <w:p w14:paraId="175FA731" w14:textId="0E252E22" w:rsidR="001973A2" w:rsidRDefault="001973A2" w:rsidP="00616BDE">
                                  <w:pPr>
                                    <w:pStyle w:val="Nidungvnbn"/>
                                    <w:ind w:firstLine="0"/>
                                    <w:jc w:val="right"/>
                                  </w:pPr>
                                  <w:r>
                                    <w:rPr>
                                      <w:color w:val="000000"/>
                                      <w:sz w:val="22"/>
                                      <w:szCs w:val="22"/>
                                    </w:rPr>
                                    <w:t>0.993</w:t>
                                  </w:r>
                                </w:p>
                              </w:tc>
                              <w:tc>
                                <w:tcPr>
                                  <w:tcW w:w="990" w:type="dxa"/>
                                  <w:vAlign w:val="bottom"/>
                                </w:tcPr>
                                <w:p w14:paraId="4B9DBDB2" w14:textId="436790D0" w:rsidR="001973A2" w:rsidRDefault="001973A2" w:rsidP="00616BDE">
                                  <w:pPr>
                                    <w:pStyle w:val="Nidungvnbn"/>
                                    <w:ind w:firstLine="0"/>
                                    <w:jc w:val="right"/>
                                  </w:pPr>
                                  <w:r>
                                    <w:rPr>
                                      <w:color w:val="000000"/>
                                      <w:sz w:val="22"/>
                                      <w:szCs w:val="22"/>
                                    </w:rPr>
                                    <w:t>0.9931</w:t>
                                  </w:r>
                                </w:p>
                              </w:tc>
                              <w:tc>
                                <w:tcPr>
                                  <w:tcW w:w="985" w:type="dxa"/>
                                  <w:vAlign w:val="bottom"/>
                                </w:tcPr>
                                <w:p w14:paraId="7D8326A8" w14:textId="772B59D2" w:rsidR="001973A2" w:rsidRDefault="001973A2" w:rsidP="00616BDE">
                                  <w:pPr>
                                    <w:pStyle w:val="Nidungvnbn"/>
                                    <w:ind w:firstLine="0"/>
                                    <w:jc w:val="right"/>
                                  </w:pPr>
                                  <w:r>
                                    <w:rPr>
                                      <w:color w:val="000000"/>
                                      <w:sz w:val="22"/>
                                      <w:szCs w:val="22"/>
                                    </w:rPr>
                                    <w:t>3405.4</w:t>
                                  </w:r>
                                </w:p>
                              </w:tc>
                            </w:tr>
                            <w:tr w:rsidR="001973A2" w14:paraId="7F8DB368" w14:textId="77777777" w:rsidTr="00F62558">
                              <w:trPr>
                                <w:trHeight w:val="379"/>
                              </w:trPr>
                              <w:tc>
                                <w:tcPr>
                                  <w:tcW w:w="1080" w:type="dxa"/>
                                  <w:vMerge/>
                                </w:tcPr>
                                <w:p w14:paraId="74FFF931" w14:textId="77777777" w:rsidR="001973A2" w:rsidRDefault="001973A2" w:rsidP="00EC4EA1">
                                  <w:pPr>
                                    <w:pStyle w:val="Nidungvnbn"/>
                                    <w:ind w:firstLine="0"/>
                                    <w:jc w:val="left"/>
                                    <w:rPr>
                                      <w:b/>
                                    </w:rPr>
                                  </w:pPr>
                                </w:p>
                              </w:tc>
                              <w:tc>
                                <w:tcPr>
                                  <w:tcW w:w="3150" w:type="dxa"/>
                                  <w:vAlign w:val="bottom"/>
                                </w:tcPr>
                                <w:p w14:paraId="1B07B87A" w14:textId="35D6634A" w:rsidR="001973A2" w:rsidRDefault="001973A2" w:rsidP="00EC4EA1">
                                  <w:pPr>
                                    <w:pStyle w:val="Nidungvnbn"/>
                                    <w:ind w:firstLine="0"/>
                                    <w:jc w:val="left"/>
                                    <w:rPr>
                                      <w:b/>
                                    </w:rPr>
                                  </w:pPr>
                                  <w:r>
                                    <w:rPr>
                                      <w:color w:val="000000"/>
                                      <w:sz w:val="22"/>
                                      <w:szCs w:val="22"/>
                                    </w:rPr>
                                    <w:t>ElectricDevices</w:t>
                                  </w:r>
                                </w:p>
                              </w:tc>
                              <w:tc>
                                <w:tcPr>
                                  <w:tcW w:w="990" w:type="dxa"/>
                                  <w:vAlign w:val="bottom"/>
                                </w:tcPr>
                                <w:p w14:paraId="123CD48C" w14:textId="7CABCD92" w:rsidR="001973A2" w:rsidRDefault="001973A2" w:rsidP="00EC4EA1">
                                  <w:pPr>
                                    <w:pStyle w:val="Nidungvnbn"/>
                                    <w:ind w:firstLine="0"/>
                                    <w:jc w:val="right"/>
                                  </w:pPr>
                                  <w:r>
                                    <w:rPr>
                                      <w:color w:val="000000"/>
                                      <w:sz w:val="22"/>
                                      <w:szCs w:val="22"/>
                                    </w:rPr>
                                    <w:t>0.7029</w:t>
                                  </w:r>
                                </w:p>
                              </w:tc>
                              <w:tc>
                                <w:tcPr>
                                  <w:tcW w:w="900" w:type="dxa"/>
                                  <w:vAlign w:val="bottom"/>
                                </w:tcPr>
                                <w:p w14:paraId="42B2C97D" w14:textId="65FA4303" w:rsidR="001973A2" w:rsidRDefault="001973A2" w:rsidP="00EC4EA1">
                                  <w:pPr>
                                    <w:pStyle w:val="Nidungvnbn"/>
                                    <w:ind w:firstLine="0"/>
                                    <w:jc w:val="right"/>
                                  </w:pPr>
                                  <w:r>
                                    <w:rPr>
                                      <w:color w:val="000000"/>
                                      <w:sz w:val="22"/>
                                      <w:szCs w:val="22"/>
                                    </w:rPr>
                                    <w:t>0.7314</w:t>
                                  </w:r>
                                </w:p>
                              </w:tc>
                              <w:tc>
                                <w:tcPr>
                                  <w:tcW w:w="990" w:type="dxa"/>
                                  <w:vAlign w:val="bottom"/>
                                </w:tcPr>
                                <w:p w14:paraId="5FE896F3" w14:textId="4CE9B65C" w:rsidR="001973A2" w:rsidRDefault="001973A2" w:rsidP="00EC4EA1">
                                  <w:pPr>
                                    <w:pStyle w:val="Nidungvnbn"/>
                                    <w:ind w:firstLine="0"/>
                                    <w:jc w:val="right"/>
                                  </w:pPr>
                                  <w:r>
                                    <w:rPr>
                                      <w:color w:val="000000"/>
                                      <w:sz w:val="22"/>
                                      <w:szCs w:val="22"/>
                                    </w:rPr>
                                    <w:t>0.6419</w:t>
                                  </w:r>
                                </w:p>
                              </w:tc>
                              <w:tc>
                                <w:tcPr>
                                  <w:tcW w:w="990" w:type="dxa"/>
                                  <w:vAlign w:val="bottom"/>
                                </w:tcPr>
                                <w:p w14:paraId="78F3E09C" w14:textId="3D05D352" w:rsidR="001973A2" w:rsidRDefault="001973A2" w:rsidP="00EC4EA1">
                                  <w:pPr>
                                    <w:pStyle w:val="Nidungvnbn"/>
                                    <w:ind w:firstLine="0"/>
                                    <w:jc w:val="right"/>
                                  </w:pPr>
                                  <w:r>
                                    <w:rPr>
                                      <w:color w:val="000000"/>
                                      <w:sz w:val="22"/>
                                      <w:szCs w:val="22"/>
                                    </w:rPr>
                                    <w:t>22626.9</w:t>
                                  </w:r>
                                </w:p>
                              </w:tc>
                              <w:tc>
                                <w:tcPr>
                                  <w:tcW w:w="990" w:type="dxa"/>
                                  <w:vAlign w:val="bottom"/>
                                </w:tcPr>
                                <w:p w14:paraId="3EFCB5EF" w14:textId="4C652781" w:rsidR="001973A2" w:rsidRDefault="001973A2" w:rsidP="00EC4EA1">
                                  <w:pPr>
                                    <w:pStyle w:val="Nidungvnbn"/>
                                    <w:ind w:firstLine="0"/>
                                    <w:jc w:val="right"/>
                                  </w:pPr>
                                  <w:r>
                                    <w:rPr>
                                      <w:color w:val="000000"/>
                                      <w:sz w:val="22"/>
                                      <w:szCs w:val="22"/>
                                    </w:rPr>
                                    <w:t>0.6924</w:t>
                                  </w:r>
                                </w:p>
                              </w:tc>
                              <w:tc>
                                <w:tcPr>
                                  <w:tcW w:w="990" w:type="dxa"/>
                                  <w:vAlign w:val="bottom"/>
                                </w:tcPr>
                                <w:p w14:paraId="7FDC7600" w14:textId="5FA9689D" w:rsidR="001973A2" w:rsidRDefault="001973A2" w:rsidP="00EC4EA1">
                                  <w:pPr>
                                    <w:pStyle w:val="Nidungvnbn"/>
                                    <w:ind w:firstLine="0"/>
                                    <w:jc w:val="right"/>
                                  </w:pPr>
                                  <w:r>
                                    <w:rPr>
                                      <w:color w:val="000000"/>
                                      <w:sz w:val="22"/>
                                      <w:szCs w:val="22"/>
                                    </w:rPr>
                                    <w:t>0.7201</w:t>
                                  </w:r>
                                </w:p>
                              </w:tc>
                              <w:tc>
                                <w:tcPr>
                                  <w:tcW w:w="990" w:type="dxa"/>
                                  <w:vAlign w:val="bottom"/>
                                </w:tcPr>
                                <w:p w14:paraId="47A7D895" w14:textId="011F2655" w:rsidR="001973A2" w:rsidRDefault="001973A2" w:rsidP="00EC4EA1">
                                  <w:pPr>
                                    <w:pStyle w:val="Nidungvnbn"/>
                                    <w:ind w:firstLine="0"/>
                                    <w:jc w:val="right"/>
                                  </w:pPr>
                                  <w:r>
                                    <w:rPr>
                                      <w:color w:val="000000"/>
                                      <w:sz w:val="22"/>
                                      <w:szCs w:val="22"/>
                                    </w:rPr>
                                    <w:t>0.628</w:t>
                                  </w:r>
                                </w:p>
                              </w:tc>
                              <w:tc>
                                <w:tcPr>
                                  <w:tcW w:w="985" w:type="dxa"/>
                                  <w:vAlign w:val="bottom"/>
                                </w:tcPr>
                                <w:p w14:paraId="0D2CAC44" w14:textId="230E2F72" w:rsidR="001973A2" w:rsidRDefault="001973A2" w:rsidP="00EC4EA1">
                                  <w:pPr>
                                    <w:pStyle w:val="Nidungvnbn"/>
                                    <w:ind w:firstLine="0"/>
                                    <w:jc w:val="right"/>
                                  </w:pPr>
                                  <w:r>
                                    <w:rPr>
                                      <w:color w:val="000000"/>
                                      <w:sz w:val="22"/>
                                      <w:szCs w:val="22"/>
                                    </w:rPr>
                                    <w:t>8957</w:t>
                                  </w:r>
                                </w:p>
                              </w:tc>
                            </w:tr>
                            <w:tr w:rsidR="001973A2" w14:paraId="49B9CEAE" w14:textId="77777777" w:rsidTr="00F62558">
                              <w:trPr>
                                <w:trHeight w:val="379"/>
                              </w:trPr>
                              <w:tc>
                                <w:tcPr>
                                  <w:tcW w:w="1080" w:type="dxa"/>
                                  <w:vMerge/>
                                </w:tcPr>
                                <w:p w14:paraId="7A288A79" w14:textId="77777777" w:rsidR="001973A2" w:rsidRDefault="001973A2" w:rsidP="00EC4EA1">
                                  <w:pPr>
                                    <w:pStyle w:val="Nidungvnbn"/>
                                    <w:ind w:firstLine="0"/>
                                    <w:jc w:val="left"/>
                                    <w:rPr>
                                      <w:b/>
                                    </w:rPr>
                                  </w:pPr>
                                </w:p>
                              </w:tc>
                              <w:tc>
                                <w:tcPr>
                                  <w:tcW w:w="3150" w:type="dxa"/>
                                  <w:vAlign w:val="bottom"/>
                                </w:tcPr>
                                <w:p w14:paraId="0055412B" w14:textId="2388B9D9" w:rsidR="001973A2" w:rsidRDefault="001973A2" w:rsidP="00EC4EA1">
                                  <w:pPr>
                                    <w:pStyle w:val="Nidungvnbn"/>
                                    <w:ind w:firstLine="0"/>
                                    <w:jc w:val="left"/>
                                    <w:rPr>
                                      <w:b/>
                                    </w:rPr>
                                  </w:pPr>
                                  <w:r>
                                    <w:rPr>
                                      <w:color w:val="000000"/>
                                      <w:sz w:val="22"/>
                                      <w:szCs w:val="22"/>
                                    </w:rPr>
                                    <w:t>EOGHorizontalSignal</w:t>
                                  </w:r>
                                </w:p>
                              </w:tc>
                              <w:tc>
                                <w:tcPr>
                                  <w:tcW w:w="990" w:type="dxa"/>
                                  <w:vAlign w:val="bottom"/>
                                </w:tcPr>
                                <w:p w14:paraId="61B1AFD0" w14:textId="4F4E7121" w:rsidR="001973A2" w:rsidRDefault="001973A2" w:rsidP="00EC4EA1">
                                  <w:pPr>
                                    <w:pStyle w:val="Nidungvnbn"/>
                                    <w:ind w:firstLine="0"/>
                                    <w:jc w:val="right"/>
                                  </w:pPr>
                                  <w:r>
                                    <w:rPr>
                                      <w:color w:val="000000"/>
                                      <w:sz w:val="22"/>
                                      <w:szCs w:val="22"/>
                                    </w:rPr>
                                    <w:t>0.6587</w:t>
                                  </w:r>
                                </w:p>
                              </w:tc>
                              <w:tc>
                                <w:tcPr>
                                  <w:tcW w:w="900" w:type="dxa"/>
                                  <w:vAlign w:val="bottom"/>
                                </w:tcPr>
                                <w:p w14:paraId="78B2AA4F" w14:textId="0F56DAC7" w:rsidR="001973A2" w:rsidRDefault="001973A2" w:rsidP="00EC4EA1">
                                  <w:pPr>
                                    <w:pStyle w:val="Nidungvnbn"/>
                                    <w:ind w:firstLine="0"/>
                                    <w:jc w:val="right"/>
                                  </w:pPr>
                                  <w:r>
                                    <w:rPr>
                                      <w:color w:val="000000"/>
                                      <w:sz w:val="22"/>
                                      <w:szCs w:val="22"/>
                                    </w:rPr>
                                    <w:t>0.6133</w:t>
                                  </w:r>
                                </w:p>
                              </w:tc>
                              <w:tc>
                                <w:tcPr>
                                  <w:tcW w:w="990" w:type="dxa"/>
                                  <w:vAlign w:val="bottom"/>
                                </w:tcPr>
                                <w:p w14:paraId="793C8890" w14:textId="1213CB54" w:rsidR="001973A2" w:rsidRDefault="001973A2" w:rsidP="00EC4EA1">
                                  <w:pPr>
                                    <w:pStyle w:val="Nidungvnbn"/>
                                    <w:ind w:firstLine="0"/>
                                    <w:jc w:val="right"/>
                                  </w:pPr>
                                  <w:r>
                                    <w:rPr>
                                      <w:color w:val="000000"/>
                                      <w:sz w:val="22"/>
                                      <w:szCs w:val="22"/>
                                    </w:rPr>
                                    <w:t>0.6147</w:t>
                                  </w:r>
                                </w:p>
                              </w:tc>
                              <w:tc>
                                <w:tcPr>
                                  <w:tcW w:w="990" w:type="dxa"/>
                                  <w:vAlign w:val="bottom"/>
                                </w:tcPr>
                                <w:p w14:paraId="225003DC" w14:textId="1C6C107D" w:rsidR="001973A2" w:rsidRDefault="001973A2" w:rsidP="00EC4EA1">
                                  <w:pPr>
                                    <w:pStyle w:val="Nidungvnbn"/>
                                    <w:ind w:firstLine="0"/>
                                    <w:jc w:val="right"/>
                                  </w:pPr>
                                  <w:r>
                                    <w:rPr>
                                      <w:color w:val="000000"/>
                                      <w:sz w:val="22"/>
                                      <w:szCs w:val="22"/>
                                    </w:rPr>
                                    <w:t>1433.4</w:t>
                                  </w:r>
                                </w:p>
                              </w:tc>
                              <w:tc>
                                <w:tcPr>
                                  <w:tcW w:w="990" w:type="dxa"/>
                                  <w:vAlign w:val="bottom"/>
                                </w:tcPr>
                                <w:p w14:paraId="72B0D906" w14:textId="723EF477" w:rsidR="001973A2" w:rsidRDefault="001973A2" w:rsidP="00EC4EA1">
                                  <w:pPr>
                                    <w:pStyle w:val="Nidungvnbn"/>
                                    <w:ind w:firstLine="0"/>
                                    <w:jc w:val="right"/>
                                  </w:pPr>
                                  <w:r>
                                    <w:rPr>
                                      <w:color w:val="000000"/>
                                      <w:sz w:val="22"/>
                                      <w:szCs w:val="22"/>
                                    </w:rPr>
                                    <w:t>0.6194</w:t>
                                  </w:r>
                                </w:p>
                              </w:tc>
                              <w:tc>
                                <w:tcPr>
                                  <w:tcW w:w="990" w:type="dxa"/>
                                  <w:vAlign w:val="bottom"/>
                                </w:tcPr>
                                <w:p w14:paraId="0582ADAD" w14:textId="74356C94" w:rsidR="001973A2" w:rsidRDefault="001973A2" w:rsidP="00EC4EA1">
                                  <w:pPr>
                                    <w:pStyle w:val="Nidungvnbn"/>
                                    <w:ind w:firstLine="0"/>
                                    <w:jc w:val="right"/>
                                  </w:pPr>
                                  <w:r>
                                    <w:rPr>
                                      <w:color w:val="000000"/>
                                      <w:sz w:val="22"/>
                                      <w:szCs w:val="22"/>
                                    </w:rPr>
                                    <w:t>0.5718</w:t>
                                  </w:r>
                                </w:p>
                              </w:tc>
                              <w:tc>
                                <w:tcPr>
                                  <w:tcW w:w="990" w:type="dxa"/>
                                  <w:vAlign w:val="bottom"/>
                                </w:tcPr>
                                <w:p w14:paraId="014D67F2" w14:textId="40936F37" w:rsidR="001973A2" w:rsidRDefault="001973A2" w:rsidP="00EC4EA1">
                                  <w:pPr>
                                    <w:pStyle w:val="Nidungvnbn"/>
                                    <w:ind w:firstLine="0"/>
                                    <w:jc w:val="right"/>
                                  </w:pPr>
                                  <w:r>
                                    <w:rPr>
                                      <w:color w:val="000000"/>
                                      <w:sz w:val="22"/>
                                      <w:szCs w:val="22"/>
                                    </w:rPr>
                                    <w:t>0.573</w:t>
                                  </w:r>
                                </w:p>
                              </w:tc>
                              <w:tc>
                                <w:tcPr>
                                  <w:tcW w:w="985" w:type="dxa"/>
                                  <w:vAlign w:val="bottom"/>
                                </w:tcPr>
                                <w:p w14:paraId="119954D5" w14:textId="731E57C9" w:rsidR="001973A2" w:rsidRDefault="001973A2" w:rsidP="00EC4EA1">
                                  <w:pPr>
                                    <w:pStyle w:val="Nidungvnbn"/>
                                    <w:ind w:firstLine="0"/>
                                    <w:jc w:val="right"/>
                                  </w:pPr>
                                  <w:r>
                                    <w:rPr>
                                      <w:color w:val="000000"/>
                                      <w:sz w:val="22"/>
                                      <w:szCs w:val="22"/>
                                    </w:rPr>
                                    <w:t>1048.4</w:t>
                                  </w:r>
                                </w:p>
                              </w:tc>
                            </w:tr>
                            <w:tr w:rsidR="001973A2" w14:paraId="3291988B" w14:textId="77777777" w:rsidTr="00F62558">
                              <w:trPr>
                                <w:trHeight w:val="379"/>
                              </w:trPr>
                              <w:tc>
                                <w:tcPr>
                                  <w:tcW w:w="1080" w:type="dxa"/>
                                  <w:vMerge/>
                                </w:tcPr>
                                <w:p w14:paraId="783ACEF6" w14:textId="77777777" w:rsidR="001973A2" w:rsidRDefault="001973A2" w:rsidP="00EC4EA1">
                                  <w:pPr>
                                    <w:pStyle w:val="Nidungvnbn"/>
                                    <w:ind w:firstLine="0"/>
                                    <w:jc w:val="left"/>
                                    <w:rPr>
                                      <w:b/>
                                    </w:rPr>
                                  </w:pPr>
                                </w:p>
                              </w:tc>
                              <w:tc>
                                <w:tcPr>
                                  <w:tcW w:w="3150" w:type="dxa"/>
                                  <w:vAlign w:val="bottom"/>
                                </w:tcPr>
                                <w:p w14:paraId="0322A6D6" w14:textId="78C13D02" w:rsidR="001973A2" w:rsidRDefault="001973A2" w:rsidP="00EC4EA1">
                                  <w:pPr>
                                    <w:pStyle w:val="Nidungvnbn"/>
                                    <w:ind w:firstLine="0"/>
                                    <w:jc w:val="left"/>
                                    <w:rPr>
                                      <w:b/>
                                    </w:rPr>
                                  </w:pPr>
                                  <w:r>
                                    <w:rPr>
                                      <w:color w:val="000000"/>
                                      <w:sz w:val="22"/>
                                      <w:szCs w:val="22"/>
                                    </w:rPr>
                                    <w:t>EOGVerticalSignal</w:t>
                                  </w:r>
                                </w:p>
                              </w:tc>
                              <w:tc>
                                <w:tcPr>
                                  <w:tcW w:w="990" w:type="dxa"/>
                                  <w:vAlign w:val="bottom"/>
                                </w:tcPr>
                                <w:p w14:paraId="63670FC5" w14:textId="284E7F5F" w:rsidR="001973A2" w:rsidRDefault="001973A2" w:rsidP="00EC4EA1">
                                  <w:pPr>
                                    <w:pStyle w:val="Nidungvnbn"/>
                                    <w:ind w:firstLine="0"/>
                                    <w:jc w:val="right"/>
                                  </w:pPr>
                                  <w:r>
                                    <w:rPr>
                                      <w:color w:val="000000"/>
                                      <w:sz w:val="22"/>
                                      <w:szCs w:val="22"/>
                                    </w:rPr>
                                    <w:t>0.4434</w:t>
                                  </w:r>
                                </w:p>
                              </w:tc>
                              <w:tc>
                                <w:tcPr>
                                  <w:tcW w:w="900" w:type="dxa"/>
                                  <w:vAlign w:val="bottom"/>
                                </w:tcPr>
                                <w:p w14:paraId="03D4E2F9" w14:textId="66792CE9" w:rsidR="001973A2" w:rsidRDefault="001973A2" w:rsidP="00EC4EA1">
                                  <w:pPr>
                                    <w:pStyle w:val="Nidungvnbn"/>
                                    <w:ind w:firstLine="0"/>
                                    <w:jc w:val="right"/>
                                  </w:pPr>
                                  <w:r>
                                    <w:rPr>
                                      <w:color w:val="000000"/>
                                      <w:sz w:val="22"/>
                                      <w:szCs w:val="22"/>
                                    </w:rPr>
                                    <w:t>0.4392</w:t>
                                  </w:r>
                                </w:p>
                              </w:tc>
                              <w:tc>
                                <w:tcPr>
                                  <w:tcW w:w="990" w:type="dxa"/>
                                  <w:vAlign w:val="bottom"/>
                                </w:tcPr>
                                <w:p w14:paraId="19140BE1" w14:textId="51BCD8D6" w:rsidR="001973A2" w:rsidRDefault="001973A2" w:rsidP="00EC4EA1">
                                  <w:pPr>
                                    <w:pStyle w:val="Nidungvnbn"/>
                                    <w:ind w:firstLine="0"/>
                                    <w:jc w:val="right"/>
                                  </w:pPr>
                                  <w:r>
                                    <w:rPr>
                                      <w:color w:val="000000"/>
                                      <w:sz w:val="22"/>
                                      <w:szCs w:val="22"/>
                                    </w:rPr>
                                    <w:t>0.4408</w:t>
                                  </w:r>
                                </w:p>
                              </w:tc>
                              <w:tc>
                                <w:tcPr>
                                  <w:tcW w:w="990" w:type="dxa"/>
                                  <w:vAlign w:val="bottom"/>
                                </w:tcPr>
                                <w:p w14:paraId="31186AAA" w14:textId="54D75CB0" w:rsidR="001973A2" w:rsidRDefault="001973A2" w:rsidP="00EC4EA1">
                                  <w:pPr>
                                    <w:pStyle w:val="Nidungvnbn"/>
                                    <w:ind w:firstLine="0"/>
                                    <w:jc w:val="right"/>
                                  </w:pPr>
                                  <w:r>
                                    <w:rPr>
                                      <w:color w:val="000000"/>
                                      <w:sz w:val="22"/>
                                      <w:szCs w:val="22"/>
                                    </w:rPr>
                                    <w:t>1429.6</w:t>
                                  </w:r>
                                </w:p>
                              </w:tc>
                              <w:tc>
                                <w:tcPr>
                                  <w:tcW w:w="990" w:type="dxa"/>
                                  <w:vAlign w:val="bottom"/>
                                </w:tcPr>
                                <w:p w14:paraId="10C0D0E1" w14:textId="6E1AACCF" w:rsidR="001973A2" w:rsidRDefault="001973A2" w:rsidP="00EC4EA1">
                                  <w:pPr>
                                    <w:pStyle w:val="Nidungvnbn"/>
                                    <w:ind w:firstLine="0"/>
                                    <w:jc w:val="right"/>
                                  </w:pPr>
                                  <w:r>
                                    <w:rPr>
                                      <w:color w:val="000000"/>
                                      <w:sz w:val="22"/>
                                      <w:szCs w:val="22"/>
                                    </w:rPr>
                                    <w:t>0.4316</w:t>
                                  </w:r>
                                </w:p>
                              </w:tc>
                              <w:tc>
                                <w:tcPr>
                                  <w:tcW w:w="990" w:type="dxa"/>
                                  <w:vAlign w:val="bottom"/>
                                </w:tcPr>
                                <w:p w14:paraId="501A0867" w14:textId="10646588" w:rsidR="001973A2" w:rsidRDefault="001973A2" w:rsidP="00EC4EA1">
                                  <w:pPr>
                                    <w:pStyle w:val="Nidungvnbn"/>
                                    <w:ind w:firstLine="0"/>
                                    <w:jc w:val="right"/>
                                  </w:pPr>
                                  <w:r>
                                    <w:rPr>
                                      <w:color w:val="000000"/>
                                      <w:sz w:val="22"/>
                                      <w:szCs w:val="22"/>
                                    </w:rPr>
                                    <w:t>0.4309</w:t>
                                  </w:r>
                                </w:p>
                              </w:tc>
                              <w:tc>
                                <w:tcPr>
                                  <w:tcW w:w="990" w:type="dxa"/>
                                  <w:vAlign w:val="bottom"/>
                                </w:tcPr>
                                <w:p w14:paraId="11C127E5" w14:textId="7697CE45" w:rsidR="001973A2" w:rsidRDefault="001973A2" w:rsidP="00EC4EA1">
                                  <w:pPr>
                                    <w:pStyle w:val="Nidungvnbn"/>
                                    <w:ind w:firstLine="0"/>
                                    <w:jc w:val="right"/>
                                  </w:pPr>
                                  <w:r>
                                    <w:rPr>
                                      <w:color w:val="000000"/>
                                      <w:sz w:val="22"/>
                                      <w:szCs w:val="22"/>
                                    </w:rPr>
                                    <w:t>0.432</w:t>
                                  </w:r>
                                </w:p>
                              </w:tc>
                              <w:tc>
                                <w:tcPr>
                                  <w:tcW w:w="985" w:type="dxa"/>
                                  <w:vAlign w:val="bottom"/>
                                </w:tcPr>
                                <w:p w14:paraId="3A2432D1" w14:textId="38D1324A" w:rsidR="001973A2" w:rsidRDefault="001973A2" w:rsidP="00EC4EA1">
                                  <w:pPr>
                                    <w:pStyle w:val="Nidungvnbn"/>
                                    <w:ind w:firstLine="0"/>
                                    <w:jc w:val="right"/>
                                  </w:pPr>
                                  <w:r>
                                    <w:rPr>
                                      <w:color w:val="000000"/>
                                      <w:sz w:val="22"/>
                                      <w:szCs w:val="22"/>
                                    </w:rPr>
                                    <w:t>3497.7</w:t>
                                  </w:r>
                                </w:p>
                              </w:tc>
                            </w:tr>
                          </w:tbl>
                          <w:p w14:paraId="1695EA76" w14:textId="77777777" w:rsidR="001973A2" w:rsidRDefault="001973A2" w:rsidP="00620E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1" type="#_x0000_t202" style="position:absolute;margin-left:-87.45pt;margin-top:15.45pt;width:619.7pt;height:47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" fillcolor="white [3212]" strokecolor="white [3212]" strokeweight="2pt">
                <v:textbox>
                  <w:txbxContent>
                    <w:tbl>
                      <w:tblPr>
                        <w:tblW w:w="1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80"/>
                        <w:gridCol w:w="3150"/>
                        <w:gridCol w:w="990"/>
                        <w:gridCol w:w="900"/>
                        <w:gridCol w:w="990"/>
                        <w:gridCol w:w="990"/>
                        <w:gridCol w:w="990"/>
                        <w:gridCol w:w="990"/>
                        <w:gridCol w:w="990"/>
                        <w:gridCol w:w="985"/>
                      </w:tblGrid>
                      <w:tr w:rsidR="001973A2" w14:paraId="572F66C5" w14:textId="77777777" w:rsidTr="00F27DAA">
                        <w:trPr>
                          <w:trHeight w:val="379"/>
                        </w:trPr>
                        <w:tc>
                          <w:tcPr>
                            <w:tcW w:w="1080" w:type="dxa"/>
                            <w:vMerge w:val="restart"/>
                            <w:vAlign w:val="center"/>
                          </w:tcPr>
                          <w:p w14:paraId="2CF3A107" w14:textId="7F790E29" w:rsidR="001973A2" w:rsidRDefault="001973A2" w:rsidP="00844483">
                            <w:pPr>
                              <w:pStyle w:val="Nidungvnbn"/>
                              <w:ind w:firstLine="0"/>
                              <w:jc w:val="center"/>
                              <w:rPr>
                                <w:b/>
                              </w:rPr>
                            </w:pPr>
                            <w:r>
                              <w:rPr>
                                <w:b/>
                              </w:rPr>
                              <w:t>Tên phân loại</w:t>
                            </w:r>
                          </w:p>
                        </w:tc>
                        <w:tc>
                          <w:tcPr>
                            <w:tcW w:w="3150" w:type="dxa"/>
                            <w:vMerge w:val="restart"/>
                            <w:vAlign w:val="center"/>
                          </w:tcPr>
                          <w:p w14:paraId="19754DBB" w14:textId="3027B82D" w:rsidR="001973A2" w:rsidRDefault="001973A2" w:rsidP="00844483">
                            <w:pPr>
                              <w:pStyle w:val="Nidungvnbn"/>
                              <w:ind w:firstLine="0"/>
                              <w:jc w:val="center"/>
                              <w:rPr>
                                <w:b/>
                              </w:rPr>
                            </w:pPr>
                            <w:r>
                              <w:rPr>
                                <w:b/>
                              </w:rPr>
                              <w:t>Tên tập dữ liệu</w:t>
                            </w:r>
                          </w:p>
                        </w:tc>
                        <w:tc>
                          <w:tcPr>
                            <w:tcW w:w="3870" w:type="dxa"/>
                            <w:gridSpan w:val="4"/>
                          </w:tcPr>
                          <w:p w14:paraId="4433BDA6" w14:textId="77777777" w:rsidR="001973A2" w:rsidRDefault="001973A2" w:rsidP="00844483">
                            <w:pPr>
                              <w:pStyle w:val="Nidungvnbn"/>
                              <w:ind w:firstLine="0"/>
                              <w:jc w:val="center"/>
                              <w:rPr>
                                <w:b/>
                              </w:rPr>
                            </w:pPr>
                            <w:r>
                              <w:rPr>
                                <w:b/>
                              </w:rPr>
                              <w:t>Nhóm tác giả</w:t>
                            </w:r>
                          </w:p>
                          <w:p w14:paraId="0FFF646C" w14:textId="77777777" w:rsidR="001973A2" w:rsidRDefault="001973A2" w:rsidP="00844483">
                            <w:pPr>
                              <w:pStyle w:val="Nidungvnbn"/>
                              <w:ind w:firstLine="0"/>
                              <w:jc w:val="center"/>
                              <w:rPr>
                                <w:b/>
                              </w:rPr>
                            </w:pPr>
                            <w:r>
                              <w:rPr>
                                <w:b/>
                              </w:rPr>
                              <w:t>tiền thực nghiệm</w:t>
                            </w:r>
                          </w:p>
                        </w:tc>
                        <w:tc>
                          <w:tcPr>
                            <w:tcW w:w="3955" w:type="dxa"/>
                            <w:gridSpan w:val="4"/>
                          </w:tcPr>
                          <w:p w14:paraId="7E235B3D" w14:textId="77777777" w:rsidR="001973A2" w:rsidRDefault="001973A2" w:rsidP="00844483">
                            <w:pPr>
                              <w:pStyle w:val="Nidungvnbn"/>
                              <w:ind w:firstLine="0"/>
                              <w:jc w:val="center"/>
                              <w:rPr>
                                <w:b/>
                              </w:rPr>
                            </w:pPr>
                            <w:r>
                              <w:rPr>
                                <w:b/>
                              </w:rPr>
                              <w:t>Thực nghiệm</w:t>
                            </w:r>
                          </w:p>
                          <w:p w14:paraId="38098ADB" w14:textId="0FEAAEA8" w:rsidR="001973A2" w:rsidRDefault="001973A2" w:rsidP="00844483">
                            <w:pPr>
                              <w:pStyle w:val="Nidungvnbn"/>
                              <w:ind w:firstLine="0"/>
                              <w:jc w:val="center"/>
                              <w:rPr>
                                <w:b/>
                              </w:rPr>
                            </w:pPr>
                            <w:r>
                              <w:rPr>
                                <w:b/>
                              </w:rPr>
                              <w:t>của bản thân</w:t>
                            </w:r>
                          </w:p>
                        </w:tc>
                      </w:tr>
                      <w:tr w:rsidR="001973A2" w14:paraId="7C792D97" w14:textId="77777777" w:rsidTr="00F27DAA">
                        <w:trPr>
                          <w:trHeight w:val="379"/>
                        </w:trPr>
                        <w:tc>
                          <w:tcPr>
                            <w:tcW w:w="1080" w:type="dxa"/>
                            <w:vMerge/>
                          </w:tcPr>
                          <w:p w14:paraId="50867041" w14:textId="77777777" w:rsidR="001973A2" w:rsidRDefault="001973A2" w:rsidP="00C17EA6">
                            <w:pPr>
                              <w:pStyle w:val="Nidungvnbn"/>
                              <w:jc w:val="center"/>
                              <w:rPr>
                                <w:b/>
                              </w:rPr>
                            </w:pPr>
                          </w:p>
                        </w:tc>
                        <w:tc>
                          <w:tcPr>
                            <w:tcW w:w="3150" w:type="dxa"/>
                            <w:vMerge/>
                          </w:tcPr>
                          <w:p w14:paraId="508D3B8A" w14:textId="77777777" w:rsidR="001973A2" w:rsidRDefault="001973A2" w:rsidP="00C17EA6">
                            <w:pPr>
                              <w:pStyle w:val="Nidungvnbn"/>
                              <w:jc w:val="center"/>
                              <w:rPr>
                                <w:b/>
                              </w:rPr>
                            </w:pPr>
                          </w:p>
                        </w:tc>
                        <w:tc>
                          <w:tcPr>
                            <w:tcW w:w="990" w:type="dxa"/>
                          </w:tcPr>
                          <w:p w14:paraId="5531F360" w14:textId="77777777" w:rsidR="001973A2" w:rsidRDefault="001973A2" w:rsidP="00C17EA6">
                            <w:pPr>
                              <w:pStyle w:val="Nidungvnbn"/>
                              <w:ind w:firstLine="0"/>
                              <w:jc w:val="center"/>
                              <w:rPr>
                                <w:b/>
                                <w:sz w:val="24"/>
                                <w:szCs w:val="24"/>
                              </w:rPr>
                            </w:pPr>
                            <w:r>
                              <w:rPr>
                                <w:b/>
                              </w:rPr>
                              <w:t>Pre</w:t>
                            </w:r>
                          </w:p>
                        </w:tc>
                        <w:tc>
                          <w:tcPr>
                            <w:tcW w:w="900" w:type="dxa"/>
                          </w:tcPr>
                          <w:p w14:paraId="78528655" w14:textId="77777777" w:rsidR="001973A2" w:rsidRDefault="001973A2" w:rsidP="00C17EA6">
                            <w:pPr>
                              <w:pStyle w:val="Nidungvnbn"/>
                              <w:ind w:firstLine="0"/>
                              <w:jc w:val="center"/>
                              <w:rPr>
                                <w:b/>
                              </w:rPr>
                            </w:pPr>
                            <w:r>
                              <w:rPr>
                                <w:b/>
                              </w:rPr>
                              <w:t>Acc</w:t>
                            </w:r>
                          </w:p>
                        </w:tc>
                        <w:tc>
                          <w:tcPr>
                            <w:tcW w:w="990" w:type="dxa"/>
                          </w:tcPr>
                          <w:p w14:paraId="10F870A1" w14:textId="77777777" w:rsidR="001973A2" w:rsidRDefault="001973A2" w:rsidP="00C17EA6">
                            <w:pPr>
                              <w:pStyle w:val="Nidungvnbn"/>
                              <w:ind w:firstLine="0"/>
                              <w:jc w:val="center"/>
                              <w:rPr>
                                <w:b/>
                                <w:sz w:val="24"/>
                                <w:szCs w:val="24"/>
                              </w:rPr>
                            </w:pPr>
                            <w:r>
                              <w:rPr>
                                <w:b/>
                              </w:rPr>
                              <w:t>Rec</w:t>
                            </w:r>
                          </w:p>
                        </w:tc>
                        <w:tc>
                          <w:tcPr>
                            <w:tcW w:w="990" w:type="dxa"/>
                          </w:tcPr>
                          <w:p w14:paraId="26058CCF" w14:textId="77777777" w:rsidR="001973A2" w:rsidRDefault="001973A2" w:rsidP="00C17EA6">
                            <w:pPr>
                              <w:pStyle w:val="Nidungvnbn"/>
                              <w:ind w:firstLine="0"/>
                              <w:jc w:val="center"/>
                              <w:rPr>
                                <w:b/>
                              </w:rPr>
                            </w:pPr>
                            <w:r>
                              <w:rPr>
                                <w:b/>
                                <w:lang w:val="vi-VN"/>
                              </w:rPr>
                              <w:t>TrT</w:t>
                            </w:r>
                          </w:p>
                        </w:tc>
                        <w:tc>
                          <w:tcPr>
                            <w:tcW w:w="990" w:type="dxa"/>
                          </w:tcPr>
                          <w:p w14:paraId="3DF79D24" w14:textId="77777777" w:rsidR="001973A2" w:rsidRDefault="001973A2" w:rsidP="00C17EA6">
                            <w:pPr>
                              <w:pStyle w:val="Nidungvnbn"/>
                              <w:ind w:firstLine="0"/>
                              <w:jc w:val="center"/>
                              <w:rPr>
                                <w:b/>
                                <w:sz w:val="24"/>
                                <w:szCs w:val="24"/>
                              </w:rPr>
                            </w:pPr>
                            <w:r>
                              <w:rPr>
                                <w:b/>
                              </w:rPr>
                              <w:t>Pre</w:t>
                            </w:r>
                          </w:p>
                        </w:tc>
                        <w:tc>
                          <w:tcPr>
                            <w:tcW w:w="990" w:type="dxa"/>
                          </w:tcPr>
                          <w:p w14:paraId="5F5453E7" w14:textId="77777777" w:rsidR="001973A2" w:rsidRDefault="001973A2" w:rsidP="00C17EA6">
                            <w:pPr>
                              <w:pStyle w:val="Nidungvnbn"/>
                              <w:ind w:firstLine="0"/>
                              <w:jc w:val="center"/>
                              <w:rPr>
                                <w:b/>
                              </w:rPr>
                            </w:pPr>
                            <w:r>
                              <w:rPr>
                                <w:b/>
                              </w:rPr>
                              <w:t>Acc</w:t>
                            </w:r>
                          </w:p>
                        </w:tc>
                        <w:tc>
                          <w:tcPr>
                            <w:tcW w:w="990" w:type="dxa"/>
                          </w:tcPr>
                          <w:p w14:paraId="4123BF5A" w14:textId="77777777" w:rsidR="001973A2" w:rsidRDefault="001973A2" w:rsidP="00C17EA6">
                            <w:pPr>
                              <w:pStyle w:val="Nidungvnbn"/>
                              <w:ind w:firstLine="0"/>
                              <w:jc w:val="center"/>
                              <w:rPr>
                                <w:b/>
                                <w:sz w:val="24"/>
                                <w:szCs w:val="24"/>
                              </w:rPr>
                            </w:pPr>
                            <w:r>
                              <w:rPr>
                                <w:b/>
                              </w:rPr>
                              <w:t>Rec</w:t>
                            </w:r>
                          </w:p>
                        </w:tc>
                        <w:tc>
                          <w:tcPr>
                            <w:tcW w:w="985" w:type="dxa"/>
                          </w:tcPr>
                          <w:p w14:paraId="1370B1E5" w14:textId="77777777" w:rsidR="001973A2" w:rsidRDefault="001973A2" w:rsidP="00C17EA6">
                            <w:pPr>
                              <w:pStyle w:val="Nidungvnbn"/>
                              <w:ind w:firstLine="0"/>
                              <w:jc w:val="center"/>
                              <w:rPr>
                                <w:b/>
                              </w:rPr>
                            </w:pPr>
                            <w:r>
                              <w:rPr>
                                <w:b/>
                              </w:rPr>
                              <w:t>TrT</w:t>
                            </w:r>
                          </w:p>
                        </w:tc>
                      </w:tr>
                      <w:tr w:rsidR="001973A2" w14:paraId="7354F96B" w14:textId="77777777" w:rsidTr="00F62558">
                        <w:trPr>
                          <w:trHeight w:val="379"/>
                        </w:trPr>
                        <w:tc>
                          <w:tcPr>
                            <w:tcW w:w="1080" w:type="dxa"/>
                            <w:vMerge w:val="restart"/>
                            <w:vAlign w:val="center"/>
                          </w:tcPr>
                          <w:p w14:paraId="4FD6EE98" w14:textId="7716D01D" w:rsidR="001973A2" w:rsidRPr="00945063" w:rsidRDefault="001973A2" w:rsidP="00EC4EA1">
                            <w:pPr>
                              <w:pStyle w:val="Nidungvnbn"/>
                              <w:ind w:firstLine="0"/>
                              <w:jc w:val="left"/>
                            </w:pPr>
                            <w:r w:rsidRPr="00945063">
                              <w:t>ResNet</w:t>
                            </w:r>
                          </w:p>
                        </w:tc>
                        <w:tc>
                          <w:tcPr>
                            <w:tcW w:w="3150" w:type="dxa"/>
                            <w:vAlign w:val="bottom"/>
                          </w:tcPr>
                          <w:p w14:paraId="038C1710" w14:textId="2A656AEA" w:rsidR="001973A2" w:rsidRDefault="001973A2" w:rsidP="00EC4EA1">
                            <w:pPr>
                              <w:pStyle w:val="Nidungvnbn"/>
                              <w:ind w:firstLine="0"/>
                              <w:jc w:val="left"/>
                              <w:rPr>
                                <w:b/>
                              </w:rPr>
                            </w:pPr>
                            <w:r>
                              <w:rPr>
                                <w:color w:val="000000"/>
                                <w:sz w:val="22"/>
                                <w:szCs w:val="22"/>
                              </w:rPr>
                              <w:t>Coffee</w:t>
                            </w:r>
                          </w:p>
                        </w:tc>
                        <w:tc>
                          <w:tcPr>
                            <w:tcW w:w="990" w:type="dxa"/>
                            <w:vAlign w:val="bottom"/>
                          </w:tcPr>
                          <w:p w14:paraId="305D6C1F" w14:textId="0FC356AC" w:rsidR="001973A2" w:rsidRDefault="001973A2" w:rsidP="00EC4EA1">
                            <w:pPr>
                              <w:pStyle w:val="Nidungvnbn"/>
                              <w:ind w:firstLine="0"/>
                              <w:jc w:val="right"/>
                            </w:pPr>
                            <w:r>
                              <w:rPr>
                                <w:color w:val="000000"/>
                                <w:sz w:val="22"/>
                                <w:szCs w:val="22"/>
                              </w:rPr>
                              <w:t>1</w:t>
                            </w:r>
                          </w:p>
                        </w:tc>
                        <w:tc>
                          <w:tcPr>
                            <w:tcW w:w="900" w:type="dxa"/>
                            <w:vAlign w:val="bottom"/>
                          </w:tcPr>
                          <w:p w14:paraId="0B09BAA8" w14:textId="53E0B8C9" w:rsidR="001973A2" w:rsidRDefault="001973A2" w:rsidP="00EC4EA1">
                            <w:pPr>
                              <w:pStyle w:val="Nidungvnbn"/>
                              <w:ind w:firstLine="0"/>
                              <w:jc w:val="right"/>
                            </w:pPr>
                            <w:r>
                              <w:rPr>
                                <w:color w:val="000000"/>
                                <w:sz w:val="22"/>
                                <w:szCs w:val="22"/>
                              </w:rPr>
                              <w:t>1</w:t>
                            </w:r>
                          </w:p>
                        </w:tc>
                        <w:tc>
                          <w:tcPr>
                            <w:tcW w:w="990" w:type="dxa"/>
                            <w:vAlign w:val="bottom"/>
                          </w:tcPr>
                          <w:p w14:paraId="0F4A66E5" w14:textId="6F1DC89D" w:rsidR="001973A2" w:rsidRDefault="001973A2" w:rsidP="00EC4EA1">
                            <w:pPr>
                              <w:pStyle w:val="Nidungvnbn"/>
                              <w:ind w:firstLine="0"/>
                              <w:jc w:val="right"/>
                            </w:pPr>
                            <w:r>
                              <w:rPr>
                                <w:color w:val="000000"/>
                                <w:sz w:val="22"/>
                                <w:szCs w:val="22"/>
                              </w:rPr>
                              <w:t>1</w:t>
                            </w:r>
                          </w:p>
                        </w:tc>
                        <w:tc>
                          <w:tcPr>
                            <w:tcW w:w="990" w:type="dxa"/>
                            <w:vAlign w:val="bottom"/>
                          </w:tcPr>
                          <w:p w14:paraId="345A2AF2" w14:textId="64A627D1" w:rsidR="001973A2" w:rsidRDefault="001973A2" w:rsidP="00EC4EA1">
                            <w:pPr>
                              <w:pStyle w:val="Nidungvnbn"/>
                              <w:ind w:firstLine="0"/>
                              <w:jc w:val="right"/>
                            </w:pPr>
                            <w:r>
                              <w:rPr>
                                <w:color w:val="000000"/>
                                <w:sz w:val="22"/>
                                <w:szCs w:val="22"/>
                              </w:rPr>
                              <w:t>704.6</w:t>
                            </w:r>
                          </w:p>
                        </w:tc>
                        <w:tc>
                          <w:tcPr>
                            <w:tcW w:w="990" w:type="dxa"/>
                            <w:vAlign w:val="bottom"/>
                          </w:tcPr>
                          <w:p w14:paraId="022E51E5" w14:textId="6BE8AAD2" w:rsidR="001973A2" w:rsidRDefault="001973A2" w:rsidP="00EC4EA1">
                            <w:pPr>
                              <w:pStyle w:val="Nidungvnbn"/>
                              <w:ind w:firstLine="0"/>
                              <w:jc w:val="right"/>
                            </w:pPr>
                            <w:r>
                              <w:rPr>
                                <w:color w:val="000000"/>
                                <w:sz w:val="22"/>
                                <w:szCs w:val="22"/>
                              </w:rPr>
                              <w:t>1</w:t>
                            </w:r>
                          </w:p>
                        </w:tc>
                        <w:tc>
                          <w:tcPr>
                            <w:tcW w:w="990" w:type="dxa"/>
                            <w:vAlign w:val="bottom"/>
                          </w:tcPr>
                          <w:p w14:paraId="460878B6" w14:textId="57EE2BE1" w:rsidR="001973A2" w:rsidRDefault="001973A2" w:rsidP="00EC4EA1">
                            <w:pPr>
                              <w:pStyle w:val="Nidungvnbn"/>
                              <w:ind w:firstLine="0"/>
                              <w:jc w:val="right"/>
                            </w:pPr>
                            <w:r>
                              <w:rPr>
                                <w:color w:val="000000"/>
                                <w:sz w:val="22"/>
                                <w:szCs w:val="22"/>
                              </w:rPr>
                              <w:t>1</w:t>
                            </w:r>
                          </w:p>
                        </w:tc>
                        <w:tc>
                          <w:tcPr>
                            <w:tcW w:w="990" w:type="dxa"/>
                            <w:vAlign w:val="bottom"/>
                          </w:tcPr>
                          <w:p w14:paraId="4E0BB2A3" w14:textId="67163EA9" w:rsidR="001973A2" w:rsidRDefault="001973A2" w:rsidP="00EC4EA1">
                            <w:pPr>
                              <w:pStyle w:val="Nidungvnbn"/>
                              <w:ind w:firstLine="0"/>
                              <w:jc w:val="right"/>
                            </w:pPr>
                            <w:r>
                              <w:rPr>
                                <w:color w:val="000000"/>
                                <w:sz w:val="22"/>
                                <w:szCs w:val="22"/>
                              </w:rPr>
                              <w:t>1</w:t>
                            </w:r>
                          </w:p>
                        </w:tc>
                        <w:tc>
                          <w:tcPr>
                            <w:tcW w:w="985" w:type="dxa"/>
                            <w:vAlign w:val="bottom"/>
                          </w:tcPr>
                          <w:p w14:paraId="31D103DD" w14:textId="5B6ED71F" w:rsidR="001973A2" w:rsidRDefault="001973A2" w:rsidP="00EC4EA1">
                            <w:pPr>
                              <w:pStyle w:val="Nidungvnbn"/>
                              <w:ind w:firstLine="0"/>
                              <w:jc w:val="right"/>
                            </w:pPr>
                            <w:r>
                              <w:rPr>
                                <w:color w:val="000000"/>
                                <w:sz w:val="22"/>
                                <w:szCs w:val="22"/>
                              </w:rPr>
                              <w:t>340.2</w:t>
                            </w:r>
                          </w:p>
                        </w:tc>
                      </w:tr>
                      <w:tr w:rsidR="001973A2" w14:paraId="294E70F4" w14:textId="77777777" w:rsidTr="00F62558">
                        <w:trPr>
                          <w:trHeight w:val="379"/>
                        </w:trPr>
                        <w:tc>
                          <w:tcPr>
                            <w:tcW w:w="1080" w:type="dxa"/>
                            <w:vMerge/>
                          </w:tcPr>
                          <w:p w14:paraId="1DF183C5" w14:textId="77777777" w:rsidR="001973A2" w:rsidRDefault="001973A2" w:rsidP="00EC4EA1">
                            <w:pPr>
                              <w:pStyle w:val="Nidungvnbn"/>
                              <w:ind w:firstLine="0"/>
                              <w:jc w:val="left"/>
                              <w:rPr>
                                <w:b/>
                              </w:rPr>
                            </w:pPr>
                          </w:p>
                        </w:tc>
                        <w:tc>
                          <w:tcPr>
                            <w:tcW w:w="3150" w:type="dxa"/>
                            <w:vAlign w:val="bottom"/>
                          </w:tcPr>
                          <w:p w14:paraId="5558E6D2" w14:textId="555275A2" w:rsidR="001973A2" w:rsidRDefault="001973A2" w:rsidP="00EC4EA1">
                            <w:pPr>
                              <w:pStyle w:val="Nidungvnbn"/>
                              <w:ind w:firstLine="0"/>
                              <w:jc w:val="left"/>
                              <w:rPr>
                                <w:b/>
                              </w:rPr>
                            </w:pPr>
                            <w:r>
                              <w:rPr>
                                <w:color w:val="000000"/>
                                <w:sz w:val="22"/>
                                <w:szCs w:val="22"/>
                              </w:rPr>
                              <w:t>Computers</w:t>
                            </w:r>
                          </w:p>
                        </w:tc>
                        <w:tc>
                          <w:tcPr>
                            <w:tcW w:w="990" w:type="dxa"/>
                            <w:vAlign w:val="bottom"/>
                          </w:tcPr>
                          <w:p w14:paraId="4E9BE05A" w14:textId="5777B997" w:rsidR="001973A2" w:rsidRDefault="001973A2" w:rsidP="00EC4EA1">
                            <w:pPr>
                              <w:pStyle w:val="Nidungvnbn"/>
                              <w:ind w:firstLine="0"/>
                              <w:jc w:val="right"/>
                            </w:pPr>
                            <w:r>
                              <w:rPr>
                                <w:color w:val="000000"/>
                                <w:sz w:val="22"/>
                                <w:szCs w:val="22"/>
                              </w:rPr>
                              <w:t>0.7947</w:t>
                            </w:r>
                          </w:p>
                        </w:tc>
                        <w:tc>
                          <w:tcPr>
                            <w:tcW w:w="900" w:type="dxa"/>
                            <w:vAlign w:val="bottom"/>
                          </w:tcPr>
                          <w:p w14:paraId="4CFAC346" w14:textId="2717CBB8" w:rsidR="001973A2" w:rsidRDefault="001973A2" w:rsidP="00EC4EA1">
                            <w:pPr>
                              <w:pStyle w:val="Nidungvnbn"/>
                              <w:ind w:firstLine="0"/>
                              <w:jc w:val="right"/>
                            </w:pPr>
                            <w:r>
                              <w:rPr>
                                <w:color w:val="000000"/>
                                <w:sz w:val="22"/>
                                <w:szCs w:val="22"/>
                              </w:rPr>
                              <w:t>0.792</w:t>
                            </w:r>
                          </w:p>
                        </w:tc>
                        <w:tc>
                          <w:tcPr>
                            <w:tcW w:w="990" w:type="dxa"/>
                            <w:vAlign w:val="bottom"/>
                          </w:tcPr>
                          <w:p w14:paraId="4B222175" w14:textId="56EF20F8" w:rsidR="001973A2" w:rsidRDefault="001973A2" w:rsidP="00EC4EA1">
                            <w:pPr>
                              <w:pStyle w:val="Nidungvnbn"/>
                              <w:ind w:firstLine="0"/>
                              <w:jc w:val="right"/>
                            </w:pPr>
                            <w:r>
                              <w:rPr>
                                <w:color w:val="000000"/>
                                <w:sz w:val="22"/>
                                <w:szCs w:val="22"/>
                              </w:rPr>
                              <w:t>0.792</w:t>
                            </w:r>
                          </w:p>
                        </w:tc>
                        <w:tc>
                          <w:tcPr>
                            <w:tcW w:w="990" w:type="dxa"/>
                            <w:vAlign w:val="bottom"/>
                          </w:tcPr>
                          <w:p w14:paraId="776A54DA" w14:textId="2ED09CBE" w:rsidR="001973A2" w:rsidRDefault="001973A2" w:rsidP="00EC4EA1">
                            <w:pPr>
                              <w:pStyle w:val="Nidungvnbn"/>
                              <w:ind w:firstLine="0"/>
                              <w:jc w:val="right"/>
                            </w:pPr>
                            <w:r>
                              <w:rPr>
                                <w:color w:val="000000"/>
                                <w:sz w:val="22"/>
                                <w:szCs w:val="22"/>
                              </w:rPr>
                              <w:t>1158.7</w:t>
                            </w:r>
                          </w:p>
                        </w:tc>
                        <w:tc>
                          <w:tcPr>
                            <w:tcW w:w="990" w:type="dxa"/>
                            <w:vAlign w:val="bottom"/>
                          </w:tcPr>
                          <w:p w14:paraId="454616BF" w14:textId="463FB886" w:rsidR="001973A2" w:rsidRDefault="001973A2" w:rsidP="00EC4EA1">
                            <w:pPr>
                              <w:pStyle w:val="Nidungvnbn"/>
                              <w:ind w:firstLine="0"/>
                              <w:jc w:val="right"/>
                            </w:pPr>
                            <w:r>
                              <w:rPr>
                                <w:color w:val="000000"/>
                                <w:sz w:val="22"/>
                                <w:szCs w:val="22"/>
                              </w:rPr>
                              <w:t>0.829</w:t>
                            </w:r>
                          </w:p>
                        </w:tc>
                        <w:tc>
                          <w:tcPr>
                            <w:tcW w:w="990" w:type="dxa"/>
                            <w:vAlign w:val="bottom"/>
                          </w:tcPr>
                          <w:p w14:paraId="2CE3786D" w14:textId="1596B49D" w:rsidR="001973A2" w:rsidRDefault="001973A2" w:rsidP="00EC4EA1">
                            <w:pPr>
                              <w:pStyle w:val="Nidungvnbn"/>
                              <w:ind w:firstLine="0"/>
                              <w:jc w:val="right"/>
                            </w:pPr>
                            <w:r>
                              <w:rPr>
                                <w:color w:val="000000"/>
                                <w:sz w:val="22"/>
                                <w:szCs w:val="22"/>
                              </w:rPr>
                              <w:t>0.828</w:t>
                            </w:r>
                          </w:p>
                        </w:tc>
                        <w:tc>
                          <w:tcPr>
                            <w:tcW w:w="990" w:type="dxa"/>
                            <w:vAlign w:val="bottom"/>
                          </w:tcPr>
                          <w:p w14:paraId="2D8FBBAD" w14:textId="519BACE5" w:rsidR="001973A2" w:rsidRDefault="001973A2" w:rsidP="00EC4EA1">
                            <w:pPr>
                              <w:pStyle w:val="Nidungvnbn"/>
                              <w:ind w:firstLine="0"/>
                              <w:jc w:val="right"/>
                            </w:pPr>
                            <w:r>
                              <w:rPr>
                                <w:color w:val="000000"/>
                                <w:sz w:val="22"/>
                                <w:szCs w:val="22"/>
                              </w:rPr>
                              <w:t>0.828</w:t>
                            </w:r>
                          </w:p>
                        </w:tc>
                        <w:tc>
                          <w:tcPr>
                            <w:tcW w:w="985" w:type="dxa"/>
                            <w:vAlign w:val="bottom"/>
                          </w:tcPr>
                          <w:p w14:paraId="7E1F99A9" w14:textId="5C44C06E" w:rsidR="001973A2" w:rsidRDefault="001973A2" w:rsidP="00EC4EA1">
                            <w:pPr>
                              <w:pStyle w:val="Nidungvnbn"/>
                              <w:ind w:firstLine="0"/>
                              <w:jc w:val="right"/>
                            </w:pPr>
                            <w:r>
                              <w:rPr>
                                <w:color w:val="000000"/>
                                <w:sz w:val="22"/>
                                <w:szCs w:val="22"/>
                              </w:rPr>
                              <w:t>1561.2</w:t>
                            </w:r>
                          </w:p>
                        </w:tc>
                      </w:tr>
                      <w:tr w:rsidR="001973A2" w14:paraId="271876A1" w14:textId="77777777" w:rsidTr="00F62558">
                        <w:trPr>
                          <w:trHeight w:val="379"/>
                        </w:trPr>
                        <w:tc>
                          <w:tcPr>
                            <w:tcW w:w="1080" w:type="dxa"/>
                            <w:vMerge/>
                          </w:tcPr>
                          <w:p w14:paraId="41501C34" w14:textId="77777777" w:rsidR="001973A2" w:rsidRDefault="001973A2" w:rsidP="00EC4EA1">
                            <w:pPr>
                              <w:pStyle w:val="Nidungvnbn"/>
                              <w:ind w:firstLine="0"/>
                              <w:jc w:val="left"/>
                              <w:rPr>
                                <w:b/>
                              </w:rPr>
                            </w:pPr>
                          </w:p>
                        </w:tc>
                        <w:tc>
                          <w:tcPr>
                            <w:tcW w:w="3150" w:type="dxa"/>
                            <w:vAlign w:val="bottom"/>
                          </w:tcPr>
                          <w:p w14:paraId="3956CF62" w14:textId="1419E5EA" w:rsidR="001973A2" w:rsidRDefault="001973A2" w:rsidP="00EC4EA1">
                            <w:pPr>
                              <w:pStyle w:val="Nidungvnbn"/>
                              <w:ind w:firstLine="0"/>
                              <w:jc w:val="left"/>
                              <w:rPr>
                                <w:b/>
                              </w:rPr>
                            </w:pPr>
                            <w:r>
                              <w:rPr>
                                <w:color w:val="000000"/>
                                <w:sz w:val="22"/>
                                <w:szCs w:val="22"/>
                              </w:rPr>
                              <w:t>CricketX</w:t>
                            </w:r>
                          </w:p>
                        </w:tc>
                        <w:tc>
                          <w:tcPr>
                            <w:tcW w:w="990" w:type="dxa"/>
                            <w:vAlign w:val="bottom"/>
                          </w:tcPr>
                          <w:p w14:paraId="525EA9EF" w14:textId="40960106" w:rsidR="001973A2" w:rsidRDefault="001973A2" w:rsidP="00EC4EA1">
                            <w:pPr>
                              <w:pStyle w:val="Nidungvnbn"/>
                              <w:ind w:firstLine="0"/>
                              <w:jc w:val="right"/>
                            </w:pPr>
                            <w:r>
                              <w:rPr>
                                <w:color w:val="000000"/>
                                <w:sz w:val="22"/>
                                <w:szCs w:val="22"/>
                              </w:rPr>
                              <w:t>0.8167</w:t>
                            </w:r>
                          </w:p>
                        </w:tc>
                        <w:tc>
                          <w:tcPr>
                            <w:tcW w:w="900" w:type="dxa"/>
                            <w:vAlign w:val="bottom"/>
                          </w:tcPr>
                          <w:p w14:paraId="14AA0CAB" w14:textId="55B213CD" w:rsidR="001973A2" w:rsidRDefault="001973A2" w:rsidP="00EC4EA1">
                            <w:pPr>
                              <w:pStyle w:val="Nidungvnbn"/>
                              <w:ind w:firstLine="0"/>
                              <w:jc w:val="right"/>
                            </w:pPr>
                            <w:r>
                              <w:rPr>
                                <w:color w:val="000000"/>
                                <w:sz w:val="22"/>
                                <w:szCs w:val="22"/>
                              </w:rPr>
                              <w:t>0.8103</w:t>
                            </w:r>
                          </w:p>
                        </w:tc>
                        <w:tc>
                          <w:tcPr>
                            <w:tcW w:w="990" w:type="dxa"/>
                            <w:vAlign w:val="bottom"/>
                          </w:tcPr>
                          <w:p w14:paraId="5AB4C39A" w14:textId="2BAE8A66" w:rsidR="001973A2" w:rsidRDefault="001973A2" w:rsidP="00EC4EA1">
                            <w:pPr>
                              <w:pStyle w:val="Nidungvnbn"/>
                              <w:ind w:firstLine="0"/>
                              <w:jc w:val="right"/>
                            </w:pPr>
                            <w:r>
                              <w:rPr>
                                <w:color w:val="000000"/>
                                <w:sz w:val="22"/>
                                <w:szCs w:val="22"/>
                              </w:rPr>
                              <w:t>0.8187</w:t>
                            </w:r>
                          </w:p>
                        </w:tc>
                        <w:tc>
                          <w:tcPr>
                            <w:tcW w:w="990" w:type="dxa"/>
                            <w:vAlign w:val="bottom"/>
                          </w:tcPr>
                          <w:p w14:paraId="63C0CFB9" w14:textId="6200263F" w:rsidR="001973A2" w:rsidRDefault="001973A2" w:rsidP="00EC4EA1">
                            <w:pPr>
                              <w:pStyle w:val="Nidungvnbn"/>
                              <w:ind w:firstLine="0"/>
                              <w:jc w:val="right"/>
                            </w:pPr>
                            <w:r>
                              <w:rPr>
                                <w:color w:val="000000"/>
                                <w:sz w:val="22"/>
                                <w:szCs w:val="22"/>
                              </w:rPr>
                              <w:t>1058.2</w:t>
                            </w:r>
                          </w:p>
                        </w:tc>
                        <w:tc>
                          <w:tcPr>
                            <w:tcW w:w="990" w:type="dxa"/>
                            <w:vAlign w:val="bottom"/>
                          </w:tcPr>
                          <w:p w14:paraId="76EDD1CF" w14:textId="549723BC" w:rsidR="001973A2" w:rsidRDefault="001973A2" w:rsidP="00EC4EA1">
                            <w:pPr>
                              <w:pStyle w:val="Nidungvnbn"/>
                              <w:ind w:firstLine="0"/>
                              <w:jc w:val="right"/>
                            </w:pPr>
                            <w:r>
                              <w:rPr>
                                <w:color w:val="000000"/>
                                <w:sz w:val="22"/>
                                <w:szCs w:val="22"/>
                              </w:rPr>
                              <w:t>0.8079</w:t>
                            </w:r>
                          </w:p>
                        </w:tc>
                        <w:tc>
                          <w:tcPr>
                            <w:tcW w:w="990" w:type="dxa"/>
                            <w:vAlign w:val="bottom"/>
                          </w:tcPr>
                          <w:p w14:paraId="1C96D7BB" w14:textId="4542D317" w:rsidR="001973A2" w:rsidRDefault="001973A2" w:rsidP="00EC4EA1">
                            <w:pPr>
                              <w:pStyle w:val="Nidungvnbn"/>
                              <w:ind w:firstLine="0"/>
                              <w:jc w:val="right"/>
                            </w:pPr>
                            <w:r>
                              <w:rPr>
                                <w:color w:val="000000"/>
                                <w:sz w:val="22"/>
                                <w:szCs w:val="22"/>
                              </w:rPr>
                              <w:t>0.7692</w:t>
                            </w:r>
                          </w:p>
                        </w:tc>
                        <w:tc>
                          <w:tcPr>
                            <w:tcW w:w="990" w:type="dxa"/>
                            <w:vAlign w:val="bottom"/>
                          </w:tcPr>
                          <w:p w14:paraId="61DED934" w14:textId="2FA8F37F" w:rsidR="001973A2" w:rsidRDefault="001973A2" w:rsidP="00EC4EA1">
                            <w:pPr>
                              <w:pStyle w:val="Nidungvnbn"/>
                              <w:ind w:firstLine="0"/>
                              <w:jc w:val="right"/>
                            </w:pPr>
                            <w:r>
                              <w:rPr>
                                <w:color w:val="000000"/>
                                <w:sz w:val="22"/>
                                <w:szCs w:val="22"/>
                              </w:rPr>
                              <w:t>0.782</w:t>
                            </w:r>
                          </w:p>
                        </w:tc>
                        <w:tc>
                          <w:tcPr>
                            <w:tcW w:w="985" w:type="dxa"/>
                            <w:vAlign w:val="bottom"/>
                          </w:tcPr>
                          <w:p w14:paraId="3D3F898A" w14:textId="7F921651" w:rsidR="001973A2" w:rsidRDefault="001973A2" w:rsidP="00EC4EA1">
                            <w:pPr>
                              <w:pStyle w:val="Nidungvnbn"/>
                              <w:ind w:firstLine="0"/>
                              <w:jc w:val="right"/>
                            </w:pPr>
                            <w:r>
                              <w:rPr>
                                <w:color w:val="000000"/>
                                <w:sz w:val="22"/>
                                <w:szCs w:val="22"/>
                              </w:rPr>
                              <w:t>1136.8</w:t>
                            </w:r>
                          </w:p>
                        </w:tc>
                      </w:tr>
                      <w:tr w:rsidR="001973A2" w14:paraId="7244B96D" w14:textId="77777777" w:rsidTr="00F62558">
                        <w:trPr>
                          <w:trHeight w:val="379"/>
                        </w:trPr>
                        <w:tc>
                          <w:tcPr>
                            <w:tcW w:w="1080" w:type="dxa"/>
                            <w:vMerge/>
                          </w:tcPr>
                          <w:p w14:paraId="708BCF09" w14:textId="77777777" w:rsidR="001973A2" w:rsidRDefault="001973A2" w:rsidP="00EC4EA1">
                            <w:pPr>
                              <w:pStyle w:val="Nidungvnbn"/>
                              <w:ind w:firstLine="0"/>
                              <w:jc w:val="left"/>
                              <w:rPr>
                                <w:b/>
                              </w:rPr>
                            </w:pPr>
                          </w:p>
                        </w:tc>
                        <w:tc>
                          <w:tcPr>
                            <w:tcW w:w="3150" w:type="dxa"/>
                            <w:vAlign w:val="bottom"/>
                          </w:tcPr>
                          <w:p w14:paraId="3E927039" w14:textId="3AC82BC2" w:rsidR="001973A2" w:rsidRDefault="001973A2" w:rsidP="00EC4EA1">
                            <w:pPr>
                              <w:pStyle w:val="Nidungvnbn"/>
                              <w:ind w:firstLine="0"/>
                              <w:jc w:val="left"/>
                              <w:rPr>
                                <w:b/>
                              </w:rPr>
                            </w:pPr>
                            <w:r>
                              <w:rPr>
                                <w:color w:val="000000"/>
                                <w:sz w:val="22"/>
                                <w:szCs w:val="22"/>
                              </w:rPr>
                              <w:t>CricketY</w:t>
                            </w:r>
                          </w:p>
                        </w:tc>
                        <w:tc>
                          <w:tcPr>
                            <w:tcW w:w="990" w:type="dxa"/>
                            <w:vAlign w:val="bottom"/>
                          </w:tcPr>
                          <w:p w14:paraId="12E8208A" w14:textId="2C438865" w:rsidR="001973A2" w:rsidRDefault="001973A2" w:rsidP="00EC4EA1">
                            <w:pPr>
                              <w:pStyle w:val="Nidungvnbn"/>
                              <w:ind w:firstLine="0"/>
                              <w:jc w:val="right"/>
                            </w:pPr>
                            <w:r>
                              <w:rPr>
                                <w:color w:val="000000"/>
                                <w:sz w:val="22"/>
                                <w:szCs w:val="22"/>
                              </w:rPr>
                              <w:t>0.8226</w:t>
                            </w:r>
                          </w:p>
                        </w:tc>
                        <w:tc>
                          <w:tcPr>
                            <w:tcW w:w="900" w:type="dxa"/>
                            <w:vAlign w:val="bottom"/>
                          </w:tcPr>
                          <w:p w14:paraId="6E34FBD6" w14:textId="35D45924" w:rsidR="001973A2" w:rsidRDefault="001973A2" w:rsidP="00EC4EA1">
                            <w:pPr>
                              <w:pStyle w:val="Nidungvnbn"/>
                              <w:ind w:firstLine="0"/>
                              <w:jc w:val="right"/>
                            </w:pPr>
                            <w:r>
                              <w:rPr>
                                <w:color w:val="000000"/>
                                <w:sz w:val="22"/>
                                <w:szCs w:val="22"/>
                              </w:rPr>
                              <w:t>0.8231</w:t>
                            </w:r>
                          </w:p>
                        </w:tc>
                        <w:tc>
                          <w:tcPr>
                            <w:tcW w:w="990" w:type="dxa"/>
                            <w:vAlign w:val="bottom"/>
                          </w:tcPr>
                          <w:p w14:paraId="01AE394E" w14:textId="2E6C9ABD" w:rsidR="001973A2" w:rsidRDefault="001973A2" w:rsidP="00EC4EA1">
                            <w:pPr>
                              <w:pStyle w:val="Nidungvnbn"/>
                              <w:ind w:firstLine="0"/>
                              <w:jc w:val="right"/>
                            </w:pPr>
                            <w:r>
                              <w:rPr>
                                <w:color w:val="000000"/>
                                <w:sz w:val="22"/>
                                <w:szCs w:val="22"/>
                              </w:rPr>
                              <w:t>0.8256</w:t>
                            </w:r>
                          </w:p>
                        </w:tc>
                        <w:tc>
                          <w:tcPr>
                            <w:tcW w:w="990" w:type="dxa"/>
                            <w:vAlign w:val="bottom"/>
                          </w:tcPr>
                          <w:p w14:paraId="13D922DB" w14:textId="17790447" w:rsidR="001973A2" w:rsidRDefault="001973A2" w:rsidP="00EC4EA1">
                            <w:pPr>
                              <w:pStyle w:val="Nidungvnbn"/>
                              <w:ind w:firstLine="0"/>
                              <w:jc w:val="right"/>
                            </w:pPr>
                            <w:r>
                              <w:rPr>
                                <w:color w:val="000000"/>
                                <w:sz w:val="22"/>
                                <w:szCs w:val="22"/>
                              </w:rPr>
                              <w:t>1097.7</w:t>
                            </w:r>
                          </w:p>
                        </w:tc>
                        <w:tc>
                          <w:tcPr>
                            <w:tcW w:w="990" w:type="dxa"/>
                            <w:vAlign w:val="bottom"/>
                          </w:tcPr>
                          <w:p w14:paraId="0C1AE3E9" w14:textId="226F10B2" w:rsidR="001973A2" w:rsidRDefault="001973A2" w:rsidP="00EC4EA1">
                            <w:pPr>
                              <w:pStyle w:val="Nidungvnbn"/>
                              <w:ind w:firstLine="0"/>
                              <w:jc w:val="right"/>
                            </w:pPr>
                            <w:r>
                              <w:rPr>
                                <w:color w:val="000000"/>
                                <w:sz w:val="22"/>
                                <w:szCs w:val="22"/>
                              </w:rPr>
                              <w:t>0.6922</w:t>
                            </w:r>
                          </w:p>
                        </w:tc>
                        <w:tc>
                          <w:tcPr>
                            <w:tcW w:w="990" w:type="dxa"/>
                            <w:vAlign w:val="bottom"/>
                          </w:tcPr>
                          <w:p w14:paraId="7EA61C89" w14:textId="19E04C77" w:rsidR="001973A2" w:rsidRDefault="001973A2" w:rsidP="00EC4EA1">
                            <w:pPr>
                              <w:pStyle w:val="Nidungvnbn"/>
                              <w:ind w:firstLine="0"/>
                              <w:jc w:val="right"/>
                            </w:pPr>
                            <w:r>
                              <w:rPr>
                                <w:color w:val="000000"/>
                                <w:sz w:val="22"/>
                                <w:szCs w:val="22"/>
                              </w:rPr>
                              <w:t>0.6128</w:t>
                            </w:r>
                          </w:p>
                        </w:tc>
                        <w:tc>
                          <w:tcPr>
                            <w:tcW w:w="990" w:type="dxa"/>
                            <w:vAlign w:val="bottom"/>
                          </w:tcPr>
                          <w:p w14:paraId="45A1AB21" w14:textId="4CE235DD" w:rsidR="001973A2" w:rsidRDefault="001973A2" w:rsidP="00EC4EA1">
                            <w:pPr>
                              <w:pStyle w:val="Nidungvnbn"/>
                              <w:ind w:firstLine="0"/>
                              <w:jc w:val="right"/>
                            </w:pPr>
                            <w:r>
                              <w:rPr>
                                <w:color w:val="000000"/>
                                <w:sz w:val="22"/>
                                <w:szCs w:val="22"/>
                              </w:rPr>
                              <w:t>0.605</w:t>
                            </w:r>
                          </w:p>
                        </w:tc>
                        <w:tc>
                          <w:tcPr>
                            <w:tcW w:w="985" w:type="dxa"/>
                            <w:vAlign w:val="bottom"/>
                          </w:tcPr>
                          <w:p w14:paraId="662EF876" w14:textId="1D3947D0" w:rsidR="001973A2" w:rsidRDefault="001973A2" w:rsidP="00EC4EA1">
                            <w:pPr>
                              <w:pStyle w:val="Nidungvnbn"/>
                              <w:ind w:firstLine="0"/>
                              <w:jc w:val="right"/>
                            </w:pPr>
                            <w:r>
                              <w:rPr>
                                <w:color w:val="000000"/>
                                <w:sz w:val="22"/>
                                <w:szCs w:val="22"/>
                              </w:rPr>
                              <w:t>1128.8</w:t>
                            </w:r>
                          </w:p>
                        </w:tc>
                      </w:tr>
                      <w:tr w:rsidR="001973A2" w14:paraId="214763ED" w14:textId="77777777" w:rsidTr="00F62558">
                        <w:trPr>
                          <w:trHeight w:val="379"/>
                        </w:trPr>
                        <w:tc>
                          <w:tcPr>
                            <w:tcW w:w="1080" w:type="dxa"/>
                            <w:vMerge/>
                          </w:tcPr>
                          <w:p w14:paraId="518A76A5" w14:textId="77777777" w:rsidR="001973A2" w:rsidRDefault="001973A2" w:rsidP="00EC4EA1">
                            <w:pPr>
                              <w:pStyle w:val="Nidungvnbn"/>
                              <w:ind w:firstLine="0"/>
                              <w:jc w:val="left"/>
                              <w:rPr>
                                <w:b/>
                              </w:rPr>
                            </w:pPr>
                          </w:p>
                        </w:tc>
                        <w:tc>
                          <w:tcPr>
                            <w:tcW w:w="3150" w:type="dxa"/>
                            <w:vAlign w:val="bottom"/>
                          </w:tcPr>
                          <w:p w14:paraId="47F66F15" w14:textId="18A5D370" w:rsidR="001973A2" w:rsidRDefault="001973A2" w:rsidP="00EC4EA1">
                            <w:pPr>
                              <w:pStyle w:val="Nidungvnbn"/>
                              <w:ind w:firstLine="0"/>
                              <w:jc w:val="left"/>
                              <w:rPr>
                                <w:b/>
                              </w:rPr>
                            </w:pPr>
                            <w:r>
                              <w:rPr>
                                <w:color w:val="000000"/>
                                <w:sz w:val="22"/>
                                <w:szCs w:val="22"/>
                              </w:rPr>
                              <w:t>CricketZ</w:t>
                            </w:r>
                          </w:p>
                        </w:tc>
                        <w:tc>
                          <w:tcPr>
                            <w:tcW w:w="990" w:type="dxa"/>
                            <w:vAlign w:val="bottom"/>
                          </w:tcPr>
                          <w:p w14:paraId="54105BFC" w14:textId="2CAD39A5" w:rsidR="001973A2" w:rsidRDefault="001973A2" w:rsidP="00EC4EA1">
                            <w:pPr>
                              <w:pStyle w:val="Nidungvnbn"/>
                              <w:ind w:firstLine="0"/>
                              <w:jc w:val="right"/>
                            </w:pPr>
                            <w:r>
                              <w:rPr>
                                <w:color w:val="000000"/>
                                <w:sz w:val="22"/>
                                <w:szCs w:val="22"/>
                              </w:rPr>
                              <w:t>0.7983</w:t>
                            </w:r>
                          </w:p>
                        </w:tc>
                        <w:tc>
                          <w:tcPr>
                            <w:tcW w:w="900" w:type="dxa"/>
                            <w:vAlign w:val="bottom"/>
                          </w:tcPr>
                          <w:p w14:paraId="12A5A6D8" w14:textId="0C892D23" w:rsidR="001973A2" w:rsidRDefault="001973A2" w:rsidP="00EC4EA1">
                            <w:pPr>
                              <w:pStyle w:val="Nidungvnbn"/>
                              <w:ind w:firstLine="0"/>
                              <w:jc w:val="right"/>
                            </w:pPr>
                            <w:r>
                              <w:rPr>
                                <w:color w:val="000000"/>
                                <w:sz w:val="22"/>
                                <w:szCs w:val="22"/>
                              </w:rPr>
                              <w:t>0.8</w:t>
                            </w:r>
                          </w:p>
                        </w:tc>
                        <w:tc>
                          <w:tcPr>
                            <w:tcW w:w="990" w:type="dxa"/>
                            <w:vAlign w:val="bottom"/>
                          </w:tcPr>
                          <w:p w14:paraId="77FE6D34" w14:textId="0595420E" w:rsidR="001973A2" w:rsidRDefault="001973A2" w:rsidP="00EC4EA1">
                            <w:pPr>
                              <w:pStyle w:val="Nidungvnbn"/>
                              <w:ind w:firstLine="0"/>
                              <w:jc w:val="right"/>
                            </w:pPr>
                            <w:r>
                              <w:rPr>
                                <w:color w:val="000000"/>
                                <w:sz w:val="22"/>
                                <w:szCs w:val="22"/>
                              </w:rPr>
                              <w:t>0.7928</w:t>
                            </w:r>
                          </w:p>
                        </w:tc>
                        <w:tc>
                          <w:tcPr>
                            <w:tcW w:w="990" w:type="dxa"/>
                            <w:vAlign w:val="bottom"/>
                          </w:tcPr>
                          <w:p w14:paraId="76B061B1" w14:textId="4A13B840" w:rsidR="001973A2" w:rsidRDefault="001973A2" w:rsidP="00EC4EA1">
                            <w:pPr>
                              <w:pStyle w:val="Nidungvnbn"/>
                              <w:ind w:firstLine="0"/>
                              <w:jc w:val="right"/>
                            </w:pPr>
                            <w:r>
                              <w:rPr>
                                <w:color w:val="000000"/>
                                <w:sz w:val="22"/>
                                <w:szCs w:val="22"/>
                              </w:rPr>
                              <w:t>1103</w:t>
                            </w:r>
                          </w:p>
                        </w:tc>
                        <w:tc>
                          <w:tcPr>
                            <w:tcW w:w="990" w:type="dxa"/>
                            <w:vAlign w:val="bottom"/>
                          </w:tcPr>
                          <w:p w14:paraId="67A0C29A" w14:textId="3984B8F3" w:rsidR="001973A2" w:rsidRDefault="001973A2" w:rsidP="00EC4EA1">
                            <w:pPr>
                              <w:pStyle w:val="Nidungvnbn"/>
                              <w:ind w:firstLine="0"/>
                              <w:jc w:val="right"/>
                            </w:pPr>
                            <w:r>
                              <w:rPr>
                                <w:color w:val="000000"/>
                                <w:sz w:val="22"/>
                                <w:szCs w:val="22"/>
                              </w:rPr>
                              <w:t>0.786</w:t>
                            </w:r>
                          </w:p>
                        </w:tc>
                        <w:tc>
                          <w:tcPr>
                            <w:tcW w:w="990" w:type="dxa"/>
                            <w:vAlign w:val="bottom"/>
                          </w:tcPr>
                          <w:p w14:paraId="1D567F2A" w14:textId="33B81992" w:rsidR="001973A2" w:rsidRDefault="001973A2" w:rsidP="00EC4EA1">
                            <w:pPr>
                              <w:pStyle w:val="Nidungvnbn"/>
                              <w:ind w:firstLine="0"/>
                              <w:jc w:val="right"/>
                            </w:pPr>
                            <w:r>
                              <w:rPr>
                                <w:color w:val="000000"/>
                                <w:sz w:val="22"/>
                                <w:szCs w:val="22"/>
                              </w:rPr>
                              <w:t>0.7949</w:t>
                            </w:r>
                          </w:p>
                        </w:tc>
                        <w:tc>
                          <w:tcPr>
                            <w:tcW w:w="990" w:type="dxa"/>
                            <w:vAlign w:val="bottom"/>
                          </w:tcPr>
                          <w:p w14:paraId="1A593358" w14:textId="38B9C0F8" w:rsidR="001973A2" w:rsidRDefault="001973A2" w:rsidP="00EC4EA1">
                            <w:pPr>
                              <w:pStyle w:val="Nidungvnbn"/>
                              <w:ind w:firstLine="0"/>
                              <w:jc w:val="right"/>
                            </w:pPr>
                            <w:r>
                              <w:rPr>
                                <w:color w:val="000000"/>
                                <w:sz w:val="22"/>
                                <w:szCs w:val="22"/>
                              </w:rPr>
                              <w:t>0.7841</w:t>
                            </w:r>
                          </w:p>
                        </w:tc>
                        <w:tc>
                          <w:tcPr>
                            <w:tcW w:w="985" w:type="dxa"/>
                            <w:vAlign w:val="bottom"/>
                          </w:tcPr>
                          <w:p w14:paraId="6B137C93" w14:textId="492CB625" w:rsidR="001973A2" w:rsidRDefault="001973A2" w:rsidP="00EC4EA1">
                            <w:pPr>
                              <w:pStyle w:val="Nidungvnbn"/>
                              <w:ind w:firstLine="0"/>
                              <w:jc w:val="right"/>
                            </w:pPr>
                            <w:r>
                              <w:rPr>
                                <w:color w:val="000000"/>
                                <w:sz w:val="22"/>
                                <w:szCs w:val="22"/>
                              </w:rPr>
                              <w:t>1145.2</w:t>
                            </w:r>
                          </w:p>
                        </w:tc>
                      </w:tr>
                      <w:tr w:rsidR="001973A2" w14:paraId="48004498" w14:textId="77777777" w:rsidTr="00F62558">
                        <w:trPr>
                          <w:trHeight w:val="379"/>
                        </w:trPr>
                        <w:tc>
                          <w:tcPr>
                            <w:tcW w:w="1080" w:type="dxa"/>
                            <w:vMerge/>
                          </w:tcPr>
                          <w:p w14:paraId="4AD130E5" w14:textId="77777777" w:rsidR="001973A2" w:rsidRDefault="001973A2" w:rsidP="00EC4EA1">
                            <w:pPr>
                              <w:pStyle w:val="Nidungvnbn"/>
                              <w:ind w:firstLine="0"/>
                              <w:jc w:val="left"/>
                              <w:rPr>
                                <w:b/>
                              </w:rPr>
                            </w:pPr>
                          </w:p>
                        </w:tc>
                        <w:tc>
                          <w:tcPr>
                            <w:tcW w:w="3150" w:type="dxa"/>
                            <w:vAlign w:val="bottom"/>
                          </w:tcPr>
                          <w:p w14:paraId="564DAB10" w14:textId="71904CAF" w:rsidR="001973A2" w:rsidRDefault="001973A2" w:rsidP="00EC4EA1">
                            <w:pPr>
                              <w:pStyle w:val="Nidungvnbn"/>
                              <w:ind w:firstLine="0"/>
                              <w:jc w:val="left"/>
                              <w:rPr>
                                <w:b/>
                              </w:rPr>
                            </w:pPr>
                            <w:r>
                              <w:rPr>
                                <w:color w:val="000000"/>
                                <w:sz w:val="22"/>
                                <w:szCs w:val="22"/>
                              </w:rPr>
                              <w:t>Crop</w:t>
                            </w:r>
                          </w:p>
                        </w:tc>
                        <w:tc>
                          <w:tcPr>
                            <w:tcW w:w="990" w:type="dxa"/>
                            <w:vAlign w:val="bottom"/>
                          </w:tcPr>
                          <w:p w14:paraId="7CA877E6" w14:textId="47DAC2D2" w:rsidR="001973A2" w:rsidRDefault="001973A2" w:rsidP="00EC4EA1">
                            <w:pPr>
                              <w:pStyle w:val="Nidungvnbn"/>
                              <w:ind w:firstLine="0"/>
                              <w:jc w:val="right"/>
                            </w:pPr>
                            <w:r>
                              <w:rPr>
                                <w:color w:val="000000"/>
                                <w:sz w:val="22"/>
                                <w:szCs w:val="22"/>
                              </w:rPr>
                              <w:t>0.7353</w:t>
                            </w:r>
                          </w:p>
                        </w:tc>
                        <w:tc>
                          <w:tcPr>
                            <w:tcW w:w="900" w:type="dxa"/>
                            <w:vAlign w:val="bottom"/>
                          </w:tcPr>
                          <w:p w14:paraId="660CB2C1" w14:textId="2E70C5D6" w:rsidR="001973A2" w:rsidRDefault="001973A2" w:rsidP="00EC4EA1">
                            <w:pPr>
                              <w:pStyle w:val="Nidungvnbn"/>
                              <w:ind w:firstLine="0"/>
                              <w:jc w:val="right"/>
                            </w:pPr>
                            <w:r>
                              <w:rPr>
                                <w:color w:val="000000"/>
                                <w:sz w:val="22"/>
                                <w:szCs w:val="22"/>
                              </w:rPr>
                              <w:t>0.7427</w:t>
                            </w:r>
                          </w:p>
                        </w:tc>
                        <w:tc>
                          <w:tcPr>
                            <w:tcW w:w="990" w:type="dxa"/>
                            <w:vAlign w:val="bottom"/>
                          </w:tcPr>
                          <w:p w14:paraId="10328E3A" w14:textId="37626A86" w:rsidR="001973A2" w:rsidRDefault="001973A2" w:rsidP="00EC4EA1">
                            <w:pPr>
                              <w:pStyle w:val="Nidungvnbn"/>
                              <w:ind w:firstLine="0"/>
                              <w:jc w:val="right"/>
                            </w:pPr>
                            <w:r>
                              <w:rPr>
                                <w:color w:val="000000"/>
                                <w:sz w:val="22"/>
                                <w:szCs w:val="22"/>
                              </w:rPr>
                              <w:t>0.7427</w:t>
                            </w:r>
                          </w:p>
                        </w:tc>
                        <w:tc>
                          <w:tcPr>
                            <w:tcW w:w="990" w:type="dxa"/>
                            <w:vAlign w:val="bottom"/>
                          </w:tcPr>
                          <w:p w14:paraId="7E870110" w14:textId="559D70F8" w:rsidR="001973A2" w:rsidRDefault="001973A2" w:rsidP="00EC4EA1">
                            <w:pPr>
                              <w:pStyle w:val="Nidungvnbn"/>
                              <w:ind w:firstLine="0"/>
                              <w:jc w:val="right"/>
                            </w:pPr>
                            <w:r>
                              <w:rPr>
                                <w:color w:val="000000"/>
                                <w:sz w:val="22"/>
                                <w:szCs w:val="22"/>
                              </w:rPr>
                              <w:t>23504.2</w:t>
                            </w:r>
                          </w:p>
                        </w:tc>
                        <w:tc>
                          <w:tcPr>
                            <w:tcW w:w="990" w:type="dxa"/>
                            <w:vAlign w:val="bottom"/>
                          </w:tcPr>
                          <w:p w14:paraId="1C40B348" w14:textId="5354914B" w:rsidR="001973A2" w:rsidRDefault="001973A2" w:rsidP="00EC4EA1">
                            <w:pPr>
                              <w:pStyle w:val="Nidungvnbn"/>
                              <w:ind w:firstLine="0"/>
                              <w:jc w:val="right"/>
                            </w:pPr>
                            <w:r>
                              <w:rPr>
                                <w:color w:val="000000"/>
                                <w:sz w:val="22"/>
                                <w:szCs w:val="22"/>
                              </w:rPr>
                              <w:t>0.7361</w:t>
                            </w:r>
                          </w:p>
                        </w:tc>
                        <w:tc>
                          <w:tcPr>
                            <w:tcW w:w="990" w:type="dxa"/>
                            <w:vAlign w:val="bottom"/>
                          </w:tcPr>
                          <w:p w14:paraId="792A9D5B" w14:textId="6E56BAA4" w:rsidR="001973A2" w:rsidRDefault="001973A2" w:rsidP="00EC4EA1">
                            <w:pPr>
                              <w:pStyle w:val="Nidungvnbn"/>
                              <w:ind w:firstLine="0"/>
                              <w:jc w:val="right"/>
                            </w:pPr>
                            <w:r>
                              <w:rPr>
                                <w:color w:val="000000"/>
                                <w:sz w:val="22"/>
                                <w:szCs w:val="22"/>
                              </w:rPr>
                              <w:t>0.7423</w:t>
                            </w:r>
                          </w:p>
                        </w:tc>
                        <w:tc>
                          <w:tcPr>
                            <w:tcW w:w="990" w:type="dxa"/>
                            <w:vAlign w:val="bottom"/>
                          </w:tcPr>
                          <w:p w14:paraId="72E3A1D8" w14:textId="104321F6" w:rsidR="001973A2" w:rsidRDefault="001973A2" w:rsidP="00EC4EA1">
                            <w:pPr>
                              <w:pStyle w:val="Nidungvnbn"/>
                              <w:ind w:firstLine="0"/>
                              <w:jc w:val="right"/>
                            </w:pPr>
                            <w:r>
                              <w:rPr>
                                <w:color w:val="000000"/>
                                <w:sz w:val="22"/>
                                <w:szCs w:val="22"/>
                              </w:rPr>
                              <w:t>0.7423</w:t>
                            </w:r>
                          </w:p>
                        </w:tc>
                        <w:tc>
                          <w:tcPr>
                            <w:tcW w:w="985" w:type="dxa"/>
                            <w:vAlign w:val="bottom"/>
                          </w:tcPr>
                          <w:p w14:paraId="21C4C9FD" w14:textId="7A7AA1EC" w:rsidR="001973A2" w:rsidRDefault="001973A2" w:rsidP="00EC4EA1">
                            <w:pPr>
                              <w:pStyle w:val="Nidungvnbn"/>
                              <w:ind w:firstLine="0"/>
                              <w:jc w:val="right"/>
                            </w:pPr>
                            <w:r>
                              <w:rPr>
                                <w:color w:val="000000"/>
                                <w:sz w:val="22"/>
                                <w:szCs w:val="22"/>
                              </w:rPr>
                              <w:t>6593.1</w:t>
                            </w:r>
                          </w:p>
                        </w:tc>
                      </w:tr>
                      <w:tr w:rsidR="001973A2" w14:paraId="52F5960B" w14:textId="77777777" w:rsidTr="00F62558">
                        <w:trPr>
                          <w:trHeight w:val="379"/>
                        </w:trPr>
                        <w:tc>
                          <w:tcPr>
                            <w:tcW w:w="1080" w:type="dxa"/>
                            <w:vMerge/>
                          </w:tcPr>
                          <w:p w14:paraId="4D545FFF" w14:textId="77777777" w:rsidR="001973A2" w:rsidRDefault="001973A2" w:rsidP="00EC4EA1">
                            <w:pPr>
                              <w:pStyle w:val="Nidungvnbn"/>
                              <w:ind w:firstLine="0"/>
                              <w:jc w:val="left"/>
                              <w:rPr>
                                <w:b/>
                              </w:rPr>
                            </w:pPr>
                          </w:p>
                        </w:tc>
                        <w:tc>
                          <w:tcPr>
                            <w:tcW w:w="3150" w:type="dxa"/>
                            <w:vAlign w:val="bottom"/>
                          </w:tcPr>
                          <w:p w14:paraId="38F39F3E" w14:textId="1403AF37" w:rsidR="001973A2" w:rsidRDefault="001973A2" w:rsidP="00EC4EA1">
                            <w:pPr>
                              <w:pStyle w:val="Nidungvnbn"/>
                              <w:ind w:firstLine="0"/>
                              <w:jc w:val="left"/>
                              <w:rPr>
                                <w:b/>
                              </w:rPr>
                            </w:pPr>
                            <w:r>
                              <w:rPr>
                                <w:color w:val="000000"/>
                                <w:sz w:val="22"/>
                                <w:szCs w:val="22"/>
                              </w:rPr>
                              <w:t>DiatomSizeReduction</w:t>
                            </w:r>
                          </w:p>
                        </w:tc>
                        <w:tc>
                          <w:tcPr>
                            <w:tcW w:w="990" w:type="dxa"/>
                            <w:vAlign w:val="bottom"/>
                          </w:tcPr>
                          <w:p w14:paraId="7530CCAF" w14:textId="6C6591A4" w:rsidR="001973A2" w:rsidRDefault="001973A2" w:rsidP="00EC4EA1">
                            <w:pPr>
                              <w:pStyle w:val="Nidungvnbn"/>
                              <w:ind w:firstLine="0"/>
                              <w:jc w:val="right"/>
                            </w:pPr>
                            <w:r>
                              <w:rPr>
                                <w:color w:val="000000"/>
                                <w:sz w:val="22"/>
                                <w:szCs w:val="22"/>
                              </w:rPr>
                              <w:t>0.0752</w:t>
                            </w:r>
                          </w:p>
                        </w:tc>
                        <w:tc>
                          <w:tcPr>
                            <w:tcW w:w="900" w:type="dxa"/>
                            <w:vAlign w:val="bottom"/>
                          </w:tcPr>
                          <w:p w14:paraId="6C295A7F" w14:textId="0F91376B" w:rsidR="001973A2" w:rsidRDefault="001973A2" w:rsidP="00EC4EA1">
                            <w:pPr>
                              <w:pStyle w:val="Nidungvnbn"/>
                              <w:ind w:firstLine="0"/>
                              <w:jc w:val="right"/>
                            </w:pPr>
                            <w:r>
                              <w:rPr>
                                <w:color w:val="000000"/>
                                <w:sz w:val="22"/>
                                <w:szCs w:val="22"/>
                              </w:rPr>
                              <w:t>0.3007</w:t>
                            </w:r>
                          </w:p>
                        </w:tc>
                        <w:tc>
                          <w:tcPr>
                            <w:tcW w:w="990" w:type="dxa"/>
                            <w:vAlign w:val="bottom"/>
                          </w:tcPr>
                          <w:p w14:paraId="09819CF9" w14:textId="5107BAA5" w:rsidR="001973A2" w:rsidRDefault="001973A2" w:rsidP="00EC4EA1">
                            <w:pPr>
                              <w:pStyle w:val="Nidungvnbn"/>
                              <w:ind w:firstLine="0"/>
                              <w:jc w:val="right"/>
                            </w:pPr>
                            <w:r>
                              <w:rPr>
                                <w:color w:val="000000"/>
                                <w:sz w:val="22"/>
                                <w:szCs w:val="22"/>
                              </w:rPr>
                              <w:t>0.25</w:t>
                            </w:r>
                          </w:p>
                        </w:tc>
                        <w:tc>
                          <w:tcPr>
                            <w:tcW w:w="990" w:type="dxa"/>
                            <w:vAlign w:val="bottom"/>
                          </w:tcPr>
                          <w:p w14:paraId="4C6FA00C" w14:textId="30901D51" w:rsidR="001973A2" w:rsidRDefault="001973A2" w:rsidP="00EC4EA1">
                            <w:pPr>
                              <w:pStyle w:val="Nidungvnbn"/>
                              <w:ind w:firstLine="0"/>
                              <w:jc w:val="right"/>
                            </w:pPr>
                            <w:r>
                              <w:rPr>
                                <w:color w:val="000000"/>
                                <w:sz w:val="22"/>
                                <w:szCs w:val="22"/>
                              </w:rPr>
                              <w:t>3136.6</w:t>
                            </w:r>
                          </w:p>
                        </w:tc>
                        <w:tc>
                          <w:tcPr>
                            <w:tcW w:w="990" w:type="dxa"/>
                            <w:vAlign w:val="bottom"/>
                          </w:tcPr>
                          <w:p w14:paraId="715BD0E9" w14:textId="4DA2C67B" w:rsidR="001973A2" w:rsidRDefault="001973A2" w:rsidP="00EC4EA1">
                            <w:pPr>
                              <w:pStyle w:val="Nidungvnbn"/>
                              <w:ind w:firstLine="0"/>
                              <w:jc w:val="right"/>
                            </w:pPr>
                            <w:r>
                              <w:rPr>
                                <w:color w:val="000000"/>
                                <w:sz w:val="22"/>
                                <w:szCs w:val="22"/>
                              </w:rPr>
                              <w:t>0.0752</w:t>
                            </w:r>
                          </w:p>
                        </w:tc>
                        <w:tc>
                          <w:tcPr>
                            <w:tcW w:w="990" w:type="dxa"/>
                            <w:vAlign w:val="bottom"/>
                          </w:tcPr>
                          <w:p w14:paraId="6A6A71B4" w14:textId="78A53E50" w:rsidR="001973A2" w:rsidRDefault="001973A2" w:rsidP="00EC4EA1">
                            <w:pPr>
                              <w:pStyle w:val="Nidungvnbn"/>
                              <w:ind w:firstLine="0"/>
                              <w:jc w:val="right"/>
                            </w:pPr>
                            <w:r>
                              <w:rPr>
                                <w:color w:val="000000"/>
                                <w:sz w:val="22"/>
                                <w:szCs w:val="22"/>
                              </w:rPr>
                              <w:t>0.3007</w:t>
                            </w:r>
                          </w:p>
                        </w:tc>
                        <w:tc>
                          <w:tcPr>
                            <w:tcW w:w="990" w:type="dxa"/>
                            <w:vAlign w:val="bottom"/>
                          </w:tcPr>
                          <w:p w14:paraId="1098F85C" w14:textId="765476E6" w:rsidR="001973A2" w:rsidRDefault="001973A2" w:rsidP="00EC4EA1">
                            <w:pPr>
                              <w:pStyle w:val="Nidungvnbn"/>
                              <w:ind w:firstLine="0"/>
                              <w:jc w:val="right"/>
                            </w:pPr>
                            <w:r>
                              <w:rPr>
                                <w:color w:val="000000"/>
                                <w:sz w:val="22"/>
                                <w:szCs w:val="22"/>
                              </w:rPr>
                              <w:t>0.25</w:t>
                            </w:r>
                          </w:p>
                        </w:tc>
                        <w:tc>
                          <w:tcPr>
                            <w:tcW w:w="985" w:type="dxa"/>
                            <w:vAlign w:val="bottom"/>
                          </w:tcPr>
                          <w:p w14:paraId="577C9F76" w14:textId="21624EDE" w:rsidR="001973A2" w:rsidRDefault="001973A2" w:rsidP="00EC4EA1">
                            <w:pPr>
                              <w:pStyle w:val="Nidungvnbn"/>
                              <w:ind w:firstLine="0"/>
                              <w:jc w:val="right"/>
                            </w:pPr>
                            <w:r>
                              <w:rPr>
                                <w:color w:val="000000"/>
                                <w:sz w:val="22"/>
                                <w:szCs w:val="22"/>
                              </w:rPr>
                              <w:t>2214.7</w:t>
                            </w:r>
                          </w:p>
                        </w:tc>
                      </w:tr>
                      <w:tr w:rsidR="001973A2" w14:paraId="6BFF50EA" w14:textId="77777777" w:rsidTr="00F62558">
                        <w:trPr>
                          <w:trHeight w:val="379"/>
                        </w:trPr>
                        <w:tc>
                          <w:tcPr>
                            <w:tcW w:w="1080" w:type="dxa"/>
                            <w:vMerge/>
                          </w:tcPr>
                          <w:p w14:paraId="328A00AF" w14:textId="77777777" w:rsidR="001973A2" w:rsidRDefault="001973A2" w:rsidP="00EC4EA1">
                            <w:pPr>
                              <w:pStyle w:val="Nidungvnbn"/>
                              <w:ind w:firstLine="0"/>
                              <w:jc w:val="left"/>
                              <w:rPr>
                                <w:b/>
                              </w:rPr>
                            </w:pPr>
                          </w:p>
                        </w:tc>
                        <w:tc>
                          <w:tcPr>
                            <w:tcW w:w="3150" w:type="dxa"/>
                            <w:vAlign w:val="bottom"/>
                          </w:tcPr>
                          <w:p w14:paraId="7349077F" w14:textId="0E4482C6" w:rsidR="001973A2" w:rsidRDefault="001973A2" w:rsidP="00EC4EA1">
                            <w:pPr>
                              <w:pStyle w:val="Nidungvnbn"/>
                              <w:ind w:firstLine="0"/>
                              <w:jc w:val="left"/>
                              <w:rPr>
                                <w:b/>
                              </w:rPr>
                            </w:pPr>
                            <w:r>
                              <w:rPr>
                                <w:color w:val="000000"/>
                                <w:sz w:val="22"/>
                                <w:szCs w:val="22"/>
                              </w:rPr>
                              <w:t>DistalPhalanxOutlineAgeGroup</w:t>
                            </w:r>
                          </w:p>
                        </w:tc>
                        <w:tc>
                          <w:tcPr>
                            <w:tcW w:w="990" w:type="dxa"/>
                            <w:vAlign w:val="center"/>
                          </w:tcPr>
                          <w:p w14:paraId="53B18FBE" w14:textId="4E0A2142" w:rsidR="001973A2" w:rsidRDefault="001973A2" w:rsidP="00EC4EA1">
                            <w:pPr>
                              <w:pStyle w:val="Nidungvnbn"/>
                              <w:ind w:firstLine="0"/>
                              <w:jc w:val="right"/>
                            </w:pPr>
                            <w:r>
                              <w:rPr>
                                <w:color w:val="000000"/>
                                <w:sz w:val="22"/>
                                <w:szCs w:val="22"/>
                              </w:rPr>
                              <w:t>0.7564</w:t>
                            </w:r>
                          </w:p>
                        </w:tc>
                        <w:tc>
                          <w:tcPr>
                            <w:tcW w:w="900" w:type="dxa"/>
                            <w:vAlign w:val="center"/>
                          </w:tcPr>
                          <w:p w14:paraId="5DE4488F" w14:textId="75AAD197" w:rsidR="001973A2" w:rsidRDefault="001973A2" w:rsidP="00EC4EA1">
                            <w:pPr>
                              <w:pStyle w:val="Nidungvnbn"/>
                              <w:ind w:firstLine="0"/>
                              <w:jc w:val="right"/>
                            </w:pPr>
                            <w:r>
                              <w:rPr>
                                <w:color w:val="000000"/>
                                <w:sz w:val="22"/>
                                <w:szCs w:val="22"/>
                              </w:rPr>
                              <w:t>0.7626</w:t>
                            </w:r>
                          </w:p>
                        </w:tc>
                        <w:tc>
                          <w:tcPr>
                            <w:tcW w:w="990" w:type="dxa"/>
                            <w:vAlign w:val="center"/>
                          </w:tcPr>
                          <w:p w14:paraId="19C07C4E" w14:textId="35378E49" w:rsidR="001973A2" w:rsidRDefault="001973A2" w:rsidP="00EC4EA1">
                            <w:pPr>
                              <w:pStyle w:val="Nidungvnbn"/>
                              <w:ind w:firstLine="0"/>
                              <w:jc w:val="right"/>
                            </w:pPr>
                            <w:r>
                              <w:rPr>
                                <w:color w:val="000000"/>
                                <w:sz w:val="22"/>
                                <w:szCs w:val="22"/>
                              </w:rPr>
                              <w:t>0.7898</w:t>
                            </w:r>
                          </w:p>
                        </w:tc>
                        <w:tc>
                          <w:tcPr>
                            <w:tcW w:w="990" w:type="dxa"/>
                            <w:vAlign w:val="center"/>
                          </w:tcPr>
                          <w:p w14:paraId="086D7476" w14:textId="2F5A46E2" w:rsidR="001973A2" w:rsidRDefault="001973A2" w:rsidP="00EC4EA1">
                            <w:pPr>
                              <w:pStyle w:val="Nidungvnbn"/>
                              <w:ind w:firstLine="0"/>
                              <w:jc w:val="right"/>
                            </w:pPr>
                            <w:r>
                              <w:rPr>
                                <w:color w:val="000000"/>
                                <w:sz w:val="22"/>
                                <w:szCs w:val="22"/>
                              </w:rPr>
                              <w:t>1085.7</w:t>
                            </w:r>
                          </w:p>
                        </w:tc>
                        <w:tc>
                          <w:tcPr>
                            <w:tcW w:w="990" w:type="dxa"/>
                            <w:vAlign w:val="bottom"/>
                          </w:tcPr>
                          <w:p w14:paraId="6A198837" w14:textId="5378511F" w:rsidR="001973A2" w:rsidRDefault="001973A2" w:rsidP="00EC4EA1">
                            <w:pPr>
                              <w:pStyle w:val="Nidungvnbn"/>
                              <w:ind w:firstLine="0"/>
                              <w:jc w:val="right"/>
                            </w:pPr>
                            <w:r>
                              <w:rPr>
                                <w:color w:val="000000"/>
                                <w:sz w:val="22"/>
                                <w:szCs w:val="22"/>
                              </w:rPr>
                              <w:t>0.719</w:t>
                            </w:r>
                          </w:p>
                        </w:tc>
                        <w:tc>
                          <w:tcPr>
                            <w:tcW w:w="990" w:type="dxa"/>
                            <w:vAlign w:val="bottom"/>
                          </w:tcPr>
                          <w:p w14:paraId="708B8C68" w14:textId="49CCEE20" w:rsidR="001973A2" w:rsidRDefault="001973A2" w:rsidP="00EC4EA1">
                            <w:pPr>
                              <w:pStyle w:val="Nidungvnbn"/>
                              <w:ind w:firstLine="0"/>
                              <w:jc w:val="right"/>
                            </w:pPr>
                            <w:r>
                              <w:rPr>
                                <w:color w:val="000000"/>
                                <w:sz w:val="22"/>
                                <w:szCs w:val="22"/>
                              </w:rPr>
                              <w:t>0.7554</w:t>
                            </w:r>
                          </w:p>
                        </w:tc>
                        <w:tc>
                          <w:tcPr>
                            <w:tcW w:w="990" w:type="dxa"/>
                            <w:vAlign w:val="bottom"/>
                          </w:tcPr>
                          <w:p w14:paraId="3496573C" w14:textId="55D80FA0" w:rsidR="001973A2" w:rsidRDefault="001973A2" w:rsidP="00EC4EA1">
                            <w:pPr>
                              <w:pStyle w:val="Nidungvnbn"/>
                              <w:ind w:firstLine="0"/>
                              <w:jc w:val="right"/>
                            </w:pPr>
                            <w:r>
                              <w:rPr>
                                <w:color w:val="000000"/>
                                <w:sz w:val="22"/>
                                <w:szCs w:val="22"/>
                              </w:rPr>
                              <w:t>0.7815</w:t>
                            </w:r>
                          </w:p>
                        </w:tc>
                        <w:tc>
                          <w:tcPr>
                            <w:tcW w:w="985" w:type="dxa"/>
                            <w:vAlign w:val="bottom"/>
                          </w:tcPr>
                          <w:p w14:paraId="069D708B" w14:textId="5CDC4A56" w:rsidR="001973A2" w:rsidRDefault="001973A2" w:rsidP="00EC4EA1">
                            <w:pPr>
                              <w:pStyle w:val="Nidungvnbn"/>
                              <w:ind w:firstLine="0"/>
                              <w:jc w:val="right"/>
                            </w:pPr>
                            <w:r>
                              <w:rPr>
                                <w:color w:val="000000"/>
                                <w:sz w:val="22"/>
                                <w:szCs w:val="22"/>
                              </w:rPr>
                              <w:t>480.3</w:t>
                            </w:r>
                          </w:p>
                        </w:tc>
                      </w:tr>
                      <w:tr w:rsidR="001973A2" w14:paraId="1D3C7A7D" w14:textId="77777777" w:rsidTr="00F62558">
                        <w:trPr>
                          <w:trHeight w:val="379"/>
                        </w:trPr>
                        <w:tc>
                          <w:tcPr>
                            <w:tcW w:w="1080" w:type="dxa"/>
                            <w:vMerge/>
                          </w:tcPr>
                          <w:p w14:paraId="3CD00B1B" w14:textId="77777777" w:rsidR="001973A2" w:rsidRDefault="001973A2" w:rsidP="00EC4EA1">
                            <w:pPr>
                              <w:pStyle w:val="Nidungvnbn"/>
                              <w:ind w:firstLine="0"/>
                              <w:jc w:val="left"/>
                              <w:rPr>
                                <w:b/>
                              </w:rPr>
                            </w:pPr>
                          </w:p>
                        </w:tc>
                        <w:tc>
                          <w:tcPr>
                            <w:tcW w:w="3150" w:type="dxa"/>
                            <w:vAlign w:val="bottom"/>
                          </w:tcPr>
                          <w:p w14:paraId="1446EC71" w14:textId="4155DC0F" w:rsidR="001973A2" w:rsidRDefault="001973A2" w:rsidP="00EC4EA1">
                            <w:pPr>
                              <w:pStyle w:val="Nidungvnbn"/>
                              <w:ind w:firstLine="0"/>
                              <w:jc w:val="left"/>
                              <w:rPr>
                                <w:b/>
                              </w:rPr>
                            </w:pPr>
                            <w:r>
                              <w:rPr>
                                <w:color w:val="000000"/>
                                <w:sz w:val="22"/>
                                <w:szCs w:val="22"/>
                              </w:rPr>
                              <w:t>DistalPhalanxOutlineCorrect</w:t>
                            </w:r>
                          </w:p>
                        </w:tc>
                        <w:tc>
                          <w:tcPr>
                            <w:tcW w:w="990" w:type="dxa"/>
                            <w:vAlign w:val="center"/>
                          </w:tcPr>
                          <w:p w14:paraId="7FE97886" w14:textId="780D7E48" w:rsidR="001973A2" w:rsidRDefault="001973A2" w:rsidP="00EC4EA1">
                            <w:pPr>
                              <w:pStyle w:val="Nidungvnbn"/>
                              <w:ind w:firstLine="0"/>
                              <w:jc w:val="right"/>
                            </w:pPr>
                            <w:r>
                              <w:rPr>
                                <w:color w:val="000000"/>
                                <w:sz w:val="22"/>
                                <w:szCs w:val="22"/>
                              </w:rPr>
                              <w:t>0.7668</w:t>
                            </w:r>
                          </w:p>
                        </w:tc>
                        <w:tc>
                          <w:tcPr>
                            <w:tcW w:w="900" w:type="dxa"/>
                            <w:vAlign w:val="center"/>
                          </w:tcPr>
                          <w:p w14:paraId="3AC1A5D7" w14:textId="38B27875" w:rsidR="001973A2" w:rsidRDefault="001973A2" w:rsidP="00EC4EA1">
                            <w:pPr>
                              <w:pStyle w:val="Nidungvnbn"/>
                              <w:ind w:firstLine="0"/>
                              <w:jc w:val="right"/>
                            </w:pPr>
                            <w:r>
                              <w:rPr>
                                <w:color w:val="000000"/>
                                <w:sz w:val="22"/>
                                <w:szCs w:val="22"/>
                              </w:rPr>
                              <w:t>0.7717</w:t>
                            </w:r>
                          </w:p>
                        </w:tc>
                        <w:tc>
                          <w:tcPr>
                            <w:tcW w:w="990" w:type="dxa"/>
                            <w:vAlign w:val="center"/>
                          </w:tcPr>
                          <w:p w14:paraId="3203F802" w14:textId="31C3F45A" w:rsidR="001973A2" w:rsidRDefault="001973A2" w:rsidP="00EC4EA1">
                            <w:pPr>
                              <w:pStyle w:val="Nidungvnbn"/>
                              <w:ind w:firstLine="0"/>
                              <w:jc w:val="right"/>
                            </w:pPr>
                            <w:r>
                              <w:rPr>
                                <w:color w:val="000000"/>
                                <w:sz w:val="22"/>
                                <w:szCs w:val="22"/>
                              </w:rPr>
                              <w:t>0.7596</w:t>
                            </w:r>
                          </w:p>
                        </w:tc>
                        <w:tc>
                          <w:tcPr>
                            <w:tcW w:w="990" w:type="dxa"/>
                            <w:vAlign w:val="center"/>
                          </w:tcPr>
                          <w:p w14:paraId="5D4E2277" w14:textId="4581DDFD" w:rsidR="001973A2" w:rsidRDefault="001973A2" w:rsidP="00EC4EA1">
                            <w:pPr>
                              <w:pStyle w:val="Nidungvnbn"/>
                              <w:ind w:firstLine="0"/>
                              <w:jc w:val="right"/>
                            </w:pPr>
                            <w:r>
                              <w:rPr>
                                <w:color w:val="000000"/>
                                <w:sz w:val="22"/>
                                <w:szCs w:val="22"/>
                              </w:rPr>
                              <w:t>1652.9</w:t>
                            </w:r>
                          </w:p>
                        </w:tc>
                        <w:tc>
                          <w:tcPr>
                            <w:tcW w:w="990" w:type="dxa"/>
                            <w:vAlign w:val="bottom"/>
                          </w:tcPr>
                          <w:p w14:paraId="198D22D9" w14:textId="0A1C9D96" w:rsidR="001973A2" w:rsidRDefault="001973A2" w:rsidP="00EC4EA1">
                            <w:pPr>
                              <w:pStyle w:val="Nidungvnbn"/>
                              <w:ind w:firstLine="0"/>
                              <w:jc w:val="right"/>
                            </w:pPr>
                            <w:r>
                              <w:rPr>
                                <w:color w:val="000000"/>
                                <w:sz w:val="22"/>
                                <w:szCs w:val="22"/>
                              </w:rPr>
                              <w:t>0.7715</w:t>
                            </w:r>
                          </w:p>
                        </w:tc>
                        <w:tc>
                          <w:tcPr>
                            <w:tcW w:w="990" w:type="dxa"/>
                            <w:vAlign w:val="bottom"/>
                          </w:tcPr>
                          <w:p w14:paraId="567E9CB9" w14:textId="06D63CE4" w:rsidR="001973A2" w:rsidRDefault="001973A2" w:rsidP="00EC4EA1">
                            <w:pPr>
                              <w:pStyle w:val="Nidungvnbn"/>
                              <w:ind w:firstLine="0"/>
                              <w:jc w:val="right"/>
                            </w:pPr>
                            <w:r>
                              <w:rPr>
                                <w:color w:val="000000"/>
                                <w:sz w:val="22"/>
                                <w:szCs w:val="22"/>
                              </w:rPr>
                              <w:t>0.7717</w:t>
                            </w:r>
                          </w:p>
                        </w:tc>
                        <w:tc>
                          <w:tcPr>
                            <w:tcW w:w="990" w:type="dxa"/>
                            <w:vAlign w:val="bottom"/>
                          </w:tcPr>
                          <w:p w14:paraId="524F4065" w14:textId="63EAAF8C" w:rsidR="001973A2" w:rsidRDefault="001973A2" w:rsidP="00EC4EA1">
                            <w:pPr>
                              <w:pStyle w:val="Nidungvnbn"/>
                              <w:ind w:firstLine="0"/>
                              <w:jc w:val="right"/>
                            </w:pPr>
                            <w:r>
                              <w:rPr>
                                <w:color w:val="000000"/>
                                <w:sz w:val="22"/>
                                <w:szCs w:val="22"/>
                              </w:rPr>
                              <w:t>0.7534</w:t>
                            </w:r>
                          </w:p>
                        </w:tc>
                        <w:tc>
                          <w:tcPr>
                            <w:tcW w:w="985" w:type="dxa"/>
                            <w:vAlign w:val="bottom"/>
                          </w:tcPr>
                          <w:p w14:paraId="45663EB4" w14:textId="3D5D7AF5" w:rsidR="001973A2" w:rsidRDefault="001973A2" w:rsidP="00EC4EA1">
                            <w:pPr>
                              <w:pStyle w:val="Nidungvnbn"/>
                              <w:ind w:firstLine="0"/>
                              <w:jc w:val="right"/>
                            </w:pPr>
                            <w:r>
                              <w:rPr>
                                <w:color w:val="000000"/>
                                <w:sz w:val="22"/>
                                <w:szCs w:val="22"/>
                              </w:rPr>
                              <w:t>589.5</w:t>
                            </w:r>
                          </w:p>
                        </w:tc>
                      </w:tr>
                      <w:tr w:rsidR="001973A2" w14:paraId="4F21D29F" w14:textId="77777777" w:rsidTr="00F62558">
                        <w:trPr>
                          <w:trHeight w:val="379"/>
                        </w:trPr>
                        <w:tc>
                          <w:tcPr>
                            <w:tcW w:w="1080" w:type="dxa"/>
                            <w:vMerge/>
                          </w:tcPr>
                          <w:p w14:paraId="3433C04A" w14:textId="77777777" w:rsidR="001973A2" w:rsidRDefault="001973A2" w:rsidP="00EC4EA1">
                            <w:pPr>
                              <w:pStyle w:val="Nidungvnbn"/>
                              <w:ind w:firstLine="0"/>
                              <w:jc w:val="left"/>
                              <w:rPr>
                                <w:b/>
                              </w:rPr>
                            </w:pPr>
                          </w:p>
                        </w:tc>
                        <w:tc>
                          <w:tcPr>
                            <w:tcW w:w="3150" w:type="dxa"/>
                            <w:vAlign w:val="bottom"/>
                          </w:tcPr>
                          <w:p w14:paraId="4064972C" w14:textId="222DFCB7" w:rsidR="001973A2" w:rsidRDefault="001973A2" w:rsidP="00EC4EA1">
                            <w:pPr>
                              <w:pStyle w:val="Nidungvnbn"/>
                              <w:ind w:firstLine="0"/>
                              <w:jc w:val="left"/>
                              <w:rPr>
                                <w:b/>
                              </w:rPr>
                            </w:pPr>
                            <w:r>
                              <w:rPr>
                                <w:color w:val="000000"/>
                                <w:sz w:val="22"/>
                                <w:szCs w:val="22"/>
                              </w:rPr>
                              <w:t>DistalPhalanxTW</w:t>
                            </w:r>
                          </w:p>
                        </w:tc>
                        <w:tc>
                          <w:tcPr>
                            <w:tcW w:w="990" w:type="dxa"/>
                            <w:vAlign w:val="bottom"/>
                          </w:tcPr>
                          <w:p w14:paraId="6E0846FA" w14:textId="5944CF19" w:rsidR="001973A2" w:rsidRDefault="001973A2" w:rsidP="00EC4EA1">
                            <w:pPr>
                              <w:pStyle w:val="Nidungvnbn"/>
                              <w:ind w:firstLine="0"/>
                              <w:jc w:val="right"/>
                            </w:pPr>
                            <w:r>
                              <w:rPr>
                                <w:color w:val="000000"/>
                                <w:sz w:val="22"/>
                                <w:szCs w:val="22"/>
                              </w:rPr>
                              <w:t>0.5001</w:t>
                            </w:r>
                          </w:p>
                        </w:tc>
                        <w:tc>
                          <w:tcPr>
                            <w:tcW w:w="900" w:type="dxa"/>
                            <w:vAlign w:val="bottom"/>
                          </w:tcPr>
                          <w:p w14:paraId="4E97D669" w14:textId="3FC9CB06" w:rsidR="001973A2" w:rsidRDefault="001973A2" w:rsidP="00EC4EA1">
                            <w:pPr>
                              <w:pStyle w:val="Nidungvnbn"/>
                              <w:ind w:firstLine="0"/>
                              <w:jc w:val="right"/>
                            </w:pPr>
                            <w:r>
                              <w:rPr>
                                <w:color w:val="000000"/>
                                <w:sz w:val="22"/>
                                <w:szCs w:val="22"/>
                              </w:rPr>
                              <w:t>0.6547</w:t>
                            </w:r>
                          </w:p>
                        </w:tc>
                        <w:tc>
                          <w:tcPr>
                            <w:tcW w:w="990" w:type="dxa"/>
                            <w:vAlign w:val="bottom"/>
                          </w:tcPr>
                          <w:p w14:paraId="32096212" w14:textId="3B7E6FF5" w:rsidR="001973A2" w:rsidRDefault="001973A2" w:rsidP="00EC4EA1">
                            <w:pPr>
                              <w:pStyle w:val="Nidungvnbn"/>
                              <w:ind w:firstLine="0"/>
                              <w:jc w:val="right"/>
                            </w:pPr>
                            <w:r>
                              <w:rPr>
                                <w:color w:val="000000"/>
                                <w:sz w:val="22"/>
                                <w:szCs w:val="22"/>
                              </w:rPr>
                              <w:t>0.511</w:t>
                            </w:r>
                          </w:p>
                        </w:tc>
                        <w:tc>
                          <w:tcPr>
                            <w:tcW w:w="990" w:type="dxa"/>
                            <w:vAlign w:val="bottom"/>
                          </w:tcPr>
                          <w:p w14:paraId="2D0423E8" w14:textId="7C99EE7B" w:rsidR="001973A2" w:rsidRDefault="001973A2" w:rsidP="00EC4EA1">
                            <w:pPr>
                              <w:pStyle w:val="Nidungvnbn"/>
                              <w:ind w:firstLine="0"/>
                              <w:jc w:val="right"/>
                            </w:pPr>
                            <w:r>
                              <w:rPr>
                                <w:color w:val="000000"/>
                                <w:sz w:val="22"/>
                                <w:szCs w:val="22"/>
                              </w:rPr>
                              <w:t>1112.4</w:t>
                            </w:r>
                          </w:p>
                        </w:tc>
                        <w:tc>
                          <w:tcPr>
                            <w:tcW w:w="990" w:type="dxa"/>
                            <w:vAlign w:val="bottom"/>
                          </w:tcPr>
                          <w:p w14:paraId="12E24D2E" w14:textId="4642CE76" w:rsidR="001973A2" w:rsidRDefault="001973A2" w:rsidP="00EC4EA1">
                            <w:pPr>
                              <w:pStyle w:val="Nidungvnbn"/>
                              <w:ind w:firstLine="0"/>
                              <w:jc w:val="right"/>
                            </w:pPr>
                            <w:r>
                              <w:rPr>
                                <w:color w:val="000000"/>
                                <w:sz w:val="22"/>
                                <w:szCs w:val="22"/>
                              </w:rPr>
                              <w:t>0.5221</w:t>
                            </w:r>
                          </w:p>
                        </w:tc>
                        <w:tc>
                          <w:tcPr>
                            <w:tcW w:w="990" w:type="dxa"/>
                            <w:vAlign w:val="bottom"/>
                          </w:tcPr>
                          <w:p w14:paraId="0EB7A5A5" w14:textId="0BF76D52" w:rsidR="001973A2" w:rsidRDefault="001973A2" w:rsidP="00EC4EA1">
                            <w:pPr>
                              <w:pStyle w:val="Nidungvnbn"/>
                              <w:ind w:firstLine="0"/>
                              <w:jc w:val="right"/>
                            </w:pPr>
                            <w:r>
                              <w:rPr>
                                <w:color w:val="000000"/>
                                <w:sz w:val="22"/>
                                <w:szCs w:val="22"/>
                              </w:rPr>
                              <w:t>0.6835</w:t>
                            </w:r>
                          </w:p>
                        </w:tc>
                        <w:tc>
                          <w:tcPr>
                            <w:tcW w:w="990" w:type="dxa"/>
                            <w:vAlign w:val="bottom"/>
                          </w:tcPr>
                          <w:p w14:paraId="365A6CCE" w14:textId="2E299E35" w:rsidR="001973A2" w:rsidRDefault="001973A2" w:rsidP="00EC4EA1">
                            <w:pPr>
                              <w:pStyle w:val="Nidungvnbn"/>
                              <w:ind w:firstLine="0"/>
                              <w:jc w:val="right"/>
                            </w:pPr>
                            <w:r>
                              <w:rPr>
                                <w:color w:val="000000"/>
                                <w:sz w:val="22"/>
                                <w:szCs w:val="22"/>
                              </w:rPr>
                              <w:t>0.5327</w:t>
                            </w:r>
                          </w:p>
                        </w:tc>
                        <w:tc>
                          <w:tcPr>
                            <w:tcW w:w="985" w:type="dxa"/>
                            <w:vAlign w:val="bottom"/>
                          </w:tcPr>
                          <w:p w14:paraId="460CE7B6" w14:textId="0DA732AB" w:rsidR="001973A2" w:rsidRDefault="001973A2" w:rsidP="00EC4EA1">
                            <w:pPr>
                              <w:pStyle w:val="Nidungvnbn"/>
                              <w:ind w:firstLine="0"/>
                              <w:jc w:val="right"/>
                            </w:pPr>
                            <w:r>
                              <w:rPr>
                                <w:color w:val="000000"/>
                                <w:sz w:val="22"/>
                                <w:szCs w:val="22"/>
                              </w:rPr>
                              <w:t>474.1</w:t>
                            </w:r>
                          </w:p>
                        </w:tc>
                      </w:tr>
                      <w:tr w:rsidR="001973A2" w14:paraId="1DCD8740" w14:textId="77777777" w:rsidTr="00F62558">
                        <w:trPr>
                          <w:trHeight w:val="379"/>
                        </w:trPr>
                        <w:tc>
                          <w:tcPr>
                            <w:tcW w:w="1080" w:type="dxa"/>
                            <w:vMerge/>
                          </w:tcPr>
                          <w:p w14:paraId="5F99F7E6" w14:textId="77777777" w:rsidR="001973A2" w:rsidRDefault="001973A2" w:rsidP="00EC4EA1">
                            <w:pPr>
                              <w:pStyle w:val="Nidungvnbn"/>
                              <w:ind w:firstLine="0"/>
                              <w:jc w:val="left"/>
                              <w:rPr>
                                <w:b/>
                              </w:rPr>
                            </w:pPr>
                          </w:p>
                        </w:tc>
                        <w:tc>
                          <w:tcPr>
                            <w:tcW w:w="3150" w:type="dxa"/>
                            <w:vAlign w:val="bottom"/>
                          </w:tcPr>
                          <w:p w14:paraId="30C8201A" w14:textId="385ED4C7" w:rsidR="001973A2" w:rsidRDefault="001973A2" w:rsidP="00EC4EA1">
                            <w:pPr>
                              <w:pStyle w:val="Nidungvnbn"/>
                              <w:ind w:firstLine="0"/>
                              <w:jc w:val="left"/>
                              <w:rPr>
                                <w:b/>
                              </w:rPr>
                            </w:pPr>
                            <w:r>
                              <w:rPr>
                                <w:color w:val="000000"/>
                                <w:sz w:val="22"/>
                                <w:szCs w:val="22"/>
                              </w:rPr>
                              <w:t>Earthquakes</w:t>
                            </w:r>
                          </w:p>
                        </w:tc>
                        <w:tc>
                          <w:tcPr>
                            <w:tcW w:w="990" w:type="dxa"/>
                            <w:vAlign w:val="bottom"/>
                          </w:tcPr>
                          <w:p w14:paraId="08844E5B" w14:textId="2915A5F2" w:rsidR="001973A2" w:rsidRDefault="001973A2" w:rsidP="00EC4EA1">
                            <w:pPr>
                              <w:pStyle w:val="Nidungvnbn"/>
                              <w:ind w:firstLine="0"/>
                              <w:jc w:val="right"/>
                            </w:pPr>
                            <w:r>
                              <w:rPr>
                                <w:color w:val="000000"/>
                                <w:sz w:val="22"/>
                                <w:szCs w:val="22"/>
                              </w:rPr>
                              <w:t>0.4534</w:t>
                            </w:r>
                          </w:p>
                        </w:tc>
                        <w:tc>
                          <w:tcPr>
                            <w:tcW w:w="900" w:type="dxa"/>
                            <w:vAlign w:val="bottom"/>
                          </w:tcPr>
                          <w:p w14:paraId="56BEA26B" w14:textId="3E8BEB9D" w:rsidR="001973A2" w:rsidRDefault="001973A2" w:rsidP="00EC4EA1">
                            <w:pPr>
                              <w:pStyle w:val="Nidungvnbn"/>
                              <w:ind w:firstLine="0"/>
                              <w:jc w:val="right"/>
                            </w:pPr>
                            <w:r>
                              <w:rPr>
                                <w:color w:val="000000"/>
                                <w:sz w:val="22"/>
                                <w:szCs w:val="22"/>
                              </w:rPr>
                              <w:t>0.6906</w:t>
                            </w:r>
                          </w:p>
                        </w:tc>
                        <w:tc>
                          <w:tcPr>
                            <w:tcW w:w="990" w:type="dxa"/>
                            <w:vAlign w:val="bottom"/>
                          </w:tcPr>
                          <w:p w14:paraId="6A69C6E6" w14:textId="18DAB071" w:rsidR="001973A2" w:rsidRDefault="001973A2" w:rsidP="00EC4EA1">
                            <w:pPr>
                              <w:pStyle w:val="Nidungvnbn"/>
                              <w:ind w:firstLine="0"/>
                              <w:jc w:val="right"/>
                            </w:pPr>
                            <w:r>
                              <w:rPr>
                                <w:color w:val="000000"/>
                                <w:sz w:val="22"/>
                                <w:szCs w:val="22"/>
                              </w:rPr>
                              <w:t>0.4805</w:t>
                            </w:r>
                          </w:p>
                        </w:tc>
                        <w:tc>
                          <w:tcPr>
                            <w:tcW w:w="990" w:type="dxa"/>
                            <w:vAlign w:val="bottom"/>
                          </w:tcPr>
                          <w:p w14:paraId="77005233" w14:textId="18AFA0B1" w:rsidR="001973A2" w:rsidRDefault="001973A2" w:rsidP="00EC4EA1">
                            <w:pPr>
                              <w:pStyle w:val="Nidungvnbn"/>
                              <w:ind w:firstLine="0"/>
                              <w:jc w:val="right"/>
                            </w:pPr>
                            <w:r>
                              <w:rPr>
                                <w:color w:val="000000"/>
                                <w:sz w:val="22"/>
                                <w:szCs w:val="22"/>
                              </w:rPr>
                              <w:t>811.3</w:t>
                            </w:r>
                          </w:p>
                        </w:tc>
                        <w:tc>
                          <w:tcPr>
                            <w:tcW w:w="990" w:type="dxa"/>
                            <w:vAlign w:val="bottom"/>
                          </w:tcPr>
                          <w:p w14:paraId="625E56E7" w14:textId="624F94AC" w:rsidR="001973A2" w:rsidRDefault="001973A2" w:rsidP="00EC4EA1">
                            <w:pPr>
                              <w:pStyle w:val="Nidungvnbn"/>
                              <w:ind w:firstLine="0"/>
                              <w:jc w:val="right"/>
                            </w:pPr>
                            <w:r>
                              <w:rPr>
                                <w:color w:val="000000"/>
                                <w:sz w:val="22"/>
                                <w:szCs w:val="22"/>
                              </w:rPr>
                              <w:t>0.5831</w:t>
                            </w:r>
                          </w:p>
                        </w:tc>
                        <w:tc>
                          <w:tcPr>
                            <w:tcW w:w="990" w:type="dxa"/>
                            <w:vAlign w:val="bottom"/>
                          </w:tcPr>
                          <w:p w14:paraId="5838B6CE" w14:textId="2207806C" w:rsidR="001973A2" w:rsidRDefault="001973A2" w:rsidP="00EC4EA1">
                            <w:pPr>
                              <w:pStyle w:val="Nidungvnbn"/>
                              <w:ind w:firstLine="0"/>
                              <w:jc w:val="right"/>
                            </w:pPr>
                            <w:r>
                              <w:rPr>
                                <w:color w:val="000000"/>
                                <w:sz w:val="22"/>
                                <w:szCs w:val="22"/>
                              </w:rPr>
                              <w:t>0.7266</w:t>
                            </w:r>
                          </w:p>
                        </w:tc>
                        <w:tc>
                          <w:tcPr>
                            <w:tcW w:w="990" w:type="dxa"/>
                            <w:vAlign w:val="bottom"/>
                          </w:tcPr>
                          <w:p w14:paraId="12C9E357" w14:textId="14D68554" w:rsidR="001973A2" w:rsidRDefault="001973A2" w:rsidP="00EC4EA1">
                            <w:pPr>
                              <w:pStyle w:val="Nidungvnbn"/>
                              <w:ind w:firstLine="0"/>
                              <w:jc w:val="right"/>
                            </w:pPr>
                            <w:r>
                              <w:rPr>
                                <w:color w:val="000000"/>
                                <w:sz w:val="22"/>
                                <w:szCs w:val="22"/>
                              </w:rPr>
                              <w:t>0.5424</w:t>
                            </w:r>
                          </w:p>
                        </w:tc>
                        <w:tc>
                          <w:tcPr>
                            <w:tcW w:w="985" w:type="dxa"/>
                            <w:vAlign w:val="bottom"/>
                          </w:tcPr>
                          <w:p w14:paraId="662346A9" w14:textId="04C5B60B" w:rsidR="001973A2" w:rsidRDefault="001973A2" w:rsidP="00EC4EA1">
                            <w:pPr>
                              <w:pStyle w:val="Nidungvnbn"/>
                              <w:ind w:firstLine="0"/>
                              <w:jc w:val="right"/>
                            </w:pPr>
                            <w:r>
                              <w:rPr>
                                <w:color w:val="000000"/>
                                <w:sz w:val="22"/>
                                <w:szCs w:val="22"/>
                              </w:rPr>
                              <w:t>1306.5</w:t>
                            </w:r>
                          </w:p>
                        </w:tc>
                      </w:tr>
                      <w:tr w:rsidR="001973A2" w14:paraId="60B796FA" w14:textId="77777777" w:rsidTr="00F62558">
                        <w:trPr>
                          <w:trHeight w:val="379"/>
                        </w:trPr>
                        <w:tc>
                          <w:tcPr>
                            <w:tcW w:w="1080" w:type="dxa"/>
                            <w:vMerge/>
                          </w:tcPr>
                          <w:p w14:paraId="70CA5A5E" w14:textId="77777777" w:rsidR="001973A2" w:rsidRDefault="001973A2" w:rsidP="00EC4EA1">
                            <w:pPr>
                              <w:pStyle w:val="Nidungvnbn"/>
                              <w:ind w:firstLine="0"/>
                              <w:jc w:val="left"/>
                              <w:rPr>
                                <w:b/>
                              </w:rPr>
                            </w:pPr>
                          </w:p>
                        </w:tc>
                        <w:tc>
                          <w:tcPr>
                            <w:tcW w:w="3150" w:type="dxa"/>
                            <w:vAlign w:val="bottom"/>
                          </w:tcPr>
                          <w:p w14:paraId="1DF9CA3A" w14:textId="24B45E46" w:rsidR="001973A2" w:rsidRDefault="001973A2" w:rsidP="00EC4EA1">
                            <w:pPr>
                              <w:pStyle w:val="Nidungvnbn"/>
                              <w:ind w:firstLine="0"/>
                              <w:jc w:val="left"/>
                              <w:rPr>
                                <w:b/>
                              </w:rPr>
                            </w:pPr>
                            <w:r>
                              <w:rPr>
                                <w:color w:val="000000"/>
                                <w:sz w:val="22"/>
                                <w:szCs w:val="22"/>
                              </w:rPr>
                              <w:t>ECG200</w:t>
                            </w:r>
                          </w:p>
                        </w:tc>
                        <w:tc>
                          <w:tcPr>
                            <w:tcW w:w="990" w:type="dxa"/>
                            <w:vAlign w:val="bottom"/>
                          </w:tcPr>
                          <w:p w14:paraId="12CFD323" w14:textId="36917135" w:rsidR="001973A2" w:rsidRDefault="001973A2" w:rsidP="00EC4EA1">
                            <w:pPr>
                              <w:pStyle w:val="Nidungvnbn"/>
                              <w:ind w:firstLine="0"/>
                              <w:jc w:val="right"/>
                            </w:pPr>
                            <w:r>
                              <w:rPr>
                                <w:color w:val="000000"/>
                                <w:sz w:val="22"/>
                                <w:szCs w:val="22"/>
                              </w:rPr>
                              <w:t>0.8936</w:t>
                            </w:r>
                          </w:p>
                        </w:tc>
                        <w:tc>
                          <w:tcPr>
                            <w:tcW w:w="900" w:type="dxa"/>
                            <w:vAlign w:val="bottom"/>
                          </w:tcPr>
                          <w:p w14:paraId="49E3A4CE" w14:textId="04B0C690" w:rsidR="001973A2" w:rsidRDefault="001973A2" w:rsidP="00EC4EA1">
                            <w:pPr>
                              <w:pStyle w:val="Nidungvnbn"/>
                              <w:ind w:firstLine="0"/>
                              <w:jc w:val="right"/>
                            </w:pPr>
                            <w:r>
                              <w:rPr>
                                <w:color w:val="000000"/>
                                <w:sz w:val="22"/>
                                <w:szCs w:val="22"/>
                              </w:rPr>
                              <w:t>0.89</w:t>
                            </w:r>
                          </w:p>
                        </w:tc>
                        <w:tc>
                          <w:tcPr>
                            <w:tcW w:w="990" w:type="dxa"/>
                            <w:vAlign w:val="bottom"/>
                          </w:tcPr>
                          <w:p w14:paraId="3D364A6D" w14:textId="0CBE40A8" w:rsidR="001973A2" w:rsidRDefault="001973A2" w:rsidP="00EC4EA1">
                            <w:pPr>
                              <w:pStyle w:val="Nidungvnbn"/>
                              <w:ind w:firstLine="0"/>
                              <w:jc w:val="right"/>
                            </w:pPr>
                            <w:r>
                              <w:rPr>
                                <w:color w:val="000000"/>
                                <w:sz w:val="22"/>
                                <w:szCs w:val="22"/>
                              </w:rPr>
                              <w:t>0.8655</w:t>
                            </w:r>
                          </w:p>
                        </w:tc>
                        <w:tc>
                          <w:tcPr>
                            <w:tcW w:w="990" w:type="dxa"/>
                            <w:vAlign w:val="bottom"/>
                          </w:tcPr>
                          <w:p w14:paraId="66D21E66" w14:textId="79C3254D" w:rsidR="001973A2" w:rsidRDefault="001973A2" w:rsidP="00EC4EA1">
                            <w:pPr>
                              <w:pStyle w:val="Nidungvnbn"/>
                              <w:ind w:firstLine="0"/>
                              <w:jc w:val="right"/>
                            </w:pPr>
                            <w:r>
                              <w:rPr>
                                <w:color w:val="000000"/>
                                <w:sz w:val="22"/>
                                <w:szCs w:val="22"/>
                              </w:rPr>
                              <w:t>699.7</w:t>
                            </w:r>
                          </w:p>
                        </w:tc>
                        <w:tc>
                          <w:tcPr>
                            <w:tcW w:w="990" w:type="dxa"/>
                            <w:vAlign w:val="bottom"/>
                          </w:tcPr>
                          <w:p w14:paraId="25E510FD" w14:textId="2FE58543" w:rsidR="001973A2" w:rsidRDefault="001973A2" w:rsidP="00EC4EA1">
                            <w:pPr>
                              <w:pStyle w:val="Nidungvnbn"/>
                              <w:ind w:firstLine="0"/>
                              <w:jc w:val="right"/>
                            </w:pPr>
                            <w:r>
                              <w:rPr>
                                <w:color w:val="000000"/>
                                <w:sz w:val="22"/>
                                <w:szCs w:val="22"/>
                              </w:rPr>
                              <w:t>0.8097</w:t>
                            </w:r>
                          </w:p>
                        </w:tc>
                        <w:tc>
                          <w:tcPr>
                            <w:tcW w:w="990" w:type="dxa"/>
                            <w:vAlign w:val="bottom"/>
                          </w:tcPr>
                          <w:p w14:paraId="5FC97CE5" w14:textId="133616D6" w:rsidR="001973A2" w:rsidRDefault="001973A2" w:rsidP="00EC4EA1">
                            <w:pPr>
                              <w:pStyle w:val="Nidungvnbn"/>
                              <w:ind w:firstLine="0"/>
                              <w:jc w:val="right"/>
                            </w:pPr>
                            <w:r>
                              <w:rPr>
                                <w:color w:val="000000"/>
                                <w:sz w:val="22"/>
                                <w:szCs w:val="22"/>
                              </w:rPr>
                              <w:t>0.82</w:t>
                            </w:r>
                          </w:p>
                        </w:tc>
                        <w:tc>
                          <w:tcPr>
                            <w:tcW w:w="990" w:type="dxa"/>
                            <w:vAlign w:val="bottom"/>
                          </w:tcPr>
                          <w:p w14:paraId="4FC945DE" w14:textId="1D16CBC3" w:rsidR="001973A2" w:rsidRDefault="001973A2" w:rsidP="00EC4EA1">
                            <w:pPr>
                              <w:pStyle w:val="Nidungvnbn"/>
                              <w:ind w:firstLine="0"/>
                              <w:jc w:val="right"/>
                            </w:pPr>
                            <w:r>
                              <w:rPr>
                                <w:color w:val="000000"/>
                                <w:sz w:val="22"/>
                                <w:szCs w:val="22"/>
                              </w:rPr>
                              <w:t>0.7925</w:t>
                            </w:r>
                          </w:p>
                        </w:tc>
                        <w:tc>
                          <w:tcPr>
                            <w:tcW w:w="985" w:type="dxa"/>
                            <w:vAlign w:val="bottom"/>
                          </w:tcPr>
                          <w:p w14:paraId="778A25F8" w14:textId="0E93BE47" w:rsidR="001973A2" w:rsidRDefault="001973A2" w:rsidP="00EC4EA1">
                            <w:pPr>
                              <w:pStyle w:val="Nidungvnbn"/>
                              <w:ind w:firstLine="0"/>
                              <w:jc w:val="right"/>
                            </w:pPr>
                            <w:r>
                              <w:rPr>
                                <w:color w:val="000000"/>
                                <w:sz w:val="22"/>
                                <w:szCs w:val="22"/>
                              </w:rPr>
                              <w:t>306</w:t>
                            </w:r>
                          </w:p>
                        </w:tc>
                      </w:tr>
                      <w:tr w:rsidR="001973A2" w14:paraId="7D0A17FF" w14:textId="77777777" w:rsidTr="00F62558">
                        <w:trPr>
                          <w:trHeight w:val="379"/>
                        </w:trPr>
                        <w:tc>
                          <w:tcPr>
                            <w:tcW w:w="1080" w:type="dxa"/>
                            <w:vMerge/>
                          </w:tcPr>
                          <w:p w14:paraId="7E27E728" w14:textId="77777777" w:rsidR="001973A2" w:rsidRDefault="001973A2" w:rsidP="00EC4EA1">
                            <w:pPr>
                              <w:pStyle w:val="Nidungvnbn"/>
                              <w:ind w:firstLine="0"/>
                              <w:jc w:val="left"/>
                              <w:rPr>
                                <w:b/>
                              </w:rPr>
                            </w:pPr>
                          </w:p>
                        </w:tc>
                        <w:tc>
                          <w:tcPr>
                            <w:tcW w:w="3150" w:type="dxa"/>
                            <w:vAlign w:val="bottom"/>
                          </w:tcPr>
                          <w:p w14:paraId="5BDBF0C7" w14:textId="4E7AE49F" w:rsidR="001973A2" w:rsidRDefault="001973A2" w:rsidP="00EC4EA1">
                            <w:pPr>
                              <w:pStyle w:val="Nidungvnbn"/>
                              <w:ind w:firstLine="0"/>
                              <w:jc w:val="left"/>
                              <w:rPr>
                                <w:b/>
                              </w:rPr>
                            </w:pPr>
                            <w:r>
                              <w:rPr>
                                <w:color w:val="000000"/>
                                <w:sz w:val="22"/>
                                <w:szCs w:val="22"/>
                              </w:rPr>
                              <w:t>ECG5000</w:t>
                            </w:r>
                          </w:p>
                        </w:tc>
                        <w:tc>
                          <w:tcPr>
                            <w:tcW w:w="990" w:type="dxa"/>
                            <w:vAlign w:val="bottom"/>
                          </w:tcPr>
                          <w:p w14:paraId="1FB0D6E4" w14:textId="5BA18618" w:rsidR="001973A2" w:rsidRDefault="001973A2" w:rsidP="00EC4EA1">
                            <w:pPr>
                              <w:pStyle w:val="Nidungvnbn"/>
                              <w:ind w:firstLine="0"/>
                              <w:jc w:val="right"/>
                            </w:pPr>
                            <w:r>
                              <w:rPr>
                                <w:color w:val="000000"/>
                                <w:sz w:val="22"/>
                                <w:szCs w:val="22"/>
                              </w:rPr>
                              <w:t>0.6766</w:t>
                            </w:r>
                          </w:p>
                        </w:tc>
                        <w:tc>
                          <w:tcPr>
                            <w:tcW w:w="900" w:type="dxa"/>
                            <w:vAlign w:val="bottom"/>
                          </w:tcPr>
                          <w:p w14:paraId="5E309F13" w14:textId="5EA23ADB" w:rsidR="001973A2" w:rsidRDefault="001973A2" w:rsidP="00EC4EA1">
                            <w:pPr>
                              <w:pStyle w:val="Nidungvnbn"/>
                              <w:ind w:firstLine="0"/>
                              <w:jc w:val="right"/>
                            </w:pPr>
                            <w:r>
                              <w:rPr>
                                <w:color w:val="000000"/>
                                <w:sz w:val="22"/>
                                <w:szCs w:val="22"/>
                              </w:rPr>
                              <w:t>0.9336</w:t>
                            </w:r>
                          </w:p>
                        </w:tc>
                        <w:tc>
                          <w:tcPr>
                            <w:tcW w:w="990" w:type="dxa"/>
                            <w:vAlign w:val="bottom"/>
                          </w:tcPr>
                          <w:p w14:paraId="0A53893A" w14:textId="10B8D23B" w:rsidR="001973A2" w:rsidRDefault="001973A2" w:rsidP="00EC4EA1">
                            <w:pPr>
                              <w:pStyle w:val="Nidungvnbn"/>
                              <w:ind w:firstLine="0"/>
                              <w:jc w:val="right"/>
                            </w:pPr>
                            <w:r>
                              <w:rPr>
                                <w:color w:val="000000"/>
                                <w:sz w:val="22"/>
                                <w:szCs w:val="22"/>
                              </w:rPr>
                              <w:t>0.5751</w:t>
                            </w:r>
                          </w:p>
                        </w:tc>
                        <w:tc>
                          <w:tcPr>
                            <w:tcW w:w="990" w:type="dxa"/>
                            <w:vAlign w:val="bottom"/>
                          </w:tcPr>
                          <w:p w14:paraId="41C42A12" w14:textId="1D65DFC7" w:rsidR="001973A2" w:rsidRDefault="001973A2" w:rsidP="00EC4EA1">
                            <w:pPr>
                              <w:pStyle w:val="Nidungvnbn"/>
                              <w:ind w:firstLine="0"/>
                              <w:jc w:val="right"/>
                            </w:pPr>
                            <w:r>
                              <w:rPr>
                                <w:color w:val="000000"/>
                                <w:sz w:val="22"/>
                                <w:szCs w:val="22"/>
                              </w:rPr>
                              <w:t>4326</w:t>
                            </w:r>
                          </w:p>
                        </w:tc>
                        <w:tc>
                          <w:tcPr>
                            <w:tcW w:w="990" w:type="dxa"/>
                            <w:vAlign w:val="bottom"/>
                          </w:tcPr>
                          <w:p w14:paraId="1D8ED0A1" w14:textId="54F75361" w:rsidR="001973A2" w:rsidRDefault="001973A2" w:rsidP="00EC4EA1">
                            <w:pPr>
                              <w:pStyle w:val="Nidungvnbn"/>
                              <w:ind w:firstLine="0"/>
                              <w:jc w:val="right"/>
                            </w:pPr>
                            <w:r>
                              <w:rPr>
                                <w:color w:val="000000"/>
                                <w:sz w:val="22"/>
                                <w:szCs w:val="22"/>
                              </w:rPr>
                              <w:t>0.6644</w:t>
                            </w:r>
                          </w:p>
                        </w:tc>
                        <w:tc>
                          <w:tcPr>
                            <w:tcW w:w="990" w:type="dxa"/>
                            <w:vAlign w:val="bottom"/>
                          </w:tcPr>
                          <w:p w14:paraId="0AE66D09" w14:textId="2F4682D0" w:rsidR="001973A2" w:rsidRDefault="001973A2" w:rsidP="00EC4EA1">
                            <w:pPr>
                              <w:pStyle w:val="Nidungvnbn"/>
                              <w:ind w:firstLine="0"/>
                              <w:jc w:val="right"/>
                            </w:pPr>
                            <w:r>
                              <w:rPr>
                                <w:color w:val="000000"/>
                                <w:sz w:val="22"/>
                                <w:szCs w:val="22"/>
                              </w:rPr>
                              <w:t>0.9391</w:t>
                            </w:r>
                          </w:p>
                        </w:tc>
                        <w:tc>
                          <w:tcPr>
                            <w:tcW w:w="990" w:type="dxa"/>
                            <w:vAlign w:val="bottom"/>
                          </w:tcPr>
                          <w:p w14:paraId="44F19CC1" w14:textId="3F151F7C" w:rsidR="001973A2" w:rsidRDefault="001973A2" w:rsidP="00EC4EA1">
                            <w:pPr>
                              <w:pStyle w:val="Nidungvnbn"/>
                              <w:ind w:firstLine="0"/>
                              <w:jc w:val="right"/>
                            </w:pPr>
                            <w:r>
                              <w:rPr>
                                <w:color w:val="000000"/>
                                <w:sz w:val="22"/>
                                <w:szCs w:val="22"/>
                              </w:rPr>
                              <w:t>0.5421</w:t>
                            </w:r>
                          </w:p>
                        </w:tc>
                        <w:tc>
                          <w:tcPr>
                            <w:tcW w:w="985" w:type="dxa"/>
                            <w:vAlign w:val="bottom"/>
                          </w:tcPr>
                          <w:p w14:paraId="04177195" w14:textId="28659B2F" w:rsidR="001973A2" w:rsidRDefault="001973A2" w:rsidP="00EC4EA1">
                            <w:pPr>
                              <w:pStyle w:val="Nidungvnbn"/>
                              <w:ind w:firstLine="0"/>
                              <w:jc w:val="right"/>
                            </w:pPr>
                            <w:r>
                              <w:rPr>
                                <w:color w:val="000000"/>
                                <w:sz w:val="22"/>
                                <w:szCs w:val="22"/>
                              </w:rPr>
                              <w:t>791.8</w:t>
                            </w:r>
                          </w:p>
                        </w:tc>
                      </w:tr>
                      <w:tr w:rsidR="001973A2" w14:paraId="5DB1470F" w14:textId="77777777" w:rsidTr="00F62558">
                        <w:trPr>
                          <w:trHeight w:val="379"/>
                        </w:trPr>
                        <w:tc>
                          <w:tcPr>
                            <w:tcW w:w="1080" w:type="dxa"/>
                            <w:vMerge/>
                          </w:tcPr>
                          <w:p w14:paraId="0747845B" w14:textId="77777777" w:rsidR="001973A2" w:rsidRDefault="001973A2" w:rsidP="00616BDE">
                            <w:pPr>
                              <w:pStyle w:val="Nidungvnbn"/>
                              <w:ind w:firstLine="0"/>
                              <w:jc w:val="left"/>
                              <w:rPr>
                                <w:b/>
                              </w:rPr>
                            </w:pPr>
                          </w:p>
                        </w:tc>
                        <w:tc>
                          <w:tcPr>
                            <w:tcW w:w="3150" w:type="dxa"/>
                            <w:vAlign w:val="bottom"/>
                          </w:tcPr>
                          <w:p w14:paraId="5DAD4E21" w14:textId="68468D90" w:rsidR="001973A2" w:rsidRDefault="001973A2" w:rsidP="00616BDE">
                            <w:pPr>
                              <w:pStyle w:val="Nidungvnbn"/>
                              <w:ind w:firstLine="0"/>
                              <w:jc w:val="left"/>
                              <w:rPr>
                                <w:b/>
                              </w:rPr>
                            </w:pPr>
                            <w:r>
                              <w:rPr>
                                <w:color w:val="000000"/>
                                <w:sz w:val="22"/>
                                <w:szCs w:val="22"/>
                              </w:rPr>
                              <w:t>ECGFiveDays</w:t>
                            </w:r>
                          </w:p>
                        </w:tc>
                        <w:tc>
                          <w:tcPr>
                            <w:tcW w:w="990" w:type="dxa"/>
                            <w:vAlign w:val="bottom"/>
                          </w:tcPr>
                          <w:p w14:paraId="5C9B353B" w14:textId="75B1B6F5" w:rsidR="001973A2" w:rsidRDefault="001973A2" w:rsidP="00616BDE">
                            <w:pPr>
                              <w:pStyle w:val="Nidungvnbn"/>
                              <w:ind w:firstLine="0"/>
                              <w:jc w:val="right"/>
                            </w:pPr>
                            <w:r>
                              <w:rPr>
                                <w:color w:val="000000"/>
                                <w:sz w:val="22"/>
                                <w:szCs w:val="22"/>
                              </w:rPr>
                              <w:t>0.9931</w:t>
                            </w:r>
                          </w:p>
                        </w:tc>
                        <w:tc>
                          <w:tcPr>
                            <w:tcW w:w="900" w:type="dxa"/>
                            <w:vAlign w:val="bottom"/>
                          </w:tcPr>
                          <w:p w14:paraId="49561231" w14:textId="3DC4D98D" w:rsidR="001973A2" w:rsidRDefault="001973A2" w:rsidP="00616BDE">
                            <w:pPr>
                              <w:pStyle w:val="Nidungvnbn"/>
                              <w:ind w:firstLine="0"/>
                              <w:jc w:val="right"/>
                            </w:pPr>
                            <w:r>
                              <w:rPr>
                                <w:color w:val="000000"/>
                                <w:sz w:val="22"/>
                                <w:szCs w:val="22"/>
                              </w:rPr>
                              <w:t>0.993</w:t>
                            </w:r>
                          </w:p>
                        </w:tc>
                        <w:tc>
                          <w:tcPr>
                            <w:tcW w:w="990" w:type="dxa"/>
                            <w:vAlign w:val="bottom"/>
                          </w:tcPr>
                          <w:p w14:paraId="0604C203" w14:textId="43DADC80" w:rsidR="001973A2" w:rsidRDefault="001973A2" w:rsidP="00616BDE">
                            <w:pPr>
                              <w:pStyle w:val="Nidungvnbn"/>
                              <w:ind w:firstLine="0"/>
                              <w:jc w:val="right"/>
                            </w:pPr>
                            <w:r>
                              <w:rPr>
                                <w:color w:val="000000"/>
                                <w:sz w:val="22"/>
                                <w:szCs w:val="22"/>
                              </w:rPr>
                              <w:t>0.9931</w:t>
                            </w:r>
                          </w:p>
                        </w:tc>
                        <w:tc>
                          <w:tcPr>
                            <w:tcW w:w="990" w:type="dxa"/>
                            <w:vAlign w:val="bottom"/>
                          </w:tcPr>
                          <w:p w14:paraId="7F93A941" w14:textId="3E49F204" w:rsidR="001973A2" w:rsidRDefault="001973A2" w:rsidP="00616BDE">
                            <w:pPr>
                              <w:pStyle w:val="Nidungvnbn"/>
                              <w:ind w:firstLine="0"/>
                              <w:jc w:val="right"/>
                            </w:pPr>
                            <w:r>
                              <w:rPr>
                                <w:color w:val="000000"/>
                                <w:sz w:val="22"/>
                                <w:szCs w:val="22"/>
                              </w:rPr>
                              <w:t>3405.4</w:t>
                            </w:r>
                          </w:p>
                        </w:tc>
                        <w:tc>
                          <w:tcPr>
                            <w:tcW w:w="990" w:type="dxa"/>
                            <w:vAlign w:val="bottom"/>
                          </w:tcPr>
                          <w:p w14:paraId="5ED11D58" w14:textId="2BB65D47" w:rsidR="001973A2" w:rsidRDefault="001973A2" w:rsidP="00616BDE">
                            <w:pPr>
                              <w:pStyle w:val="Nidungvnbn"/>
                              <w:ind w:firstLine="0"/>
                              <w:jc w:val="right"/>
                            </w:pPr>
                            <w:r>
                              <w:rPr>
                                <w:color w:val="000000"/>
                                <w:sz w:val="22"/>
                                <w:szCs w:val="22"/>
                              </w:rPr>
                              <w:t>0.9931</w:t>
                            </w:r>
                          </w:p>
                        </w:tc>
                        <w:tc>
                          <w:tcPr>
                            <w:tcW w:w="990" w:type="dxa"/>
                            <w:vAlign w:val="bottom"/>
                          </w:tcPr>
                          <w:p w14:paraId="175FA731" w14:textId="0E252E22" w:rsidR="001973A2" w:rsidRDefault="001973A2" w:rsidP="00616BDE">
                            <w:pPr>
                              <w:pStyle w:val="Nidungvnbn"/>
                              <w:ind w:firstLine="0"/>
                              <w:jc w:val="right"/>
                            </w:pPr>
                            <w:r>
                              <w:rPr>
                                <w:color w:val="000000"/>
                                <w:sz w:val="22"/>
                                <w:szCs w:val="22"/>
                              </w:rPr>
                              <w:t>0.993</w:t>
                            </w:r>
                          </w:p>
                        </w:tc>
                        <w:tc>
                          <w:tcPr>
                            <w:tcW w:w="990" w:type="dxa"/>
                            <w:vAlign w:val="bottom"/>
                          </w:tcPr>
                          <w:p w14:paraId="4B9DBDB2" w14:textId="436790D0" w:rsidR="001973A2" w:rsidRDefault="001973A2" w:rsidP="00616BDE">
                            <w:pPr>
                              <w:pStyle w:val="Nidungvnbn"/>
                              <w:ind w:firstLine="0"/>
                              <w:jc w:val="right"/>
                            </w:pPr>
                            <w:r>
                              <w:rPr>
                                <w:color w:val="000000"/>
                                <w:sz w:val="22"/>
                                <w:szCs w:val="22"/>
                              </w:rPr>
                              <w:t>0.9931</w:t>
                            </w:r>
                          </w:p>
                        </w:tc>
                        <w:tc>
                          <w:tcPr>
                            <w:tcW w:w="985" w:type="dxa"/>
                            <w:vAlign w:val="bottom"/>
                          </w:tcPr>
                          <w:p w14:paraId="7D8326A8" w14:textId="772B59D2" w:rsidR="001973A2" w:rsidRDefault="001973A2" w:rsidP="00616BDE">
                            <w:pPr>
                              <w:pStyle w:val="Nidungvnbn"/>
                              <w:ind w:firstLine="0"/>
                              <w:jc w:val="right"/>
                            </w:pPr>
                            <w:r>
                              <w:rPr>
                                <w:color w:val="000000"/>
                                <w:sz w:val="22"/>
                                <w:szCs w:val="22"/>
                              </w:rPr>
                              <w:t>3405.4</w:t>
                            </w:r>
                          </w:p>
                        </w:tc>
                      </w:tr>
                      <w:tr w:rsidR="001973A2" w14:paraId="7F8DB368" w14:textId="77777777" w:rsidTr="00F62558">
                        <w:trPr>
                          <w:trHeight w:val="379"/>
                        </w:trPr>
                        <w:tc>
                          <w:tcPr>
                            <w:tcW w:w="1080" w:type="dxa"/>
                            <w:vMerge/>
                          </w:tcPr>
                          <w:p w14:paraId="74FFF931" w14:textId="77777777" w:rsidR="001973A2" w:rsidRDefault="001973A2" w:rsidP="00EC4EA1">
                            <w:pPr>
                              <w:pStyle w:val="Nidungvnbn"/>
                              <w:ind w:firstLine="0"/>
                              <w:jc w:val="left"/>
                              <w:rPr>
                                <w:b/>
                              </w:rPr>
                            </w:pPr>
                          </w:p>
                        </w:tc>
                        <w:tc>
                          <w:tcPr>
                            <w:tcW w:w="3150" w:type="dxa"/>
                            <w:vAlign w:val="bottom"/>
                          </w:tcPr>
                          <w:p w14:paraId="1B07B87A" w14:textId="35D6634A" w:rsidR="001973A2" w:rsidRDefault="001973A2" w:rsidP="00EC4EA1">
                            <w:pPr>
                              <w:pStyle w:val="Nidungvnbn"/>
                              <w:ind w:firstLine="0"/>
                              <w:jc w:val="left"/>
                              <w:rPr>
                                <w:b/>
                              </w:rPr>
                            </w:pPr>
                            <w:r>
                              <w:rPr>
                                <w:color w:val="000000"/>
                                <w:sz w:val="22"/>
                                <w:szCs w:val="22"/>
                              </w:rPr>
                              <w:t>ElectricDevices</w:t>
                            </w:r>
                          </w:p>
                        </w:tc>
                        <w:tc>
                          <w:tcPr>
                            <w:tcW w:w="990" w:type="dxa"/>
                            <w:vAlign w:val="bottom"/>
                          </w:tcPr>
                          <w:p w14:paraId="123CD48C" w14:textId="7CABCD92" w:rsidR="001973A2" w:rsidRDefault="001973A2" w:rsidP="00EC4EA1">
                            <w:pPr>
                              <w:pStyle w:val="Nidungvnbn"/>
                              <w:ind w:firstLine="0"/>
                              <w:jc w:val="right"/>
                            </w:pPr>
                            <w:r>
                              <w:rPr>
                                <w:color w:val="000000"/>
                                <w:sz w:val="22"/>
                                <w:szCs w:val="22"/>
                              </w:rPr>
                              <w:t>0.7029</w:t>
                            </w:r>
                          </w:p>
                        </w:tc>
                        <w:tc>
                          <w:tcPr>
                            <w:tcW w:w="900" w:type="dxa"/>
                            <w:vAlign w:val="bottom"/>
                          </w:tcPr>
                          <w:p w14:paraId="42B2C97D" w14:textId="65FA4303" w:rsidR="001973A2" w:rsidRDefault="001973A2" w:rsidP="00EC4EA1">
                            <w:pPr>
                              <w:pStyle w:val="Nidungvnbn"/>
                              <w:ind w:firstLine="0"/>
                              <w:jc w:val="right"/>
                            </w:pPr>
                            <w:r>
                              <w:rPr>
                                <w:color w:val="000000"/>
                                <w:sz w:val="22"/>
                                <w:szCs w:val="22"/>
                              </w:rPr>
                              <w:t>0.7314</w:t>
                            </w:r>
                          </w:p>
                        </w:tc>
                        <w:tc>
                          <w:tcPr>
                            <w:tcW w:w="990" w:type="dxa"/>
                            <w:vAlign w:val="bottom"/>
                          </w:tcPr>
                          <w:p w14:paraId="5FE896F3" w14:textId="4CE9B65C" w:rsidR="001973A2" w:rsidRDefault="001973A2" w:rsidP="00EC4EA1">
                            <w:pPr>
                              <w:pStyle w:val="Nidungvnbn"/>
                              <w:ind w:firstLine="0"/>
                              <w:jc w:val="right"/>
                            </w:pPr>
                            <w:r>
                              <w:rPr>
                                <w:color w:val="000000"/>
                                <w:sz w:val="22"/>
                                <w:szCs w:val="22"/>
                              </w:rPr>
                              <w:t>0.6419</w:t>
                            </w:r>
                          </w:p>
                        </w:tc>
                        <w:tc>
                          <w:tcPr>
                            <w:tcW w:w="990" w:type="dxa"/>
                            <w:vAlign w:val="bottom"/>
                          </w:tcPr>
                          <w:p w14:paraId="78F3E09C" w14:textId="3D05D352" w:rsidR="001973A2" w:rsidRDefault="001973A2" w:rsidP="00EC4EA1">
                            <w:pPr>
                              <w:pStyle w:val="Nidungvnbn"/>
                              <w:ind w:firstLine="0"/>
                              <w:jc w:val="right"/>
                            </w:pPr>
                            <w:r>
                              <w:rPr>
                                <w:color w:val="000000"/>
                                <w:sz w:val="22"/>
                                <w:szCs w:val="22"/>
                              </w:rPr>
                              <w:t>22626.9</w:t>
                            </w:r>
                          </w:p>
                        </w:tc>
                        <w:tc>
                          <w:tcPr>
                            <w:tcW w:w="990" w:type="dxa"/>
                            <w:vAlign w:val="bottom"/>
                          </w:tcPr>
                          <w:p w14:paraId="3EFCB5EF" w14:textId="4C652781" w:rsidR="001973A2" w:rsidRDefault="001973A2" w:rsidP="00EC4EA1">
                            <w:pPr>
                              <w:pStyle w:val="Nidungvnbn"/>
                              <w:ind w:firstLine="0"/>
                              <w:jc w:val="right"/>
                            </w:pPr>
                            <w:r>
                              <w:rPr>
                                <w:color w:val="000000"/>
                                <w:sz w:val="22"/>
                                <w:szCs w:val="22"/>
                              </w:rPr>
                              <w:t>0.6924</w:t>
                            </w:r>
                          </w:p>
                        </w:tc>
                        <w:tc>
                          <w:tcPr>
                            <w:tcW w:w="990" w:type="dxa"/>
                            <w:vAlign w:val="bottom"/>
                          </w:tcPr>
                          <w:p w14:paraId="7FDC7600" w14:textId="5FA9689D" w:rsidR="001973A2" w:rsidRDefault="001973A2" w:rsidP="00EC4EA1">
                            <w:pPr>
                              <w:pStyle w:val="Nidungvnbn"/>
                              <w:ind w:firstLine="0"/>
                              <w:jc w:val="right"/>
                            </w:pPr>
                            <w:r>
                              <w:rPr>
                                <w:color w:val="000000"/>
                                <w:sz w:val="22"/>
                                <w:szCs w:val="22"/>
                              </w:rPr>
                              <w:t>0.7201</w:t>
                            </w:r>
                          </w:p>
                        </w:tc>
                        <w:tc>
                          <w:tcPr>
                            <w:tcW w:w="990" w:type="dxa"/>
                            <w:vAlign w:val="bottom"/>
                          </w:tcPr>
                          <w:p w14:paraId="47A7D895" w14:textId="011F2655" w:rsidR="001973A2" w:rsidRDefault="001973A2" w:rsidP="00EC4EA1">
                            <w:pPr>
                              <w:pStyle w:val="Nidungvnbn"/>
                              <w:ind w:firstLine="0"/>
                              <w:jc w:val="right"/>
                            </w:pPr>
                            <w:r>
                              <w:rPr>
                                <w:color w:val="000000"/>
                                <w:sz w:val="22"/>
                                <w:szCs w:val="22"/>
                              </w:rPr>
                              <w:t>0.628</w:t>
                            </w:r>
                          </w:p>
                        </w:tc>
                        <w:tc>
                          <w:tcPr>
                            <w:tcW w:w="985" w:type="dxa"/>
                            <w:vAlign w:val="bottom"/>
                          </w:tcPr>
                          <w:p w14:paraId="0D2CAC44" w14:textId="230E2F72" w:rsidR="001973A2" w:rsidRDefault="001973A2" w:rsidP="00EC4EA1">
                            <w:pPr>
                              <w:pStyle w:val="Nidungvnbn"/>
                              <w:ind w:firstLine="0"/>
                              <w:jc w:val="right"/>
                            </w:pPr>
                            <w:r>
                              <w:rPr>
                                <w:color w:val="000000"/>
                                <w:sz w:val="22"/>
                                <w:szCs w:val="22"/>
                              </w:rPr>
                              <w:t>8957</w:t>
                            </w:r>
                          </w:p>
                        </w:tc>
                      </w:tr>
                      <w:tr w:rsidR="001973A2" w14:paraId="49B9CEAE" w14:textId="77777777" w:rsidTr="00F62558">
                        <w:trPr>
                          <w:trHeight w:val="379"/>
                        </w:trPr>
                        <w:tc>
                          <w:tcPr>
                            <w:tcW w:w="1080" w:type="dxa"/>
                            <w:vMerge/>
                          </w:tcPr>
                          <w:p w14:paraId="7A288A79" w14:textId="77777777" w:rsidR="001973A2" w:rsidRDefault="001973A2" w:rsidP="00EC4EA1">
                            <w:pPr>
                              <w:pStyle w:val="Nidungvnbn"/>
                              <w:ind w:firstLine="0"/>
                              <w:jc w:val="left"/>
                              <w:rPr>
                                <w:b/>
                              </w:rPr>
                            </w:pPr>
                          </w:p>
                        </w:tc>
                        <w:tc>
                          <w:tcPr>
                            <w:tcW w:w="3150" w:type="dxa"/>
                            <w:vAlign w:val="bottom"/>
                          </w:tcPr>
                          <w:p w14:paraId="0055412B" w14:textId="2388B9D9" w:rsidR="001973A2" w:rsidRDefault="001973A2" w:rsidP="00EC4EA1">
                            <w:pPr>
                              <w:pStyle w:val="Nidungvnbn"/>
                              <w:ind w:firstLine="0"/>
                              <w:jc w:val="left"/>
                              <w:rPr>
                                <w:b/>
                              </w:rPr>
                            </w:pPr>
                            <w:r>
                              <w:rPr>
                                <w:color w:val="000000"/>
                                <w:sz w:val="22"/>
                                <w:szCs w:val="22"/>
                              </w:rPr>
                              <w:t>EOGHorizontalSignal</w:t>
                            </w:r>
                          </w:p>
                        </w:tc>
                        <w:tc>
                          <w:tcPr>
                            <w:tcW w:w="990" w:type="dxa"/>
                            <w:vAlign w:val="bottom"/>
                          </w:tcPr>
                          <w:p w14:paraId="61B1AFD0" w14:textId="4F4E7121" w:rsidR="001973A2" w:rsidRDefault="001973A2" w:rsidP="00EC4EA1">
                            <w:pPr>
                              <w:pStyle w:val="Nidungvnbn"/>
                              <w:ind w:firstLine="0"/>
                              <w:jc w:val="right"/>
                            </w:pPr>
                            <w:r>
                              <w:rPr>
                                <w:color w:val="000000"/>
                                <w:sz w:val="22"/>
                                <w:szCs w:val="22"/>
                              </w:rPr>
                              <w:t>0.6587</w:t>
                            </w:r>
                          </w:p>
                        </w:tc>
                        <w:tc>
                          <w:tcPr>
                            <w:tcW w:w="900" w:type="dxa"/>
                            <w:vAlign w:val="bottom"/>
                          </w:tcPr>
                          <w:p w14:paraId="78B2AA4F" w14:textId="0F56DAC7" w:rsidR="001973A2" w:rsidRDefault="001973A2" w:rsidP="00EC4EA1">
                            <w:pPr>
                              <w:pStyle w:val="Nidungvnbn"/>
                              <w:ind w:firstLine="0"/>
                              <w:jc w:val="right"/>
                            </w:pPr>
                            <w:r>
                              <w:rPr>
                                <w:color w:val="000000"/>
                                <w:sz w:val="22"/>
                                <w:szCs w:val="22"/>
                              </w:rPr>
                              <w:t>0.6133</w:t>
                            </w:r>
                          </w:p>
                        </w:tc>
                        <w:tc>
                          <w:tcPr>
                            <w:tcW w:w="990" w:type="dxa"/>
                            <w:vAlign w:val="bottom"/>
                          </w:tcPr>
                          <w:p w14:paraId="793C8890" w14:textId="1213CB54" w:rsidR="001973A2" w:rsidRDefault="001973A2" w:rsidP="00EC4EA1">
                            <w:pPr>
                              <w:pStyle w:val="Nidungvnbn"/>
                              <w:ind w:firstLine="0"/>
                              <w:jc w:val="right"/>
                            </w:pPr>
                            <w:r>
                              <w:rPr>
                                <w:color w:val="000000"/>
                                <w:sz w:val="22"/>
                                <w:szCs w:val="22"/>
                              </w:rPr>
                              <w:t>0.6147</w:t>
                            </w:r>
                          </w:p>
                        </w:tc>
                        <w:tc>
                          <w:tcPr>
                            <w:tcW w:w="990" w:type="dxa"/>
                            <w:vAlign w:val="bottom"/>
                          </w:tcPr>
                          <w:p w14:paraId="225003DC" w14:textId="1C6C107D" w:rsidR="001973A2" w:rsidRDefault="001973A2" w:rsidP="00EC4EA1">
                            <w:pPr>
                              <w:pStyle w:val="Nidungvnbn"/>
                              <w:ind w:firstLine="0"/>
                              <w:jc w:val="right"/>
                            </w:pPr>
                            <w:r>
                              <w:rPr>
                                <w:color w:val="000000"/>
                                <w:sz w:val="22"/>
                                <w:szCs w:val="22"/>
                              </w:rPr>
                              <w:t>1433.4</w:t>
                            </w:r>
                          </w:p>
                        </w:tc>
                        <w:tc>
                          <w:tcPr>
                            <w:tcW w:w="990" w:type="dxa"/>
                            <w:vAlign w:val="bottom"/>
                          </w:tcPr>
                          <w:p w14:paraId="72B0D906" w14:textId="723EF477" w:rsidR="001973A2" w:rsidRDefault="001973A2" w:rsidP="00EC4EA1">
                            <w:pPr>
                              <w:pStyle w:val="Nidungvnbn"/>
                              <w:ind w:firstLine="0"/>
                              <w:jc w:val="right"/>
                            </w:pPr>
                            <w:r>
                              <w:rPr>
                                <w:color w:val="000000"/>
                                <w:sz w:val="22"/>
                                <w:szCs w:val="22"/>
                              </w:rPr>
                              <w:t>0.6194</w:t>
                            </w:r>
                          </w:p>
                        </w:tc>
                        <w:tc>
                          <w:tcPr>
                            <w:tcW w:w="990" w:type="dxa"/>
                            <w:vAlign w:val="bottom"/>
                          </w:tcPr>
                          <w:p w14:paraId="0582ADAD" w14:textId="74356C94" w:rsidR="001973A2" w:rsidRDefault="001973A2" w:rsidP="00EC4EA1">
                            <w:pPr>
                              <w:pStyle w:val="Nidungvnbn"/>
                              <w:ind w:firstLine="0"/>
                              <w:jc w:val="right"/>
                            </w:pPr>
                            <w:r>
                              <w:rPr>
                                <w:color w:val="000000"/>
                                <w:sz w:val="22"/>
                                <w:szCs w:val="22"/>
                              </w:rPr>
                              <w:t>0.5718</w:t>
                            </w:r>
                          </w:p>
                        </w:tc>
                        <w:tc>
                          <w:tcPr>
                            <w:tcW w:w="990" w:type="dxa"/>
                            <w:vAlign w:val="bottom"/>
                          </w:tcPr>
                          <w:p w14:paraId="014D67F2" w14:textId="40936F37" w:rsidR="001973A2" w:rsidRDefault="001973A2" w:rsidP="00EC4EA1">
                            <w:pPr>
                              <w:pStyle w:val="Nidungvnbn"/>
                              <w:ind w:firstLine="0"/>
                              <w:jc w:val="right"/>
                            </w:pPr>
                            <w:r>
                              <w:rPr>
                                <w:color w:val="000000"/>
                                <w:sz w:val="22"/>
                                <w:szCs w:val="22"/>
                              </w:rPr>
                              <w:t>0.573</w:t>
                            </w:r>
                          </w:p>
                        </w:tc>
                        <w:tc>
                          <w:tcPr>
                            <w:tcW w:w="985" w:type="dxa"/>
                            <w:vAlign w:val="bottom"/>
                          </w:tcPr>
                          <w:p w14:paraId="119954D5" w14:textId="731E57C9" w:rsidR="001973A2" w:rsidRDefault="001973A2" w:rsidP="00EC4EA1">
                            <w:pPr>
                              <w:pStyle w:val="Nidungvnbn"/>
                              <w:ind w:firstLine="0"/>
                              <w:jc w:val="right"/>
                            </w:pPr>
                            <w:r>
                              <w:rPr>
                                <w:color w:val="000000"/>
                                <w:sz w:val="22"/>
                                <w:szCs w:val="22"/>
                              </w:rPr>
                              <w:t>1048.4</w:t>
                            </w:r>
                          </w:p>
                        </w:tc>
                      </w:tr>
                      <w:tr w:rsidR="001973A2" w14:paraId="3291988B" w14:textId="77777777" w:rsidTr="00F62558">
                        <w:trPr>
                          <w:trHeight w:val="379"/>
                        </w:trPr>
                        <w:tc>
                          <w:tcPr>
                            <w:tcW w:w="1080" w:type="dxa"/>
                            <w:vMerge/>
                          </w:tcPr>
                          <w:p w14:paraId="783ACEF6" w14:textId="77777777" w:rsidR="001973A2" w:rsidRDefault="001973A2" w:rsidP="00EC4EA1">
                            <w:pPr>
                              <w:pStyle w:val="Nidungvnbn"/>
                              <w:ind w:firstLine="0"/>
                              <w:jc w:val="left"/>
                              <w:rPr>
                                <w:b/>
                              </w:rPr>
                            </w:pPr>
                          </w:p>
                        </w:tc>
                        <w:tc>
                          <w:tcPr>
                            <w:tcW w:w="3150" w:type="dxa"/>
                            <w:vAlign w:val="bottom"/>
                          </w:tcPr>
                          <w:p w14:paraId="0322A6D6" w14:textId="78C13D02" w:rsidR="001973A2" w:rsidRDefault="001973A2" w:rsidP="00EC4EA1">
                            <w:pPr>
                              <w:pStyle w:val="Nidungvnbn"/>
                              <w:ind w:firstLine="0"/>
                              <w:jc w:val="left"/>
                              <w:rPr>
                                <w:b/>
                              </w:rPr>
                            </w:pPr>
                            <w:r>
                              <w:rPr>
                                <w:color w:val="000000"/>
                                <w:sz w:val="22"/>
                                <w:szCs w:val="22"/>
                              </w:rPr>
                              <w:t>EOGVerticalSignal</w:t>
                            </w:r>
                          </w:p>
                        </w:tc>
                        <w:tc>
                          <w:tcPr>
                            <w:tcW w:w="990" w:type="dxa"/>
                            <w:vAlign w:val="bottom"/>
                          </w:tcPr>
                          <w:p w14:paraId="63670FC5" w14:textId="284E7F5F" w:rsidR="001973A2" w:rsidRDefault="001973A2" w:rsidP="00EC4EA1">
                            <w:pPr>
                              <w:pStyle w:val="Nidungvnbn"/>
                              <w:ind w:firstLine="0"/>
                              <w:jc w:val="right"/>
                            </w:pPr>
                            <w:r>
                              <w:rPr>
                                <w:color w:val="000000"/>
                                <w:sz w:val="22"/>
                                <w:szCs w:val="22"/>
                              </w:rPr>
                              <w:t>0.4434</w:t>
                            </w:r>
                          </w:p>
                        </w:tc>
                        <w:tc>
                          <w:tcPr>
                            <w:tcW w:w="900" w:type="dxa"/>
                            <w:vAlign w:val="bottom"/>
                          </w:tcPr>
                          <w:p w14:paraId="03D4E2F9" w14:textId="66792CE9" w:rsidR="001973A2" w:rsidRDefault="001973A2" w:rsidP="00EC4EA1">
                            <w:pPr>
                              <w:pStyle w:val="Nidungvnbn"/>
                              <w:ind w:firstLine="0"/>
                              <w:jc w:val="right"/>
                            </w:pPr>
                            <w:r>
                              <w:rPr>
                                <w:color w:val="000000"/>
                                <w:sz w:val="22"/>
                                <w:szCs w:val="22"/>
                              </w:rPr>
                              <w:t>0.4392</w:t>
                            </w:r>
                          </w:p>
                        </w:tc>
                        <w:tc>
                          <w:tcPr>
                            <w:tcW w:w="990" w:type="dxa"/>
                            <w:vAlign w:val="bottom"/>
                          </w:tcPr>
                          <w:p w14:paraId="19140BE1" w14:textId="51BCD8D6" w:rsidR="001973A2" w:rsidRDefault="001973A2" w:rsidP="00EC4EA1">
                            <w:pPr>
                              <w:pStyle w:val="Nidungvnbn"/>
                              <w:ind w:firstLine="0"/>
                              <w:jc w:val="right"/>
                            </w:pPr>
                            <w:r>
                              <w:rPr>
                                <w:color w:val="000000"/>
                                <w:sz w:val="22"/>
                                <w:szCs w:val="22"/>
                              </w:rPr>
                              <w:t>0.4408</w:t>
                            </w:r>
                          </w:p>
                        </w:tc>
                        <w:tc>
                          <w:tcPr>
                            <w:tcW w:w="990" w:type="dxa"/>
                            <w:vAlign w:val="bottom"/>
                          </w:tcPr>
                          <w:p w14:paraId="31186AAA" w14:textId="54D75CB0" w:rsidR="001973A2" w:rsidRDefault="001973A2" w:rsidP="00EC4EA1">
                            <w:pPr>
                              <w:pStyle w:val="Nidungvnbn"/>
                              <w:ind w:firstLine="0"/>
                              <w:jc w:val="right"/>
                            </w:pPr>
                            <w:r>
                              <w:rPr>
                                <w:color w:val="000000"/>
                                <w:sz w:val="22"/>
                                <w:szCs w:val="22"/>
                              </w:rPr>
                              <w:t>1429.6</w:t>
                            </w:r>
                          </w:p>
                        </w:tc>
                        <w:tc>
                          <w:tcPr>
                            <w:tcW w:w="990" w:type="dxa"/>
                            <w:vAlign w:val="bottom"/>
                          </w:tcPr>
                          <w:p w14:paraId="10C0D0E1" w14:textId="6E1AACCF" w:rsidR="001973A2" w:rsidRDefault="001973A2" w:rsidP="00EC4EA1">
                            <w:pPr>
                              <w:pStyle w:val="Nidungvnbn"/>
                              <w:ind w:firstLine="0"/>
                              <w:jc w:val="right"/>
                            </w:pPr>
                            <w:r>
                              <w:rPr>
                                <w:color w:val="000000"/>
                                <w:sz w:val="22"/>
                                <w:szCs w:val="22"/>
                              </w:rPr>
                              <w:t>0.4316</w:t>
                            </w:r>
                          </w:p>
                        </w:tc>
                        <w:tc>
                          <w:tcPr>
                            <w:tcW w:w="990" w:type="dxa"/>
                            <w:vAlign w:val="bottom"/>
                          </w:tcPr>
                          <w:p w14:paraId="501A0867" w14:textId="10646588" w:rsidR="001973A2" w:rsidRDefault="001973A2" w:rsidP="00EC4EA1">
                            <w:pPr>
                              <w:pStyle w:val="Nidungvnbn"/>
                              <w:ind w:firstLine="0"/>
                              <w:jc w:val="right"/>
                            </w:pPr>
                            <w:r>
                              <w:rPr>
                                <w:color w:val="000000"/>
                                <w:sz w:val="22"/>
                                <w:szCs w:val="22"/>
                              </w:rPr>
                              <w:t>0.4309</w:t>
                            </w:r>
                          </w:p>
                        </w:tc>
                        <w:tc>
                          <w:tcPr>
                            <w:tcW w:w="990" w:type="dxa"/>
                            <w:vAlign w:val="bottom"/>
                          </w:tcPr>
                          <w:p w14:paraId="11C127E5" w14:textId="7697CE45" w:rsidR="001973A2" w:rsidRDefault="001973A2" w:rsidP="00EC4EA1">
                            <w:pPr>
                              <w:pStyle w:val="Nidungvnbn"/>
                              <w:ind w:firstLine="0"/>
                              <w:jc w:val="right"/>
                            </w:pPr>
                            <w:r>
                              <w:rPr>
                                <w:color w:val="000000"/>
                                <w:sz w:val="22"/>
                                <w:szCs w:val="22"/>
                              </w:rPr>
                              <w:t>0.432</w:t>
                            </w:r>
                          </w:p>
                        </w:tc>
                        <w:tc>
                          <w:tcPr>
                            <w:tcW w:w="985" w:type="dxa"/>
                            <w:vAlign w:val="bottom"/>
                          </w:tcPr>
                          <w:p w14:paraId="3A2432D1" w14:textId="38D1324A" w:rsidR="001973A2" w:rsidRDefault="001973A2" w:rsidP="00EC4EA1">
                            <w:pPr>
                              <w:pStyle w:val="Nidungvnbn"/>
                              <w:ind w:firstLine="0"/>
                              <w:jc w:val="right"/>
                            </w:pPr>
                            <w:r>
                              <w:rPr>
                                <w:color w:val="000000"/>
                                <w:sz w:val="22"/>
                                <w:szCs w:val="22"/>
                              </w:rPr>
                              <w:t>3497.7</w:t>
                            </w:r>
                          </w:p>
                        </w:tc>
                      </w:tr>
                    </w:tbl>
                    <w:p w14:paraId="1695EA76" w14:textId="77777777" w:rsidR="001973A2" w:rsidRDefault="001973A2" w:rsidP="00620E88"/>
                  </w:txbxContent>
                </v:textbox>
                <w10:wrap anchorx="margin"/>
              </v:shape>
            </w:pict>
          </mc:Fallback>
        </mc:AlternateContent>
      </w:r>
      <w:bookmarkEnd w:id="246"/>
      <w:bookmarkEnd w:id="247"/>
      <w:bookmarkEnd w:id="248"/>
      <w:bookmarkEnd w:id="249"/>
    </w:p>
    <w:p w14:paraId="4DB89A6C" w14:textId="216B3F25" w:rsidR="008365CF" w:rsidRDefault="008365CF" w:rsidP="008365CF">
      <w:pPr>
        <w:pStyle w:val="Tiumccp1"/>
        <w:rPr>
          <w:lang w:val="vi-VN"/>
        </w:rPr>
      </w:pPr>
    </w:p>
    <w:p w14:paraId="3E08F8E7" w14:textId="04C5E32F" w:rsidR="008365CF" w:rsidRDefault="008365CF" w:rsidP="008365CF">
      <w:pPr>
        <w:pStyle w:val="Tiumccp1"/>
        <w:rPr>
          <w:lang w:val="vi-VN"/>
        </w:rPr>
      </w:pPr>
    </w:p>
    <w:p w14:paraId="79417D52" w14:textId="77777777" w:rsidR="008365CF" w:rsidRDefault="008365CF" w:rsidP="008365CF">
      <w:pPr>
        <w:pStyle w:val="Tiumccp1"/>
        <w:rPr>
          <w:lang w:val="vi-VN"/>
        </w:rPr>
      </w:pPr>
    </w:p>
    <w:p w14:paraId="6071B6F6" w14:textId="0CC05C48" w:rsidR="008365CF" w:rsidRDefault="008365CF" w:rsidP="008365CF">
      <w:pPr>
        <w:pStyle w:val="Tiumccp1"/>
        <w:rPr>
          <w:lang w:val="vi-VN"/>
        </w:rPr>
      </w:pPr>
    </w:p>
    <w:p w14:paraId="0584E518" w14:textId="4F5D863B" w:rsidR="008365CF" w:rsidRDefault="008365CF" w:rsidP="008365CF">
      <w:pPr>
        <w:pStyle w:val="Tiumccp1"/>
        <w:rPr>
          <w:lang w:val="vi-VN"/>
        </w:rPr>
      </w:pPr>
    </w:p>
    <w:p w14:paraId="56558882" w14:textId="5F71E78F" w:rsidR="008365CF" w:rsidRDefault="008365CF" w:rsidP="008365CF">
      <w:pPr>
        <w:pStyle w:val="Tiumccp1"/>
        <w:rPr>
          <w:lang w:val="vi-VN"/>
        </w:rPr>
      </w:pPr>
    </w:p>
    <w:p w14:paraId="2A62C54F" w14:textId="77777777" w:rsidR="008365CF" w:rsidRDefault="008365CF" w:rsidP="008365CF">
      <w:pPr>
        <w:pStyle w:val="Tiumccp1"/>
        <w:rPr>
          <w:lang w:val="vi-VN"/>
        </w:rPr>
      </w:pPr>
    </w:p>
    <w:p w14:paraId="2A3838A0" w14:textId="77777777" w:rsidR="008365CF" w:rsidRDefault="008365CF" w:rsidP="008365CF">
      <w:pPr>
        <w:pStyle w:val="Tiumccp1"/>
        <w:rPr>
          <w:lang w:val="vi-VN"/>
        </w:rPr>
      </w:pPr>
    </w:p>
    <w:p w14:paraId="49E10C32" w14:textId="77777777" w:rsidR="008365CF" w:rsidRDefault="008365CF" w:rsidP="008365CF">
      <w:pPr>
        <w:pStyle w:val="Tiumccp1"/>
        <w:rPr>
          <w:lang w:val="vi-VN"/>
        </w:rPr>
      </w:pPr>
    </w:p>
    <w:p w14:paraId="599DAB3C" w14:textId="77777777" w:rsidR="008365CF" w:rsidRDefault="008365CF" w:rsidP="008365CF">
      <w:pPr>
        <w:pStyle w:val="Tiumccp1"/>
        <w:rPr>
          <w:lang w:val="vi-VN"/>
        </w:rPr>
      </w:pPr>
    </w:p>
    <w:p w14:paraId="10BF0B2B" w14:textId="77777777" w:rsidR="008365CF" w:rsidRDefault="008365CF" w:rsidP="008365CF">
      <w:pPr>
        <w:pStyle w:val="Tiumccp1"/>
        <w:rPr>
          <w:lang w:val="vi-VN"/>
        </w:rPr>
      </w:pPr>
    </w:p>
    <w:p w14:paraId="0C1C3974" w14:textId="77777777" w:rsidR="008365CF" w:rsidRDefault="008365CF" w:rsidP="008365CF">
      <w:pPr>
        <w:pStyle w:val="Tiumccp1"/>
        <w:rPr>
          <w:lang w:val="vi-VN"/>
        </w:rPr>
      </w:pPr>
    </w:p>
    <w:p w14:paraId="31D4DFE6" w14:textId="77777777" w:rsidR="008365CF" w:rsidRDefault="008365CF" w:rsidP="008365CF">
      <w:pPr>
        <w:pStyle w:val="Tiumccp1"/>
        <w:rPr>
          <w:lang w:val="vi-VN"/>
        </w:rPr>
      </w:pPr>
    </w:p>
    <w:p w14:paraId="4E9E3C57" w14:textId="77777777" w:rsidR="008365CF" w:rsidRDefault="008365CF" w:rsidP="008365CF">
      <w:pPr>
        <w:pStyle w:val="Tiumccp1"/>
        <w:rPr>
          <w:lang w:val="vi-VN"/>
        </w:rPr>
      </w:pPr>
    </w:p>
    <w:p w14:paraId="277DC1E1" w14:textId="77777777" w:rsidR="008365CF" w:rsidRDefault="008365CF" w:rsidP="008365CF">
      <w:pPr>
        <w:pStyle w:val="Tiumccp1"/>
        <w:rPr>
          <w:lang w:val="vi-VN"/>
        </w:rPr>
      </w:pPr>
    </w:p>
    <w:p w14:paraId="1E839A46" w14:textId="77777777" w:rsidR="008365CF" w:rsidRDefault="008365CF" w:rsidP="008365CF">
      <w:pPr>
        <w:pStyle w:val="Tiumccp1"/>
        <w:rPr>
          <w:lang w:val="vi-VN"/>
        </w:rPr>
      </w:pPr>
    </w:p>
    <w:p w14:paraId="39C2387C" w14:textId="77777777" w:rsidR="008365CF" w:rsidRDefault="008365CF" w:rsidP="008365CF">
      <w:pPr>
        <w:pStyle w:val="Tiumccp1"/>
        <w:rPr>
          <w:lang w:val="vi-VN"/>
        </w:rPr>
      </w:pPr>
    </w:p>
    <w:p w14:paraId="6AFDCAB4" w14:textId="77777777" w:rsidR="008365CF" w:rsidRDefault="008365CF" w:rsidP="008365CF">
      <w:pPr>
        <w:pStyle w:val="Tiumccp1"/>
        <w:rPr>
          <w:lang w:val="vi-VN"/>
        </w:rPr>
      </w:pPr>
    </w:p>
    <w:p w14:paraId="25565D8B" w14:textId="77777777" w:rsidR="008365CF" w:rsidRDefault="008365CF" w:rsidP="008365CF">
      <w:pPr>
        <w:pStyle w:val="Tiumccp1"/>
        <w:rPr>
          <w:lang w:val="vi-VN"/>
        </w:rPr>
      </w:pPr>
    </w:p>
    <w:p w14:paraId="7D4F649A" w14:textId="77777777" w:rsidR="008365CF" w:rsidRDefault="008365CF" w:rsidP="008365CF">
      <w:pPr>
        <w:pStyle w:val="Tiumccp1"/>
        <w:rPr>
          <w:lang w:val="vi-VN"/>
        </w:rPr>
      </w:pPr>
    </w:p>
    <w:p w14:paraId="69D3503E" w14:textId="77777777" w:rsidR="008365CF" w:rsidRDefault="008365CF" w:rsidP="008365CF">
      <w:pPr>
        <w:pStyle w:val="Tiumccp1"/>
        <w:rPr>
          <w:lang w:val="vi-VN"/>
        </w:rPr>
      </w:pPr>
    </w:p>
    <w:p w14:paraId="3EBB0D2F" w14:textId="7071D9EB" w:rsidR="00194510" w:rsidRDefault="00194510">
      <w:pPr>
        <w:spacing w:after="200" w:line="276" w:lineRule="auto"/>
        <w:rPr>
          <w:b/>
          <w:sz w:val="28"/>
          <w:szCs w:val="28"/>
          <w:lang w:val="vi-VN"/>
        </w:rPr>
      </w:pPr>
      <w:r>
        <w:rPr>
          <w:lang w:val="vi-VN"/>
        </w:rPr>
        <w:br w:type="page"/>
      </w:r>
    </w:p>
    <w:p w14:paraId="5AC20454" w14:textId="77777777" w:rsidR="008365CF" w:rsidRDefault="008365CF" w:rsidP="008365CF">
      <w:pPr>
        <w:pStyle w:val="Tiumccp1"/>
        <w:rPr>
          <w:lang w:val="vi-VN"/>
        </w:rPr>
      </w:pPr>
    </w:p>
    <w:p w14:paraId="28F5A8EE" w14:textId="77777777" w:rsidR="008365CF" w:rsidRDefault="008365CF" w:rsidP="008365CF">
      <w:pPr>
        <w:pStyle w:val="Tiumccp1"/>
        <w:rPr>
          <w:lang w:val="vi-VN"/>
        </w:rPr>
      </w:pPr>
    </w:p>
    <w:p w14:paraId="735E78AA" w14:textId="77777777" w:rsidR="008365CF" w:rsidRDefault="008365CF" w:rsidP="008365CF">
      <w:pPr>
        <w:pStyle w:val="Tiumccp1"/>
        <w:rPr>
          <w:lang w:val="vi-VN"/>
        </w:rPr>
      </w:pPr>
      <w:bookmarkStart w:id="250" w:name="_Toc44339231"/>
      <w:bookmarkStart w:id="251" w:name="_Toc44580995"/>
      <w:bookmarkStart w:id="252" w:name="_Toc44595652"/>
      <w:bookmarkStart w:id="253" w:name="_Toc44596635"/>
      <w:r>
        <w:rPr>
          <w:noProof/>
          <w:lang w:val="vi-VN" w:eastAsia="vi-VN"/>
        </w:rPr>
        <mc:AlternateContent>
          <mc:Choice Requires="wps">
            <w:drawing>
              <wp:anchor distT="0" distB="0" distL="114300" distR="114300" simplePos="0" relativeHeight="251692032" behindDoc="0" locked="0" layoutInCell="1" allowOverlap="1" wp14:anchorId="6F1BE54F" wp14:editId="1C390D4D">
                <wp:simplePos x="0" y="0"/>
                <wp:positionH relativeFrom="column">
                  <wp:posOffset>-1214120</wp:posOffset>
                </wp:positionH>
                <wp:positionV relativeFrom="paragraph">
                  <wp:posOffset>310515</wp:posOffset>
                </wp:positionV>
                <wp:extent cx="8105775" cy="5994082"/>
                <wp:effectExtent l="8255" t="0" r="17780" b="17780"/>
                <wp:wrapNone/>
                <wp:docPr id="51" name="Text Box 51"/>
                <wp:cNvGraphicFramePr/>
                <a:graphic xmlns:a="http://schemas.openxmlformats.org/drawingml/2006/main">
                  <a:graphicData uri="http://schemas.microsoft.com/office/word/2010/wordprocessingShape">
                    <wps:wsp>
                      <wps:cNvSpPr txBox="1"/>
                      <wps:spPr>
                        <a:xfrm rot="5400000">
                          <a:off x="0" y="0"/>
                          <a:ext cx="8105775" cy="599408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053"/>
                            </w:tblGrid>
                            <w:tr w:rsidR="001973A2" w14:paraId="3E1553C1" w14:textId="77777777" w:rsidTr="003C15A9">
                              <w:trPr>
                                <w:trHeight w:val="379"/>
                              </w:trPr>
                              <w:tc>
                                <w:tcPr>
                                  <w:tcW w:w="985" w:type="dxa"/>
                                  <w:vMerge w:val="restart"/>
                                  <w:vAlign w:val="center"/>
                                </w:tcPr>
                                <w:p w14:paraId="64D2F497" w14:textId="6E2B3293" w:rsidR="001973A2" w:rsidRDefault="001973A2" w:rsidP="00BD183F">
                                  <w:pPr>
                                    <w:pStyle w:val="Nidungvnbn"/>
                                    <w:ind w:firstLine="0"/>
                                    <w:jc w:val="center"/>
                                    <w:rPr>
                                      <w:b/>
                                    </w:rPr>
                                  </w:pPr>
                                  <w:r>
                                    <w:rPr>
                                      <w:b/>
                                    </w:rPr>
                                    <w:t>Tên phân loại</w:t>
                                  </w:r>
                                </w:p>
                              </w:tc>
                              <w:tc>
                                <w:tcPr>
                                  <w:tcW w:w="2772" w:type="dxa"/>
                                  <w:vMerge w:val="restart"/>
                                  <w:vAlign w:val="center"/>
                                </w:tcPr>
                                <w:p w14:paraId="0BFE42E3" w14:textId="0A4013B6" w:rsidR="001973A2" w:rsidRDefault="001973A2" w:rsidP="00BD183F">
                                  <w:pPr>
                                    <w:pStyle w:val="Nidungvnbn"/>
                                    <w:ind w:firstLine="0"/>
                                    <w:jc w:val="center"/>
                                    <w:rPr>
                                      <w:b/>
                                    </w:rPr>
                                  </w:pPr>
                                  <w:r>
                                    <w:rPr>
                                      <w:b/>
                                    </w:rPr>
                                    <w:t>Tên tập dữ liệu</w:t>
                                  </w:r>
                                </w:p>
                              </w:tc>
                              <w:tc>
                                <w:tcPr>
                                  <w:tcW w:w="3813" w:type="dxa"/>
                                  <w:gridSpan w:val="4"/>
                                </w:tcPr>
                                <w:p w14:paraId="3458C5DF" w14:textId="77777777" w:rsidR="001973A2" w:rsidRDefault="001973A2" w:rsidP="00330197">
                                  <w:pPr>
                                    <w:pStyle w:val="Nidungvnbn"/>
                                    <w:ind w:firstLine="0"/>
                                    <w:jc w:val="center"/>
                                    <w:rPr>
                                      <w:b/>
                                    </w:rPr>
                                  </w:pPr>
                                  <w:r>
                                    <w:rPr>
                                      <w:b/>
                                    </w:rPr>
                                    <w:t>Nhóm tác giả</w:t>
                                  </w:r>
                                </w:p>
                                <w:p w14:paraId="4CABD9D2" w14:textId="77777777" w:rsidR="001973A2" w:rsidRDefault="001973A2" w:rsidP="00330197">
                                  <w:pPr>
                                    <w:pStyle w:val="Nidungvnbn"/>
                                    <w:ind w:firstLine="0"/>
                                    <w:jc w:val="center"/>
                                    <w:rPr>
                                      <w:b/>
                                    </w:rPr>
                                  </w:pPr>
                                  <w:r>
                                    <w:rPr>
                                      <w:b/>
                                    </w:rPr>
                                    <w:t>tiền thực nghiệm</w:t>
                                  </w:r>
                                </w:p>
                              </w:tc>
                              <w:tc>
                                <w:tcPr>
                                  <w:tcW w:w="4035" w:type="dxa"/>
                                  <w:gridSpan w:val="4"/>
                                </w:tcPr>
                                <w:p w14:paraId="7D09983F" w14:textId="77777777" w:rsidR="001973A2" w:rsidRDefault="001973A2" w:rsidP="00330197">
                                  <w:pPr>
                                    <w:pStyle w:val="Nidungvnbn"/>
                                    <w:ind w:firstLine="0"/>
                                    <w:jc w:val="center"/>
                                    <w:rPr>
                                      <w:b/>
                                    </w:rPr>
                                  </w:pPr>
                                  <w:r>
                                    <w:rPr>
                                      <w:b/>
                                    </w:rPr>
                                    <w:t>Thực nghiệm</w:t>
                                  </w:r>
                                </w:p>
                                <w:p w14:paraId="0F483BA0" w14:textId="787114CE" w:rsidR="001973A2" w:rsidRDefault="001973A2" w:rsidP="00330197">
                                  <w:pPr>
                                    <w:pStyle w:val="Nidungvnbn"/>
                                    <w:ind w:firstLine="0"/>
                                    <w:jc w:val="center"/>
                                    <w:rPr>
                                      <w:b/>
                                    </w:rPr>
                                  </w:pPr>
                                  <w:r>
                                    <w:rPr>
                                      <w:b/>
                                    </w:rPr>
                                    <w:t>của bản thân</w:t>
                                  </w:r>
                                </w:p>
                              </w:tc>
                            </w:tr>
                            <w:tr w:rsidR="001973A2" w14:paraId="47D139DB" w14:textId="77777777" w:rsidTr="003C15A9">
                              <w:trPr>
                                <w:trHeight w:val="379"/>
                              </w:trPr>
                              <w:tc>
                                <w:tcPr>
                                  <w:tcW w:w="985" w:type="dxa"/>
                                  <w:vMerge/>
                                </w:tcPr>
                                <w:p w14:paraId="533AF1F9" w14:textId="77777777" w:rsidR="001973A2" w:rsidRDefault="001973A2" w:rsidP="00C17EA6">
                                  <w:pPr>
                                    <w:pStyle w:val="Nidungvnbn"/>
                                    <w:jc w:val="center"/>
                                    <w:rPr>
                                      <w:b/>
                                    </w:rPr>
                                  </w:pPr>
                                </w:p>
                              </w:tc>
                              <w:tc>
                                <w:tcPr>
                                  <w:tcW w:w="2772" w:type="dxa"/>
                                  <w:vMerge/>
                                </w:tcPr>
                                <w:p w14:paraId="1761B5A7" w14:textId="77777777" w:rsidR="001973A2" w:rsidRDefault="001973A2" w:rsidP="00C17EA6">
                                  <w:pPr>
                                    <w:pStyle w:val="Nidungvnbn"/>
                                    <w:jc w:val="center"/>
                                    <w:rPr>
                                      <w:b/>
                                    </w:rPr>
                                  </w:pPr>
                                </w:p>
                              </w:tc>
                              <w:tc>
                                <w:tcPr>
                                  <w:tcW w:w="912" w:type="dxa"/>
                                </w:tcPr>
                                <w:p w14:paraId="1A827321" w14:textId="77777777" w:rsidR="001973A2" w:rsidRDefault="001973A2" w:rsidP="00C17EA6">
                                  <w:pPr>
                                    <w:pStyle w:val="Nidungvnbn"/>
                                    <w:ind w:firstLine="0"/>
                                    <w:jc w:val="center"/>
                                    <w:rPr>
                                      <w:b/>
                                      <w:sz w:val="24"/>
                                      <w:szCs w:val="24"/>
                                    </w:rPr>
                                  </w:pPr>
                                  <w:r>
                                    <w:rPr>
                                      <w:b/>
                                    </w:rPr>
                                    <w:t>Pre</w:t>
                                  </w:r>
                                </w:p>
                              </w:tc>
                              <w:tc>
                                <w:tcPr>
                                  <w:tcW w:w="912" w:type="dxa"/>
                                </w:tcPr>
                                <w:p w14:paraId="198779F4" w14:textId="77777777" w:rsidR="001973A2" w:rsidRDefault="001973A2" w:rsidP="00C17EA6">
                                  <w:pPr>
                                    <w:pStyle w:val="Nidungvnbn"/>
                                    <w:ind w:firstLine="0"/>
                                    <w:jc w:val="center"/>
                                    <w:rPr>
                                      <w:b/>
                                    </w:rPr>
                                  </w:pPr>
                                  <w:r>
                                    <w:rPr>
                                      <w:b/>
                                    </w:rPr>
                                    <w:t>Acc</w:t>
                                  </w:r>
                                </w:p>
                              </w:tc>
                              <w:tc>
                                <w:tcPr>
                                  <w:tcW w:w="912" w:type="dxa"/>
                                </w:tcPr>
                                <w:p w14:paraId="7D5E4B9F" w14:textId="77777777" w:rsidR="001973A2" w:rsidRDefault="001973A2" w:rsidP="00C17EA6">
                                  <w:pPr>
                                    <w:pStyle w:val="Nidungvnbn"/>
                                    <w:ind w:firstLine="0"/>
                                    <w:jc w:val="center"/>
                                    <w:rPr>
                                      <w:b/>
                                      <w:sz w:val="24"/>
                                      <w:szCs w:val="24"/>
                                    </w:rPr>
                                  </w:pPr>
                                  <w:r>
                                    <w:rPr>
                                      <w:b/>
                                    </w:rPr>
                                    <w:t>Rec</w:t>
                                  </w:r>
                                </w:p>
                              </w:tc>
                              <w:tc>
                                <w:tcPr>
                                  <w:tcW w:w="1077" w:type="dxa"/>
                                </w:tcPr>
                                <w:p w14:paraId="258805A1" w14:textId="77777777" w:rsidR="001973A2" w:rsidRDefault="001973A2" w:rsidP="00C17EA6">
                                  <w:pPr>
                                    <w:pStyle w:val="Nidungvnbn"/>
                                    <w:ind w:firstLine="0"/>
                                    <w:jc w:val="center"/>
                                    <w:rPr>
                                      <w:b/>
                                    </w:rPr>
                                  </w:pPr>
                                  <w:r>
                                    <w:rPr>
                                      <w:b/>
                                      <w:lang w:val="vi-VN"/>
                                    </w:rPr>
                                    <w:t>TrT</w:t>
                                  </w:r>
                                </w:p>
                              </w:tc>
                              <w:tc>
                                <w:tcPr>
                                  <w:tcW w:w="994" w:type="dxa"/>
                                </w:tcPr>
                                <w:p w14:paraId="6E4CB67F" w14:textId="77777777" w:rsidR="001973A2" w:rsidRDefault="001973A2" w:rsidP="00C17EA6">
                                  <w:pPr>
                                    <w:pStyle w:val="Nidungvnbn"/>
                                    <w:ind w:firstLine="0"/>
                                    <w:jc w:val="center"/>
                                    <w:rPr>
                                      <w:b/>
                                      <w:sz w:val="24"/>
                                      <w:szCs w:val="24"/>
                                    </w:rPr>
                                  </w:pPr>
                                  <w:r>
                                    <w:rPr>
                                      <w:b/>
                                    </w:rPr>
                                    <w:t>Pre</w:t>
                                  </w:r>
                                </w:p>
                              </w:tc>
                              <w:tc>
                                <w:tcPr>
                                  <w:tcW w:w="994" w:type="dxa"/>
                                </w:tcPr>
                                <w:p w14:paraId="10020B25" w14:textId="77777777" w:rsidR="001973A2" w:rsidRDefault="001973A2" w:rsidP="00C17EA6">
                                  <w:pPr>
                                    <w:pStyle w:val="Nidungvnbn"/>
                                    <w:ind w:firstLine="0"/>
                                    <w:jc w:val="center"/>
                                    <w:rPr>
                                      <w:b/>
                                    </w:rPr>
                                  </w:pPr>
                                  <w:r>
                                    <w:rPr>
                                      <w:b/>
                                    </w:rPr>
                                    <w:t>Acc</w:t>
                                  </w:r>
                                </w:p>
                              </w:tc>
                              <w:tc>
                                <w:tcPr>
                                  <w:tcW w:w="994" w:type="dxa"/>
                                </w:tcPr>
                                <w:p w14:paraId="39723839" w14:textId="77777777" w:rsidR="001973A2" w:rsidRDefault="001973A2" w:rsidP="00C17EA6">
                                  <w:pPr>
                                    <w:pStyle w:val="Nidungvnbn"/>
                                    <w:ind w:firstLine="0"/>
                                    <w:jc w:val="center"/>
                                    <w:rPr>
                                      <w:b/>
                                      <w:sz w:val="24"/>
                                      <w:szCs w:val="24"/>
                                    </w:rPr>
                                  </w:pPr>
                                  <w:r>
                                    <w:rPr>
                                      <w:b/>
                                    </w:rPr>
                                    <w:t>Rec</w:t>
                                  </w:r>
                                </w:p>
                              </w:tc>
                              <w:tc>
                                <w:tcPr>
                                  <w:tcW w:w="1053" w:type="dxa"/>
                                </w:tcPr>
                                <w:p w14:paraId="6DE3BBDF" w14:textId="77777777" w:rsidR="001973A2" w:rsidRDefault="001973A2" w:rsidP="00C17EA6">
                                  <w:pPr>
                                    <w:pStyle w:val="Nidungvnbn"/>
                                    <w:ind w:firstLine="0"/>
                                    <w:jc w:val="center"/>
                                    <w:rPr>
                                      <w:b/>
                                    </w:rPr>
                                  </w:pPr>
                                  <w:r>
                                    <w:rPr>
                                      <w:b/>
                                    </w:rPr>
                                    <w:t>TrT</w:t>
                                  </w:r>
                                </w:p>
                              </w:tc>
                            </w:tr>
                            <w:tr w:rsidR="001973A2" w14:paraId="4C822C60" w14:textId="77777777" w:rsidTr="00F62558">
                              <w:trPr>
                                <w:trHeight w:val="379"/>
                              </w:trPr>
                              <w:tc>
                                <w:tcPr>
                                  <w:tcW w:w="985" w:type="dxa"/>
                                  <w:vMerge w:val="restart"/>
                                  <w:vAlign w:val="center"/>
                                </w:tcPr>
                                <w:p w14:paraId="40A55861" w14:textId="27F15383" w:rsidR="001973A2" w:rsidRPr="00A94BA0" w:rsidRDefault="001973A2" w:rsidP="00F62558">
                                  <w:pPr>
                                    <w:pStyle w:val="Nidungvnbn"/>
                                    <w:ind w:firstLine="0"/>
                                    <w:jc w:val="left"/>
                                  </w:pPr>
                                  <w:r w:rsidRPr="00A94BA0">
                                    <w:t>ResNet</w:t>
                                  </w:r>
                                </w:p>
                              </w:tc>
                              <w:tc>
                                <w:tcPr>
                                  <w:tcW w:w="2772" w:type="dxa"/>
                                  <w:vAlign w:val="bottom"/>
                                </w:tcPr>
                                <w:p w14:paraId="223C6891" w14:textId="7A89246F" w:rsidR="001973A2" w:rsidRDefault="001973A2" w:rsidP="00F62558">
                                  <w:pPr>
                                    <w:pStyle w:val="Nidungvnbn"/>
                                    <w:ind w:firstLine="0"/>
                                    <w:jc w:val="left"/>
                                    <w:rPr>
                                      <w:b/>
                                    </w:rPr>
                                  </w:pPr>
                                  <w:r>
                                    <w:rPr>
                                      <w:color w:val="000000"/>
                                      <w:sz w:val="22"/>
                                      <w:szCs w:val="22"/>
                                    </w:rPr>
                                    <w:t>EthanolLevel</w:t>
                                  </w:r>
                                </w:p>
                              </w:tc>
                              <w:tc>
                                <w:tcPr>
                                  <w:tcW w:w="912" w:type="dxa"/>
                                  <w:vAlign w:val="bottom"/>
                                </w:tcPr>
                                <w:p w14:paraId="028448AA" w14:textId="7A47A045" w:rsidR="001973A2" w:rsidRDefault="001973A2" w:rsidP="00F62558">
                                  <w:pPr>
                                    <w:pStyle w:val="Nidungvnbn"/>
                                    <w:ind w:firstLine="0"/>
                                    <w:jc w:val="right"/>
                                  </w:pPr>
                                  <w:r>
                                    <w:rPr>
                                      <w:color w:val="000000"/>
                                      <w:sz w:val="22"/>
                                      <w:szCs w:val="22"/>
                                    </w:rPr>
                                    <w:t>0.7974</w:t>
                                  </w:r>
                                </w:p>
                              </w:tc>
                              <w:tc>
                                <w:tcPr>
                                  <w:tcW w:w="912" w:type="dxa"/>
                                  <w:vAlign w:val="bottom"/>
                                </w:tcPr>
                                <w:p w14:paraId="27E447E6" w14:textId="28DC7147" w:rsidR="001973A2" w:rsidRDefault="001973A2" w:rsidP="00F62558">
                                  <w:pPr>
                                    <w:pStyle w:val="Nidungvnbn"/>
                                    <w:ind w:firstLine="0"/>
                                    <w:jc w:val="right"/>
                                  </w:pPr>
                                  <w:r>
                                    <w:rPr>
                                      <w:color w:val="000000"/>
                                      <w:sz w:val="22"/>
                                      <w:szCs w:val="22"/>
                                    </w:rPr>
                                    <w:t>0.79</w:t>
                                  </w:r>
                                </w:p>
                              </w:tc>
                              <w:tc>
                                <w:tcPr>
                                  <w:tcW w:w="912" w:type="dxa"/>
                                  <w:vAlign w:val="bottom"/>
                                </w:tcPr>
                                <w:p w14:paraId="7BA7077D" w14:textId="2BF26E29" w:rsidR="001973A2" w:rsidRDefault="001973A2" w:rsidP="00F62558">
                                  <w:pPr>
                                    <w:pStyle w:val="Nidungvnbn"/>
                                    <w:ind w:firstLine="0"/>
                                    <w:jc w:val="right"/>
                                  </w:pPr>
                                  <w:r>
                                    <w:rPr>
                                      <w:color w:val="000000"/>
                                      <w:sz w:val="22"/>
                                      <w:szCs w:val="22"/>
                                    </w:rPr>
                                    <w:t>0.7896</w:t>
                                  </w:r>
                                </w:p>
                              </w:tc>
                              <w:tc>
                                <w:tcPr>
                                  <w:tcW w:w="1077" w:type="dxa"/>
                                  <w:vAlign w:val="bottom"/>
                                </w:tcPr>
                                <w:p w14:paraId="51D73B73" w14:textId="0E78EBAC" w:rsidR="001973A2" w:rsidRDefault="001973A2" w:rsidP="00F62558">
                                  <w:pPr>
                                    <w:pStyle w:val="Nidungvnbn"/>
                                    <w:ind w:firstLine="0"/>
                                    <w:jc w:val="right"/>
                                  </w:pPr>
                                  <w:r>
                                    <w:rPr>
                                      <w:color w:val="000000"/>
                                      <w:sz w:val="22"/>
                                      <w:szCs w:val="22"/>
                                    </w:rPr>
                                    <w:t>2389.4</w:t>
                                  </w:r>
                                </w:p>
                              </w:tc>
                              <w:tc>
                                <w:tcPr>
                                  <w:tcW w:w="994" w:type="dxa"/>
                                  <w:vAlign w:val="bottom"/>
                                </w:tcPr>
                                <w:p w14:paraId="49107A20" w14:textId="03CF85B4" w:rsidR="001973A2" w:rsidRDefault="001973A2" w:rsidP="00F62558">
                                  <w:pPr>
                                    <w:pStyle w:val="Nidungvnbn"/>
                                    <w:ind w:firstLine="0"/>
                                    <w:jc w:val="right"/>
                                  </w:pPr>
                                  <w:r>
                                    <w:rPr>
                                      <w:color w:val="000000"/>
                                      <w:sz w:val="22"/>
                                      <w:szCs w:val="22"/>
                                    </w:rPr>
                                    <w:t>0.7042</w:t>
                                  </w:r>
                                </w:p>
                              </w:tc>
                              <w:tc>
                                <w:tcPr>
                                  <w:tcW w:w="994" w:type="dxa"/>
                                  <w:vAlign w:val="bottom"/>
                                </w:tcPr>
                                <w:p w14:paraId="182A052E" w14:textId="4B48F40D" w:rsidR="001973A2" w:rsidRDefault="001973A2" w:rsidP="00F62558">
                                  <w:pPr>
                                    <w:pStyle w:val="Nidungvnbn"/>
                                    <w:ind w:firstLine="0"/>
                                    <w:jc w:val="right"/>
                                  </w:pPr>
                                  <w:r>
                                    <w:rPr>
                                      <w:color w:val="000000"/>
                                      <w:sz w:val="22"/>
                                      <w:szCs w:val="22"/>
                                    </w:rPr>
                                    <w:t>0.678</w:t>
                                  </w:r>
                                </w:p>
                              </w:tc>
                              <w:tc>
                                <w:tcPr>
                                  <w:tcW w:w="994" w:type="dxa"/>
                                  <w:vAlign w:val="bottom"/>
                                </w:tcPr>
                                <w:p w14:paraId="1F156A3D" w14:textId="48C77043" w:rsidR="001973A2" w:rsidRDefault="001973A2" w:rsidP="00F62558">
                                  <w:pPr>
                                    <w:pStyle w:val="Nidungvnbn"/>
                                    <w:ind w:firstLine="0"/>
                                    <w:jc w:val="right"/>
                                  </w:pPr>
                                  <w:r>
                                    <w:rPr>
                                      <w:color w:val="000000"/>
                                      <w:sz w:val="22"/>
                                      <w:szCs w:val="22"/>
                                    </w:rPr>
                                    <w:t>0.678</w:t>
                                  </w:r>
                                </w:p>
                              </w:tc>
                              <w:tc>
                                <w:tcPr>
                                  <w:tcW w:w="1053" w:type="dxa"/>
                                  <w:vAlign w:val="bottom"/>
                                </w:tcPr>
                                <w:p w14:paraId="1399664D" w14:textId="262A9681" w:rsidR="001973A2" w:rsidRDefault="001973A2" w:rsidP="00F62558">
                                  <w:pPr>
                                    <w:pStyle w:val="Nidungvnbn"/>
                                    <w:ind w:firstLine="0"/>
                                    <w:jc w:val="right"/>
                                  </w:pPr>
                                  <w:r>
                                    <w:rPr>
                                      <w:color w:val="000000"/>
                                      <w:sz w:val="22"/>
                                      <w:szCs w:val="22"/>
                                    </w:rPr>
                                    <w:t>1732.9</w:t>
                                  </w:r>
                                </w:p>
                              </w:tc>
                            </w:tr>
                            <w:tr w:rsidR="001973A2" w14:paraId="206C379D" w14:textId="77777777" w:rsidTr="00F62558">
                              <w:trPr>
                                <w:trHeight w:val="379"/>
                              </w:trPr>
                              <w:tc>
                                <w:tcPr>
                                  <w:tcW w:w="985" w:type="dxa"/>
                                  <w:vMerge/>
                                </w:tcPr>
                                <w:p w14:paraId="38ED4634" w14:textId="77777777" w:rsidR="001973A2" w:rsidRDefault="001973A2" w:rsidP="00F62558">
                                  <w:pPr>
                                    <w:pStyle w:val="Nidungvnbn"/>
                                    <w:ind w:firstLine="0"/>
                                    <w:jc w:val="left"/>
                                    <w:rPr>
                                      <w:b/>
                                    </w:rPr>
                                  </w:pPr>
                                </w:p>
                              </w:tc>
                              <w:tc>
                                <w:tcPr>
                                  <w:tcW w:w="2772" w:type="dxa"/>
                                  <w:vAlign w:val="bottom"/>
                                </w:tcPr>
                                <w:p w14:paraId="01AAFEE1" w14:textId="4FF5D19E" w:rsidR="001973A2" w:rsidRDefault="001973A2" w:rsidP="00F62558">
                                  <w:pPr>
                                    <w:pStyle w:val="Nidungvnbn"/>
                                    <w:ind w:firstLine="0"/>
                                    <w:jc w:val="left"/>
                                    <w:rPr>
                                      <w:b/>
                                    </w:rPr>
                                  </w:pPr>
                                  <w:r>
                                    <w:rPr>
                                      <w:color w:val="000000"/>
                                      <w:sz w:val="22"/>
                                      <w:szCs w:val="22"/>
                                    </w:rPr>
                                    <w:t>FaceAll</w:t>
                                  </w:r>
                                </w:p>
                              </w:tc>
                              <w:tc>
                                <w:tcPr>
                                  <w:tcW w:w="912" w:type="dxa"/>
                                  <w:vAlign w:val="bottom"/>
                                </w:tcPr>
                                <w:p w14:paraId="1800A3E1" w14:textId="247773B7" w:rsidR="001973A2" w:rsidRDefault="001973A2" w:rsidP="00F62558">
                                  <w:pPr>
                                    <w:pStyle w:val="Nidungvnbn"/>
                                    <w:ind w:firstLine="0"/>
                                    <w:jc w:val="right"/>
                                  </w:pPr>
                                  <w:r>
                                    <w:rPr>
                                      <w:color w:val="000000"/>
                                      <w:sz w:val="22"/>
                                      <w:szCs w:val="22"/>
                                    </w:rPr>
                                    <w:t>0.8711</w:t>
                                  </w:r>
                                </w:p>
                              </w:tc>
                              <w:tc>
                                <w:tcPr>
                                  <w:tcW w:w="912" w:type="dxa"/>
                                  <w:vAlign w:val="bottom"/>
                                </w:tcPr>
                                <w:p w14:paraId="6B9BB3AC" w14:textId="159EFABD" w:rsidR="001973A2" w:rsidRDefault="001973A2" w:rsidP="00F62558">
                                  <w:pPr>
                                    <w:pStyle w:val="Nidungvnbn"/>
                                    <w:ind w:firstLine="0"/>
                                    <w:jc w:val="right"/>
                                  </w:pPr>
                                  <w:r>
                                    <w:rPr>
                                      <w:color w:val="000000"/>
                                      <w:sz w:val="22"/>
                                      <w:szCs w:val="22"/>
                                    </w:rPr>
                                    <w:t>0.8284</w:t>
                                  </w:r>
                                </w:p>
                              </w:tc>
                              <w:tc>
                                <w:tcPr>
                                  <w:tcW w:w="912" w:type="dxa"/>
                                  <w:vAlign w:val="bottom"/>
                                </w:tcPr>
                                <w:p w14:paraId="4F48C286" w14:textId="0F05F489" w:rsidR="001973A2" w:rsidRDefault="001973A2" w:rsidP="00F62558">
                                  <w:pPr>
                                    <w:pStyle w:val="Nidungvnbn"/>
                                    <w:ind w:firstLine="0"/>
                                    <w:jc w:val="right"/>
                                  </w:pPr>
                                  <w:r>
                                    <w:rPr>
                                      <w:color w:val="000000"/>
                                      <w:sz w:val="22"/>
                                      <w:szCs w:val="22"/>
                                    </w:rPr>
                                    <w:t>0.9159</w:t>
                                  </w:r>
                                </w:p>
                              </w:tc>
                              <w:tc>
                                <w:tcPr>
                                  <w:tcW w:w="1077" w:type="dxa"/>
                                  <w:vAlign w:val="bottom"/>
                                </w:tcPr>
                                <w:p w14:paraId="355B5E08" w14:textId="7282F75F" w:rsidR="001973A2" w:rsidRDefault="001973A2" w:rsidP="00F62558">
                                  <w:pPr>
                                    <w:pStyle w:val="Nidungvnbn"/>
                                    <w:ind w:firstLine="0"/>
                                    <w:jc w:val="right"/>
                                  </w:pPr>
                                  <w:r>
                                    <w:rPr>
                                      <w:color w:val="000000"/>
                                      <w:sz w:val="22"/>
                                      <w:szCs w:val="22"/>
                                    </w:rPr>
                                    <w:t>2594.4</w:t>
                                  </w:r>
                                </w:p>
                              </w:tc>
                              <w:tc>
                                <w:tcPr>
                                  <w:tcW w:w="994" w:type="dxa"/>
                                  <w:vAlign w:val="bottom"/>
                                </w:tcPr>
                                <w:p w14:paraId="0D331A19" w14:textId="4ADC9660" w:rsidR="001973A2" w:rsidRDefault="001973A2" w:rsidP="00F62558">
                                  <w:pPr>
                                    <w:pStyle w:val="Nidungvnbn"/>
                                    <w:ind w:firstLine="0"/>
                                    <w:jc w:val="right"/>
                                  </w:pPr>
                                  <w:r>
                                    <w:rPr>
                                      <w:color w:val="000000"/>
                                      <w:sz w:val="22"/>
                                      <w:szCs w:val="22"/>
                                    </w:rPr>
                                    <w:t>0.8732</w:t>
                                  </w:r>
                                </w:p>
                              </w:tc>
                              <w:tc>
                                <w:tcPr>
                                  <w:tcW w:w="994" w:type="dxa"/>
                                  <w:vAlign w:val="bottom"/>
                                </w:tcPr>
                                <w:p w14:paraId="7C7CE59A" w14:textId="0B81AD9B" w:rsidR="001973A2" w:rsidRDefault="001973A2" w:rsidP="00F62558">
                                  <w:pPr>
                                    <w:pStyle w:val="Nidungvnbn"/>
                                    <w:ind w:firstLine="0"/>
                                    <w:jc w:val="right"/>
                                  </w:pPr>
                                  <w:r>
                                    <w:rPr>
                                      <w:color w:val="000000"/>
                                      <w:sz w:val="22"/>
                                      <w:szCs w:val="22"/>
                                    </w:rPr>
                                    <w:t>0.8367</w:t>
                                  </w:r>
                                </w:p>
                              </w:tc>
                              <w:tc>
                                <w:tcPr>
                                  <w:tcW w:w="994" w:type="dxa"/>
                                  <w:vAlign w:val="bottom"/>
                                </w:tcPr>
                                <w:p w14:paraId="5E8151CF" w14:textId="08EDC6CA" w:rsidR="001973A2" w:rsidRDefault="001973A2" w:rsidP="00F62558">
                                  <w:pPr>
                                    <w:pStyle w:val="Nidungvnbn"/>
                                    <w:ind w:firstLine="0"/>
                                    <w:jc w:val="right"/>
                                  </w:pPr>
                                  <w:r>
                                    <w:rPr>
                                      <w:color w:val="000000"/>
                                      <w:sz w:val="22"/>
                                      <w:szCs w:val="22"/>
                                    </w:rPr>
                                    <w:t>0.9198</w:t>
                                  </w:r>
                                </w:p>
                              </w:tc>
                              <w:tc>
                                <w:tcPr>
                                  <w:tcW w:w="1053" w:type="dxa"/>
                                  <w:vAlign w:val="bottom"/>
                                </w:tcPr>
                                <w:p w14:paraId="222C5E9F" w14:textId="24EFDEB1" w:rsidR="001973A2" w:rsidRDefault="001973A2" w:rsidP="00F62558">
                                  <w:pPr>
                                    <w:pStyle w:val="Nidungvnbn"/>
                                    <w:ind w:firstLine="0"/>
                                    <w:jc w:val="right"/>
                                  </w:pPr>
                                  <w:r>
                                    <w:rPr>
                                      <w:color w:val="000000"/>
                                      <w:sz w:val="22"/>
                                      <w:szCs w:val="22"/>
                                    </w:rPr>
                                    <w:t>1281.2</w:t>
                                  </w:r>
                                </w:p>
                              </w:tc>
                            </w:tr>
                            <w:tr w:rsidR="001973A2" w14:paraId="0B958F6A" w14:textId="77777777" w:rsidTr="00F62558">
                              <w:trPr>
                                <w:trHeight w:val="379"/>
                              </w:trPr>
                              <w:tc>
                                <w:tcPr>
                                  <w:tcW w:w="985" w:type="dxa"/>
                                  <w:vMerge/>
                                </w:tcPr>
                                <w:p w14:paraId="729E3A14" w14:textId="77777777" w:rsidR="001973A2" w:rsidRDefault="001973A2" w:rsidP="00F62558">
                                  <w:pPr>
                                    <w:pStyle w:val="Nidungvnbn"/>
                                    <w:ind w:firstLine="0"/>
                                    <w:jc w:val="left"/>
                                    <w:rPr>
                                      <w:b/>
                                    </w:rPr>
                                  </w:pPr>
                                </w:p>
                              </w:tc>
                              <w:tc>
                                <w:tcPr>
                                  <w:tcW w:w="2772" w:type="dxa"/>
                                  <w:vAlign w:val="bottom"/>
                                </w:tcPr>
                                <w:p w14:paraId="3B270C60" w14:textId="2558DBEB" w:rsidR="001973A2" w:rsidRDefault="001973A2" w:rsidP="00F62558">
                                  <w:pPr>
                                    <w:pStyle w:val="Nidungvnbn"/>
                                    <w:ind w:firstLine="0"/>
                                    <w:jc w:val="left"/>
                                    <w:rPr>
                                      <w:b/>
                                    </w:rPr>
                                  </w:pPr>
                                  <w:r>
                                    <w:rPr>
                                      <w:color w:val="000000"/>
                                      <w:sz w:val="22"/>
                                      <w:szCs w:val="22"/>
                                    </w:rPr>
                                    <w:t>FaceFour</w:t>
                                  </w:r>
                                </w:p>
                              </w:tc>
                              <w:tc>
                                <w:tcPr>
                                  <w:tcW w:w="912" w:type="dxa"/>
                                  <w:vAlign w:val="bottom"/>
                                </w:tcPr>
                                <w:p w14:paraId="64128322" w14:textId="5CF98921" w:rsidR="001973A2" w:rsidRDefault="001973A2" w:rsidP="00F62558">
                                  <w:pPr>
                                    <w:pStyle w:val="Nidungvnbn"/>
                                    <w:ind w:firstLine="0"/>
                                    <w:jc w:val="right"/>
                                  </w:pPr>
                                  <w:r>
                                    <w:rPr>
                                      <w:color w:val="000000"/>
                                      <w:sz w:val="22"/>
                                      <w:szCs w:val="22"/>
                                    </w:rPr>
                                    <w:t>0.9667</w:t>
                                  </w:r>
                                </w:p>
                              </w:tc>
                              <w:tc>
                                <w:tcPr>
                                  <w:tcW w:w="912" w:type="dxa"/>
                                  <w:vAlign w:val="bottom"/>
                                </w:tcPr>
                                <w:p w14:paraId="353D9B66" w14:textId="6C0EB11E" w:rsidR="001973A2" w:rsidRDefault="001973A2" w:rsidP="00F62558">
                                  <w:pPr>
                                    <w:pStyle w:val="Nidungvnbn"/>
                                    <w:ind w:firstLine="0"/>
                                    <w:jc w:val="right"/>
                                  </w:pPr>
                                  <w:r>
                                    <w:rPr>
                                      <w:color w:val="000000"/>
                                      <w:sz w:val="22"/>
                                      <w:szCs w:val="22"/>
                                    </w:rPr>
                                    <w:t>0.9545</w:t>
                                  </w:r>
                                </w:p>
                              </w:tc>
                              <w:tc>
                                <w:tcPr>
                                  <w:tcW w:w="912" w:type="dxa"/>
                                  <w:vAlign w:val="bottom"/>
                                </w:tcPr>
                                <w:p w14:paraId="177F6F0D" w14:textId="0AADCEF4" w:rsidR="001973A2" w:rsidRDefault="001973A2" w:rsidP="00F62558">
                                  <w:pPr>
                                    <w:pStyle w:val="Nidungvnbn"/>
                                    <w:ind w:firstLine="0"/>
                                    <w:jc w:val="right"/>
                                  </w:pPr>
                                  <w:r>
                                    <w:rPr>
                                      <w:color w:val="000000"/>
                                      <w:sz w:val="22"/>
                                      <w:szCs w:val="22"/>
                                    </w:rPr>
                                    <w:t>0.958</w:t>
                                  </w:r>
                                </w:p>
                              </w:tc>
                              <w:tc>
                                <w:tcPr>
                                  <w:tcW w:w="1077" w:type="dxa"/>
                                  <w:vAlign w:val="bottom"/>
                                </w:tcPr>
                                <w:p w14:paraId="0ED3F4C8" w14:textId="48E90E47" w:rsidR="001973A2" w:rsidRDefault="001973A2" w:rsidP="00F62558">
                                  <w:pPr>
                                    <w:pStyle w:val="Nidungvnbn"/>
                                    <w:ind w:firstLine="0"/>
                                    <w:jc w:val="right"/>
                                  </w:pPr>
                                  <w:r>
                                    <w:rPr>
                                      <w:color w:val="000000"/>
                                      <w:sz w:val="22"/>
                                      <w:szCs w:val="22"/>
                                    </w:rPr>
                                    <w:t>847</w:t>
                                  </w:r>
                                </w:p>
                              </w:tc>
                              <w:tc>
                                <w:tcPr>
                                  <w:tcW w:w="994" w:type="dxa"/>
                                  <w:vAlign w:val="bottom"/>
                                </w:tcPr>
                                <w:p w14:paraId="746252D4" w14:textId="213F05B1" w:rsidR="001973A2" w:rsidRDefault="001973A2" w:rsidP="00F62558">
                                  <w:pPr>
                                    <w:pStyle w:val="Nidungvnbn"/>
                                    <w:ind w:firstLine="0"/>
                                    <w:jc w:val="right"/>
                                  </w:pPr>
                                  <w:r>
                                    <w:rPr>
                                      <w:color w:val="000000"/>
                                      <w:sz w:val="22"/>
                                      <w:szCs w:val="22"/>
                                    </w:rPr>
                                    <w:t>0.9667</w:t>
                                  </w:r>
                                </w:p>
                              </w:tc>
                              <w:tc>
                                <w:tcPr>
                                  <w:tcW w:w="994" w:type="dxa"/>
                                  <w:vAlign w:val="bottom"/>
                                </w:tcPr>
                                <w:p w14:paraId="7B10755D" w14:textId="09CA2588" w:rsidR="001973A2" w:rsidRDefault="001973A2" w:rsidP="00F62558">
                                  <w:pPr>
                                    <w:pStyle w:val="Nidungvnbn"/>
                                    <w:ind w:firstLine="0"/>
                                    <w:jc w:val="right"/>
                                  </w:pPr>
                                  <w:r>
                                    <w:rPr>
                                      <w:color w:val="000000"/>
                                      <w:sz w:val="22"/>
                                      <w:szCs w:val="22"/>
                                    </w:rPr>
                                    <w:t>0.9545</w:t>
                                  </w:r>
                                </w:p>
                              </w:tc>
                              <w:tc>
                                <w:tcPr>
                                  <w:tcW w:w="994" w:type="dxa"/>
                                  <w:vAlign w:val="bottom"/>
                                </w:tcPr>
                                <w:p w14:paraId="417375C8" w14:textId="2B0E77CC" w:rsidR="001973A2" w:rsidRDefault="001973A2" w:rsidP="00F62558">
                                  <w:pPr>
                                    <w:pStyle w:val="Nidungvnbn"/>
                                    <w:ind w:firstLine="0"/>
                                    <w:jc w:val="right"/>
                                  </w:pPr>
                                  <w:r>
                                    <w:rPr>
                                      <w:color w:val="000000"/>
                                      <w:sz w:val="22"/>
                                      <w:szCs w:val="22"/>
                                    </w:rPr>
                                    <w:t>0.958</w:t>
                                  </w:r>
                                </w:p>
                              </w:tc>
                              <w:tc>
                                <w:tcPr>
                                  <w:tcW w:w="1053" w:type="dxa"/>
                                  <w:vAlign w:val="bottom"/>
                                </w:tcPr>
                                <w:p w14:paraId="057A6362" w14:textId="65169916" w:rsidR="001973A2" w:rsidRDefault="001973A2" w:rsidP="00F62558">
                                  <w:pPr>
                                    <w:pStyle w:val="Nidungvnbn"/>
                                    <w:ind w:firstLine="0"/>
                                    <w:jc w:val="right"/>
                                  </w:pPr>
                                  <w:r>
                                    <w:rPr>
                                      <w:color w:val="000000"/>
                                      <w:sz w:val="22"/>
                                      <w:szCs w:val="22"/>
                                    </w:rPr>
                                    <w:t>315.3</w:t>
                                  </w:r>
                                </w:p>
                              </w:tc>
                            </w:tr>
                            <w:tr w:rsidR="001973A2" w14:paraId="061A0706" w14:textId="77777777" w:rsidTr="00F62558">
                              <w:trPr>
                                <w:trHeight w:val="379"/>
                              </w:trPr>
                              <w:tc>
                                <w:tcPr>
                                  <w:tcW w:w="985" w:type="dxa"/>
                                  <w:vMerge/>
                                </w:tcPr>
                                <w:p w14:paraId="03AB8012" w14:textId="77777777" w:rsidR="001973A2" w:rsidRDefault="001973A2" w:rsidP="00F62558">
                                  <w:pPr>
                                    <w:pStyle w:val="Nidungvnbn"/>
                                    <w:ind w:firstLine="0"/>
                                    <w:jc w:val="left"/>
                                    <w:rPr>
                                      <w:b/>
                                    </w:rPr>
                                  </w:pPr>
                                </w:p>
                              </w:tc>
                              <w:tc>
                                <w:tcPr>
                                  <w:tcW w:w="2772" w:type="dxa"/>
                                  <w:vAlign w:val="bottom"/>
                                </w:tcPr>
                                <w:p w14:paraId="655CEC9B" w14:textId="2FD59701" w:rsidR="001973A2" w:rsidRDefault="001973A2" w:rsidP="00F62558">
                                  <w:pPr>
                                    <w:pStyle w:val="Nidungvnbn"/>
                                    <w:ind w:firstLine="0"/>
                                    <w:jc w:val="left"/>
                                    <w:rPr>
                                      <w:b/>
                                    </w:rPr>
                                  </w:pPr>
                                  <w:r>
                                    <w:rPr>
                                      <w:color w:val="000000"/>
                                      <w:sz w:val="22"/>
                                      <w:szCs w:val="22"/>
                                    </w:rPr>
                                    <w:t>FacesUCR</w:t>
                                  </w:r>
                                </w:p>
                              </w:tc>
                              <w:tc>
                                <w:tcPr>
                                  <w:tcW w:w="912" w:type="dxa"/>
                                  <w:vAlign w:val="bottom"/>
                                </w:tcPr>
                                <w:p w14:paraId="38EDEDBF" w14:textId="300ED9B4" w:rsidR="001973A2" w:rsidRDefault="001973A2" w:rsidP="00F62558">
                                  <w:pPr>
                                    <w:pStyle w:val="Nidungvnbn"/>
                                    <w:ind w:firstLine="0"/>
                                    <w:jc w:val="right"/>
                                  </w:pPr>
                                  <w:r>
                                    <w:rPr>
                                      <w:color w:val="000000"/>
                                      <w:sz w:val="22"/>
                                      <w:szCs w:val="22"/>
                                    </w:rPr>
                                    <w:t>0.9476</w:t>
                                  </w:r>
                                </w:p>
                              </w:tc>
                              <w:tc>
                                <w:tcPr>
                                  <w:tcW w:w="912" w:type="dxa"/>
                                  <w:vAlign w:val="bottom"/>
                                </w:tcPr>
                                <w:p w14:paraId="1AC68065" w14:textId="44C2AE26" w:rsidR="001973A2" w:rsidRDefault="001973A2" w:rsidP="00F62558">
                                  <w:pPr>
                                    <w:pStyle w:val="Nidungvnbn"/>
                                    <w:ind w:firstLine="0"/>
                                    <w:jc w:val="right"/>
                                  </w:pPr>
                                  <w:r>
                                    <w:rPr>
                                      <w:color w:val="000000"/>
                                      <w:sz w:val="22"/>
                                      <w:szCs w:val="22"/>
                                    </w:rPr>
                                    <w:t>0.9556</w:t>
                                  </w:r>
                                </w:p>
                              </w:tc>
                              <w:tc>
                                <w:tcPr>
                                  <w:tcW w:w="912" w:type="dxa"/>
                                  <w:vAlign w:val="bottom"/>
                                </w:tcPr>
                                <w:p w14:paraId="4C386B85" w14:textId="7B9FC6E3" w:rsidR="001973A2" w:rsidRDefault="001973A2" w:rsidP="00F62558">
                                  <w:pPr>
                                    <w:pStyle w:val="Nidungvnbn"/>
                                    <w:ind w:firstLine="0"/>
                                    <w:jc w:val="right"/>
                                  </w:pPr>
                                  <w:r>
                                    <w:rPr>
                                      <w:color w:val="000000"/>
                                      <w:sz w:val="22"/>
                                      <w:szCs w:val="22"/>
                                    </w:rPr>
                                    <w:t>0.93</w:t>
                                  </w:r>
                                </w:p>
                              </w:tc>
                              <w:tc>
                                <w:tcPr>
                                  <w:tcW w:w="1077" w:type="dxa"/>
                                  <w:vAlign w:val="bottom"/>
                                </w:tcPr>
                                <w:p w14:paraId="2B81BC70" w14:textId="3B9DDF90" w:rsidR="001973A2" w:rsidRDefault="001973A2" w:rsidP="00F62558">
                                  <w:pPr>
                                    <w:pStyle w:val="Nidungvnbn"/>
                                    <w:ind w:firstLine="0"/>
                                    <w:jc w:val="right"/>
                                  </w:pPr>
                                  <w:r>
                                    <w:rPr>
                                      <w:color w:val="000000"/>
                                      <w:sz w:val="22"/>
                                      <w:szCs w:val="22"/>
                                    </w:rPr>
                                    <w:t>1931.1</w:t>
                                  </w:r>
                                </w:p>
                              </w:tc>
                              <w:tc>
                                <w:tcPr>
                                  <w:tcW w:w="994" w:type="dxa"/>
                                  <w:vAlign w:val="bottom"/>
                                </w:tcPr>
                                <w:p w14:paraId="2B26D67A" w14:textId="2EFBC1E0" w:rsidR="001973A2" w:rsidRDefault="001973A2" w:rsidP="00F62558">
                                  <w:pPr>
                                    <w:pStyle w:val="Nidungvnbn"/>
                                    <w:ind w:firstLine="0"/>
                                    <w:jc w:val="right"/>
                                  </w:pPr>
                                  <w:r>
                                    <w:rPr>
                                      <w:color w:val="000000"/>
                                      <w:sz w:val="22"/>
                                      <w:szCs w:val="22"/>
                                    </w:rPr>
                                    <w:t>0.9502</w:t>
                                  </w:r>
                                </w:p>
                              </w:tc>
                              <w:tc>
                                <w:tcPr>
                                  <w:tcW w:w="994" w:type="dxa"/>
                                  <w:vAlign w:val="bottom"/>
                                </w:tcPr>
                                <w:p w14:paraId="0BFECC3B" w14:textId="0B4982E6" w:rsidR="001973A2" w:rsidRDefault="001973A2" w:rsidP="00F62558">
                                  <w:pPr>
                                    <w:pStyle w:val="Nidungvnbn"/>
                                    <w:ind w:firstLine="0"/>
                                    <w:jc w:val="right"/>
                                  </w:pPr>
                                  <w:r>
                                    <w:rPr>
                                      <w:color w:val="000000"/>
                                      <w:sz w:val="22"/>
                                      <w:szCs w:val="22"/>
                                    </w:rPr>
                                    <w:t>0.9517</w:t>
                                  </w:r>
                                </w:p>
                              </w:tc>
                              <w:tc>
                                <w:tcPr>
                                  <w:tcW w:w="994" w:type="dxa"/>
                                  <w:vAlign w:val="bottom"/>
                                </w:tcPr>
                                <w:p w14:paraId="48EDB8F8" w14:textId="1E2F60D6" w:rsidR="001973A2" w:rsidRDefault="001973A2" w:rsidP="00F62558">
                                  <w:pPr>
                                    <w:pStyle w:val="Nidungvnbn"/>
                                    <w:ind w:firstLine="0"/>
                                    <w:jc w:val="right"/>
                                  </w:pPr>
                                  <w:r>
                                    <w:rPr>
                                      <w:color w:val="000000"/>
                                      <w:sz w:val="22"/>
                                      <w:szCs w:val="22"/>
                                    </w:rPr>
                                    <w:t>0.9295</w:t>
                                  </w:r>
                                </w:p>
                              </w:tc>
                              <w:tc>
                                <w:tcPr>
                                  <w:tcW w:w="1053" w:type="dxa"/>
                                  <w:vAlign w:val="bottom"/>
                                </w:tcPr>
                                <w:p w14:paraId="62DDCB26" w14:textId="1AA2BCD3" w:rsidR="001973A2" w:rsidRDefault="001973A2" w:rsidP="00F62558">
                                  <w:pPr>
                                    <w:pStyle w:val="Nidungvnbn"/>
                                    <w:ind w:firstLine="0"/>
                                    <w:jc w:val="right"/>
                                  </w:pPr>
                                  <w:r>
                                    <w:rPr>
                                      <w:color w:val="000000"/>
                                      <w:sz w:val="22"/>
                                      <w:szCs w:val="22"/>
                                    </w:rPr>
                                    <w:t>760.2</w:t>
                                  </w:r>
                                </w:p>
                              </w:tc>
                            </w:tr>
                            <w:tr w:rsidR="001973A2" w14:paraId="2DE09835" w14:textId="77777777" w:rsidTr="00F62558">
                              <w:trPr>
                                <w:trHeight w:val="379"/>
                              </w:trPr>
                              <w:tc>
                                <w:tcPr>
                                  <w:tcW w:w="985" w:type="dxa"/>
                                  <w:vMerge/>
                                </w:tcPr>
                                <w:p w14:paraId="2F8C11ED" w14:textId="77777777" w:rsidR="001973A2" w:rsidRDefault="001973A2" w:rsidP="00F62558">
                                  <w:pPr>
                                    <w:pStyle w:val="Nidungvnbn"/>
                                    <w:ind w:firstLine="0"/>
                                    <w:jc w:val="left"/>
                                    <w:rPr>
                                      <w:b/>
                                    </w:rPr>
                                  </w:pPr>
                                </w:p>
                              </w:tc>
                              <w:tc>
                                <w:tcPr>
                                  <w:tcW w:w="2772" w:type="dxa"/>
                                  <w:vAlign w:val="bottom"/>
                                </w:tcPr>
                                <w:p w14:paraId="2B987309" w14:textId="32965CC6" w:rsidR="001973A2" w:rsidRDefault="001973A2" w:rsidP="00F62558">
                                  <w:pPr>
                                    <w:pStyle w:val="Nidungvnbn"/>
                                    <w:ind w:firstLine="0"/>
                                    <w:jc w:val="left"/>
                                    <w:rPr>
                                      <w:b/>
                                    </w:rPr>
                                  </w:pPr>
                                  <w:r>
                                    <w:rPr>
                                      <w:color w:val="000000"/>
                                      <w:sz w:val="22"/>
                                      <w:szCs w:val="22"/>
                                    </w:rPr>
                                    <w:t>FiftyWords</w:t>
                                  </w:r>
                                </w:p>
                              </w:tc>
                              <w:tc>
                                <w:tcPr>
                                  <w:tcW w:w="912" w:type="dxa"/>
                                  <w:vAlign w:val="bottom"/>
                                </w:tcPr>
                                <w:p w14:paraId="1281F41E" w14:textId="4D71DA04" w:rsidR="001973A2" w:rsidRDefault="001973A2" w:rsidP="00F62558">
                                  <w:pPr>
                                    <w:pStyle w:val="Nidungvnbn"/>
                                    <w:ind w:firstLine="0"/>
                                    <w:jc w:val="right"/>
                                  </w:pPr>
                                  <w:r>
                                    <w:rPr>
                                      <w:color w:val="000000"/>
                                      <w:sz w:val="22"/>
                                      <w:szCs w:val="22"/>
                                    </w:rPr>
                                    <w:t>0.6489</w:t>
                                  </w:r>
                                </w:p>
                              </w:tc>
                              <w:tc>
                                <w:tcPr>
                                  <w:tcW w:w="912" w:type="dxa"/>
                                  <w:vAlign w:val="bottom"/>
                                </w:tcPr>
                                <w:p w14:paraId="1E7EE031" w14:textId="23C5AD3D" w:rsidR="001973A2" w:rsidRDefault="001973A2" w:rsidP="00F62558">
                                  <w:pPr>
                                    <w:pStyle w:val="Nidungvnbn"/>
                                    <w:ind w:firstLine="0"/>
                                    <w:jc w:val="right"/>
                                  </w:pPr>
                                  <w:r>
                                    <w:rPr>
                                      <w:color w:val="000000"/>
                                      <w:sz w:val="22"/>
                                      <w:szCs w:val="22"/>
                                    </w:rPr>
                                    <w:t>0.756</w:t>
                                  </w:r>
                                </w:p>
                              </w:tc>
                              <w:tc>
                                <w:tcPr>
                                  <w:tcW w:w="912" w:type="dxa"/>
                                  <w:vAlign w:val="bottom"/>
                                </w:tcPr>
                                <w:p w14:paraId="046B819C" w14:textId="7193B235" w:rsidR="001973A2" w:rsidRDefault="001973A2" w:rsidP="00F62558">
                                  <w:pPr>
                                    <w:pStyle w:val="Nidungvnbn"/>
                                    <w:ind w:firstLine="0"/>
                                    <w:jc w:val="right"/>
                                  </w:pPr>
                                  <w:r>
                                    <w:rPr>
                                      <w:color w:val="000000"/>
                                      <w:sz w:val="22"/>
                                      <w:szCs w:val="22"/>
                                    </w:rPr>
                                    <w:t>0.6369</w:t>
                                  </w:r>
                                </w:p>
                              </w:tc>
                              <w:tc>
                                <w:tcPr>
                                  <w:tcW w:w="1077" w:type="dxa"/>
                                  <w:vAlign w:val="bottom"/>
                                </w:tcPr>
                                <w:p w14:paraId="2B57EDED" w14:textId="4A288C2C" w:rsidR="001973A2" w:rsidRDefault="001973A2" w:rsidP="00F62558">
                                  <w:pPr>
                                    <w:pStyle w:val="Nidungvnbn"/>
                                    <w:ind w:firstLine="0"/>
                                    <w:jc w:val="right"/>
                                  </w:pPr>
                                  <w:r>
                                    <w:rPr>
                                      <w:color w:val="000000"/>
                                      <w:sz w:val="22"/>
                                      <w:szCs w:val="22"/>
                                    </w:rPr>
                                    <w:t>1947</w:t>
                                  </w:r>
                                </w:p>
                              </w:tc>
                              <w:tc>
                                <w:tcPr>
                                  <w:tcW w:w="994" w:type="dxa"/>
                                  <w:vAlign w:val="bottom"/>
                                </w:tcPr>
                                <w:p w14:paraId="674F7609" w14:textId="70329E46" w:rsidR="001973A2" w:rsidRDefault="001973A2" w:rsidP="00F62558">
                                  <w:pPr>
                                    <w:pStyle w:val="Nidungvnbn"/>
                                    <w:ind w:firstLine="0"/>
                                    <w:jc w:val="right"/>
                                  </w:pPr>
                                  <w:r>
                                    <w:rPr>
                                      <w:color w:val="000000"/>
                                      <w:sz w:val="22"/>
                                      <w:szCs w:val="22"/>
                                    </w:rPr>
                                    <w:t>0.5842</w:t>
                                  </w:r>
                                </w:p>
                              </w:tc>
                              <w:tc>
                                <w:tcPr>
                                  <w:tcW w:w="994" w:type="dxa"/>
                                  <w:vAlign w:val="bottom"/>
                                </w:tcPr>
                                <w:p w14:paraId="6E702869" w14:textId="60EEE966" w:rsidR="001973A2" w:rsidRDefault="001973A2" w:rsidP="00F62558">
                                  <w:pPr>
                                    <w:pStyle w:val="Nidungvnbn"/>
                                    <w:ind w:firstLine="0"/>
                                    <w:jc w:val="right"/>
                                  </w:pPr>
                                  <w:r>
                                    <w:rPr>
                                      <w:color w:val="000000"/>
                                      <w:sz w:val="22"/>
                                      <w:szCs w:val="22"/>
                                    </w:rPr>
                                    <w:t>0.7231</w:t>
                                  </w:r>
                                </w:p>
                              </w:tc>
                              <w:tc>
                                <w:tcPr>
                                  <w:tcW w:w="994" w:type="dxa"/>
                                  <w:vAlign w:val="bottom"/>
                                </w:tcPr>
                                <w:p w14:paraId="5FCB289F" w14:textId="487CE591" w:rsidR="001973A2" w:rsidRDefault="001973A2" w:rsidP="00F62558">
                                  <w:pPr>
                                    <w:pStyle w:val="Nidungvnbn"/>
                                    <w:ind w:firstLine="0"/>
                                    <w:jc w:val="right"/>
                                  </w:pPr>
                                  <w:r>
                                    <w:rPr>
                                      <w:color w:val="000000"/>
                                      <w:sz w:val="22"/>
                                      <w:szCs w:val="22"/>
                                    </w:rPr>
                                    <w:t>0.5731</w:t>
                                  </w:r>
                                </w:p>
                              </w:tc>
                              <w:tc>
                                <w:tcPr>
                                  <w:tcW w:w="1053" w:type="dxa"/>
                                  <w:vAlign w:val="bottom"/>
                                </w:tcPr>
                                <w:p w14:paraId="0FE24BEF" w14:textId="7A7FBAA6" w:rsidR="001973A2" w:rsidRDefault="001973A2" w:rsidP="00F62558">
                                  <w:pPr>
                                    <w:pStyle w:val="Nidungvnbn"/>
                                    <w:ind w:firstLine="0"/>
                                    <w:jc w:val="right"/>
                                  </w:pPr>
                                  <w:r>
                                    <w:rPr>
                                      <w:color w:val="000000"/>
                                      <w:sz w:val="22"/>
                                      <w:szCs w:val="22"/>
                                    </w:rPr>
                                    <w:t>421.6</w:t>
                                  </w:r>
                                </w:p>
                              </w:tc>
                            </w:tr>
                            <w:tr w:rsidR="001973A2" w14:paraId="600D7041" w14:textId="77777777" w:rsidTr="00F62558">
                              <w:trPr>
                                <w:trHeight w:val="379"/>
                              </w:trPr>
                              <w:tc>
                                <w:tcPr>
                                  <w:tcW w:w="985" w:type="dxa"/>
                                  <w:vMerge/>
                                </w:tcPr>
                                <w:p w14:paraId="1C3BF41C" w14:textId="77777777" w:rsidR="001973A2" w:rsidRDefault="001973A2" w:rsidP="00F62558">
                                  <w:pPr>
                                    <w:pStyle w:val="Nidungvnbn"/>
                                    <w:ind w:firstLine="0"/>
                                    <w:jc w:val="left"/>
                                    <w:rPr>
                                      <w:b/>
                                    </w:rPr>
                                  </w:pPr>
                                </w:p>
                              </w:tc>
                              <w:tc>
                                <w:tcPr>
                                  <w:tcW w:w="2772" w:type="dxa"/>
                                  <w:vAlign w:val="bottom"/>
                                </w:tcPr>
                                <w:p w14:paraId="43109B42" w14:textId="109643A3" w:rsidR="001973A2" w:rsidRDefault="001973A2" w:rsidP="00F62558">
                                  <w:pPr>
                                    <w:pStyle w:val="Nidungvnbn"/>
                                    <w:ind w:firstLine="0"/>
                                    <w:jc w:val="left"/>
                                    <w:rPr>
                                      <w:b/>
                                    </w:rPr>
                                  </w:pPr>
                                  <w:r>
                                    <w:rPr>
                                      <w:color w:val="000000"/>
                                      <w:sz w:val="22"/>
                                      <w:szCs w:val="22"/>
                                    </w:rPr>
                                    <w:t>Fish</w:t>
                                  </w:r>
                                </w:p>
                              </w:tc>
                              <w:tc>
                                <w:tcPr>
                                  <w:tcW w:w="912" w:type="dxa"/>
                                  <w:vAlign w:val="bottom"/>
                                </w:tcPr>
                                <w:p w14:paraId="6F20F895" w14:textId="6FAD7AE9" w:rsidR="001973A2" w:rsidRDefault="001973A2" w:rsidP="00F62558">
                                  <w:pPr>
                                    <w:pStyle w:val="Nidungvnbn"/>
                                    <w:ind w:firstLine="0"/>
                                    <w:jc w:val="right"/>
                                  </w:pPr>
                                  <w:r>
                                    <w:rPr>
                                      <w:color w:val="000000"/>
                                      <w:sz w:val="22"/>
                                      <w:szCs w:val="22"/>
                                    </w:rPr>
                                    <w:t>0.9764</w:t>
                                  </w:r>
                                </w:p>
                              </w:tc>
                              <w:tc>
                                <w:tcPr>
                                  <w:tcW w:w="912" w:type="dxa"/>
                                  <w:vAlign w:val="bottom"/>
                                </w:tcPr>
                                <w:p w14:paraId="5EED6284" w14:textId="6D512D69" w:rsidR="001973A2" w:rsidRDefault="001973A2" w:rsidP="00F62558">
                                  <w:pPr>
                                    <w:pStyle w:val="Nidungvnbn"/>
                                    <w:ind w:firstLine="0"/>
                                    <w:jc w:val="right"/>
                                  </w:pPr>
                                  <w:r>
                                    <w:rPr>
                                      <w:color w:val="000000"/>
                                      <w:sz w:val="22"/>
                                      <w:szCs w:val="22"/>
                                    </w:rPr>
                                    <w:t>0.9771</w:t>
                                  </w:r>
                                </w:p>
                              </w:tc>
                              <w:tc>
                                <w:tcPr>
                                  <w:tcW w:w="912" w:type="dxa"/>
                                  <w:vAlign w:val="bottom"/>
                                </w:tcPr>
                                <w:p w14:paraId="53E93B7E" w14:textId="5E47FD38" w:rsidR="001973A2" w:rsidRDefault="001973A2" w:rsidP="00F62558">
                                  <w:pPr>
                                    <w:pStyle w:val="Nidungvnbn"/>
                                    <w:ind w:firstLine="0"/>
                                    <w:jc w:val="right"/>
                                  </w:pPr>
                                  <w:r>
                                    <w:rPr>
                                      <w:color w:val="000000"/>
                                      <w:sz w:val="22"/>
                                      <w:szCs w:val="22"/>
                                    </w:rPr>
                                    <w:t>0.9783</w:t>
                                  </w:r>
                                </w:p>
                              </w:tc>
                              <w:tc>
                                <w:tcPr>
                                  <w:tcW w:w="1077" w:type="dxa"/>
                                  <w:vAlign w:val="bottom"/>
                                </w:tcPr>
                                <w:p w14:paraId="359C2CF0" w14:textId="0ACA32BA" w:rsidR="001973A2" w:rsidRDefault="001973A2" w:rsidP="00F62558">
                                  <w:pPr>
                                    <w:pStyle w:val="Nidungvnbn"/>
                                    <w:ind w:firstLine="0"/>
                                    <w:jc w:val="right"/>
                                  </w:pPr>
                                  <w:r>
                                    <w:rPr>
                                      <w:color w:val="000000"/>
                                      <w:sz w:val="22"/>
                                      <w:szCs w:val="22"/>
                                    </w:rPr>
                                    <w:t>531.7</w:t>
                                  </w:r>
                                </w:p>
                              </w:tc>
                              <w:tc>
                                <w:tcPr>
                                  <w:tcW w:w="994" w:type="dxa"/>
                                  <w:vAlign w:val="bottom"/>
                                </w:tcPr>
                                <w:p w14:paraId="4374B6B3" w14:textId="11285D61" w:rsidR="001973A2" w:rsidRDefault="001973A2" w:rsidP="00F62558">
                                  <w:pPr>
                                    <w:pStyle w:val="Nidungvnbn"/>
                                    <w:ind w:firstLine="0"/>
                                    <w:jc w:val="right"/>
                                  </w:pPr>
                                  <w:r>
                                    <w:rPr>
                                      <w:color w:val="000000"/>
                                      <w:sz w:val="22"/>
                                      <w:szCs w:val="22"/>
                                    </w:rPr>
                                    <w:t>0.9821</w:t>
                                  </w:r>
                                </w:p>
                              </w:tc>
                              <w:tc>
                                <w:tcPr>
                                  <w:tcW w:w="994" w:type="dxa"/>
                                  <w:vAlign w:val="bottom"/>
                                </w:tcPr>
                                <w:p w14:paraId="6F91BDC0" w14:textId="54931B71" w:rsidR="001973A2" w:rsidRDefault="001973A2" w:rsidP="00F62558">
                                  <w:pPr>
                                    <w:pStyle w:val="Nidungvnbn"/>
                                    <w:ind w:firstLine="0"/>
                                    <w:jc w:val="right"/>
                                  </w:pPr>
                                  <w:r>
                                    <w:rPr>
                                      <w:color w:val="000000"/>
                                      <w:sz w:val="22"/>
                                      <w:szCs w:val="22"/>
                                    </w:rPr>
                                    <w:t>0.9829</w:t>
                                  </w:r>
                                </w:p>
                              </w:tc>
                              <w:tc>
                                <w:tcPr>
                                  <w:tcW w:w="994" w:type="dxa"/>
                                  <w:vAlign w:val="bottom"/>
                                </w:tcPr>
                                <w:p w14:paraId="45296EF4" w14:textId="2A90A9A6" w:rsidR="001973A2" w:rsidRDefault="001973A2" w:rsidP="00F62558">
                                  <w:pPr>
                                    <w:pStyle w:val="Nidungvnbn"/>
                                    <w:ind w:firstLine="0"/>
                                    <w:jc w:val="right"/>
                                  </w:pPr>
                                  <w:r>
                                    <w:rPr>
                                      <w:color w:val="000000"/>
                                      <w:sz w:val="22"/>
                                      <w:szCs w:val="22"/>
                                    </w:rPr>
                                    <w:t>0.9834</w:t>
                                  </w:r>
                                </w:p>
                              </w:tc>
                              <w:tc>
                                <w:tcPr>
                                  <w:tcW w:w="1053" w:type="dxa"/>
                                  <w:vAlign w:val="bottom"/>
                                </w:tcPr>
                                <w:p w14:paraId="61925863" w14:textId="0AC918DA" w:rsidR="001973A2" w:rsidRDefault="001973A2" w:rsidP="00F62558">
                                  <w:pPr>
                                    <w:pStyle w:val="Nidungvnbn"/>
                                    <w:ind w:firstLine="0"/>
                                    <w:jc w:val="right"/>
                                  </w:pPr>
                                  <w:r>
                                    <w:rPr>
                                      <w:color w:val="000000"/>
                                      <w:sz w:val="22"/>
                                      <w:szCs w:val="22"/>
                                    </w:rPr>
                                    <w:t>372</w:t>
                                  </w:r>
                                </w:p>
                              </w:tc>
                            </w:tr>
                            <w:tr w:rsidR="001973A2" w14:paraId="14574231" w14:textId="77777777" w:rsidTr="00F62558">
                              <w:trPr>
                                <w:trHeight w:val="379"/>
                              </w:trPr>
                              <w:tc>
                                <w:tcPr>
                                  <w:tcW w:w="985" w:type="dxa"/>
                                  <w:vMerge/>
                                </w:tcPr>
                                <w:p w14:paraId="7E98601A" w14:textId="77777777" w:rsidR="001973A2" w:rsidRDefault="001973A2" w:rsidP="00F62558">
                                  <w:pPr>
                                    <w:pStyle w:val="Nidungvnbn"/>
                                    <w:ind w:firstLine="0"/>
                                    <w:jc w:val="left"/>
                                    <w:rPr>
                                      <w:b/>
                                    </w:rPr>
                                  </w:pPr>
                                </w:p>
                              </w:tc>
                              <w:tc>
                                <w:tcPr>
                                  <w:tcW w:w="2772" w:type="dxa"/>
                                  <w:vAlign w:val="bottom"/>
                                </w:tcPr>
                                <w:p w14:paraId="36ABB444" w14:textId="0A08B3D5" w:rsidR="001973A2" w:rsidRDefault="001973A2" w:rsidP="00F62558">
                                  <w:pPr>
                                    <w:pStyle w:val="Nidungvnbn"/>
                                    <w:ind w:firstLine="0"/>
                                    <w:jc w:val="left"/>
                                    <w:rPr>
                                      <w:b/>
                                    </w:rPr>
                                  </w:pPr>
                                  <w:r>
                                    <w:rPr>
                                      <w:color w:val="000000"/>
                                      <w:sz w:val="22"/>
                                      <w:szCs w:val="22"/>
                                    </w:rPr>
                                    <w:t>FordA</w:t>
                                  </w:r>
                                </w:p>
                              </w:tc>
                              <w:tc>
                                <w:tcPr>
                                  <w:tcW w:w="912" w:type="dxa"/>
                                  <w:vAlign w:val="bottom"/>
                                </w:tcPr>
                                <w:p w14:paraId="742F610D" w14:textId="0AE7B6F1" w:rsidR="001973A2" w:rsidRDefault="001973A2" w:rsidP="00F62558">
                                  <w:pPr>
                                    <w:pStyle w:val="Nidungvnbn"/>
                                    <w:ind w:firstLine="0"/>
                                    <w:jc w:val="right"/>
                                  </w:pPr>
                                  <w:r>
                                    <w:rPr>
                                      <w:color w:val="000000"/>
                                      <w:sz w:val="22"/>
                                      <w:szCs w:val="22"/>
                                    </w:rPr>
                                    <w:t>0.9309</w:t>
                                  </w:r>
                                </w:p>
                              </w:tc>
                              <w:tc>
                                <w:tcPr>
                                  <w:tcW w:w="912" w:type="dxa"/>
                                  <w:vAlign w:val="bottom"/>
                                </w:tcPr>
                                <w:p w14:paraId="58AB3372" w14:textId="7661F6BE" w:rsidR="001973A2" w:rsidRDefault="001973A2" w:rsidP="00F62558">
                                  <w:pPr>
                                    <w:pStyle w:val="Nidungvnbn"/>
                                    <w:ind w:firstLine="0"/>
                                    <w:jc w:val="right"/>
                                  </w:pPr>
                                  <w:r>
                                    <w:rPr>
                                      <w:color w:val="000000"/>
                                      <w:sz w:val="22"/>
                                      <w:szCs w:val="22"/>
                                    </w:rPr>
                                    <w:t>0.9311</w:t>
                                  </w:r>
                                </w:p>
                              </w:tc>
                              <w:tc>
                                <w:tcPr>
                                  <w:tcW w:w="912" w:type="dxa"/>
                                  <w:vAlign w:val="bottom"/>
                                </w:tcPr>
                                <w:p w14:paraId="3AE182D7" w14:textId="2743C3E5" w:rsidR="001973A2" w:rsidRDefault="001973A2" w:rsidP="00F62558">
                                  <w:pPr>
                                    <w:pStyle w:val="Nidungvnbn"/>
                                    <w:ind w:firstLine="0"/>
                                    <w:jc w:val="right"/>
                                  </w:pPr>
                                  <w:r>
                                    <w:rPr>
                                      <w:color w:val="000000"/>
                                      <w:sz w:val="22"/>
                                      <w:szCs w:val="22"/>
                                    </w:rPr>
                                    <w:t>0.9313</w:t>
                                  </w:r>
                                </w:p>
                              </w:tc>
                              <w:tc>
                                <w:tcPr>
                                  <w:tcW w:w="1077" w:type="dxa"/>
                                  <w:vAlign w:val="bottom"/>
                                </w:tcPr>
                                <w:p w14:paraId="7865578E" w14:textId="6DBEFF2E" w:rsidR="001973A2" w:rsidRDefault="001973A2" w:rsidP="00F62558">
                                  <w:pPr>
                                    <w:pStyle w:val="Nidungvnbn"/>
                                    <w:ind w:firstLine="0"/>
                                    <w:jc w:val="right"/>
                                  </w:pPr>
                                  <w:r>
                                    <w:rPr>
                                      <w:color w:val="000000"/>
                                      <w:sz w:val="22"/>
                                      <w:szCs w:val="22"/>
                                    </w:rPr>
                                    <w:t>8473.7</w:t>
                                  </w:r>
                                </w:p>
                              </w:tc>
                              <w:tc>
                                <w:tcPr>
                                  <w:tcW w:w="994" w:type="dxa"/>
                                  <w:vAlign w:val="bottom"/>
                                </w:tcPr>
                                <w:p w14:paraId="62DCE08A" w14:textId="5FCB2AFA" w:rsidR="001973A2" w:rsidRDefault="001973A2" w:rsidP="00F62558">
                                  <w:pPr>
                                    <w:pStyle w:val="Nidungvnbn"/>
                                    <w:ind w:firstLine="0"/>
                                    <w:jc w:val="right"/>
                                  </w:pPr>
                                  <w:r>
                                    <w:rPr>
                                      <w:color w:val="000000"/>
                                      <w:sz w:val="22"/>
                                      <w:szCs w:val="22"/>
                                    </w:rPr>
                                    <w:t>0.9408</w:t>
                                  </w:r>
                                </w:p>
                              </w:tc>
                              <w:tc>
                                <w:tcPr>
                                  <w:tcW w:w="994" w:type="dxa"/>
                                  <w:vAlign w:val="bottom"/>
                                </w:tcPr>
                                <w:p w14:paraId="4E9EF502" w14:textId="103C931D" w:rsidR="001973A2" w:rsidRDefault="001973A2" w:rsidP="00F62558">
                                  <w:pPr>
                                    <w:pStyle w:val="Nidungvnbn"/>
                                    <w:ind w:firstLine="0"/>
                                    <w:jc w:val="right"/>
                                  </w:pPr>
                                  <w:r>
                                    <w:rPr>
                                      <w:color w:val="000000"/>
                                      <w:sz w:val="22"/>
                                      <w:szCs w:val="22"/>
                                    </w:rPr>
                                    <w:t>0.9409</w:t>
                                  </w:r>
                                </w:p>
                              </w:tc>
                              <w:tc>
                                <w:tcPr>
                                  <w:tcW w:w="994" w:type="dxa"/>
                                  <w:vAlign w:val="bottom"/>
                                </w:tcPr>
                                <w:p w14:paraId="432A36A0" w14:textId="7EE46E49" w:rsidR="001973A2" w:rsidRDefault="001973A2" w:rsidP="00F62558">
                                  <w:pPr>
                                    <w:pStyle w:val="Nidungvnbn"/>
                                    <w:ind w:firstLine="0"/>
                                    <w:jc w:val="right"/>
                                  </w:pPr>
                                  <w:r>
                                    <w:rPr>
                                      <w:color w:val="000000"/>
                                      <w:sz w:val="22"/>
                                      <w:szCs w:val="22"/>
                                    </w:rPr>
                                    <w:t>0.9411</w:t>
                                  </w:r>
                                </w:p>
                              </w:tc>
                              <w:tc>
                                <w:tcPr>
                                  <w:tcW w:w="1053" w:type="dxa"/>
                                  <w:vAlign w:val="bottom"/>
                                </w:tcPr>
                                <w:p w14:paraId="457E7D5A" w14:textId="1C67F3E9" w:rsidR="001973A2" w:rsidRDefault="001973A2" w:rsidP="00F62558">
                                  <w:pPr>
                                    <w:pStyle w:val="Nidungvnbn"/>
                                    <w:ind w:firstLine="0"/>
                                    <w:jc w:val="right"/>
                                  </w:pPr>
                                  <w:r>
                                    <w:rPr>
                                      <w:color w:val="000000"/>
                                      <w:sz w:val="22"/>
                                      <w:szCs w:val="22"/>
                                    </w:rPr>
                                    <w:t>3389</w:t>
                                  </w:r>
                                </w:p>
                              </w:tc>
                            </w:tr>
                            <w:tr w:rsidR="001973A2" w14:paraId="1D820299" w14:textId="77777777" w:rsidTr="00F62558">
                              <w:trPr>
                                <w:trHeight w:val="379"/>
                              </w:trPr>
                              <w:tc>
                                <w:tcPr>
                                  <w:tcW w:w="985" w:type="dxa"/>
                                  <w:vMerge/>
                                </w:tcPr>
                                <w:p w14:paraId="72930C3E" w14:textId="77777777" w:rsidR="001973A2" w:rsidRDefault="001973A2" w:rsidP="00F62558">
                                  <w:pPr>
                                    <w:pStyle w:val="Nidungvnbn"/>
                                    <w:ind w:firstLine="0"/>
                                    <w:jc w:val="left"/>
                                    <w:rPr>
                                      <w:b/>
                                    </w:rPr>
                                  </w:pPr>
                                </w:p>
                              </w:tc>
                              <w:tc>
                                <w:tcPr>
                                  <w:tcW w:w="2772" w:type="dxa"/>
                                  <w:vAlign w:val="bottom"/>
                                </w:tcPr>
                                <w:p w14:paraId="0E499A71" w14:textId="5350837E" w:rsidR="001973A2" w:rsidRDefault="001973A2" w:rsidP="00F62558">
                                  <w:pPr>
                                    <w:pStyle w:val="Nidungvnbn"/>
                                    <w:ind w:firstLine="0"/>
                                    <w:jc w:val="left"/>
                                    <w:rPr>
                                      <w:b/>
                                    </w:rPr>
                                  </w:pPr>
                                  <w:r>
                                    <w:rPr>
                                      <w:color w:val="000000"/>
                                      <w:sz w:val="22"/>
                                      <w:szCs w:val="22"/>
                                    </w:rPr>
                                    <w:t>FordB</w:t>
                                  </w:r>
                                </w:p>
                              </w:tc>
                              <w:tc>
                                <w:tcPr>
                                  <w:tcW w:w="912" w:type="dxa"/>
                                  <w:vAlign w:val="bottom"/>
                                </w:tcPr>
                                <w:p w14:paraId="38B69487" w14:textId="52D1554F" w:rsidR="001973A2" w:rsidRDefault="001973A2" w:rsidP="00F62558">
                                  <w:pPr>
                                    <w:pStyle w:val="Nidungvnbn"/>
                                    <w:ind w:firstLine="0"/>
                                    <w:jc w:val="right"/>
                                  </w:pPr>
                                  <w:r>
                                    <w:rPr>
                                      <w:color w:val="000000"/>
                                      <w:sz w:val="22"/>
                                      <w:szCs w:val="22"/>
                                    </w:rPr>
                                    <w:t>0.8173</w:t>
                                  </w:r>
                                </w:p>
                              </w:tc>
                              <w:tc>
                                <w:tcPr>
                                  <w:tcW w:w="912" w:type="dxa"/>
                                  <w:vAlign w:val="bottom"/>
                                </w:tcPr>
                                <w:p w14:paraId="4F6CD0B7" w14:textId="43C29E0D" w:rsidR="001973A2" w:rsidRDefault="001973A2" w:rsidP="00F62558">
                                  <w:pPr>
                                    <w:pStyle w:val="Nidungvnbn"/>
                                    <w:ind w:firstLine="0"/>
                                    <w:jc w:val="right"/>
                                  </w:pPr>
                                  <w:r>
                                    <w:rPr>
                                      <w:color w:val="000000"/>
                                      <w:sz w:val="22"/>
                                      <w:szCs w:val="22"/>
                                    </w:rPr>
                                    <w:t>0.8173</w:t>
                                  </w:r>
                                </w:p>
                              </w:tc>
                              <w:tc>
                                <w:tcPr>
                                  <w:tcW w:w="912" w:type="dxa"/>
                                  <w:vAlign w:val="bottom"/>
                                </w:tcPr>
                                <w:p w14:paraId="1C8FD5DF" w14:textId="1C363736" w:rsidR="001973A2" w:rsidRDefault="001973A2" w:rsidP="00F62558">
                                  <w:pPr>
                                    <w:pStyle w:val="Nidungvnbn"/>
                                    <w:ind w:firstLine="0"/>
                                    <w:jc w:val="right"/>
                                  </w:pPr>
                                  <w:r>
                                    <w:rPr>
                                      <w:color w:val="000000"/>
                                      <w:sz w:val="22"/>
                                      <w:szCs w:val="22"/>
                                    </w:rPr>
                                    <w:t>0.8172</w:t>
                                  </w:r>
                                </w:p>
                              </w:tc>
                              <w:tc>
                                <w:tcPr>
                                  <w:tcW w:w="1077" w:type="dxa"/>
                                  <w:vAlign w:val="bottom"/>
                                </w:tcPr>
                                <w:p w14:paraId="550C9A3C" w14:textId="66F0C7F7" w:rsidR="001973A2" w:rsidRDefault="001973A2" w:rsidP="00F62558">
                                  <w:pPr>
                                    <w:pStyle w:val="Nidungvnbn"/>
                                    <w:ind w:firstLine="0"/>
                                    <w:jc w:val="right"/>
                                  </w:pPr>
                                  <w:r>
                                    <w:rPr>
                                      <w:color w:val="000000"/>
                                      <w:sz w:val="22"/>
                                      <w:szCs w:val="22"/>
                                    </w:rPr>
                                    <w:t>8686.3</w:t>
                                  </w:r>
                                </w:p>
                              </w:tc>
                              <w:tc>
                                <w:tcPr>
                                  <w:tcW w:w="994" w:type="dxa"/>
                                  <w:vAlign w:val="bottom"/>
                                </w:tcPr>
                                <w:p w14:paraId="5F85E1E9" w14:textId="5B050231" w:rsidR="001973A2" w:rsidRDefault="001973A2" w:rsidP="00F62558">
                                  <w:pPr>
                                    <w:pStyle w:val="Nidungvnbn"/>
                                    <w:ind w:firstLine="0"/>
                                    <w:jc w:val="right"/>
                                  </w:pPr>
                                  <w:r>
                                    <w:rPr>
                                      <w:color w:val="000000"/>
                                      <w:sz w:val="22"/>
                                      <w:szCs w:val="22"/>
                                    </w:rPr>
                                    <w:t>0.8126</w:t>
                                  </w:r>
                                </w:p>
                              </w:tc>
                              <w:tc>
                                <w:tcPr>
                                  <w:tcW w:w="994" w:type="dxa"/>
                                  <w:vAlign w:val="bottom"/>
                                </w:tcPr>
                                <w:p w14:paraId="2E3899FD" w14:textId="6A31F5C1" w:rsidR="001973A2" w:rsidRDefault="001973A2" w:rsidP="00F62558">
                                  <w:pPr>
                                    <w:pStyle w:val="Nidungvnbn"/>
                                    <w:ind w:firstLine="0"/>
                                    <w:jc w:val="right"/>
                                  </w:pPr>
                                  <w:r>
                                    <w:rPr>
                                      <w:color w:val="000000"/>
                                      <w:sz w:val="22"/>
                                      <w:szCs w:val="22"/>
                                    </w:rPr>
                                    <w:t>0.8123</w:t>
                                  </w:r>
                                </w:p>
                              </w:tc>
                              <w:tc>
                                <w:tcPr>
                                  <w:tcW w:w="994" w:type="dxa"/>
                                  <w:vAlign w:val="bottom"/>
                                </w:tcPr>
                                <w:p w14:paraId="4C78396E" w14:textId="19ADD2CB" w:rsidR="001973A2" w:rsidRDefault="001973A2" w:rsidP="00F62558">
                                  <w:pPr>
                                    <w:pStyle w:val="Nidungvnbn"/>
                                    <w:ind w:firstLine="0"/>
                                    <w:jc w:val="right"/>
                                  </w:pPr>
                                  <w:r>
                                    <w:rPr>
                                      <w:color w:val="000000"/>
                                      <w:sz w:val="22"/>
                                      <w:szCs w:val="22"/>
                                    </w:rPr>
                                    <w:t>0.8122</w:t>
                                  </w:r>
                                </w:p>
                              </w:tc>
                              <w:tc>
                                <w:tcPr>
                                  <w:tcW w:w="1053" w:type="dxa"/>
                                  <w:vAlign w:val="bottom"/>
                                </w:tcPr>
                                <w:p w14:paraId="3B40057B" w14:textId="3C7C7BE1" w:rsidR="001973A2" w:rsidRDefault="001973A2" w:rsidP="00F62558">
                                  <w:pPr>
                                    <w:pStyle w:val="Nidungvnbn"/>
                                    <w:ind w:firstLine="0"/>
                                    <w:jc w:val="right"/>
                                  </w:pPr>
                                  <w:r>
                                    <w:rPr>
                                      <w:color w:val="000000"/>
                                      <w:sz w:val="22"/>
                                      <w:szCs w:val="22"/>
                                    </w:rPr>
                                    <w:t>3300.9</w:t>
                                  </w:r>
                                </w:p>
                              </w:tc>
                            </w:tr>
                            <w:tr w:rsidR="001973A2" w14:paraId="16544C28" w14:textId="77777777" w:rsidTr="00F62558">
                              <w:trPr>
                                <w:trHeight w:val="379"/>
                              </w:trPr>
                              <w:tc>
                                <w:tcPr>
                                  <w:tcW w:w="985" w:type="dxa"/>
                                  <w:vMerge/>
                                </w:tcPr>
                                <w:p w14:paraId="1FAA5B36" w14:textId="77777777" w:rsidR="001973A2" w:rsidRDefault="001973A2" w:rsidP="00F62558">
                                  <w:pPr>
                                    <w:pStyle w:val="Nidungvnbn"/>
                                    <w:ind w:firstLine="0"/>
                                    <w:jc w:val="left"/>
                                    <w:rPr>
                                      <w:b/>
                                    </w:rPr>
                                  </w:pPr>
                                </w:p>
                              </w:tc>
                              <w:tc>
                                <w:tcPr>
                                  <w:tcW w:w="2772" w:type="dxa"/>
                                  <w:vAlign w:val="bottom"/>
                                </w:tcPr>
                                <w:p w14:paraId="6579DFDC" w14:textId="3E343528" w:rsidR="001973A2" w:rsidRDefault="001973A2" w:rsidP="00F62558">
                                  <w:pPr>
                                    <w:pStyle w:val="Nidungvnbn"/>
                                    <w:ind w:firstLine="0"/>
                                    <w:jc w:val="left"/>
                                    <w:rPr>
                                      <w:b/>
                                    </w:rPr>
                                  </w:pPr>
                                  <w:r>
                                    <w:rPr>
                                      <w:color w:val="000000"/>
                                      <w:sz w:val="22"/>
                                      <w:szCs w:val="22"/>
                                    </w:rPr>
                                    <w:t>FreezerRegularTrain</w:t>
                                  </w:r>
                                </w:p>
                              </w:tc>
                              <w:tc>
                                <w:tcPr>
                                  <w:tcW w:w="912" w:type="dxa"/>
                                  <w:vAlign w:val="bottom"/>
                                </w:tcPr>
                                <w:p w14:paraId="0F8DF270" w14:textId="73E824FB" w:rsidR="001973A2" w:rsidRDefault="001973A2" w:rsidP="00F62558">
                                  <w:pPr>
                                    <w:pStyle w:val="Nidungvnbn"/>
                                    <w:ind w:firstLine="0"/>
                                    <w:jc w:val="right"/>
                                  </w:pPr>
                                  <w:r>
                                    <w:rPr>
                                      <w:color w:val="000000"/>
                                      <w:sz w:val="22"/>
                                      <w:szCs w:val="22"/>
                                    </w:rPr>
                                    <w:t>0.9989</w:t>
                                  </w:r>
                                </w:p>
                              </w:tc>
                              <w:tc>
                                <w:tcPr>
                                  <w:tcW w:w="912" w:type="dxa"/>
                                  <w:vAlign w:val="bottom"/>
                                </w:tcPr>
                                <w:p w14:paraId="539A5B4C" w14:textId="2BDFAF24" w:rsidR="001973A2" w:rsidRDefault="001973A2" w:rsidP="00F62558">
                                  <w:pPr>
                                    <w:pStyle w:val="Nidungvnbn"/>
                                    <w:ind w:firstLine="0"/>
                                    <w:jc w:val="right"/>
                                  </w:pPr>
                                  <w:r>
                                    <w:rPr>
                                      <w:color w:val="000000"/>
                                      <w:sz w:val="22"/>
                                      <w:szCs w:val="22"/>
                                    </w:rPr>
                                    <w:t>0.9989</w:t>
                                  </w:r>
                                </w:p>
                              </w:tc>
                              <w:tc>
                                <w:tcPr>
                                  <w:tcW w:w="912" w:type="dxa"/>
                                  <w:vAlign w:val="bottom"/>
                                </w:tcPr>
                                <w:p w14:paraId="63AD5DAE" w14:textId="3F4EB897" w:rsidR="001973A2" w:rsidRDefault="001973A2" w:rsidP="00F62558">
                                  <w:pPr>
                                    <w:pStyle w:val="Nidungvnbn"/>
                                    <w:ind w:firstLine="0"/>
                                    <w:jc w:val="right"/>
                                  </w:pPr>
                                  <w:r>
                                    <w:rPr>
                                      <w:color w:val="000000"/>
                                      <w:sz w:val="22"/>
                                      <w:szCs w:val="22"/>
                                    </w:rPr>
                                    <w:t>0.9989</w:t>
                                  </w:r>
                                </w:p>
                              </w:tc>
                              <w:tc>
                                <w:tcPr>
                                  <w:tcW w:w="1077" w:type="dxa"/>
                                  <w:vAlign w:val="bottom"/>
                                </w:tcPr>
                                <w:p w14:paraId="0CEFCBB5" w14:textId="4A0C61C1" w:rsidR="001973A2" w:rsidRDefault="001973A2" w:rsidP="00F62558">
                                  <w:pPr>
                                    <w:pStyle w:val="Nidungvnbn"/>
                                    <w:ind w:firstLine="0"/>
                                    <w:jc w:val="right"/>
                                  </w:pPr>
                                  <w:r>
                                    <w:rPr>
                                      <w:color w:val="000000"/>
                                      <w:sz w:val="22"/>
                                      <w:szCs w:val="22"/>
                                    </w:rPr>
                                    <w:t>1743.1</w:t>
                                  </w:r>
                                </w:p>
                              </w:tc>
                              <w:tc>
                                <w:tcPr>
                                  <w:tcW w:w="994" w:type="dxa"/>
                                  <w:vAlign w:val="bottom"/>
                                </w:tcPr>
                                <w:p w14:paraId="66669D04" w14:textId="0EA9412E" w:rsidR="001973A2" w:rsidRDefault="001973A2" w:rsidP="00F62558">
                                  <w:pPr>
                                    <w:pStyle w:val="Nidungvnbn"/>
                                    <w:ind w:firstLine="0"/>
                                    <w:jc w:val="right"/>
                                  </w:pPr>
                                  <w:r>
                                    <w:rPr>
                                      <w:color w:val="000000"/>
                                      <w:sz w:val="22"/>
                                      <w:szCs w:val="22"/>
                                    </w:rPr>
                                    <w:t>0.9986</w:t>
                                  </w:r>
                                </w:p>
                              </w:tc>
                              <w:tc>
                                <w:tcPr>
                                  <w:tcW w:w="994" w:type="dxa"/>
                                  <w:vAlign w:val="bottom"/>
                                </w:tcPr>
                                <w:p w14:paraId="09A2A07C" w14:textId="0E363E68" w:rsidR="001973A2" w:rsidRDefault="001973A2" w:rsidP="00F62558">
                                  <w:pPr>
                                    <w:pStyle w:val="Nidungvnbn"/>
                                    <w:ind w:firstLine="0"/>
                                    <w:jc w:val="right"/>
                                  </w:pPr>
                                  <w:r>
                                    <w:rPr>
                                      <w:color w:val="000000"/>
                                      <w:sz w:val="22"/>
                                      <w:szCs w:val="22"/>
                                    </w:rPr>
                                    <w:t>0.9986</w:t>
                                  </w:r>
                                </w:p>
                              </w:tc>
                              <w:tc>
                                <w:tcPr>
                                  <w:tcW w:w="994" w:type="dxa"/>
                                  <w:vAlign w:val="bottom"/>
                                </w:tcPr>
                                <w:p w14:paraId="3EF37C74" w14:textId="5204D434" w:rsidR="001973A2" w:rsidRDefault="001973A2" w:rsidP="00F62558">
                                  <w:pPr>
                                    <w:pStyle w:val="Nidungvnbn"/>
                                    <w:ind w:firstLine="0"/>
                                    <w:jc w:val="right"/>
                                  </w:pPr>
                                  <w:r>
                                    <w:rPr>
                                      <w:color w:val="000000"/>
                                      <w:sz w:val="22"/>
                                      <w:szCs w:val="22"/>
                                    </w:rPr>
                                    <w:t>0.9986</w:t>
                                  </w:r>
                                </w:p>
                              </w:tc>
                              <w:tc>
                                <w:tcPr>
                                  <w:tcW w:w="1053" w:type="dxa"/>
                                  <w:vAlign w:val="bottom"/>
                                </w:tcPr>
                                <w:p w14:paraId="1DFA4BF4" w14:textId="1E4DA01E" w:rsidR="001973A2" w:rsidRDefault="001973A2" w:rsidP="00F62558">
                                  <w:pPr>
                                    <w:pStyle w:val="Nidungvnbn"/>
                                    <w:ind w:firstLine="0"/>
                                    <w:jc w:val="right"/>
                                  </w:pPr>
                                  <w:r>
                                    <w:rPr>
                                      <w:color w:val="000000"/>
                                      <w:sz w:val="22"/>
                                      <w:szCs w:val="22"/>
                                    </w:rPr>
                                    <w:t>2598</w:t>
                                  </w:r>
                                </w:p>
                              </w:tc>
                            </w:tr>
                            <w:tr w:rsidR="001973A2" w14:paraId="6F3D8431" w14:textId="77777777" w:rsidTr="00F62558">
                              <w:trPr>
                                <w:trHeight w:val="379"/>
                              </w:trPr>
                              <w:tc>
                                <w:tcPr>
                                  <w:tcW w:w="985" w:type="dxa"/>
                                  <w:vMerge/>
                                </w:tcPr>
                                <w:p w14:paraId="3AFA5640" w14:textId="77777777" w:rsidR="001973A2" w:rsidRDefault="001973A2" w:rsidP="00F62558">
                                  <w:pPr>
                                    <w:pStyle w:val="Nidungvnbn"/>
                                    <w:ind w:firstLine="0"/>
                                    <w:jc w:val="left"/>
                                    <w:rPr>
                                      <w:b/>
                                    </w:rPr>
                                  </w:pPr>
                                </w:p>
                              </w:tc>
                              <w:tc>
                                <w:tcPr>
                                  <w:tcW w:w="2772" w:type="dxa"/>
                                  <w:vAlign w:val="bottom"/>
                                </w:tcPr>
                                <w:p w14:paraId="30CBA62C" w14:textId="580F0E57" w:rsidR="001973A2" w:rsidRDefault="001973A2" w:rsidP="00F62558">
                                  <w:pPr>
                                    <w:pStyle w:val="Nidungvnbn"/>
                                    <w:ind w:firstLine="0"/>
                                    <w:jc w:val="left"/>
                                    <w:rPr>
                                      <w:b/>
                                    </w:rPr>
                                  </w:pPr>
                                  <w:r>
                                    <w:rPr>
                                      <w:color w:val="000000"/>
                                      <w:sz w:val="22"/>
                                      <w:szCs w:val="22"/>
                                    </w:rPr>
                                    <w:t>FreezerSmallTrain</w:t>
                                  </w:r>
                                </w:p>
                              </w:tc>
                              <w:tc>
                                <w:tcPr>
                                  <w:tcW w:w="912" w:type="dxa"/>
                                  <w:vAlign w:val="bottom"/>
                                </w:tcPr>
                                <w:p w14:paraId="0FB2C66C" w14:textId="54A608A7" w:rsidR="001973A2" w:rsidRDefault="001973A2" w:rsidP="00F62558">
                                  <w:pPr>
                                    <w:pStyle w:val="Nidungvnbn"/>
                                    <w:ind w:firstLine="0"/>
                                    <w:jc w:val="right"/>
                                  </w:pPr>
                                  <w:r>
                                    <w:rPr>
                                      <w:color w:val="000000"/>
                                      <w:sz w:val="22"/>
                                      <w:szCs w:val="22"/>
                                    </w:rPr>
                                    <w:t>0.7815</w:t>
                                  </w:r>
                                </w:p>
                              </w:tc>
                              <w:tc>
                                <w:tcPr>
                                  <w:tcW w:w="912" w:type="dxa"/>
                                  <w:vAlign w:val="bottom"/>
                                </w:tcPr>
                                <w:p w14:paraId="5872C7F1" w14:textId="00A6E1D6" w:rsidR="001973A2" w:rsidRDefault="001973A2" w:rsidP="00F62558">
                                  <w:pPr>
                                    <w:pStyle w:val="Nidungvnbn"/>
                                    <w:ind w:firstLine="0"/>
                                    <w:jc w:val="right"/>
                                  </w:pPr>
                                  <w:r>
                                    <w:rPr>
                                      <w:color w:val="000000"/>
                                      <w:sz w:val="22"/>
                                      <w:szCs w:val="22"/>
                                    </w:rPr>
                                    <w:t>0.7126</w:t>
                                  </w:r>
                                </w:p>
                              </w:tc>
                              <w:tc>
                                <w:tcPr>
                                  <w:tcW w:w="912" w:type="dxa"/>
                                  <w:vAlign w:val="bottom"/>
                                </w:tcPr>
                                <w:p w14:paraId="466D56EC" w14:textId="1D328930" w:rsidR="001973A2" w:rsidRDefault="001973A2" w:rsidP="00F62558">
                                  <w:pPr>
                                    <w:pStyle w:val="Nidungvnbn"/>
                                    <w:ind w:firstLine="0"/>
                                    <w:jc w:val="right"/>
                                  </w:pPr>
                                  <w:r>
                                    <w:rPr>
                                      <w:color w:val="000000"/>
                                      <w:sz w:val="22"/>
                                      <w:szCs w:val="22"/>
                                    </w:rPr>
                                    <w:t>0.7126</w:t>
                                  </w:r>
                                </w:p>
                              </w:tc>
                              <w:tc>
                                <w:tcPr>
                                  <w:tcW w:w="1077" w:type="dxa"/>
                                  <w:vAlign w:val="bottom"/>
                                </w:tcPr>
                                <w:p w14:paraId="6BAC6490" w14:textId="36C5C3FE" w:rsidR="001973A2" w:rsidRDefault="001973A2" w:rsidP="00F62558">
                                  <w:pPr>
                                    <w:pStyle w:val="Nidungvnbn"/>
                                    <w:ind w:firstLine="0"/>
                                    <w:jc w:val="right"/>
                                  </w:pPr>
                                  <w:r>
                                    <w:rPr>
                                      <w:color w:val="000000"/>
                                      <w:sz w:val="22"/>
                                      <w:szCs w:val="22"/>
                                    </w:rPr>
                                    <w:t>10251.7</w:t>
                                  </w:r>
                                </w:p>
                              </w:tc>
                              <w:tc>
                                <w:tcPr>
                                  <w:tcW w:w="994" w:type="dxa"/>
                                  <w:vAlign w:val="bottom"/>
                                </w:tcPr>
                                <w:p w14:paraId="4F9AD76E" w14:textId="23044E7B" w:rsidR="001973A2" w:rsidRDefault="001973A2" w:rsidP="00F62558">
                                  <w:pPr>
                                    <w:pStyle w:val="Nidungvnbn"/>
                                    <w:ind w:firstLine="0"/>
                                    <w:jc w:val="right"/>
                                  </w:pPr>
                                  <w:r>
                                    <w:rPr>
                                      <w:color w:val="000000"/>
                                      <w:sz w:val="22"/>
                                      <w:szCs w:val="22"/>
                                    </w:rPr>
                                    <w:t>0.8877</w:t>
                                  </w:r>
                                </w:p>
                              </w:tc>
                              <w:tc>
                                <w:tcPr>
                                  <w:tcW w:w="994" w:type="dxa"/>
                                  <w:vAlign w:val="bottom"/>
                                </w:tcPr>
                                <w:p w14:paraId="02477F31" w14:textId="77438545" w:rsidR="001973A2" w:rsidRDefault="001973A2" w:rsidP="00F62558">
                                  <w:pPr>
                                    <w:pStyle w:val="Nidungvnbn"/>
                                    <w:ind w:firstLine="0"/>
                                    <w:jc w:val="right"/>
                                  </w:pPr>
                                  <w:r>
                                    <w:rPr>
                                      <w:color w:val="000000"/>
                                      <w:sz w:val="22"/>
                                      <w:szCs w:val="22"/>
                                    </w:rPr>
                                    <w:t>0.8775</w:t>
                                  </w:r>
                                </w:p>
                              </w:tc>
                              <w:tc>
                                <w:tcPr>
                                  <w:tcW w:w="994" w:type="dxa"/>
                                  <w:vAlign w:val="bottom"/>
                                </w:tcPr>
                                <w:p w14:paraId="0BE72151" w14:textId="745C97EE" w:rsidR="001973A2" w:rsidRDefault="001973A2" w:rsidP="00F62558">
                                  <w:pPr>
                                    <w:pStyle w:val="Nidungvnbn"/>
                                    <w:ind w:firstLine="0"/>
                                    <w:jc w:val="right"/>
                                  </w:pPr>
                                  <w:r>
                                    <w:rPr>
                                      <w:color w:val="000000"/>
                                      <w:sz w:val="22"/>
                                      <w:szCs w:val="22"/>
                                    </w:rPr>
                                    <w:t>0.8775</w:t>
                                  </w:r>
                                </w:p>
                              </w:tc>
                              <w:tc>
                                <w:tcPr>
                                  <w:tcW w:w="1053" w:type="dxa"/>
                                  <w:vAlign w:val="bottom"/>
                                </w:tcPr>
                                <w:p w14:paraId="3CF5E1D7" w14:textId="1F3D8D02" w:rsidR="001973A2" w:rsidRDefault="001973A2" w:rsidP="00F62558">
                                  <w:pPr>
                                    <w:pStyle w:val="Nidungvnbn"/>
                                    <w:ind w:firstLine="0"/>
                                    <w:jc w:val="right"/>
                                  </w:pPr>
                                  <w:r>
                                    <w:rPr>
                                      <w:color w:val="000000"/>
                                      <w:sz w:val="22"/>
                                      <w:szCs w:val="22"/>
                                    </w:rPr>
                                    <w:t>4851.7</w:t>
                                  </w:r>
                                </w:p>
                              </w:tc>
                            </w:tr>
                            <w:tr w:rsidR="001973A2" w14:paraId="75CF2D1B" w14:textId="77777777" w:rsidTr="00F62558">
                              <w:trPr>
                                <w:trHeight w:val="379"/>
                              </w:trPr>
                              <w:tc>
                                <w:tcPr>
                                  <w:tcW w:w="985" w:type="dxa"/>
                                  <w:vMerge/>
                                </w:tcPr>
                                <w:p w14:paraId="26053813" w14:textId="77777777" w:rsidR="001973A2" w:rsidRDefault="001973A2" w:rsidP="00F62558">
                                  <w:pPr>
                                    <w:pStyle w:val="Nidungvnbn"/>
                                    <w:ind w:firstLine="0"/>
                                    <w:jc w:val="left"/>
                                    <w:rPr>
                                      <w:b/>
                                    </w:rPr>
                                  </w:pPr>
                                </w:p>
                              </w:tc>
                              <w:tc>
                                <w:tcPr>
                                  <w:tcW w:w="2772" w:type="dxa"/>
                                  <w:vAlign w:val="bottom"/>
                                </w:tcPr>
                                <w:p w14:paraId="3144F683" w14:textId="5BFCA62D" w:rsidR="001973A2" w:rsidRDefault="001973A2" w:rsidP="00F62558">
                                  <w:pPr>
                                    <w:pStyle w:val="Nidungvnbn"/>
                                    <w:ind w:firstLine="0"/>
                                    <w:jc w:val="left"/>
                                    <w:rPr>
                                      <w:b/>
                                    </w:rPr>
                                  </w:pPr>
                                  <w:r>
                                    <w:rPr>
                                      <w:color w:val="000000"/>
                                      <w:sz w:val="22"/>
                                      <w:szCs w:val="22"/>
                                    </w:rPr>
                                    <w:t>Fungi</w:t>
                                  </w:r>
                                </w:p>
                              </w:tc>
                              <w:tc>
                                <w:tcPr>
                                  <w:tcW w:w="912" w:type="dxa"/>
                                  <w:vAlign w:val="bottom"/>
                                </w:tcPr>
                                <w:p w14:paraId="3DB1CF9D" w14:textId="067FE5AB" w:rsidR="001973A2" w:rsidRDefault="001973A2" w:rsidP="00F62558">
                                  <w:pPr>
                                    <w:pStyle w:val="Nidungvnbn"/>
                                    <w:ind w:firstLine="0"/>
                                    <w:jc w:val="right"/>
                                  </w:pPr>
                                  <w:r>
                                    <w:rPr>
                                      <w:color w:val="000000"/>
                                      <w:sz w:val="22"/>
                                      <w:szCs w:val="22"/>
                                    </w:rPr>
                                    <w:t>0.1166</w:t>
                                  </w:r>
                                </w:p>
                              </w:tc>
                              <w:tc>
                                <w:tcPr>
                                  <w:tcW w:w="912" w:type="dxa"/>
                                  <w:vAlign w:val="bottom"/>
                                </w:tcPr>
                                <w:p w14:paraId="69769392" w14:textId="739A7203" w:rsidR="001973A2" w:rsidRDefault="001973A2" w:rsidP="00F62558">
                                  <w:pPr>
                                    <w:pStyle w:val="Nidungvnbn"/>
                                    <w:ind w:firstLine="0"/>
                                    <w:jc w:val="right"/>
                                  </w:pPr>
                                  <w:r>
                                    <w:rPr>
                                      <w:color w:val="000000"/>
                                      <w:sz w:val="22"/>
                                      <w:szCs w:val="22"/>
                                    </w:rPr>
                                    <w:t>0.2849</w:t>
                                  </w:r>
                                </w:p>
                              </w:tc>
                              <w:tc>
                                <w:tcPr>
                                  <w:tcW w:w="912" w:type="dxa"/>
                                  <w:vAlign w:val="bottom"/>
                                </w:tcPr>
                                <w:p w14:paraId="05084A91" w14:textId="0714D355" w:rsidR="001973A2" w:rsidRDefault="001973A2" w:rsidP="00F62558">
                                  <w:pPr>
                                    <w:pStyle w:val="Nidungvnbn"/>
                                    <w:ind w:firstLine="0"/>
                                    <w:jc w:val="right"/>
                                  </w:pPr>
                                  <w:r>
                                    <w:rPr>
                                      <w:color w:val="000000"/>
                                      <w:sz w:val="22"/>
                                      <w:szCs w:val="22"/>
                                    </w:rPr>
                                    <w:t>0.2435</w:t>
                                  </w:r>
                                </w:p>
                              </w:tc>
                              <w:tc>
                                <w:tcPr>
                                  <w:tcW w:w="1077" w:type="dxa"/>
                                  <w:vAlign w:val="bottom"/>
                                </w:tcPr>
                                <w:p w14:paraId="2A216030" w14:textId="44FC0945" w:rsidR="001973A2" w:rsidRDefault="001973A2" w:rsidP="00F62558">
                                  <w:pPr>
                                    <w:pStyle w:val="Nidungvnbn"/>
                                    <w:ind w:firstLine="0"/>
                                    <w:jc w:val="right"/>
                                  </w:pPr>
                                  <w:r>
                                    <w:rPr>
                                      <w:color w:val="000000"/>
                                      <w:sz w:val="22"/>
                                      <w:szCs w:val="22"/>
                                    </w:rPr>
                                    <w:t>2075.9</w:t>
                                  </w:r>
                                </w:p>
                              </w:tc>
                              <w:tc>
                                <w:tcPr>
                                  <w:tcW w:w="994" w:type="dxa"/>
                                  <w:vAlign w:val="bottom"/>
                                </w:tcPr>
                                <w:p w14:paraId="5D73DE2A" w14:textId="17574FD5" w:rsidR="001973A2" w:rsidRDefault="001973A2" w:rsidP="00F62558">
                                  <w:pPr>
                                    <w:pStyle w:val="Nidungvnbn"/>
                                    <w:ind w:firstLine="0"/>
                                    <w:jc w:val="right"/>
                                  </w:pPr>
                                  <w:r>
                                    <w:rPr>
                                      <w:color w:val="000000"/>
                                      <w:sz w:val="22"/>
                                      <w:szCs w:val="22"/>
                                    </w:rPr>
                                    <w:t>0.0883</w:t>
                                  </w:r>
                                </w:p>
                              </w:tc>
                              <w:tc>
                                <w:tcPr>
                                  <w:tcW w:w="994" w:type="dxa"/>
                                  <w:vAlign w:val="bottom"/>
                                </w:tcPr>
                                <w:p w14:paraId="411ECB19" w14:textId="0B9E6A82" w:rsidR="001973A2" w:rsidRDefault="001973A2" w:rsidP="00F62558">
                                  <w:pPr>
                                    <w:pStyle w:val="Nidungvnbn"/>
                                    <w:ind w:firstLine="0"/>
                                    <w:jc w:val="right"/>
                                  </w:pPr>
                                  <w:r>
                                    <w:rPr>
                                      <w:color w:val="000000"/>
                                      <w:sz w:val="22"/>
                                      <w:szCs w:val="22"/>
                                    </w:rPr>
                                    <w:t>0.2151</w:t>
                                  </w:r>
                                </w:p>
                              </w:tc>
                              <w:tc>
                                <w:tcPr>
                                  <w:tcW w:w="994" w:type="dxa"/>
                                  <w:vAlign w:val="bottom"/>
                                </w:tcPr>
                                <w:p w14:paraId="55624FC1" w14:textId="5768C5AE" w:rsidR="001973A2" w:rsidRDefault="001973A2" w:rsidP="00F62558">
                                  <w:pPr>
                                    <w:pStyle w:val="Nidungvnbn"/>
                                    <w:ind w:firstLine="0"/>
                                    <w:jc w:val="right"/>
                                  </w:pPr>
                                  <w:r>
                                    <w:rPr>
                                      <w:color w:val="000000"/>
                                      <w:sz w:val="22"/>
                                      <w:szCs w:val="22"/>
                                    </w:rPr>
                                    <w:t>0.2222</w:t>
                                  </w:r>
                                </w:p>
                              </w:tc>
                              <w:tc>
                                <w:tcPr>
                                  <w:tcW w:w="1053" w:type="dxa"/>
                                  <w:vAlign w:val="bottom"/>
                                </w:tcPr>
                                <w:p w14:paraId="379A7881" w14:textId="697496D9" w:rsidR="001973A2" w:rsidRDefault="001973A2" w:rsidP="00F62558">
                                  <w:pPr>
                                    <w:pStyle w:val="Nidungvnbn"/>
                                    <w:ind w:firstLine="0"/>
                                    <w:jc w:val="right"/>
                                  </w:pPr>
                                  <w:r>
                                    <w:rPr>
                                      <w:color w:val="000000"/>
                                      <w:sz w:val="22"/>
                                      <w:szCs w:val="22"/>
                                    </w:rPr>
                                    <w:t>1572.3</w:t>
                                  </w:r>
                                </w:p>
                              </w:tc>
                            </w:tr>
                            <w:tr w:rsidR="001973A2" w14:paraId="201AEFB3" w14:textId="77777777" w:rsidTr="00F62558">
                              <w:trPr>
                                <w:trHeight w:val="379"/>
                              </w:trPr>
                              <w:tc>
                                <w:tcPr>
                                  <w:tcW w:w="985" w:type="dxa"/>
                                  <w:vMerge/>
                                </w:tcPr>
                                <w:p w14:paraId="28025727" w14:textId="77777777" w:rsidR="001973A2" w:rsidRDefault="001973A2" w:rsidP="00F62558">
                                  <w:pPr>
                                    <w:pStyle w:val="Nidungvnbn"/>
                                    <w:ind w:firstLine="0"/>
                                    <w:jc w:val="left"/>
                                    <w:rPr>
                                      <w:b/>
                                    </w:rPr>
                                  </w:pPr>
                                </w:p>
                              </w:tc>
                              <w:tc>
                                <w:tcPr>
                                  <w:tcW w:w="2772" w:type="dxa"/>
                                  <w:vAlign w:val="bottom"/>
                                </w:tcPr>
                                <w:p w14:paraId="7CD62DD5" w14:textId="13FC680C" w:rsidR="001973A2" w:rsidRDefault="001973A2" w:rsidP="00F62558">
                                  <w:pPr>
                                    <w:pStyle w:val="Nidungvnbn"/>
                                    <w:ind w:firstLine="0"/>
                                    <w:jc w:val="left"/>
                                    <w:rPr>
                                      <w:b/>
                                    </w:rPr>
                                  </w:pPr>
                                  <w:r>
                                    <w:rPr>
                                      <w:color w:val="000000"/>
                                      <w:sz w:val="22"/>
                                      <w:szCs w:val="22"/>
                                    </w:rPr>
                                    <w:t>GunPoint</w:t>
                                  </w:r>
                                </w:p>
                              </w:tc>
                              <w:tc>
                                <w:tcPr>
                                  <w:tcW w:w="912" w:type="dxa"/>
                                  <w:vAlign w:val="bottom"/>
                                </w:tcPr>
                                <w:p w14:paraId="3FA94D33" w14:textId="55304EE1" w:rsidR="001973A2" w:rsidRDefault="001973A2" w:rsidP="00F62558">
                                  <w:pPr>
                                    <w:pStyle w:val="Nidungvnbn"/>
                                    <w:ind w:firstLine="0"/>
                                    <w:jc w:val="right"/>
                                  </w:pPr>
                                  <w:r>
                                    <w:rPr>
                                      <w:color w:val="000000"/>
                                      <w:sz w:val="22"/>
                                      <w:szCs w:val="22"/>
                                    </w:rPr>
                                    <w:t>0.9935</w:t>
                                  </w:r>
                                </w:p>
                              </w:tc>
                              <w:tc>
                                <w:tcPr>
                                  <w:tcW w:w="912" w:type="dxa"/>
                                  <w:vAlign w:val="bottom"/>
                                </w:tcPr>
                                <w:p w14:paraId="5D036B14" w14:textId="394EE242" w:rsidR="001973A2" w:rsidRDefault="001973A2" w:rsidP="00F62558">
                                  <w:pPr>
                                    <w:pStyle w:val="Nidungvnbn"/>
                                    <w:ind w:firstLine="0"/>
                                    <w:jc w:val="right"/>
                                  </w:pPr>
                                  <w:r>
                                    <w:rPr>
                                      <w:color w:val="000000"/>
                                      <w:sz w:val="22"/>
                                      <w:szCs w:val="22"/>
                                    </w:rPr>
                                    <w:t>0.9933</w:t>
                                  </w:r>
                                </w:p>
                              </w:tc>
                              <w:tc>
                                <w:tcPr>
                                  <w:tcW w:w="912" w:type="dxa"/>
                                  <w:vAlign w:val="bottom"/>
                                </w:tcPr>
                                <w:p w14:paraId="672FB807" w14:textId="224AD39F" w:rsidR="001973A2" w:rsidRDefault="001973A2" w:rsidP="00F62558">
                                  <w:pPr>
                                    <w:pStyle w:val="Nidungvnbn"/>
                                    <w:ind w:firstLine="0"/>
                                    <w:jc w:val="right"/>
                                  </w:pPr>
                                  <w:r>
                                    <w:rPr>
                                      <w:color w:val="000000"/>
                                      <w:sz w:val="22"/>
                                      <w:szCs w:val="22"/>
                                    </w:rPr>
                                    <w:t>0.9932</w:t>
                                  </w:r>
                                </w:p>
                              </w:tc>
                              <w:tc>
                                <w:tcPr>
                                  <w:tcW w:w="1077" w:type="dxa"/>
                                  <w:vAlign w:val="bottom"/>
                                </w:tcPr>
                                <w:p w14:paraId="2CB3D59C" w14:textId="2BA545D7" w:rsidR="001973A2" w:rsidRDefault="001973A2" w:rsidP="00F62558">
                                  <w:pPr>
                                    <w:pStyle w:val="Nidungvnbn"/>
                                    <w:ind w:firstLine="0"/>
                                    <w:jc w:val="right"/>
                                  </w:pPr>
                                  <w:r>
                                    <w:rPr>
                                      <w:color w:val="000000"/>
                                      <w:sz w:val="22"/>
                                      <w:szCs w:val="22"/>
                                    </w:rPr>
                                    <w:t>929.1</w:t>
                                  </w:r>
                                </w:p>
                              </w:tc>
                              <w:tc>
                                <w:tcPr>
                                  <w:tcW w:w="994" w:type="dxa"/>
                                  <w:vAlign w:val="bottom"/>
                                </w:tcPr>
                                <w:p w14:paraId="0A169F30" w14:textId="38CBFF97" w:rsidR="001973A2" w:rsidRDefault="001973A2" w:rsidP="00F62558">
                                  <w:pPr>
                                    <w:pStyle w:val="Nidungvnbn"/>
                                    <w:ind w:firstLine="0"/>
                                    <w:jc w:val="right"/>
                                  </w:pPr>
                                  <w:r>
                                    <w:rPr>
                                      <w:color w:val="000000"/>
                                      <w:sz w:val="22"/>
                                      <w:szCs w:val="22"/>
                                    </w:rPr>
                                    <w:t>0.9935</w:t>
                                  </w:r>
                                </w:p>
                              </w:tc>
                              <w:tc>
                                <w:tcPr>
                                  <w:tcW w:w="994" w:type="dxa"/>
                                  <w:vAlign w:val="bottom"/>
                                </w:tcPr>
                                <w:p w14:paraId="20E59BED" w14:textId="051907E5" w:rsidR="001973A2" w:rsidRDefault="001973A2" w:rsidP="00F62558">
                                  <w:pPr>
                                    <w:pStyle w:val="Nidungvnbn"/>
                                    <w:ind w:firstLine="0"/>
                                    <w:jc w:val="right"/>
                                  </w:pPr>
                                  <w:r>
                                    <w:rPr>
                                      <w:color w:val="000000"/>
                                      <w:sz w:val="22"/>
                                      <w:szCs w:val="22"/>
                                    </w:rPr>
                                    <w:t>0.9933</w:t>
                                  </w:r>
                                </w:p>
                              </w:tc>
                              <w:tc>
                                <w:tcPr>
                                  <w:tcW w:w="994" w:type="dxa"/>
                                  <w:vAlign w:val="bottom"/>
                                </w:tcPr>
                                <w:p w14:paraId="239BA260" w14:textId="2C508CF9" w:rsidR="001973A2" w:rsidRDefault="001973A2" w:rsidP="00F62558">
                                  <w:pPr>
                                    <w:pStyle w:val="Nidungvnbn"/>
                                    <w:ind w:firstLine="0"/>
                                    <w:jc w:val="right"/>
                                  </w:pPr>
                                  <w:r>
                                    <w:rPr>
                                      <w:color w:val="000000"/>
                                      <w:sz w:val="22"/>
                                      <w:szCs w:val="22"/>
                                    </w:rPr>
                                    <w:t>0.9932</w:t>
                                  </w:r>
                                </w:p>
                              </w:tc>
                              <w:tc>
                                <w:tcPr>
                                  <w:tcW w:w="1053" w:type="dxa"/>
                                  <w:vAlign w:val="bottom"/>
                                </w:tcPr>
                                <w:p w14:paraId="24B0F719" w14:textId="293CE973" w:rsidR="001973A2" w:rsidRDefault="001973A2" w:rsidP="00F62558">
                                  <w:pPr>
                                    <w:pStyle w:val="Nidungvnbn"/>
                                    <w:ind w:firstLine="0"/>
                                    <w:jc w:val="right"/>
                                  </w:pPr>
                                  <w:r>
                                    <w:rPr>
                                      <w:color w:val="000000"/>
                                      <w:sz w:val="22"/>
                                      <w:szCs w:val="22"/>
                                    </w:rPr>
                                    <w:t>363.1</w:t>
                                  </w:r>
                                </w:p>
                              </w:tc>
                            </w:tr>
                            <w:tr w:rsidR="001973A2" w14:paraId="22C6ED54" w14:textId="77777777" w:rsidTr="00F62558">
                              <w:trPr>
                                <w:trHeight w:val="379"/>
                              </w:trPr>
                              <w:tc>
                                <w:tcPr>
                                  <w:tcW w:w="985" w:type="dxa"/>
                                  <w:vMerge/>
                                </w:tcPr>
                                <w:p w14:paraId="446A6F9B" w14:textId="77777777" w:rsidR="001973A2" w:rsidRDefault="001973A2" w:rsidP="00F62558">
                                  <w:pPr>
                                    <w:pStyle w:val="Nidungvnbn"/>
                                    <w:ind w:firstLine="0"/>
                                    <w:jc w:val="left"/>
                                    <w:rPr>
                                      <w:b/>
                                    </w:rPr>
                                  </w:pPr>
                                </w:p>
                              </w:tc>
                              <w:tc>
                                <w:tcPr>
                                  <w:tcW w:w="2772" w:type="dxa"/>
                                  <w:vAlign w:val="bottom"/>
                                </w:tcPr>
                                <w:p w14:paraId="42487562" w14:textId="7E752317" w:rsidR="001973A2" w:rsidRDefault="001973A2" w:rsidP="00F62558">
                                  <w:pPr>
                                    <w:pStyle w:val="Nidungvnbn"/>
                                    <w:ind w:firstLine="0"/>
                                    <w:jc w:val="left"/>
                                    <w:rPr>
                                      <w:b/>
                                    </w:rPr>
                                  </w:pPr>
                                  <w:r>
                                    <w:rPr>
                                      <w:color w:val="000000"/>
                                      <w:sz w:val="22"/>
                                      <w:szCs w:val="22"/>
                                    </w:rPr>
                                    <w:t>GunPointAgeSpan</w:t>
                                  </w:r>
                                </w:p>
                              </w:tc>
                              <w:tc>
                                <w:tcPr>
                                  <w:tcW w:w="912" w:type="dxa"/>
                                  <w:vAlign w:val="bottom"/>
                                </w:tcPr>
                                <w:p w14:paraId="70CC15E7" w14:textId="6ED02F53" w:rsidR="001973A2" w:rsidRDefault="001973A2" w:rsidP="00F62558">
                                  <w:pPr>
                                    <w:pStyle w:val="Nidungvnbn"/>
                                    <w:ind w:firstLine="0"/>
                                    <w:jc w:val="right"/>
                                  </w:pPr>
                                  <w:r>
                                    <w:rPr>
                                      <w:color w:val="000000"/>
                                      <w:sz w:val="22"/>
                                      <w:szCs w:val="22"/>
                                    </w:rPr>
                                    <w:t>0.9968</w:t>
                                  </w:r>
                                </w:p>
                              </w:tc>
                              <w:tc>
                                <w:tcPr>
                                  <w:tcW w:w="912" w:type="dxa"/>
                                  <w:vAlign w:val="bottom"/>
                                </w:tcPr>
                                <w:p w14:paraId="60712EEF" w14:textId="43B47AAA" w:rsidR="001973A2" w:rsidRDefault="001973A2" w:rsidP="00F62558">
                                  <w:pPr>
                                    <w:pStyle w:val="Nidungvnbn"/>
                                    <w:ind w:firstLine="0"/>
                                    <w:jc w:val="right"/>
                                  </w:pPr>
                                  <w:r>
                                    <w:rPr>
                                      <w:color w:val="000000"/>
                                      <w:sz w:val="22"/>
                                      <w:szCs w:val="22"/>
                                    </w:rPr>
                                    <w:t>0.9968</w:t>
                                  </w:r>
                                </w:p>
                              </w:tc>
                              <w:tc>
                                <w:tcPr>
                                  <w:tcW w:w="912" w:type="dxa"/>
                                  <w:vAlign w:val="bottom"/>
                                </w:tcPr>
                                <w:p w14:paraId="712275F1" w14:textId="7DD29ACE" w:rsidR="001973A2" w:rsidRDefault="001973A2" w:rsidP="00F62558">
                                  <w:pPr>
                                    <w:pStyle w:val="Nidungvnbn"/>
                                    <w:ind w:firstLine="0"/>
                                    <w:jc w:val="right"/>
                                  </w:pPr>
                                  <w:r>
                                    <w:rPr>
                                      <w:color w:val="000000"/>
                                      <w:sz w:val="22"/>
                                      <w:szCs w:val="22"/>
                                    </w:rPr>
                                    <w:t>0.9969</w:t>
                                  </w:r>
                                </w:p>
                              </w:tc>
                              <w:tc>
                                <w:tcPr>
                                  <w:tcW w:w="1077" w:type="dxa"/>
                                  <w:vAlign w:val="bottom"/>
                                </w:tcPr>
                                <w:p w14:paraId="521386B3" w14:textId="1389C2E1" w:rsidR="001973A2" w:rsidRDefault="001973A2" w:rsidP="00F62558">
                                  <w:pPr>
                                    <w:pStyle w:val="Nidungvnbn"/>
                                    <w:ind w:firstLine="0"/>
                                    <w:jc w:val="right"/>
                                  </w:pPr>
                                  <w:r>
                                    <w:rPr>
                                      <w:color w:val="000000"/>
                                      <w:sz w:val="22"/>
                                      <w:szCs w:val="22"/>
                                    </w:rPr>
                                    <w:t>590.2</w:t>
                                  </w:r>
                                </w:p>
                              </w:tc>
                              <w:tc>
                                <w:tcPr>
                                  <w:tcW w:w="994" w:type="dxa"/>
                                  <w:vAlign w:val="bottom"/>
                                </w:tcPr>
                                <w:p w14:paraId="52236D73" w14:textId="20D4B513" w:rsidR="001973A2" w:rsidRDefault="001973A2" w:rsidP="00F62558">
                                  <w:pPr>
                                    <w:pStyle w:val="Nidungvnbn"/>
                                    <w:ind w:firstLine="0"/>
                                    <w:jc w:val="right"/>
                                  </w:pPr>
                                  <w:r>
                                    <w:rPr>
                                      <w:color w:val="000000"/>
                                      <w:sz w:val="22"/>
                                      <w:szCs w:val="22"/>
                                    </w:rPr>
                                    <w:t>0.9937</w:t>
                                  </w:r>
                                </w:p>
                              </w:tc>
                              <w:tc>
                                <w:tcPr>
                                  <w:tcW w:w="994" w:type="dxa"/>
                                  <w:vAlign w:val="bottom"/>
                                </w:tcPr>
                                <w:p w14:paraId="342AA840" w14:textId="1B335AA5" w:rsidR="001973A2" w:rsidRDefault="001973A2" w:rsidP="00F62558">
                                  <w:pPr>
                                    <w:pStyle w:val="Nidungvnbn"/>
                                    <w:ind w:firstLine="0"/>
                                    <w:jc w:val="right"/>
                                  </w:pPr>
                                  <w:r>
                                    <w:rPr>
                                      <w:color w:val="000000"/>
                                      <w:sz w:val="22"/>
                                      <w:szCs w:val="22"/>
                                    </w:rPr>
                                    <w:t>0.9937</w:t>
                                  </w:r>
                                </w:p>
                              </w:tc>
                              <w:tc>
                                <w:tcPr>
                                  <w:tcW w:w="994" w:type="dxa"/>
                                  <w:vAlign w:val="bottom"/>
                                </w:tcPr>
                                <w:p w14:paraId="63856010" w14:textId="1C291D06" w:rsidR="001973A2" w:rsidRDefault="001973A2" w:rsidP="00F62558">
                                  <w:pPr>
                                    <w:pStyle w:val="Nidungvnbn"/>
                                    <w:ind w:firstLine="0"/>
                                    <w:jc w:val="right"/>
                                  </w:pPr>
                                  <w:r>
                                    <w:rPr>
                                      <w:color w:val="000000"/>
                                      <w:sz w:val="22"/>
                                      <w:szCs w:val="22"/>
                                    </w:rPr>
                                    <w:t>0.9937</w:t>
                                  </w:r>
                                </w:p>
                              </w:tc>
                              <w:tc>
                                <w:tcPr>
                                  <w:tcW w:w="1053" w:type="dxa"/>
                                  <w:vAlign w:val="bottom"/>
                                </w:tcPr>
                                <w:p w14:paraId="0EC3243A" w14:textId="704B21AE" w:rsidR="001973A2" w:rsidRDefault="001973A2" w:rsidP="00F62558">
                                  <w:pPr>
                                    <w:pStyle w:val="Nidungvnbn"/>
                                    <w:ind w:firstLine="0"/>
                                    <w:jc w:val="right"/>
                                  </w:pPr>
                                  <w:r>
                                    <w:rPr>
                                      <w:color w:val="000000"/>
                                      <w:sz w:val="22"/>
                                      <w:szCs w:val="22"/>
                                    </w:rPr>
                                    <w:t>345.3</w:t>
                                  </w:r>
                                </w:p>
                              </w:tc>
                            </w:tr>
                            <w:tr w:rsidR="001973A2" w14:paraId="3C943BA8" w14:textId="77777777" w:rsidTr="00F62558">
                              <w:trPr>
                                <w:trHeight w:val="379"/>
                              </w:trPr>
                              <w:tc>
                                <w:tcPr>
                                  <w:tcW w:w="985" w:type="dxa"/>
                                  <w:vMerge/>
                                </w:tcPr>
                                <w:p w14:paraId="448B6E61" w14:textId="77777777" w:rsidR="001973A2" w:rsidRDefault="001973A2" w:rsidP="00F62558">
                                  <w:pPr>
                                    <w:pStyle w:val="Nidungvnbn"/>
                                    <w:ind w:firstLine="0"/>
                                    <w:jc w:val="left"/>
                                    <w:rPr>
                                      <w:b/>
                                    </w:rPr>
                                  </w:pPr>
                                </w:p>
                              </w:tc>
                              <w:tc>
                                <w:tcPr>
                                  <w:tcW w:w="2772" w:type="dxa"/>
                                  <w:vAlign w:val="bottom"/>
                                </w:tcPr>
                                <w:p w14:paraId="3416684A" w14:textId="2705F6E6" w:rsidR="001973A2" w:rsidRDefault="001973A2" w:rsidP="00F62558">
                                  <w:pPr>
                                    <w:pStyle w:val="Nidungvnbn"/>
                                    <w:ind w:firstLine="0"/>
                                    <w:jc w:val="left"/>
                                    <w:rPr>
                                      <w:b/>
                                    </w:rPr>
                                  </w:pPr>
                                  <w:r>
                                    <w:rPr>
                                      <w:color w:val="000000"/>
                                      <w:sz w:val="22"/>
                                      <w:szCs w:val="22"/>
                                    </w:rPr>
                                    <w:t>GunPointMaleVersusFemale</w:t>
                                  </w:r>
                                </w:p>
                              </w:tc>
                              <w:tc>
                                <w:tcPr>
                                  <w:tcW w:w="912" w:type="dxa"/>
                                  <w:vAlign w:val="bottom"/>
                                </w:tcPr>
                                <w:p w14:paraId="5AABABAF" w14:textId="2ADDA222" w:rsidR="001973A2" w:rsidRDefault="001973A2" w:rsidP="00F62558">
                                  <w:pPr>
                                    <w:pStyle w:val="Nidungvnbn"/>
                                    <w:ind w:firstLine="0"/>
                                    <w:jc w:val="right"/>
                                  </w:pPr>
                                  <w:r>
                                    <w:rPr>
                                      <w:color w:val="000000"/>
                                      <w:sz w:val="22"/>
                                      <w:szCs w:val="22"/>
                                    </w:rPr>
                                    <w:t>0.9903</w:t>
                                  </w:r>
                                </w:p>
                              </w:tc>
                              <w:tc>
                                <w:tcPr>
                                  <w:tcW w:w="912" w:type="dxa"/>
                                  <w:vAlign w:val="bottom"/>
                                </w:tcPr>
                                <w:p w14:paraId="06E63963" w14:textId="13A1BE42" w:rsidR="001973A2" w:rsidRDefault="001973A2" w:rsidP="00F62558">
                                  <w:pPr>
                                    <w:pStyle w:val="Nidungvnbn"/>
                                    <w:ind w:firstLine="0"/>
                                    <w:jc w:val="right"/>
                                  </w:pPr>
                                  <w:r>
                                    <w:rPr>
                                      <w:color w:val="000000"/>
                                      <w:sz w:val="22"/>
                                      <w:szCs w:val="22"/>
                                    </w:rPr>
                                    <w:t>0.9905</w:t>
                                  </w:r>
                                </w:p>
                              </w:tc>
                              <w:tc>
                                <w:tcPr>
                                  <w:tcW w:w="912" w:type="dxa"/>
                                  <w:vAlign w:val="bottom"/>
                                </w:tcPr>
                                <w:p w14:paraId="49343227" w14:textId="3F0C9D87" w:rsidR="001973A2" w:rsidRDefault="001973A2" w:rsidP="00F62558">
                                  <w:pPr>
                                    <w:pStyle w:val="Nidungvnbn"/>
                                    <w:ind w:firstLine="0"/>
                                    <w:jc w:val="right"/>
                                  </w:pPr>
                                  <w:r>
                                    <w:rPr>
                                      <w:color w:val="000000"/>
                                      <w:sz w:val="22"/>
                                      <w:szCs w:val="22"/>
                                    </w:rPr>
                                    <w:t>0.9906</w:t>
                                  </w:r>
                                </w:p>
                              </w:tc>
                              <w:tc>
                                <w:tcPr>
                                  <w:tcW w:w="1077" w:type="dxa"/>
                                  <w:vAlign w:val="bottom"/>
                                </w:tcPr>
                                <w:p w14:paraId="7274DBEE" w14:textId="62041CAE" w:rsidR="001973A2" w:rsidRDefault="001973A2" w:rsidP="00F62558">
                                  <w:pPr>
                                    <w:pStyle w:val="Nidungvnbn"/>
                                    <w:ind w:firstLine="0"/>
                                    <w:jc w:val="right"/>
                                  </w:pPr>
                                  <w:r>
                                    <w:rPr>
                                      <w:color w:val="000000"/>
                                      <w:sz w:val="22"/>
                                      <w:szCs w:val="22"/>
                                    </w:rPr>
                                    <w:t>582.5</w:t>
                                  </w:r>
                                </w:p>
                              </w:tc>
                              <w:tc>
                                <w:tcPr>
                                  <w:tcW w:w="994" w:type="dxa"/>
                                  <w:vAlign w:val="bottom"/>
                                </w:tcPr>
                                <w:p w14:paraId="08262A88" w14:textId="0D57FA63" w:rsidR="001973A2" w:rsidRDefault="001973A2" w:rsidP="00F62558">
                                  <w:pPr>
                                    <w:pStyle w:val="Nidungvnbn"/>
                                    <w:ind w:firstLine="0"/>
                                    <w:jc w:val="right"/>
                                  </w:pPr>
                                  <w:r>
                                    <w:rPr>
                                      <w:color w:val="000000"/>
                                      <w:sz w:val="22"/>
                                      <w:szCs w:val="22"/>
                                    </w:rPr>
                                    <w:t>0.9934</w:t>
                                  </w:r>
                                </w:p>
                              </w:tc>
                              <w:tc>
                                <w:tcPr>
                                  <w:tcW w:w="994" w:type="dxa"/>
                                  <w:vAlign w:val="bottom"/>
                                </w:tcPr>
                                <w:p w14:paraId="3B3A5AA1" w14:textId="032D6A48" w:rsidR="001973A2" w:rsidRDefault="001973A2" w:rsidP="00F62558">
                                  <w:pPr>
                                    <w:pStyle w:val="Nidungvnbn"/>
                                    <w:ind w:firstLine="0"/>
                                    <w:jc w:val="right"/>
                                  </w:pPr>
                                  <w:r>
                                    <w:rPr>
                                      <w:color w:val="000000"/>
                                      <w:sz w:val="22"/>
                                      <w:szCs w:val="22"/>
                                    </w:rPr>
                                    <w:t>0.9937</w:t>
                                  </w:r>
                                </w:p>
                              </w:tc>
                              <w:tc>
                                <w:tcPr>
                                  <w:tcW w:w="994" w:type="dxa"/>
                                  <w:vAlign w:val="bottom"/>
                                </w:tcPr>
                                <w:p w14:paraId="48B3A74F" w14:textId="0052F61F" w:rsidR="001973A2" w:rsidRDefault="001973A2" w:rsidP="00F62558">
                                  <w:pPr>
                                    <w:pStyle w:val="Nidungvnbn"/>
                                    <w:ind w:firstLine="0"/>
                                    <w:jc w:val="right"/>
                                  </w:pPr>
                                  <w:r>
                                    <w:rPr>
                                      <w:color w:val="000000"/>
                                      <w:sz w:val="22"/>
                                      <w:szCs w:val="22"/>
                                    </w:rPr>
                                    <w:t>0.994</w:t>
                                  </w:r>
                                </w:p>
                              </w:tc>
                              <w:tc>
                                <w:tcPr>
                                  <w:tcW w:w="1053" w:type="dxa"/>
                                  <w:vAlign w:val="bottom"/>
                                </w:tcPr>
                                <w:p w14:paraId="2F264CDB" w14:textId="09B8ABF4" w:rsidR="001973A2" w:rsidRDefault="001973A2" w:rsidP="00F62558">
                                  <w:pPr>
                                    <w:pStyle w:val="Nidungvnbn"/>
                                    <w:ind w:firstLine="0"/>
                                    <w:jc w:val="right"/>
                                  </w:pPr>
                                  <w:r>
                                    <w:rPr>
                                      <w:color w:val="000000"/>
                                      <w:sz w:val="22"/>
                                      <w:szCs w:val="22"/>
                                    </w:rPr>
                                    <w:t>339.5</w:t>
                                  </w:r>
                                </w:p>
                              </w:tc>
                            </w:tr>
                            <w:tr w:rsidR="001973A2" w14:paraId="1F97E858" w14:textId="77777777" w:rsidTr="00F62558">
                              <w:trPr>
                                <w:trHeight w:val="379"/>
                              </w:trPr>
                              <w:tc>
                                <w:tcPr>
                                  <w:tcW w:w="985" w:type="dxa"/>
                                  <w:vMerge/>
                                </w:tcPr>
                                <w:p w14:paraId="1DC16DA1" w14:textId="77777777" w:rsidR="001973A2" w:rsidRDefault="001973A2" w:rsidP="00F62558">
                                  <w:pPr>
                                    <w:pStyle w:val="Nidungvnbn"/>
                                    <w:ind w:firstLine="0"/>
                                    <w:jc w:val="left"/>
                                    <w:rPr>
                                      <w:b/>
                                    </w:rPr>
                                  </w:pPr>
                                </w:p>
                              </w:tc>
                              <w:tc>
                                <w:tcPr>
                                  <w:tcW w:w="2772" w:type="dxa"/>
                                  <w:vAlign w:val="bottom"/>
                                </w:tcPr>
                                <w:p w14:paraId="20978BE9" w14:textId="52CD3AD7" w:rsidR="001973A2" w:rsidRDefault="001973A2" w:rsidP="00F62558">
                                  <w:pPr>
                                    <w:pStyle w:val="Nidungvnbn"/>
                                    <w:ind w:firstLine="0"/>
                                    <w:jc w:val="left"/>
                                    <w:rPr>
                                      <w:b/>
                                    </w:rPr>
                                  </w:pPr>
                                  <w:r>
                                    <w:rPr>
                                      <w:color w:val="000000"/>
                                      <w:sz w:val="22"/>
                                      <w:szCs w:val="22"/>
                                    </w:rPr>
                                    <w:t>GunPointOldVersusYoung</w:t>
                                  </w:r>
                                </w:p>
                              </w:tc>
                              <w:tc>
                                <w:tcPr>
                                  <w:tcW w:w="912" w:type="dxa"/>
                                  <w:vAlign w:val="bottom"/>
                                </w:tcPr>
                                <w:p w14:paraId="70DF3BFD" w14:textId="26573F12" w:rsidR="001973A2" w:rsidRDefault="001973A2" w:rsidP="00F62558">
                                  <w:pPr>
                                    <w:pStyle w:val="Nidungvnbn"/>
                                    <w:ind w:firstLine="0"/>
                                    <w:jc w:val="right"/>
                                  </w:pPr>
                                  <w:r>
                                    <w:rPr>
                                      <w:color w:val="000000"/>
                                      <w:sz w:val="22"/>
                                      <w:szCs w:val="22"/>
                                    </w:rPr>
                                    <w:t>0.9876</w:t>
                                  </w:r>
                                </w:p>
                              </w:tc>
                              <w:tc>
                                <w:tcPr>
                                  <w:tcW w:w="912" w:type="dxa"/>
                                  <w:vAlign w:val="bottom"/>
                                </w:tcPr>
                                <w:p w14:paraId="3F0D4AA7" w14:textId="7C1B5DC4" w:rsidR="001973A2" w:rsidRDefault="001973A2" w:rsidP="00F62558">
                                  <w:pPr>
                                    <w:pStyle w:val="Nidungvnbn"/>
                                    <w:ind w:firstLine="0"/>
                                    <w:jc w:val="right"/>
                                  </w:pPr>
                                  <w:r>
                                    <w:rPr>
                                      <w:color w:val="000000"/>
                                      <w:sz w:val="22"/>
                                      <w:szCs w:val="22"/>
                                    </w:rPr>
                                    <w:t>0.9873</w:t>
                                  </w:r>
                                </w:p>
                              </w:tc>
                              <w:tc>
                                <w:tcPr>
                                  <w:tcW w:w="912" w:type="dxa"/>
                                  <w:vAlign w:val="bottom"/>
                                </w:tcPr>
                                <w:p w14:paraId="7BF5B850" w14:textId="40E92C4D" w:rsidR="001973A2" w:rsidRDefault="001973A2" w:rsidP="00F62558">
                                  <w:pPr>
                                    <w:pStyle w:val="Nidungvnbn"/>
                                    <w:ind w:firstLine="0"/>
                                    <w:jc w:val="right"/>
                                  </w:pPr>
                                  <w:r>
                                    <w:rPr>
                                      <w:color w:val="000000"/>
                                      <w:sz w:val="22"/>
                                      <w:szCs w:val="22"/>
                                    </w:rPr>
                                    <w:t>0.987</w:t>
                                  </w:r>
                                </w:p>
                              </w:tc>
                              <w:tc>
                                <w:tcPr>
                                  <w:tcW w:w="1077" w:type="dxa"/>
                                  <w:vAlign w:val="bottom"/>
                                </w:tcPr>
                                <w:p w14:paraId="1CACD87D" w14:textId="4C5568CD" w:rsidR="001973A2" w:rsidRDefault="001973A2" w:rsidP="00F62558">
                                  <w:pPr>
                                    <w:pStyle w:val="Nidungvnbn"/>
                                    <w:ind w:firstLine="0"/>
                                    <w:jc w:val="right"/>
                                  </w:pPr>
                                  <w:r>
                                    <w:rPr>
                                      <w:color w:val="000000"/>
                                      <w:sz w:val="22"/>
                                      <w:szCs w:val="22"/>
                                    </w:rPr>
                                    <w:t>928.7</w:t>
                                  </w:r>
                                </w:p>
                              </w:tc>
                              <w:tc>
                                <w:tcPr>
                                  <w:tcW w:w="994" w:type="dxa"/>
                                  <w:vAlign w:val="bottom"/>
                                </w:tcPr>
                                <w:p w14:paraId="2DF9FDF7" w14:textId="0CA96BF5" w:rsidR="001973A2" w:rsidRDefault="001973A2" w:rsidP="00F62558">
                                  <w:pPr>
                                    <w:pStyle w:val="Nidungvnbn"/>
                                    <w:ind w:firstLine="0"/>
                                    <w:jc w:val="right"/>
                                  </w:pPr>
                                  <w:r>
                                    <w:rPr>
                                      <w:color w:val="000000"/>
                                      <w:sz w:val="22"/>
                                      <w:szCs w:val="22"/>
                                    </w:rPr>
                                    <w:t>0.9911</w:t>
                                  </w:r>
                                </w:p>
                              </w:tc>
                              <w:tc>
                                <w:tcPr>
                                  <w:tcW w:w="994" w:type="dxa"/>
                                  <w:vAlign w:val="bottom"/>
                                </w:tcPr>
                                <w:p w14:paraId="6A90BC4D" w14:textId="5A9F41B2" w:rsidR="001973A2" w:rsidRDefault="001973A2" w:rsidP="00F62558">
                                  <w:pPr>
                                    <w:pStyle w:val="Nidungvnbn"/>
                                    <w:ind w:firstLine="0"/>
                                    <w:jc w:val="right"/>
                                  </w:pPr>
                                  <w:r>
                                    <w:rPr>
                                      <w:color w:val="000000"/>
                                      <w:sz w:val="22"/>
                                      <w:szCs w:val="22"/>
                                    </w:rPr>
                                    <w:t>0.9905</w:t>
                                  </w:r>
                                </w:p>
                              </w:tc>
                              <w:tc>
                                <w:tcPr>
                                  <w:tcW w:w="994" w:type="dxa"/>
                                  <w:vAlign w:val="bottom"/>
                                </w:tcPr>
                                <w:p w14:paraId="4D94D26E" w14:textId="2AA82ECA" w:rsidR="001973A2" w:rsidRDefault="001973A2" w:rsidP="00F62558">
                                  <w:pPr>
                                    <w:pStyle w:val="Nidungvnbn"/>
                                    <w:ind w:firstLine="0"/>
                                    <w:jc w:val="right"/>
                                  </w:pPr>
                                  <w:r>
                                    <w:rPr>
                                      <w:color w:val="000000"/>
                                      <w:sz w:val="22"/>
                                      <w:szCs w:val="22"/>
                                    </w:rPr>
                                    <w:t>0.99</w:t>
                                  </w:r>
                                </w:p>
                              </w:tc>
                              <w:tc>
                                <w:tcPr>
                                  <w:tcW w:w="1053" w:type="dxa"/>
                                  <w:vAlign w:val="bottom"/>
                                </w:tcPr>
                                <w:p w14:paraId="6159947C" w14:textId="1117D60D" w:rsidR="001973A2" w:rsidRDefault="001973A2" w:rsidP="00F62558">
                                  <w:pPr>
                                    <w:pStyle w:val="Nidungvnbn"/>
                                    <w:ind w:firstLine="0"/>
                                    <w:jc w:val="right"/>
                                  </w:pPr>
                                  <w:r>
                                    <w:rPr>
                                      <w:color w:val="000000"/>
                                      <w:sz w:val="22"/>
                                      <w:szCs w:val="22"/>
                                    </w:rPr>
                                    <w:t>342.6</w:t>
                                  </w:r>
                                </w:p>
                              </w:tc>
                            </w:tr>
                            <w:tr w:rsidR="001973A2" w14:paraId="06AF2700" w14:textId="77777777" w:rsidTr="00F62558">
                              <w:trPr>
                                <w:trHeight w:val="379"/>
                              </w:trPr>
                              <w:tc>
                                <w:tcPr>
                                  <w:tcW w:w="985" w:type="dxa"/>
                                  <w:vMerge/>
                                </w:tcPr>
                                <w:p w14:paraId="21B933FD" w14:textId="77777777" w:rsidR="001973A2" w:rsidRDefault="001973A2" w:rsidP="00F62558">
                                  <w:pPr>
                                    <w:pStyle w:val="Nidungvnbn"/>
                                    <w:ind w:firstLine="0"/>
                                    <w:jc w:val="left"/>
                                    <w:rPr>
                                      <w:b/>
                                    </w:rPr>
                                  </w:pPr>
                                </w:p>
                              </w:tc>
                              <w:tc>
                                <w:tcPr>
                                  <w:tcW w:w="2772" w:type="dxa"/>
                                  <w:vAlign w:val="bottom"/>
                                </w:tcPr>
                                <w:p w14:paraId="590C3757" w14:textId="03A270B8" w:rsidR="001973A2" w:rsidRDefault="001973A2" w:rsidP="00F62558">
                                  <w:pPr>
                                    <w:pStyle w:val="Nidungvnbn"/>
                                    <w:ind w:firstLine="0"/>
                                    <w:jc w:val="left"/>
                                    <w:rPr>
                                      <w:b/>
                                    </w:rPr>
                                  </w:pPr>
                                  <w:r>
                                    <w:rPr>
                                      <w:color w:val="000000"/>
                                      <w:sz w:val="22"/>
                                      <w:szCs w:val="22"/>
                                    </w:rPr>
                                    <w:t>Ham</w:t>
                                  </w:r>
                                </w:p>
                              </w:tc>
                              <w:tc>
                                <w:tcPr>
                                  <w:tcW w:w="912" w:type="dxa"/>
                                  <w:vAlign w:val="bottom"/>
                                </w:tcPr>
                                <w:p w14:paraId="44B3FAEB" w14:textId="09CAFA12" w:rsidR="001973A2" w:rsidRDefault="001973A2" w:rsidP="00F62558">
                                  <w:pPr>
                                    <w:pStyle w:val="Nidungvnbn"/>
                                    <w:ind w:firstLine="0"/>
                                    <w:jc w:val="right"/>
                                  </w:pPr>
                                  <w:r>
                                    <w:rPr>
                                      <w:color w:val="000000"/>
                                      <w:sz w:val="22"/>
                                      <w:szCs w:val="22"/>
                                    </w:rPr>
                                    <w:t>0.7525</w:t>
                                  </w:r>
                                </w:p>
                              </w:tc>
                              <w:tc>
                                <w:tcPr>
                                  <w:tcW w:w="912" w:type="dxa"/>
                                  <w:vAlign w:val="bottom"/>
                                </w:tcPr>
                                <w:p w14:paraId="47ADDBF1" w14:textId="4AE832FF" w:rsidR="001973A2" w:rsidRDefault="001973A2" w:rsidP="00F62558">
                                  <w:pPr>
                                    <w:pStyle w:val="Nidungvnbn"/>
                                    <w:ind w:firstLine="0"/>
                                    <w:jc w:val="right"/>
                                  </w:pPr>
                                  <w:r>
                                    <w:rPr>
                                      <w:color w:val="000000"/>
                                      <w:sz w:val="22"/>
                                      <w:szCs w:val="22"/>
                                    </w:rPr>
                                    <w:t>0.7524</w:t>
                                  </w:r>
                                </w:p>
                              </w:tc>
                              <w:tc>
                                <w:tcPr>
                                  <w:tcW w:w="912" w:type="dxa"/>
                                  <w:vAlign w:val="bottom"/>
                                </w:tcPr>
                                <w:p w14:paraId="73DB8CD5" w14:textId="48F92BCA" w:rsidR="001973A2" w:rsidRDefault="001973A2" w:rsidP="00F62558">
                                  <w:pPr>
                                    <w:pStyle w:val="Nidungvnbn"/>
                                    <w:ind w:firstLine="0"/>
                                    <w:jc w:val="right"/>
                                  </w:pPr>
                                  <w:r>
                                    <w:rPr>
                                      <w:color w:val="000000"/>
                                      <w:sz w:val="22"/>
                                      <w:szCs w:val="22"/>
                                    </w:rPr>
                                    <w:t>0.7527</w:t>
                                  </w:r>
                                </w:p>
                              </w:tc>
                              <w:tc>
                                <w:tcPr>
                                  <w:tcW w:w="1077" w:type="dxa"/>
                                  <w:vAlign w:val="bottom"/>
                                </w:tcPr>
                                <w:p w14:paraId="48B6B0E1" w14:textId="1A11C558" w:rsidR="001973A2" w:rsidRDefault="001973A2" w:rsidP="00F62558">
                                  <w:pPr>
                                    <w:pStyle w:val="Nidungvnbn"/>
                                    <w:ind w:firstLine="0"/>
                                    <w:jc w:val="right"/>
                                  </w:pPr>
                                  <w:r>
                                    <w:rPr>
                                      <w:color w:val="000000"/>
                                      <w:sz w:val="22"/>
                                      <w:szCs w:val="22"/>
                                    </w:rPr>
                                    <w:t>804.9</w:t>
                                  </w:r>
                                </w:p>
                              </w:tc>
                              <w:tc>
                                <w:tcPr>
                                  <w:tcW w:w="994" w:type="dxa"/>
                                  <w:vAlign w:val="bottom"/>
                                </w:tcPr>
                                <w:p w14:paraId="23AC77FD" w14:textId="5A7B5BF4" w:rsidR="001973A2" w:rsidRDefault="001973A2" w:rsidP="00F62558">
                                  <w:pPr>
                                    <w:pStyle w:val="Nidungvnbn"/>
                                    <w:ind w:firstLine="0"/>
                                    <w:jc w:val="right"/>
                                  </w:pPr>
                                  <w:r>
                                    <w:rPr>
                                      <w:color w:val="000000"/>
                                      <w:sz w:val="22"/>
                                      <w:szCs w:val="22"/>
                                    </w:rPr>
                                    <w:t>0.7144</w:t>
                                  </w:r>
                                </w:p>
                              </w:tc>
                              <w:tc>
                                <w:tcPr>
                                  <w:tcW w:w="994" w:type="dxa"/>
                                  <w:vAlign w:val="bottom"/>
                                </w:tcPr>
                                <w:p w14:paraId="2A83ECFE" w14:textId="4983986D" w:rsidR="001973A2" w:rsidRDefault="001973A2" w:rsidP="00F62558">
                                  <w:pPr>
                                    <w:pStyle w:val="Nidungvnbn"/>
                                    <w:ind w:firstLine="0"/>
                                    <w:jc w:val="right"/>
                                  </w:pPr>
                                  <w:r>
                                    <w:rPr>
                                      <w:color w:val="000000"/>
                                      <w:sz w:val="22"/>
                                      <w:szCs w:val="22"/>
                                    </w:rPr>
                                    <w:t>0.7143</w:t>
                                  </w:r>
                                </w:p>
                              </w:tc>
                              <w:tc>
                                <w:tcPr>
                                  <w:tcW w:w="994" w:type="dxa"/>
                                  <w:vAlign w:val="bottom"/>
                                </w:tcPr>
                                <w:p w14:paraId="22279C13" w14:textId="587B5FF1" w:rsidR="001973A2" w:rsidRDefault="001973A2" w:rsidP="00F62558">
                                  <w:pPr>
                                    <w:pStyle w:val="Nidungvnbn"/>
                                    <w:ind w:firstLine="0"/>
                                    <w:jc w:val="right"/>
                                  </w:pPr>
                                  <w:r>
                                    <w:rPr>
                                      <w:color w:val="000000"/>
                                      <w:sz w:val="22"/>
                                      <w:szCs w:val="22"/>
                                    </w:rPr>
                                    <w:t>0.7146</w:t>
                                  </w:r>
                                </w:p>
                              </w:tc>
                              <w:tc>
                                <w:tcPr>
                                  <w:tcW w:w="1053" w:type="dxa"/>
                                  <w:vAlign w:val="bottom"/>
                                </w:tcPr>
                                <w:p w14:paraId="649B4989" w14:textId="101C924C" w:rsidR="001973A2" w:rsidRDefault="001973A2" w:rsidP="00F62558">
                                  <w:pPr>
                                    <w:pStyle w:val="Nidungvnbn"/>
                                    <w:ind w:firstLine="0"/>
                                    <w:jc w:val="right"/>
                                  </w:pPr>
                                  <w:r>
                                    <w:rPr>
                                      <w:color w:val="000000"/>
                                      <w:sz w:val="22"/>
                                      <w:szCs w:val="22"/>
                                    </w:rPr>
                                    <w:t>302</w:t>
                                  </w:r>
                                </w:p>
                              </w:tc>
                            </w:tr>
                            <w:tr w:rsidR="001973A2" w14:paraId="302D01FF" w14:textId="77777777" w:rsidTr="00F62558">
                              <w:trPr>
                                <w:trHeight w:val="379"/>
                              </w:trPr>
                              <w:tc>
                                <w:tcPr>
                                  <w:tcW w:w="985" w:type="dxa"/>
                                  <w:vMerge/>
                                </w:tcPr>
                                <w:p w14:paraId="0877DBEF" w14:textId="77777777" w:rsidR="001973A2" w:rsidRDefault="001973A2" w:rsidP="00F62558">
                                  <w:pPr>
                                    <w:pStyle w:val="Nidungvnbn"/>
                                    <w:ind w:firstLine="0"/>
                                    <w:jc w:val="left"/>
                                    <w:rPr>
                                      <w:b/>
                                    </w:rPr>
                                  </w:pPr>
                                </w:p>
                              </w:tc>
                              <w:tc>
                                <w:tcPr>
                                  <w:tcW w:w="2772" w:type="dxa"/>
                                  <w:vAlign w:val="bottom"/>
                                </w:tcPr>
                                <w:p w14:paraId="793D0463" w14:textId="36CC7618" w:rsidR="001973A2" w:rsidRDefault="001973A2" w:rsidP="00F62558">
                                  <w:pPr>
                                    <w:pStyle w:val="Nidungvnbn"/>
                                    <w:ind w:firstLine="0"/>
                                    <w:jc w:val="left"/>
                                    <w:rPr>
                                      <w:b/>
                                    </w:rPr>
                                  </w:pPr>
                                  <w:r>
                                    <w:rPr>
                                      <w:color w:val="000000"/>
                                      <w:sz w:val="22"/>
                                      <w:szCs w:val="22"/>
                                    </w:rPr>
                                    <w:t>HandOutlines</w:t>
                                  </w:r>
                                </w:p>
                              </w:tc>
                              <w:tc>
                                <w:tcPr>
                                  <w:tcW w:w="912" w:type="dxa"/>
                                  <w:vAlign w:val="bottom"/>
                                </w:tcPr>
                                <w:p w14:paraId="34DE3C62" w14:textId="5CDB483D" w:rsidR="001973A2" w:rsidRDefault="001973A2" w:rsidP="00F62558">
                                  <w:pPr>
                                    <w:pStyle w:val="Nidungvnbn"/>
                                    <w:ind w:firstLine="0"/>
                                    <w:jc w:val="right"/>
                                  </w:pPr>
                                  <w:r>
                                    <w:rPr>
                                      <w:color w:val="000000"/>
                                      <w:sz w:val="22"/>
                                      <w:szCs w:val="22"/>
                                    </w:rPr>
                                    <w:t>0.9419</w:t>
                                  </w:r>
                                </w:p>
                              </w:tc>
                              <w:tc>
                                <w:tcPr>
                                  <w:tcW w:w="912" w:type="dxa"/>
                                  <w:vAlign w:val="bottom"/>
                                </w:tcPr>
                                <w:p w14:paraId="4CBF3D2A" w14:textId="636F3DF9" w:rsidR="001973A2" w:rsidRDefault="001973A2" w:rsidP="00F62558">
                                  <w:pPr>
                                    <w:pStyle w:val="Nidungvnbn"/>
                                    <w:ind w:firstLine="0"/>
                                    <w:jc w:val="right"/>
                                  </w:pPr>
                                  <w:r>
                                    <w:rPr>
                                      <w:color w:val="000000"/>
                                      <w:sz w:val="22"/>
                                      <w:szCs w:val="22"/>
                                    </w:rPr>
                                    <w:t>0.9432</w:t>
                                  </w:r>
                                </w:p>
                              </w:tc>
                              <w:tc>
                                <w:tcPr>
                                  <w:tcW w:w="912" w:type="dxa"/>
                                  <w:vAlign w:val="bottom"/>
                                </w:tcPr>
                                <w:p w14:paraId="5F9A4B9F" w14:textId="3DA9764A" w:rsidR="001973A2" w:rsidRDefault="001973A2" w:rsidP="00F62558">
                                  <w:pPr>
                                    <w:pStyle w:val="Nidungvnbn"/>
                                    <w:ind w:firstLine="0"/>
                                    <w:jc w:val="right"/>
                                  </w:pPr>
                                  <w:r>
                                    <w:rPr>
                                      <w:color w:val="000000"/>
                                      <w:sz w:val="22"/>
                                      <w:szCs w:val="22"/>
                                    </w:rPr>
                                    <w:t>0.9343</w:t>
                                  </w:r>
                                </w:p>
                              </w:tc>
                              <w:tc>
                                <w:tcPr>
                                  <w:tcW w:w="1077" w:type="dxa"/>
                                  <w:vAlign w:val="bottom"/>
                                </w:tcPr>
                                <w:p w14:paraId="3D540B06" w14:textId="292BBFE3" w:rsidR="001973A2" w:rsidRDefault="001973A2" w:rsidP="00F62558">
                                  <w:pPr>
                                    <w:pStyle w:val="Nidungvnbn"/>
                                    <w:ind w:firstLine="0"/>
                                    <w:jc w:val="right"/>
                                  </w:pPr>
                                  <w:r>
                                    <w:rPr>
                                      <w:color w:val="000000"/>
                                      <w:sz w:val="22"/>
                                      <w:szCs w:val="22"/>
                                    </w:rPr>
                                    <w:t>5623.2</w:t>
                                  </w:r>
                                </w:p>
                              </w:tc>
                              <w:tc>
                                <w:tcPr>
                                  <w:tcW w:w="994" w:type="dxa"/>
                                  <w:vAlign w:val="bottom"/>
                                </w:tcPr>
                                <w:p w14:paraId="5C37AD1C" w14:textId="332516BF" w:rsidR="001973A2" w:rsidRDefault="001973A2" w:rsidP="00F62558">
                                  <w:pPr>
                                    <w:pStyle w:val="Nidungvnbn"/>
                                    <w:ind w:firstLine="0"/>
                                    <w:jc w:val="right"/>
                                  </w:pPr>
                                  <w:r>
                                    <w:rPr>
                                      <w:color w:val="000000"/>
                                      <w:sz w:val="22"/>
                                      <w:szCs w:val="22"/>
                                    </w:rPr>
                                    <w:t>0.9332</w:t>
                                  </w:r>
                                </w:p>
                              </w:tc>
                              <w:tc>
                                <w:tcPr>
                                  <w:tcW w:w="994" w:type="dxa"/>
                                  <w:vAlign w:val="bottom"/>
                                </w:tcPr>
                                <w:p w14:paraId="5EF8F365" w14:textId="30E66C83" w:rsidR="001973A2" w:rsidRDefault="001973A2" w:rsidP="00F62558">
                                  <w:pPr>
                                    <w:pStyle w:val="Nidungvnbn"/>
                                    <w:ind w:firstLine="0"/>
                                    <w:jc w:val="right"/>
                                  </w:pPr>
                                  <w:r>
                                    <w:rPr>
                                      <w:color w:val="000000"/>
                                      <w:sz w:val="22"/>
                                      <w:szCs w:val="22"/>
                                    </w:rPr>
                                    <w:t>0.9324</w:t>
                                  </w:r>
                                </w:p>
                              </w:tc>
                              <w:tc>
                                <w:tcPr>
                                  <w:tcW w:w="994" w:type="dxa"/>
                                  <w:vAlign w:val="bottom"/>
                                </w:tcPr>
                                <w:p w14:paraId="0F9E5CEF" w14:textId="12DDB03D" w:rsidR="001973A2" w:rsidRDefault="001973A2" w:rsidP="00F62558">
                                  <w:pPr>
                                    <w:pStyle w:val="Nidungvnbn"/>
                                    <w:ind w:firstLine="0"/>
                                    <w:jc w:val="right"/>
                                  </w:pPr>
                                  <w:r>
                                    <w:rPr>
                                      <w:color w:val="000000"/>
                                      <w:sz w:val="22"/>
                                      <w:szCs w:val="22"/>
                                    </w:rPr>
                                    <w:t>0.9192</w:t>
                                  </w:r>
                                </w:p>
                              </w:tc>
                              <w:tc>
                                <w:tcPr>
                                  <w:tcW w:w="1053" w:type="dxa"/>
                                  <w:vAlign w:val="bottom"/>
                                </w:tcPr>
                                <w:p w14:paraId="495FFE3D" w14:textId="5DBED50C" w:rsidR="001973A2" w:rsidRDefault="001973A2" w:rsidP="00F62558">
                                  <w:pPr>
                                    <w:pStyle w:val="Nidungvnbn"/>
                                    <w:ind w:firstLine="0"/>
                                    <w:jc w:val="right"/>
                                  </w:pPr>
                                  <w:r>
                                    <w:rPr>
                                      <w:color w:val="000000"/>
                                      <w:sz w:val="22"/>
                                      <w:szCs w:val="22"/>
                                    </w:rPr>
                                    <w:t>4151.4</w:t>
                                  </w:r>
                                </w:p>
                              </w:tc>
                            </w:tr>
                          </w:tbl>
                          <w:p w14:paraId="49B25AD2"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42" type="#_x0000_t202" style="position:absolute;margin-left:-95.6pt;margin-top:24.45pt;width:638.25pt;height:471.95pt;rotation:9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" fillcolor="white [3212]" strokecolor="white [3212]" strokeweight="2pt">
                <v:textbox>
                  <w:txbxContent>
                    <w:tbl>
                      <w:tblPr>
                        <w:tblW w:w="1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053"/>
                      </w:tblGrid>
                      <w:tr w:rsidR="001973A2" w14:paraId="3E1553C1" w14:textId="77777777" w:rsidTr="003C15A9">
                        <w:trPr>
                          <w:trHeight w:val="379"/>
                        </w:trPr>
                        <w:tc>
                          <w:tcPr>
                            <w:tcW w:w="985" w:type="dxa"/>
                            <w:vMerge w:val="restart"/>
                            <w:vAlign w:val="center"/>
                          </w:tcPr>
                          <w:p w14:paraId="64D2F497" w14:textId="6E2B3293" w:rsidR="001973A2" w:rsidRDefault="001973A2" w:rsidP="00BD183F">
                            <w:pPr>
                              <w:pStyle w:val="Nidungvnbn"/>
                              <w:ind w:firstLine="0"/>
                              <w:jc w:val="center"/>
                              <w:rPr>
                                <w:b/>
                              </w:rPr>
                            </w:pPr>
                            <w:r>
                              <w:rPr>
                                <w:b/>
                              </w:rPr>
                              <w:t>Tên phân loại</w:t>
                            </w:r>
                          </w:p>
                        </w:tc>
                        <w:tc>
                          <w:tcPr>
                            <w:tcW w:w="2772" w:type="dxa"/>
                            <w:vMerge w:val="restart"/>
                            <w:vAlign w:val="center"/>
                          </w:tcPr>
                          <w:p w14:paraId="0BFE42E3" w14:textId="0A4013B6" w:rsidR="001973A2" w:rsidRDefault="001973A2" w:rsidP="00BD183F">
                            <w:pPr>
                              <w:pStyle w:val="Nidungvnbn"/>
                              <w:ind w:firstLine="0"/>
                              <w:jc w:val="center"/>
                              <w:rPr>
                                <w:b/>
                              </w:rPr>
                            </w:pPr>
                            <w:r>
                              <w:rPr>
                                <w:b/>
                              </w:rPr>
                              <w:t>Tên tập dữ liệu</w:t>
                            </w:r>
                          </w:p>
                        </w:tc>
                        <w:tc>
                          <w:tcPr>
                            <w:tcW w:w="3813" w:type="dxa"/>
                            <w:gridSpan w:val="4"/>
                          </w:tcPr>
                          <w:p w14:paraId="3458C5DF" w14:textId="77777777" w:rsidR="001973A2" w:rsidRDefault="001973A2" w:rsidP="00330197">
                            <w:pPr>
                              <w:pStyle w:val="Nidungvnbn"/>
                              <w:ind w:firstLine="0"/>
                              <w:jc w:val="center"/>
                              <w:rPr>
                                <w:b/>
                              </w:rPr>
                            </w:pPr>
                            <w:r>
                              <w:rPr>
                                <w:b/>
                              </w:rPr>
                              <w:t>Nhóm tác giả</w:t>
                            </w:r>
                          </w:p>
                          <w:p w14:paraId="4CABD9D2" w14:textId="77777777" w:rsidR="001973A2" w:rsidRDefault="001973A2" w:rsidP="00330197">
                            <w:pPr>
                              <w:pStyle w:val="Nidungvnbn"/>
                              <w:ind w:firstLine="0"/>
                              <w:jc w:val="center"/>
                              <w:rPr>
                                <w:b/>
                              </w:rPr>
                            </w:pPr>
                            <w:r>
                              <w:rPr>
                                <w:b/>
                              </w:rPr>
                              <w:t>tiền thực nghiệm</w:t>
                            </w:r>
                          </w:p>
                        </w:tc>
                        <w:tc>
                          <w:tcPr>
                            <w:tcW w:w="4035" w:type="dxa"/>
                            <w:gridSpan w:val="4"/>
                          </w:tcPr>
                          <w:p w14:paraId="7D09983F" w14:textId="77777777" w:rsidR="001973A2" w:rsidRDefault="001973A2" w:rsidP="00330197">
                            <w:pPr>
                              <w:pStyle w:val="Nidungvnbn"/>
                              <w:ind w:firstLine="0"/>
                              <w:jc w:val="center"/>
                              <w:rPr>
                                <w:b/>
                              </w:rPr>
                            </w:pPr>
                            <w:r>
                              <w:rPr>
                                <w:b/>
                              </w:rPr>
                              <w:t>Thực nghiệm</w:t>
                            </w:r>
                          </w:p>
                          <w:p w14:paraId="0F483BA0" w14:textId="787114CE" w:rsidR="001973A2" w:rsidRDefault="001973A2" w:rsidP="00330197">
                            <w:pPr>
                              <w:pStyle w:val="Nidungvnbn"/>
                              <w:ind w:firstLine="0"/>
                              <w:jc w:val="center"/>
                              <w:rPr>
                                <w:b/>
                              </w:rPr>
                            </w:pPr>
                            <w:r>
                              <w:rPr>
                                <w:b/>
                              </w:rPr>
                              <w:t>của bản thân</w:t>
                            </w:r>
                          </w:p>
                        </w:tc>
                      </w:tr>
                      <w:tr w:rsidR="001973A2" w14:paraId="47D139DB" w14:textId="77777777" w:rsidTr="003C15A9">
                        <w:trPr>
                          <w:trHeight w:val="379"/>
                        </w:trPr>
                        <w:tc>
                          <w:tcPr>
                            <w:tcW w:w="985" w:type="dxa"/>
                            <w:vMerge/>
                          </w:tcPr>
                          <w:p w14:paraId="533AF1F9" w14:textId="77777777" w:rsidR="001973A2" w:rsidRDefault="001973A2" w:rsidP="00C17EA6">
                            <w:pPr>
                              <w:pStyle w:val="Nidungvnbn"/>
                              <w:jc w:val="center"/>
                              <w:rPr>
                                <w:b/>
                              </w:rPr>
                            </w:pPr>
                          </w:p>
                        </w:tc>
                        <w:tc>
                          <w:tcPr>
                            <w:tcW w:w="2772" w:type="dxa"/>
                            <w:vMerge/>
                          </w:tcPr>
                          <w:p w14:paraId="1761B5A7" w14:textId="77777777" w:rsidR="001973A2" w:rsidRDefault="001973A2" w:rsidP="00C17EA6">
                            <w:pPr>
                              <w:pStyle w:val="Nidungvnbn"/>
                              <w:jc w:val="center"/>
                              <w:rPr>
                                <w:b/>
                              </w:rPr>
                            </w:pPr>
                          </w:p>
                        </w:tc>
                        <w:tc>
                          <w:tcPr>
                            <w:tcW w:w="912" w:type="dxa"/>
                          </w:tcPr>
                          <w:p w14:paraId="1A827321" w14:textId="77777777" w:rsidR="001973A2" w:rsidRDefault="001973A2" w:rsidP="00C17EA6">
                            <w:pPr>
                              <w:pStyle w:val="Nidungvnbn"/>
                              <w:ind w:firstLine="0"/>
                              <w:jc w:val="center"/>
                              <w:rPr>
                                <w:b/>
                                <w:sz w:val="24"/>
                                <w:szCs w:val="24"/>
                              </w:rPr>
                            </w:pPr>
                            <w:r>
                              <w:rPr>
                                <w:b/>
                              </w:rPr>
                              <w:t>Pre</w:t>
                            </w:r>
                          </w:p>
                        </w:tc>
                        <w:tc>
                          <w:tcPr>
                            <w:tcW w:w="912" w:type="dxa"/>
                          </w:tcPr>
                          <w:p w14:paraId="198779F4" w14:textId="77777777" w:rsidR="001973A2" w:rsidRDefault="001973A2" w:rsidP="00C17EA6">
                            <w:pPr>
                              <w:pStyle w:val="Nidungvnbn"/>
                              <w:ind w:firstLine="0"/>
                              <w:jc w:val="center"/>
                              <w:rPr>
                                <w:b/>
                              </w:rPr>
                            </w:pPr>
                            <w:r>
                              <w:rPr>
                                <w:b/>
                              </w:rPr>
                              <w:t>Acc</w:t>
                            </w:r>
                          </w:p>
                        </w:tc>
                        <w:tc>
                          <w:tcPr>
                            <w:tcW w:w="912" w:type="dxa"/>
                          </w:tcPr>
                          <w:p w14:paraId="7D5E4B9F" w14:textId="77777777" w:rsidR="001973A2" w:rsidRDefault="001973A2" w:rsidP="00C17EA6">
                            <w:pPr>
                              <w:pStyle w:val="Nidungvnbn"/>
                              <w:ind w:firstLine="0"/>
                              <w:jc w:val="center"/>
                              <w:rPr>
                                <w:b/>
                                <w:sz w:val="24"/>
                                <w:szCs w:val="24"/>
                              </w:rPr>
                            </w:pPr>
                            <w:r>
                              <w:rPr>
                                <w:b/>
                              </w:rPr>
                              <w:t>Rec</w:t>
                            </w:r>
                          </w:p>
                        </w:tc>
                        <w:tc>
                          <w:tcPr>
                            <w:tcW w:w="1077" w:type="dxa"/>
                          </w:tcPr>
                          <w:p w14:paraId="258805A1" w14:textId="77777777" w:rsidR="001973A2" w:rsidRDefault="001973A2" w:rsidP="00C17EA6">
                            <w:pPr>
                              <w:pStyle w:val="Nidungvnbn"/>
                              <w:ind w:firstLine="0"/>
                              <w:jc w:val="center"/>
                              <w:rPr>
                                <w:b/>
                              </w:rPr>
                            </w:pPr>
                            <w:r>
                              <w:rPr>
                                <w:b/>
                                <w:lang w:val="vi-VN"/>
                              </w:rPr>
                              <w:t>TrT</w:t>
                            </w:r>
                          </w:p>
                        </w:tc>
                        <w:tc>
                          <w:tcPr>
                            <w:tcW w:w="994" w:type="dxa"/>
                          </w:tcPr>
                          <w:p w14:paraId="6E4CB67F" w14:textId="77777777" w:rsidR="001973A2" w:rsidRDefault="001973A2" w:rsidP="00C17EA6">
                            <w:pPr>
                              <w:pStyle w:val="Nidungvnbn"/>
                              <w:ind w:firstLine="0"/>
                              <w:jc w:val="center"/>
                              <w:rPr>
                                <w:b/>
                                <w:sz w:val="24"/>
                                <w:szCs w:val="24"/>
                              </w:rPr>
                            </w:pPr>
                            <w:r>
                              <w:rPr>
                                <w:b/>
                              </w:rPr>
                              <w:t>Pre</w:t>
                            </w:r>
                          </w:p>
                        </w:tc>
                        <w:tc>
                          <w:tcPr>
                            <w:tcW w:w="994" w:type="dxa"/>
                          </w:tcPr>
                          <w:p w14:paraId="10020B25" w14:textId="77777777" w:rsidR="001973A2" w:rsidRDefault="001973A2" w:rsidP="00C17EA6">
                            <w:pPr>
                              <w:pStyle w:val="Nidungvnbn"/>
                              <w:ind w:firstLine="0"/>
                              <w:jc w:val="center"/>
                              <w:rPr>
                                <w:b/>
                              </w:rPr>
                            </w:pPr>
                            <w:r>
                              <w:rPr>
                                <w:b/>
                              </w:rPr>
                              <w:t>Acc</w:t>
                            </w:r>
                          </w:p>
                        </w:tc>
                        <w:tc>
                          <w:tcPr>
                            <w:tcW w:w="994" w:type="dxa"/>
                          </w:tcPr>
                          <w:p w14:paraId="39723839" w14:textId="77777777" w:rsidR="001973A2" w:rsidRDefault="001973A2" w:rsidP="00C17EA6">
                            <w:pPr>
                              <w:pStyle w:val="Nidungvnbn"/>
                              <w:ind w:firstLine="0"/>
                              <w:jc w:val="center"/>
                              <w:rPr>
                                <w:b/>
                                <w:sz w:val="24"/>
                                <w:szCs w:val="24"/>
                              </w:rPr>
                            </w:pPr>
                            <w:r>
                              <w:rPr>
                                <w:b/>
                              </w:rPr>
                              <w:t>Rec</w:t>
                            </w:r>
                          </w:p>
                        </w:tc>
                        <w:tc>
                          <w:tcPr>
                            <w:tcW w:w="1053" w:type="dxa"/>
                          </w:tcPr>
                          <w:p w14:paraId="6DE3BBDF" w14:textId="77777777" w:rsidR="001973A2" w:rsidRDefault="001973A2" w:rsidP="00C17EA6">
                            <w:pPr>
                              <w:pStyle w:val="Nidungvnbn"/>
                              <w:ind w:firstLine="0"/>
                              <w:jc w:val="center"/>
                              <w:rPr>
                                <w:b/>
                              </w:rPr>
                            </w:pPr>
                            <w:r>
                              <w:rPr>
                                <w:b/>
                              </w:rPr>
                              <w:t>TrT</w:t>
                            </w:r>
                          </w:p>
                        </w:tc>
                      </w:tr>
                      <w:tr w:rsidR="001973A2" w14:paraId="4C822C60" w14:textId="77777777" w:rsidTr="00F62558">
                        <w:trPr>
                          <w:trHeight w:val="379"/>
                        </w:trPr>
                        <w:tc>
                          <w:tcPr>
                            <w:tcW w:w="985" w:type="dxa"/>
                            <w:vMerge w:val="restart"/>
                            <w:vAlign w:val="center"/>
                          </w:tcPr>
                          <w:p w14:paraId="40A55861" w14:textId="27F15383" w:rsidR="001973A2" w:rsidRPr="00A94BA0" w:rsidRDefault="001973A2" w:rsidP="00F62558">
                            <w:pPr>
                              <w:pStyle w:val="Nidungvnbn"/>
                              <w:ind w:firstLine="0"/>
                              <w:jc w:val="left"/>
                            </w:pPr>
                            <w:r w:rsidRPr="00A94BA0">
                              <w:t>ResNet</w:t>
                            </w:r>
                          </w:p>
                        </w:tc>
                        <w:tc>
                          <w:tcPr>
                            <w:tcW w:w="2772" w:type="dxa"/>
                            <w:vAlign w:val="bottom"/>
                          </w:tcPr>
                          <w:p w14:paraId="223C6891" w14:textId="7A89246F" w:rsidR="001973A2" w:rsidRDefault="001973A2" w:rsidP="00F62558">
                            <w:pPr>
                              <w:pStyle w:val="Nidungvnbn"/>
                              <w:ind w:firstLine="0"/>
                              <w:jc w:val="left"/>
                              <w:rPr>
                                <w:b/>
                              </w:rPr>
                            </w:pPr>
                            <w:r>
                              <w:rPr>
                                <w:color w:val="000000"/>
                                <w:sz w:val="22"/>
                                <w:szCs w:val="22"/>
                              </w:rPr>
                              <w:t>EthanolLevel</w:t>
                            </w:r>
                          </w:p>
                        </w:tc>
                        <w:tc>
                          <w:tcPr>
                            <w:tcW w:w="912" w:type="dxa"/>
                            <w:vAlign w:val="bottom"/>
                          </w:tcPr>
                          <w:p w14:paraId="028448AA" w14:textId="7A47A045" w:rsidR="001973A2" w:rsidRDefault="001973A2" w:rsidP="00F62558">
                            <w:pPr>
                              <w:pStyle w:val="Nidungvnbn"/>
                              <w:ind w:firstLine="0"/>
                              <w:jc w:val="right"/>
                            </w:pPr>
                            <w:r>
                              <w:rPr>
                                <w:color w:val="000000"/>
                                <w:sz w:val="22"/>
                                <w:szCs w:val="22"/>
                              </w:rPr>
                              <w:t>0.7974</w:t>
                            </w:r>
                          </w:p>
                        </w:tc>
                        <w:tc>
                          <w:tcPr>
                            <w:tcW w:w="912" w:type="dxa"/>
                            <w:vAlign w:val="bottom"/>
                          </w:tcPr>
                          <w:p w14:paraId="27E447E6" w14:textId="28DC7147" w:rsidR="001973A2" w:rsidRDefault="001973A2" w:rsidP="00F62558">
                            <w:pPr>
                              <w:pStyle w:val="Nidungvnbn"/>
                              <w:ind w:firstLine="0"/>
                              <w:jc w:val="right"/>
                            </w:pPr>
                            <w:r>
                              <w:rPr>
                                <w:color w:val="000000"/>
                                <w:sz w:val="22"/>
                                <w:szCs w:val="22"/>
                              </w:rPr>
                              <w:t>0.79</w:t>
                            </w:r>
                          </w:p>
                        </w:tc>
                        <w:tc>
                          <w:tcPr>
                            <w:tcW w:w="912" w:type="dxa"/>
                            <w:vAlign w:val="bottom"/>
                          </w:tcPr>
                          <w:p w14:paraId="7BA7077D" w14:textId="2BF26E29" w:rsidR="001973A2" w:rsidRDefault="001973A2" w:rsidP="00F62558">
                            <w:pPr>
                              <w:pStyle w:val="Nidungvnbn"/>
                              <w:ind w:firstLine="0"/>
                              <w:jc w:val="right"/>
                            </w:pPr>
                            <w:r>
                              <w:rPr>
                                <w:color w:val="000000"/>
                                <w:sz w:val="22"/>
                                <w:szCs w:val="22"/>
                              </w:rPr>
                              <w:t>0.7896</w:t>
                            </w:r>
                          </w:p>
                        </w:tc>
                        <w:tc>
                          <w:tcPr>
                            <w:tcW w:w="1077" w:type="dxa"/>
                            <w:vAlign w:val="bottom"/>
                          </w:tcPr>
                          <w:p w14:paraId="51D73B73" w14:textId="0E78EBAC" w:rsidR="001973A2" w:rsidRDefault="001973A2" w:rsidP="00F62558">
                            <w:pPr>
                              <w:pStyle w:val="Nidungvnbn"/>
                              <w:ind w:firstLine="0"/>
                              <w:jc w:val="right"/>
                            </w:pPr>
                            <w:r>
                              <w:rPr>
                                <w:color w:val="000000"/>
                                <w:sz w:val="22"/>
                                <w:szCs w:val="22"/>
                              </w:rPr>
                              <w:t>2389.4</w:t>
                            </w:r>
                          </w:p>
                        </w:tc>
                        <w:tc>
                          <w:tcPr>
                            <w:tcW w:w="994" w:type="dxa"/>
                            <w:vAlign w:val="bottom"/>
                          </w:tcPr>
                          <w:p w14:paraId="49107A20" w14:textId="03CF85B4" w:rsidR="001973A2" w:rsidRDefault="001973A2" w:rsidP="00F62558">
                            <w:pPr>
                              <w:pStyle w:val="Nidungvnbn"/>
                              <w:ind w:firstLine="0"/>
                              <w:jc w:val="right"/>
                            </w:pPr>
                            <w:r>
                              <w:rPr>
                                <w:color w:val="000000"/>
                                <w:sz w:val="22"/>
                                <w:szCs w:val="22"/>
                              </w:rPr>
                              <w:t>0.7042</w:t>
                            </w:r>
                          </w:p>
                        </w:tc>
                        <w:tc>
                          <w:tcPr>
                            <w:tcW w:w="994" w:type="dxa"/>
                            <w:vAlign w:val="bottom"/>
                          </w:tcPr>
                          <w:p w14:paraId="182A052E" w14:textId="4B48F40D" w:rsidR="001973A2" w:rsidRDefault="001973A2" w:rsidP="00F62558">
                            <w:pPr>
                              <w:pStyle w:val="Nidungvnbn"/>
                              <w:ind w:firstLine="0"/>
                              <w:jc w:val="right"/>
                            </w:pPr>
                            <w:r>
                              <w:rPr>
                                <w:color w:val="000000"/>
                                <w:sz w:val="22"/>
                                <w:szCs w:val="22"/>
                              </w:rPr>
                              <w:t>0.678</w:t>
                            </w:r>
                          </w:p>
                        </w:tc>
                        <w:tc>
                          <w:tcPr>
                            <w:tcW w:w="994" w:type="dxa"/>
                            <w:vAlign w:val="bottom"/>
                          </w:tcPr>
                          <w:p w14:paraId="1F156A3D" w14:textId="48C77043" w:rsidR="001973A2" w:rsidRDefault="001973A2" w:rsidP="00F62558">
                            <w:pPr>
                              <w:pStyle w:val="Nidungvnbn"/>
                              <w:ind w:firstLine="0"/>
                              <w:jc w:val="right"/>
                            </w:pPr>
                            <w:r>
                              <w:rPr>
                                <w:color w:val="000000"/>
                                <w:sz w:val="22"/>
                                <w:szCs w:val="22"/>
                              </w:rPr>
                              <w:t>0.678</w:t>
                            </w:r>
                          </w:p>
                        </w:tc>
                        <w:tc>
                          <w:tcPr>
                            <w:tcW w:w="1053" w:type="dxa"/>
                            <w:vAlign w:val="bottom"/>
                          </w:tcPr>
                          <w:p w14:paraId="1399664D" w14:textId="262A9681" w:rsidR="001973A2" w:rsidRDefault="001973A2" w:rsidP="00F62558">
                            <w:pPr>
                              <w:pStyle w:val="Nidungvnbn"/>
                              <w:ind w:firstLine="0"/>
                              <w:jc w:val="right"/>
                            </w:pPr>
                            <w:r>
                              <w:rPr>
                                <w:color w:val="000000"/>
                                <w:sz w:val="22"/>
                                <w:szCs w:val="22"/>
                              </w:rPr>
                              <w:t>1732.9</w:t>
                            </w:r>
                          </w:p>
                        </w:tc>
                      </w:tr>
                      <w:tr w:rsidR="001973A2" w14:paraId="206C379D" w14:textId="77777777" w:rsidTr="00F62558">
                        <w:trPr>
                          <w:trHeight w:val="379"/>
                        </w:trPr>
                        <w:tc>
                          <w:tcPr>
                            <w:tcW w:w="985" w:type="dxa"/>
                            <w:vMerge/>
                          </w:tcPr>
                          <w:p w14:paraId="38ED4634" w14:textId="77777777" w:rsidR="001973A2" w:rsidRDefault="001973A2" w:rsidP="00F62558">
                            <w:pPr>
                              <w:pStyle w:val="Nidungvnbn"/>
                              <w:ind w:firstLine="0"/>
                              <w:jc w:val="left"/>
                              <w:rPr>
                                <w:b/>
                              </w:rPr>
                            </w:pPr>
                          </w:p>
                        </w:tc>
                        <w:tc>
                          <w:tcPr>
                            <w:tcW w:w="2772" w:type="dxa"/>
                            <w:vAlign w:val="bottom"/>
                          </w:tcPr>
                          <w:p w14:paraId="01AAFEE1" w14:textId="4FF5D19E" w:rsidR="001973A2" w:rsidRDefault="001973A2" w:rsidP="00F62558">
                            <w:pPr>
                              <w:pStyle w:val="Nidungvnbn"/>
                              <w:ind w:firstLine="0"/>
                              <w:jc w:val="left"/>
                              <w:rPr>
                                <w:b/>
                              </w:rPr>
                            </w:pPr>
                            <w:r>
                              <w:rPr>
                                <w:color w:val="000000"/>
                                <w:sz w:val="22"/>
                                <w:szCs w:val="22"/>
                              </w:rPr>
                              <w:t>FaceAll</w:t>
                            </w:r>
                          </w:p>
                        </w:tc>
                        <w:tc>
                          <w:tcPr>
                            <w:tcW w:w="912" w:type="dxa"/>
                            <w:vAlign w:val="bottom"/>
                          </w:tcPr>
                          <w:p w14:paraId="1800A3E1" w14:textId="247773B7" w:rsidR="001973A2" w:rsidRDefault="001973A2" w:rsidP="00F62558">
                            <w:pPr>
                              <w:pStyle w:val="Nidungvnbn"/>
                              <w:ind w:firstLine="0"/>
                              <w:jc w:val="right"/>
                            </w:pPr>
                            <w:r>
                              <w:rPr>
                                <w:color w:val="000000"/>
                                <w:sz w:val="22"/>
                                <w:szCs w:val="22"/>
                              </w:rPr>
                              <w:t>0.8711</w:t>
                            </w:r>
                          </w:p>
                        </w:tc>
                        <w:tc>
                          <w:tcPr>
                            <w:tcW w:w="912" w:type="dxa"/>
                            <w:vAlign w:val="bottom"/>
                          </w:tcPr>
                          <w:p w14:paraId="6B9BB3AC" w14:textId="159EFABD" w:rsidR="001973A2" w:rsidRDefault="001973A2" w:rsidP="00F62558">
                            <w:pPr>
                              <w:pStyle w:val="Nidungvnbn"/>
                              <w:ind w:firstLine="0"/>
                              <w:jc w:val="right"/>
                            </w:pPr>
                            <w:r>
                              <w:rPr>
                                <w:color w:val="000000"/>
                                <w:sz w:val="22"/>
                                <w:szCs w:val="22"/>
                              </w:rPr>
                              <w:t>0.8284</w:t>
                            </w:r>
                          </w:p>
                        </w:tc>
                        <w:tc>
                          <w:tcPr>
                            <w:tcW w:w="912" w:type="dxa"/>
                            <w:vAlign w:val="bottom"/>
                          </w:tcPr>
                          <w:p w14:paraId="4F48C286" w14:textId="0F05F489" w:rsidR="001973A2" w:rsidRDefault="001973A2" w:rsidP="00F62558">
                            <w:pPr>
                              <w:pStyle w:val="Nidungvnbn"/>
                              <w:ind w:firstLine="0"/>
                              <w:jc w:val="right"/>
                            </w:pPr>
                            <w:r>
                              <w:rPr>
                                <w:color w:val="000000"/>
                                <w:sz w:val="22"/>
                                <w:szCs w:val="22"/>
                              </w:rPr>
                              <w:t>0.9159</w:t>
                            </w:r>
                          </w:p>
                        </w:tc>
                        <w:tc>
                          <w:tcPr>
                            <w:tcW w:w="1077" w:type="dxa"/>
                            <w:vAlign w:val="bottom"/>
                          </w:tcPr>
                          <w:p w14:paraId="355B5E08" w14:textId="7282F75F" w:rsidR="001973A2" w:rsidRDefault="001973A2" w:rsidP="00F62558">
                            <w:pPr>
                              <w:pStyle w:val="Nidungvnbn"/>
                              <w:ind w:firstLine="0"/>
                              <w:jc w:val="right"/>
                            </w:pPr>
                            <w:r>
                              <w:rPr>
                                <w:color w:val="000000"/>
                                <w:sz w:val="22"/>
                                <w:szCs w:val="22"/>
                              </w:rPr>
                              <w:t>2594.4</w:t>
                            </w:r>
                          </w:p>
                        </w:tc>
                        <w:tc>
                          <w:tcPr>
                            <w:tcW w:w="994" w:type="dxa"/>
                            <w:vAlign w:val="bottom"/>
                          </w:tcPr>
                          <w:p w14:paraId="0D331A19" w14:textId="4ADC9660" w:rsidR="001973A2" w:rsidRDefault="001973A2" w:rsidP="00F62558">
                            <w:pPr>
                              <w:pStyle w:val="Nidungvnbn"/>
                              <w:ind w:firstLine="0"/>
                              <w:jc w:val="right"/>
                            </w:pPr>
                            <w:r>
                              <w:rPr>
                                <w:color w:val="000000"/>
                                <w:sz w:val="22"/>
                                <w:szCs w:val="22"/>
                              </w:rPr>
                              <w:t>0.8732</w:t>
                            </w:r>
                          </w:p>
                        </w:tc>
                        <w:tc>
                          <w:tcPr>
                            <w:tcW w:w="994" w:type="dxa"/>
                            <w:vAlign w:val="bottom"/>
                          </w:tcPr>
                          <w:p w14:paraId="7C7CE59A" w14:textId="0B81AD9B" w:rsidR="001973A2" w:rsidRDefault="001973A2" w:rsidP="00F62558">
                            <w:pPr>
                              <w:pStyle w:val="Nidungvnbn"/>
                              <w:ind w:firstLine="0"/>
                              <w:jc w:val="right"/>
                            </w:pPr>
                            <w:r>
                              <w:rPr>
                                <w:color w:val="000000"/>
                                <w:sz w:val="22"/>
                                <w:szCs w:val="22"/>
                              </w:rPr>
                              <w:t>0.8367</w:t>
                            </w:r>
                          </w:p>
                        </w:tc>
                        <w:tc>
                          <w:tcPr>
                            <w:tcW w:w="994" w:type="dxa"/>
                            <w:vAlign w:val="bottom"/>
                          </w:tcPr>
                          <w:p w14:paraId="5E8151CF" w14:textId="08EDC6CA" w:rsidR="001973A2" w:rsidRDefault="001973A2" w:rsidP="00F62558">
                            <w:pPr>
                              <w:pStyle w:val="Nidungvnbn"/>
                              <w:ind w:firstLine="0"/>
                              <w:jc w:val="right"/>
                            </w:pPr>
                            <w:r>
                              <w:rPr>
                                <w:color w:val="000000"/>
                                <w:sz w:val="22"/>
                                <w:szCs w:val="22"/>
                              </w:rPr>
                              <w:t>0.9198</w:t>
                            </w:r>
                          </w:p>
                        </w:tc>
                        <w:tc>
                          <w:tcPr>
                            <w:tcW w:w="1053" w:type="dxa"/>
                            <w:vAlign w:val="bottom"/>
                          </w:tcPr>
                          <w:p w14:paraId="222C5E9F" w14:textId="24EFDEB1" w:rsidR="001973A2" w:rsidRDefault="001973A2" w:rsidP="00F62558">
                            <w:pPr>
                              <w:pStyle w:val="Nidungvnbn"/>
                              <w:ind w:firstLine="0"/>
                              <w:jc w:val="right"/>
                            </w:pPr>
                            <w:r>
                              <w:rPr>
                                <w:color w:val="000000"/>
                                <w:sz w:val="22"/>
                                <w:szCs w:val="22"/>
                              </w:rPr>
                              <w:t>1281.2</w:t>
                            </w:r>
                          </w:p>
                        </w:tc>
                      </w:tr>
                      <w:tr w:rsidR="001973A2" w14:paraId="0B958F6A" w14:textId="77777777" w:rsidTr="00F62558">
                        <w:trPr>
                          <w:trHeight w:val="379"/>
                        </w:trPr>
                        <w:tc>
                          <w:tcPr>
                            <w:tcW w:w="985" w:type="dxa"/>
                            <w:vMerge/>
                          </w:tcPr>
                          <w:p w14:paraId="729E3A14" w14:textId="77777777" w:rsidR="001973A2" w:rsidRDefault="001973A2" w:rsidP="00F62558">
                            <w:pPr>
                              <w:pStyle w:val="Nidungvnbn"/>
                              <w:ind w:firstLine="0"/>
                              <w:jc w:val="left"/>
                              <w:rPr>
                                <w:b/>
                              </w:rPr>
                            </w:pPr>
                          </w:p>
                        </w:tc>
                        <w:tc>
                          <w:tcPr>
                            <w:tcW w:w="2772" w:type="dxa"/>
                            <w:vAlign w:val="bottom"/>
                          </w:tcPr>
                          <w:p w14:paraId="3B270C60" w14:textId="2558DBEB" w:rsidR="001973A2" w:rsidRDefault="001973A2" w:rsidP="00F62558">
                            <w:pPr>
                              <w:pStyle w:val="Nidungvnbn"/>
                              <w:ind w:firstLine="0"/>
                              <w:jc w:val="left"/>
                              <w:rPr>
                                <w:b/>
                              </w:rPr>
                            </w:pPr>
                            <w:r>
                              <w:rPr>
                                <w:color w:val="000000"/>
                                <w:sz w:val="22"/>
                                <w:szCs w:val="22"/>
                              </w:rPr>
                              <w:t>FaceFour</w:t>
                            </w:r>
                          </w:p>
                        </w:tc>
                        <w:tc>
                          <w:tcPr>
                            <w:tcW w:w="912" w:type="dxa"/>
                            <w:vAlign w:val="bottom"/>
                          </w:tcPr>
                          <w:p w14:paraId="64128322" w14:textId="5CF98921" w:rsidR="001973A2" w:rsidRDefault="001973A2" w:rsidP="00F62558">
                            <w:pPr>
                              <w:pStyle w:val="Nidungvnbn"/>
                              <w:ind w:firstLine="0"/>
                              <w:jc w:val="right"/>
                            </w:pPr>
                            <w:r>
                              <w:rPr>
                                <w:color w:val="000000"/>
                                <w:sz w:val="22"/>
                                <w:szCs w:val="22"/>
                              </w:rPr>
                              <w:t>0.9667</w:t>
                            </w:r>
                          </w:p>
                        </w:tc>
                        <w:tc>
                          <w:tcPr>
                            <w:tcW w:w="912" w:type="dxa"/>
                            <w:vAlign w:val="bottom"/>
                          </w:tcPr>
                          <w:p w14:paraId="353D9B66" w14:textId="6C0EB11E" w:rsidR="001973A2" w:rsidRDefault="001973A2" w:rsidP="00F62558">
                            <w:pPr>
                              <w:pStyle w:val="Nidungvnbn"/>
                              <w:ind w:firstLine="0"/>
                              <w:jc w:val="right"/>
                            </w:pPr>
                            <w:r>
                              <w:rPr>
                                <w:color w:val="000000"/>
                                <w:sz w:val="22"/>
                                <w:szCs w:val="22"/>
                              </w:rPr>
                              <w:t>0.9545</w:t>
                            </w:r>
                          </w:p>
                        </w:tc>
                        <w:tc>
                          <w:tcPr>
                            <w:tcW w:w="912" w:type="dxa"/>
                            <w:vAlign w:val="bottom"/>
                          </w:tcPr>
                          <w:p w14:paraId="177F6F0D" w14:textId="0AADCEF4" w:rsidR="001973A2" w:rsidRDefault="001973A2" w:rsidP="00F62558">
                            <w:pPr>
                              <w:pStyle w:val="Nidungvnbn"/>
                              <w:ind w:firstLine="0"/>
                              <w:jc w:val="right"/>
                            </w:pPr>
                            <w:r>
                              <w:rPr>
                                <w:color w:val="000000"/>
                                <w:sz w:val="22"/>
                                <w:szCs w:val="22"/>
                              </w:rPr>
                              <w:t>0.958</w:t>
                            </w:r>
                          </w:p>
                        </w:tc>
                        <w:tc>
                          <w:tcPr>
                            <w:tcW w:w="1077" w:type="dxa"/>
                            <w:vAlign w:val="bottom"/>
                          </w:tcPr>
                          <w:p w14:paraId="0ED3F4C8" w14:textId="48E90E47" w:rsidR="001973A2" w:rsidRDefault="001973A2" w:rsidP="00F62558">
                            <w:pPr>
                              <w:pStyle w:val="Nidungvnbn"/>
                              <w:ind w:firstLine="0"/>
                              <w:jc w:val="right"/>
                            </w:pPr>
                            <w:r>
                              <w:rPr>
                                <w:color w:val="000000"/>
                                <w:sz w:val="22"/>
                                <w:szCs w:val="22"/>
                              </w:rPr>
                              <w:t>847</w:t>
                            </w:r>
                          </w:p>
                        </w:tc>
                        <w:tc>
                          <w:tcPr>
                            <w:tcW w:w="994" w:type="dxa"/>
                            <w:vAlign w:val="bottom"/>
                          </w:tcPr>
                          <w:p w14:paraId="746252D4" w14:textId="213F05B1" w:rsidR="001973A2" w:rsidRDefault="001973A2" w:rsidP="00F62558">
                            <w:pPr>
                              <w:pStyle w:val="Nidungvnbn"/>
                              <w:ind w:firstLine="0"/>
                              <w:jc w:val="right"/>
                            </w:pPr>
                            <w:r>
                              <w:rPr>
                                <w:color w:val="000000"/>
                                <w:sz w:val="22"/>
                                <w:szCs w:val="22"/>
                              </w:rPr>
                              <w:t>0.9667</w:t>
                            </w:r>
                          </w:p>
                        </w:tc>
                        <w:tc>
                          <w:tcPr>
                            <w:tcW w:w="994" w:type="dxa"/>
                            <w:vAlign w:val="bottom"/>
                          </w:tcPr>
                          <w:p w14:paraId="7B10755D" w14:textId="09CA2588" w:rsidR="001973A2" w:rsidRDefault="001973A2" w:rsidP="00F62558">
                            <w:pPr>
                              <w:pStyle w:val="Nidungvnbn"/>
                              <w:ind w:firstLine="0"/>
                              <w:jc w:val="right"/>
                            </w:pPr>
                            <w:r>
                              <w:rPr>
                                <w:color w:val="000000"/>
                                <w:sz w:val="22"/>
                                <w:szCs w:val="22"/>
                              </w:rPr>
                              <w:t>0.9545</w:t>
                            </w:r>
                          </w:p>
                        </w:tc>
                        <w:tc>
                          <w:tcPr>
                            <w:tcW w:w="994" w:type="dxa"/>
                            <w:vAlign w:val="bottom"/>
                          </w:tcPr>
                          <w:p w14:paraId="417375C8" w14:textId="2B0E77CC" w:rsidR="001973A2" w:rsidRDefault="001973A2" w:rsidP="00F62558">
                            <w:pPr>
                              <w:pStyle w:val="Nidungvnbn"/>
                              <w:ind w:firstLine="0"/>
                              <w:jc w:val="right"/>
                            </w:pPr>
                            <w:r>
                              <w:rPr>
                                <w:color w:val="000000"/>
                                <w:sz w:val="22"/>
                                <w:szCs w:val="22"/>
                              </w:rPr>
                              <w:t>0.958</w:t>
                            </w:r>
                          </w:p>
                        </w:tc>
                        <w:tc>
                          <w:tcPr>
                            <w:tcW w:w="1053" w:type="dxa"/>
                            <w:vAlign w:val="bottom"/>
                          </w:tcPr>
                          <w:p w14:paraId="057A6362" w14:textId="65169916" w:rsidR="001973A2" w:rsidRDefault="001973A2" w:rsidP="00F62558">
                            <w:pPr>
                              <w:pStyle w:val="Nidungvnbn"/>
                              <w:ind w:firstLine="0"/>
                              <w:jc w:val="right"/>
                            </w:pPr>
                            <w:r>
                              <w:rPr>
                                <w:color w:val="000000"/>
                                <w:sz w:val="22"/>
                                <w:szCs w:val="22"/>
                              </w:rPr>
                              <w:t>315.3</w:t>
                            </w:r>
                          </w:p>
                        </w:tc>
                      </w:tr>
                      <w:tr w:rsidR="001973A2" w14:paraId="061A0706" w14:textId="77777777" w:rsidTr="00F62558">
                        <w:trPr>
                          <w:trHeight w:val="379"/>
                        </w:trPr>
                        <w:tc>
                          <w:tcPr>
                            <w:tcW w:w="985" w:type="dxa"/>
                            <w:vMerge/>
                          </w:tcPr>
                          <w:p w14:paraId="03AB8012" w14:textId="77777777" w:rsidR="001973A2" w:rsidRDefault="001973A2" w:rsidP="00F62558">
                            <w:pPr>
                              <w:pStyle w:val="Nidungvnbn"/>
                              <w:ind w:firstLine="0"/>
                              <w:jc w:val="left"/>
                              <w:rPr>
                                <w:b/>
                              </w:rPr>
                            </w:pPr>
                          </w:p>
                        </w:tc>
                        <w:tc>
                          <w:tcPr>
                            <w:tcW w:w="2772" w:type="dxa"/>
                            <w:vAlign w:val="bottom"/>
                          </w:tcPr>
                          <w:p w14:paraId="655CEC9B" w14:textId="2FD59701" w:rsidR="001973A2" w:rsidRDefault="001973A2" w:rsidP="00F62558">
                            <w:pPr>
                              <w:pStyle w:val="Nidungvnbn"/>
                              <w:ind w:firstLine="0"/>
                              <w:jc w:val="left"/>
                              <w:rPr>
                                <w:b/>
                              </w:rPr>
                            </w:pPr>
                            <w:r>
                              <w:rPr>
                                <w:color w:val="000000"/>
                                <w:sz w:val="22"/>
                                <w:szCs w:val="22"/>
                              </w:rPr>
                              <w:t>FacesUCR</w:t>
                            </w:r>
                          </w:p>
                        </w:tc>
                        <w:tc>
                          <w:tcPr>
                            <w:tcW w:w="912" w:type="dxa"/>
                            <w:vAlign w:val="bottom"/>
                          </w:tcPr>
                          <w:p w14:paraId="38EDEDBF" w14:textId="300ED9B4" w:rsidR="001973A2" w:rsidRDefault="001973A2" w:rsidP="00F62558">
                            <w:pPr>
                              <w:pStyle w:val="Nidungvnbn"/>
                              <w:ind w:firstLine="0"/>
                              <w:jc w:val="right"/>
                            </w:pPr>
                            <w:r>
                              <w:rPr>
                                <w:color w:val="000000"/>
                                <w:sz w:val="22"/>
                                <w:szCs w:val="22"/>
                              </w:rPr>
                              <w:t>0.9476</w:t>
                            </w:r>
                          </w:p>
                        </w:tc>
                        <w:tc>
                          <w:tcPr>
                            <w:tcW w:w="912" w:type="dxa"/>
                            <w:vAlign w:val="bottom"/>
                          </w:tcPr>
                          <w:p w14:paraId="1AC68065" w14:textId="44C2AE26" w:rsidR="001973A2" w:rsidRDefault="001973A2" w:rsidP="00F62558">
                            <w:pPr>
                              <w:pStyle w:val="Nidungvnbn"/>
                              <w:ind w:firstLine="0"/>
                              <w:jc w:val="right"/>
                            </w:pPr>
                            <w:r>
                              <w:rPr>
                                <w:color w:val="000000"/>
                                <w:sz w:val="22"/>
                                <w:szCs w:val="22"/>
                              </w:rPr>
                              <w:t>0.9556</w:t>
                            </w:r>
                          </w:p>
                        </w:tc>
                        <w:tc>
                          <w:tcPr>
                            <w:tcW w:w="912" w:type="dxa"/>
                            <w:vAlign w:val="bottom"/>
                          </w:tcPr>
                          <w:p w14:paraId="4C386B85" w14:textId="7B9FC6E3" w:rsidR="001973A2" w:rsidRDefault="001973A2" w:rsidP="00F62558">
                            <w:pPr>
                              <w:pStyle w:val="Nidungvnbn"/>
                              <w:ind w:firstLine="0"/>
                              <w:jc w:val="right"/>
                            </w:pPr>
                            <w:r>
                              <w:rPr>
                                <w:color w:val="000000"/>
                                <w:sz w:val="22"/>
                                <w:szCs w:val="22"/>
                              </w:rPr>
                              <w:t>0.93</w:t>
                            </w:r>
                          </w:p>
                        </w:tc>
                        <w:tc>
                          <w:tcPr>
                            <w:tcW w:w="1077" w:type="dxa"/>
                            <w:vAlign w:val="bottom"/>
                          </w:tcPr>
                          <w:p w14:paraId="2B81BC70" w14:textId="3B9DDF90" w:rsidR="001973A2" w:rsidRDefault="001973A2" w:rsidP="00F62558">
                            <w:pPr>
                              <w:pStyle w:val="Nidungvnbn"/>
                              <w:ind w:firstLine="0"/>
                              <w:jc w:val="right"/>
                            </w:pPr>
                            <w:r>
                              <w:rPr>
                                <w:color w:val="000000"/>
                                <w:sz w:val="22"/>
                                <w:szCs w:val="22"/>
                              </w:rPr>
                              <w:t>1931.1</w:t>
                            </w:r>
                          </w:p>
                        </w:tc>
                        <w:tc>
                          <w:tcPr>
                            <w:tcW w:w="994" w:type="dxa"/>
                            <w:vAlign w:val="bottom"/>
                          </w:tcPr>
                          <w:p w14:paraId="2B26D67A" w14:textId="2EFBC1E0" w:rsidR="001973A2" w:rsidRDefault="001973A2" w:rsidP="00F62558">
                            <w:pPr>
                              <w:pStyle w:val="Nidungvnbn"/>
                              <w:ind w:firstLine="0"/>
                              <w:jc w:val="right"/>
                            </w:pPr>
                            <w:r>
                              <w:rPr>
                                <w:color w:val="000000"/>
                                <w:sz w:val="22"/>
                                <w:szCs w:val="22"/>
                              </w:rPr>
                              <w:t>0.9502</w:t>
                            </w:r>
                          </w:p>
                        </w:tc>
                        <w:tc>
                          <w:tcPr>
                            <w:tcW w:w="994" w:type="dxa"/>
                            <w:vAlign w:val="bottom"/>
                          </w:tcPr>
                          <w:p w14:paraId="0BFECC3B" w14:textId="0B4982E6" w:rsidR="001973A2" w:rsidRDefault="001973A2" w:rsidP="00F62558">
                            <w:pPr>
                              <w:pStyle w:val="Nidungvnbn"/>
                              <w:ind w:firstLine="0"/>
                              <w:jc w:val="right"/>
                            </w:pPr>
                            <w:r>
                              <w:rPr>
                                <w:color w:val="000000"/>
                                <w:sz w:val="22"/>
                                <w:szCs w:val="22"/>
                              </w:rPr>
                              <w:t>0.9517</w:t>
                            </w:r>
                          </w:p>
                        </w:tc>
                        <w:tc>
                          <w:tcPr>
                            <w:tcW w:w="994" w:type="dxa"/>
                            <w:vAlign w:val="bottom"/>
                          </w:tcPr>
                          <w:p w14:paraId="48EDB8F8" w14:textId="1E2F60D6" w:rsidR="001973A2" w:rsidRDefault="001973A2" w:rsidP="00F62558">
                            <w:pPr>
                              <w:pStyle w:val="Nidungvnbn"/>
                              <w:ind w:firstLine="0"/>
                              <w:jc w:val="right"/>
                            </w:pPr>
                            <w:r>
                              <w:rPr>
                                <w:color w:val="000000"/>
                                <w:sz w:val="22"/>
                                <w:szCs w:val="22"/>
                              </w:rPr>
                              <w:t>0.9295</w:t>
                            </w:r>
                          </w:p>
                        </w:tc>
                        <w:tc>
                          <w:tcPr>
                            <w:tcW w:w="1053" w:type="dxa"/>
                            <w:vAlign w:val="bottom"/>
                          </w:tcPr>
                          <w:p w14:paraId="62DDCB26" w14:textId="1AA2BCD3" w:rsidR="001973A2" w:rsidRDefault="001973A2" w:rsidP="00F62558">
                            <w:pPr>
                              <w:pStyle w:val="Nidungvnbn"/>
                              <w:ind w:firstLine="0"/>
                              <w:jc w:val="right"/>
                            </w:pPr>
                            <w:r>
                              <w:rPr>
                                <w:color w:val="000000"/>
                                <w:sz w:val="22"/>
                                <w:szCs w:val="22"/>
                              </w:rPr>
                              <w:t>760.2</w:t>
                            </w:r>
                          </w:p>
                        </w:tc>
                      </w:tr>
                      <w:tr w:rsidR="001973A2" w14:paraId="2DE09835" w14:textId="77777777" w:rsidTr="00F62558">
                        <w:trPr>
                          <w:trHeight w:val="379"/>
                        </w:trPr>
                        <w:tc>
                          <w:tcPr>
                            <w:tcW w:w="985" w:type="dxa"/>
                            <w:vMerge/>
                          </w:tcPr>
                          <w:p w14:paraId="2F8C11ED" w14:textId="77777777" w:rsidR="001973A2" w:rsidRDefault="001973A2" w:rsidP="00F62558">
                            <w:pPr>
                              <w:pStyle w:val="Nidungvnbn"/>
                              <w:ind w:firstLine="0"/>
                              <w:jc w:val="left"/>
                              <w:rPr>
                                <w:b/>
                              </w:rPr>
                            </w:pPr>
                          </w:p>
                        </w:tc>
                        <w:tc>
                          <w:tcPr>
                            <w:tcW w:w="2772" w:type="dxa"/>
                            <w:vAlign w:val="bottom"/>
                          </w:tcPr>
                          <w:p w14:paraId="2B987309" w14:textId="32965CC6" w:rsidR="001973A2" w:rsidRDefault="001973A2" w:rsidP="00F62558">
                            <w:pPr>
                              <w:pStyle w:val="Nidungvnbn"/>
                              <w:ind w:firstLine="0"/>
                              <w:jc w:val="left"/>
                              <w:rPr>
                                <w:b/>
                              </w:rPr>
                            </w:pPr>
                            <w:r>
                              <w:rPr>
                                <w:color w:val="000000"/>
                                <w:sz w:val="22"/>
                                <w:szCs w:val="22"/>
                              </w:rPr>
                              <w:t>FiftyWords</w:t>
                            </w:r>
                          </w:p>
                        </w:tc>
                        <w:tc>
                          <w:tcPr>
                            <w:tcW w:w="912" w:type="dxa"/>
                            <w:vAlign w:val="bottom"/>
                          </w:tcPr>
                          <w:p w14:paraId="1281F41E" w14:textId="4D71DA04" w:rsidR="001973A2" w:rsidRDefault="001973A2" w:rsidP="00F62558">
                            <w:pPr>
                              <w:pStyle w:val="Nidungvnbn"/>
                              <w:ind w:firstLine="0"/>
                              <w:jc w:val="right"/>
                            </w:pPr>
                            <w:r>
                              <w:rPr>
                                <w:color w:val="000000"/>
                                <w:sz w:val="22"/>
                                <w:szCs w:val="22"/>
                              </w:rPr>
                              <w:t>0.6489</w:t>
                            </w:r>
                          </w:p>
                        </w:tc>
                        <w:tc>
                          <w:tcPr>
                            <w:tcW w:w="912" w:type="dxa"/>
                            <w:vAlign w:val="bottom"/>
                          </w:tcPr>
                          <w:p w14:paraId="1E7EE031" w14:textId="23C5AD3D" w:rsidR="001973A2" w:rsidRDefault="001973A2" w:rsidP="00F62558">
                            <w:pPr>
                              <w:pStyle w:val="Nidungvnbn"/>
                              <w:ind w:firstLine="0"/>
                              <w:jc w:val="right"/>
                            </w:pPr>
                            <w:r>
                              <w:rPr>
                                <w:color w:val="000000"/>
                                <w:sz w:val="22"/>
                                <w:szCs w:val="22"/>
                              </w:rPr>
                              <w:t>0.756</w:t>
                            </w:r>
                          </w:p>
                        </w:tc>
                        <w:tc>
                          <w:tcPr>
                            <w:tcW w:w="912" w:type="dxa"/>
                            <w:vAlign w:val="bottom"/>
                          </w:tcPr>
                          <w:p w14:paraId="046B819C" w14:textId="7193B235" w:rsidR="001973A2" w:rsidRDefault="001973A2" w:rsidP="00F62558">
                            <w:pPr>
                              <w:pStyle w:val="Nidungvnbn"/>
                              <w:ind w:firstLine="0"/>
                              <w:jc w:val="right"/>
                            </w:pPr>
                            <w:r>
                              <w:rPr>
                                <w:color w:val="000000"/>
                                <w:sz w:val="22"/>
                                <w:szCs w:val="22"/>
                              </w:rPr>
                              <w:t>0.6369</w:t>
                            </w:r>
                          </w:p>
                        </w:tc>
                        <w:tc>
                          <w:tcPr>
                            <w:tcW w:w="1077" w:type="dxa"/>
                            <w:vAlign w:val="bottom"/>
                          </w:tcPr>
                          <w:p w14:paraId="2B57EDED" w14:textId="4A288C2C" w:rsidR="001973A2" w:rsidRDefault="001973A2" w:rsidP="00F62558">
                            <w:pPr>
                              <w:pStyle w:val="Nidungvnbn"/>
                              <w:ind w:firstLine="0"/>
                              <w:jc w:val="right"/>
                            </w:pPr>
                            <w:r>
                              <w:rPr>
                                <w:color w:val="000000"/>
                                <w:sz w:val="22"/>
                                <w:szCs w:val="22"/>
                              </w:rPr>
                              <w:t>1947</w:t>
                            </w:r>
                          </w:p>
                        </w:tc>
                        <w:tc>
                          <w:tcPr>
                            <w:tcW w:w="994" w:type="dxa"/>
                            <w:vAlign w:val="bottom"/>
                          </w:tcPr>
                          <w:p w14:paraId="674F7609" w14:textId="70329E46" w:rsidR="001973A2" w:rsidRDefault="001973A2" w:rsidP="00F62558">
                            <w:pPr>
                              <w:pStyle w:val="Nidungvnbn"/>
                              <w:ind w:firstLine="0"/>
                              <w:jc w:val="right"/>
                            </w:pPr>
                            <w:r>
                              <w:rPr>
                                <w:color w:val="000000"/>
                                <w:sz w:val="22"/>
                                <w:szCs w:val="22"/>
                              </w:rPr>
                              <w:t>0.5842</w:t>
                            </w:r>
                          </w:p>
                        </w:tc>
                        <w:tc>
                          <w:tcPr>
                            <w:tcW w:w="994" w:type="dxa"/>
                            <w:vAlign w:val="bottom"/>
                          </w:tcPr>
                          <w:p w14:paraId="6E702869" w14:textId="60EEE966" w:rsidR="001973A2" w:rsidRDefault="001973A2" w:rsidP="00F62558">
                            <w:pPr>
                              <w:pStyle w:val="Nidungvnbn"/>
                              <w:ind w:firstLine="0"/>
                              <w:jc w:val="right"/>
                            </w:pPr>
                            <w:r>
                              <w:rPr>
                                <w:color w:val="000000"/>
                                <w:sz w:val="22"/>
                                <w:szCs w:val="22"/>
                              </w:rPr>
                              <w:t>0.7231</w:t>
                            </w:r>
                          </w:p>
                        </w:tc>
                        <w:tc>
                          <w:tcPr>
                            <w:tcW w:w="994" w:type="dxa"/>
                            <w:vAlign w:val="bottom"/>
                          </w:tcPr>
                          <w:p w14:paraId="5FCB289F" w14:textId="487CE591" w:rsidR="001973A2" w:rsidRDefault="001973A2" w:rsidP="00F62558">
                            <w:pPr>
                              <w:pStyle w:val="Nidungvnbn"/>
                              <w:ind w:firstLine="0"/>
                              <w:jc w:val="right"/>
                            </w:pPr>
                            <w:r>
                              <w:rPr>
                                <w:color w:val="000000"/>
                                <w:sz w:val="22"/>
                                <w:szCs w:val="22"/>
                              </w:rPr>
                              <w:t>0.5731</w:t>
                            </w:r>
                          </w:p>
                        </w:tc>
                        <w:tc>
                          <w:tcPr>
                            <w:tcW w:w="1053" w:type="dxa"/>
                            <w:vAlign w:val="bottom"/>
                          </w:tcPr>
                          <w:p w14:paraId="0FE24BEF" w14:textId="7A7FBAA6" w:rsidR="001973A2" w:rsidRDefault="001973A2" w:rsidP="00F62558">
                            <w:pPr>
                              <w:pStyle w:val="Nidungvnbn"/>
                              <w:ind w:firstLine="0"/>
                              <w:jc w:val="right"/>
                            </w:pPr>
                            <w:r>
                              <w:rPr>
                                <w:color w:val="000000"/>
                                <w:sz w:val="22"/>
                                <w:szCs w:val="22"/>
                              </w:rPr>
                              <w:t>421.6</w:t>
                            </w:r>
                          </w:p>
                        </w:tc>
                      </w:tr>
                      <w:tr w:rsidR="001973A2" w14:paraId="600D7041" w14:textId="77777777" w:rsidTr="00F62558">
                        <w:trPr>
                          <w:trHeight w:val="379"/>
                        </w:trPr>
                        <w:tc>
                          <w:tcPr>
                            <w:tcW w:w="985" w:type="dxa"/>
                            <w:vMerge/>
                          </w:tcPr>
                          <w:p w14:paraId="1C3BF41C" w14:textId="77777777" w:rsidR="001973A2" w:rsidRDefault="001973A2" w:rsidP="00F62558">
                            <w:pPr>
                              <w:pStyle w:val="Nidungvnbn"/>
                              <w:ind w:firstLine="0"/>
                              <w:jc w:val="left"/>
                              <w:rPr>
                                <w:b/>
                              </w:rPr>
                            </w:pPr>
                          </w:p>
                        </w:tc>
                        <w:tc>
                          <w:tcPr>
                            <w:tcW w:w="2772" w:type="dxa"/>
                            <w:vAlign w:val="bottom"/>
                          </w:tcPr>
                          <w:p w14:paraId="43109B42" w14:textId="109643A3" w:rsidR="001973A2" w:rsidRDefault="001973A2" w:rsidP="00F62558">
                            <w:pPr>
                              <w:pStyle w:val="Nidungvnbn"/>
                              <w:ind w:firstLine="0"/>
                              <w:jc w:val="left"/>
                              <w:rPr>
                                <w:b/>
                              </w:rPr>
                            </w:pPr>
                            <w:r>
                              <w:rPr>
                                <w:color w:val="000000"/>
                                <w:sz w:val="22"/>
                                <w:szCs w:val="22"/>
                              </w:rPr>
                              <w:t>Fish</w:t>
                            </w:r>
                          </w:p>
                        </w:tc>
                        <w:tc>
                          <w:tcPr>
                            <w:tcW w:w="912" w:type="dxa"/>
                            <w:vAlign w:val="bottom"/>
                          </w:tcPr>
                          <w:p w14:paraId="6F20F895" w14:textId="6FAD7AE9" w:rsidR="001973A2" w:rsidRDefault="001973A2" w:rsidP="00F62558">
                            <w:pPr>
                              <w:pStyle w:val="Nidungvnbn"/>
                              <w:ind w:firstLine="0"/>
                              <w:jc w:val="right"/>
                            </w:pPr>
                            <w:r>
                              <w:rPr>
                                <w:color w:val="000000"/>
                                <w:sz w:val="22"/>
                                <w:szCs w:val="22"/>
                              </w:rPr>
                              <w:t>0.9764</w:t>
                            </w:r>
                          </w:p>
                        </w:tc>
                        <w:tc>
                          <w:tcPr>
                            <w:tcW w:w="912" w:type="dxa"/>
                            <w:vAlign w:val="bottom"/>
                          </w:tcPr>
                          <w:p w14:paraId="5EED6284" w14:textId="6D512D69" w:rsidR="001973A2" w:rsidRDefault="001973A2" w:rsidP="00F62558">
                            <w:pPr>
                              <w:pStyle w:val="Nidungvnbn"/>
                              <w:ind w:firstLine="0"/>
                              <w:jc w:val="right"/>
                            </w:pPr>
                            <w:r>
                              <w:rPr>
                                <w:color w:val="000000"/>
                                <w:sz w:val="22"/>
                                <w:szCs w:val="22"/>
                              </w:rPr>
                              <w:t>0.9771</w:t>
                            </w:r>
                          </w:p>
                        </w:tc>
                        <w:tc>
                          <w:tcPr>
                            <w:tcW w:w="912" w:type="dxa"/>
                            <w:vAlign w:val="bottom"/>
                          </w:tcPr>
                          <w:p w14:paraId="53E93B7E" w14:textId="5E47FD38" w:rsidR="001973A2" w:rsidRDefault="001973A2" w:rsidP="00F62558">
                            <w:pPr>
                              <w:pStyle w:val="Nidungvnbn"/>
                              <w:ind w:firstLine="0"/>
                              <w:jc w:val="right"/>
                            </w:pPr>
                            <w:r>
                              <w:rPr>
                                <w:color w:val="000000"/>
                                <w:sz w:val="22"/>
                                <w:szCs w:val="22"/>
                              </w:rPr>
                              <w:t>0.9783</w:t>
                            </w:r>
                          </w:p>
                        </w:tc>
                        <w:tc>
                          <w:tcPr>
                            <w:tcW w:w="1077" w:type="dxa"/>
                            <w:vAlign w:val="bottom"/>
                          </w:tcPr>
                          <w:p w14:paraId="359C2CF0" w14:textId="0ACA32BA" w:rsidR="001973A2" w:rsidRDefault="001973A2" w:rsidP="00F62558">
                            <w:pPr>
                              <w:pStyle w:val="Nidungvnbn"/>
                              <w:ind w:firstLine="0"/>
                              <w:jc w:val="right"/>
                            </w:pPr>
                            <w:r>
                              <w:rPr>
                                <w:color w:val="000000"/>
                                <w:sz w:val="22"/>
                                <w:szCs w:val="22"/>
                              </w:rPr>
                              <w:t>531.7</w:t>
                            </w:r>
                          </w:p>
                        </w:tc>
                        <w:tc>
                          <w:tcPr>
                            <w:tcW w:w="994" w:type="dxa"/>
                            <w:vAlign w:val="bottom"/>
                          </w:tcPr>
                          <w:p w14:paraId="4374B6B3" w14:textId="11285D61" w:rsidR="001973A2" w:rsidRDefault="001973A2" w:rsidP="00F62558">
                            <w:pPr>
                              <w:pStyle w:val="Nidungvnbn"/>
                              <w:ind w:firstLine="0"/>
                              <w:jc w:val="right"/>
                            </w:pPr>
                            <w:r>
                              <w:rPr>
                                <w:color w:val="000000"/>
                                <w:sz w:val="22"/>
                                <w:szCs w:val="22"/>
                              </w:rPr>
                              <w:t>0.9821</w:t>
                            </w:r>
                          </w:p>
                        </w:tc>
                        <w:tc>
                          <w:tcPr>
                            <w:tcW w:w="994" w:type="dxa"/>
                            <w:vAlign w:val="bottom"/>
                          </w:tcPr>
                          <w:p w14:paraId="6F91BDC0" w14:textId="54931B71" w:rsidR="001973A2" w:rsidRDefault="001973A2" w:rsidP="00F62558">
                            <w:pPr>
                              <w:pStyle w:val="Nidungvnbn"/>
                              <w:ind w:firstLine="0"/>
                              <w:jc w:val="right"/>
                            </w:pPr>
                            <w:r>
                              <w:rPr>
                                <w:color w:val="000000"/>
                                <w:sz w:val="22"/>
                                <w:szCs w:val="22"/>
                              </w:rPr>
                              <w:t>0.9829</w:t>
                            </w:r>
                          </w:p>
                        </w:tc>
                        <w:tc>
                          <w:tcPr>
                            <w:tcW w:w="994" w:type="dxa"/>
                            <w:vAlign w:val="bottom"/>
                          </w:tcPr>
                          <w:p w14:paraId="45296EF4" w14:textId="2A90A9A6" w:rsidR="001973A2" w:rsidRDefault="001973A2" w:rsidP="00F62558">
                            <w:pPr>
                              <w:pStyle w:val="Nidungvnbn"/>
                              <w:ind w:firstLine="0"/>
                              <w:jc w:val="right"/>
                            </w:pPr>
                            <w:r>
                              <w:rPr>
                                <w:color w:val="000000"/>
                                <w:sz w:val="22"/>
                                <w:szCs w:val="22"/>
                              </w:rPr>
                              <w:t>0.9834</w:t>
                            </w:r>
                          </w:p>
                        </w:tc>
                        <w:tc>
                          <w:tcPr>
                            <w:tcW w:w="1053" w:type="dxa"/>
                            <w:vAlign w:val="bottom"/>
                          </w:tcPr>
                          <w:p w14:paraId="61925863" w14:textId="0AC918DA" w:rsidR="001973A2" w:rsidRDefault="001973A2" w:rsidP="00F62558">
                            <w:pPr>
                              <w:pStyle w:val="Nidungvnbn"/>
                              <w:ind w:firstLine="0"/>
                              <w:jc w:val="right"/>
                            </w:pPr>
                            <w:r>
                              <w:rPr>
                                <w:color w:val="000000"/>
                                <w:sz w:val="22"/>
                                <w:szCs w:val="22"/>
                              </w:rPr>
                              <w:t>372</w:t>
                            </w:r>
                          </w:p>
                        </w:tc>
                      </w:tr>
                      <w:tr w:rsidR="001973A2" w14:paraId="14574231" w14:textId="77777777" w:rsidTr="00F62558">
                        <w:trPr>
                          <w:trHeight w:val="379"/>
                        </w:trPr>
                        <w:tc>
                          <w:tcPr>
                            <w:tcW w:w="985" w:type="dxa"/>
                            <w:vMerge/>
                          </w:tcPr>
                          <w:p w14:paraId="7E98601A" w14:textId="77777777" w:rsidR="001973A2" w:rsidRDefault="001973A2" w:rsidP="00F62558">
                            <w:pPr>
                              <w:pStyle w:val="Nidungvnbn"/>
                              <w:ind w:firstLine="0"/>
                              <w:jc w:val="left"/>
                              <w:rPr>
                                <w:b/>
                              </w:rPr>
                            </w:pPr>
                          </w:p>
                        </w:tc>
                        <w:tc>
                          <w:tcPr>
                            <w:tcW w:w="2772" w:type="dxa"/>
                            <w:vAlign w:val="bottom"/>
                          </w:tcPr>
                          <w:p w14:paraId="36ABB444" w14:textId="0A08B3D5" w:rsidR="001973A2" w:rsidRDefault="001973A2" w:rsidP="00F62558">
                            <w:pPr>
                              <w:pStyle w:val="Nidungvnbn"/>
                              <w:ind w:firstLine="0"/>
                              <w:jc w:val="left"/>
                              <w:rPr>
                                <w:b/>
                              </w:rPr>
                            </w:pPr>
                            <w:r>
                              <w:rPr>
                                <w:color w:val="000000"/>
                                <w:sz w:val="22"/>
                                <w:szCs w:val="22"/>
                              </w:rPr>
                              <w:t>FordA</w:t>
                            </w:r>
                          </w:p>
                        </w:tc>
                        <w:tc>
                          <w:tcPr>
                            <w:tcW w:w="912" w:type="dxa"/>
                            <w:vAlign w:val="bottom"/>
                          </w:tcPr>
                          <w:p w14:paraId="742F610D" w14:textId="0AE7B6F1" w:rsidR="001973A2" w:rsidRDefault="001973A2" w:rsidP="00F62558">
                            <w:pPr>
                              <w:pStyle w:val="Nidungvnbn"/>
                              <w:ind w:firstLine="0"/>
                              <w:jc w:val="right"/>
                            </w:pPr>
                            <w:r>
                              <w:rPr>
                                <w:color w:val="000000"/>
                                <w:sz w:val="22"/>
                                <w:szCs w:val="22"/>
                              </w:rPr>
                              <w:t>0.9309</w:t>
                            </w:r>
                          </w:p>
                        </w:tc>
                        <w:tc>
                          <w:tcPr>
                            <w:tcW w:w="912" w:type="dxa"/>
                            <w:vAlign w:val="bottom"/>
                          </w:tcPr>
                          <w:p w14:paraId="58AB3372" w14:textId="7661F6BE" w:rsidR="001973A2" w:rsidRDefault="001973A2" w:rsidP="00F62558">
                            <w:pPr>
                              <w:pStyle w:val="Nidungvnbn"/>
                              <w:ind w:firstLine="0"/>
                              <w:jc w:val="right"/>
                            </w:pPr>
                            <w:r>
                              <w:rPr>
                                <w:color w:val="000000"/>
                                <w:sz w:val="22"/>
                                <w:szCs w:val="22"/>
                              </w:rPr>
                              <w:t>0.9311</w:t>
                            </w:r>
                          </w:p>
                        </w:tc>
                        <w:tc>
                          <w:tcPr>
                            <w:tcW w:w="912" w:type="dxa"/>
                            <w:vAlign w:val="bottom"/>
                          </w:tcPr>
                          <w:p w14:paraId="3AE182D7" w14:textId="2743C3E5" w:rsidR="001973A2" w:rsidRDefault="001973A2" w:rsidP="00F62558">
                            <w:pPr>
                              <w:pStyle w:val="Nidungvnbn"/>
                              <w:ind w:firstLine="0"/>
                              <w:jc w:val="right"/>
                            </w:pPr>
                            <w:r>
                              <w:rPr>
                                <w:color w:val="000000"/>
                                <w:sz w:val="22"/>
                                <w:szCs w:val="22"/>
                              </w:rPr>
                              <w:t>0.9313</w:t>
                            </w:r>
                          </w:p>
                        </w:tc>
                        <w:tc>
                          <w:tcPr>
                            <w:tcW w:w="1077" w:type="dxa"/>
                            <w:vAlign w:val="bottom"/>
                          </w:tcPr>
                          <w:p w14:paraId="7865578E" w14:textId="6DBEFF2E" w:rsidR="001973A2" w:rsidRDefault="001973A2" w:rsidP="00F62558">
                            <w:pPr>
                              <w:pStyle w:val="Nidungvnbn"/>
                              <w:ind w:firstLine="0"/>
                              <w:jc w:val="right"/>
                            </w:pPr>
                            <w:r>
                              <w:rPr>
                                <w:color w:val="000000"/>
                                <w:sz w:val="22"/>
                                <w:szCs w:val="22"/>
                              </w:rPr>
                              <w:t>8473.7</w:t>
                            </w:r>
                          </w:p>
                        </w:tc>
                        <w:tc>
                          <w:tcPr>
                            <w:tcW w:w="994" w:type="dxa"/>
                            <w:vAlign w:val="bottom"/>
                          </w:tcPr>
                          <w:p w14:paraId="62DCE08A" w14:textId="5FCB2AFA" w:rsidR="001973A2" w:rsidRDefault="001973A2" w:rsidP="00F62558">
                            <w:pPr>
                              <w:pStyle w:val="Nidungvnbn"/>
                              <w:ind w:firstLine="0"/>
                              <w:jc w:val="right"/>
                            </w:pPr>
                            <w:r>
                              <w:rPr>
                                <w:color w:val="000000"/>
                                <w:sz w:val="22"/>
                                <w:szCs w:val="22"/>
                              </w:rPr>
                              <w:t>0.9408</w:t>
                            </w:r>
                          </w:p>
                        </w:tc>
                        <w:tc>
                          <w:tcPr>
                            <w:tcW w:w="994" w:type="dxa"/>
                            <w:vAlign w:val="bottom"/>
                          </w:tcPr>
                          <w:p w14:paraId="4E9EF502" w14:textId="103C931D" w:rsidR="001973A2" w:rsidRDefault="001973A2" w:rsidP="00F62558">
                            <w:pPr>
                              <w:pStyle w:val="Nidungvnbn"/>
                              <w:ind w:firstLine="0"/>
                              <w:jc w:val="right"/>
                            </w:pPr>
                            <w:r>
                              <w:rPr>
                                <w:color w:val="000000"/>
                                <w:sz w:val="22"/>
                                <w:szCs w:val="22"/>
                              </w:rPr>
                              <w:t>0.9409</w:t>
                            </w:r>
                          </w:p>
                        </w:tc>
                        <w:tc>
                          <w:tcPr>
                            <w:tcW w:w="994" w:type="dxa"/>
                            <w:vAlign w:val="bottom"/>
                          </w:tcPr>
                          <w:p w14:paraId="432A36A0" w14:textId="7EE46E49" w:rsidR="001973A2" w:rsidRDefault="001973A2" w:rsidP="00F62558">
                            <w:pPr>
                              <w:pStyle w:val="Nidungvnbn"/>
                              <w:ind w:firstLine="0"/>
                              <w:jc w:val="right"/>
                            </w:pPr>
                            <w:r>
                              <w:rPr>
                                <w:color w:val="000000"/>
                                <w:sz w:val="22"/>
                                <w:szCs w:val="22"/>
                              </w:rPr>
                              <w:t>0.9411</w:t>
                            </w:r>
                          </w:p>
                        </w:tc>
                        <w:tc>
                          <w:tcPr>
                            <w:tcW w:w="1053" w:type="dxa"/>
                            <w:vAlign w:val="bottom"/>
                          </w:tcPr>
                          <w:p w14:paraId="457E7D5A" w14:textId="1C67F3E9" w:rsidR="001973A2" w:rsidRDefault="001973A2" w:rsidP="00F62558">
                            <w:pPr>
                              <w:pStyle w:val="Nidungvnbn"/>
                              <w:ind w:firstLine="0"/>
                              <w:jc w:val="right"/>
                            </w:pPr>
                            <w:r>
                              <w:rPr>
                                <w:color w:val="000000"/>
                                <w:sz w:val="22"/>
                                <w:szCs w:val="22"/>
                              </w:rPr>
                              <w:t>3389</w:t>
                            </w:r>
                          </w:p>
                        </w:tc>
                      </w:tr>
                      <w:tr w:rsidR="001973A2" w14:paraId="1D820299" w14:textId="77777777" w:rsidTr="00F62558">
                        <w:trPr>
                          <w:trHeight w:val="379"/>
                        </w:trPr>
                        <w:tc>
                          <w:tcPr>
                            <w:tcW w:w="985" w:type="dxa"/>
                            <w:vMerge/>
                          </w:tcPr>
                          <w:p w14:paraId="72930C3E" w14:textId="77777777" w:rsidR="001973A2" w:rsidRDefault="001973A2" w:rsidP="00F62558">
                            <w:pPr>
                              <w:pStyle w:val="Nidungvnbn"/>
                              <w:ind w:firstLine="0"/>
                              <w:jc w:val="left"/>
                              <w:rPr>
                                <w:b/>
                              </w:rPr>
                            </w:pPr>
                          </w:p>
                        </w:tc>
                        <w:tc>
                          <w:tcPr>
                            <w:tcW w:w="2772" w:type="dxa"/>
                            <w:vAlign w:val="bottom"/>
                          </w:tcPr>
                          <w:p w14:paraId="0E499A71" w14:textId="5350837E" w:rsidR="001973A2" w:rsidRDefault="001973A2" w:rsidP="00F62558">
                            <w:pPr>
                              <w:pStyle w:val="Nidungvnbn"/>
                              <w:ind w:firstLine="0"/>
                              <w:jc w:val="left"/>
                              <w:rPr>
                                <w:b/>
                              </w:rPr>
                            </w:pPr>
                            <w:r>
                              <w:rPr>
                                <w:color w:val="000000"/>
                                <w:sz w:val="22"/>
                                <w:szCs w:val="22"/>
                              </w:rPr>
                              <w:t>FordB</w:t>
                            </w:r>
                          </w:p>
                        </w:tc>
                        <w:tc>
                          <w:tcPr>
                            <w:tcW w:w="912" w:type="dxa"/>
                            <w:vAlign w:val="bottom"/>
                          </w:tcPr>
                          <w:p w14:paraId="38B69487" w14:textId="52D1554F" w:rsidR="001973A2" w:rsidRDefault="001973A2" w:rsidP="00F62558">
                            <w:pPr>
                              <w:pStyle w:val="Nidungvnbn"/>
                              <w:ind w:firstLine="0"/>
                              <w:jc w:val="right"/>
                            </w:pPr>
                            <w:r>
                              <w:rPr>
                                <w:color w:val="000000"/>
                                <w:sz w:val="22"/>
                                <w:szCs w:val="22"/>
                              </w:rPr>
                              <w:t>0.8173</w:t>
                            </w:r>
                          </w:p>
                        </w:tc>
                        <w:tc>
                          <w:tcPr>
                            <w:tcW w:w="912" w:type="dxa"/>
                            <w:vAlign w:val="bottom"/>
                          </w:tcPr>
                          <w:p w14:paraId="4F6CD0B7" w14:textId="43C29E0D" w:rsidR="001973A2" w:rsidRDefault="001973A2" w:rsidP="00F62558">
                            <w:pPr>
                              <w:pStyle w:val="Nidungvnbn"/>
                              <w:ind w:firstLine="0"/>
                              <w:jc w:val="right"/>
                            </w:pPr>
                            <w:r>
                              <w:rPr>
                                <w:color w:val="000000"/>
                                <w:sz w:val="22"/>
                                <w:szCs w:val="22"/>
                              </w:rPr>
                              <w:t>0.8173</w:t>
                            </w:r>
                          </w:p>
                        </w:tc>
                        <w:tc>
                          <w:tcPr>
                            <w:tcW w:w="912" w:type="dxa"/>
                            <w:vAlign w:val="bottom"/>
                          </w:tcPr>
                          <w:p w14:paraId="1C8FD5DF" w14:textId="1C363736" w:rsidR="001973A2" w:rsidRDefault="001973A2" w:rsidP="00F62558">
                            <w:pPr>
                              <w:pStyle w:val="Nidungvnbn"/>
                              <w:ind w:firstLine="0"/>
                              <w:jc w:val="right"/>
                            </w:pPr>
                            <w:r>
                              <w:rPr>
                                <w:color w:val="000000"/>
                                <w:sz w:val="22"/>
                                <w:szCs w:val="22"/>
                              </w:rPr>
                              <w:t>0.8172</w:t>
                            </w:r>
                          </w:p>
                        </w:tc>
                        <w:tc>
                          <w:tcPr>
                            <w:tcW w:w="1077" w:type="dxa"/>
                            <w:vAlign w:val="bottom"/>
                          </w:tcPr>
                          <w:p w14:paraId="550C9A3C" w14:textId="66F0C7F7" w:rsidR="001973A2" w:rsidRDefault="001973A2" w:rsidP="00F62558">
                            <w:pPr>
                              <w:pStyle w:val="Nidungvnbn"/>
                              <w:ind w:firstLine="0"/>
                              <w:jc w:val="right"/>
                            </w:pPr>
                            <w:r>
                              <w:rPr>
                                <w:color w:val="000000"/>
                                <w:sz w:val="22"/>
                                <w:szCs w:val="22"/>
                              </w:rPr>
                              <w:t>8686.3</w:t>
                            </w:r>
                          </w:p>
                        </w:tc>
                        <w:tc>
                          <w:tcPr>
                            <w:tcW w:w="994" w:type="dxa"/>
                            <w:vAlign w:val="bottom"/>
                          </w:tcPr>
                          <w:p w14:paraId="5F85E1E9" w14:textId="5B050231" w:rsidR="001973A2" w:rsidRDefault="001973A2" w:rsidP="00F62558">
                            <w:pPr>
                              <w:pStyle w:val="Nidungvnbn"/>
                              <w:ind w:firstLine="0"/>
                              <w:jc w:val="right"/>
                            </w:pPr>
                            <w:r>
                              <w:rPr>
                                <w:color w:val="000000"/>
                                <w:sz w:val="22"/>
                                <w:szCs w:val="22"/>
                              </w:rPr>
                              <w:t>0.8126</w:t>
                            </w:r>
                          </w:p>
                        </w:tc>
                        <w:tc>
                          <w:tcPr>
                            <w:tcW w:w="994" w:type="dxa"/>
                            <w:vAlign w:val="bottom"/>
                          </w:tcPr>
                          <w:p w14:paraId="2E3899FD" w14:textId="6A31F5C1" w:rsidR="001973A2" w:rsidRDefault="001973A2" w:rsidP="00F62558">
                            <w:pPr>
                              <w:pStyle w:val="Nidungvnbn"/>
                              <w:ind w:firstLine="0"/>
                              <w:jc w:val="right"/>
                            </w:pPr>
                            <w:r>
                              <w:rPr>
                                <w:color w:val="000000"/>
                                <w:sz w:val="22"/>
                                <w:szCs w:val="22"/>
                              </w:rPr>
                              <w:t>0.8123</w:t>
                            </w:r>
                          </w:p>
                        </w:tc>
                        <w:tc>
                          <w:tcPr>
                            <w:tcW w:w="994" w:type="dxa"/>
                            <w:vAlign w:val="bottom"/>
                          </w:tcPr>
                          <w:p w14:paraId="4C78396E" w14:textId="19ADD2CB" w:rsidR="001973A2" w:rsidRDefault="001973A2" w:rsidP="00F62558">
                            <w:pPr>
                              <w:pStyle w:val="Nidungvnbn"/>
                              <w:ind w:firstLine="0"/>
                              <w:jc w:val="right"/>
                            </w:pPr>
                            <w:r>
                              <w:rPr>
                                <w:color w:val="000000"/>
                                <w:sz w:val="22"/>
                                <w:szCs w:val="22"/>
                              </w:rPr>
                              <w:t>0.8122</w:t>
                            </w:r>
                          </w:p>
                        </w:tc>
                        <w:tc>
                          <w:tcPr>
                            <w:tcW w:w="1053" w:type="dxa"/>
                            <w:vAlign w:val="bottom"/>
                          </w:tcPr>
                          <w:p w14:paraId="3B40057B" w14:textId="3C7C7BE1" w:rsidR="001973A2" w:rsidRDefault="001973A2" w:rsidP="00F62558">
                            <w:pPr>
                              <w:pStyle w:val="Nidungvnbn"/>
                              <w:ind w:firstLine="0"/>
                              <w:jc w:val="right"/>
                            </w:pPr>
                            <w:r>
                              <w:rPr>
                                <w:color w:val="000000"/>
                                <w:sz w:val="22"/>
                                <w:szCs w:val="22"/>
                              </w:rPr>
                              <w:t>3300.9</w:t>
                            </w:r>
                          </w:p>
                        </w:tc>
                      </w:tr>
                      <w:tr w:rsidR="001973A2" w14:paraId="16544C28" w14:textId="77777777" w:rsidTr="00F62558">
                        <w:trPr>
                          <w:trHeight w:val="379"/>
                        </w:trPr>
                        <w:tc>
                          <w:tcPr>
                            <w:tcW w:w="985" w:type="dxa"/>
                            <w:vMerge/>
                          </w:tcPr>
                          <w:p w14:paraId="1FAA5B36" w14:textId="77777777" w:rsidR="001973A2" w:rsidRDefault="001973A2" w:rsidP="00F62558">
                            <w:pPr>
                              <w:pStyle w:val="Nidungvnbn"/>
                              <w:ind w:firstLine="0"/>
                              <w:jc w:val="left"/>
                              <w:rPr>
                                <w:b/>
                              </w:rPr>
                            </w:pPr>
                          </w:p>
                        </w:tc>
                        <w:tc>
                          <w:tcPr>
                            <w:tcW w:w="2772" w:type="dxa"/>
                            <w:vAlign w:val="bottom"/>
                          </w:tcPr>
                          <w:p w14:paraId="6579DFDC" w14:textId="3E343528" w:rsidR="001973A2" w:rsidRDefault="001973A2" w:rsidP="00F62558">
                            <w:pPr>
                              <w:pStyle w:val="Nidungvnbn"/>
                              <w:ind w:firstLine="0"/>
                              <w:jc w:val="left"/>
                              <w:rPr>
                                <w:b/>
                              </w:rPr>
                            </w:pPr>
                            <w:r>
                              <w:rPr>
                                <w:color w:val="000000"/>
                                <w:sz w:val="22"/>
                                <w:szCs w:val="22"/>
                              </w:rPr>
                              <w:t>FreezerRegularTrain</w:t>
                            </w:r>
                          </w:p>
                        </w:tc>
                        <w:tc>
                          <w:tcPr>
                            <w:tcW w:w="912" w:type="dxa"/>
                            <w:vAlign w:val="bottom"/>
                          </w:tcPr>
                          <w:p w14:paraId="0F8DF270" w14:textId="73E824FB" w:rsidR="001973A2" w:rsidRDefault="001973A2" w:rsidP="00F62558">
                            <w:pPr>
                              <w:pStyle w:val="Nidungvnbn"/>
                              <w:ind w:firstLine="0"/>
                              <w:jc w:val="right"/>
                            </w:pPr>
                            <w:r>
                              <w:rPr>
                                <w:color w:val="000000"/>
                                <w:sz w:val="22"/>
                                <w:szCs w:val="22"/>
                              </w:rPr>
                              <w:t>0.9989</w:t>
                            </w:r>
                          </w:p>
                        </w:tc>
                        <w:tc>
                          <w:tcPr>
                            <w:tcW w:w="912" w:type="dxa"/>
                            <w:vAlign w:val="bottom"/>
                          </w:tcPr>
                          <w:p w14:paraId="539A5B4C" w14:textId="2BDFAF24" w:rsidR="001973A2" w:rsidRDefault="001973A2" w:rsidP="00F62558">
                            <w:pPr>
                              <w:pStyle w:val="Nidungvnbn"/>
                              <w:ind w:firstLine="0"/>
                              <w:jc w:val="right"/>
                            </w:pPr>
                            <w:r>
                              <w:rPr>
                                <w:color w:val="000000"/>
                                <w:sz w:val="22"/>
                                <w:szCs w:val="22"/>
                              </w:rPr>
                              <w:t>0.9989</w:t>
                            </w:r>
                          </w:p>
                        </w:tc>
                        <w:tc>
                          <w:tcPr>
                            <w:tcW w:w="912" w:type="dxa"/>
                            <w:vAlign w:val="bottom"/>
                          </w:tcPr>
                          <w:p w14:paraId="63AD5DAE" w14:textId="3F4EB897" w:rsidR="001973A2" w:rsidRDefault="001973A2" w:rsidP="00F62558">
                            <w:pPr>
                              <w:pStyle w:val="Nidungvnbn"/>
                              <w:ind w:firstLine="0"/>
                              <w:jc w:val="right"/>
                            </w:pPr>
                            <w:r>
                              <w:rPr>
                                <w:color w:val="000000"/>
                                <w:sz w:val="22"/>
                                <w:szCs w:val="22"/>
                              </w:rPr>
                              <w:t>0.9989</w:t>
                            </w:r>
                          </w:p>
                        </w:tc>
                        <w:tc>
                          <w:tcPr>
                            <w:tcW w:w="1077" w:type="dxa"/>
                            <w:vAlign w:val="bottom"/>
                          </w:tcPr>
                          <w:p w14:paraId="0CEFCBB5" w14:textId="4A0C61C1" w:rsidR="001973A2" w:rsidRDefault="001973A2" w:rsidP="00F62558">
                            <w:pPr>
                              <w:pStyle w:val="Nidungvnbn"/>
                              <w:ind w:firstLine="0"/>
                              <w:jc w:val="right"/>
                            </w:pPr>
                            <w:r>
                              <w:rPr>
                                <w:color w:val="000000"/>
                                <w:sz w:val="22"/>
                                <w:szCs w:val="22"/>
                              </w:rPr>
                              <w:t>1743.1</w:t>
                            </w:r>
                          </w:p>
                        </w:tc>
                        <w:tc>
                          <w:tcPr>
                            <w:tcW w:w="994" w:type="dxa"/>
                            <w:vAlign w:val="bottom"/>
                          </w:tcPr>
                          <w:p w14:paraId="66669D04" w14:textId="0EA9412E" w:rsidR="001973A2" w:rsidRDefault="001973A2" w:rsidP="00F62558">
                            <w:pPr>
                              <w:pStyle w:val="Nidungvnbn"/>
                              <w:ind w:firstLine="0"/>
                              <w:jc w:val="right"/>
                            </w:pPr>
                            <w:r>
                              <w:rPr>
                                <w:color w:val="000000"/>
                                <w:sz w:val="22"/>
                                <w:szCs w:val="22"/>
                              </w:rPr>
                              <w:t>0.9986</w:t>
                            </w:r>
                          </w:p>
                        </w:tc>
                        <w:tc>
                          <w:tcPr>
                            <w:tcW w:w="994" w:type="dxa"/>
                            <w:vAlign w:val="bottom"/>
                          </w:tcPr>
                          <w:p w14:paraId="09A2A07C" w14:textId="0E363E68" w:rsidR="001973A2" w:rsidRDefault="001973A2" w:rsidP="00F62558">
                            <w:pPr>
                              <w:pStyle w:val="Nidungvnbn"/>
                              <w:ind w:firstLine="0"/>
                              <w:jc w:val="right"/>
                            </w:pPr>
                            <w:r>
                              <w:rPr>
                                <w:color w:val="000000"/>
                                <w:sz w:val="22"/>
                                <w:szCs w:val="22"/>
                              </w:rPr>
                              <w:t>0.9986</w:t>
                            </w:r>
                          </w:p>
                        </w:tc>
                        <w:tc>
                          <w:tcPr>
                            <w:tcW w:w="994" w:type="dxa"/>
                            <w:vAlign w:val="bottom"/>
                          </w:tcPr>
                          <w:p w14:paraId="3EF37C74" w14:textId="5204D434" w:rsidR="001973A2" w:rsidRDefault="001973A2" w:rsidP="00F62558">
                            <w:pPr>
                              <w:pStyle w:val="Nidungvnbn"/>
                              <w:ind w:firstLine="0"/>
                              <w:jc w:val="right"/>
                            </w:pPr>
                            <w:r>
                              <w:rPr>
                                <w:color w:val="000000"/>
                                <w:sz w:val="22"/>
                                <w:szCs w:val="22"/>
                              </w:rPr>
                              <w:t>0.9986</w:t>
                            </w:r>
                          </w:p>
                        </w:tc>
                        <w:tc>
                          <w:tcPr>
                            <w:tcW w:w="1053" w:type="dxa"/>
                            <w:vAlign w:val="bottom"/>
                          </w:tcPr>
                          <w:p w14:paraId="1DFA4BF4" w14:textId="1E4DA01E" w:rsidR="001973A2" w:rsidRDefault="001973A2" w:rsidP="00F62558">
                            <w:pPr>
                              <w:pStyle w:val="Nidungvnbn"/>
                              <w:ind w:firstLine="0"/>
                              <w:jc w:val="right"/>
                            </w:pPr>
                            <w:r>
                              <w:rPr>
                                <w:color w:val="000000"/>
                                <w:sz w:val="22"/>
                                <w:szCs w:val="22"/>
                              </w:rPr>
                              <w:t>2598</w:t>
                            </w:r>
                          </w:p>
                        </w:tc>
                      </w:tr>
                      <w:tr w:rsidR="001973A2" w14:paraId="6F3D8431" w14:textId="77777777" w:rsidTr="00F62558">
                        <w:trPr>
                          <w:trHeight w:val="379"/>
                        </w:trPr>
                        <w:tc>
                          <w:tcPr>
                            <w:tcW w:w="985" w:type="dxa"/>
                            <w:vMerge/>
                          </w:tcPr>
                          <w:p w14:paraId="3AFA5640" w14:textId="77777777" w:rsidR="001973A2" w:rsidRDefault="001973A2" w:rsidP="00F62558">
                            <w:pPr>
                              <w:pStyle w:val="Nidungvnbn"/>
                              <w:ind w:firstLine="0"/>
                              <w:jc w:val="left"/>
                              <w:rPr>
                                <w:b/>
                              </w:rPr>
                            </w:pPr>
                          </w:p>
                        </w:tc>
                        <w:tc>
                          <w:tcPr>
                            <w:tcW w:w="2772" w:type="dxa"/>
                            <w:vAlign w:val="bottom"/>
                          </w:tcPr>
                          <w:p w14:paraId="30CBA62C" w14:textId="580F0E57" w:rsidR="001973A2" w:rsidRDefault="001973A2" w:rsidP="00F62558">
                            <w:pPr>
                              <w:pStyle w:val="Nidungvnbn"/>
                              <w:ind w:firstLine="0"/>
                              <w:jc w:val="left"/>
                              <w:rPr>
                                <w:b/>
                              </w:rPr>
                            </w:pPr>
                            <w:r>
                              <w:rPr>
                                <w:color w:val="000000"/>
                                <w:sz w:val="22"/>
                                <w:szCs w:val="22"/>
                              </w:rPr>
                              <w:t>FreezerSmallTrain</w:t>
                            </w:r>
                          </w:p>
                        </w:tc>
                        <w:tc>
                          <w:tcPr>
                            <w:tcW w:w="912" w:type="dxa"/>
                            <w:vAlign w:val="bottom"/>
                          </w:tcPr>
                          <w:p w14:paraId="0FB2C66C" w14:textId="54A608A7" w:rsidR="001973A2" w:rsidRDefault="001973A2" w:rsidP="00F62558">
                            <w:pPr>
                              <w:pStyle w:val="Nidungvnbn"/>
                              <w:ind w:firstLine="0"/>
                              <w:jc w:val="right"/>
                            </w:pPr>
                            <w:r>
                              <w:rPr>
                                <w:color w:val="000000"/>
                                <w:sz w:val="22"/>
                                <w:szCs w:val="22"/>
                              </w:rPr>
                              <w:t>0.7815</w:t>
                            </w:r>
                          </w:p>
                        </w:tc>
                        <w:tc>
                          <w:tcPr>
                            <w:tcW w:w="912" w:type="dxa"/>
                            <w:vAlign w:val="bottom"/>
                          </w:tcPr>
                          <w:p w14:paraId="5872C7F1" w14:textId="00A6E1D6" w:rsidR="001973A2" w:rsidRDefault="001973A2" w:rsidP="00F62558">
                            <w:pPr>
                              <w:pStyle w:val="Nidungvnbn"/>
                              <w:ind w:firstLine="0"/>
                              <w:jc w:val="right"/>
                            </w:pPr>
                            <w:r>
                              <w:rPr>
                                <w:color w:val="000000"/>
                                <w:sz w:val="22"/>
                                <w:szCs w:val="22"/>
                              </w:rPr>
                              <w:t>0.7126</w:t>
                            </w:r>
                          </w:p>
                        </w:tc>
                        <w:tc>
                          <w:tcPr>
                            <w:tcW w:w="912" w:type="dxa"/>
                            <w:vAlign w:val="bottom"/>
                          </w:tcPr>
                          <w:p w14:paraId="466D56EC" w14:textId="1D328930" w:rsidR="001973A2" w:rsidRDefault="001973A2" w:rsidP="00F62558">
                            <w:pPr>
                              <w:pStyle w:val="Nidungvnbn"/>
                              <w:ind w:firstLine="0"/>
                              <w:jc w:val="right"/>
                            </w:pPr>
                            <w:r>
                              <w:rPr>
                                <w:color w:val="000000"/>
                                <w:sz w:val="22"/>
                                <w:szCs w:val="22"/>
                              </w:rPr>
                              <w:t>0.7126</w:t>
                            </w:r>
                          </w:p>
                        </w:tc>
                        <w:tc>
                          <w:tcPr>
                            <w:tcW w:w="1077" w:type="dxa"/>
                            <w:vAlign w:val="bottom"/>
                          </w:tcPr>
                          <w:p w14:paraId="6BAC6490" w14:textId="36C5C3FE" w:rsidR="001973A2" w:rsidRDefault="001973A2" w:rsidP="00F62558">
                            <w:pPr>
                              <w:pStyle w:val="Nidungvnbn"/>
                              <w:ind w:firstLine="0"/>
                              <w:jc w:val="right"/>
                            </w:pPr>
                            <w:r>
                              <w:rPr>
                                <w:color w:val="000000"/>
                                <w:sz w:val="22"/>
                                <w:szCs w:val="22"/>
                              </w:rPr>
                              <w:t>10251.7</w:t>
                            </w:r>
                          </w:p>
                        </w:tc>
                        <w:tc>
                          <w:tcPr>
                            <w:tcW w:w="994" w:type="dxa"/>
                            <w:vAlign w:val="bottom"/>
                          </w:tcPr>
                          <w:p w14:paraId="4F9AD76E" w14:textId="23044E7B" w:rsidR="001973A2" w:rsidRDefault="001973A2" w:rsidP="00F62558">
                            <w:pPr>
                              <w:pStyle w:val="Nidungvnbn"/>
                              <w:ind w:firstLine="0"/>
                              <w:jc w:val="right"/>
                            </w:pPr>
                            <w:r>
                              <w:rPr>
                                <w:color w:val="000000"/>
                                <w:sz w:val="22"/>
                                <w:szCs w:val="22"/>
                              </w:rPr>
                              <w:t>0.8877</w:t>
                            </w:r>
                          </w:p>
                        </w:tc>
                        <w:tc>
                          <w:tcPr>
                            <w:tcW w:w="994" w:type="dxa"/>
                            <w:vAlign w:val="bottom"/>
                          </w:tcPr>
                          <w:p w14:paraId="02477F31" w14:textId="77438545" w:rsidR="001973A2" w:rsidRDefault="001973A2" w:rsidP="00F62558">
                            <w:pPr>
                              <w:pStyle w:val="Nidungvnbn"/>
                              <w:ind w:firstLine="0"/>
                              <w:jc w:val="right"/>
                            </w:pPr>
                            <w:r>
                              <w:rPr>
                                <w:color w:val="000000"/>
                                <w:sz w:val="22"/>
                                <w:szCs w:val="22"/>
                              </w:rPr>
                              <w:t>0.8775</w:t>
                            </w:r>
                          </w:p>
                        </w:tc>
                        <w:tc>
                          <w:tcPr>
                            <w:tcW w:w="994" w:type="dxa"/>
                            <w:vAlign w:val="bottom"/>
                          </w:tcPr>
                          <w:p w14:paraId="0BE72151" w14:textId="745C97EE" w:rsidR="001973A2" w:rsidRDefault="001973A2" w:rsidP="00F62558">
                            <w:pPr>
                              <w:pStyle w:val="Nidungvnbn"/>
                              <w:ind w:firstLine="0"/>
                              <w:jc w:val="right"/>
                            </w:pPr>
                            <w:r>
                              <w:rPr>
                                <w:color w:val="000000"/>
                                <w:sz w:val="22"/>
                                <w:szCs w:val="22"/>
                              </w:rPr>
                              <w:t>0.8775</w:t>
                            </w:r>
                          </w:p>
                        </w:tc>
                        <w:tc>
                          <w:tcPr>
                            <w:tcW w:w="1053" w:type="dxa"/>
                            <w:vAlign w:val="bottom"/>
                          </w:tcPr>
                          <w:p w14:paraId="3CF5E1D7" w14:textId="1F3D8D02" w:rsidR="001973A2" w:rsidRDefault="001973A2" w:rsidP="00F62558">
                            <w:pPr>
                              <w:pStyle w:val="Nidungvnbn"/>
                              <w:ind w:firstLine="0"/>
                              <w:jc w:val="right"/>
                            </w:pPr>
                            <w:r>
                              <w:rPr>
                                <w:color w:val="000000"/>
                                <w:sz w:val="22"/>
                                <w:szCs w:val="22"/>
                              </w:rPr>
                              <w:t>4851.7</w:t>
                            </w:r>
                          </w:p>
                        </w:tc>
                      </w:tr>
                      <w:tr w:rsidR="001973A2" w14:paraId="75CF2D1B" w14:textId="77777777" w:rsidTr="00F62558">
                        <w:trPr>
                          <w:trHeight w:val="379"/>
                        </w:trPr>
                        <w:tc>
                          <w:tcPr>
                            <w:tcW w:w="985" w:type="dxa"/>
                            <w:vMerge/>
                          </w:tcPr>
                          <w:p w14:paraId="26053813" w14:textId="77777777" w:rsidR="001973A2" w:rsidRDefault="001973A2" w:rsidP="00F62558">
                            <w:pPr>
                              <w:pStyle w:val="Nidungvnbn"/>
                              <w:ind w:firstLine="0"/>
                              <w:jc w:val="left"/>
                              <w:rPr>
                                <w:b/>
                              </w:rPr>
                            </w:pPr>
                          </w:p>
                        </w:tc>
                        <w:tc>
                          <w:tcPr>
                            <w:tcW w:w="2772" w:type="dxa"/>
                            <w:vAlign w:val="bottom"/>
                          </w:tcPr>
                          <w:p w14:paraId="3144F683" w14:textId="5BFCA62D" w:rsidR="001973A2" w:rsidRDefault="001973A2" w:rsidP="00F62558">
                            <w:pPr>
                              <w:pStyle w:val="Nidungvnbn"/>
                              <w:ind w:firstLine="0"/>
                              <w:jc w:val="left"/>
                              <w:rPr>
                                <w:b/>
                              </w:rPr>
                            </w:pPr>
                            <w:r>
                              <w:rPr>
                                <w:color w:val="000000"/>
                                <w:sz w:val="22"/>
                                <w:szCs w:val="22"/>
                              </w:rPr>
                              <w:t>Fungi</w:t>
                            </w:r>
                          </w:p>
                        </w:tc>
                        <w:tc>
                          <w:tcPr>
                            <w:tcW w:w="912" w:type="dxa"/>
                            <w:vAlign w:val="bottom"/>
                          </w:tcPr>
                          <w:p w14:paraId="3DB1CF9D" w14:textId="067FE5AB" w:rsidR="001973A2" w:rsidRDefault="001973A2" w:rsidP="00F62558">
                            <w:pPr>
                              <w:pStyle w:val="Nidungvnbn"/>
                              <w:ind w:firstLine="0"/>
                              <w:jc w:val="right"/>
                            </w:pPr>
                            <w:r>
                              <w:rPr>
                                <w:color w:val="000000"/>
                                <w:sz w:val="22"/>
                                <w:szCs w:val="22"/>
                              </w:rPr>
                              <w:t>0.1166</w:t>
                            </w:r>
                          </w:p>
                        </w:tc>
                        <w:tc>
                          <w:tcPr>
                            <w:tcW w:w="912" w:type="dxa"/>
                            <w:vAlign w:val="bottom"/>
                          </w:tcPr>
                          <w:p w14:paraId="69769392" w14:textId="739A7203" w:rsidR="001973A2" w:rsidRDefault="001973A2" w:rsidP="00F62558">
                            <w:pPr>
                              <w:pStyle w:val="Nidungvnbn"/>
                              <w:ind w:firstLine="0"/>
                              <w:jc w:val="right"/>
                            </w:pPr>
                            <w:r>
                              <w:rPr>
                                <w:color w:val="000000"/>
                                <w:sz w:val="22"/>
                                <w:szCs w:val="22"/>
                              </w:rPr>
                              <w:t>0.2849</w:t>
                            </w:r>
                          </w:p>
                        </w:tc>
                        <w:tc>
                          <w:tcPr>
                            <w:tcW w:w="912" w:type="dxa"/>
                            <w:vAlign w:val="bottom"/>
                          </w:tcPr>
                          <w:p w14:paraId="05084A91" w14:textId="0714D355" w:rsidR="001973A2" w:rsidRDefault="001973A2" w:rsidP="00F62558">
                            <w:pPr>
                              <w:pStyle w:val="Nidungvnbn"/>
                              <w:ind w:firstLine="0"/>
                              <w:jc w:val="right"/>
                            </w:pPr>
                            <w:r>
                              <w:rPr>
                                <w:color w:val="000000"/>
                                <w:sz w:val="22"/>
                                <w:szCs w:val="22"/>
                              </w:rPr>
                              <w:t>0.2435</w:t>
                            </w:r>
                          </w:p>
                        </w:tc>
                        <w:tc>
                          <w:tcPr>
                            <w:tcW w:w="1077" w:type="dxa"/>
                            <w:vAlign w:val="bottom"/>
                          </w:tcPr>
                          <w:p w14:paraId="2A216030" w14:textId="44FC0945" w:rsidR="001973A2" w:rsidRDefault="001973A2" w:rsidP="00F62558">
                            <w:pPr>
                              <w:pStyle w:val="Nidungvnbn"/>
                              <w:ind w:firstLine="0"/>
                              <w:jc w:val="right"/>
                            </w:pPr>
                            <w:r>
                              <w:rPr>
                                <w:color w:val="000000"/>
                                <w:sz w:val="22"/>
                                <w:szCs w:val="22"/>
                              </w:rPr>
                              <w:t>2075.9</w:t>
                            </w:r>
                          </w:p>
                        </w:tc>
                        <w:tc>
                          <w:tcPr>
                            <w:tcW w:w="994" w:type="dxa"/>
                            <w:vAlign w:val="bottom"/>
                          </w:tcPr>
                          <w:p w14:paraId="5D73DE2A" w14:textId="17574FD5" w:rsidR="001973A2" w:rsidRDefault="001973A2" w:rsidP="00F62558">
                            <w:pPr>
                              <w:pStyle w:val="Nidungvnbn"/>
                              <w:ind w:firstLine="0"/>
                              <w:jc w:val="right"/>
                            </w:pPr>
                            <w:r>
                              <w:rPr>
                                <w:color w:val="000000"/>
                                <w:sz w:val="22"/>
                                <w:szCs w:val="22"/>
                              </w:rPr>
                              <w:t>0.0883</w:t>
                            </w:r>
                          </w:p>
                        </w:tc>
                        <w:tc>
                          <w:tcPr>
                            <w:tcW w:w="994" w:type="dxa"/>
                            <w:vAlign w:val="bottom"/>
                          </w:tcPr>
                          <w:p w14:paraId="411ECB19" w14:textId="0B9E6A82" w:rsidR="001973A2" w:rsidRDefault="001973A2" w:rsidP="00F62558">
                            <w:pPr>
                              <w:pStyle w:val="Nidungvnbn"/>
                              <w:ind w:firstLine="0"/>
                              <w:jc w:val="right"/>
                            </w:pPr>
                            <w:r>
                              <w:rPr>
                                <w:color w:val="000000"/>
                                <w:sz w:val="22"/>
                                <w:szCs w:val="22"/>
                              </w:rPr>
                              <w:t>0.2151</w:t>
                            </w:r>
                          </w:p>
                        </w:tc>
                        <w:tc>
                          <w:tcPr>
                            <w:tcW w:w="994" w:type="dxa"/>
                            <w:vAlign w:val="bottom"/>
                          </w:tcPr>
                          <w:p w14:paraId="55624FC1" w14:textId="5768C5AE" w:rsidR="001973A2" w:rsidRDefault="001973A2" w:rsidP="00F62558">
                            <w:pPr>
                              <w:pStyle w:val="Nidungvnbn"/>
                              <w:ind w:firstLine="0"/>
                              <w:jc w:val="right"/>
                            </w:pPr>
                            <w:r>
                              <w:rPr>
                                <w:color w:val="000000"/>
                                <w:sz w:val="22"/>
                                <w:szCs w:val="22"/>
                              </w:rPr>
                              <w:t>0.2222</w:t>
                            </w:r>
                          </w:p>
                        </w:tc>
                        <w:tc>
                          <w:tcPr>
                            <w:tcW w:w="1053" w:type="dxa"/>
                            <w:vAlign w:val="bottom"/>
                          </w:tcPr>
                          <w:p w14:paraId="379A7881" w14:textId="697496D9" w:rsidR="001973A2" w:rsidRDefault="001973A2" w:rsidP="00F62558">
                            <w:pPr>
                              <w:pStyle w:val="Nidungvnbn"/>
                              <w:ind w:firstLine="0"/>
                              <w:jc w:val="right"/>
                            </w:pPr>
                            <w:r>
                              <w:rPr>
                                <w:color w:val="000000"/>
                                <w:sz w:val="22"/>
                                <w:szCs w:val="22"/>
                              </w:rPr>
                              <w:t>1572.3</w:t>
                            </w:r>
                          </w:p>
                        </w:tc>
                      </w:tr>
                      <w:tr w:rsidR="001973A2" w14:paraId="201AEFB3" w14:textId="77777777" w:rsidTr="00F62558">
                        <w:trPr>
                          <w:trHeight w:val="379"/>
                        </w:trPr>
                        <w:tc>
                          <w:tcPr>
                            <w:tcW w:w="985" w:type="dxa"/>
                            <w:vMerge/>
                          </w:tcPr>
                          <w:p w14:paraId="28025727" w14:textId="77777777" w:rsidR="001973A2" w:rsidRDefault="001973A2" w:rsidP="00F62558">
                            <w:pPr>
                              <w:pStyle w:val="Nidungvnbn"/>
                              <w:ind w:firstLine="0"/>
                              <w:jc w:val="left"/>
                              <w:rPr>
                                <w:b/>
                              </w:rPr>
                            </w:pPr>
                          </w:p>
                        </w:tc>
                        <w:tc>
                          <w:tcPr>
                            <w:tcW w:w="2772" w:type="dxa"/>
                            <w:vAlign w:val="bottom"/>
                          </w:tcPr>
                          <w:p w14:paraId="7CD62DD5" w14:textId="13FC680C" w:rsidR="001973A2" w:rsidRDefault="001973A2" w:rsidP="00F62558">
                            <w:pPr>
                              <w:pStyle w:val="Nidungvnbn"/>
                              <w:ind w:firstLine="0"/>
                              <w:jc w:val="left"/>
                              <w:rPr>
                                <w:b/>
                              </w:rPr>
                            </w:pPr>
                            <w:r>
                              <w:rPr>
                                <w:color w:val="000000"/>
                                <w:sz w:val="22"/>
                                <w:szCs w:val="22"/>
                              </w:rPr>
                              <w:t>GunPoint</w:t>
                            </w:r>
                          </w:p>
                        </w:tc>
                        <w:tc>
                          <w:tcPr>
                            <w:tcW w:w="912" w:type="dxa"/>
                            <w:vAlign w:val="bottom"/>
                          </w:tcPr>
                          <w:p w14:paraId="3FA94D33" w14:textId="55304EE1" w:rsidR="001973A2" w:rsidRDefault="001973A2" w:rsidP="00F62558">
                            <w:pPr>
                              <w:pStyle w:val="Nidungvnbn"/>
                              <w:ind w:firstLine="0"/>
                              <w:jc w:val="right"/>
                            </w:pPr>
                            <w:r>
                              <w:rPr>
                                <w:color w:val="000000"/>
                                <w:sz w:val="22"/>
                                <w:szCs w:val="22"/>
                              </w:rPr>
                              <w:t>0.9935</w:t>
                            </w:r>
                          </w:p>
                        </w:tc>
                        <w:tc>
                          <w:tcPr>
                            <w:tcW w:w="912" w:type="dxa"/>
                            <w:vAlign w:val="bottom"/>
                          </w:tcPr>
                          <w:p w14:paraId="5D036B14" w14:textId="394EE242" w:rsidR="001973A2" w:rsidRDefault="001973A2" w:rsidP="00F62558">
                            <w:pPr>
                              <w:pStyle w:val="Nidungvnbn"/>
                              <w:ind w:firstLine="0"/>
                              <w:jc w:val="right"/>
                            </w:pPr>
                            <w:r>
                              <w:rPr>
                                <w:color w:val="000000"/>
                                <w:sz w:val="22"/>
                                <w:szCs w:val="22"/>
                              </w:rPr>
                              <w:t>0.9933</w:t>
                            </w:r>
                          </w:p>
                        </w:tc>
                        <w:tc>
                          <w:tcPr>
                            <w:tcW w:w="912" w:type="dxa"/>
                            <w:vAlign w:val="bottom"/>
                          </w:tcPr>
                          <w:p w14:paraId="672FB807" w14:textId="224AD39F" w:rsidR="001973A2" w:rsidRDefault="001973A2" w:rsidP="00F62558">
                            <w:pPr>
                              <w:pStyle w:val="Nidungvnbn"/>
                              <w:ind w:firstLine="0"/>
                              <w:jc w:val="right"/>
                            </w:pPr>
                            <w:r>
                              <w:rPr>
                                <w:color w:val="000000"/>
                                <w:sz w:val="22"/>
                                <w:szCs w:val="22"/>
                              </w:rPr>
                              <w:t>0.9932</w:t>
                            </w:r>
                          </w:p>
                        </w:tc>
                        <w:tc>
                          <w:tcPr>
                            <w:tcW w:w="1077" w:type="dxa"/>
                            <w:vAlign w:val="bottom"/>
                          </w:tcPr>
                          <w:p w14:paraId="2CB3D59C" w14:textId="2BA545D7" w:rsidR="001973A2" w:rsidRDefault="001973A2" w:rsidP="00F62558">
                            <w:pPr>
                              <w:pStyle w:val="Nidungvnbn"/>
                              <w:ind w:firstLine="0"/>
                              <w:jc w:val="right"/>
                            </w:pPr>
                            <w:r>
                              <w:rPr>
                                <w:color w:val="000000"/>
                                <w:sz w:val="22"/>
                                <w:szCs w:val="22"/>
                              </w:rPr>
                              <w:t>929.1</w:t>
                            </w:r>
                          </w:p>
                        </w:tc>
                        <w:tc>
                          <w:tcPr>
                            <w:tcW w:w="994" w:type="dxa"/>
                            <w:vAlign w:val="bottom"/>
                          </w:tcPr>
                          <w:p w14:paraId="0A169F30" w14:textId="38CBFF97" w:rsidR="001973A2" w:rsidRDefault="001973A2" w:rsidP="00F62558">
                            <w:pPr>
                              <w:pStyle w:val="Nidungvnbn"/>
                              <w:ind w:firstLine="0"/>
                              <w:jc w:val="right"/>
                            </w:pPr>
                            <w:r>
                              <w:rPr>
                                <w:color w:val="000000"/>
                                <w:sz w:val="22"/>
                                <w:szCs w:val="22"/>
                              </w:rPr>
                              <w:t>0.9935</w:t>
                            </w:r>
                          </w:p>
                        </w:tc>
                        <w:tc>
                          <w:tcPr>
                            <w:tcW w:w="994" w:type="dxa"/>
                            <w:vAlign w:val="bottom"/>
                          </w:tcPr>
                          <w:p w14:paraId="20E59BED" w14:textId="051907E5" w:rsidR="001973A2" w:rsidRDefault="001973A2" w:rsidP="00F62558">
                            <w:pPr>
                              <w:pStyle w:val="Nidungvnbn"/>
                              <w:ind w:firstLine="0"/>
                              <w:jc w:val="right"/>
                            </w:pPr>
                            <w:r>
                              <w:rPr>
                                <w:color w:val="000000"/>
                                <w:sz w:val="22"/>
                                <w:szCs w:val="22"/>
                              </w:rPr>
                              <w:t>0.9933</w:t>
                            </w:r>
                          </w:p>
                        </w:tc>
                        <w:tc>
                          <w:tcPr>
                            <w:tcW w:w="994" w:type="dxa"/>
                            <w:vAlign w:val="bottom"/>
                          </w:tcPr>
                          <w:p w14:paraId="239BA260" w14:textId="2C508CF9" w:rsidR="001973A2" w:rsidRDefault="001973A2" w:rsidP="00F62558">
                            <w:pPr>
                              <w:pStyle w:val="Nidungvnbn"/>
                              <w:ind w:firstLine="0"/>
                              <w:jc w:val="right"/>
                            </w:pPr>
                            <w:r>
                              <w:rPr>
                                <w:color w:val="000000"/>
                                <w:sz w:val="22"/>
                                <w:szCs w:val="22"/>
                              </w:rPr>
                              <w:t>0.9932</w:t>
                            </w:r>
                          </w:p>
                        </w:tc>
                        <w:tc>
                          <w:tcPr>
                            <w:tcW w:w="1053" w:type="dxa"/>
                            <w:vAlign w:val="bottom"/>
                          </w:tcPr>
                          <w:p w14:paraId="24B0F719" w14:textId="293CE973" w:rsidR="001973A2" w:rsidRDefault="001973A2" w:rsidP="00F62558">
                            <w:pPr>
                              <w:pStyle w:val="Nidungvnbn"/>
                              <w:ind w:firstLine="0"/>
                              <w:jc w:val="right"/>
                            </w:pPr>
                            <w:r>
                              <w:rPr>
                                <w:color w:val="000000"/>
                                <w:sz w:val="22"/>
                                <w:szCs w:val="22"/>
                              </w:rPr>
                              <w:t>363.1</w:t>
                            </w:r>
                          </w:p>
                        </w:tc>
                      </w:tr>
                      <w:tr w:rsidR="001973A2" w14:paraId="22C6ED54" w14:textId="77777777" w:rsidTr="00F62558">
                        <w:trPr>
                          <w:trHeight w:val="379"/>
                        </w:trPr>
                        <w:tc>
                          <w:tcPr>
                            <w:tcW w:w="985" w:type="dxa"/>
                            <w:vMerge/>
                          </w:tcPr>
                          <w:p w14:paraId="446A6F9B" w14:textId="77777777" w:rsidR="001973A2" w:rsidRDefault="001973A2" w:rsidP="00F62558">
                            <w:pPr>
                              <w:pStyle w:val="Nidungvnbn"/>
                              <w:ind w:firstLine="0"/>
                              <w:jc w:val="left"/>
                              <w:rPr>
                                <w:b/>
                              </w:rPr>
                            </w:pPr>
                          </w:p>
                        </w:tc>
                        <w:tc>
                          <w:tcPr>
                            <w:tcW w:w="2772" w:type="dxa"/>
                            <w:vAlign w:val="bottom"/>
                          </w:tcPr>
                          <w:p w14:paraId="42487562" w14:textId="7E752317" w:rsidR="001973A2" w:rsidRDefault="001973A2" w:rsidP="00F62558">
                            <w:pPr>
                              <w:pStyle w:val="Nidungvnbn"/>
                              <w:ind w:firstLine="0"/>
                              <w:jc w:val="left"/>
                              <w:rPr>
                                <w:b/>
                              </w:rPr>
                            </w:pPr>
                            <w:r>
                              <w:rPr>
                                <w:color w:val="000000"/>
                                <w:sz w:val="22"/>
                                <w:szCs w:val="22"/>
                              </w:rPr>
                              <w:t>GunPointAgeSpan</w:t>
                            </w:r>
                          </w:p>
                        </w:tc>
                        <w:tc>
                          <w:tcPr>
                            <w:tcW w:w="912" w:type="dxa"/>
                            <w:vAlign w:val="bottom"/>
                          </w:tcPr>
                          <w:p w14:paraId="70CC15E7" w14:textId="6ED02F53" w:rsidR="001973A2" w:rsidRDefault="001973A2" w:rsidP="00F62558">
                            <w:pPr>
                              <w:pStyle w:val="Nidungvnbn"/>
                              <w:ind w:firstLine="0"/>
                              <w:jc w:val="right"/>
                            </w:pPr>
                            <w:r>
                              <w:rPr>
                                <w:color w:val="000000"/>
                                <w:sz w:val="22"/>
                                <w:szCs w:val="22"/>
                              </w:rPr>
                              <w:t>0.9968</w:t>
                            </w:r>
                          </w:p>
                        </w:tc>
                        <w:tc>
                          <w:tcPr>
                            <w:tcW w:w="912" w:type="dxa"/>
                            <w:vAlign w:val="bottom"/>
                          </w:tcPr>
                          <w:p w14:paraId="60712EEF" w14:textId="43B47AAA" w:rsidR="001973A2" w:rsidRDefault="001973A2" w:rsidP="00F62558">
                            <w:pPr>
                              <w:pStyle w:val="Nidungvnbn"/>
                              <w:ind w:firstLine="0"/>
                              <w:jc w:val="right"/>
                            </w:pPr>
                            <w:r>
                              <w:rPr>
                                <w:color w:val="000000"/>
                                <w:sz w:val="22"/>
                                <w:szCs w:val="22"/>
                              </w:rPr>
                              <w:t>0.9968</w:t>
                            </w:r>
                          </w:p>
                        </w:tc>
                        <w:tc>
                          <w:tcPr>
                            <w:tcW w:w="912" w:type="dxa"/>
                            <w:vAlign w:val="bottom"/>
                          </w:tcPr>
                          <w:p w14:paraId="712275F1" w14:textId="7DD29ACE" w:rsidR="001973A2" w:rsidRDefault="001973A2" w:rsidP="00F62558">
                            <w:pPr>
                              <w:pStyle w:val="Nidungvnbn"/>
                              <w:ind w:firstLine="0"/>
                              <w:jc w:val="right"/>
                            </w:pPr>
                            <w:r>
                              <w:rPr>
                                <w:color w:val="000000"/>
                                <w:sz w:val="22"/>
                                <w:szCs w:val="22"/>
                              </w:rPr>
                              <w:t>0.9969</w:t>
                            </w:r>
                          </w:p>
                        </w:tc>
                        <w:tc>
                          <w:tcPr>
                            <w:tcW w:w="1077" w:type="dxa"/>
                            <w:vAlign w:val="bottom"/>
                          </w:tcPr>
                          <w:p w14:paraId="521386B3" w14:textId="1389C2E1" w:rsidR="001973A2" w:rsidRDefault="001973A2" w:rsidP="00F62558">
                            <w:pPr>
                              <w:pStyle w:val="Nidungvnbn"/>
                              <w:ind w:firstLine="0"/>
                              <w:jc w:val="right"/>
                            </w:pPr>
                            <w:r>
                              <w:rPr>
                                <w:color w:val="000000"/>
                                <w:sz w:val="22"/>
                                <w:szCs w:val="22"/>
                              </w:rPr>
                              <w:t>590.2</w:t>
                            </w:r>
                          </w:p>
                        </w:tc>
                        <w:tc>
                          <w:tcPr>
                            <w:tcW w:w="994" w:type="dxa"/>
                            <w:vAlign w:val="bottom"/>
                          </w:tcPr>
                          <w:p w14:paraId="52236D73" w14:textId="20D4B513" w:rsidR="001973A2" w:rsidRDefault="001973A2" w:rsidP="00F62558">
                            <w:pPr>
                              <w:pStyle w:val="Nidungvnbn"/>
                              <w:ind w:firstLine="0"/>
                              <w:jc w:val="right"/>
                            </w:pPr>
                            <w:r>
                              <w:rPr>
                                <w:color w:val="000000"/>
                                <w:sz w:val="22"/>
                                <w:szCs w:val="22"/>
                              </w:rPr>
                              <w:t>0.9937</w:t>
                            </w:r>
                          </w:p>
                        </w:tc>
                        <w:tc>
                          <w:tcPr>
                            <w:tcW w:w="994" w:type="dxa"/>
                            <w:vAlign w:val="bottom"/>
                          </w:tcPr>
                          <w:p w14:paraId="342AA840" w14:textId="1B335AA5" w:rsidR="001973A2" w:rsidRDefault="001973A2" w:rsidP="00F62558">
                            <w:pPr>
                              <w:pStyle w:val="Nidungvnbn"/>
                              <w:ind w:firstLine="0"/>
                              <w:jc w:val="right"/>
                            </w:pPr>
                            <w:r>
                              <w:rPr>
                                <w:color w:val="000000"/>
                                <w:sz w:val="22"/>
                                <w:szCs w:val="22"/>
                              </w:rPr>
                              <w:t>0.9937</w:t>
                            </w:r>
                          </w:p>
                        </w:tc>
                        <w:tc>
                          <w:tcPr>
                            <w:tcW w:w="994" w:type="dxa"/>
                            <w:vAlign w:val="bottom"/>
                          </w:tcPr>
                          <w:p w14:paraId="63856010" w14:textId="1C291D06" w:rsidR="001973A2" w:rsidRDefault="001973A2" w:rsidP="00F62558">
                            <w:pPr>
                              <w:pStyle w:val="Nidungvnbn"/>
                              <w:ind w:firstLine="0"/>
                              <w:jc w:val="right"/>
                            </w:pPr>
                            <w:r>
                              <w:rPr>
                                <w:color w:val="000000"/>
                                <w:sz w:val="22"/>
                                <w:szCs w:val="22"/>
                              </w:rPr>
                              <w:t>0.9937</w:t>
                            </w:r>
                          </w:p>
                        </w:tc>
                        <w:tc>
                          <w:tcPr>
                            <w:tcW w:w="1053" w:type="dxa"/>
                            <w:vAlign w:val="bottom"/>
                          </w:tcPr>
                          <w:p w14:paraId="0EC3243A" w14:textId="704B21AE" w:rsidR="001973A2" w:rsidRDefault="001973A2" w:rsidP="00F62558">
                            <w:pPr>
                              <w:pStyle w:val="Nidungvnbn"/>
                              <w:ind w:firstLine="0"/>
                              <w:jc w:val="right"/>
                            </w:pPr>
                            <w:r>
                              <w:rPr>
                                <w:color w:val="000000"/>
                                <w:sz w:val="22"/>
                                <w:szCs w:val="22"/>
                              </w:rPr>
                              <w:t>345.3</w:t>
                            </w:r>
                          </w:p>
                        </w:tc>
                      </w:tr>
                      <w:tr w:rsidR="001973A2" w14:paraId="3C943BA8" w14:textId="77777777" w:rsidTr="00F62558">
                        <w:trPr>
                          <w:trHeight w:val="379"/>
                        </w:trPr>
                        <w:tc>
                          <w:tcPr>
                            <w:tcW w:w="985" w:type="dxa"/>
                            <w:vMerge/>
                          </w:tcPr>
                          <w:p w14:paraId="448B6E61" w14:textId="77777777" w:rsidR="001973A2" w:rsidRDefault="001973A2" w:rsidP="00F62558">
                            <w:pPr>
                              <w:pStyle w:val="Nidungvnbn"/>
                              <w:ind w:firstLine="0"/>
                              <w:jc w:val="left"/>
                              <w:rPr>
                                <w:b/>
                              </w:rPr>
                            </w:pPr>
                          </w:p>
                        </w:tc>
                        <w:tc>
                          <w:tcPr>
                            <w:tcW w:w="2772" w:type="dxa"/>
                            <w:vAlign w:val="bottom"/>
                          </w:tcPr>
                          <w:p w14:paraId="3416684A" w14:textId="2705F6E6" w:rsidR="001973A2" w:rsidRDefault="001973A2" w:rsidP="00F62558">
                            <w:pPr>
                              <w:pStyle w:val="Nidungvnbn"/>
                              <w:ind w:firstLine="0"/>
                              <w:jc w:val="left"/>
                              <w:rPr>
                                <w:b/>
                              </w:rPr>
                            </w:pPr>
                            <w:r>
                              <w:rPr>
                                <w:color w:val="000000"/>
                                <w:sz w:val="22"/>
                                <w:szCs w:val="22"/>
                              </w:rPr>
                              <w:t>GunPointMaleVersusFemale</w:t>
                            </w:r>
                          </w:p>
                        </w:tc>
                        <w:tc>
                          <w:tcPr>
                            <w:tcW w:w="912" w:type="dxa"/>
                            <w:vAlign w:val="bottom"/>
                          </w:tcPr>
                          <w:p w14:paraId="5AABABAF" w14:textId="2ADDA222" w:rsidR="001973A2" w:rsidRDefault="001973A2" w:rsidP="00F62558">
                            <w:pPr>
                              <w:pStyle w:val="Nidungvnbn"/>
                              <w:ind w:firstLine="0"/>
                              <w:jc w:val="right"/>
                            </w:pPr>
                            <w:r>
                              <w:rPr>
                                <w:color w:val="000000"/>
                                <w:sz w:val="22"/>
                                <w:szCs w:val="22"/>
                              </w:rPr>
                              <w:t>0.9903</w:t>
                            </w:r>
                          </w:p>
                        </w:tc>
                        <w:tc>
                          <w:tcPr>
                            <w:tcW w:w="912" w:type="dxa"/>
                            <w:vAlign w:val="bottom"/>
                          </w:tcPr>
                          <w:p w14:paraId="06E63963" w14:textId="13A1BE42" w:rsidR="001973A2" w:rsidRDefault="001973A2" w:rsidP="00F62558">
                            <w:pPr>
                              <w:pStyle w:val="Nidungvnbn"/>
                              <w:ind w:firstLine="0"/>
                              <w:jc w:val="right"/>
                            </w:pPr>
                            <w:r>
                              <w:rPr>
                                <w:color w:val="000000"/>
                                <w:sz w:val="22"/>
                                <w:szCs w:val="22"/>
                              </w:rPr>
                              <w:t>0.9905</w:t>
                            </w:r>
                          </w:p>
                        </w:tc>
                        <w:tc>
                          <w:tcPr>
                            <w:tcW w:w="912" w:type="dxa"/>
                            <w:vAlign w:val="bottom"/>
                          </w:tcPr>
                          <w:p w14:paraId="49343227" w14:textId="3F0C9D87" w:rsidR="001973A2" w:rsidRDefault="001973A2" w:rsidP="00F62558">
                            <w:pPr>
                              <w:pStyle w:val="Nidungvnbn"/>
                              <w:ind w:firstLine="0"/>
                              <w:jc w:val="right"/>
                            </w:pPr>
                            <w:r>
                              <w:rPr>
                                <w:color w:val="000000"/>
                                <w:sz w:val="22"/>
                                <w:szCs w:val="22"/>
                              </w:rPr>
                              <w:t>0.9906</w:t>
                            </w:r>
                          </w:p>
                        </w:tc>
                        <w:tc>
                          <w:tcPr>
                            <w:tcW w:w="1077" w:type="dxa"/>
                            <w:vAlign w:val="bottom"/>
                          </w:tcPr>
                          <w:p w14:paraId="7274DBEE" w14:textId="62041CAE" w:rsidR="001973A2" w:rsidRDefault="001973A2" w:rsidP="00F62558">
                            <w:pPr>
                              <w:pStyle w:val="Nidungvnbn"/>
                              <w:ind w:firstLine="0"/>
                              <w:jc w:val="right"/>
                            </w:pPr>
                            <w:r>
                              <w:rPr>
                                <w:color w:val="000000"/>
                                <w:sz w:val="22"/>
                                <w:szCs w:val="22"/>
                              </w:rPr>
                              <w:t>582.5</w:t>
                            </w:r>
                          </w:p>
                        </w:tc>
                        <w:tc>
                          <w:tcPr>
                            <w:tcW w:w="994" w:type="dxa"/>
                            <w:vAlign w:val="bottom"/>
                          </w:tcPr>
                          <w:p w14:paraId="08262A88" w14:textId="0D57FA63" w:rsidR="001973A2" w:rsidRDefault="001973A2" w:rsidP="00F62558">
                            <w:pPr>
                              <w:pStyle w:val="Nidungvnbn"/>
                              <w:ind w:firstLine="0"/>
                              <w:jc w:val="right"/>
                            </w:pPr>
                            <w:r>
                              <w:rPr>
                                <w:color w:val="000000"/>
                                <w:sz w:val="22"/>
                                <w:szCs w:val="22"/>
                              </w:rPr>
                              <w:t>0.9934</w:t>
                            </w:r>
                          </w:p>
                        </w:tc>
                        <w:tc>
                          <w:tcPr>
                            <w:tcW w:w="994" w:type="dxa"/>
                            <w:vAlign w:val="bottom"/>
                          </w:tcPr>
                          <w:p w14:paraId="3B3A5AA1" w14:textId="032D6A48" w:rsidR="001973A2" w:rsidRDefault="001973A2" w:rsidP="00F62558">
                            <w:pPr>
                              <w:pStyle w:val="Nidungvnbn"/>
                              <w:ind w:firstLine="0"/>
                              <w:jc w:val="right"/>
                            </w:pPr>
                            <w:r>
                              <w:rPr>
                                <w:color w:val="000000"/>
                                <w:sz w:val="22"/>
                                <w:szCs w:val="22"/>
                              </w:rPr>
                              <w:t>0.9937</w:t>
                            </w:r>
                          </w:p>
                        </w:tc>
                        <w:tc>
                          <w:tcPr>
                            <w:tcW w:w="994" w:type="dxa"/>
                            <w:vAlign w:val="bottom"/>
                          </w:tcPr>
                          <w:p w14:paraId="48B3A74F" w14:textId="0052F61F" w:rsidR="001973A2" w:rsidRDefault="001973A2" w:rsidP="00F62558">
                            <w:pPr>
                              <w:pStyle w:val="Nidungvnbn"/>
                              <w:ind w:firstLine="0"/>
                              <w:jc w:val="right"/>
                            </w:pPr>
                            <w:r>
                              <w:rPr>
                                <w:color w:val="000000"/>
                                <w:sz w:val="22"/>
                                <w:szCs w:val="22"/>
                              </w:rPr>
                              <w:t>0.994</w:t>
                            </w:r>
                          </w:p>
                        </w:tc>
                        <w:tc>
                          <w:tcPr>
                            <w:tcW w:w="1053" w:type="dxa"/>
                            <w:vAlign w:val="bottom"/>
                          </w:tcPr>
                          <w:p w14:paraId="2F264CDB" w14:textId="09B8ABF4" w:rsidR="001973A2" w:rsidRDefault="001973A2" w:rsidP="00F62558">
                            <w:pPr>
                              <w:pStyle w:val="Nidungvnbn"/>
                              <w:ind w:firstLine="0"/>
                              <w:jc w:val="right"/>
                            </w:pPr>
                            <w:r>
                              <w:rPr>
                                <w:color w:val="000000"/>
                                <w:sz w:val="22"/>
                                <w:szCs w:val="22"/>
                              </w:rPr>
                              <w:t>339.5</w:t>
                            </w:r>
                          </w:p>
                        </w:tc>
                      </w:tr>
                      <w:tr w:rsidR="001973A2" w14:paraId="1F97E858" w14:textId="77777777" w:rsidTr="00F62558">
                        <w:trPr>
                          <w:trHeight w:val="379"/>
                        </w:trPr>
                        <w:tc>
                          <w:tcPr>
                            <w:tcW w:w="985" w:type="dxa"/>
                            <w:vMerge/>
                          </w:tcPr>
                          <w:p w14:paraId="1DC16DA1" w14:textId="77777777" w:rsidR="001973A2" w:rsidRDefault="001973A2" w:rsidP="00F62558">
                            <w:pPr>
                              <w:pStyle w:val="Nidungvnbn"/>
                              <w:ind w:firstLine="0"/>
                              <w:jc w:val="left"/>
                              <w:rPr>
                                <w:b/>
                              </w:rPr>
                            </w:pPr>
                          </w:p>
                        </w:tc>
                        <w:tc>
                          <w:tcPr>
                            <w:tcW w:w="2772" w:type="dxa"/>
                            <w:vAlign w:val="bottom"/>
                          </w:tcPr>
                          <w:p w14:paraId="20978BE9" w14:textId="52CD3AD7" w:rsidR="001973A2" w:rsidRDefault="001973A2" w:rsidP="00F62558">
                            <w:pPr>
                              <w:pStyle w:val="Nidungvnbn"/>
                              <w:ind w:firstLine="0"/>
                              <w:jc w:val="left"/>
                              <w:rPr>
                                <w:b/>
                              </w:rPr>
                            </w:pPr>
                            <w:r>
                              <w:rPr>
                                <w:color w:val="000000"/>
                                <w:sz w:val="22"/>
                                <w:szCs w:val="22"/>
                              </w:rPr>
                              <w:t>GunPointOldVersusYoung</w:t>
                            </w:r>
                          </w:p>
                        </w:tc>
                        <w:tc>
                          <w:tcPr>
                            <w:tcW w:w="912" w:type="dxa"/>
                            <w:vAlign w:val="bottom"/>
                          </w:tcPr>
                          <w:p w14:paraId="70DF3BFD" w14:textId="26573F12" w:rsidR="001973A2" w:rsidRDefault="001973A2" w:rsidP="00F62558">
                            <w:pPr>
                              <w:pStyle w:val="Nidungvnbn"/>
                              <w:ind w:firstLine="0"/>
                              <w:jc w:val="right"/>
                            </w:pPr>
                            <w:r>
                              <w:rPr>
                                <w:color w:val="000000"/>
                                <w:sz w:val="22"/>
                                <w:szCs w:val="22"/>
                              </w:rPr>
                              <w:t>0.9876</w:t>
                            </w:r>
                          </w:p>
                        </w:tc>
                        <w:tc>
                          <w:tcPr>
                            <w:tcW w:w="912" w:type="dxa"/>
                            <w:vAlign w:val="bottom"/>
                          </w:tcPr>
                          <w:p w14:paraId="3F0D4AA7" w14:textId="7C1B5DC4" w:rsidR="001973A2" w:rsidRDefault="001973A2" w:rsidP="00F62558">
                            <w:pPr>
                              <w:pStyle w:val="Nidungvnbn"/>
                              <w:ind w:firstLine="0"/>
                              <w:jc w:val="right"/>
                            </w:pPr>
                            <w:r>
                              <w:rPr>
                                <w:color w:val="000000"/>
                                <w:sz w:val="22"/>
                                <w:szCs w:val="22"/>
                              </w:rPr>
                              <w:t>0.9873</w:t>
                            </w:r>
                          </w:p>
                        </w:tc>
                        <w:tc>
                          <w:tcPr>
                            <w:tcW w:w="912" w:type="dxa"/>
                            <w:vAlign w:val="bottom"/>
                          </w:tcPr>
                          <w:p w14:paraId="7BF5B850" w14:textId="40E92C4D" w:rsidR="001973A2" w:rsidRDefault="001973A2" w:rsidP="00F62558">
                            <w:pPr>
                              <w:pStyle w:val="Nidungvnbn"/>
                              <w:ind w:firstLine="0"/>
                              <w:jc w:val="right"/>
                            </w:pPr>
                            <w:r>
                              <w:rPr>
                                <w:color w:val="000000"/>
                                <w:sz w:val="22"/>
                                <w:szCs w:val="22"/>
                              </w:rPr>
                              <w:t>0.987</w:t>
                            </w:r>
                          </w:p>
                        </w:tc>
                        <w:tc>
                          <w:tcPr>
                            <w:tcW w:w="1077" w:type="dxa"/>
                            <w:vAlign w:val="bottom"/>
                          </w:tcPr>
                          <w:p w14:paraId="1CACD87D" w14:textId="4C5568CD" w:rsidR="001973A2" w:rsidRDefault="001973A2" w:rsidP="00F62558">
                            <w:pPr>
                              <w:pStyle w:val="Nidungvnbn"/>
                              <w:ind w:firstLine="0"/>
                              <w:jc w:val="right"/>
                            </w:pPr>
                            <w:r>
                              <w:rPr>
                                <w:color w:val="000000"/>
                                <w:sz w:val="22"/>
                                <w:szCs w:val="22"/>
                              </w:rPr>
                              <w:t>928.7</w:t>
                            </w:r>
                          </w:p>
                        </w:tc>
                        <w:tc>
                          <w:tcPr>
                            <w:tcW w:w="994" w:type="dxa"/>
                            <w:vAlign w:val="bottom"/>
                          </w:tcPr>
                          <w:p w14:paraId="2DF9FDF7" w14:textId="0CA96BF5" w:rsidR="001973A2" w:rsidRDefault="001973A2" w:rsidP="00F62558">
                            <w:pPr>
                              <w:pStyle w:val="Nidungvnbn"/>
                              <w:ind w:firstLine="0"/>
                              <w:jc w:val="right"/>
                            </w:pPr>
                            <w:r>
                              <w:rPr>
                                <w:color w:val="000000"/>
                                <w:sz w:val="22"/>
                                <w:szCs w:val="22"/>
                              </w:rPr>
                              <w:t>0.9911</w:t>
                            </w:r>
                          </w:p>
                        </w:tc>
                        <w:tc>
                          <w:tcPr>
                            <w:tcW w:w="994" w:type="dxa"/>
                            <w:vAlign w:val="bottom"/>
                          </w:tcPr>
                          <w:p w14:paraId="6A90BC4D" w14:textId="5A9F41B2" w:rsidR="001973A2" w:rsidRDefault="001973A2" w:rsidP="00F62558">
                            <w:pPr>
                              <w:pStyle w:val="Nidungvnbn"/>
                              <w:ind w:firstLine="0"/>
                              <w:jc w:val="right"/>
                            </w:pPr>
                            <w:r>
                              <w:rPr>
                                <w:color w:val="000000"/>
                                <w:sz w:val="22"/>
                                <w:szCs w:val="22"/>
                              </w:rPr>
                              <w:t>0.9905</w:t>
                            </w:r>
                          </w:p>
                        </w:tc>
                        <w:tc>
                          <w:tcPr>
                            <w:tcW w:w="994" w:type="dxa"/>
                            <w:vAlign w:val="bottom"/>
                          </w:tcPr>
                          <w:p w14:paraId="4D94D26E" w14:textId="2AA82ECA" w:rsidR="001973A2" w:rsidRDefault="001973A2" w:rsidP="00F62558">
                            <w:pPr>
                              <w:pStyle w:val="Nidungvnbn"/>
                              <w:ind w:firstLine="0"/>
                              <w:jc w:val="right"/>
                            </w:pPr>
                            <w:r>
                              <w:rPr>
                                <w:color w:val="000000"/>
                                <w:sz w:val="22"/>
                                <w:szCs w:val="22"/>
                              </w:rPr>
                              <w:t>0.99</w:t>
                            </w:r>
                          </w:p>
                        </w:tc>
                        <w:tc>
                          <w:tcPr>
                            <w:tcW w:w="1053" w:type="dxa"/>
                            <w:vAlign w:val="bottom"/>
                          </w:tcPr>
                          <w:p w14:paraId="6159947C" w14:textId="1117D60D" w:rsidR="001973A2" w:rsidRDefault="001973A2" w:rsidP="00F62558">
                            <w:pPr>
                              <w:pStyle w:val="Nidungvnbn"/>
                              <w:ind w:firstLine="0"/>
                              <w:jc w:val="right"/>
                            </w:pPr>
                            <w:r>
                              <w:rPr>
                                <w:color w:val="000000"/>
                                <w:sz w:val="22"/>
                                <w:szCs w:val="22"/>
                              </w:rPr>
                              <w:t>342.6</w:t>
                            </w:r>
                          </w:p>
                        </w:tc>
                      </w:tr>
                      <w:tr w:rsidR="001973A2" w14:paraId="06AF2700" w14:textId="77777777" w:rsidTr="00F62558">
                        <w:trPr>
                          <w:trHeight w:val="379"/>
                        </w:trPr>
                        <w:tc>
                          <w:tcPr>
                            <w:tcW w:w="985" w:type="dxa"/>
                            <w:vMerge/>
                          </w:tcPr>
                          <w:p w14:paraId="21B933FD" w14:textId="77777777" w:rsidR="001973A2" w:rsidRDefault="001973A2" w:rsidP="00F62558">
                            <w:pPr>
                              <w:pStyle w:val="Nidungvnbn"/>
                              <w:ind w:firstLine="0"/>
                              <w:jc w:val="left"/>
                              <w:rPr>
                                <w:b/>
                              </w:rPr>
                            </w:pPr>
                          </w:p>
                        </w:tc>
                        <w:tc>
                          <w:tcPr>
                            <w:tcW w:w="2772" w:type="dxa"/>
                            <w:vAlign w:val="bottom"/>
                          </w:tcPr>
                          <w:p w14:paraId="590C3757" w14:textId="03A270B8" w:rsidR="001973A2" w:rsidRDefault="001973A2" w:rsidP="00F62558">
                            <w:pPr>
                              <w:pStyle w:val="Nidungvnbn"/>
                              <w:ind w:firstLine="0"/>
                              <w:jc w:val="left"/>
                              <w:rPr>
                                <w:b/>
                              </w:rPr>
                            </w:pPr>
                            <w:r>
                              <w:rPr>
                                <w:color w:val="000000"/>
                                <w:sz w:val="22"/>
                                <w:szCs w:val="22"/>
                              </w:rPr>
                              <w:t>Ham</w:t>
                            </w:r>
                          </w:p>
                        </w:tc>
                        <w:tc>
                          <w:tcPr>
                            <w:tcW w:w="912" w:type="dxa"/>
                            <w:vAlign w:val="bottom"/>
                          </w:tcPr>
                          <w:p w14:paraId="44B3FAEB" w14:textId="09CAFA12" w:rsidR="001973A2" w:rsidRDefault="001973A2" w:rsidP="00F62558">
                            <w:pPr>
                              <w:pStyle w:val="Nidungvnbn"/>
                              <w:ind w:firstLine="0"/>
                              <w:jc w:val="right"/>
                            </w:pPr>
                            <w:r>
                              <w:rPr>
                                <w:color w:val="000000"/>
                                <w:sz w:val="22"/>
                                <w:szCs w:val="22"/>
                              </w:rPr>
                              <w:t>0.7525</w:t>
                            </w:r>
                          </w:p>
                        </w:tc>
                        <w:tc>
                          <w:tcPr>
                            <w:tcW w:w="912" w:type="dxa"/>
                            <w:vAlign w:val="bottom"/>
                          </w:tcPr>
                          <w:p w14:paraId="47ADDBF1" w14:textId="4AE832FF" w:rsidR="001973A2" w:rsidRDefault="001973A2" w:rsidP="00F62558">
                            <w:pPr>
                              <w:pStyle w:val="Nidungvnbn"/>
                              <w:ind w:firstLine="0"/>
                              <w:jc w:val="right"/>
                            </w:pPr>
                            <w:r>
                              <w:rPr>
                                <w:color w:val="000000"/>
                                <w:sz w:val="22"/>
                                <w:szCs w:val="22"/>
                              </w:rPr>
                              <w:t>0.7524</w:t>
                            </w:r>
                          </w:p>
                        </w:tc>
                        <w:tc>
                          <w:tcPr>
                            <w:tcW w:w="912" w:type="dxa"/>
                            <w:vAlign w:val="bottom"/>
                          </w:tcPr>
                          <w:p w14:paraId="73DB8CD5" w14:textId="48F92BCA" w:rsidR="001973A2" w:rsidRDefault="001973A2" w:rsidP="00F62558">
                            <w:pPr>
                              <w:pStyle w:val="Nidungvnbn"/>
                              <w:ind w:firstLine="0"/>
                              <w:jc w:val="right"/>
                            </w:pPr>
                            <w:r>
                              <w:rPr>
                                <w:color w:val="000000"/>
                                <w:sz w:val="22"/>
                                <w:szCs w:val="22"/>
                              </w:rPr>
                              <w:t>0.7527</w:t>
                            </w:r>
                          </w:p>
                        </w:tc>
                        <w:tc>
                          <w:tcPr>
                            <w:tcW w:w="1077" w:type="dxa"/>
                            <w:vAlign w:val="bottom"/>
                          </w:tcPr>
                          <w:p w14:paraId="48B6B0E1" w14:textId="1A11C558" w:rsidR="001973A2" w:rsidRDefault="001973A2" w:rsidP="00F62558">
                            <w:pPr>
                              <w:pStyle w:val="Nidungvnbn"/>
                              <w:ind w:firstLine="0"/>
                              <w:jc w:val="right"/>
                            </w:pPr>
                            <w:r>
                              <w:rPr>
                                <w:color w:val="000000"/>
                                <w:sz w:val="22"/>
                                <w:szCs w:val="22"/>
                              </w:rPr>
                              <w:t>804.9</w:t>
                            </w:r>
                          </w:p>
                        </w:tc>
                        <w:tc>
                          <w:tcPr>
                            <w:tcW w:w="994" w:type="dxa"/>
                            <w:vAlign w:val="bottom"/>
                          </w:tcPr>
                          <w:p w14:paraId="23AC77FD" w14:textId="5A7B5BF4" w:rsidR="001973A2" w:rsidRDefault="001973A2" w:rsidP="00F62558">
                            <w:pPr>
                              <w:pStyle w:val="Nidungvnbn"/>
                              <w:ind w:firstLine="0"/>
                              <w:jc w:val="right"/>
                            </w:pPr>
                            <w:r>
                              <w:rPr>
                                <w:color w:val="000000"/>
                                <w:sz w:val="22"/>
                                <w:szCs w:val="22"/>
                              </w:rPr>
                              <w:t>0.7144</w:t>
                            </w:r>
                          </w:p>
                        </w:tc>
                        <w:tc>
                          <w:tcPr>
                            <w:tcW w:w="994" w:type="dxa"/>
                            <w:vAlign w:val="bottom"/>
                          </w:tcPr>
                          <w:p w14:paraId="2A83ECFE" w14:textId="4983986D" w:rsidR="001973A2" w:rsidRDefault="001973A2" w:rsidP="00F62558">
                            <w:pPr>
                              <w:pStyle w:val="Nidungvnbn"/>
                              <w:ind w:firstLine="0"/>
                              <w:jc w:val="right"/>
                            </w:pPr>
                            <w:r>
                              <w:rPr>
                                <w:color w:val="000000"/>
                                <w:sz w:val="22"/>
                                <w:szCs w:val="22"/>
                              </w:rPr>
                              <w:t>0.7143</w:t>
                            </w:r>
                          </w:p>
                        </w:tc>
                        <w:tc>
                          <w:tcPr>
                            <w:tcW w:w="994" w:type="dxa"/>
                            <w:vAlign w:val="bottom"/>
                          </w:tcPr>
                          <w:p w14:paraId="22279C13" w14:textId="587B5FF1" w:rsidR="001973A2" w:rsidRDefault="001973A2" w:rsidP="00F62558">
                            <w:pPr>
                              <w:pStyle w:val="Nidungvnbn"/>
                              <w:ind w:firstLine="0"/>
                              <w:jc w:val="right"/>
                            </w:pPr>
                            <w:r>
                              <w:rPr>
                                <w:color w:val="000000"/>
                                <w:sz w:val="22"/>
                                <w:szCs w:val="22"/>
                              </w:rPr>
                              <w:t>0.7146</w:t>
                            </w:r>
                          </w:p>
                        </w:tc>
                        <w:tc>
                          <w:tcPr>
                            <w:tcW w:w="1053" w:type="dxa"/>
                            <w:vAlign w:val="bottom"/>
                          </w:tcPr>
                          <w:p w14:paraId="649B4989" w14:textId="101C924C" w:rsidR="001973A2" w:rsidRDefault="001973A2" w:rsidP="00F62558">
                            <w:pPr>
                              <w:pStyle w:val="Nidungvnbn"/>
                              <w:ind w:firstLine="0"/>
                              <w:jc w:val="right"/>
                            </w:pPr>
                            <w:r>
                              <w:rPr>
                                <w:color w:val="000000"/>
                                <w:sz w:val="22"/>
                                <w:szCs w:val="22"/>
                              </w:rPr>
                              <w:t>302</w:t>
                            </w:r>
                          </w:p>
                        </w:tc>
                      </w:tr>
                      <w:tr w:rsidR="001973A2" w14:paraId="302D01FF" w14:textId="77777777" w:rsidTr="00F62558">
                        <w:trPr>
                          <w:trHeight w:val="379"/>
                        </w:trPr>
                        <w:tc>
                          <w:tcPr>
                            <w:tcW w:w="985" w:type="dxa"/>
                            <w:vMerge/>
                          </w:tcPr>
                          <w:p w14:paraId="0877DBEF" w14:textId="77777777" w:rsidR="001973A2" w:rsidRDefault="001973A2" w:rsidP="00F62558">
                            <w:pPr>
                              <w:pStyle w:val="Nidungvnbn"/>
                              <w:ind w:firstLine="0"/>
                              <w:jc w:val="left"/>
                              <w:rPr>
                                <w:b/>
                              </w:rPr>
                            </w:pPr>
                          </w:p>
                        </w:tc>
                        <w:tc>
                          <w:tcPr>
                            <w:tcW w:w="2772" w:type="dxa"/>
                            <w:vAlign w:val="bottom"/>
                          </w:tcPr>
                          <w:p w14:paraId="793D0463" w14:textId="36CC7618" w:rsidR="001973A2" w:rsidRDefault="001973A2" w:rsidP="00F62558">
                            <w:pPr>
                              <w:pStyle w:val="Nidungvnbn"/>
                              <w:ind w:firstLine="0"/>
                              <w:jc w:val="left"/>
                              <w:rPr>
                                <w:b/>
                              </w:rPr>
                            </w:pPr>
                            <w:r>
                              <w:rPr>
                                <w:color w:val="000000"/>
                                <w:sz w:val="22"/>
                                <w:szCs w:val="22"/>
                              </w:rPr>
                              <w:t>HandOutlines</w:t>
                            </w:r>
                          </w:p>
                        </w:tc>
                        <w:tc>
                          <w:tcPr>
                            <w:tcW w:w="912" w:type="dxa"/>
                            <w:vAlign w:val="bottom"/>
                          </w:tcPr>
                          <w:p w14:paraId="34DE3C62" w14:textId="5CDB483D" w:rsidR="001973A2" w:rsidRDefault="001973A2" w:rsidP="00F62558">
                            <w:pPr>
                              <w:pStyle w:val="Nidungvnbn"/>
                              <w:ind w:firstLine="0"/>
                              <w:jc w:val="right"/>
                            </w:pPr>
                            <w:r>
                              <w:rPr>
                                <w:color w:val="000000"/>
                                <w:sz w:val="22"/>
                                <w:szCs w:val="22"/>
                              </w:rPr>
                              <w:t>0.9419</w:t>
                            </w:r>
                          </w:p>
                        </w:tc>
                        <w:tc>
                          <w:tcPr>
                            <w:tcW w:w="912" w:type="dxa"/>
                            <w:vAlign w:val="bottom"/>
                          </w:tcPr>
                          <w:p w14:paraId="4CBF3D2A" w14:textId="636F3DF9" w:rsidR="001973A2" w:rsidRDefault="001973A2" w:rsidP="00F62558">
                            <w:pPr>
                              <w:pStyle w:val="Nidungvnbn"/>
                              <w:ind w:firstLine="0"/>
                              <w:jc w:val="right"/>
                            </w:pPr>
                            <w:r>
                              <w:rPr>
                                <w:color w:val="000000"/>
                                <w:sz w:val="22"/>
                                <w:szCs w:val="22"/>
                              </w:rPr>
                              <w:t>0.9432</w:t>
                            </w:r>
                          </w:p>
                        </w:tc>
                        <w:tc>
                          <w:tcPr>
                            <w:tcW w:w="912" w:type="dxa"/>
                            <w:vAlign w:val="bottom"/>
                          </w:tcPr>
                          <w:p w14:paraId="5F9A4B9F" w14:textId="3DA9764A" w:rsidR="001973A2" w:rsidRDefault="001973A2" w:rsidP="00F62558">
                            <w:pPr>
                              <w:pStyle w:val="Nidungvnbn"/>
                              <w:ind w:firstLine="0"/>
                              <w:jc w:val="right"/>
                            </w:pPr>
                            <w:r>
                              <w:rPr>
                                <w:color w:val="000000"/>
                                <w:sz w:val="22"/>
                                <w:szCs w:val="22"/>
                              </w:rPr>
                              <w:t>0.9343</w:t>
                            </w:r>
                          </w:p>
                        </w:tc>
                        <w:tc>
                          <w:tcPr>
                            <w:tcW w:w="1077" w:type="dxa"/>
                            <w:vAlign w:val="bottom"/>
                          </w:tcPr>
                          <w:p w14:paraId="3D540B06" w14:textId="292BBFE3" w:rsidR="001973A2" w:rsidRDefault="001973A2" w:rsidP="00F62558">
                            <w:pPr>
                              <w:pStyle w:val="Nidungvnbn"/>
                              <w:ind w:firstLine="0"/>
                              <w:jc w:val="right"/>
                            </w:pPr>
                            <w:r>
                              <w:rPr>
                                <w:color w:val="000000"/>
                                <w:sz w:val="22"/>
                                <w:szCs w:val="22"/>
                              </w:rPr>
                              <w:t>5623.2</w:t>
                            </w:r>
                          </w:p>
                        </w:tc>
                        <w:tc>
                          <w:tcPr>
                            <w:tcW w:w="994" w:type="dxa"/>
                            <w:vAlign w:val="bottom"/>
                          </w:tcPr>
                          <w:p w14:paraId="5C37AD1C" w14:textId="332516BF" w:rsidR="001973A2" w:rsidRDefault="001973A2" w:rsidP="00F62558">
                            <w:pPr>
                              <w:pStyle w:val="Nidungvnbn"/>
                              <w:ind w:firstLine="0"/>
                              <w:jc w:val="right"/>
                            </w:pPr>
                            <w:r>
                              <w:rPr>
                                <w:color w:val="000000"/>
                                <w:sz w:val="22"/>
                                <w:szCs w:val="22"/>
                              </w:rPr>
                              <w:t>0.9332</w:t>
                            </w:r>
                          </w:p>
                        </w:tc>
                        <w:tc>
                          <w:tcPr>
                            <w:tcW w:w="994" w:type="dxa"/>
                            <w:vAlign w:val="bottom"/>
                          </w:tcPr>
                          <w:p w14:paraId="5EF8F365" w14:textId="30E66C83" w:rsidR="001973A2" w:rsidRDefault="001973A2" w:rsidP="00F62558">
                            <w:pPr>
                              <w:pStyle w:val="Nidungvnbn"/>
                              <w:ind w:firstLine="0"/>
                              <w:jc w:val="right"/>
                            </w:pPr>
                            <w:r>
                              <w:rPr>
                                <w:color w:val="000000"/>
                                <w:sz w:val="22"/>
                                <w:szCs w:val="22"/>
                              </w:rPr>
                              <w:t>0.9324</w:t>
                            </w:r>
                          </w:p>
                        </w:tc>
                        <w:tc>
                          <w:tcPr>
                            <w:tcW w:w="994" w:type="dxa"/>
                            <w:vAlign w:val="bottom"/>
                          </w:tcPr>
                          <w:p w14:paraId="0F9E5CEF" w14:textId="12DDB03D" w:rsidR="001973A2" w:rsidRDefault="001973A2" w:rsidP="00F62558">
                            <w:pPr>
                              <w:pStyle w:val="Nidungvnbn"/>
                              <w:ind w:firstLine="0"/>
                              <w:jc w:val="right"/>
                            </w:pPr>
                            <w:r>
                              <w:rPr>
                                <w:color w:val="000000"/>
                                <w:sz w:val="22"/>
                                <w:szCs w:val="22"/>
                              </w:rPr>
                              <w:t>0.9192</w:t>
                            </w:r>
                          </w:p>
                        </w:tc>
                        <w:tc>
                          <w:tcPr>
                            <w:tcW w:w="1053" w:type="dxa"/>
                            <w:vAlign w:val="bottom"/>
                          </w:tcPr>
                          <w:p w14:paraId="495FFE3D" w14:textId="5DBED50C" w:rsidR="001973A2" w:rsidRDefault="001973A2" w:rsidP="00F62558">
                            <w:pPr>
                              <w:pStyle w:val="Nidungvnbn"/>
                              <w:ind w:firstLine="0"/>
                              <w:jc w:val="right"/>
                            </w:pPr>
                            <w:r>
                              <w:rPr>
                                <w:color w:val="000000"/>
                                <w:sz w:val="22"/>
                                <w:szCs w:val="22"/>
                              </w:rPr>
                              <w:t>4151.4</w:t>
                            </w:r>
                          </w:p>
                        </w:tc>
                      </w:tr>
                    </w:tbl>
                    <w:p w14:paraId="49B25AD2" w14:textId="77777777" w:rsidR="001973A2" w:rsidRDefault="001973A2" w:rsidP="008365CF">
                      <w:pPr>
                        <w:jc w:val="right"/>
                      </w:pPr>
                    </w:p>
                  </w:txbxContent>
                </v:textbox>
              </v:shape>
            </w:pict>
          </mc:Fallback>
        </mc:AlternateContent>
      </w:r>
      <w:bookmarkEnd w:id="250"/>
      <w:bookmarkEnd w:id="251"/>
      <w:bookmarkEnd w:id="252"/>
      <w:bookmarkEnd w:id="253"/>
    </w:p>
    <w:p w14:paraId="0A481988" w14:textId="77777777" w:rsidR="008365CF" w:rsidRDefault="008365CF" w:rsidP="008365CF">
      <w:pPr>
        <w:pStyle w:val="Tiumccp1"/>
        <w:rPr>
          <w:lang w:val="vi-VN"/>
        </w:rPr>
      </w:pPr>
    </w:p>
    <w:p w14:paraId="0B082EFB" w14:textId="77777777" w:rsidR="008365CF" w:rsidRDefault="008365CF" w:rsidP="008365CF">
      <w:pPr>
        <w:pStyle w:val="Tiumccp1"/>
        <w:rPr>
          <w:lang w:val="vi-VN"/>
        </w:rPr>
      </w:pPr>
    </w:p>
    <w:p w14:paraId="53FF0BFA" w14:textId="77777777" w:rsidR="008365CF" w:rsidRDefault="008365CF" w:rsidP="008365CF">
      <w:pPr>
        <w:pStyle w:val="Tiumccp1"/>
        <w:rPr>
          <w:lang w:val="vi-VN"/>
        </w:rPr>
      </w:pPr>
    </w:p>
    <w:p w14:paraId="7A7B69E2" w14:textId="77777777" w:rsidR="008365CF" w:rsidRDefault="008365CF" w:rsidP="008365CF">
      <w:pPr>
        <w:pStyle w:val="Tiumccp1"/>
        <w:rPr>
          <w:lang w:val="vi-VN"/>
        </w:rPr>
      </w:pPr>
    </w:p>
    <w:p w14:paraId="6B99EACD" w14:textId="77777777" w:rsidR="008365CF" w:rsidRDefault="008365CF" w:rsidP="008365CF">
      <w:pPr>
        <w:pStyle w:val="Tiumccp1"/>
        <w:rPr>
          <w:lang w:val="vi-VN"/>
        </w:rPr>
      </w:pPr>
    </w:p>
    <w:p w14:paraId="0AD1A34D" w14:textId="77777777" w:rsidR="008365CF" w:rsidRDefault="008365CF" w:rsidP="008365CF">
      <w:pPr>
        <w:pStyle w:val="Tiumccp1"/>
        <w:rPr>
          <w:lang w:val="vi-VN"/>
        </w:rPr>
      </w:pPr>
    </w:p>
    <w:p w14:paraId="277278F2" w14:textId="77777777" w:rsidR="008365CF" w:rsidRDefault="008365CF" w:rsidP="008365CF">
      <w:pPr>
        <w:pStyle w:val="Tiumccp1"/>
        <w:rPr>
          <w:lang w:val="vi-VN"/>
        </w:rPr>
      </w:pPr>
    </w:p>
    <w:p w14:paraId="6D96A9B0" w14:textId="77777777" w:rsidR="008365CF" w:rsidRDefault="008365CF" w:rsidP="008365CF">
      <w:pPr>
        <w:pStyle w:val="Tiumccp1"/>
        <w:rPr>
          <w:lang w:val="vi-VN"/>
        </w:rPr>
      </w:pPr>
    </w:p>
    <w:p w14:paraId="47F8B39B" w14:textId="77777777" w:rsidR="008365CF" w:rsidRDefault="008365CF" w:rsidP="008365CF">
      <w:pPr>
        <w:pStyle w:val="Tiumccp1"/>
        <w:rPr>
          <w:lang w:val="vi-VN"/>
        </w:rPr>
      </w:pPr>
    </w:p>
    <w:p w14:paraId="2B0F2617" w14:textId="77777777" w:rsidR="008365CF" w:rsidRDefault="008365CF" w:rsidP="008365CF">
      <w:pPr>
        <w:pStyle w:val="Tiumccp1"/>
        <w:rPr>
          <w:lang w:val="vi-VN"/>
        </w:rPr>
      </w:pPr>
    </w:p>
    <w:p w14:paraId="7F34FF97" w14:textId="77777777" w:rsidR="008365CF" w:rsidRDefault="008365CF" w:rsidP="008365CF">
      <w:pPr>
        <w:pStyle w:val="Tiumccp1"/>
        <w:rPr>
          <w:lang w:val="vi-VN"/>
        </w:rPr>
      </w:pPr>
    </w:p>
    <w:p w14:paraId="2F3E4FBF" w14:textId="77777777" w:rsidR="008365CF" w:rsidRDefault="008365CF" w:rsidP="008365CF">
      <w:pPr>
        <w:pStyle w:val="Tiumccp1"/>
        <w:rPr>
          <w:lang w:val="vi-VN"/>
        </w:rPr>
      </w:pPr>
    </w:p>
    <w:p w14:paraId="04863106" w14:textId="77777777" w:rsidR="008365CF" w:rsidRDefault="008365CF" w:rsidP="008365CF">
      <w:pPr>
        <w:pStyle w:val="Tiumccp1"/>
        <w:rPr>
          <w:lang w:val="vi-VN"/>
        </w:rPr>
      </w:pPr>
    </w:p>
    <w:p w14:paraId="2B137678" w14:textId="77777777" w:rsidR="008365CF" w:rsidRDefault="008365CF" w:rsidP="008365CF">
      <w:pPr>
        <w:pStyle w:val="Tiumccp1"/>
        <w:rPr>
          <w:lang w:val="vi-VN"/>
        </w:rPr>
      </w:pPr>
    </w:p>
    <w:p w14:paraId="24B4916B" w14:textId="77777777" w:rsidR="008365CF" w:rsidRDefault="008365CF" w:rsidP="008365CF">
      <w:pPr>
        <w:pStyle w:val="Tiumccp1"/>
        <w:rPr>
          <w:lang w:val="vi-VN"/>
        </w:rPr>
      </w:pPr>
    </w:p>
    <w:p w14:paraId="3E3B75B6" w14:textId="77777777" w:rsidR="008365CF" w:rsidRDefault="008365CF" w:rsidP="008365CF">
      <w:pPr>
        <w:pStyle w:val="Tiumccp1"/>
        <w:rPr>
          <w:lang w:val="vi-VN"/>
        </w:rPr>
      </w:pPr>
    </w:p>
    <w:p w14:paraId="0A1F97AB" w14:textId="77777777" w:rsidR="008365CF" w:rsidRDefault="008365CF" w:rsidP="008365CF">
      <w:pPr>
        <w:pStyle w:val="Tiumccp1"/>
        <w:rPr>
          <w:lang w:val="vi-VN"/>
        </w:rPr>
      </w:pPr>
    </w:p>
    <w:p w14:paraId="790A38B6" w14:textId="77777777" w:rsidR="008365CF" w:rsidRDefault="008365CF" w:rsidP="008365CF">
      <w:pPr>
        <w:pStyle w:val="Tiumccp1"/>
        <w:rPr>
          <w:lang w:val="vi-VN"/>
        </w:rPr>
      </w:pPr>
    </w:p>
    <w:p w14:paraId="182E83CC" w14:textId="77777777" w:rsidR="008365CF" w:rsidRDefault="008365CF" w:rsidP="008365CF">
      <w:pPr>
        <w:pStyle w:val="Tiumccp1"/>
        <w:rPr>
          <w:lang w:val="vi-VN"/>
        </w:rPr>
      </w:pPr>
    </w:p>
    <w:p w14:paraId="4B82EF51" w14:textId="77777777" w:rsidR="008365CF" w:rsidRDefault="008365CF" w:rsidP="008365CF">
      <w:pPr>
        <w:pStyle w:val="Tiumccp1"/>
        <w:rPr>
          <w:lang w:val="vi-VN"/>
        </w:rPr>
      </w:pPr>
    </w:p>
    <w:p w14:paraId="7923D7D4" w14:textId="77777777" w:rsidR="008365CF" w:rsidRDefault="008365CF" w:rsidP="008365CF">
      <w:pPr>
        <w:pStyle w:val="Tiumccp1"/>
        <w:rPr>
          <w:lang w:val="vi-VN"/>
        </w:rPr>
      </w:pPr>
    </w:p>
    <w:p w14:paraId="720B983C" w14:textId="32CDE753" w:rsidR="00194510" w:rsidRDefault="00194510">
      <w:pPr>
        <w:spacing w:after="200" w:line="276" w:lineRule="auto"/>
        <w:rPr>
          <w:b/>
          <w:sz w:val="28"/>
          <w:szCs w:val="28"/>
          <w:lang w:val="vi-VN"/>
        </w:rPr>
      </w:pPr>
      <w:r>
        <w:rPr>
          <w:lang w:val="vi-VN"/>
        </w:rPr>
        <w:br w:type="page"/>
      </w:r>
    </w:p>
    <w:p w14:paraId="20302F86" w14:textId="77777777" w:rsidR="008365CF" w:rsidRDefault="008365CF" w:rsidP="008365CF">
      <w:pPr>
        <w:pStyle w:val="Tiumccp1"/>
        <w:rPr>
          <w:lang w:val="vi-VN"/>
        </w:rPr>
      </w:pPr>
    </w:p>
    <w:p w14:paraId="41DC3121" w14:textId="11238D60" w:rsidR="008365CF" w:rsidRDefault="00B908C9" w:rsidP="008365CF">
      <w:pPr>
        <w:pStyle w:val="Tiumccp1"/>
        <w:rPr>
          <w:lang w:val="vi-VN"/>
        </w:rPr>
      </w:pPr>
      <w:bookmarkStart w:id="254" w:name="_Toc44339232"/>
      <w:bookmarkStart w:id="255" w:name="_Toc44580996"/>
      <w:bookmarkStart w:id="256" w:name="_Toc44595653"/>
      <w:bookmarkStart w:id="257" w:name="_Toc44596636"/>
      <w:r>
        <w:rPr>
          <w:noProof/>
          <w:lang w:val="vi-VN" w:eastAsia="vi-VN"/>
        </w:rPr>
        <mc:AlternateContent>
          <mc:Choice Requires="wps">
            <w:drawing>
              <wp:anchor distT="0" distB="0" distL="114300" distR="114300" simplePos="0" relativeHeight="251694080" behindDoc="0" locked="0" layoutInCell="1" allowOverlap="1" wp14:anchorId="117F2302" wp14:editId="28B25376">
                <wp:simplePos x="0" y="0"/>
                <wp:positionH relativeFrom="page">
                  <wp:align>center</wp:align>
                </wp:positionH>
                <wp:positionV relativeFrom="paragraph">
                  <wp:posOffset>452755</wp:posOffset>
                </wp:positionV>
                <wp:extent cx="8105775" cy="6354445"/>
                <wp:effectExtent l="0" t="635" r="27940" b="27940"/>
                <wp:wrapNone/>
                <wp:docPr id="52" name="Text Box 52"/>
                <wp:cNvGraphicFramePr/>
                <a:graphic xmlns:a="http://schemas.openxmlformats.org/drawingml/2006/main">
                  <a:graphicData uri="http://schemas.microsoft.com/office/word/2010/wordprocessingShape">
                    <wps:wsp>
                      <wps:cNvSpPr txBox="1"/>
                      <wps:spPr>
                        <a:xfrm rot="5400000">
                          <a:off x="0" y="0"/>
                          <a:ext cx="8105775" cy="635444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3150"/>
                              <w:gridCol w:w="990"/>
                              <w:gridCol w:w="900"/>
                              <w:gridCol w:w="900"/>
                              <w:gridCol w:w="900"/>
                              <w:gridCol w:w="990"/>
                              <w:gridCol w:w="990"/>
                              <w:gridCol w:w="990"/>
                              <w:gridCol w:w="1080"/>
                            </w:tblGrid>
                            <w:tr w:rsidR="001973A2" w14:paraId="7A945919" w14:textId="77777777" w:rsidTr="00E45B78">
                              <w:trPr>
                                <w:trHeight w:val="379"/>
                              </w:trPr>
                              <w:tc>
                                <w:tcPr>
                                  <w:tcW w:w="985" w:type="dxa"/>
                                  <w:vMerge w:val="restart"/>
                                  <w:vAlign w:val="center"/>
                                </w:tcPr>
                                <w:p w14:paraId="67C2FFA8" w14:textId="731070BB" w:rsidR="001973A2" w:rsidRDefault="001973A2" w:rsidP="00866154">
                                  <w:pPr>
                                    <w:pStyle w:val="Nidungvnbn"/>
                                    <w:ind w:firstLine="0"/>
                                    <w:jc w:val="center"/>
                                    <w:rPr>
                                      <w:b/>
                                    </w:rPr>
                                  </w:pPr>
                                  <w:r>
                                    <w:rPr>
                                      <w:b/>
                                    </w:rPr>
                                    <w:t>Tên phân loại</w:t>
                                  </w:r>
                                </w:p>
                              </w:tc>
                              <w:tc>
                                <w:tcPr>
                                  <w:tcW w:w="3150" w:type="dxa"/>
                                  <w:vMerge w:val="restart"/>
                                  <w:vAlign w:val="center"/>
                                </w:tcPr>
                                <w:p w14:paraId="3ED6B137" w14:textId="58C19BE9" w:rsidR="001973A2" w:rsidRDefault="001973A2" w:rsidP="00866154">
                                  <w:pPr>
                                    <w:pStyle w:val="Nidungvnbn"/>
                                    <w:ind w:firstLine="0"/>
                                    <w:jc w:val="center"/>
                                    <w:rPr>
                                      <w:b/>
                                    </w:rPr>
                                  </w:pPr>
                                  <w:r>
                                    <w:rPr>
                                      <w:b/>
                                    </w:rPr>
                                    <w:t>Tên tập dữ liệu</w:t>
                                  </w:r>
                                </w:p>
                              </w:tc>
                              <w:tc>
                                <w:tcPr>
                                  <w:tcW w:w="3690" w:type="dxa"/>
                                  <w:gridSpan w:val="4"/>
                                </w:tcPr>
                                <w:p w14:paraId="4D595502" w14:textId="77777777" w:rsidR="001973A2" w:rsidRDefault="001973A2" w:rsidP="00866154">
                                  <w:pPr>
                                    <w:pStyle w:val="Nidungvnbn"/>
                                    <w:ind w:firstLine="0"/>
                                    <w:jc w:val="center"/>
                                    <w:rPr>
                                      <w:b/>
                                    </w:rPr>
                                  </w:pPr>
                                  <w:r>
                                    <w:rPr>
                                      <w:b/>
                                    </w:rPr>
                                    <w:t>Nhóm tác giả</w:t>
                                  </w:r>
                                </w:p>
                                <w:p w14:paraId="771F193F" w14:textId="77777777" w:rsidR="001973A2" w:rsidRDefault="001973A2" w:rsidP="00866154">
                                  <w:pPr>
                                    <w:pStyle w:val="Nidungvnbn"/>
                                    <w:ind w:firstLine="0"/>
                                    <w:jc w:val="center"/>
                                    <w:rPr>
                                      <w:b/>
                                    </w:rPr>
                                  </w:pPr>
                                  <w:r>
                                    <w:rPr>
                                      <w:b/>
                                    </w:rPr>
                                    <w:t>tiền thực nghiệm</w:t>
                                  </w:r>
                                </w:p>
                              </w:tc>
                              <w:tc>
                                <w:tcPr>
                                  <w:tcW w:w="4050" w:type="dxa"/>
                                  <w:gridSpan w:val="4"/>
                                </w:tcPr>
                                <w:p w14:paraId="6782EC49" w14:textId="77777777" w:rsidR="001973A2" w:rsidRDefault="001973A2" w:rsidP="00866154">
                                  <w:pPr>
                                    <w:pStyle w:val="Nidungvnbn"/>
                                    <w:ind w:firstLine="0"/>
                                    <w:jc w:val="center"/>
                                    <w:rPr>
                                      <w:b/>
                                    </w:rPr>
                                  </w:pPr>
                                  <w:r>
                                    <w:rPr>
                                      <w:b/>
                                    </w:rPr>
                                    <w:t>Thực nghiệm</w:t>
                                  </w:r>
                                </w:p>
                                <w:p w14:paraId="572DD73E" w14:textId="71AF45C8" w:rsidR="001973A2" w:rsidRDefault="001973A2" w:rsidP="00866154">
                                  <w:pPr>
                                    <w:pStyle w:val="Nidungvnbn"/>
                                    <w:ind w:firstLine="0"/>
                                    <w:jc w:val="center"/>
                                    <w:rPr>
                                      <w:b/>
                                    </w:rPr>
                                  </w:pPr>
                                  <w:r>
                                    <w:rPr>
                                      <w:b/>
                                    </w:rPr>
                                    <w:t>của bản thân</w:t>
                                  </w:r>
                                </w:p>
                              </w:tc>
                            </w:tr>
                            <w:tr w:rsidR="001973A2" w14:paraId="3D27E4A2" w14:textId="77777777" w:rsidTr="00E45B78">
                              <w:trPr>
                                <w:trHeight w:val="379"/>
                              </w:trPr>
                              <w:tc>
                                <w:tcPr>
                                  <w:tcW w:w="985" w:type="dxa"/>
                                  <w:vMerge/>
                                </w:tcPr>
                                <w:p w14:paraId="282B11D0" w14:textId="77777777" w:rsidR="001973A2" w:rsidRDefault="001973A2" w:rsidP="00C17EA6">
                                  <w:pPr>
                                    <w:pStyle w:val="Nidungvnbn"/>
                                    <w:jc w:val="center"/>
                                    <w:rPr>
                                      <w:b/>
                                    </w:rPr>
                                  </w:pPr>
                                </w:p>
                              </w:tc>
                              <w:tc>
                                <w:tcPr>
                                  <w:tcW w:w="3150" w:type="dxa"/>
                                  <w:vMerge/>
                                </w:tcPr>
                                <w:p w14:paraId="17572A9D" w14:textId="77777777" w:rsidR="001973A2" w:rsidRDefault="001973A2" w:rsidP="00C17EA6">
                                  <w:pPr>
                                    <w:pStyle w:val="Nidungvnbn"/>
                                    <w:jc w:val="center"/>
                                    <w:rPr>
                                      <w:b/>
                                    </w:rPr>
                                  </w:pPr>
                                </w:p>
                              </w:tc>
                              <w:tc>
                                <w:tcPr>
                                  <w:tcW w:w="990" w:type="dxa"/>
                                </w:tcPr>
                                <w:p w14:paraId="060A788B" w14:textId="77777777" w:rsidR="001973A2" w:rsidRDefault="001973A2" w:rsidP="00C17EA6">
                                  <w:pPr>
                                    <w:pStyle w:val="Nidungvnbn"/>
                                    <w:ind w:firstLine="0"/>
                                    <w:jc w:val="center"/>
                                    <w:rPr>
                                      <w:b/>
                                      <w:sz w:val="24"/>
                                      <w:szCs w:val="24"/>
                                    </w:rPr>
                                  </w:pPr>
                                  <w:r>
                                    <w:rPr>
                                      <w:b/>
                                    </w:rPr>
                                    <w:t>Pre</w:t>
                                  </w:r>
                                </w:p>
                              </w:tc>
                              <w:tc>
                                <w:tcPr>
                                  <w:tcW w:w="900" w:type="dxa"/>
                                </w:tcPr>
                                <w:p w14:paraId="5ABF261D" w14:textId="77777777" w:rsidR="001973A2" w:rsidRDefault="001973A2" w:rsidP="00C17EA6">
                                  <w:pPr>
                                    <w:pStyle w:val="Nidungvnbn"/>
                                    <w:ind w:firstLine="0"/>
                                    <w:jc w:val="center"/>
                                    <w:rPr>
                                      <w:b/>
                                    </w:rPr>
                                  </w:pPr>
                                  <w:r>
                                    <w:rPr>
                                      <w:b/>
                                    </w:rPr>
                                    <w:t>Acc</w:t>
                                  </w:r>
                                </w:p>
                              </w:tc>
                              <w:tc>
                                <w:tcPr>
                                  <w:tcW w:w="900" w:type="dxa"/>
                                </w:tcPr>
                                <w:p w14:paraId="72261A85" w14:textId="77777777" w:rsidR="001973A2" w:rsidRDefault="001973A2" w:rsidP="00C17EA6">
                                  <w:pPr>
                                    <w:pStyle w:val="Nidungvnbn"/>
                                    <w:ind w:firstLine="0"/>
                                    <w:jc w:val="center"/>
                                    <w:rPr>
                                      <w:b/>
                                      <w:sz w:val="24"/>
                                      <w:szCs w:val="24"/>
                                    </w:rPr>
                                  </w:pPr>
                                  <w:r>
                                    <w:rPr>
                                      <w:b/>
                                    </w:rPr>
                                    <w:t>Rec</w:t>
                                  </w:r>
                                </w:p>
                              </w:tc>
                              <w:tc>
                                <w:tcPr>
                                  <w:tcW w:w="900" w:type="dxa"/>
                                </w:tcPr>
                                <w:p w14:paraId="3AD4676A" w14:textId="77777777" w:rsidR="001973A2" w:rsidRDefault="001973A2" w:rsidP="00C17EA6">
                                  <w:pPr>
                                    <w:pStyle w:val="Nidungvnbn"/>
                                    <w:ind w:firstLine="0"/>
                                    <w:jc w:val="center"/>
                                    <w:rPr>
                                      <w:b/>
                                    </w:rPr>
                                  </w:pPr>
                                  <w:r>
                                    <w:rPr>
                                      <w:b/>
                                      <w:lang w:val="vi-VN"/>
                                    </w:rPr>
                                    <w:t>TrT</w:t>
                                  </w:r>
                                </w:p>
                              </w:tc>
                              <w:tc>
                                <w:tcPr>
                                  <w:tcW w:w="990" w:type="dxa"/>
                                </w:tcPr>
                                <w:p w14:paraId="0190142B" w14:textId="77777777" w:rsidR="001973A2" w:rsidRDefault="001973A2" w:rsidP="00C17EA6">
                                  <w:pPr>
                                    <w:pStyle w:val="Nidungvnbn"/>
                                    <w:ind w:firstLine="0"/>
                                    <w:jc w:val="center"/>
                                    <w:rPr>
                                      <w:b/>
                                      <w:sz w:val="24"/>
                                      <w:szCs w:val="24"/>
                                    </w:rPr>
                                  </w:pPr>
                                  <w:r>
                                    <w:rPr>
                                      <w:b/>
                                    </w:rPr>
                                    <w:t>Pre</w:t>
                                  </w:r>
                                </w:p>
                              </w:tc>
                              <w:tc>
                                <w:tcPr>
                                  <w:tcW w:w="990" w:type="dxa"/>
                                </w:tcPr>
                                <w:p w14:paraId="0F62741D" w14:textId="77777777" w:rsidR="001973A2" w:rsidRDefault="001973A2" w:rsidP="00C17EA6">
                                  <w:pPr>
                                    <w:pStyle w:val="Nidungvnbn"/>
                                    <w:ind w:firstLine="0"/>
                                    <w:jc w:val="center"/>
                                    <w:rPr>
                                      <w:b/>
                                    </w:rPr>
                                  </w:pPr>
                                  <w:r>
                                    <w:rPr>
                                      <w:b/>
                                    </w:rPr>
                                    <w:t>Acc</w:t>
                                  </w:r>
                                </w:p>
                              </w:tc>
                              <w:tc>
                                <w:tcPr>
                                  <w:tcW w:w="990" w:type="dxa"/>
                                </w:tcPr>
                                <w:p w14:paraId="4F0D42BE" w14:textId="77777777" w:rsidR="001973A2" w:rsidRDefault="001973A2" w:rsidP="00C17EA6">
                                  <w:pPr>
                                    <w:pStyle w:val="Nidungvnbn"/>
                                    <w:ind w:firstLine="0"/>
                                    <w:jc w:val="center"/>
                                    <w:rPr>
                                      <w:b/>
                                      <w:sz w:val="24"/>
                                      <w:szCs w:val="24"/>
                                    </w:rPr>
                                  </w:pPr>
                                  <w:r>
                                    <w:rPr>
                                      <w:b/>
                                    </w:rPr>
                                    <w:t>Rec</w:t>
                                  </w:r>
                                </w:p>
                              </w:tc>
                              <w:tc>
                                <w:tcPr>
                                  <w:tcW w:w="1080" w:type="dxa"/>
                                </w:tcPr>
                                <w:p w14:paraId="4AC65FEE" w14:textId="77777777" w:rsidR="001973A2" w:rsidRDefault="001973A2" w:rsidP="00C17EA6">
                                  <w:pPr>
                                    <w:pStyle w:val="Nidungvnbn"/>
                                    <w:ind w:firstLine="0"/>
                                    <w:jc w:val="center"/>
                                    <w:rPr>
                                      <w:b/>
                                    </w:rPr>
                                  </w:pPr>
                                  <w:r>
                                    <w:rPr>
                                      <w:b/>
                                    </w:rPr>
                                    <w:t>TrT</w:t>
                                  </w:r>
                                </w:p>
                              </w:tc>
                            </w:tr>
                            <w:tr w:rsidR="001973A2" w14:paraId="2BA4F24E" w14:textId="77777777" w:rsidTr="00471BA4">
                              <w:trPr>
                                <w:trHeight w:val="379"/>
                              </w:trPr>
                              <w:tc>
                                <w:tcPr>
                                  <w:tcW w:w="985" w:type="dxa"/>
                                  <w:vMerge w:val="restart"/>
                                  <w:vAlign w:val="center"/>
                                </w:tcPr>
                                <w:p w14:paraId="3E7AEA93" w14:textId="2024FF0A" w:rsidR="001973A2" w:rsidRPr="00B908C9" w:rsidRDefault="001973A2" w:rsidP="004F37CD">
                                  <w:pPr>
                                    <w:pStyle w:val="Nidungvnbn"/>
                                    <w:ind w:firstLine="0"/>
                                    <w:jc w:val="left"/>
                                  </w:pPr>
                                  <w:r w:rsidRPr="00B908C9">
                                    <w:t>ResNet</w:t>
                                  </w:r>
                                </w:p>
                              </w:tc>
                              <w:tc>
                                <w:tcPr>
                                  <w:tcW w:w="3150" w:type="dxa"/>
                                  <w:vAlign w:val="bottom"/>
                                </w:tcPr>
                                <w:p w14:paraId="0C85ED6F" w14:textId="2BA3963F" w:rsidR="001973A2" w:rsidRDefault="001973A2" w:rsidP="004F37CD">
                                  <w:pPr>
                                    <w:pStyle w:val="Nidungvnbn"/>
                                    <w:ind w:firstLine="0"/>
                                    <w:jc w:val="left"/>
                                    <w:rPr>
                                      <w:b/>
                                    </w:rPr>
                                  </w:pPr>
                                  <w:r>
                                    <w:rPr>
                                      <w:color w:val="000000"/>
                                      <w:sz w:val="22"/>
                                      <w:szCs w:val="22"/>
                                    </w:rPr>
                                    <w:t>Haptics</w:t>
                                  </w:r>
                                </w:p>
                              </w:tc>
                              <w:tc>
                                <w:tcPr>
                                  <w:tcW w:w="990" w:type="dxa"/>
                                  <w:vAlign w:val="bottom"/>
                                </w:tcPr>
                                <w:p w14:paraId="08F2819C" w14:textId="3DC7AC7B" w:rsidR="001973A2" w:rsidRDefault="001973A2" w:rsidP="004F37CD">
                                  <w:pPr>
                                    <w:pStyle w:val="Nidungvnbn"/>
                                    <w:ind w:firstLine="0"/>
                                    <w:jc w:val="right"/>
                                  </w:pPr>
                                  <w:r>
                                    <w:rPr>
                                      <w:color w:val="000000"/>
                                      <w:sz w:val="22"/>
                                      <w:szCs w:val="22"/>
                                    </w:rPr>
                                    <w:t>0.5443</w:t>
                                  </w:r>
                                </w:p>
                              </w:tc>
                              <w:tc>
                                <w:tcPr>
                                  <w:tcW w:w="900" w:type="dxa"/>
                                  <w:vAlign w:val="bottom"/>
                                </w:tcPr>
                                <w:p w14:paraId="5A62FFAF" w14:textId="3030B863" w:rsidR="001973A2" w:rsidRDefault="001973A2" w:rsidP="004F37CD">
                                  <w:pPr>
                                    <w:pStyle w:val="Nidungvnbn"/>
                                    <w:ind w:firstLine="0"/>
                                    <w:jc w:val="right"/>
                                  </w:pPr>
                                  <w:r>
                                    <w:rPr>
                                      <w:color w:val="000000"/>
                                      <w:sz w:val="22"/>
                                      <w:szCs w:val="22"/>
                                    </w:rPr>
                                    <w:t>0.5292</w:t>
                                  </w:r>
                                </w:p>
                              </w:tc>
                              <w:tc>
                                <w:tcPr>
                                  <w:tcW w:w="900" w:type="dxa"/>
                                  <w:vAlign w:val="bottom"/>
                                </w:tcPr>
                                <w:p w14:paraId="22F7B764" w14:textId="581E6F4D" w:rsidR="001973A2" w:rsidRDefault="001973A2" w:rsidP="004F37CD">
                                  <w:pPr>
                                    <w:pStyle w:val="Nidungvnbn"/>
                                    <w:ind w:firstLine="0"/>
                                    <w:jc w:val="right"/>
                                  </w:pPr>
                                  <w:r>
                                    <w:rPr>
                                      <w:color w:val="000000"/>
                                      <w:sz w:val="22"/>
                                      <w:szCs w:val="22"/>
                                    </w:rPr>
                                    <w:t>0.5288</w:t>
                                  </w:r>
                                </w:p>
                              </w:tc>
                              <w:tc>
                                <w:tcPr>
                                  <w:tcW w:w="900" w:type="dxa"/>
                                  <w:vAlign w:val="bottom"/>
                                </w:tcPr>
                                <w:p w14:paraId="14433080" w14:textId="22A0C5CD" w:rsidR="001973A2" w:rsidRDefault="001973A2" w:rsidP="004F37CD">
                                  <w:pPr>
                                    <w:pStyle w:val="Nidungvnbn"/>
                                    <w:ind w:firstLine="0"/>
                                    <w:jc w:val="right"/>
                                  </w:pPr>
                                  <w:r>
                                    <w:rPr>
                                      <w:color w:val="000000"/>
                                      <w:sz w:val="22"/>
                                      <w:szCs w:val="22"/>
                                    </w:rPr>
                                    <w:t>758.9</w:t>
                                  </w:r>
                                </w:p>
                              </w:tc>
                              <w:tc>
                                <w:tcPr>
                                  <w:tcW w:w="990" w:type="dxa"/>
                                  <w:vAlign w:val="bottom"/>
                                </w:tcPr>
                                <w:p w14:paraId="70A868AD" w14:textId="6258AC79" w:rsidR="001973A2" w:rsidRDefault="001973A2" w:rsidP="004F37CD">
                                  <w:pPr>
                                    <w:pStyle w:val="Nidungvnbn"/>
                                    <w:ind w:firstLine="0"/>
                                    <w:jc w:val="right"/>
                                  </w:pPr>
                                  <w:r>
                                    <w:rPr>
                                      <w:color w:val="000000"/>
                                      <w:sz w:val="22"/>
                                      <w:szCs w:val="22"/>
                                    </w:rPr>
                                    <w:t>0.4976</w:t>
                                  </w:r>
                                </w:p>
                              </w:tc>
                              <w:tc>
                                <w:tcPr>
                                  <w:tcW w:w="990" w:type="dxa"/>
                                  <w:vAlign w:val="bottom"/>
                                </w:tcPr>
                                <w:p w14:paraId="07C4AE4F" w14:textId="7EDD977D" w:rsidR="001973A2" w:rsidRDefault="001973A2" w:rsidP="004F37CD">
                                  <w:pPr>
                                    <w:pStyle w:val="Nidungvnbn"/>
                                    <w:ind w:firstLine="0"/>
                                    <w:jc w:val="right"/>
                                  </w:pPr>
                                  <w:r>
                                    <w:rPr>
                                      <w:color w:val="000000"/>
                                      <w:sz w:val="22"/>
                                      <w:szCs w:val="22"/>
                                    </w:rPr>
                                    <w:t>0.4903</w:t>
                                  </w:r>
                                </w:p>
                              </w:tc>
                              <w:tc>
                                <w:tcPr>
                                  <w:tcW w:w="990" w:type="dxa"/>
                                  <w:vAlign w:val="bottom"/>
                                </w:tcPr>
                                <w:p w14:paraId="1F5FD11C" w14:textId="16098814" w:rsidR="001973A2" w:rsidRDefault="001973A2" w:rsidP="004F37CD">
                                  <w:pPr>
                                    <w:pStyle w:val="Nidungvnbn"/>
                                    <w:ind w:firstLine="0"/>
                                    <w:jc w:val="right"/>
                                  </w:pPr>
                                  <w:r>
                                    <w:rPr>
                                      <w:color w:val="000000"/>
                                      <w:sz w:val="22"/>
                                      <w:szCs w:val="22"/>
                                    </w:rPr>
                                    <w:t>0.4882</w:t>
                                  </w:r>
                                </w:p>
                              </w:tc>
                              <w:tc>
                                <w:tcPr>
                                  <w:tcW w:w="1080" w:type="dxa"/>
                                  <w:vAlign w:val="bottom"/>
                                </w:tcPr>
                                <w:p w14:paraId="39E5F2CB" w14:textId="06B62FE0" w:rsidR="001973A2" w:rsidRDefault="001973A2" w:rsidP="004F37CD">
                                  <w:pPr>
                                    <w:pStyle w:val="Nidungvnbn"/>
                                    <w:ind w:firstLine="0"/>
                                    <w:jc w:val="right"/>
                                  </w:pPr>
                                  <w:r>
                                    <w:rPr>
                                      <w:color w:val="000000"/>
                                      <w:sz w:val="22"/>
                                      <w:szCs w:val="22"/>
                                    </w:rPr>
                                    <w:t>656.1</w:t>
                                  </w:r>
                                </w:p>
                              </w:tc>
                            </w:tr>
                            <w:tr w:rsidR="001973A2" w14:paraId="7A47D8DB" w14:textId="77777777" w:rsidTr="00471BA4">
                              <w:trPr>
                                <w:trHeight w:val="379"/>
                              </w:trPr>
                              <w:tc>
                                <w:tcPr>
                                  <w:tcW w:w="985" w:type="dxa"/>
                                  <w:vMerge/>
                                </w:tcPr>
                                <w:p w14:paraId="71F06FD4" w14:textId="77777777" w:rsidR="001973A2" w:rsidRDefault="001973A2" w:rsidP="004F37CD">
                                  <w:pPr>
                                    <w:pStyle w:val="Nidungvnbn"/>
                                    <w:ind w:firstLine="0"/>
                                    <w:jc w:val="left"/>
                                    <w:rPr>
                                      <w:b/>
                                    </w:rPr>
                                  </w:pPr>
                                </w:p>
                              </w:tc>
                              <w:tc>
                                <w:tcPr>
                                  <w:tcW w:w="3150" w:type="dxa"/>
                                  <w:vAlign w:val="bottom"/>
                                </w:tcPr>
                                <w:p w14:paraId="2FFEFB86" w14:textId="0CD1015F" w:rsidR="001973A2" w:rsidRDefault="001973A2" w:rsidP="004F37CD">
                                  <w:pPr>
                                    <w:pStyle w:val="Nidungvnbn"/>
                                    <w:ind w:firstLine="0"/>
                                    <w:jc w:val="left"/>
                                    <w:rPr>
                                      <w:b/>
                                    </w:rPr>
                                  </w:pPr>
                                  <w:r>
                                    <w:rPr>
                                      <w:color w:val="000000"/>
                                      <w:sz w:val="22"/>
                                      <w:szCs w:val="22"/>
                                    </w:rPr>
                                    <w:t>Herring</w:t>
                                  </w:r>
                                </w:p>
                              </w:tc>
                              <w:tc>
                                <w:tcPr>
                                  <w:tcW w:w="990" w:type="dxa"/>
                                  <w:vAlign w:val="bottom"/>
                                </w:tcPr>
                                <w:p w14:paraId="6403FF8C" w14:textId="492E6052" w:rsidR="001973A2" w:rsidRDefault="001973A2" w:rsidP="004F37CD">
                                  <w:pPr>
                                    <w:pStyle w:val="Nidungvnbn"/>
                                    <w:ind w:firstLine="0"/>
                                    <w:jc w:val="right"/>
                                  </w:pPr>
                                  <w:r>
                                    <w:rPr>
                                      <w:color w:val="000000"/>
                                      <w:sz w:val="22"/>
                                      <w:szCs w:val="22"/>
                                    </w:rPr>
                                    <w:t>0.6239</w:t>
                                  </w:r>
                                </w:p>
                              </w:tc>
                              <w:tc>
                                <w:tcPr>
                                  <w:tcW w:w="900" w:type="dxa"/>
                                  <w:vAlign w:val="bottom"/>
                                </w:tcPr>
                                <w:p w14:paraId="086F7CB9" w14:textId="1331F638" w:rsidR="001973A2" w:rsidRDefault="001973A2" w:rsidP="004F37CD">
                                  <w:pPr>
                                    <w:pStyle w:val="Nidungvnbn"/>
                                    <w:ind w:firstLine="0"/>
                                    <w:jc w:val="right"/>
                                  </w:pPr>
                                  <w:r>
                                    <w:rPr>
                                      <w:color w:val="000000"/>
                                      <w:sz w:val="22"/>
                                      <w:szCs w:val="22"/>
                                    </w:rPr>
                                    <w:t>0.6406</w:t>
                                  </w:r>
                                </w:p>
                              </w:tc>
                              <w:tc>
                                <w:tcPr>
                                  <w:tcW w:w="900" w:type="dxa"/>
                                  <w:vAlign w:val="bottom"/>
                                </w:tcPr>
                                <w:p w14:paraId="38107709" w14:textId="7EBF804E" w:rsidR="001973A2" w:rsidRDefault="001973A2" w:rsidP="004F37CD">
                                  <w:pPr>
                                    <w:pStyle w:val="Nidungvnbn"/>
                                    <w:ind w:firstLine="0"/>
                                    <w:jc w:val="right"/>
                                  </w:pPr>
                                  <w:r>
                                    <w:rPr>
                                      <w:color w:val="000000"/>
                                      <w:sz w:val="22"/>
                                      <w:szCs w:val="22"/>
                                    </w:rPr>
                                    <w:t>0.6002</w:t>
                                  </w:r>
                                </w:p>
                              </w:tc>
                              <w:tc>
                                <w:tcPr>
                                  <w:tcW w:w="900" w:type="dxa"/>
                                  <w:vAlign w:val="bottom"/>
                                </w:tcPr>
                                <w:p w14:paraId="6AB36617" w14:textId="13AA38DC" w:rsidR="001973A2" w:rsidRDefault="001973A2" w:rsidP="004F37CD">
                                  <w:pPr>
                                    <w:pStyle w:val="Nidungvnbn"/>
                                    <w:ind w:firstLine="0"/>
                                    <w:jc w:val="right"/>
                                  </w:pPr>
                                  <w:r>
                                    <w:rPr>
                                      <w:color w:val="000000"/>
                                      <w:sz w:val="22"/>
                                      <w:szCs w:val="22"/>
                                    </w:rPr>
                                    <w:t>671.3</w:t>
                                  </w:r>
                                </w:p>
                              </w:tc>
                              <w:tc>
                                <w:tcPr>
                                  <w:tcW w:w="990" w:type="dxa"/>
                                  <w:vAlign w:val="bottom"/>
                                </w:tcPr>
                                <w:p w14:paraId="7F6067AE" w14:textId="1657583A" w:rsidR="001973A2" w:rsidRDefault="001973A2" w:rsidP="004F37CD">
                                  <w:pPr>
                                    <w:pStyle w:val="Nidungvnbn"/>
                                    <w:ind w:firstLine="0"/>
                                    <w:jc w:val="right"/>
                                  </w:pPr>
                                  <w:r>
                                    <w:rPr>
                                      <w:color w:val="000000"/>
                                      <w:sz w:val="22"/>
                                      <w:szCs w:val="22"/>
                                    </w:rPr>
                                    <w:t>0.6584</w:t>
                                  </w:r>
                                </w:p>
                              </w:tc>
                              <w:tc>
                                <w:tcPr>
                                  <w:tcW w:w="990" w:type="dxa"/>
                                  <w:vAlign w:val="bottom"/>
                                </w:tcPr>
                                <w:p w14:paraId="30766A8F" w14:textId="2FE07739" w:rsidR="001973A2" w:rsidRDefault="001973A2" w:rsidP="004F37CD">
                                  <w:pPr>
                                    <w:pStyle w:val="Nidungvnbn"/>
                                    <w:ind w:firstLine="0"/>
                                    <w:jc w:val="right"/>
                                  </w:pPr>
                                  <w:r>
                                    <w:rPr>
                                      <w:color w:val="000000"/>
                                      <w:sz w:val="22"/>
                                      <w:szCs w:val="22"/>
                                    </w:rPr>
                                    <w:t>0.6719</w:t>
                                  </w:r>
                                </w:p>
                              </w:tc>
                              <w:tc>
                                <w:tcPr>
                                  <w:tcW w:w="990" w:type="dxa"/>
                                  <w:vAlign w:val="bottom"/>
                                </w:tcPr>
                                <w:p w14:paraId="49E2BC9A" w14:textId="514A8A7E" w:rsidR="001973A2" w:rsidRDefault="001973A2" w:rsidP="004F37CD">
                                  <w:pPr>
                                    <w:pStyle w:val="Nidungvnbn"/>
                                    <w:ind w:firstLine="0"/>
                                    <w:jc w:val="right"/>
                                  </w:pPr>
                                  <w:r>
                                    <w:rPr>
                                      <w:color w:val="000000"/>
                                      <w:sz w:val="22"/>
                                      <w:szCs w:val="22"/>
                                    </w:rPr>
                                    <w:t>0.6447</w:t>
                                  </w:r>
                                </w:p>
                              </w:tc>
                              <w:tc>
                                <w:tcPr>
                                  <w:tcW w:w="1080" w:type="dxa"/>
                                  <w:vAlign w:val="bottom"/>
                                </w:tcPr>
                                <w:p w14:paraId="1A6A32D2" w14:textId="33AFD3DF" w:rsidR="001973A2" w:rsidRDefault="001973A2" w:rsidP="004F37CD">
                                  <w:pPr>
                                    <w:pStyle w:val="Nidungvnbn"/>
                                    <w:ind w:firstLine="0"/>
                                    <w:jc w:val="right"/>
                                  </w:pPr>
                                  <w:r>
                                    <w:rPr>
                                      <w:color w:val="000000"/>
                                      <w:sz w:val="22"/>
                                      <w:szCs w:val="22"/>
                                    </w:rPr>
                                    <w:t>281.5</w:t>
                                  </w:r>
                                </w:p>
                              </w:tc>
                            </w:tr>
                            <w:tr w:rsidR="001973A2" w14:paraId="019FD86F" w14:textId="77777777" w:rsidTr="00471BA4">
                              <w:trPr>
                                <w:trHeight w:val="379"/>
                              </w:trPr>
                              <w:tc>
                                <w:tcPr>
                                  <w:tcW w:w="985" w:type="dxa"/>
                                  <w:vMerge/>
                                </w:tcPr>
                                <w:p w14:paraId="315741AB" w14:textId="77777777" w:rsidR="001973A2" w:rsidRDefault="001973A2" w:rsidP="004F37CD">
                                  <w:pPr>
                                    <w:pStyle w:val="Nidungvnbn"/>
                                    <w:ind w:firstLine="0"/>
                                    <w:jc w:val="left"/>
                                    <w:rPr>
                                      <w:b/>
                                    </w:rPr>
                                  </w:pPr>
                                </w:p>
                              </w:tc>
                              <w:tc>
                                <w:tcPr>
                                  <w:tcW w:w="3150" w:type="dxa"/>
                                  <w:vAlign w:val="bottom"/>
                                </w:tcPr>
                                <w:p w14:paraId="7B7F1D8D" w14:textId="0454019A" w:rsidR="001973A2" w:rsidRDefault="001973A2" w:rsidP="004F37CD">
                                  <w:pPr>
                                    <w:pStyle w:val="Nidungvnbn"/>
                                    <w:ind w:firstLine="0"/>
                                    <w:jc w:val="left"/>
                                    <w:rPr>
                                      <w:b/>
                                    </w:rPr>
                                  </w:pPr>
                                  <w:r>
                                    <w:rPr>
                                      <w:color w:val="000000"/>
                                      <w:sz w:val="22"/>
                                      <w:szCs w:val="22"/>
                                    </w:rPr>
                                    <w:t>HouseTwenty</w:t>
                                  </w:r>
                                </w:p>
                              </w:tc>
                              <w:tc>
                                <w:tcPr>
                                  <w:tcW w:w="990" w:type="dxa"/>
                                  <w:vAlign w:val="bottom"/>
                                </w:tcPr>
                                <w:p w14:paraId="569DA1A8" w14:textId="25CE34D5" w:rsidR="001973A2" w:rsidRDefault="001973A2" w:rsidP="004F37CD">
                                  <w:pPr>
                                    <w:pStyle w:val="Nidungvnbn"/>
                                    <w:ind w:firstLine="0"/>
                                    <w:jc w:val="right"/>
                                  </w:pPr>
                                  <w:r>
                                    <w:rPr>
                                      <w:color w:val="000000"/>
                                      <w:sz w:val="22"/>
                                      <w:szCs w:val="22"/>
                                    </w:rPr>
                                    <w:t>0.9859</w:t>
                                  </w:r>
                                </w:p>
                              </w:tc>
                              <w:tc>
                                <w:tcPr>
                                  <w:tcW w:w="900" w:type="dxa"/>
                                  <w:vAlign w:val="bottom"/>
                                </w:tcPr>
                                <w:p w14:paraId="784F988C" w14:textId="72CD9895" w:rsidR="001973A2" w:rsidRDefault="001973A2" w:rsidP="004F37CD">
                                  <w:pPr>
                                    <w:pStyle w:val="Nidungvnbn"/>
                                    <w:ind w:firstLine="0"/>
                                    <w:jc w:val="right"/>
                                  </w:pPr>
                                  <w:r>
                                    <w:rPr>
                                      <w:color w:val="000000"/>
                                      <w:sz w:val="22"/>
                                      <w:szCs w:val="22"/>
                                    </w:rPr>
                                    <w:t>0.9832</w:t>
                                  </w:r>
                                </w:p>
                              </w:tc>
                              <w:tc>
                                <w:tcPr>
                                  <w:tcW w:w="900" w:type="dxa"/>
                                  <w:vAlign w:val="bottom"/>
                                </w:tcPr>
                                <w:p w14:paraId="209C2FFE" w14:textId="546377BA" w:rsidR="001973A2" w:rsidRDefault="001973A2" w:rsidP="004F37CD">
                                  <w:pPr>
                                    <w:pStyle w:val="Nidungvnbn"/>
                                    <w:ind w:firstLine="0"/>
                                    <w:jc w:val="right"/>
                                  </w:pPr>
                                  <w:r>
                                    <w:rPr>
                                      <w:color w:val="000000"/>
                                      <w:sz w:val="22"/>
                                      <w:szCs w:val="22"/>
                                    </w:rPr>
                                    <w:t>0.98</w:t>
                                  </w:r>
                                </w:p>
                              </w:tc>
                              <w:tc>
                                <w:tcPr>
                                  <w:tcW w:w="900" w:type="dxa"/>
                                  <w:vAlign w:val="bottom"/>
                                </w:tcPr>
                                <w:p w14:paraId="22E9E3F0" w14:textId="06F4EE1F" w:rsidR="001973A2" w:rsidRDefault="001973A2" w:rsidP="004F37CD">
                                  <w:pPr>
                                    <w:pStyle w:val="Nidungvnbn"/>
                                    <w:ind w:firstLine="0"/>
                                    <w:jc w:val="right"/>
                                  </w:pPr>
                                  <w:r>
                                    <w:rPr>
                                      <w:color w:val="000000"/>
                                      <w:sz w:val="22"/>
                                      <w:szCs w:val="22"/>
                                    </w:rPr>
                                    <w:t>660.9</w:t>
                                  </w:r>
                                </w:p>
                              </w:tc>
                              <w:tc>
                                <w:tcPr>
                                  <w:tcW w:w="990" w:type="dxa"/>
                                  <w:vAlign w:val="bottom"/>
                                </w:tcPr>
                                <w:p w14:paraId="01DA3EAA" w14:textId="7B5FF284" w:rsidR="001973A2" w:rsidRDefault="001973A2" w:rsidP="004F37CD">
                                  <w:pPr>
                                    <w:pStyle w:val="Nidungvnbn"/>
                                    <w:ind w:firstLine="0"/>
                                    <w:jc w:val="right"/>
                                  </w:pPr>
                                  <w:r>
                                    <w:rPr>
                                      <w:color w:val="000000"/>
                                      <w:sz w:val="22"/>
                                      <w:szCs w:val="22"/>
                                    </w:rPr>
                                    <w:t>0.9859</w:t>
                                  </w:r>
                                </w:p>
                              </w:tc>
                              <w:tc>
                                <w:tcPr>
                                  <w:tcW w:w="990" w:type="dxa"/>
                                  <w:vAlign w:val="bottom"/>
                                </w:tcPr>
                                <w:p w14:paraId="2CA2B662" w14:textId="2AE7B05C" w:rsidR="001973A2" w:rsidRDefault="001973A2" w:rsidP="004F37CD">
                                  <w:pPr>
                                    <w:pStyle w:val="Nidungvnbn"/>
                                    <w:ind w:firstLine="0"/>
                                    <w:jc w:val="right"/>
                                  </w:pPr>
                                  <w:r>
                                    <w:rPr>
                                      <w:color w:val="000000"/>
                                      <w:sz w:val="22"/>
                                      <w:szCs w:val="22"/>
                                    </w:rPr>
                                    <w:t>0.9832</w:t>
                                  </w:r>
                                </w:p>
                              </w:tc>
                              <w:tc>
                                <w:tcPr>
                                  <w:tcW w:w="990" w:type="dxa"/>
                                  <w:vAlign w:val="bottom"/>
                                </w:tcPr>
                                <w:p w14:paraId="793B9109" w14:textId="15657D62" w:rsidR="001973A2" w:rsidRDefault="001973A2" w:rsidP="004F37CD">
                                  <w:pPr>
                                    <w:pStyle w:val="Nidungvnbn"/>
                                    <w:ind w:firstLine="0"/>
                                    <w:jc w:val="right"/>
                                  </w:pPr>
                                  <w:r>
                                    <w:rPr>
                                      <w:color w:val="000000"/>
                                      <w:sz w:val="22"/>
                                      <w:szCs w:val="22"/>
                                    </w:rPr>
                                    <w:t>0.98</w:t>
                                  </w:r>
                                </w:p>
                              </w:tc>
                              <w:tc>
                                <w:tcPr>
                                  <w:tcW w:w="1080" w:type="dxa"/>
                                  <w:vAlign w:val="bottom"/>
                                </w:tcPr>
                                <w:p w14:paraId="7D380964" w14:textId="7187E8C6" w:rsidR="001973A2" w:rsidRDefault="001973A2" w:rsidP="004F37CD">
                                  <w:pPr>
                                    <w:pStyle w:val="Nidungvnbn"/>
                                    <w:ind w:firstLine="0"/>
                                    <w:jc w:val="right"/>
                                  </w:pPr>
                                  <w:r>
                                    <w:rPr>
                                      <w:color w:val="000000"/>
                                      <w:sz w:val="22"/>
                                      <w:szCs w:val="22"/>
                                    </w:rPr>
                                    <w:t>1266.8</w:t>
                                  </w:r>
                                </w:p>
                              </w:tc>
                            </w:tr>
                            <w:tr w:rsidR="001973A2" w14:paraId="23C53EDC" w14:textId="77777777" w:rsidTr="00471BA4">
                              <w:trPr>
                                <w:trHeight w:val="379"/>
                              </w:trPr>
                              <w:tc>
                                <w:tcPr>
                                  <w:tcW w:w="985" w:type="dxa"/>
                                  <w:vMerge/>
                                </w:tcPr>
                                <w:p w14:paraId="6C3ECF85" w14:textId="77777777" w:rsidR="001973A2" w:rsidRDefault="001973A2" w:rsidP="004F37CD">
                                  <w:pPr>
                                    <w:pStyle w:val="Nidungvnbn"/>
                                    <w:ind w:firstLine="0"/>
                                    <w:jc w:val="left"/>
                                    <w:rPr>
                                      <w:b/>
                                    </w:rPr>
                                  </w:pPr>
                                </w:p>
                              </w:tc>
                              <w:tc>
                                <w:tcPr>
                                  <w:tcW w:w="3150" w:type="dxa"/>
                                  <w:vAlign w:val="bottom"/>
                                </w:tcPr>
                                <w:p w14:paraId="40AC202C" w14:textId="7D5FBCAD" w:rsidR="001973A2" w:rsidRDefault="001973A2" w:rsidP="004F37CD">
                                  <w:pPr>
                                    <w:pStyle w:val="Nidungvnbn"/>
                                    <w:ind w:firstLine="0"/>
                                    <w:jc w:val="left"/>
                                    <w:rPr>
                                      <w:b/>
                                    </w:rPr>
                                  </w:pPr>
                                  <w:r>
                                    <w:rPr>
                                      <w:color w:val="000000"/>
                                      <w:sz w:val="22"/>
                                      <w:szCs w:val="22"/>
                                    </w:rPr>
                                    <w:t>InlineSkate</w:t>
                                  </w:r>
                                </w:p>
                              </w:tc>
                              <w:tc>
                                <w:tcPr>
                                  <w:tcW w:w="990" w:type="dxa"/>
                                  <w:vAlign w:val="bottom"/>
                                </w:tcPr>
                                <w:p w14:paraId="265B0AEF" w14:textId="5CD63980" w:rsidR="001973A2" w:rsidRDefault="001973A2" w:rsidP="004F37CD">
                                  <w:pPr>
                                    <w:pStyle w:val="Nidungvnbn"/>
                                    <w:ind w:firstLine="0"/>
                                    <w:jc w:val="right"/>
                                  </w:pPr>
                                  <w:r>
                                    <w:rPr>
                                      <w:color w:val="000000"/>
                                      <w:sz w:val="22"/>
                                      <w:szCs w:val="22"/>
                                    </w:rPr>
                                    <w:t>0.394</w:t>
                                  </w:r>
                                </w:p>
                              </w:tc>
                              <w:tc>
                                <w:tcPr>
                                  <w:tcW w:w="900" w:type="dxa"/>
                                  <w:vAlign w:val="bottom"/>
                                </w:tcPr>
                                <w:p w14:paraId="0DBF293A" w14:textId="2168B8B2" w:rsidR="001973A2" w:rsidRDefault="001973A2" w:rsidP="004F37CD">
                                  <w:pPr>
                                    <w:pStyle w:val="Nidungvnbn"/>
                                    <w:ind w:firstLine="0"/>
                                    <w:jc w:val="right"/>
                                  </w:pPr>
                                  <w:r>
                                    <w:rPr>
                                      <w:color w:val="000000"/>
                                      <w:sz w:val="22"/>
                                      <w:szCs w:val="22"/>
                                    </w:rPr>
                                    <w:t>0.3727</w:t>
                                  </w:r>
                                </w:p>
                              </w:tc>
                              <w:tc>
                                <w:tcPr>
                                  <w:tcW w:w="900" w:type="dxa"/>
                                  <w:vAlign w:val="bottom"/>
                                </w:tcPr>
                                <w:p w14:paraId="799D4499" w14:textId="49824C4C" w:rsidR="001973A2" w:rsidRDefault="001973A2" w:rsidP="004F37CD">
                                  <w:pPr>
                                    <w:pStyle w:val="Nidungvnbn"/>
                                    <w:ind w:firstLine="0"/>
                                    <w:jc w:val="right"/>
                                  </w:pPr>
                                  <w:r>
                                    <w:rPr>
                                      <w:color w:val="000000"/>
                                      <w:sz w:val="22"/>
                                      <w:szCs w:val="22"/>
                                    </w:rPr>
                                    <w:t>0.3795</w:t>
                                  </w:r>
                                </w:p>
                              </w:tc>
                              <w:tc>
                                <w:tcPr>
                                  <w:tcW w:w="900" w:type="dxa"/>
                                  <w:vAlign w:val="bottom"/>
                                </w:tcPr>
                                <w:p w14:paraId="215D9A12" w14:textId="26B5CBF7" w:rsidR="001973A2" w:rsidRDefault="001973A2" w:rsidP="004F37CD">
                                  <w:pPr>
                                    <w:pStyle w:val="Nidungvnbn"/>
                                    <w:ind w:firstLine="0"/>
                                    <w:jc w:val="right"/>
                                  </w:pPr>
                                  <w:r>
                                    <w:rPr>
                                      <w:color w:val="000000"/>
                                      <w:sz w:val="22"/>
                                      <w:szCs w:val="22"/>
                                    </w:rPr>
                                    <w:t>1263.7</w:t>
                                  </w:r>
                                </w:p>
                              </w:tc>
                              <w:tc>
                                <w:tcPr>
                                  <w:tcW w:w="990" w:type="dxa"/>
                                  <w:vAlign w:val="bottom"/>
                                </w:tcPr>
                                <w:p w14:paraId="1EEC5B04" w14:textId="05F9DB69" w:rsidR="001973A2" w:rsidRDefault="001973A2" w:rsidP="004F37CD">
                                  <w:pPr>
                                    <w:pStyle w:val="Nidungvnbn"/>
                                    <w:ind w:firstLine="0"/>
                                    <w:jc w:val="right"/>
                                  </w:pPr>
                                  <w:r>
                                    <w:rPr>
                                      <w:color w:val="000000"/>
                                      <w:sz w:val="22"/>
                                      <w:szCs w:val="22"/>
                                    </w:rPr>
                                    <w:t>0.385</w:t>
                                  </w:r>
                                </w:p>
                              </w:tc>
                              <w:tc>
                                <w:tcPr>
                                  <w:tcW w:w="990" w:type="dxa"/>
                                  <w:vAlign w:val="bottom"/>
                                </w:tcPr>
                                <w:p w14:paraId="6C6C5DF3" w14:textId="5D62F8C6" w:rsidR="001973A2" w:rsidRDefault="001973A2" w:rsidP="004F37CD">
                                  <w:pPr>
                                    <w:pStyle w:val="Nidungvnbn"/>
                                    <w:ind w:firstLine="0"/>
                                    <w:jc w:val="right"/>
                                  </w:pPr>
                                  <w:r>
                                    <w:rPr>
                                      <w:color w:val="000000"/>
                                      <w:sz w:val="22"/>
                                      <w:szCs w:val="22"/>
                                    </w:rPr>
                                    <w:t>0.3709</w:t>
                                  </w:r>
                                </w:p>
                              </w:tc>
                              <w:tc>
                                <w:tcPr>
                                  <w:tcW w:w="990" w:type="dxa"/>
                                  <w:vAlign w:val="bottom"/>
                                </w:tcPr>
                                <w:p w14:paraId="145D27A5" w14:textId="38EEB586" w:rsidR="001973A2" w:rsidRDefault="001973A2" w:rsidP="004F37CD">
                                  <w:pPr>
                                    <w:pStyle w:val="Nidungvnbn"/>
                                    <w:ind w:firstLine="0"/>
                                    <w:jc w:val="right"/>
                                  </w:pPr>
                                  <w:r>
                                    <w:rPr>
                                      <w:color w:val="000000"/>
                                      <w:sz w:val="22"/>
                                      <w:szCs w:val="22"/>
                                    </w:rPr>
                                    <w:t>0.3803</w:t>
                                  </w:r>
                                </w:p>
                              </w:tc>
                              <w:tc>
                                <w:tcPr>
                                  <w:tcW w:w="1080" w:type="dxa"/>
                                  <w:vAlign w:val="bottom"/>
                                </w:tcPr>
                                <w:p w14:paraId="54C69BDD" w14:textId="38B6973E" w:rsidR="001973A2" w:rsidRDefault="001973A2" w:rsidP="004F37CD">
                                  <w:pPr>
                                    <w:pStyle w:val="Nidungvnbn"/>
                                    <w:ind w:firstLine="0"/>
                                    <w:jc w:val="right"/>
                                  </w:pPr>
                                  <w:r>
                                    <w:rPr>
                                      <w:color w:val="000000"/>
                                      <w:sz w:val="22"/>
                                      <w:szCs w:val="22"/>
                                    </w:rPr>
                                    <w:t>3300</w:t>
                                  </w:r>
                                </w:p>
                              </w:tc>
                            </w:tr>
                            <w:tr w:rsidR="001973A2" w14:paraId="2F14EEA0" w14:textId="77777777" w:rsidTr="00471BA4">
                              <w:trPr>
                                <w:trHeight w:val="379"/>
                              </w:trPr>
                              <w:tc>
                                <w:tcPr>
                                  <w:tcW w:w="985" w:type="dxa"/>
                                  <w:vMerge/>
                                </w:tcPr>
                                <w:p w14:paraId="61093704" w14:textId="77777777" w:rsidR="001973A2" w:rsidRDefault="001973A2" w:rsidP="004F37CD">
                                  <w:pPr>
                                    <w:pStyle w:val="Nidungvnbn"/>
                                    <w:ind w:firstLine="0"/>
                                    <w:jc w:val="left"/>
                                    <w:rPr>
                                      <w:b/>
                                    </w:rPr>
                                  </w:pPr>
                                </w:p>
                              </w:tc>
                              <w:tc>
                                <w:tcPr>
                                  <w:tcW w:w="3150" w:type="dxa"/>
                                  <w:vAlign w:val="bottom"/>
                                </w:tcPr>
                                <w:p w14:paraId="39907E07" w14:textId="275E79BB" w:rsidR="001973A2" w:rsidRDefault="001973A2" w:rsidP="004F37CD">
                                  <w:pPr>
                                    <w:pStyle w:val="Nidungvnbn"/>
                                    <w:ind w:firstLine="0"/>
                                    <w:jc w:val="left"/>
                                    <w:rPr>
                                      <w:b/>
                                    </w:rPr>
                                  </w:pPr>
                                  <w:r>
                                    <w:rPr>
                                      <w:color w:val="000000"/>
                                      <w:sz w:val="22"/>
                                      <w:szCs w:val="22"/>
                                    </w:rPr>
                                    <w:t>InsectEPGRegularTrain</w:t>
                                  </w:r>
                                </w:p>
                              </w:tc>
                              <w:tc>
                                <w:tcPr>
                                  <w:tcW w:w="990" w:type="dxa"/>
                                  <w:vAlign w:val="bottom"/>
                                </w:tcPr>
                                <w:p w14:paraId="773FA9C2" w14:textId="6E70BAD8" w:rsidR="001973A2" w:rsidRDefault="001973A2" w:rsidP="004F37CD">
                                  <w:pPr>
                                    <w:pStyle w:val="Nidungvnbn"/>
                                    <w:ind w:firstLine="0"/>
                                    <w:jc w:val="right"/>
                                  </w:pPr>
                                  <w:r>
                                    <w:rPr>
                                      <w:color w:val="000000"/>
                                      <w:sz w:val="22"/>
                                      <w:szCs w:val="22"/>
                                    </w:rPr>
                                    <w:t>1</w:t>
                                  </w:r>
                                </w:p>
                              </w:tc>
                              <w:tc>
                                <w:tcPr>
                                  <w:tcW w:w="900" w:type="dxa"/>
                                  <w:vAlign w:val="bottom"/>
                                </w:tcPr>
                                <w:p w14:paraId="606061CC" w14:textId="75BCEE58" w:rsidR="001973A2" w:rsidRDefault="001973A2" w:rsidP="004F37CD">
                                  <w:pPr>
                                    <w:pStyle w:val="Nidungvnbn"/>
                                    <w:ind w:firstLine="0"/>
                                    <w:jc w:val="right"/>
                                  </w:pPr>
                                  <w:r>
                                    <w:rPr>
                                      <w:color w:val="000000"/>
                                      <w:sz w:val="22"/>
                                      <w:szCs w:val="22"/>
                                    </w:rPr>
                                    <w:t>1</w:t>
                                  </w:r>
                                </w:p>
                              </w:tc>
                              <w:tc>
                                <w:tcPr>
                                  <w:tcW w:w="900" w:type="dxa"/>
                                  <w:vAlign w:val="bottom"/>
                                </w:tcPr>
                                <w:p w14:paraId="6C94C5B8" w14:textId="6C10AC2A" w:rsidR="001973A2" w:rsidRDefault="001973A2" w:rsidP="004F37CD">
                                  <w:pPr>
                                    <w:pStyle w:val="Nidungvnbn"/>
                                    <w:ind w:firstLine="0"/>
                                    <w:jc w:val="right"/>
                                  </w:pPr>
                                  <w:r>
                                    <w:rPr>
                                      <w:color w:val="000000"/>
                                      <w:sz w:val="22"/>
                                      <w:szCs w:val="22"/>
                                    </w:rPr>
                                    <w:t>1</w:t>
                                  </w:r>
                                </w:p>
                              </w:tc>
                              <w:tc>
                                <w:tcPr>
                                  <w:tcW w:w="900" w:type="dxa"/>
                                  <w:vAlign w:val="bottom"/>
                                </w:tcPr>
                                <w:p w14:paraId="2272124A" w14:textId="56A9AD62" w:rsidR="001973A2" w:rsidRDefault="001973A2" w:rsidP="004F37CD">
                                  <w:pPr>
                                    <w:pStyle w:val="Nidungvnbn"/>
                                    <w:ind w:firstLine="0"/>
                                    <w:jc w:val="right"/>
                                  </w:pPr>
                                  <w:r>
                                    <w:rPr>
                                      <w:color w:val="000000"/>
                                      <w:sz w:val="22"/>
                                      <w:szCs w:val="22"/>
                                    </w:rPr>
                                    <w:t>687.4</w:t>
                                  </w:r>
                                </w:p>
                              </w:tc>
                              <w:tc>
                                <w:tcPr>
                                  <w:tcW w:w="990" w:type="dxa"/>
                                  <w:vAlign w:val="bottom"/>
                                </w:tcPr>
                                <w:p w14:paraId="0D3470D6" w14:textId="4FD4FCE4" w:rsidR="001973A2" w:rsidRDefault="001973A2" w:rsidP="004F37CD">
                                  <w:pPr>
                                    <w:pStyle w:val="Nidungvnbn"/>
                                    <w:ind w:firstLine="0"/>
                                    <w:jc w:val="right"/>
                                  </w:pPr>
                                  <w:r>
                                    <w:rPr>
                                      <w:color w:val="000000"/>
                                      <w:sz w:val="22"/>
                                      <w:szCs w:val="22"/>
                                    </w:rPr>
                                    <w:t>1</w:t>
                                  </w:r>
                                </w:p>
                              </w:tc>
                              <w:tc>
                                <w:tcPr>
                                  <w:tcW w:w="990" w:type="dxa"/>
                                  <w:vAlign w:val="bottom"/>
                                </w:tcPr>
                                <w:p w14:paraId="2FD96DF4" w14:textId="38F688BA" w:rsidR="001973A2" w:rsidRDefault="001973A2" w:rsidP="004F37CD">
                                  <w:pPr>
                                    <w:pStyle w:val="Nidungvnbn"/>
                                    <w:ind w:firstLine="0"/>
                                    <w:jc w:val="right"/>
                                  </w:pPr>
                                  <w:r>
                                    <w:rPr>
                                      <w:color w:val="000000"/>
                                      <w:sz w:val="22"/>
                                      <w:szCs w:val="22"/>
                                    </w:rPr>
                                    <w:t>1</w:t>
                                  </w:r>
                                </w:p>
                              </w:tc>
                              <w:tc>
                                <w:tcPr>
                                  <w:tcW w:w="990" w:type="dxa"/>
                                  <w:vAlign w:val="bottom"/>
                                </w:tcPr>
                                <w:p w14:paraId="435BE38F" w14:textId="64E80F80" w:rsidR="001973A2" w:rsidRDefault="001973A2" w:rsidP="004F37CD">
                                  <w:pPr>
                                    <w:pStyle w:val="Nidungvnbn"/>
                                    <w:ind w:firstLine="0"/>
                                    <w:jc w:val="right"/>
                                  </w:pPr>
                                  <w:r>
                                    <w:rPr>
                                      <w:color w:val="000000"/>
                                      <w:sz w:val="22"/>
                                      <w:szCs w:val="22"/>
                                    </w:rPr>
                                    <w:t>1</w:t>
                                  </w:r>
                                </w:p>
                              </w:tc>
                              <w:tc>
                                <w:tcPr>
                                  <w:tcW w:w="1080" w:type="dxa"/>
                                  <w:vAlign w:val="bottom"/>
                                </w:tcPr>
                                <w:p w14:paraId="3735CE73" w14:textId="35A789BA" w:rsidR="001973A2" w:rsidRDefault="001973A2" w:rsidP="004F37CD">
                                  <w:pPr>
                                    <w:pStyle w:val="Nidungvnbn"/>
                                    <w:ind w:firstLine="0"/>
                                    <w:jc w:val="right"/>
                                  </w:pPr>
                                  <w:r>
                                    <w:rPr>
                                      <w:color w:val="000000"/>
                                      <w:sz w:val="22"/>
                                      <w:szCs w:val="22"/>
                                    </w:rPr>
                                    <w:t>1019.9</w:t>
                                  </w:r>
                                </w:p>
                              </w:tc>
                            </w:tr>
                            <w:tr w:rsidR="001973A2" w14:paraId="2CE6588A" w14:textId="77777777" w:rsidTr="00471BA4">
                              <w:trPr>
                                <w:trHeight w:val="379"/>
                              </w:trPr>
                              <w:tc>
                                <w:tcPr>
                                  <w:tcW w:w="985" w:type="dxa"/>
                                  <w:vMerge/>
                                </w:tcPr>
                                <w:p w14:paraId="51133FEC" w14:textId="77777777" w:rsidR="001973A2" w:rsidRDefault="001973A2" w:rsidP="004F37CD">
                                  <w:pPr>
                                    <w:pStyle w:val="Nidungvnbn"/>
                                    <w:ind w:firstLine="0"/>
                                    <w:jc w:val="left"/>
                                    <w:rPr>
                                      <w:b/>
                                    </w:rPr>
                                  </w:pPr>
                                </w:p>
                              </w:tc>
                              <w:tc>
                                <w:tcPr>
                                  <w:tcW w:w="3150" w:type="dxa"/>
                                  <w:vAlign w:val="bottom"/>
                                </w:tcPr>
                                <w:p w14:paraId="6A882BBB" w14:textId="466D789F" w:rsidR="001973A2" w:rsidRDefault="001973A2" w:rsidP="004F37CD">
                                  <w:pPr>
                                    <w:pStyle w:val="Nidungvnbn"/>
                                    <w:ind w:firstLine="0"/>
                                    <w:jc w:val="left"/>
                                    <w:rPr>
                                      <w:b/>
                                    </w:rPr>
                                  </w:pPr>
                                  <w:r>
                                    <w:rPr>
                                      <w:color w:val="000000"/>
                                      <w:sz w:val="22"/>
                                      <w:szCs w:val="22"/>
                                    </w:rPr>
                                    <w:t>InsectEPGSmallTrain</w:t>
                                  </w:r>
                                </w:p>
                              </w:tc>
                              <w:tc>
                                <w:tcPr>
                                  <w:tcW w:w="990" w:type="dxa"/>
                                  <w:vAlign w:val="bottom"/>
                                </w:tcPr>
                                <w:p w14:paraId="05028D76" w14:textId="70B93471" w:rsidR="001973A2" w:rsidRDefault="001973A2" w:rsidP="004F37CD">
                                  <w:pPr>
                                    <w:pStyle w:val="Nidungvnbn"/>
                                    <w:ind w:firstLine="0"/>
                                    <w:jc w:val="right"/>
                                  </w:pPr>
                                  <w:r>
                                    <w:rPr>
                                      <w:color w:val="000000"/>
                                      <w:sz w:val="22"/>
                                      <w:szCs w:val="22"/>
                                    </w:rPr>
                                    <w:t>0.523</w:t>
                                  </w:r>
                                </w:p>
                              </w:tc>
                              <w:tc>
                                <w:tcPr>
                                  <w:tcW w:w="900" w:type="dxa"/>
                                  <w:vAlign w:val="bottom"/>
                                </w:tcPr>
                                <w:p w14:paraId="4DF9AA41" w14:textId="0C1DB43C" w:rsidR="001973A2" w:rsidRDefault="001973A2" w:rsidP="004F37CD">
                                  <w:pPr>
                                    <w:pStyle w:val="Nidungvnbn"/>
                                    <w:ind w:firstLine="0"/>
                                    <w:jc w:val="right"/>
                                  </w:pPr>
                                  <w:r>
                                    <w:rPr>
                                      <w:color w:val="000000"/>
                                      <w:sz w:val="22"/>
                                      <w:szCs w:val="22"/>
                                    </w:rPr>
                                    <w:t>0.4699</w:t>
                                  </w:r>
                                </w:p>
                              </w:tc>
                              <w:tc>
                                <w:tcPr>
                                  <w:tcW w:w="900" w:type="dxa"/>
                                  <w:vAlign w:val="bottom"/>
                                </w:tcPr>
                                <w:p w14:paraId="7E0556E7" w14:textId="6A982BE6" w:rsidR="001973A2" w:rsidRDefault="001973A2" w:rsidP="004F37CD">
                                  <w:pPr>
                                    <w:pStyle w:val="Nidungvnbn"/>
                                    <w:ind w:firstLine="0"/>
                                    <w:jc w:val="right"/>
                                  </w:pPr>
                                  <w:r>
                                    <w:rPr>
                                      <w:color w:val="000000"/>
                                      <w:sz w:val="22"/>
                                      <w:szCs w:val="22"/>
                                    </w:rPr>
                                    <w:t>0.3815</w:t>
                                  </w:r>
                                </w:p>
                              </w:tc>
                              <w:tc>
                                <w:tcPr>
                                  <w:tcW w:w="900" w:type="dxa"/>
                                  <w:vAlign w:val="bottom"/>
                                </w:tcPr>
                                <w:p w14:paraId="2DE3CD36" w14:textId="6AD9090B" w:rsidR="001973A2" w:rsidRDefault="001973A2" w:rsidP="004F37CD">
                                  <w:pPr>
                                    <w:pStyle w:val="Nidungvnbn"/>
                                    <w:ind w:firstLine="0"/>
                                    <w:jc w:val="right"/>
                                  </w:pPr>
                                  <w:r>
                                    <w:rPr>
                                      <w:color w:val="000000"/>
                                      <w:sz w:val="22"/>
                                      <w:szCs w:val="22"/>
                                    </w:rPr>
                                    <w:t>2482.1</w:t>
                                  </w:r>
                                </w:p>
                              </w:tc>
                              <w:tc>
                                <w:tcPr>
                                  <w:tcW w:w="990" w:type="dxa"/>
                                  <w:vAlign w:val="bottom"/>
                                </w:tcPr>
                                <w:p w14:paraId="17445CAC" w14:textId="775B7172" w:rsidR="001973A2" w:rsidRDefault="001973A2" w:rsidP="004F37CD">
                                  <w:pPr>
                                    <w:pStyle w:val="Nidungvnbn"/>
                                    <w:ind w:firstLine="0"/>
                                    <w:jc w:val="right"/>
                                  </w:pPr>
                                  <w:r>
                                    <w:rPr>
                                      <w:color w:val="000000"/>
                                      <w:sz w:val="22"/>
                                      <w:szCs w:val="22"/>
                                    </w:rPr>
                                    <w:t>0.158</w:t>
                                  </w:r>
                                </w:p>
                              </w:tc>
                              <w:tc>
                                <w:tcPr>
                                  <w:tcW w:w="990" w:type="dxa"/>
                                  <w:vAlign w:val="bottom"/>
                                </w:tcPr>
                                <w:p w14:paraId="34A3F3F9" w14:textId="0A1C0A32" w:rsidR="001973A2" w:rsidRDefault="001973A2" w:rsidP="004F37CD">
                                  <w:pPr>
                                    <w:pStyle w:val="Nidungvnbn"/>
                                    <w:ind w:firstLine="0"/>
                                    <w:jc w:val="right"/>
                                  </w:pPr>
                                  <w:r>
                                    <w:rPr>
                                      <w:color w:val="000000"/>
                                      <w:sz w:val="22"/>
                                      <w:szCs w:val="22"/>
                                    </w:rPr>
                                    <w:t>0.4739</w:t>
                                  </w:r>
                                </w:p>
                              </w:tc>
                              <w:tc>
                                <w:tcPr>
                                  <w:tcW w:w="990" w:type="dxa"/>
                                  <w:vAlign w:val="bottom"/>
                                </w:tcPr>
                                <w:p w14:paraId="10D367DC" w14:textId="70BFC34E" w:rsidR="001973A2" w:rsidRDefault="001973A2" w:rsidP="004F37CD">
                                  <w:pPr>
                                    <w:pStyle w:val="Nidungvnbn"/>
                                    <w:ind w:firstLine="0"/>
                                    <w:jc w:val="right"/>
                                  </w:pPr>
                                  <w:r>
                                    <w:rPr>
                                      <w:color w:val="000000"/>
                                      <w:sz w:val="22"/>
                                      <w:szCs w:val="22"/>
                                    </w:rPr>
                                    <w:t>0.3333</w:t>
                                  </w:r>
                                </w:p>
                              </w:tc>
                              <w:tc>
                                <w:tcPr>
                                  <w:tcW w:w="1080" w:type="dxa"/>
                                  <w:vAlign w:val="bottom"/>
                                </w:tcPr>
                                <w:p w14:paraId="19441294" w14:textId="07B46872" w:rsidR="001973A2" w:rsidRDefault="001973A2" w:rsidP="004F37CD">
                                  <w:pPr>
                                    <w:pStyle w:val="Nidungvnbn"/>
                                    <w:ind w:firstLine="0"/>
                                    <w:jc w:val="right"/>
                                  </w:pPr>
                                  <w:r>
                                    <w:rPr>
                                      <w:color w:val="000000"/>
                                      <w:sz w:val="22"/>
                                      <w:szCs w:val="22"/>
                                    </w:rPr>
                                    <w:t>2010.2</w:t>
                                  </w:r>
                                </w:p>
                              </w:tc>
                            </w:tr>
                            <w:tr w:rsidR="001973A2" w14:paraId="31AEDB1B" w14:textId="77777777" w:rsidTr="00471BA4">
                              <w:trPr>
                                <w:trHeight w:val="379"/>
                              </w:trPr>
                              <w:tc>
                                <w:tcPr>
                                  <w:tcW w:w="985" w:type="dxa"/>
                                  <w:vMerge/>
                                </w:tcPr>
                                <w:p w14:paraId="1BDF6141" w14:textId="77777777" w:rsidR="001973A2" w:rsidRDefault="001973A2" w:rsidP="004F37CD">
                                  <w:pPr>
                                    <w:pStyle w:val="Nidungvnbn"/>
                                    <w:ind w:firstLine="0"/>
                                    <w:jc w:val="left"/>
                                    <w:rPr>
                                      <w:b/>
                                    </w:rPr>
                                  </w:pPr>
                                </w:p>
                              </w:tc>
                              <w:tc>
                                <w:tcPr>
                                  <w:tcW w:w="3150" w:type="dxa"/>
                                  <w:vAlign w:val="bottom"/>
                                </w:tcPr>
                                <w:p w14:paraId="63A2BA27" w14:textId="233CD9D1" w:rsidR="001973A2" w:rsidRDefault="001973A2" w:rsidP="004F37CD">
                                  <w:pPr>
                                    <w:pStyle w:val="Nidungvnbn"/>
                                    <w:ind w:firstLine="0"/>
                                    <w:jc w:val="left"/>
                                    <w:rPr>
                                      <w:b/>
                                    </w:rPr>
                                  </w:pPr>
                                  <w:r>
                                    <w:rPr>
                                      <w:color w:val="000000"/>
                                      <w:sz w:val="22"/>
                                      <w:szCs w:val="22"/>
                                    </w:rPr>
                                    <w:t>InsectWingbeatSound</w:t>
                                  </w:r>
                                </w:p>
                              </w:tc>
                              <w:tc>
                                <w:tcPr>
                                  <w:tcW w:w="990" w:type="dxa"/>
                                  <w:vAlign w:val="bottom"/>
                                </w:tcPr>
                                <w:p w14:paraId="74CC4534" w14:textId="707CF346" w:rsidR="001973A2" w:rsidRDefault="001973A2" w:rsidP="004F37CD">
                                  <w:pPr>
                                    <w:pStyle w:val="Nidungvnbn"/>
                                    <w:ind w:firstLine="0"/>
                                    <w:jc w:val="right"/>
                                  </w:pPr>
                                  <w:r>
                                    <w:rPr>
                                      <w:color w:val="000000"/>
                                      <w:sz w:val="22"/>
                                      <w:szCs w:val="22"/>
                                    </w:rPr>
                                    <w:t>0.5039</w:t>
                                  </w:r>
                                </w:p>
                              </w:tc>
                              <w:tc>
                                <w:tcPr>
                                  <w:tcW w:w="900" w:type="dxa"/>
                                  <w:vAlign w:val="bottom"/>
                                </w:tcPr>
                                <w:p w14:paraId="5B87D054" w14:textId="048DC828" w:rsidR="001973A2" w:rsidRDefault="001973A2" w:rsidP="004F37CD">
                                  <w:pPr>
                                    <w:pStyle w:val="Nidungvnbn"/>
                                    <w:ind w:firstLine="0"/>
                                    <w:jc w:val="right"/>
                                  </w:pPr>
                                  <w:r>
                                    <w:rPr>
                                      <w:color w:val="000000"/>
                                      <w:sz w:val="22"/>
                                      <w:szCs w:val="22"/>
                                    </w:rPr>
                                    <w:t>0.5071</w:t>
                                  </w:r>
                                </w:p>
                              </w:tc>
                              <w:tc>
                                <w:tcPr>
                                  <w:tcW w:w="900" w:type="dxa"/>
                                  <w:vAlign w:val="bottom"/>
                                </w:tcPr>
                                <w:p w14:paraId="04500AD9" w14:textId="4E446698" w:rsidR="001973A2" w:rsidRDefault="001973A2" w:rsidP="004F37CD">
                                  <w:pPr>
                                    <w:pStyle w:val="Nidungvnbn"/>
                                    <w:ind w:firstLine="0"/>
                                    <w:jc w:val="right"/>
                                  </w:pPr>
                                  <w:r>
                                    <w:rPr>
                                      <w:color w:val="000000"/>
                                      <w:sz w:val="22"/>
                                      <w:szCs w:val="22"/>
                                    </w:rPr>
                                    <w:t>0.5071</w:t>
                                  </w:r>
                                </w:p>
                              </w:tc>
                              <w:tc>
                                <w:tcPr>
                                  <w:tcW w:w="900" w:type="dxa"/>
                                  <w:vAlign w:val="bottom"/>
                                </w:tcPr>
                                <w:p w14:paraId="0DBCE2A1" w14:textId="3120BAAC" w:rsidR="001973A2" w:rsidRDefault="001973A2" w:rsidP="004F37CD">
                                  <w:pPr>
                                    <w:pStyle w:val="Nidungvnbn"/>
                                    <w:ind w:firstLine="0"/>
                                    <w:jc w:val="right"/>
                                  </w:pPr>
                                  <w:r>
                                    <w:rPr>
                                      <w:color w:val="000000"/>
                                      <w:sz w:val="22"/>
                                      <w:szCs w:val="22"/>
                                    </w:rPr>
                                    <w:t>1402.6</w:t>
                                  </w:r>
                                </w:p>
                              </w:tc>
                              <w:tc>
                                <w:tcPr>
                                  <w:tcW w:w="990" w:type="dxa"/>
                                  <w:vAlign w:val="bottom"/>
                                </w:tcPr>
                                <w:p w14:paraId="224EEC05" w14:textId="2F17A07A" w:rsidR="001973A2" w:rsidRDefault="001973A2" w:rsidP="004F37CD">
                                  <w:pPr>
                                    <w:pStyle w:val="Nidungvnbn"/>
                                    <w:ind w:firstLine="0"/>
                                    <w:jc w:val="right"/>
                                  </w:pPr>
                                  <w:r>
                                    <w:rPr>
                                      <w:color w:val="000000"/>
                                      <w:sz w:val="22"/>
                                      <w:szCs w:val="22"/>
                                    </w:rPr>
                                    <w:t>0.5026</w:t>
                                  </w:r>
                                </w:p>
                              </w:tc>
                              <w:tc>
                                <w:tcPr>
                                  <w:tcW w:w="990" w:type="dxa"/>
                                  <w:vAlign w:val="bottom"/>
                                </w:tcPr>
                                <w:p w14:paraId="48C131C4" w14:textId="3874319A" w:rsidR="001973A2" w:rsidRDefault="001973A2" w:rsidP="004F37CD">
                                  <w:pPr>
                                    <w:pStyle w:val="Nidungvnbn"/>
                                    <w:ind w:firstLine="0"/>
                                    <w:jc w:val="right"/>
                                  </w:pPr>
                                  <w:r>
                                    <w:rPr>
                                      <w:color w:val="000000"/>
                                      <w:sz w:val="22"/>
                                      <w:szCs w:val="22"/>
                                    </w:rPr>
                                    <w:t>0.5035</w:t>
                                  </w:r>
                                </w:p>
                              </w:tc>
                              <w:tc>
                                <w:tcPr>
                                  <w:tcW w:w="990" w:type="dxa"/>
                                  <w:vAlign w:val="bottom"/>
                                </w:tcPr>
                                <w:p w14:paraId="369EFDA7" w14:textId="5C9FAD25" w:rsidR="001973A2" w:rsidRDefault="001973A2" w:rsidP="004F37CD">
                                  <w:pPr>
                                    <w:pStyle w:val="Nidungvnbn"/>
                                    <w:ind w:firstLine="0"/>
                                    <w:jc w:val="right"/>
                                  </w:pPr>
                                  <w:r>
                                    <w:rPr>
                                      <w:color w:val="000000"/>
                                      <w:sz w:val="22"/>
                                      <w:szCs w:val="22"/>
                                    </w:rPr>
                                    <w:t>0.5035</w:t>
                                  </w:r>
                                </w:p>
                              </w:tc>
                              <w:tc>
                                <w:tcPr>
                                  <w:tcW w:w="1080" w:type="dxa"/>
                                  <w:vAlign w:val="bottom"/>
                                </w:tcPr>
                                <w:p w14:paraId="0C75B428" w14:textId="74C25A3A" w:rsidR="001973A2" w:rsidRDefault="001973A2" w:rsidP="004F37CD">
                                  <w:pPr>
                                    <w:pStyle w:val="Nidungvnbn"/>
                                    <w:ind w:firstLine="0"/>
                                    <w:jc w:val="right"/>
                                  </w:pPr>
                                  <w:r>
                                    <w:rPr>
                                      <w:color w:val="000000"/>
                                      <w:sz w:val="22"/>
                                      <w:szCs w:val="22"/>
                                    </w:rPr>
                                    <w:t>604.9</w:t>
                                  </w:r>
                                </w:p>
                              </w:tc>
                            </w:tr>
                            <w:tr w:rsidR="001973A2" w14:paraId="3A186D0D" w14:textId="77777777" w:rsidTr="00471BA4">
                              <w:trPr>
                                <w:trHeight w:val="379"/>
                              </w:trPr>
                              <w:tc>
                                <w:tcPr>
                                  <w:tcW w:w="985" w:type="dxa"/>
                                  <w:vMerge/>
                                </w:tcPr>
                                <w:p w14:paraId="1C18715A" w14:textId="77777777" w:rsidR="001973A2" w:rsidRDefault="001973A2" w:rsidP="004F37CD">
                                  <w:pPr>
                                    <w:pStyle w:val="Nidungvnbn"/>
                                    <w:ind w:firstLine="0"/>
                                    <w:jc w:val="left"/>
                                    <w:rPr>
                                      <w:b/>
                                    </w:rPr>
                                  </w:pPr>
                                </w:p>
                              </w:tc>
                              <w:tc>
                                <w:tcPr>
                                  <w:tcW w:w="3150" w:type="dxa"/>
                                  <w:vAlign w:val="bottom"/>
                                </w:tcPr>
                                <w:p w14:paraId="70C15BAA" w14:textId="4FA63013" w:rsidR="001973A2" w:rsidRDefault="001973A2" w:rsidP="004F37CD">
                                  <w:pPr>
                                    <w:pStyle w:val="Nidungvnbn"/>
                                    <w:ind w:firstLine="0"/>
                                    <w:jc w:val="left"/>
                                    <w:rPr>
                                      <w:b/>
                                    </w:rPr>
                                  </w:pPr>
                                  <w:r>
                                    <w:rPr>
                                      <w:color w:val="000000"/>
                                      <w:sz w:val="22"/>
                                      <w:szCs w:val="22"/>
                                    </w:rPr>
                                    <w:t>ItalyPowerDemand</w:t>
                                  </w:r>
                                </w:p>
                              </w:tc>
                              <w:tc>
                                <w:tcPr>
                                  <w:tcW w:w="990" w:type="dxa"/>
                                  <w:vAlign w:val="bottom"/>
                                </w:tcPr>
                                <w:p w14:paraId="44E67E05" w14:textId="358F2FB4" w:rsidR="001973A2" w:rsidRDefault="001973A2" w:rsidP="004F37CD">
                                  <w:pPr>
                                    <w:pStyle w:val="Nidungvnbn"/>
                                    <w:ind w:firstLine="0"/>
                                    <w:jc w:val="right"/>
                                  </w:pPr>
                                  <w:r>
                                    <w:rPr>
                                      <w:color w:val="000000"/>
                                      <w:sz w:val="22"/>
                                      <w:szCs w:val="22"/>
                                    </w:rPr>
                                    <w:t>0.9662</w:t>
                                  </w:r>
                                </w:p>
                              </w:tc>
                              <w:tc>
                                <w:tcPr>
                                  <w:tcW w:w="900" w:type="dxa"/>
                                  <w:vAlign w:val="bottom"/>
                                </w:tcPr>
                                <w:p w14:paraId="597D69FF" w14:textId="5125EE52" w:rsidR="001973A2" w:rsidRDefault="001973A2" w:rsidP="004F37CD">
                                  <w:pPr>
                                    <w:pStyle w:val="Nidungvnbn"/>
                                    <w:ind w:firstLine="0"/>
                                    <w:jc w:val="right"/>
                                  </w:pPr>
                                  <w:r>
                                    <w:rPr>
                                      <w:color w:val="000000"/>
                                      <w:sz w:val="22"/>
                                      <w:szCs w:val="22"/>
                                    </w:rPr>
                                    <w:t>0.966</w:t>
                                  </w:r>
                                </w:p>
                              </w:tc>
                              <w:tc>
                                <w:tcPr>
                                  <w:tcW w:w="900" w:type="dxa"/>
                                  <w:vAlign w:val="bottom"/>
                                </w:tcPr>
                                <w:p w14:paraId="3B582FDB" w14:textId="3734A924" w:rsidR="001973A2" w:rsidRDefault="001973A2" w:rsidP="004F37CD">
                                  <w:pPr>
                                    <w:pStyle w:val="Nidungvnbn"/>
                                    <w:ind w:firstLine="0"/>
                                    <w:jc w:val="right"/>
                                  </w:pPr>
                                  <w:r>
                                    <w:rPr>
                                      <w:color w:val="000000"/>
                                      <w:sz w:val="22"/>
                                      <w:szCs w:val="22"/>
                                    </w:rPr>
                                    <w:t>0.966</w:t>
                                  </w:r>
                                </w:p>
                              </w:tc>
                              <w:tc>
                                <w:tcPr>
                                  <w:tcW w:w="900" w:type="dxa"/>
                                  <w:vAlign w:val="bottom"/>
                                </w:tcPr>
                                <w:p w14:paraId="4130C4B1" w14:textId="7A498C63" w:rsidR="001973A2" w:rsidRDefault="001973A2" w:rsidP="004F37CD">
                                  <w:pPr>
                                    <w:pStyle w:val="Nidungvnbn"/>
                                    <w:ind w:firstLine="0"/>
                                    <w:jc w:val="right"/>
                                  </w:pPr>
                                  <w:r>
                                    <w:rPr>
                                      <w:color w:val="000000"/>
                                      <w:sz w:val="22"/>
                                      <w:szCs w:val="22"/>
                                    </w:rPr>
                                    <w:t>1750.7</w:t>
                                  </w:r>
                                </w:p>
                              </w:tc>
                              <w:tc>
                                <w:tcPr>
                                  <w:tcW w:w="990" w:type="dxa"/>
                                  <w:vAlign w:val="bottom"/>
                                </w:tcPr>
                                <w:p w14:paraId="06F695DE" w14:textId="5F0C5197" w:rsidR="001973A2" w:rsidRDefault="001973A2" w:rsidP="004F37CD">
                                  <w:pPr>
                                    <w:pStyle w:val="Nidungvnbn"/>
                                    <w:ind w:firstLine="0"/>
                                    <w:jc w:val="right"/>
                                  </w:pPr>
                                  <w:r>
                                    <w:rPr>
                                      <w:color w:val="000000"/>
                                      <w:sz w:val="22"/>
                                      <w:szCs w:val="22"/>
                                    </w:rPr>
                                    <w:t>0.968</w:t>
                                  </w:r>
                                </w:p>
                              </w:tc>
                              <w:tc>
                                <w:tcPr>
                                  <w:tcW w:w="990" w:type="dxa"/>
                                  <w:vAlign w:val="bottom"/>
                                </w:tcPr>
                                <w:p w14:paraId="3CE017C7" w14:textId="76A2E4B2" w:rsidR="001973A2" w:rsidRDefault="001973A2" w:rsidP="004F37CD">
                                  <w:pPr>
                                    <w:pStyle w:val="Nidungvnbn"/>
                                    <w:ind w:firstLine="0"/>
                                    <w:jc w:val="right"/>
                                  </w:pPr>
                                  <w:r>
                                    <w:rPr>
                                      <w:color w:val="000000"/>
                                      <w:sz w:val="22"/>
                                      <w:szCs w:val="22"/>
                                    </w:rPr>
                                    <w:t>0.9679</w:t>
                                  </w:r>
                                </w:p>
                              </w:tc>
                              <w:tc>
                                <w:tcPr>
                                  <w:tcW w:w="990" w:type="dxa"/>
                                  <w:vAlign w:val="bottom"/>
                                </w:tcPr>
                                <w:p w14:paraId="7BFCF49F" w14:textId="622C6E82" w:rsidR="001973A2" w:rsidRDefault="001973A2" w:rsidP="004F37CD">
                                  <w:pPr>
                                    <w:pStyle w:val="Nidungvnbn"/>
                                    <w:ind w:firstLine="0"/>
                                    <w:jc w:val="right"/>
                                  </w:pPr>
                                  <w:r>
                                    <w:rPr>
                                      <w:color w:val="000000"/>
                                      <w:sz w:val="22"/>
                                      <w:szCs w:val="22"/>
                                    </w:rPr>
                                    <w:t>0.9679</w:t>
                                  </w:r>
                                </w:p>
                              </w:tc>
                              <w:tc>
                                <w:tcPr>
                                  <w:tcW w:w="1080" w:type="dxa"/>
                                  <w:vAlign w:val="bottom"/>
                                </w:tcPr>
                                <w:p w14:paraId="324174F8" w14:textId="5D985627" w:rsidR="001973A2" w:rsidRDefault="001973A2" w:rsidP="004F37CD">
                                  <w:pPr>
                                    <w:pStyle w:val="Nidungvnbn"/>
                                    <w:ind w:firstLine="0"/>
                                    <w:jc w:val="right"/>
                                  </w:pPr>
                                  <w:r>
                                    <w:rPr>
                                      <w:color w:val="000000"/>
                                      <w:sz w:val="22"/>
                                      <w:szCs w:val="22"/>
                                    </w:rPr>
                                    <w:t>1752.5</w:t>
                                  </w:r>
                                </w:p>
                              </w:tc>
                            </w:tr>
                            <w:tr w:rsidR="001973A2" w14:paraId="1EC8746F" w14:textId="77777777" w:rsidTr="00471BA4">
                              <w:trPr>
                                <w:trHeight w:val="379"/>
                              </w:trPr>
                              <w:tc>
                                <w:tcPr>
                                  <w:tcW w:w="985" w:type="dxa"/>
                                  <w:vMerge/>
                                </w:tcPr>
                                <w:p w14:paraId="561C6D34" w14:textId="77777777" w:rsidR="001973A2" w:rsidRDefault="001973A2" w:rsidP="004F37CD">
                                  <w:pPr>
                                    <w:pStyle w:val="Nidungvnbn"/>
                                    <w:ind w:firstLine="0"/>
                                    <w:jc w:val="left"/>
                                    <w:rPr>
                                      <w:b/>
                                    </w:rPr>
                                  </w:pPr>
                                </w:p>
                              </w:tc>
                              <w:tc>
                                <w:tcPr>
                                  <w:tcW w:w="3150" w:type="dxa"/>
                                  <w:vAlign w:val="bottom"/>
                                </w:tcPr>
                                <w:p w14:paraId="1B9649CC" w14:textId="729BA8A6" w:rsidR="001973A2" w:rsidRDefault="001973A2" w:rsidP="004F37CD">
                                  <w:pPr>
                                    <w:pStyle w:val="Nidungvnbn"/>
                                    <w:ind w:firstLine="0"/>
                                    <w:jc w:val="left"/>
                                    <w:rPr>
                                      <w:b/>
                                    </w:rPr>
                                  </w:pPr>
                                  <w:r>
                                    <w:rPr>
                                      <w:color w:val="000000"/>
                                      <w:sz w:val="22"/>
                                      <w:szCs w:val="22"/>
                                    </w:rPr>
                                    <w:t>LargeKitchenAppliances</w:t>
                                  </w:r>
                                </w:p>
                              </w:tc>
                              <w:tc>
                                <w:tcPr>
                                  <w:tcW w:w="990" w:type="dxa"/>
                                  <w:vAlign w:val="bottom"/>
                                </w:tcPr>
                                <w:p w14:paraId="6F99CBC8" w14:textId="58A1DDB7" w:rsidR="001973A2" w:rsidRDefault="001973A2" w:rsidP="004F37CD">
                                  <w:pPr>
                                    <w:pStyle w:val="Nidungvnbn"/>
                                    <w:ind w:firstLine="0"/>
                                    <w:jc w:val="right"/>
                                  </w:pPr>
                                  <w:r>
                                    <w:rPr>
                                      <w:color w:val="000000"/>
                                      <w:sz w:val="22"/>
                                      <w:szCs w:val="22"/>
                                    </w:rPr>
                                    <w:t>0.8955</w:t>
                                  </w:r>
                                </w:p>
                              </w:tc>
                              <w:tc>
                                <w:tcPr>
                                  <w:tcW w:w="900" w:type="dxa"/>
                                  <w:vAlign w:val="bottom"/>
                                </w:tcPr>
                                <w:p w14:paraId="7A2BAC17" w14:textId="54C3A798" w:rsidR="001973A2" w:rsidRDefault="001973A2" w:rsidP="004F37CD">
                                  <w:pPr>
                                    <w:pStyle w:val="Nidungvnbn"/>
                                    <w:ind w:firstLine="0"/>
                                    <w:jc w:val="right"/>
                                  </w:pPr>
                                  <w:r>
                                    <w:rPr>
                                      <w:color w:val="000000"/>
                                      <w:sz w:val="22"/>
                                      <w:szCs w:val="22"/>
                                    </w:rPr>
                                    <w:t>0.8933</w:t>
                                  </w:r>
                                </w:p>
                              </w:tc>
                              <w:tc>
                                <w:tcPr>
                                  <w:tcW w:w="900" w:type="dxa"/>
                                  <w:vAlign w:val="bottom"/>
                                </w:tcPr>
                                <w:p w14:paraId="7875F90B" w14:textId="7101648F" w:rsidR="001973A2" w:rsidRDefault="001973A2" w:rsidP="004F37CD">
                                  <w:pPr>
                                    <w:pStyle w:val="Nidungvnbn"/>
                                    <w:ind w:firstLine="0"/>
                                    <w:jc w:val="right"/>
                                  </w:pPr>
                                  <w:r>
                                    <w:rPr>
                                      <w:color w:val="000000"/>
                                      <w:sz w:val="22"/>
                                      <w:szCs w:val="22"/>
                                    </w:rPr>
                                    <w:t>0.8933</w:t>
                                  </w:r>
                                </w:p>
                              </w:tc>
                              <w:tc>
                                <w:tcPr>
                                  <w:tcW w:w="900" w:type="dxa"/>
                                  <w:vAlign w:val="bottom"/>
                                </w:tcPr>
                                <w:p w14:paraId="60E02397" w14:textId="5D7BA2D4" w:rsidR="001973A2" w:rsidRDefault="001973A2" w:rsidP="004F37CD">
                                  <w:pPr>
                                    <w:pStyle w:val="Nidungvnbn"/>
                                    <w:ind w:firstLine="0"/>
                                    <w:jc w:val="right"/>
                                  </w:pPr>
                                  <w:r>
                                    <w:rPr>
                                      <w:color w:val="000000"/>
                                      <w:sz w:val="22"/>
                                      <w:szCs w:val="22"/>
                                    </w:rPr>
                                    <w:t>1182.4</w:t>
                                  </w:r>
                                </w:p>
                              </w:tc>
                              <w:tc>
                                <w:tcPr>
                                  <w:tcW w:w="990" w:type="dxa"/>
                                  <w:vAlign w:val="bottom"/>
                                </w:tcPr>
                                <w:p w14:paraId="11C236CB" w14:textId="382E09B5" w:rsidR="001973A2" w:rsidRDefault="001973A2" w:rsidP="004F37CD">
                                  <w:pPr>
                                    <w:pStyle w:val="Nidungvnbn"/>
                                    <w:ind w:firstLine="0"/>
                                    <w:jc w:val="right"/>
                                  </w:pPr>
                                  <w:r>
                                    <w:rPr>
                                      <w:color w:val="000000"/>
                                      <w:sz w:val="22"/>
                                      <w:szCs w:val="22"/>
                                    </w:rPr>
                                    <w:t>0.9014</w:t>
                                  </w:r>
                                </w:p>
                              </w:tc>
                              <w:tc>
                                <w:tcPr>
                                  <w:tcW w:w="990" w:type="dxa"/>
                                  <w:vAlign w:val="bottom"/>
                                </w:tcPr>
                                <w:p w14:paraId="62BCC28A" w14:textId="5937420A" w:rsidR="001973A2" w:rsidRDefault="001973A2" w:rsidP="004F37CD">
                                  <w:pPr>
                                    <w:pStyle w:val="Nidungvnbn"/>
                                    <w:ind w:firstLine="0"/>
                                    <w:jc w:val="right"/>
                                  </w:pPr>
                                  <w:r>
                                    <w:rPr>
                                      <w:color w:val="000000"/>
                                      <w:sz w:val="22"/>
                                      <w:szCs w:val="22"/>
                                    </w:rPr>
                                    <w:t>0.8987</w:t>
                                  </w:r>
                                </w:p>
                              </w:tc>
                              <w:tc>
                                <w:tcPr>
                                  <w:tcW w:w="990" w:type="dxa"/>
                                  <w:vAlign w:val="bottom"/>
                                </w:tcPr>
                                <w:p w14:paraId="7E801C31" w14:textId="37ED58F1" w:rsidR="001973A2" w:rsidRDefault="001973A2" w:rsidP="004F37CD">
                                  <w:pPr>
                                    <w:pStyle w:val="Nidungvnbn"/>
                                    <w:ind w:firstLine="0"/>
                                    <w:jc w:val="right"/>
                                  </w:pPr>
                                  <w:r>
                                    <w:rPr>
                                      <w:color w:val="000000"/>
                                      <w:sz w:val="22"/>
                                      <w:szCs w:val="22"/>
                                    </w:rPr>
                                    <w:t>0.8987</w:t>
                                  </w:r>
                                </w:p>
                              </w:tc>
                              <w:tc>
                                <w:tcPr>
                                  <w:tcW w:w="1080" w:type="dxa"/>
                                  <w:vAlign w:val="bottom"/>
                                </w:tcPr>
                                <w:p w14:paraId="13C691DE" w14:textId="2779F131" w:rsidR="001973A2" w:rsidRDefault="001973A2" w:rsidP="004F37CD">
                                  <w:pPr>
                                    <w:pStyle w:val="Nidungvnbn"/>
                                    <w:ind w:firstLine="0"/>
                                    <w:jc w:val="right"/>
                                  </w:pPr>
                                  <w:r>
                                    <w:rPr>
                                      <w:color w:val="000000"/>
                                      <w:sz w:val="22"/>
                                      <w:szCs w:val="22"/>
                                    </w:rPr>
                                    <w:t>2129.7</w:t>
                                  </w:r>
                                </w:p>
                              </w:tc>
                            </w:tr>
                            <w:tr w:rsidR="001973A2" w14:paraId="0F170014" w14:textId="77777777" w:rsidTr="00471BA4">
                              <w:trPr>
                                <w:trHeight w:val="379"/>
                              </w:trPr>
                              <w:tc>
                                <w:tcPr>
                                  <w:tcW w:w="985" w:type="dxa"/>
                                  <w:vMerge/>
                                </w:tcPr>
                                <w:p w14:paraId="0B278D23" w14:textId="77777777" w:rsidR="001973A2" w:rsidRDefault="001973A2" w:rsidP="004F37CD">
                                  <w:pPr>
                                    <w:pStyle w:val="Nidungvnbn"/>
                                    <w:ind w:firstLine="0"/>
                                    <w:jc w:val="left"/>
                                    <w:rPr>
                                      <w:b/>
                                    </w:rPr>
                                  </w:pPr>
                                </w:p>
                              </w:tc>
                              <w:tc>
                                <w:tcPr>
                                  <w:tcW w:w="3150" w:type="dxa"/>
                                  <w:vAlign w:val="bottom"/>
                                </w:tcPr>
                                <w:p w14:paraId="075E1DC8" w14:textId="6B2299F8" w:rsidR="001973A2" w:rsidRDefault="001973A2" w:rsidP="004F37CD">
                                  <w:pPr>
                                    <w:pStyle w:val="Nidungvnbn"/>
                                    <w:ind w:firstLine="0"/>
                                    <w:jc w:val="left"/>
                                    <w:rPr>
                                      <w:b/>
                                    </w:rPr>
                                  </w:pPr>
                                  <w:r>
                                    <w:rPr>
                                      <w:color w:val="000000"/>
                                      <w:sz w:val="22"/>
                                      <w:szCs w:val="22"/>
                                    </w:rPr>
                                    <w:t>Lightning2</w:t>
                                  </w:r>
                                </w:p>
                              </w:tc>
                              <w:tc>
                                <w:tcPr>
                                  <w:tcW w:w="990" w:type="dxa"/>
                                  <w:vAlign w:val="bottom"/>
                                </w:tcPr>
                                <w:p w14:paraId="40A93F9F" w14:textId="2979C212" w:rsidR="001973A2" w:rsidRDefault="001973A2" w:rsidP="004F37CD">
                                  <w:pPr>
                                    <w:pStyle w:val="Nidungvnbn"/>
                                    <w:ind w:firstLine="0"/>
                                    <w:jc w:val="right"/>
                                  </w:pPr>
                                  <w:r>
                                    <w:rPr>
                                      <w:color w:val="000000"/>
                                      <w:sz w:val="22"/>
                                      <w:szCs w:val="22"/>
                                    </w:rPr>
                                    <w:t>0.7211</w:t>
                                  </w:r>
                                </w:p>
                              </w:tc>
                              <w:tc>
                                <w:tcPr>
                                  <w:tcW w:w="900" w:type="dxa"/>
                                  <w:vAlign w:val="bottom"/>
                                </w:tcPr>
                                <w:p w14:paraId="37FA98EB" w14:textId="3F16F37F" w:rsidR="001973A2" w:rsidRDefault="001973A2" w:rsidP="004F37CD">
                                  <w:pPr>
                                    <w:pStyle w:val="Nidungvnbn"/>
                                    <w:ind w:firstLine="0"/>
                                    <w:jc w:val="right"/>
                                  </w:pPr>
                                  <w:r>
                                    <w:rPr>
                                      <w:color w:val="000000"/>
                                      <w:sz w:val="22"/>
                                      <w:szCs w:val="22"/>
                                    </w:rPr>
                                    <w:t>0.7213</w:t>
                                  </w:r>
                                </w:p>
                              </w:tc>
                              <w:tc>
                                <w:tcPr>
                                  <w:tcW w:w="900" w:type="dxa"/>
                                  <w:vAlign w:val="bottom"/>
                                </w:tcPr>
                                <w:p w14:paraId="23C94744" w14:textId="6E88297F" w:rsidR="001973A2" w:rsidRDefault="001973A2" w:rsidP="004F37CD">
                                  <w:pPr>
                                    <w:pStyle w:val="Nidungvnbn"/>
                                    <w:ind w:firstLine="0"/>
                                    <w:jc w:val="right"/>
                                  </w:pPr>
                                  <w:r>
                                    <w:rPr>
                                      <w:color w:val="000000"/>
                                      <w:sz w:val="22"/>
                                      <w:szCs w:val="22"/>
                                    </w:rPr>
                                    <w:t>0.7154</w:t>
                                  </w:r>
                                </w:p>
                              </w:tc>
                              <w:tc>
                                <w:tcPr>
                                  <w:tcW w:w="900" w:type="dxa"/>
                                  <w:vAlign w:val="bottom"/>
                                </w:tcPr>
                                <w:p w14:paraId="7BBFB1A6" w14:textId="78ACEF95" w:rsidR="001973A2" w:rsidRDefault="001973A2" w:rsidP="004F37CD">
                                  <w:pPr>
                                    <w:pStyle w:val="Nidungvnbn"/>
                                    <w:ind w:firstLine="0"/>
                                    <w:jc w:val="right"/>
                                  </w:pPr>
                                  <w:r>
                                    <w:rPr>
                                      <w:color w:val="000000"/>
                                      <w:sz w:val="22"/>
                                      <w:szCs w:val="22"/>
                                    </w:rPr>
                                    <w:t>456.9</w:t>
                                  </w:r>
                                </w:p>
                              </w:tc>
                              <w:tc>
                                <w:tcPr>
                                  <w:tcW w:w="990" w:type="dxa"/>
                                  <w:vAlign w:val="bottom"/>
                                </w:tcPr>
                                <w:p w14:paraId="040F251E" w14:textId="0C269DE6" w:rsidR="001973A2" w:rsidRDefault="001973A2" w:rsidP="004F37CD">
                                  <w:pPr>
                                    <w:pStyle w:val="Nidungvnbn"/>
                                    <w:ind w:firstLine="0"/>
                                    <w:jc w:val="right"/>
                                  </w:pPr>
                                  <w:r>
                                    <w:rPr>
                                      <w:color w:val="000000"/>
                                      <w:sz w:val="22"/>
                                      <w:szCs w:val="22"/>
                                    </w:rPr>
                                    <w:t>0.7689</w:t>
                                  </w:r>
                                </w:p>
                              </w:tc>
                              <w:tc>
                                <w:tcPr>
                                  <w:tcW w:w="990" w:type="dxa"/>
                                  <w:vAlign w:val="bottom"/>
                                </w:tcPr>
                                <w:p w14:paraId="540FB475" w14:textId="408443C4" w:rsidR="001973A2" w:rsidRDefault="001973A2" w:rsidP="004F37CD">
                                  <w:pPr>
                                    <w:pStyle w:val="Nidungvnbn"/>
                                    <w:ind w:firstLine="0"/>
                                    <w:jc w:val="right"/>
                                  </w:pPr>
                                  <w:r>
                                    <w:rPr>
                                      <w:color w:val="000000"/>
                                      <w:sz w:val="22"/>
                                      <w:szCs w:val="22"/>
                                    </w:rPr>
                                    <w:t>0.7705</w:t>
                                  </w:r>
                                </w:p>
                              </w:tc>
                              <w:tc>
                                <w:tcPr>
                                  <w:tcW w:w="990" w:type="dxa"/>
                                  <w:vAlign w:val="bottom"/>
                                </w:tcPr>
                                <w:p w14:paraId="798ACE0F" w14:textId="2D288D6C" w:rsidR="001973A2" w:rsidRDefault="001973A2" w:rsidP="004F37CD">
                                  <w:pPr>
                                    <w:pStyle w:val="Nidungvnbn"/>
                                    <w:ind w:firstLine="0"/>
                                    <w:jc w:val="right"/>
                                  </w:pPr>
                                  <w:r>
                                    <w:rPr>
                                      <w:color w:val="000000"/>
                                      <w:sz w:val="22"/>
                                      <w:szCs w:val="22"/>
                                    </w:rPr>
                                    <w:t>0.7689</w:t>
                                  </w:r>
                                </w:p>
                              </w:tc>
                              <w:tc>
                                <w:tcPr>
                                  <w:tcW w:w="1080" w:type="dxa"/>
                                  <w:vAlign w:val="bottom"/>
                                </w:tcPr>
                                <w:p w14:paraId="5D100252" w14:textId="07C62C33" w:rsidR="001973A2" w:rsidRDefault="001973A2" w:rsidP="004F37CD">
                                  <w:pPr>
                                    <w:pStyle w:val="Nidungvnbn"/>
                                    <w:ind w:firstLine="0"/>
                                    <w:jc w:val="right"/>
                                  </w:pPr>
                                  <w:r>
                                    <w:rPr>
                                      <w:color w:val="000000"/>
                                      <w:sz w:val="22"/>
                                      <w:szCs w:val="22"/>
                                    </w:rPr>
                                    <w:t>252.3</w:t>
                                  </w:r>
                                </w:p>
                              </w:tc>
                            </w:tr>
                            <w:tr w:rsidR="001973A2" w14:paraId="524F2B8A" w14:textId="77777777" w:rsidTr="00471BA4">
                              <w:trPr>
                                <w:trHeight w:val="379"/>
                              </w:trPr>
                              <w:tc>
                                <w:tcPr>
                                  <w:tcW w:w="985" w:type="dxa"/>
                                  <w:vMerge/>
                                </w:tcPr>
                                <w:p w14:paraId="006AB571" w14:textId="77777777" w:rsidR="001973A2" w:rsidRDefault="001973A2" w:rsidP="004F37CD">
                                  <w:pPr>
                                    <w:pStyle w:val="Nidungvnbn"/>
                                    <w:ind w:firstLine="0"/>
                                    <w:jc w:val="left"/>
                                    <w:rPr>
                                      <w:b/>
                                    </w:rPr>
                                  </w:pPr>
                                </w:p>
                              </w:tc>
                              <w:tc>
                                <w:tcPr>
                                  <w:tcW w:w="3150" w:type="dxa"/>
                                  <w:vAlign w:val="bottom"/>
                                </w:tcPr>
                                <w:p w14:paraId="18BF700B" w14:textId="1D70307A" w:rsidR="001973A2" w:rsidRDefault="001973A2" w:rsidP="004F37CD">
                                  <w:pPr>
                                    <w:pStyle w:val="Nidungvnbn"/>
                                    <w:ind w:firstLine="0"/>
                                    <w:jc w:val="left"/>
                                    <w:rPr>
                                      <w:b/>
                                    </w:rPr>
                                  </w:pPr>
                                  <w:r>
                                    <w:rPr>
                                      <w:color w:val="000000"/>
                                      <w:sz w:val="22"/>
                                      <w:szCs w:val="22"/>
                                    </w:rPr>
                                    <w:t>Lightning7</w:t>
                                  </w:r>
                                </w:p>
                              </w:tc>
                              <w:tc>
                                <w:tcPr>
                                  <w:tcW w:w="990" w:type="dxa"/>
                                  <w:vAlign w:val="bottom"/>
                                </w:tcPr>
                                <w:p w14:paraId="033A0E1F" w14:textId="740069D8" w:rsidR="001973A2" w:rsidRDefault="001973A2" w:rsidP="004F37CD">
                                  <w:pPr>
                                    <w:pStyle w:val="Nidungvnbn"/>
                                    <w:ind w:firstLine="0"/>
                                    <w:jc w:val="right"/>
                                  </w:pPr>
                                  <w:r>
                                    <w:rPr>
                                      <w:color w:val="000000"/>
                                      <w:sz w:val="22"/>
                                      <w:szCs w:val="22"/>
                                    </w:rPr>
                                    <w:t>0.8832</w:t>
                                  </w:r>
                                </w:p>
                              </w:tc>
                              <w:tc>
                                <w:tcPr>
                                  <w:tcW w:w="900" w:type="dxa"/>
                                  <w:vAlign w:val="bottom"/>
                                </w:tcPr>
                                <w:p w14:paraId="653C7C1C" w14:textId="4EE98625" w:rsidR="001973A2" w:rsidRDefault="001973A2" w:rsidP="004F37CD">
                                  <w:pPr>
                                    <w:pStyle w:val="Nidungvnbn"/>
                                    <w:ind w:firstLine="0"/>
                                    <w:jc w:val="right"/>
                                  </w:pPr>
                                  <w:r>
                                    <w:rPr>
                                      <w:color w:val="000000"/>
                                      <w:sz w:val="22"/>
                                      <w:szCs w:val="22"/>
                                    </w:rPr>
                                    <w:t>0.8493</w:t>
                                  </w:r>
                                </w:p>
                              </w:tc>
                              <w:tc>
                                <w:tcPr>
                                  <w:tcW w:w="900" w:type="dxa"/>
                                  <w:vAlign w:val="bottom"/>
                                </w:tcPr>
                                <w:p w14:paraId="5C723340" w14:textId="6FCC0AE3" w:rsidR="001973A2" w:rsidRDefault="001973A2" w:rsidP="004F37CD">
                                  <w:pPr>
                                    <w:pStyle w:val="Nidungvnbn"/>
                                    <w:ind w:firstLine="0"/>
                                    <w:jc w:val="right"/>
                                  </w:pPr>
                                  <w:r>
                                    <w:rPr>
                                      <w:color w:val="000000"/>
                                      <w:sz w:val="22"/>
                                      <w:szCs w:val="22"/>
                                    </w:rPr>
                                    <w:t>0.8403</w:t>
                                  </w:r>
                                </w:p>
                              </w:tc>
                              <w:tc>
                                <w:tcPr>
                                  <w:tcW w:w="900" w:type="dxa"/>
                                  <w:vAlign w:val="bottom"/>
                                </w:tcPr>
                                <w:p w14:paraId="2424F4B8" w14:textId="01CA9151" w:rsidR="001973A2" w:rsidRDefault="001973A2" w:rsidP="004F37CD">
                                  <w:pPr>
                                    <w:pStyle w:val="Nidungvnbn"/>
                                    <w:ind w:firstLine="0"/>
                                    <w:jc w:val="right"/>
                                  </w:pPr>
                                  <w:r>
                                    <w:rPr>
                                      <w:color w:val="000000"/>
                                      <w:sz w:val="22"/>
                                      <w:szCs w:val="22"/>
                                    </w:rPr>
                                    <w:t>431</w:t>
                                  </w:r>
                                </w:p>
                              </w:tc>
                              <w:tc>
                                <w:tcPr>
                                  <w:tcW w:w="990" w:type="dxa"/>
                                  <w:vAlign w:val="bottom"/>
                                </w:tcPr>
                                <w:p w14:paraId="38CD01D9" w14:textId="589A4A56" w:rsidR="001973A2" w:rsidRDefault="001973A2" w:rsidP="004F37CD">
                                  <w:pPr>
                                    <w:pStyle w:val="Nidungvnbn"/>
                                    <w:ind w:firstLine="0"/>
                                    <w:jc w:val="right"/>
                                  </w:pPr>
                                  <w:r>
                                    <w:rPr>
                                      <w:color w:val="000000"/>
                                      <w:sz w:val="22"/>
                                      <w:szCs w:val="22"/>
                                    </w:rPr>
                                    <w:t>0.8115</w:t>
                                  </w:r>
                                </w:p>
                              </w:tc>
                              <w:tc>
                                <w:tcPr>
                                  <w:tcW w:w="990" w:type="dxa"/>
                                  <w:vAlign w:val="bottom"/>
                                </w:tcPr>
                                <w:p w14:paraId="2BCCB4DB" w14:textId="3222ACB8" w:rsidR="001973A2" w:rsidRDefault="001973A2" w:rsidP="004F37CD">
                                  <w:pPr>
                                    <w:pStyle w:val="Nidungvnbn"/>
                                    <w:ind w:firstLine="0"/>
                                    <w:jc w:val="right"/>
                                  </w:pPr>
                                  <w:r>
                                    <w:rPr>
                                      <w:color w:val="000000"/>
                                      <w:sz w:val="22"/>
                                      <w:szCs w:val="22"/>
                                    </w:rPr>
                                    <w:t>0.7945</w:t>
                                  </w:r>
                                </w:p>
                              </w:tc>
                              <w:tc>
                                <w:tcPr>
                                  <w:tcW w:w="990" w:type="dxa"/>
                                  <w:vAlign w:val="bottom"/>
                                </w:tcPr>
                                <w:p w14:paraId="6742F2EC" w14:textId="7748E2C3" w:rsidR="001973A2" w:rsidRDefault="001973A2" w:rsidP="004F37CD">
                                  <w:pPr>
                                    <w:pStyle w:val="Nidungvnbn"/>
                                    <w:ind w:firstLine="0"/>
                                    <w:jc w:val="right"/>
                                  </w:pPr>
                                  <w:r>
                                    <w:rPr>
                                      <w:color w:val="000000"/>
                                      <w:sz w:val="22"/>
                                      <w:szCs w:val="22"/>
                                    </w:rPr>
                                    <w:t>0.7917</w:t>
                                  </w:r>
                                </w:p>
                              </w:tc>
                              <w:tc>
                                <w:tcPr>
                                  <w:tcW w:w="1080" w:type="dxa"/>
                                  <w:vAlign w:val="bottom"/>
                                </w:tcPr>
                                <w:p w14:paraId="0E6E3EE0" w14:textId="42303D77" w:rsidR="001973A2" w:rsidRDefault="001973A2" w:rsidP="004F37CD">
                                  <w:pPr>
                                    <w:pStyle w:val="Nidungvnbn"/>
                                    <w:ind w:firstLine="0"/>
                                    <w:jc w:val="right"/>
                                  </w:pPr>
                                  <w:r>
                                    <w:rPr>
                                      <w:color w:val="000000"/>
                                      <w:sz w:val="22"/>
                                      <w:szCs w:val="22"/>
                                    </w:rPr>
                                    <w:t>214.9</w:t>
                                  </w:r>
                                </w:p>
                              </w:tc>
                            </w:tr>
                            <w:tr w:rsidR="001973A2" w14:paraId="0A7FC1EA" w14:textId="77777777" w:rsidTr="00471BA4">
                              <w:trPr>
                                <w:trHeight w:val="379"/>
                              </w:trPr>
                              <w:tc>
                                <w:tcPr>
                                  <w:tcW w:w="985" w:type="dxa"/>
                                  <w:vMerge/>
                                </w:tcPr>
                                <w:p w14:paraId="42463AC1" w14:textId="77777777" w:rsidR="001973A2" w:rsidRDefault="001973A2" w:rsidP="004F37CD">
                                  <w:pPr>
                                    <w:pStyle w:val="Nidungvnbn"/>
                                    <w:ind w:firstLine="0"/>
                                    <w:jc w:val="left"/>
                                    <w:rPr>
                                      <w:b/>
                                    </w:rPr>
                                  </w:pPr>
                                </w:p>
                              </w:tc>
                              <w:tc>
                                <w:tcPr>
                                  <w:tcW w:w="3150" w:type="dxa"/>
                                  <w:vAlign w:val="bottom"/>
                                </w:tcPr>
                                <w:p w14:paraId="1B48CDFD" w14:textId="533584CD" w:rsidR="001973A2" w:rsidRDefault="001973A2" w:rsidP="004F37CD">
                                  <w:pPr>
                                    <w:pStyle w:val="Nidungvnbn"/>
                                    <w:ind w:firstLine="0"/>
                                    <w:jc w:val="left"/>
                                    <w:rPr>
                                      <w:b/>
                                    </w:rPr>
                                  </w:pPr>
                                  <w:r>
                                    <w:rPr>
                                      <w:color w:val="000000"/>
                                      <w:sz w:val="22"/>
                                      <w:szCs w:val="22"/>
                                    </w:rPr>
                                    <w:t>Mallat</w:t>
                                  </w:r>
                                </w:p>
                              </w:tc>
                              <w:tc>
                                <w:tcPr>
                                  <w:tcW w:w="990" w:type="dxa"/>
                                  <w:vAlign w:val="bottom"/>
                                </w:tcPr>
                                <w:p w14:paraId="53132E83" w14:textId="4734850A" w:rsidR="001973A2" w:rsidRDefault="001973A2" w:rsidP="004F37CD">
                                  <w:pPr>
                                    <w:pStyle w:val="Nidungvnbn"/>
                                    <w:ind w:firstLine="0"/>
                                    <w:jc w:val="right"/>
                                  </w:pPr>
                                  <w:r>
                                    <w:rPr>
                                      <w:color w:val="000000"/>
                                      <w:sz w:val="22"/>
                                      <w:szCs w:val="22"/>
                                    </w:rPr>
                                    <w:t>0.9755</w:t>
                                  </w:r>
                                </w:p>
                              </w:tc>
                              <w:tc>
                                <w:tcPr>
                                  <w:tcW w:w="900" w:type="dxa"/>
                                  <w:vAlign w:val="bottom"/>
                                </w:tcPr>
                                <w:p w14:paraId="21EC3BFF" w14:textId="44E0B5F0" w:rsidR="001973A2" w:rsidRDefault="001973A2" w:rsidP="004F37CD">
                                  <w:pPr>
                                    <w:pStyle w:val="Nidungvnbn"/>
                                    <w:ind w:firstLine="0"/>
                                    <w:jc w:val="right"/>
                                  </w:pPr>
                                  <w:r>
                                    <w:rPr>
                                      <w:color w:val="000000"/>
                                      <w:sz w:val="22"/>
                                      <w:szCs w:val="22"/>
                                    </w:rPr>
                                    <w:t>0.9727</w:t>
                                  </w:r>
                                </w:p>
                              </w:tc>
                              <w:tc>
                                <w:tcPr>
                                  <w:tcW w:w="900" w:type="dxa"/>
                                  <w:vAlign w:val="bottom"/>
                                </w:tcPr>
                                <w:p w14:paraId="7EC66865" w14:textId="7BB081D7" w:rsidR="001973A2" w:rsidRDefault="001973A2" w:rsidP="004F37CD">
                                  <w:pPr>
                                    <w:pStyle w:val="Nidungvnbn"/>
                                    <w:ind w:firstLine="0"/>
                                    <w:jc w:val="right"/>
                                  </w:pPr>
                                  <w:r>
                                    <w:rPr>
                                      <w:color w:val="000000"/>
                                      <w:sz w:val="22"/>
                                      <w:szCs w:val="22"/>
                                    </w:rPr>
                                    <w:t>0.9727</w:t>
                                  </w:r>
                                </w:p>
                              </w:tc>
                              <w:tc>
                                <w:tcPr>
                                  <w:tcW w:w="900" w:type="dxa"/>
                                  <w:vAlign w:val="bottom"/>
                                </w:tcPr>
                                <w:p w14:paraId="1C9FE4D4" w14:textId="3D720426" w:rsidR="001973A2" w:rsidRDefault="001973A2" w:rsidP="004F37CD">
                                  <w:pPr>
                                    <w:pStyle w:val="Nidungvnbn"/>
                                    <w:ind w:firstLine="0"/>
                                    <w:jc w:val="right"/>
                                  </w:pPr>
                                  <w:r>
                                    <w:rPr>
                                      <w:color w:val="000000"/>
                                      <w:sz w:val="22"/>
                                      <w:szCs w:val="22"/>
                                    </w:rPr>
                                    <w:t>4012.9</w:t>
                                  </w:r>
                                </w:p>
                              </w:tc>
                              <w:tc>
                                <w:tcPr>
                                  <w:tcW w:w="990" w:type="dxa"/>
                                  <w:vAlign w:val="bottom"/>
                                </w:tcPr>
                                <w:p w14:paraId="3D1A4F7D" w14:textId="4FB2C3FD" w:rsidR="001973A2" w:rsidRDefault="001973A2" w:rsidP="004F37CD">
                                  <w:pPr>
                                    <w:pStyle w:val="Nidungvnbn"/>
                                    <w:ind w:firstLine="0"/>
                                    <w:jc w:val="right"/>
                                  </w:pPr>
                                  <w:r>
                                    <w:rPr>
                                      <w:color w:val="000000"/>
                                      <w:sz w:val="22"/>
                                      <w:szCs w:val="22"/>
                                    </w:rPr>
                                    <w:t>0.9729</w:t>
                                  </w:r>
                                </w:p>
                              </w:tc>
                              <w:tc>
                                <w:tcPr>
                                  <w:tcW w:w="990" w:type="dxa"/>
                                  <w:vAlign w:val="bottom"/>
                                </w:tcPr>
                                <w:p w14:paraId="35684A46" w14:textId="18159EDF" w:rsidR="001973A2" w:rsidRDefault="001973A2" w:rsidP="004F37CD">
                                  <w:pPr>
                                    <w:pStyle w:val="Nidungvnbn"/>
                                    <w:ind w:firstLine="0"/>
                                    <w:jc w:val="right"/>
                                  </w:pPr>
                                  <w:r>
                                    <w:rPr>
                                      <w:color w:val="000000"/>
                                      <w:sz w:val="22"/>
                                      <w:szCs w:val="22"/>
                                    </w:rPr>
                                    <w:t>0.9701</w:t>
                                  </w:r>
                                </w:p>
                              </w:tc>
                              <w:tc>
                                <w:tcPr>
                                  <w:tcW w:w="990" w:type="dxa"/>
                                  <w:vAlign w:val="bottom"/>
                                </w:tcPr>
                                <w:p w14:paraId="7CF62D6D" w14:textId="107CA250" w:rsidR="001973A2" w:rsidRDefault="001973A2" w:rsidP="004F37CD">
                                  <w:pPr>
                                    <w:pStyle w:val="Nidungvnbn"/>
                                    <w:ind w:firstLine="0"/>
                                    <w:jc w:val="right"/>
                                  </w:pPr>
                                  <w:r>
                                    <w:rPr>
                                      <w:color w:val="000000"/>
                                      <w:sz w:val="22"/>
                                      <w:szCs w:val="22"/>
                                    </w:rPr>
                                    <w:t>0.9702</w:t>
                                  </w:r>
                                </w:p>
                              </w:tc>
                              <w:tc>
                                <w:tcPr>
                                  <w:tcW w:w="1080" w:type="dxa"/>
                                  <w:vAlign w:val="bottom"/>
                                </w:tcPr>
                                <w:p w14:paraId="0B39B22D" w14:textId="186B8D9D" w:rsidR="001973A2" w:rsidRDefault="001973A2" w:rsidP="004F37CD">
                                  <w:pPr>
                                    <w:pStyle w:val="Nidungvnbn"/>
                                    <w:ind w:firstLine="0"/>
                                    <w:jc w:val="right"/>
                                  </w:pPr>
                                  <w:r>
                                    <w:rPr>
                                      <w:color w:val="000000"/>
                                      <w:sz w:val="22"/>
                                      <w:szCs w:val="22"/>
                                    </w:rPr>
                                    <w:t>2138.4</w:t>
                                  </w:r>
                                </w:p>
                              </w:tc>
                            </w:tr>
                            <w:tr w:rsidR="001973A2" w14:paraId="477E9D8B" w14:textId="77777777" w:rsidTr="00471BA4">
                              <w:trPr>
                                <w:trHeight w:val="379"/>
                              </w:trPr>
                              <w:tc>
                                <w:tcPr>
                                  <w:tcW w:w="985" w:type="dxa"/>
                                  <w:vMerge/>
                                </w:tcPr>
                                <w:p w14:paraId="623EE6BA" w14:textId="77777777" w:rsidR="001973A2" w:rsidRDefault="001973A2" w:rsidP="004F37CD">
                                  <w:pPr>
                                    <w:pStyle w:val="Nidungvnbn"/>
                                    <w:ind w:firstLine="0"/>
                                    <w:jc w:val="left"/>
                                    <w:rPr>
                                      <w:b/>
                                    </w:rPr>
                                  </w:pPr>
                                </w:p>
                              </w:tc>
                              <w:tc>
                                <w:tcPr>
                                  <w:tcW w:w="3150" w:type="dxa"/>
                                  <w:vAlign w:val="bottom"/>
                                </w:tcPr>
                                <w:p w14:paraId="22265AAB" w14:textId="5A160723" w:rsidR="001973A2" w:rsidRDefault="001973A2" w:rsidP="004F37CD">
                                  <w:pPr>
                                    <w:pStyle w:val="Nidungvnbn"/>
                                    <w:ind w:firstLine="0"/>
                                    <w:jc w:val="left"/>
                                    <w:rPr>
                                      <w:b/>
                                    </w:rPr>
                                  </w:pPr>
                                  <w:r>
                                    <w:rPr>
                                      <w:color w:val="000000"/>
                                      <w:sz w:val="22"/>
                                      <w:szCs w:val="22"/>
                                    </w:rPr>
                                    <w:t>Meat</w:t>
                                  </w:r>
                                </w:p>
                              </w:tc>
                              <w:tc>
                                <w:tcPr>
                                  <w:tcW w:w="990" w:type="dxa"/>
                                  <w:vAlign w:val="bottom"/>
                                </w:tcPr>
                                <w:p w14:paraId="34711795" w14:textId="1A1CA1AF" w:rsidR="001973A2" w:rsidRDefault="001973A2" w:rsidP="004F37CD">
                                  <w:pPr>
                                    <w:pStyle w:val="Nidungvnbn"/>
                                    <w:ind w:firstLine="0"/>
                                    <w:jc w:val="right"/>
                                  </w:pPr>
                                  <w:r>
                                    <w:rPr>
                                      <w:color w:val="000000"/>
                                      <w:sz w:val="22"/>
                                      <w:szCs w:val="22"/>
                                    </w:rPr>
                                    <w:t>1</w:t>
                                  </w:r>
                                </w:p>
                              </w:tc>
                              <w:tc>
                                <w:tcPr>
                                  <w:tcW w:w="900" w:type="dxa"/>
                                  <w:vAlign w:val="bottom"/>
                                </w:tcPr>
                                <w:p w14:paraId="71A27137" w14:textId="5773737D" w:rsidR="001973A2" w:rsidRDefault="001973A2" w:rsidP="004F37CD">
                                  <w:pPr>
                                    <w:pStyle w:val="Nidungvnbn"/>
                                    <w:ind w:firstLine="0"/>
                                    <w:jc w:val="right"/>
                                  </w:pPr>
                                  <w:r>
                                    <w:rPr>
                                      <w:color w:val="000000"/>
                                      <w:sz w:val="22"/>
                                      <w:szCs w:val="22"/>
                                    </w:rPr>
                                    <w:t>1</w:t>
                                  </w:r>
                                </w:p>
                              </w:tc>
                              <w:tc>
                                <w:tcPr>
                                  <w:tcW w:w="900" w:type="dxa"/>
                                  <w:vAlign w:val="bottom"/>
                                </w:tcPr>
                                <w:p w14:paraId="7FDE2CC2" w14:textId="0322761A" w:rsidR="001973A2" w:rsidRDefault="001973A2" w:rsidP="004F37CD">
                                  <w:pPr>
                                    <w:pStyle w:val="Nidungvnbn"/>
                                    <w:ind w:firstLine="0"/>
                                    <w:jc w:val="right"/>
                                  </w:pPr>
                                  <w:r>
                                    <w:rPr>
                                      <w:color w:val="000000"/>
                                      <w:sz w:val="22"/>
                                      <w:szCs w:val="22"/>
                                    </w:rPr>
                                    <w:t>1</w:t>
                                  </w:r>
                                </w:p>
                              </w:tc>
                              <w:tc>
                                <w:tcPr>
                                  <w:tcW w:w="900" w:type="dxa"/>
                                  <w:vAlign w:val="bottom"/>
                                </w:tcPr>
                                <w:p w14:paraId="09681055" w14:textId="5C19884E" w:rsidR="001973A2" w:rsidRDefault="001973A2" w:rsidP="004F37CD">
                                  <w:pPr>
                                    <w:pStyle w:val="Nidungvnbn"/>
                                    <w:ind w:firstLine="0"/>
                                    <w:jc w:val="right"/>
                                  </w:pPr>
                                  <w:r>
                                    <w:rPr>
                                      <w:color w:val="000000"/>
                                      <w:sz w:val="22"/>
                                      <w:szCs w:val="22"/>
                                    </w:rPr>
                                    <w:t>419.8</w:t>
                                  </w:r>
                                </w:p>
                              </w:tc>
                              <w:tc>
                                <w:tcPr>
                                  <w:tcW w:w="990" w:type="dxa"/>
                                  <w:vAlign w:val="bottom"/>
                                </w:tcPr>
                                <w:p w14:paraId="7847381C" w14:textId="71247C80" w:rsidR="001973A2" w:rsidRDefault="001973A2" w:rsidP="004F37CD">
                                  <w:pPr>
                                    <w:pStyle w:val="Nidungvnbn"/>
                                    <w:ind w:firstLine="0"/>
                                    <w:jc w:val="right"/>
                                  </w:pPr>
                                  <w:r>
                                    <w:rPr>
                                      <w:color w:val="000000"/>
                                      <w:sz w:val="22"/>
                                      <w:szCs w:val="22"/>
                                    </w:rPr>
                                    <w:t>0.9841</w:t>
                                  </w:r>
                                </w:p>
                              </w:tc>
                              <w:tc>
                                <w:tcPr>
                                  <w:tcW w:w="990" w:type="dxa"/>
                                  <w:vAlign w:val="bottom"/>
                                </w:tcPr>
                                <w:p w14:paraId="5F4082F4" w14:textId="1FC92ABF" w:rsidR="001973A2" w:rsidRDefault="001973A2" w:rsidP="004F37CD">
                                  <w:pPr>
                                    <w:pStyle w:val="Nidungvnbn"/>
                                    <w:ind w:firstLine="0"/>
                                    <w:jc w:val="right"/>
                                  </w:pPr>
                                  <w:r>
                                    <w:rPr>
                                      <w:color w:val="000000"/>
                                      <w:sz w:val="22"/>
                                      <w:szCs w:val="22"/>
                                    </w:rPr>
                                    <w:t>0.9833</w:t>
                                  </w:r>
                                </w:p>
                              </w:tc>
                              <w:tc>
                                <w:tcPr>
                                  <w:tcW w:w="990" w:type="dxa"/>
                                  <w:vAlign w:val="bottom"/>
                                </w:tcPr>
                                <w:p w14:paraId="48ECC35A" w14:textId="037998C3" w:rsidR="001973A2" w:rsidRDefault="001973A2" w:rsidP="004F37CD">
                                  <w:pPr>
                                    <w:pStyle w:val="Nidungvnbn"/>
                                    <w:ind w:firstLine="0"/>
                                    <w:jc w:val="right"/>
                                  </w:pPr>
                                  <w:r>
                                    <w:rPr>
                                      <w:color w:val="000000"/>
                                      <w:sz w:val="22"/>
                                      <w:szCs w:val="22"/>
                                    </w:rPr>
                                    <w:t>0.9833</w:t>
                                  </w:r>
                                </w:p>
                              </w:tc>
                              <w:tc>
                                <w:tcPr>
                                  <w:tcW w:w="1080" w:type="dxa"/>
                                  <w:vAlign w:val="bottom"/>
                                </w:tcPr>
                                <w:p w14:paraId="3E0F1F13" w14:textId="6AE62D3B" w:rsidR="001973A2" w:rsidRDefault="001973A2" w:rsidP="004F37CD">
                                  <w:pPr>
                                    <w:pStyle w:val="Nidungvnbn"/>
                                    <w:ind w:firstLine="0"/>
                                    <w:jc w:val="right"/>
                                  </w:pPr>
                                  <w:r>
                                    <w:rPr>
                                      <w:color w:val="000000"/>
                                      <w:sz w:val="22"/>
                                      <w:szCs w:val="22"/>
                                    </w:rPr>
                                    <w:t>441.5</w:t>
                                  </w:r>
                                </w:p>
                              </w:tc>
                            </w:tr>
                            <w:tr w:rsidR="001973A2" w14:paraId="0156D654" w14:textId="77777777" w:rsidTr="00471BA4">
                              <w:trPr>
                                <w:trHeight w:val="379"/>
                              </w:trPr>
                              <w:tc>
                                <w:tcPr>
                                  <w:tcW w:w="985" w:type="dxa"/>
                                  <w:vMerge/>
                                </w:tcPr>
                                <w:p w14:paraId="5F6EB024" w14:textId="77777777" w:rsidR="001973A2" w:rsidRDefault="001973A2" w:rsidP="004F37CD">
                                  <w:pPr>
                                    <w:pStyle w:val="Nidungvnbn"/>
                                    <w:ind w:firstLine="0"/>
                                    <w:jc w:val="left"/>
                                    <w:rPr>
                                      <w:b/>
                                    </w:rPr>
                                  </w:pPr>
                                </w:p>
                              </w:tc>
                              <w:tc>
                                <w:tcPr>
                                  <w:tcW w:w="3150" w:type="dxa"/>
                                  <w:vAlign w:val="bottom"/>
                                </w:tcPr>
                                <w:p w14:paraId="34683C55" w14:textId="5A8EEF67" w:rsidR="001973A2" w:rsidRDefault="001973A2" w:rsidP="004F37CD">
                                  <w:pPr>
                                    <w:pStyle w:val="Nidungvnbn"/>
                                    <w:ind w:firstLine="0"/>
                                    <w:jc w:val="left"/>
                                    <w:rPr>
                                      <w:b/>
                                    </w:rPr>
                                  </w:pPr>
                                  <w:r>
                                    <w:rPr>
                                      <w:color w:val="000000"/>
                                      <w:sz w:val="22"/>
                                      <w:szCs w:val="22"/>
                                    </w:rPr>
                                    <w:t>MedicalImages</w:t>
                                  </w:r>
                                </w:p>
                              </w:tc>
                              <w:tc>
                                <w:tcPr>
                                  <w:tcW w:w="990" w:type="dxa"/>
                                  <w:vAlign w:val="bottom"/>
                                </w:tcPr>
                                <w:p w14:paraId="1DDF47E5" w14:textId="388335CF" w:rsidR="001973A2" w:rsidRDefault="001973A2" w:rsidP="004F37CD">
                                  <w:pPr>
                                    <w:pStyle w:val="Nidungvnbn"/>
                                    <w:ind w:firstLine="0"/>
                                    <w:jc w:val="right"/>
                                  </w:pPr>
                                  <w:r>
                                    <w:rPr>
                                      <w:color w:val="000000"/>
                                      <w:sz w:val="22"/>
                                      <w:szCs w:val="22"/>
                                    </w:rPr>
                                    <w:t>0.7806</w:t>
                                  </w:r>
                                </w:p>
                              </w:tc>
                              <w:tc>
                                <w:tcPr>
                                  <w:tcW w:w="900" w:type="dxa"/>
                                  <w:vAlign w:val="bottom"/>
                                </w:tcPr>
                                <w:p w14:paraId="19D5ECD1" w14:textId="1CB4158D" w:rsidR="001973A2" w:rsidRDefault="001973A2" w:rsidP="004F37CD">
                                  <w:pPr>
                                    <w:pStyle w:val="Nidungvnbn"/>
                                    <w:ind w:firstLine="0"/>
                                    <w:jc w:val="right"/>
                                  </w:pPr>
                                  <w:r>
                                    <w:rPr>
                                      <w:color w:val="000000"/>
                                      <w:sz w:val="22"/>
                                      <w:szCs w:val="22"/>
                                    </w:rPr>
                                    <w:t>0.7842</w:t>
                                  </w:r>
                                </w:p>
                              </w:tc>
                              <w:tc>
                                <w:tcPr>
                                  <w:tcW w:w="900" w:type="dxa"/>
                                  <w:vAlign w:val="bottom"/>
                                </w:tcPr>
                                <w:p w14:paraId="3EEAD27C" w14:textId="43AB8369" w:rsidR="001973A2" w:rsidRDefault="001973A2" w:rsidP="004F37CD">
                                  <w:pPr>
                                    <w:pStyle w:val="Nidungvnbn"/>
                                    <w:ind w:firstLine="0"/>
                                    <w:jc w:val="right"/>
                                  </w:pPr>
                                  <w:r>
                                    <w:rPr>
                                      <w:color w:val="000000"/>
                                      <w:sz w:val="22"/>
                                      <w:szCs w:val="22"/>
                                    </w:rPr>
                                    <w:t>0.7776</w:t>
                                  </w:r>
                                </w:p>
                              </w:tc>
                              <w:tc>
                                <w:tcPr>
                                  <w:tcW w:w="900" w:type="dxa"/>
                                  <w:vAlign w:val="bottom"/>
                                </w:tcPr>
                                <w:p w14:paraId="5199C09A" w14:textId="25DD2E09" w:rsidR="001973A2" w:rsidRDefault="001973A2" w:rsidP="004F37CD">
                                  <w:pPr>
                                    <w:pStyle w:val="Nidungvnbn"/>
                                    <w:ind w:firstLine="0"/>
                                    <w:jc w:val="right"/>
                                  </w:pPr>
                                  <w:r>
                                    <w:rPr>
                                      <w:color w:val="000000"/>
                                      <w:sz w:val="22"/>
                                      <w:szCs w:val="22"/>
                                    </w:rPr>
                                    <w:t>1223</w:t>
                                  </w:r>
                                </w:p>
                              </w:tc>
                              <w:tc>
                                <w:tcPr>
                                  <w:tcW w:w="990" w:type="dxa"/>
                                  <w:vAlign w:val="bottom"/>
                                </w:tcPr>
                                <w:p w14:paraId="127EC0D2" w14:textId="1B6219B6" w:rsidR="001973A2" w:rsidRDefault="001973A2" w:rsidP="004F37CD">
                                  <w:pPr>
                                    <w:pStyle w:val="Nidungvnbn"/>
                                    <w:ind w:firstLine="0"/>
                                    <w:jc w:val="right"/>
                                  </w:pPr>
                                  <w:r>
                                    <w:rPr>
                                      <w:color w:val="000000"/>
                                      <w:sz w:val="22"/>
                                      <w:szCs w:val="22"/>
                                    </w:rPr>
                                    <w:t>0.7495</w:t>
                                  </w:r>
                                </w:p>
                              </w:tc>
                              <w:tc>
                                <w:tcPr>
                                  <w:tcW w:w="990" w:type="dxa"/>
                                  <w:vAlign w:val="bottom"/>
                                </w:tcPr>
                                <w:p w14:paraId="23B7E8D8" w14:textId="1D81168A" w:rsidR="001973A2" w:rsidRDefault="001973A2" w:rsidP="004F37CD">
                                  <w:pPr>
                                    <w:pStyle w:val="Nidungvnbn"/>
                                    <w:ind w:firstLine="0"/>
                                    <w:jc w:val="right"/>
                                  </w:pPr>
                                  <w:r>
                                    <w:rPr>
                                      <w:color w:val="000000"/>
                                      <w:sz w:val="22"/>
                                      <w:szCs w:val="22"/>
                                    </w:rPr>
                                    <w:t>0.7553</w:t>
                                  </w:r>
                                </w:p>
                              </w:tc>
                              <w:tc>
                                <w:tcPr>
                                  <w:tcW w:w="990" w:type="dxa"/>
                                  <w:vAlign w:val="bottom"/>
                                </w:tcPr>
                                <w:p w14:paraId="616C74EB" w14:textId="7C4A612E" w:rsidR="001973A2" w:rsidRDefault="001973A2" w:rsidP="004F37CD">
                                  <w:pPr>
                                    <w:pStyle w:val="Nidungvnbn"/>
                                    <w:ind w:firstLine="0"/>
                                    <w:jc w:val="right"/>
                                  </w:pPr>
                                  <w:r>
                                    <w:rPr>
                                      <w:color w:val="000000"/>
                                      <w:sz w:val="22"/>
                                      <w:szCs w:val="22"/>
                                    </w:rPr>
                                    <w:t>0.7706</w:t>
                                  </w:r>
                                </w:p>
                              </w:tc>
                              <w:tc>
                                <w:tcPr>
                                  <w:tcW w:w="1080" w:type="dxa"/>
                                  <w:vAlign w:val="bottom"/>
                                </w:tcPr>
                                <w:p w14:paraId="18CE3C08" w14:textId="4C7F12A1" w:rsidR="001973A2" w:rsidRDefault="001973A2" w:rsidP="004F37CD">
                                  <w:pPr>
                                    <w:pStyle w:val="Nidungvnbn"/>
                                    <w:ind w:firstLine="0"/>
                                    <w:jc w:val="right"/>
                                  </w:pPr>
                                  <w:r>
                                    <w:rPr>
                                      <w:color w:val="000000"/>
                                      <w:sz w:val="22"/>
                                      <w:szCs w:val="22"/>
                                    </w:rPr>
                                    <w:t>321</w:t>
                                  </w:r>
                                </w:p>
                              </w:tc>
                            </w:tr>
                            <w:tr w:rsidR="001973A2" w14:paraId="6C6008E7" w14:textId="77777777" w:rsidTr="00471BA4">
                              <w:trPr>
                                <w:trHeight w:val="379"/>
                              </w:trPr>
                              <w:tc>
                                <w:tcPr>
                                  <w:tcW w:w="985" w:type="dxa"/>
                                  <w:vMerge/>
                                </w:tcPr>
                                <w:p w14:paraId="7B68F81A" w14:textId="77777777" w:rsidR="001973A2" w:rsidRDefault="001973A2" w:rsidP="004F37CD">
                                  <w:pPr>
                                    <w:pStyle w:val="Nidungvnbn"/>
                                    <w:ind w:firstLine="0"/>
                                    <w:jc w:val="left"/>
                                    <w:rPr>
                                      <w:b/>
                                    </w:rPr>
                                  </w:pPr>
                                </w:p>
                              </w:tc>
                              <w:tc>
                                <w:tcPr>
                                  <w:tcW w:w="3150" w:type="dxa"/>
                                  <w:vAlign w:val="bottom"/>
                                </w:tcPr>
                                <w:p w14:paraId="0503085E" w14:textId="5550CA94" w:rsidR="001973A2" w:rsidRDefault="001973A2" w:rsidP="004F37CD">
                                  <w:pPr>
                                    <w:pStyle w:val="Nidungvnbn"/>
                                    <w:ind w:firstLine="0"/>
                                    <w:jc w:val="left"/>
                                    <w:rPr>
                                      <w:b/>
                                    </w:rPr>
                                  </w:pPr>
                                  <w:r>
                                    <w:rPr>
                                      <w:color w:val="000000"/>
                                      <w:sz w:val="22"/>
                                      <w:szCs w:val="22"/>
                                    </w:rPr>
                                    <w:t>MiddlePhalanxOutlineAgeGroup</w:t>
                                  </w:r>
                                </w:p>
                              </w:tc>
                              <w:tc>
                                <w:tcPr>
                                  <w:tcW w:w="990" w:type="dxa"/>
                                  <w:vAlign w:val="center"/>
                                </w:tcPr>
                                <w:p w14:paraId="6064B405" w14:textId="5E90B533" w:rsidR="001973A2" w:rsidRDefault="001973A2" w:rsidP="004F37CD">
                                  <w:pPr>
                                    <w:pStyle w:val="Nidungvnbn"/>
                                    <w:ind w:firstLine="0"/>
                                    <w:jc w:val="right"/>
                                  </w:pPr>
                                  <w:r>
                                    <w:rPr>
                                      <w:color w:val="000000"/>
                                      <w:sz w:val="22"/>
                                      <w:szCs w:val="22"/>
                                    </w:rPr>
                                    <w:t>0.5012</w:t>
                                  </w:r>
                                </w:p>
                              </w:tc>
                              <w:tc>
                                <w:tcPr>
                                  <w:tcW w:w="900" w:type="dxa"/>
                                  <w:vAlign w:val="center"/>
                                </w:tcPr>
                                <w:p w14:paraId="125B14A9" w14:textId="70845F5C" w:rsidR="001973A2" w:rsidRDefault="001973A2" w:rsidP="004F37CD">
                                  <w:pPr>
                                    <w:pStyle w:val="Nidungvnbn"/>
                                    <w:ind w:firstLine="0"/>
                                    <w:jc w:val="right"/>
                                  </w:pPr>
                                  <w:r>
                                    <w:rPr>
                                      <w:color w:val="000000"/>
                                      <w:sz w:val="22"/>
                                      <w:szCs w:val="22"/>
                                    </w:rPr>
                                    <w:t>0.5649</w:t>
                                  </w:r>
                                </w:p>
                              </w:tc>
                              <w:tc>
                                <w:tcPr>
                                  <w:tcW w:w="900" w:type="dxa"/>
                                  <w:vAlign w:val="center"/>
                                </w:tcPr>
                                <w:p w14:paraId="4B346000" w14:textId="214B339A" w:rsidR="001973A2" w:rsidRDefault="001973A2" w:rsidP="004F37CD">
                                  <w:pPr>
                                    <w:pStyle w:val="Nidungvnbn"/>
                                    <w:ind w:firstLine="0"/>
                                    <w:jc w:val="right"/>
                                  </w:pPr>
                                  <w:r>
                                    <w:rPr>
                                      <w:color w:val="000000"/>
                                      <w:sz w:val="22"/>
                                      <w:szCs w:val="22"/>
                                    </w:rPr>
                                    <w:t>0.4849</w:t>
                                  </w:r>
                                </w:p>
                              </w:tc>
                              <w:tc>
                                <w:tcPr>
                                  <w:tcW w:w="900" w:type="dxa"/>
                                  <w:vAlign w:val="center"/>
                                </w:tcPr>
                                <w:p w14:paraId="3353BA37" w14:textId="5D075311" w:rsidR="001973A2" w:rsidRDefault="001973A2" w:rsidP="004F37CD">
                                  <w:pPr>
                                    <w:pStyle w:val="Nidungvnbn"/>
                                    <w:ind w:firstLine="0"/>
                                    <w:jc w:val="right"/>
                                  </w:pPr>
                                  <w:r>
                                    <w:rPr>
                                      <w:color w:val="000000"/>
                                      <w:sz w:val="22"/>
                                      <w:szCs w:val="22"/>
                                    </w:rPr>
                                    <w:t>1124</w:t>
                                  </w:r>
                                </w:p>
                              </w:tc>
                              <w:tc>
                                <w:tcPr>
                                  <w:tcW w:w="990" w:type="dxa"/>
                                  <w:vAlign w:val="bottom"/>
                                </w:tcPr>
                                <w:p w14:paraId="2E1B9E22" w14:textId="41FA7A23" w:rsidR="001973A2" w:rsidRDefault="001973A2" w:rsidP="004F37CD">
                                  <w:pPr>
                                    <w:pStyle w:val="Nidungvnbn"/>
                                    <w:ind w:firstLine="0"/>
                                    <w:jc w:val="right"/>
                                  </w:pPr>
                                  <w:r>
                                    <w:rPr>
                                      <w:color w:val="000000"/>
                                      <w:sz w:val="22"/>
                                      <w:szCs w:val="22"/>
                                    </w:rPr>
                                    <w:t>0.5348</w:t>
                                  </w:r>
                                </w:p>
                              </w:tc>
                              <w:tc>
                                <w:tcPr>
                                  <w:tcW w:w="990" w:type="dxa"/>
                                  <w:vAlign w:val="bottom"/>
                                </w:tcPr>
                                <w:p w14:paraId="748E4322" w14:textId="412C6DC7" w:rsidR="001973A2" w:rsidRDefault="001973A2" w:rsidP="004F37CD">
                                  <w:pPr>
                                    <w:pStyle w:val="Nidungvnbn"/>
                                    <w:ind w:firstLine="0"/>
                                    <w:jc w:val="right"/>
                                  </w:pPr>
                                  <w:r>
                                    <w:rPr>
                                      <w:color w:val="000000"/>
                                      <w:sz w:val="22"/>
                                      <w:szCs w:val="22"/>
                                    </w:rPr>
                                    <w:t>0.5974</w:t>
                                  </w:r>
                                </w:p>
                              </w:tc>
                              <w:tc>
                                <w:tcPr>
                                  <w:tcW w:w="990" w:type="dxa"/>
                                  <w:vAlign w:val="bottom"/>
                                </w:tcPr>
                                <w:p w14:paraId="10B265D1" w14:textId="607C35B2" w:rsidR="001973A2" w:rsidRDefault="001973A2" w:rsidP="004F37CD">
                                  <w:pPr>
                                    <w:pStyle w:val="Nidungvnbn"/>
                                    <w:ind w:firstLine="0"/>
                                    <w:jc w:val="right"/>
                                  </w:pPr>
                                  <w:r>
                                    <w:rPr>
                                      <w:color w:val="000000"/>
                                      <w:sz w:val="22"/>
                                      <w:szCs w:val="22"/>
                                    </w:rPr>
                                    <w:t>0.5064</w:t>
                                  </w:r>
                                </w:p>
                              </w:tc>
                              <w:tc>
                                <w:tcPr>
                                  <w:tcW w:w="1080" w:type="dxa"/>
                                  <w:vAlign w:val="bottom"/>
                                </w:tcPr>
                                <w:p w14:paraId="26F8BD26" w14:textId="1824D5AB" w:rsidR="001973A2" w:rsidRDefault="001973A2" w:rsidP="004F37CD">
                                  <w:pPr>
                                    <w:pStyle w:val="Nidungvnbn"/>
                                    <w:ind w:firstLine="0"/>
                                    <w:jc w:val="right"/>
                                  </w:pPr>
                                  <w:r>
                                    <w:rPr>
                                      <w:color w:val="000000"/>
                                      <w:sz w:val="22"/>
                                      <w:szCs w:val="22"/>
                                    </w:rPr>
                                    <w:t>473</w:t>
                                  </w:r>
                                </w:p>
                              </w:tc>
                            </w:tr>
                            <w:tr w:rsidR="001973A2" w14:paraId="3A88E298" w14:textId="77777777" w:rsidTr="00471BA4">
                              <w:trPr>
                                <w:trHeight w:val="379"/>
                              </w:trPr>
                              <w:tc>
                                <w:tcPr>
                                  <w:tcW w:w="985" w:type="dxa"/>
                                  <w:vMerge/>
                                </w:tcPr>
                                <w:p w14:paraId="3B4275DD" w14:textId="77777777" w:rsidR="001973A2" w:rsidRDefault="001973A2" w:rsidP="004F37CD">
                                  <w:pPr>
                                    <w:pStyle w:val="Nidungvnbn"/>
                                    <w:ind w:firstLine="0"/>
                                    <w:jc w:val="left"/>
                                    <w:rPr>
                                      <w:b/>
                                    </w:rPr>
                                  </w:pPr>
                                </w:p>
                              </w:tc>
                              <w:tc>
                                <w:tcPr>
                                  <w:tcW w:w="3150" w:type="dxa"/>
                                  <w:vAlign w:val="bottom"/>
                                </w:tcPr>
                                <w:p w14:paraId="7FB06125" w14:textId="3B1493EE" w:rsidR="001973A2" w:rsidRDefault="001973A2" w:rsidP="004F37CD">
                                  <w:pPr>
                                    <w:pStyle w:val="Nidungvnbn"/>
                                    <w:ind w:firstLine="0"/>
                                    <w:jc w:val="left"/>
                                    <w:rPr>
                                      <w:b/>
                                    </w:rPr>
                                  </w:pPr>
                                  <w:r>
                                    <w:rPr>
                                      <w:color w:val="000000"/>
                                      <w:sz w:val="22"/>
                                      <w:szCs w:val="22"/>
                                    </w:rPr>
                                    <w:t>MiddlePhalanxOutlineCorrect</w:t>
                                  </w:r>
                                </w:p>
                              </w:tc>
                              <w:tc>
                                <w:tcPr>
                                  <w:tcW w:w="990" w:type="dxa"/>
                                  <w:vAlign w:val="center"/>
                                </w:tcPr>
                                <w:p w14:paraId="2C8BBBAF" w14:textId="191880E5" w:rsidR="001973A2" w:rsidRDefault="001973A2" w:rsidP="004F37CD">
                                  <w:pPr>
                                    <w:pStyle w:val="Nidungvnbn"/>
                                    <w:ind w:firstLine="0"/>
                                    <w:jc w:val="right"/>
                                  </w:pPr>
                                  <w:r>
                                    <w:rPr>
                                      <w:color w:val="000000"/>
                                      <w:sz w:val="22"/>
                                      <w:szCs w:val="22"/>
                                    </w:rPr>
                                    <w:t>0.8333</w:t>
                                  </w:r>
                                </w:p>
                              </w:tc>
                              <w:tc>
                                <w:tcPr>
                                  <w:tcW w:w="900" w:type="dxa"/>
                                  <w:vAlign w:val="center"/>
                                </w:tcPr>
                                <w:p w14:paraId="07ABEA24" w14:textId="5C15905B" w:rsidR="001973A2" w:rsidRDefault="001973A2" w:rsidP="004F37CD">
                                  <w:pPr>
                                    <w:pStyle w:val="Nidungvnbn"/>
                                    <w:ind w:firstLine="0"/>
                                    <w:jc w:val="right"/>
                                  </w:pPr>
                                  <w:r>
                                    <w:rPr>
                                      <w:color w:val="000000"/>
                                      <w:sz w:val="22"/>
                                      <w:szCs w:val="22"/>
                                    </w:rPr>
                                    <w:t>0.8351</w:t>
                                  </w:r>
                                </w:p>
                              </w:tc>
                              <w:tc>
                                <w:tcPr>
                                  <w:tcW w:w="900" w:type="dxa"/>
                                  <w:vAlign w:val="center"/>
                                </w:tcPr>
                                <w:p w14:paraId="69421814" w14:textId="424FD19E" w:rsidR="001973A2" w:rsidRDefault="001973A2" w:rsidP="004F37CD">
                                  <w:pPr>
                                    <w:pStyle w:val="Nidungvnbn"/>
                                    <w:ind w:firstLine="0"/>
                                    <w:jc w:val="right"/>
                                  </w:pPr>
                                  <w:r>
                                    <w:rPr>
                                      <w:color w:val="000000"/>
                                      <w:sz w:val="22"/>
                                      <w:szCs w:val="22"/>
                                    </w:rPr>
                                    <w:t>0.8287</w:t>
                                  </w:r>
                                </w:p>
                              </w:tc>
                              <w:tc>
                                <w:tcPr>
                                  <w:tcW w:w="900" w:type="dxa"/>
                                  <w:vAlign w:val="center"/>
                                </w:tcPr>
                                <w:p w14:paraId="27A2AF87" w14:textId="0B297D15" w:rsidR="001973A2" w:rsidRDefault="001973A2" w:rsidP="004F37CD">
                                  <w:pPr>
                                    <w:pStyle w:val="Nidungvnbn"/>
                                    <w:ind w:firstLine="0"/>
                                    <w:jc w:val="right"/>
                                  </w:pPr>
                                  <w:r>
                                    <w:rPr>
                                      <w:color w:val="000000"/>
                                      <w:sz w:val="22"/>
                                      <w:szCs w:val="22"/>
                                    </w:rPr>
                                    <w:t>1430.9</w:t>
                                  </w:r>
                                </w:p>
                              </w:tc>
                              <w:tc>
                                <w:tcPr>
                                  <w:tcW w:w="990" w:type="dxa"/>
                                  <w:vAlign w:val="bottom"/>
                                </w:tcPr>
                                <w:p w14:paraId="273495FA" w14:textId="5825B917" w:rsidR="001973A2" w:rsidRDefault="001973A2" w:rsidP="004F37CD">
                                  <w:pPr>
                                    <w:pStyle w:val="Nidungvnbn"/>
                                    <w:ind w:firstLine="0"/>
                                    <w:jc w:val="right"/>
                                  </w:pPr>
                                  <w:r>
                                    <w:rPr>
                                      <w:color w:val="000000"/>
                                      <w:sz w:val="22"/>
                                      <w:szCs w:val="22"/>
                                    </w:rPr>
                                    <w:t>0.8506</w:t>
                                  </w:r>
                                </w:p>
                              </w:tc>
                              <w:tc>
                                <w:tcPr>
                                  <w:tcW w:w="990" w:type="dxa"/>
                                  <w:vAlign w:val="bottom"/>
                                </w:tcPr>
                                <w:p w14:paraId="276A59AF" w14:textId="3A3A9B7F" w:rsidR="001973A2" w:rsidRDefault="001973A2" w:rsidP="004F37CD">
                                  <w:pPr>
                                    <w:pStyle w:val="Nidungvnbn"/>
                                    <w:ind w:firstLine="0"/>
                                    <w:jc w:val="right"/>
                                  </w:pPr>
                                  <w:r>
                                    <w:rPr>
                                      <w:color w:val="000000"/>
                                      <w:sz w:val="22"/>
                                      <w:szCs w:val="22"/>
                                    </w:rPr>
                                    <w:t>0.8488</w:t>
                                  </w:r>
                                </w:p>
                              </w:tc>
                              <w:tc>
                                <w:tcPr>
                                  <w:tcW w:w="990" w:type="dxa"/>
                                  <w:vAlign w:val="bottom"/>
                                </w:tcPr>
                                <w:p w14:paraId="35FF5B74" w14:textId="756C1F71" w:rsidR="001973A2" w:rsidRDefault="001973A2" w:rsidP="004F37CD">
                                  <w:pPr>
                                    <w:pStyle w:val="Nidungvnbn"/>
                                    <w:ind w:firstLine="0"/>
                                    <w:jc w:val="right"/>
                                  </w:pPr>
                                  <w:r>
                                    <w:rPr>
                                      <w:color w:val="000000"/>
                                      <w:sz w:val="22"/>
                                      <w:szCs w:val="22"/>
                                    </w:rPr>
                                    <w:t>0.8398</w:t>
                                  </w:r>
                                </w:p>
                              </w:tc>
                              <w:tc>
                                <w:tcPr>
                                  <w:tcW w:w="1080" w:type="dxa"/>
                                  <w:vAlign w:val="bottom"/>
                                </w:tcPr>
                                <w:p w14:paraId="2064328E" w14:textId="4FFF16C1" w:rsidR="001973A2" w:rsidRDefault="001973A2" w:rsidP="004F37CD">
                                  <w:pPr>
                                    <w:pStyle w:val="Nidungvnbn"/>
                                    <w:ind w:firstLine="0"/>
                                    <w:jc w:val="right"/>
                                  </w:pPr>
                                  <w:r>
                                    <w:rPr>
                                      <w:color w:val="000000"/>
                                      <w:sz w:val="22"/>
                                      <w:szCs w:val="22"/>
                                    </w:rPr>
                                    <w:t>250.9</w:t>
                                  </w:r>
                                </w:p>
                              </w:tc>
                            </w:tr>
                            <w:tr w:rsidR="001973A2" w14:paraId="2AC9C74E" w14:textId="77777777" w:rsidTr="00471BA4">
                              <w:trPr>
                                <w:trHeight w:val="379"/>
                              </w:trPr>
                              <w:tc>
                                <w:tcPr>
                                  <w:tcW w:w="985" w:type="dxa"/>
                                  <w:vMerge/>
                                </w:tcPr>
                                <w:p w14:paraId="3069A867" w14:textId="77777777" w:rsidR="001973A2" w:rsidRDefault="001973A2" w:rsidP="004F37CD">
                                  <w:pPr>
                                    <w:pStyle w:val="Nidungvnbn"/>
                                    <w:ind w:firstLine="0"/>
                                    <w:jc w:val="left"/>
                                    <w:rPr>
                                      <w:b/>
                                    </w:rPr>
                                  </w:pPr>
                                </w:p>
                              </w:tc>
                              <w:tc>
                                <w:tcPr>
                                  <w:tcW w:w="3150" w:type="dxa"/>
                                  <w:vAlign w:val="bottom"/>
                                </w:tcPr>
                                <w:p w14:paraId="606E4052" w14:textId="51B04A92" w:rsidR="001973A2" w:rsidRDefault="001973A2" w:rsidP="004F37CD">
                                  <w:pPr>
                                    <w:pStyle w:val="Nidungvnbn"/>
                                    <w:ind w:firstLine="0"/>
                                    <w:jc w:val="left"/>
                                    <w:rPr>
                                      <w:b/>
                                    </w:rPr>
                                  </w:pPr>
                                  <w:r>
                                    <w:rPr>
                                      <w:color w:val="000000"/>
                                      <w:sz w:val="22"/>
                                      <w:szCs w:val="22"/>
                                    </w:rPr>
                                    <w:t>MiddlePhalanxTW</w:t>
                                  </w:r>
                                </w:p>
                              </w:tc>
                              <w:tc>
                                <w:tcPr>
                                  <w:tcW w:w="990" w:type="dxa"/>
                                  <w:vAlign w:val="bottom"/>
                                </w:tcPr>
                                <w:p w14:paraId="00A67FE1" w14:textId="7329A8DD" w:rsidR="001973A2" w:rsidRDefault="001973A2" w:rsidP="004F37CD">
                                  <w:pPr>
                                    <w:pStyle w:val="Nidungvnbn"/>
                                    <w:ind w:firstLine="0"/>
                                    <w:jc w:val="right"/>
                                  </w:pPr>
                                  <w:r>
                                    <w:rPr>
                                      <w:color w:val="000000"/>
                                      <w:sz w:val="22"/>
                                      <w:szCs w:val="22"/>
                                    </w:rPr>
                                    <w:t>0.3966</w:t>
                                  </w:r>
                                </w:p>
                              </w:tc>
                              <w:tc>
                                <w:tcPr>
                                  <w:tcW w:w="900" w:type="dxa"/>
                                  <w:vAlign w:val="bottom"/>
                                </w:tcPr>
                                <w:p w14:paraId="0E849868" w14:textId="204020B8" w:rsidR="001973A2" w:rsidRDefault="001973A2" w:rsidP="004F37CD">
                                  <w:pPr>
                                    <w:pStyle w:val="Nidungvnbn"/>
                                    <w:ind w:firstLine="0"/>
                                    <w:jc w:val="right"/>
                                  </w:pPr>
                                  <w:r>
                                    <w:rPr>
                                      <w:color w:val="000000"/>
                                      <w:sz w:val="22"/>
                                      <w:szCs w:val="22"/>
                                    </w:rPr>
                                    <w:t>0.5195</w:t>
                                  </w:r>
                                </w:p>
                              </w:tc>
                              <w:tc>
                                <w:tcPr>
                                  <w:tcW w:w="900" w:type="dxa"/>
                                  <w:vAlign w:val="bottom"/>
                                </w:tcPr>
                                <w:p w14:paraId="0FD79412" w14:textId="57340530" w:rsidR="001973A2" w:rsidRDefault="001973A2" w:rsidP="004F37CD">
                                  <w:pPr>
                                    <w:pStyle w:val="Nidungvnbn"/>
                                    <w:ind w:firstLine="0"/>
                                    <w:jc w:val="right"/>
                                  </w:pPr>
                                  <w:r>
                                    <w:rPr>
                                      <w:color w:val="000000"/>
                                      <w:sz w:val="22"/>
                                      <w:szCs w:val="22"/>
                                    </w:rPr>
                                    <w:t>0.3809</w:t>
                                  </w:r>
                                </w:p>
                              </w:tc>
                              <w:tc>
                                <w:tcPr>
                                  <w:tcW w:w="900" w:type="dxa"/>
                                  <w:vAlign w:val="bottom"/>
                                </w:tcPr>
                                <w:p w14:paraId="5C581DB0" w14:textId="01B7F42F" w:rsidR="001973A2" w:rsidRDefault="001973A2" w:rsidP="004F37CD">
                                  <w:pPr>
                                    <w:pStyle w:val="Nidungvnbn"/>
                                    <w:ind w:firstLine="0"/>
                                    <w:jc w:val="right"/>
                                  </w:pPr>
                                  <w:r>
                                    <w:rPr>
                                      <w:color w:val="000000"/>
                                      <w:sz w:val="22"/>
                                      <w:szCs w:val="22"/>
                                    </w:rPr>
                                    <w:t>1111.6</w:t>
                                  </w:r>
                                </w:p>
                              </w:tc>
                              <w:tc>
                                <w:tcPr>
                                  <w:tcW w:w="990" w:type="dxa"/>
                                  <w:vAlign w:val="bottom"/>
                                </w:tcPr>
                                <w:p w14:paraId="3B77D266" w14:textId="0818C8C0" w:rsidR="001973A2" w:rsidRDefault="001973A2" w:rsidP="004F37CD">
                                  <w:pPr>
                                    <w:pStyle w:val="Nidungvnbn"/>
                                    <w:ind w:firstLine="0"/>
                                    <w:jc w:val="right"/>
                                  </w:pPr>
                                  <w:r>
                                    <w:rPr>
                                      <w:color w:val="000000"/>
                                      <w:sz w:val="22"/>
                                      <w:szCs w:val="22"/>
                                    </w:rPr>
                                    <w:t>0.3323</w:t>
                                  </w:r>
                                </w:p>
                              </w:tc>
                              <w:tc>
                                <w:tcPr>
                                  <w:tcW w:w="990" w:type="dxa"/>
                                  <w:vAlign w:val="bottom"/>
                                </w:tcPr>
                                <w:p w14:paraId="7ECF72F6" w14:textId="39DA3109" w:rsidR="001973A2" w:rsidRDefault="001973A2" w:rsidP="004F37CD">
                                  <w:pPr>
                                    <w:pStyle w:val="Nidungvnbn"/>
                                    <w:ind w:firstLine="0"/>
                                    <w:jc w:val="right"/>
                                  </w:pPr>
                                  <w:r>
                                    <w:rPr>
                                      <w:color w:val="000000"/>
                                      <w:sz w:val="22"/>
                                      <w:szCs w:val="22"/>
                                    </w:rPr>
                                    <w:t>0.4675</w:t>
                                  </w:r>
                                </w:p>
                              </w:tc>
                              <w:tc>
                                <w:tcPr>
                                  <w:tcW w:w="990" w:type="dxa"/>
                                  <w:vAlign w:val="bottom"/>
                                </w:tcPr>
                                <w:p w14:paraId="777A3463" w14:textId="02980475" w:rsidR="001973A2" w:rsidRDefault="001973A2" w:rsidP="004F37CD">
                                  <w:pPr>
                                    <w:pStyle w:val="Nidungvnbn"/>
                                    <w:ind w:firstLine="0"/>
                                    <w:jc w:val="right"/>
                                  </w:pPr>
                                  <w:r>
                                    <w:rPr>
                                      <w:color w:val="000000"/>
                                      <w:sz w:val="22"/>
                                      <w:szCs w:val="22"/>
                                    </w:rPr>
                                    <w:t>0.3374</w:t>
                                  </w:r>
                                </w:p>
                              </w:tc>
                              <w:tc>
                                <w:tcPr>
                                  <w:tcW w:w="1080" w:type="dxa"/>
                                  <w:vAlign w:val="bottom"/>
                                </w:tcPr>
                                <w:p w14:paraId="26389EE5" w14:textId="1CEFBC58" w:rsidR="001973A2" w:rsidRDefault="001973A2" w:rsidP="004F37CD">
                                  <w:pPr>
                                    <w:pStyle w:val="Nidungvnbn"/>
                                    <w:ind w:firstLine="0"/>
                                    <w:jc w:val="right"/>
                                  </w:pPr>
                                  <w:r>
                                    <w:rPr>
                                      <w:color w:val="000000"/>
                                      <w:sz w:val="22"/>
                                      <w:szCs w:val="22"/>
                                    </w:rPr>
                                    <w:t>263</w:t>
                                  </w:r>
                                </w:p>
                              </w:tc>
                            </w:tr>
                          </w:tbl>
                          <w:p w14:paraId="19EFD687"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43" type="#_x0000_t202" style="position:absolute;margin-left:0;margin-top:35.65pt;width:638.25pt;height:500.35pt;rotation:90;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" fillcolor="white [3212]" strokecolor="white [3212]" strokeweight="2pt">
                <v:textbox>
                  <w:txbxContent>
                    <w:tbl>
                      <w:tblPr>
                        <w:tblW w:w="11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3150"/>
                        <w:gridCol w:w="990"/>
                        <w:gridCol w:w="900"/>
                        <w:gridCol w:w="900"/>
                        <w:gridCol w:w="900"/>
                        <w:gridCol w:w="990"/>
                        <w:gridCol w:w="990"/>
                        <w:gridCol w:w="990"/>
                        <w:gridCol w:w="1080"/>
                      </w:tblGrid>
                      <w:tr w:rsidR="001973A2" w14:paraId="7A945919" w14:textId="77777777" w:rsidTr="00E45B78">
                        <w:trPr>
                          <w:trHeight w:val="379"/>
                        </w:trPr>
                        <w:tc>
                          <w:tcPr>
                            <w:tcW w:w="985" w:type="dxa"/>
                            <w:vMerge w:val="restart"/>
                            <w:vAlign w:val="center"/>
                          </w:tcPr>
                          <w:p w14:paraId="67C2FFA8" w14:textId="731070BB" w:rsidR="001973A2" w:rsidRDefault="001973A2" w:rsidP="00866154">
                            <w:pPr>
                              <w:pStyle w:val="Nidungvnbn"/>
                              <w:ind w:firstLine="0"/>
                              <w:jc w:val="center"/>
                              <w:rPr>
                                <w:b/>
                              </w:rPr>
                            </w:pPr>
                            <w:r>
                              <w:rPr>
                                <w:b/>
                              </w:rPr>
                              <w:t>Tên phân loại</w:t>
                            </w:r>
                          </w:p>
                        </w:tc>
                        <w:tc>
                          <w:tcPr>
                            <w:tcW w:w="3150" w:type="dxa"/>
                            <w:vMerge w:val="restart"/>
                            <w:vAlign w:val="center"/>
                          </w:tcPr>
                          <w:p w14:paraId="3ED6B137" w14:textId="58C19BE9" w:rsidR="001973A2" w:rsidRDefault="001973A2" w:rsidP="00866154">
                            <w:pPr>
                              <w:pStyle w:val="Nidungvnbn"/>
                              <w:ind w:firstLine="0"/>
                              <w:jc w:val="center"/>
                              <w:rPr>
                                <w:b/>
                              </w:rPr>
                            </w:pPr>
                            <w:r>
                              <w:rPr>
                                <w:b/>
                              </w:rPr>
                              <w:t>Tên tập dữ liệu</w:t>
                            </w:r>
                          </w:p>
                        </w:tc>
                        <w:tc>
                          <w:tcPr>
                            <w:tcW w:w="3690" w:type="dxa"/>
                            <w:gridSpan w:val="4"/>
                          </w:tcPr>
                          <w:p w14:paraId="4D595502" w14:textId="77777777" w:rsidR="001973A2" w:rsidRDefault="001973A2" w:rsidP="00866154">
                            <w:pPr>
                              <w:pStyle w:val="Nidungvnbn"/>
                              <w:ind w:firstLine="0"/>
                              <w:jc w:val="center"/>
                              <w:rPr>
                                <w:b/>
                              </w:rPr>
                            </w:pPr>
                            <w:r>
                              <w:rPr>
                                <w:b/>
                              </w:rPr>
                              <w:t>Nhóm tác giả</w:t>
                            </w:r>
                          </w:p>
                          <w:p w14:paraId="771F193F" w14:textId="77777777" w:rsidR="001973A2" w:rsidRDefault="001973A2" w:rsidP="00866154">
                            <w:pPr>
                              <w:pStyle w:val="Nidungvnbn"/>
                              <w:ind w:firstLine="0"/>
                              <w:jc w:val="center"/>
                              <w:rPr>
                                <w:b/>
                              </w:rPr>
                            </w:pPr>
                            <w:r>
                              <w:rPr>
                                <w:b/>
                              </w:rPr>
                              <w:t>tiền thực nghiệm</w:t>
                            </w:r>
                          </w:p>
                        </w:tc>
                        <w:tc>
                          <w:tcPr>
                            <w:tcW w:w="4050" w:type="dxa"/>
                            <w:gridSpan w:val="4"/>
                          </w:tcPr>
                          <w:p w14:paraId="6782EC49" w14:textId="77777777" w:rsidR="001973A2" w:rsidRDefault="001973A2" w:rsidP="00866154">
                            <w:pPr>
                              <w:pStyle w:val="Nidungvnbn"/>
                              <w:ind w:firstLine="0"/>
                              <w:jc w:val="center"/>
                              <w:rPr>
                                <w:b/>
                              </w:rPr>
                            </w:pPr>
                            <w:r>
                              <w:rPr>
                                <w:b/>
                              </w:rPr>
                              <w:t>Thực nghiệm</w:t>
                            </w:r>
                          </w:p>
                          <w:p w14:paraId="572DD73E" w14:textId="71AF45C8" w:rsidR="001973A2" w:rsidRDefault="001973A2" w:rsidP="00866154">
                            <w:pPr>
                              <w:pStyle w:val="Nidungvnbn"/>
                              <w:ind w:firstLine="0"/>
                              <w:jc w:val="center"/>
                              <w:rPr>
                                <w:b/>
                              </w:rPr>
                            </w:pPr>
                            <w:r>
                              <w:rPr>
                                <w:b/>
                              </w:rPr>
                              <w:t>của bản thân</w:t>
                            </w:r>
                          </w:p>
                        </w:tc>
                      </w:tr>
                      <w:tr w:rsidR="001973A2" w14:paraId="3D27E4A2" w14:textId="77777777" w:rsidTr="00E45B78">
                        <w:trPr>
                          <w:trHeight w:val="379"/>
                        </w:trPr>
                        <w:tc>
                          <w:tcPr>
                            <w:tcW w:w="985" w:type="dxa"/>
                            <w:vMerge/>
                          </w:tcPr>
                          <w:p w14:paraId="282B11D0" w14:textId="77777777" w:rsidR="001973A2" w:rsidRDefault="001973A2" w:rsidP="00C17EA6">
                            <w:pPr>
                              <w:pStyle w:val="Nidungvnbn"/>
                              <w:jc w:val="center"/>
                              <w:rPr>
                                <w:b/>
                              </w:rPr>
                            </w:pPr>
                          </w:p>
                        </w:tc>
                        <w:tc>
                          <w:tcPr>
                            <w:tcW w:w="3150" w:type="dxa"/>
                            <w:vMerge/>
                          </w:tcPr>
                          <w:p w14:paraId="17572A9D" w14:textId="77777777" w:rsidR="001973A2" w:rsidRDefault="001973A2" w:rsidP="00C17EA6">
                            <w:pPr>
                              <w:pStyle w:val="Nidungvnbn"/>
                              <w:jc w:val="center"/>
                              <w:rPr>
                                <w:b/>
                              </w:rPr>
                            </w:pPr>
                          </w:p>
                        </w:tc>
                        <w:tc>
                          <w:tcPr>
                            <w:tcW w:w="990" w:type="dxa"/>
                          </w:tcPr>
                          <w:p w14:paraId="060A788B" w14:textId="77777777" w:rsidR="001973A2" w:rsidRDefault="001973A2" w:rsidP="00C17EA6">
                            <w:pPr>
                              <w:pStyle w:val="Nidungvnbn"/>
                              <w:ind w:firstLine="0"/>
                              <w:jc w:val="center"/>
                              <w:rPr>
                                <w:b/>
                                <w:sz w:val="24"/>
                                <w:szCs w:val="24"/>
                              </w:rPr>
                            </w:pPr>
                            <w:r>
                              <w:rPr>
                                <w:b/>
                              </w:rPr>
                              <w:t>Pre</w:t>
                            </w:r>
                          </w:p>
                        </w:tc>
                        <w:tc>
                          <w:tcPr>
                            <w:tcW w:w="900" w:type="dxa"/>
                          </w:tcPr>
                          <w:p w14:paraId="5ABF261D" w14:textId="77777777" w:rsidR="001973A2" w:rsidRDefault="001973A2" w:rsidP="00C17EA6">
                            <w:pPr>
                              <w:pStyle w:val="Nidungvnbn"/>
                              <w:ind w:firstLine="0"/>
                              <w:jc w:val="center"/>
                              <w:rPr>
                                <w:b/>
                              </w:rPr>
                            </w:pPr>
                            <w:r>
                              <w:rPr>
                                <w:b/>
                              </w:rPr>
                              <w:t>Acc</w:t>
                            </w:r>
                          </w:p>
                        </w:tc>
                        <w:tc>
                          <w:tcPr>
                            <w:tcW w:w="900" w:type="dxa"/>
                          </w:tcPr>
                          <w:p w14:paraId="72261A85" w14:textId="77777777" w:rsidR="001973A2" w:rsidRDefault="001973A2" w:rsidP="00C17EA6">
                            <w:pPr>
                              <w:pStyle w:val="Nidungvnbn"/>
                              <w:ind w:firstLine="0"/>
                              <w:jc w:val="center"/>
                              <w:rPr>
                                <w:b/>
                                <w:sz w:val="24"/>
                                <w:szCs w:val="24"/>
                              </w:rPr>
                            </w:pPr>
                            <w:r>
                              <w:rPr>
                                <w:b/>
                              </w:rPr>
                              <w:t>Rec</w:t>
                            </w:r>
                          </w:p>
                        </w:tc>
                        <w:tc>
                          <w:tcPr>
                            <w:tcW w:w="900" w:type="dxa"/>
                          </w:tcPr>
                          <w:p w14:paraId="3AD4676A" w14:textId="77777777" w:rsidR="001973A2" w:rsidRDefault="001973A2" w:rsidP="00C17EA6">
                            <w:pPr>
                              <w:pStyle w:val="Nidungvnbn"/>
                              <w:ind w:firstLine="0"/>
                              <w:jc w:val="center"/>
                              <w:rPr>
                                <w:b/>
                              </w:rPr>
                            </w:pPr>
                            <w:r>
                              <w:rPr>
                                <w:b/>
                                <w:lang w:val="vi-VN"/>
                              </w:rPr>
                              <w:t>TrT</w:t>
                            </w:r>
                          </w:p>
                        </w:tc>
                        <w:tc>
                          <w:tcPr>
                            <w:tcW w:w="990" w:type="dxa"/>
                          </w:tcPr>
                          <w:p w14:paraId="0190142B" w14:textId="77777777" w:rsidR="001973A2" w:rsidRDefault="001973A2" w:rsidP="00C17EA6">
                            <w:pPr>
                              <w:pStyle w:val="Nidungvnbn"/>
                              <w:ind w:firstLine="0"/>
                              <w:jc w:val="center"/>
                              <w:rPr>
                                <w:b/>
                                <w:sz w:val="24"/>
                                <w:szCs w:val="24"/>
                              </w:rPr>
                            </w:pPr>
                            <w:r>
                              <w:rPr>
                                <w:b/>
                              </w:rPr>
                              <w:t>Pre</w:t>
                            </w:r>
                          </w:p>
                        </w:tc>
                        <w:tc>
                          <w:tcPr>
                            <w:tcW w:w="990" w:type="dxa"/>
                          </w:tcPr>
                          <w:p w14:paraId="0F62741D" w14:textId="77777777" w:rsidR="001973A2" w:rsidRDefault="001973A2" w:rsidP="00C17EA6">
                            <w:pPr>
                              <w:pStyle w:val="Nidungvnbn"/>
                              <w:ind w:firstLine="0"/>
                              <w:jc w:val="center"/>
                              <w:rPr>
                                <w:b/>
                              </w:rPr>
                            </w:pPr>
                            <w:r>
                              <w:rPr>
                                <w:b/>
                              </w:rPr>
                              <w:t>Acc</w:t>
                            </w:r>
                          </w:p>
                        </w:tc>
                        <w:tc>
                          <w:tcPr>
                            <w:tcW w:w="990" w:type="dxa"/>
                          </w:tcPr>
                          <w:p w14:paraId="4F0D42BE" w14:textId="77777777" w:rsidR="001973A2" w:rsidRDefault="001973A2" w:rsidP="00C17EA6">
                            <w:pPr>
                              <w:pStyle w:val="Nidungvnbn"/>
                              <w:ind w:firstLine="0"/>
                              <w:jc w:val="center"/>
                              <w:rPr>
                                <w:b/>
                                <w:sz w:val="24"/>
                                <w:szCs w:val="24"/>
                              </w:rPr>
                            </w:pPr>
                            <w:r>
                              <w:rPr>
                                <w:b/>
                              </w:rPr>
                              <w:t>Rec</w:t>
                            </w:r>
                          </w:p>
                        </w:tc>
                        <w:tc>
                          <w:tcPr>
                            <w:tcW w:w="1080" w:type="dxa"/>
                          </w:tcPr>
                          <w:p w14:paraId="4AC65FEE" w14:textId="77777777" w:rsidR="001973A2" w:rsidRDefault="001973A2" w:rsidP="00C17EA6">
                            <w:pPr>
                              <w:pStyle w:val="Nidungvnbn"/>
                              <w:ind w:firstLine="0"/>
                              <w:jc w:val="center"/>
                              <w:rPr>
                                <w:b/>
                              </w:rPr>
                            </w:pPr>
                            <w:r>
                              <w:rPr>
                                <w:b/>
                              </w:rPr>
                              <w:t>TrT</w:t>
                            </w:r>
                          </w:p>
                        </w:tc>
                      </w:tr>
                      <w:tr w:rsidR="001973A2" w14:paraId="2BA4F24E" w14:textId="77777777" w:rsidTr="00471BA4">
                        <w:trPr>
                          <w:trHeight w:val="379"/>
                        </w:trPr>
                        <w:tc>
                          <w:tcPr>
                            <w:tcW w:w="985" w:type="dxa"/>
                            <w:vMerge w:val="restart"/>
                            <w:vAlign w:val="center"/>
                          </w:tcPr>
                          <w:p w14:paraId="3E7AEA93" w14:textId="2024FF0A" w:rsidR="001973A2" w:rsidRPr="00B908C9" w:rsidRDefault="001973A2" w:rsidP="004F37CD">
                            <w:pPr>
                              <w:pStyle w:val="Nidungvnbn"/>
                              <w:ind w:firstLine="0"/>
                              <w:jc w:val="left"/>
                            </w:pPr>
                            <w:r w:rsidRPr="00B908C9">
                              <w:t>ResNet</w:t>
                            </w:r>
                          </w:p>
                        </w:tc>
                        <w:tc>
                          <w:tcPr>
                            <w:tcW w:w="3150" w:type="dxa"/>
                            <w:vAlign w:val="bottom"/>
                          </w:tcPr>
                          <w:p w14:paraId="0C85ED6F" w14:textId="2BA3963F" w:rsidR="001973A2" w:rsidRDefault="001973A2" w:rsidP="004F37CD">
                            <w:pPr>
                              <w:pStyle w:val="Nidungvnbn"/>
                              <w:ind w:firstLine="0"/>
                              <w:jc w:val="left"/>
                              <w:rPr>
                                <w:b/>
                              </w:rPr>
                            </w:pPr>
                            <w:r>
                              <w:rPr>
                                <w:color w:val="000000"/>
                                <w:sz w:val="22"/>
                                <w:szCs w:val="22"/>
                              </w:rPr>
                              <w:t>Haptics</w:t>
                            </w:r>
                          </w:p>
                        </w:tc>
                        <w:tc>
                          <w:tcPr>
                            <w:tcW w:w="990" w:type="dxa"/>
                            <w:vAlign w:val="bottom"/>
                          </w:tcPr>
                          <w:p w14:paraId="08F2819C" w14:textId="3DC7AC7B" w:rsidR="001973A2" w:rsidRDefault="001973A2" w:rsidP="004F37CD">
                            <w:pPr>
                              <w:pStyle w:val="Nidungvnbn"/>
                              <w:ind w:firstLine="0"/>
                              <w:jc w:val="right"/>
                            </w:pPr>
                            <w:r>
                              <w:rPr>
                                <w:color w:val="000000"/>
                                <w:sz w:val="22"/>
                                <w:szCs w:val="22"/>
                              </w:rPr>
                              <w:t>0.5443</w:t>
                            </w:r>
                          </w:p>
                        </w:tc>
                        <w:tc>
                          <w:tcPr>
                            <w:tcW w:w="900" w:type="dxa"/>
                            <w:vAlign w:val="bottom"/>
                          </w:tcPr>
                          <w:p w14:paraId="5A62FFAF" w14:textId="3030B863" w:rsidR="001973A2" w:rsidRDefault="001973A2" w:rsidP="004F37CD">
                            <w:pPr>
                              <w:pStyle w:val="Nidungvnbn"/>
                              <w:ind w:firstLine="0"/>
                              <w:jc w:val="right"/>
                            </w:pPr>
                            <w:r>
                              <w:rPr>
                                <w:color w:val="000000"/>
                                <w:sz w:val="22"/>
                                <w:szCs w:val="22"/>
                              </w:rPr>
                              <w:t>0.5292</w:t>
                            </w:r>
                          </w:p>
                        </w:tc>
                        <w:tc>
                          <w:tcPr>
                            <w:tcW w:w="900" w:type="dxa"/>
                            <w:vAlign w:val="bottom"/>
                          </w:tcPr>
                          <w:p w14:paraId="22F7B764" w14:textId="581E6F4D" w:rsidR="001973A2" w:rsidRDefault="001973A2" w:rsidP="004F37CD">
                            <w:pPr>
                              <w:pStyle w:val="Nidungvnbn"/>
                              <w:ind w:firstLine="0"/>
                              <w:jc w:val="right"/>
                            </w:pPr>
                            <w:r>
                              <w:rPr>
                                <w:color w:val="000000"/>
                                <w:sz w:val="22"/>
                                <w:szCs w:val="22"/>
                              </w:rPr>
                              <w:t>0.5288</w:t>
                            </w:r>
                          </w:p>
                        </w:tc>
                        <w:tc>
                          <w:tcPr>
                            <w:tcW w:w="900" w:type="dxa"/>
                            <w:vAlign w:val="bottom"/>
                          </w:tcPr>
                          <w:p w14:paraId="14433080" w14:textId="22A0C5CD" w:rsidR="001973A2" w:rsidRDefault="001973A2" w:rsidP="004F37CD">
                            <w:pPr>
                              <w:pStyle w:val="Nidungvnbn"/>
                              <w:ind w:firstLine="0"/>
                              <w:jc w:val="right"/>
                            </w:pPr>
                            <w:r>
                              <w:rPr>
                                <w:color w:val="000000"/>
                                <w:sz w:val="22"/>
                                <w:szCs w:val="22"/>
                              </w:rPr>
                              <w:t>758.9</w:t>
                            </w:r>
                          </w:p>
                        </w:tc>
                        <w:tc>
                          <w:tcPr>
                            <w:tcW w:w="990" w:type="dxa"/>
                            <w:vAlign w:val="bottom"/>
                          </w:tcPr>
                          <w:p w14:paraId="70A868AD" w14:textId="6258AC79" w:rsidR="001973A2" w:rsidRDefault="001973A2" w:rsidP="004F37CD">
                            <w:pPr>
                              <w:pStyle w:val="Nidungvnbn"/>
                              <w:ind w:firstLine="0"/>
                              <w:jc w:val="right"/>
                            </w:pPr>
                            <w:r>
                              <w:rPr>
                                <w:color w:val="000000"/>
                                <w:sz w:val="22"/>
                                <w:szCs w:val="22"/>
                              </w:rPr>
                              <w:t>0.4976</w:t>
                            </w:r>
                          </w:p>
                        </w:tc>
                        <w:tc>
                          <w:tcPr>
                            <w:tcW w:w="990" w:type="dxa"/>
                            <w:vAlign w:val="bottom"/>
                          </w:tcPr>
                          <w:p w14:paraId="07C4AE4F" w14:textId="7EDD977D" w:rsidR="001973A2" w:rsidRDefault="001973A2" w:rsidP="004F37CD">
                            <w:pPr>
                              <w:pStyle w:val="Nidungvnbn"/>
                              <w:ind w:firstLine="0"/>
                              <w:jc w:val="right"/>
                            </w:pPr>
                            <w:r>
                              <w:rPr>
                                <w:color w:val="000000"/>
                                <w:sz w:val="22"/>
                                <w:szCs w:val="22"/>
                              </w:rPr>
                              <w:t>0.4903</w:t>
                            </w:r>
                          </w:p>
                        </w:tc>
                        <w:tc>
                          <w:tcPr>
                            <w:tcW w:w="990" w:type="dxa"/>
                            <w:vAlign w:val="bottom"/>
                          </w:tcPr>
                          <w:p w14:paraId="1F5FD11C" w14:textId="16098814" w:rsidR="001973A2" w:rsidRDefault="001973A2" w:rsidP="004F37CD">
                            <w:pPr>
                              <w:pStyle w:val="Nidungvnbn"/>
                              <w:ind w:firstLine="0"/>
                              <w:jc w:val="right"/>
                            </w:pPr>
                            <w:r>
                              <w:rPr>
                                <w:color w:val="000000"/>
                                <w:sz w:val="22"/>
                                <w:szCs w:val="22"/>
                              </w:rPr>
                              <w:t>0.4882</w:t>
                            </w:r>
                          </w:p>
                        </w:tc>
                        <w:tc>
                          <w:tcPr>
                            <w:tcW w:w="1080" w:type="dxa"/>
                            <w:vAlign w:val="bottom"/>
                          </w:tcPr>
                          <w:p w14:paraId="39E5F2CB" w14:textId="06B62FE0" w:rsidR="001973A2" w:rsidRDefault="001973A2" w:rsidP="004F37CD">
                            <w:pPr>
                              <w:pStyle w:val="Nidungvnbn"/>
                              <w:ind w:firstLine="0"/>
                              <w:jc w:val="right"/>
                            </w:pPr>
                            <w:r>
                              <w:rPr>
                                <w:color w:val="000000"/>
                                <w:sz w:val="22"/>
                                <w:szCs w:val="22"/>
                              </w:rPr>
                              <w:t>656.1</w:t>
                            </w:r>
                          </w:p>
                        </w:tc>
                      </w:tr>
                      <w:tr w:rsidR="001973A2" w14:paraId="7A47D8DB" w14:textId="77777777" w:rsidTr="00471BA4">
                        <w:trPr>
                          <w:trHeight w:val="379"/>
                        </w:trPr>
                        <w:tc>
                          <w:tcPr>
                            <w:tcW w:w="985" w:type="dxa"/>
                            <w:vMerge/>
                          </w:tcPr>
                          <w:p w14:paraId="71F06FD4" w14:textId="77777777" w:rsidR="001973A2" w:rsidRDefault="001973A2" w:rsidP="004F37CD">
                            <w:pPr>
                              <w:pStyle w:val="Nidungvnbn"/>
                              <w:ind w:firstLine="0"/>
                              <w:jc w:val="left"/>
                              <w:rPr>
                                <w:b/>
                              </w:rPr>
                            </w:pPr>
                          </w:p>
                        </w:tc>
                        <w:tc>
                          <w:tcPr>
                            <w:tcW w:w="3150" w:type="dxa"/>
                            <w:vAlign w:val="bottom"/>
                          </w:tcPr>
                          <w:p w14:paraId="2FFEFB86" w14:textId="0CD1015F" w:rsidR="001973A2" w:rsidRDefault="001973A2" w:rsidP="004F37CD">
                            <w:pPr>
                              <w:pStyle w:val="Nidungvnbn"/>
                              <w:ind w:firstLine="0"/>
                              <w:jc w:val="left"/>
                              <w:rPr>
                                <w:b/>
                              </w:rPr>
                            </w:pPr>
                            <w:r>
                              <w:rPr>
                                <w:color w:val="000000"/>
                                <w:sz w:val="22"/>
                                <w:szCs w:val="22"/>
                              </w:rPr>
                              <w:t>Herring</w:t>
                            </w:r>
                          </w:p>
                        </w:tc>
                        <w:tc>
                          <w:tcPr>
                            <w:tcW w:w="990" w:type="dxa"/>
                            <w:vAlign w:val="bottom"/>
                          </w:tcPr>
                          <w:p w14:paraId="6403FF8C" w14:textId="492E6052" w:rsidR="001973A2" w:rsidRDefault="001973A2" w:rsidP="004F37CD">
                            <w:pPr>
                              <w:pStyle w:val="Nidungvnbn"/>
                              <w:ind w:firstLine="0"/>
                              <w:jc w:val="right"/>
                            </w:pPr>
                            <w:r>
                              <w:rPr>
                                <w:color w:val="000000"/>
                                <w:sz w:val="22"/>
                                <w:szCs w:val="22"/>
                              </w:rPr>
                              <w:t>0.6239</w:t>
                            </w:r>
                          </w:p>
                        </w:tc>
                        <w:tc>
                          <w:tcPr>
                            <w:tcW w:w="900" w:type="dxa"/>
                            <w:vAlign w:val="bottom"/>
                          </w:tcPr>
                          <w:p w14:paraId="086F7CB9" w14:textId="1331F638" w:rsidR="001973A2" w:rsidRDefault="001973A2" w:rsidP="004F37CD">
                            <w:pPr>
                              <w:pStyle w:val="Nidungvnbn"/>
                              <w:ind w:firstLine="0"/>
                              <w:jc w:val="right"/>
                            </w:pPr>
                            <w:r>
                              <w:rPr>
                                <w:color w:val="000000"/>
                                <w:sz w:val="22"/>
                                <w:szCs w:val="22"/>
                              </w:rPr>
                              <w:t>0.6406</w:t>
                            </w:r>
                          </w:p>
                        </w:tc>
                        <w:tc>
                          <w:tcPr>
                            <w:tcW w:w="900" w:type="dxa"/>
                            <w:vAlign w:val="bottom"/>
                          </w:tcPr>
                          <w:p w14:paraId="38107709" w14:textId="7EBF804E" w:rsidR="001973A2" w:rsidRDefault="001973A2" w:rsidP="004F37CD">
                            <w:pPr>
                              <w:pStyle w:val="Nidungvnbn"/>
                              <w:ind w:firstLine="0"/>
                              <w:jc w:val="right"/>
                            </w:pPr>
                            <w:r>
                              <w:rPr>
                                <w:color w:val="000000"/>
                                <w:sz w:val="22"/>
                                <w:szCs w:val="22"/>
                              </w:rPr>
                              <w:t>0.6002</w:t>
                            </w:r>
                          </w:p>
                        </w:tc>
                        <w:tc>
                          <w:tcPr>
                            <w:tcW w:w="900" w:type="dxa"/>
                            <w:vAlign w:val="bottom"/>
                          </w:tcPr>
                          <w:p w14:paraId="6AB36617" w14:textId="13AA38DC" w:rsidR="001973A2" w:rsidRDefault="001973A2" w:rsidP="004F37CD">
                            <w:pPr>
                              <w:pStyle w:val="Nidungvnbn"/>
                              <w:ind w:firstLine="0"/>
                              <w:jc w:val="right"/>
                            </w:pPr>
                            <w:r>
                              <w:rPr>
                                <w:color w:val="000000"/>
                                <w:sz w:val="22"/>
                                <w:szCs w:val="22"/>
                              </w:rPr>
                              <w:t>671.3</w:t>
                            </w:r>
                          </w:p>
                        </w:tc>
                        <w:tc>
                          <w:tcPr>
                            <w:tcW w:w="990" w:type="dxa"/>
                            <w:vAlign w:val="bottom"/>
                          </w:tcPr>
                          <w:p w14:paraId="7F6067AE" w14:textId="1657583A" w:rsidR="001973A2" w:rsidRDefault="001973A2" w:rsidP="004F37CD">
                            <w:pPr>
                              <w:pStyle w:val="Nidungvnbn"/>
                              <w:ind w:firstLine="0"/>
                              <w:jc w:val="right"/>
                            </w:pPr>
                            <w:r>
                              <w:rPr>
                                <w:color w:val="000000"/>
                                <w:sz w:val="22"/>
                                <w:szCs w:val="22"/>
                              </w:rPr>
                              <w:t>0.6584</w:t>
                            </w:r>
                          </w:p>
                        </w:tc>
                        <w:tc>
                          <w:tcPr>
                            <w:tcW w:w="990" w:type="dxa"/>
                            <w:vAlign w:val="bottom"/>
                          </w:tcPr>
                          <w:p w14:paraId="30766A8F" w14:textId="2FE07739" w:rsidR="001973A2" w:rsidRDefault="001973A2" w:rsidP="004F37CD">
                            <w:pPr>
                              <w:pStyle w:val="Nidungvnbn"/>
                              <w:ind w:firstLine="0"/>
                              <w:jc w:val="right"/>
                            </w:pPr>
                            <w:r>
                              <w:rPr>
                                <w:color w:val="000000"/>
                                <w:sz w:val="22"/>
                                <w:szCs w:val="22"/>
                              </w:rPr>
                              <w:t>0.6719</w:t>
                            </w:r>
                          </w:p>
                        </w:tc>
                        <w:tc>
                          <w:tcPr>
                            <w:tcW w:w="990" w:type="dxa"/>
                            <w:vAlign w:val="bottom"/>
                          </w:tcPr>
                          <w:p w14:paraId="49E2BC9A" w14:textId="514A8A7E" w:rsidR="001973A2" w:rsidRDefault="001973A2" w:rsidP="004F37CD">
                            <w:pPr>
                              <w:pStyle w:val="Nidungvnbn"/>
                              <w:ind w:firstLine="0"/>
                              <w:jc w:val="right"/>
                            </w:pPr>
                            <w:r>
                              <w:rPr>
                                <w:color w:val="000000"/>
                                <w:sz w:val="22"/>
                                <w:szCs w:val="22"/>
                              </w:rPr>
                              <w:t>0.6447</w:t>
                            </w:r>
                          </w:p>
                        </w:tc>
                        <w:tc>
                          <w:tcPr>
                            <w:tcW w:w="1080" w:type="dxa"/>
                            <w:vAlign w:val="bottom"/>
                          </w:tcPr>
                          <w:p w14:paraId="1A6A32D2" w14:textId="33AFD3DF" w:rsidR="001973A2" w:rsidRDefault="001973A2" w:rsidP="004F37CD">
                            <w:pPr>
                              <w:pStyle w:val="Nidungvnbn"/>
                              <w:ind w:firstLine="0"/>
                              <w:jc w:val="right"/>
                            </w:pPr>
                            <w:r>
                              <w:rPr>
                                <w:color w:val="000000"/>
                                <w:sz w:val="22"/>
                                <w:szCs w:val="22"/>
                              </w:rPr>
                              <w:t>281.5</w:t>
                            </w:r>
                          </w:p>
                        </w:tc>
                      </w:tr>
                      <w:tr w:rsidR="001973A2" w14:paraId="019FD86F" w14:textId="77777777" w:rsidTr="00471BA4">
                        <w:trPr>
                          <w:trHeight w:val="379"/>
                        </w:trPr>
                        <w:tc>
                          <w:tcPr>
                            <w:tcW w:w="985" w:type="dxa"/>
                            <w:vMerge/>
                          </w:tcPr>
                          <w:p w14:paraId="315741AB" w14:textId="77777777" w:rsidR="001973A2" w:rsidRDefault="001973A2" w:rsidP="004F37CD">
                            <w:pPr>
                              <w:pStyle w:val="Nidungvnbn"/>
                              <w:ind w:firstLine="0"/>
                              <w:jc w:val="left"/>
                              <w:rPr>
                                <w:b/>
                              </w:rPr>
                            </w:pPr>
                          </w:p>
                        </w:tc>
                        <w:tc>
                          <w:tcPr>
                            <w:tcW w:w="3150" w:type="dxa"/>
                            <w:vAlign w:val="bottom"/>
                          </w:tcPr>
                          <w:p w14:paraId="7B7F1D8D" w14:textId="0454019A" w:rsidR="001973A2" w:rsidRDefault="001973A2" w:rsidP="004F37CD">
                            <w:pPr>
                              <w:pStyle w:val="Nidungvnbn"/>
                              <w:ind w:firstLine="0"/>
                              <w:jc w:val="left"/>
                              <w:rPr>
                                <w:b/>
                              </w:rPr>
                            </w:pPr>
                            <w:r>
                              <w:rPr>
                                <w:color w:val="000000"/>
                                <w:sz w:val="22"/>
                                <w:szCs w:val="22"/>
                              </w:rPr>
                              <w:t>HouseTwenty</w:t>
                            </w:r>
                          </w:p>
                        </w:tc>
                        <w:tc>
                          <w:tcPr>
                            <w:tcW w:w="990" w:type="dxa"/>
                            <w:vAlign w:val="bottom"/>
                          </w:tcPr>
                          <w:p w14:paraId="569DA1A8" w14:textId="25CE34D5" w:rsidR="001973A2" w:rsidRDefault="001973A2" w:rsidP="004F37CD">
                            <w:pPr>
                              <w:pStyle w:val="Nidungvnbn"/>
                              <w:ind w:firstLine="0"/>
                              <w:jc w:val="right"/>
                            </w:pPr>
                            <w:r>
                              <w:rPr>
                                <w:color w:val="000000"/>
                                <w:sz w:val="22"/>
                                <w:szCs w:val="22"/>
                              </w:rPr>
                              <w:t>0.9859</w:t>
                            </w:r>
                          </w:p>
                        </w:tc>
                        <w:tc>
                          <w:tcPr>
                            <w:tcW w:w="900" w:type="dxa"/>
                            <w:vAlign w:val="bottom"/>
                          </w:tcPr>
                          <w:p w14:paraId="784F988C" w14:textId="72CD9895" w:rsidR="001973A2" w:rsidRDefault="001973A2" w:rsidP="004F37CD">
                            <w:pPr>
                              <w:pStyle w:val="Nidungvnbn"/>
                              <w:ind w:firstLine="0"/>
                              <w:jc w:val="right"/>
                            </w:pPr>
                            <w:r>
                              <w:rPr>
                                <w:color w:val="000000"/>
                                <w:sz w:val="22"/>
                                <w:szCs w:val="22"/>
                              </w:rPr>
                              <w:t>0.9832</w:t>
                            </w:r>
                          </w:p>
                        </w:tc>
                        <w:tc>
                          <w:tcPr>
                            <w:tcW w:w="900" w:type="dxa"/>
                            <w:vAlign w:val="bottom"/>
                          </w:tcPr>
                          <w:p w14:paraId="209C2FFE" w14:textId="546377BA" w:rsidR="001973A2" w:rsidRDefault="001973A2" w:rsidP="004F37CD">
                            <w:pPr>
                              <w:pStyle w:val="Nidungvnbn"/>
                              <w:ind w:firstLine="0"/>
                              <w:jc w:val="right"/>
                            </w:pPr>
                            <w:r>
                              <w:rPr>
                                <w:color w:val="000000"/>
                                <w:sz w:val="22"/>
                                <w:szCs w:val="22"/>
                              </w:rPr>
                              <w:t>0.98</w:t>
                            </w:r>
                          </w:p>
                        </w:tc>
                        <w:tc>
                          <w:tcPr>
                            <w:tcW w:w="900" w:type="dxa"/>
                            <w:vAlign w:val="bottom"/>
                          </w:tcPr>
                          <w:p w14:paraId="22E9E3F0" w14:textId="06F4EE1F" w:rsidR="001973A2" w:rsidRDefault="001973A2" w:rsidP="004F37CD">
                            <w:pPr>
                              <w:pStyle w:val="Nidungvnbn"/>
                              <w:ind w:firstLine="0"/>
                              <w:jc w:val="right"/>
                            </w:pPr>
                            <w:r>
                              <w:rPr>
                                <w:color w:val="000000"/>
                                <w:sz w:val="22"/>
                                <w:szCs w:val="22"/>
                              </w:rPr>
                              <w:t>660.9</w:t>
                            </w:r>
                          </w:p>
                        </w:tc>
                        <w:tc>
                          <w:tcPr>
                            <w:tcW w:w="990" w:type="dxa"/>
                            <w:vAlign w:val="bottom"/>
                          </w:tcPr>
                          <w:p w14:paraId="01DA3EAA" w14:textId="7B5FF284" w:rsidR="001973A2" w:rsidRDefault="001973A2" w:rsidP="004F37CD">
                            <w:pPr>
                              <w:pStyle w:val="Nidungvnbn"/>
                              <w:ind w:firstLine="0"/>
                              <w:jc w:val="right"/>
                            </w:pPr>
                            <w:r>
                              <w:rPr>
                                <w:color w:val="000000"/>
                                <w:sz w:val="22"/>
                                <w:szCs w:val="22"/>
                              </w:rPr>
                              <w:t>0.9859</w:t>
                            </w:r>
                          </w:p>
                        </w:tc>
                        <w:tc>
                          <w:tcPr>
                            <w:tcW w:w="990" w:type="dxa"/>
                            <w:vAlign w:val="bottom"/>
                          </w:tcPr>
                          <w:p w14:paraId="2CA2B662" w14:textId="2AE7B05C" w:rsidR="001973A2" w:rsidRDefault="001973A2" w:rsidP="004F37CD">
                            <w:pPr>
                              <w:pStyle w:val="Nidungvnbn"/>
                              <w:ind w:firstLine="0"/>
                              <w:jc w:val="right"/>
                            </w:pPr>
                            <w:r>
                              <w:rPr>
                                <w:color w:val="000000"/>
                                <w:sz w:val="22"/>
                                <w:szCs w:val="22"/>
                              </w:rPr>
                              <w:t>0.9832</w:t>
                            </w:r>
                          </w:p>
                        </w:tc>
                        <w:tc>
                          <w:tcPr>
                            <w:tcW w:w="990" w:type="dxa"/>
                            <w:vAlign w:val="bottom"/>
                          </w:tcPr>
                          <w:p w14:paraId="793B9109" w14:textId="15657D62" w:rsidR="001973A2" w:rsidRDefault="001973A2" w:rsidP="004F37CD">
                            <w:pPr>
                              <w:pStyle w:val="Nidungvnbn"/>
                              <w:ind w:firstLine="0"/>
                              <w:jc w:val="right"/>
                            </w:pPr>
                            <w:r>
                              <w:rPr>
                                <w:color w:val="000000"/>
                                <w:sz w:val="22"/>
                                <w:szCs w:val="22"/>
                              </w:rPr>
                              <w:t>0.98</w:t>
                            </w:r>
                          </w:p>
                        </w:tc>
                        <w:tc>
                          <w:tcPr>
                            <w:tcW w:w="1080" w:type="dxa"/>
                            <w:vAlign w:val="bottom"/>
                          </w:tcPr>
                          <w:p w14:paraId="7D380964" w14:textId="7187E8C6" w:rsidR="001973A2" w:rsidRDefault="001973A2" w:rsidP="004F37CD">
                            <w:pPr>
                              <w:pStyle w:val="Nidungvnbn"/>
                              <w:ind w:firstLine="0"/>
                              <w:jc w:val="right"/>
                            </w:pPr>
                            <w:r>
                              <w:rPr>
                                <w:color w:val="000000"/>
                                <w:sz w:val="22"/>
                                <w:szCs w:val="22"/>
                              </w:rPr>
                              <w:t>1266.8</w:t>
                            </w:r>
                          </w:p>
                        </w:tc>
                      </w:tr>
                      <w:tr w:rsidR="001973A2" w14:paraId="23C53EDC" w14:textId="77777777" w:rsidTr="00471BA4">
                        <w:trPr>
                          <w:trHeight w:val="379"/>
                        </w:trPr>
                        <w:tc>
                          <w:tcPr>
                            <w:tcW w:w="985" w:type="dxa"/>
                            <w:vMerge/>
                          </w:tcPr>
                          <w:p w14:paraId="6C3ECF85" w14:textId="77777777" w:rsidR="001973A2" w:rsidRDefault="001973A2" w:rsidP="004F37CD">
                            <w:pPr>
                              <w:pStyle w:val="Nidungvnbn"/>
                              <w:ind w:firstLine="0"/>
                              <w:jc w:val="left"/>
                              <w:rPr>
                                <w:b/>
                              </w:rPr>
                            </w:pPr>
                          </w:p>
                        </w:tc>
                        <w:tc>
                          <w:tcPr>
                            <w:tcW w:w="3150" w:type="dxa"/>
                            <w:vAlign w:val="bottom"/>
                          </w:tcPr>
                          <w:p w14:paraId="40AC202C" w14:textId="7D5FBCAD" w:rsidR="001973A2" w:rsidRDefault="001973A2" w:rsidP="004F37CD">
                            <w:pPr>
                              <w:pStyle w:val="Nidungvnbn"/>
                              <w:ind w:firstLine="0"/>
                              <w:jc w:val="left"/>
                              <w:rPr>
                                <w:b/>
                              </w:rPr>
                            </w:pPr>
                            <w:r>
                              <w:rPr>
                                <w:color w:val="000000"/>
                                <w:sz w:val="22"/>
                                <w:szCs w:val="22"/>
                              </w:rPr>
                              <w:t>InlineSkate</w:t>
                            </w:r>
                          </w:p>
                        </w:tc>
                        <w:tc>
                          <w:tcPr>
                            <w:tcW w:w="990" w:type="dxa"/>
                            <w:vAlign w:val="bottom"/>
                          </w:tcPr>
                          <w:p w14:paraId="265B0AEF" w14:textId="5CD63980" w:rsidR="001973A2" w:rsidRDefault="001973A2" w:rsidP="004F37CD">
                            <w:pPr>
                              <w:pStyle w:val="Nidungvnbn"/>
                              <w:ind w:firstLine="0"/>
                              <w:jc w:val="right"/>
                            </w:pPr>
                            <w:r>
                              <w:rPr>
                                <w:color w:val="000000"/>
                                <w:sz w:val="22"/>
                                <w:szCs w:val="22"/>
                              </w:rPr>
                              <w:t>0.394</w:t>
                            </w:r>
                          </w:p>
                        </w:tc>
                        <w:tc>
                          <w:tcPr>
                            <w:tcW w:w="900" w:type="dxa"/>
                            <w:vAlign w:val="bottom"/>
                          </w:tcPr>
                          <w:p w14:paraId="0DBF293A" w14:textId="2168B8B2" w:rsidR="001973A2" w:rsidRDefault="001973A2" w:rsidP="004F37CD">
                            <w:pPr>
                              <w:pStyle w:val="Nidungvnbn"/>
                              <w:ind w:firstLine="0"/>
                              <w:jc w:val="right"/>
                            </w:pPr>
                            <w:r>
                              <w:rPr>
                                <w:color w:val="000000"/>
                                <w:sz w:val="22"/>
                                <w:szCs w:val="22"/>
                              </w:rPr>
                              <w:t>0.3727</w:t>
                            </w:r>
                          </w:p>
                        </w:tc>
                        <w:tc>
                          <w:tcPr>
                            <w:tcW w:w="900" w:type="dxa"/>
                            <w:vAlign w:val="bottom"/>
                          </w:tcPr>
                          <w:p w14:paraId="799D4499" w14:textId="49824C4C" w:rsidR="001973A2" w:rsidRDefault="001973A2" w:rsidP="004F37CD">
                            <w:pPr>
                              <w:pStyle w:val="Nidungvnbn"/>
                              <w:ind w:firstLine="0"/>
                              <w:jc w:val="right"/>
                            </w:pPr>
                            <w:r>
                              <w:rPr>
                                <w:color w:val="000000"/>
                                <w:sz w:val="22"/>
                                <w:szCs w:val="22"/>
                              </w:rPr>
                              <w:t>0.3795</w:t>
                            </w:r>
                          </w:p>
                        </w:tc>
                        <w:tc>
                          <w:tcPr>
                            <w:tcW w:w="900" w:type="dxa"/>
                            <w:vAlign w:val="bottom"/>
                          </w:tcPr>
                          <w:p w14:paraId="215D9A12" w14:textId="26B5CBF7" w:rsidR="001973A2" w:rsidRDefault="001973A2" w:rsidP="004F37CD">
                            <w:pPr>
                              <w:pStyle w:val="Nidungvnbn"/>
                              <w:ind w:firstLine="0"/>
                              <w:jc w:val="right"/>
                            </w:pPr>
                            <w:r>
                              <w:rPr>
                                <w:color w:val="000000"/>
                                <w:sz w:val="22"/>
                                <w:szCs w:val="22"/>
                              </w:rPr>
                              <w:t>1263.7</w:t>
                            </w:r>
                          </w:p>
                        </w:tc>
                        <w:tc>
                          <w:tcPr>
                            <w:tcW w:w="990" w:type="dxa"/>
                            <w:vAlign w:val="bottom"/>
                          </w:tcPr>
                          <w:p w14:paraId="1EEC5B04" w14:textId="05F9DB69" w:rsidR="001973A2" w:rsidRDefault="001973A2" w:rsidP="004F37CD">
                            <w:pPr>
                              <w:pStyle w:val="Nidungvnbn"/>
                              <w:ind w:firstLine="0"/>
                              <w:jc w:val="right"/>
                            </w:pPr>
                            <w:r>
                              <w:rPr>
                                <w:color w:val="000000"/>
                                <w:sz w:val="22"/>
                                <w:szCs w:val="22"/>
                              </w:rPr>
                              <w:t>0.385</w:t>
                            </w:r>
                          </w:p>
                        </w:tc>
                        <w:tc>
                          <w:tcPr>
                            <w:tcW w:w="990" w:type="dxa"/>
                            <w:vAlign w:val="bottom"/>
                          </w:tcPr>
                          <w:p w14:paraId="6C6C5DF3" w14:textId="5D62F8C6" w:rsidR="001973A2" w:rsidRDefault="001973A2" w:rsidP="004F37CD">
                            <w:pPr>
                              <w:pStyle w:val="Nidungvnbn"/>
                              <w:ind w:firstLine="0"/>
                              <w:jc w:val="right"/>
                            </w:pPr>
                            <w:r>
                              <w:rPr>
                                <w:color w:val="000000"/>
                                <w:sz w:val="22"/>
                                <w:szCs w:val="22"/>
                              </w:rPr>
                              <w:t>0.3709</w:t>
                            </w:r>
                          </w:p>
                        </w:tc>
                        <w:tc>
                          <w:tcPr>
                            <w:tcW w:w="990" w:type="dxa"/>
                            <w:vAlign w:val="bottom"/>
                          </w:tcPr>
                          <w:p w14:paraId="145D27A5" w14:textId="38EEB586" w:rsidR="001973A2" w:rsidRDefault="001973A2" w:rsidP="004F37CD">
                            <w:pPr>
                              <w:pStyle w:val="Nidungvnbn"/>
                              <w:ind w:firstLine="0"/>
                              <w:jc w:val="right"/>
                            </w:pPr>
                            <w:r>
                              <w:rPr>
                                <w:color w:val="000000"/>
                                <w:sz w:val="22"/>
                                <w:szCs w:val="22"/>
                              </w:rPr>
                              <w:t>0.3803</w:t>
                            </w:r>
                          </w:p>
                        </w:tc>
                        <w:tc>
                          <w:tcPr>
                            <w:tcW w:w="1080" w:type="dxa"/>
                            <w:vAlign w:val="bottom"/>
                          </w:tcPr>
                          <w:p w14:paraId="54C69BDD" w14:textId="38B6973E" w:rsidR="001973A2" w:rsidRDefault="001973A2" w:rsidP="004F37CD">
                            <w:pPr>
                              <w:pStyle w:val="Nidungvnbn"/>
                              <w:ind w:firstLine="0"/>
                              <w:jc w:val="right"/>
                            </w:pPr>
                            <w:r>
                              <w:rPr>
                                <w:color w:val="000000"/>
                                <w:sz w:val="22"/>
                                <w:szCs w:val="22"/>
                              </w:rPr>
                              <w:t>3300</w:t>
                            </w:r>
                          </w:p>
                        </w:tc>
                      </w:tr>
                      <w:tr w:rsidR="001973A2" w14:paraId="2F14EEA0" w14:textId="77777777" w:rsidTr="00471BA4">
                        <w:trPr>
                          <w:trHeight w:val="379"/>
                        </w:trPr>
                        <w:tc>
                          <w:tcPr>
                            <w:tcW w:w="985" w:type="dxa"/>
                            <w:vMerge/>
                          </w:tcPr>
                          <w:p w14:paraId="61093704" w14:textId="77777777" w:rsidR="001973A2" w:rsidRDefault="001973A2" w:rsidP="004F37CD">
                            <w:pPr>
                              <w:pStyle w:val="Nidungvnbn"/>
                              <w:ind w:firstLine="0"/>
                              <w:jc w:val="left"/>
                              <w:rPr>
                                <w:b/>
                              </w:rPr>
                            </w:pPr>
                          </w:p>
                        </w:tc>
                        <w:tc>
                          <w:tcPr>
                            <w:tcW w:w="3150" w:type="dxa"/>
                            <w:vAlign w:val="bottom"/>
                          </w:tcPr>
                          <w:p w14:paraId="39907E07" w14:textId="275E79BB" w:rsidR="001973A2" w:rsidRDefault="001973A2" w:rsidP="004F37CD">
                            <w:pPr>
                              <w:pStyle w:val="Nidungvnbn"/>
                              <w:ind w:firstLine="0"/>
                              <w:jc w:val="left"/>
                              <w:rPr>
                                <w:b/>
                              </w:rPr>
                            </w:pPr>
                            <w:r>
                              <w:rPr>
                                <w:color w:val="000000"/>
                                <w:sz w:val="22"/>
                                <w:szCs w:val="22"/>
                              </w:rPr>
                              <w:t>InsectEPGRegularTrain</w:t>
                            </w:r>
                          </w:p>
                        </w:tc>
                        <w:tc>
                          <w:tcPr>
                            <w:tcW w:w="990" w:type="dxa"/>
                            <w:vAlign w:val="bottom"/>
                          </w:tcPr>
                          <w:p w14:paraId="773FA9C2" w14:textId="6E70BAD8" w:rsidR="001973A2" w:rsidRDefault="001973A2" w:rsidP="004F37CD">
                            <w:pPr>
                              <w:pStyle w:val="Nidungvnbn"/>
                              <w:ind w:firstLine="0"/>
                              <w:jc w:val="right"/>
                            </w:pPr>
                            <w:r>
                              <w:rPr>
                                <w:color w:val="000000"/>
                                <w:sz w:val="22"/>
                                <w:szCs w:val="22"/>
                              </w:rPr>
                              <w:t>1</w:t>
                            </w:r>
                          </w:p>
                        </w:tc>
                        <w:tc>
                          <w:tcPr>
                            <w:tcW w:w="900" w:type="dxa"/>
                            <w:vAlign w:val="bottom"/>
                          </w:tcPr>
                          <w:p w14:paraId="606061CC" w14:textId="75BCEE58" w:rsidR="001973A2" w:rsidRDefault="001973A2" w:rsidP="004F37CD">
                            <w:pPr>
                              <w:pStyle w:val="Nidungvnbn"/>
                              <w:ind w:firstLine="0"/>
                              <w:jc w:val="right"/>
                            </w:pPr>
                            <w:r>
                              <w:rPr>
                                <w:color w:val="000000"/>
                                <w:sz w:val="22"/>
                                <w:szCs w:val="22"/>
                              </w:rPr>
                              <w:t>1</w:t>
                            </w:r>
                          </w:p>
                        </w:tc>
                        <w:tc>
                          <w:tcPr>
                            <w:tcW w:w="900" w:type="dxa"/>
                            <w:vAlign w:val="bottom"/>
                          </w:tcPr>
                          <w:p w14:paraId="6C94C5B8" w14:textId="6C10AC2A" w:rsidR="001973A2" w:rsidRDefault="001973A2" w:rsidP="004F37CD">
                            <w:pPr>
                              <w:pStyle w:val="Nidungvnbn"/>
                              <w:ind w:firstLine="0"/>
                              <w:jc w:val="right"/>
                            </w:pPr>
                            <w:r>
                              <w:rPr>
                                <w:color w:val="000000"/>
                                <w:sz w:val="22"/>
                                <w:szCs w:val="22"/>
                              </w:rPr>
                              <w:t>1</w:t>
                            </w:r>
                          </w:p>
                        </w:tc>
                        <w:tc>
                          <w:tcPr>
                            <w:tcW w:w="900" w:type="dxa"/>
                            <w:vAlign w:val="bottom"/>
                          </w:tcPr>
                          <w:p w14:paraId="2272124A" w14:textId="56A9AD62" w:rsidR="001973A2" w:rsidRDefault="001973A2" w:rsidP="004F37CD">
                            <w:pPr>
                              <w:pStyle w:val="Nidungvnbn"/>
                              <w:ind w:firstLine="0"/>
                              <w:jc w:val="right"/>
                            </w:pPr>
                            <w:r>
                              <w:rPr>
                                <w:color w:val="000000"/>
                                <w:sz w:val="22"/>
                                <w:szCs w:val="22"/>
                              </w:rPr>
                              <w:t>687.4</w:t>
                            </w:r>
                          </w:p>
                        </w:tc>
                        <w:tc>
                          <w:tcPr>
                            <w:tcW w:w="990" w:type="dxa"/>
                            <w:vAlign w:val="bottom"/>
                          </w:tcPr>
                          <w:p w14:paraId="0D3470D6" w14:textId="4FD4FCE4" w:rsidR="001973A2" w:rsidRDefault="001973A2" w:rsidP="004F37CD">
                            <w:pPr>
                              <w:pStyle w:val="Nidungvnbn"/>
                              <w:ind w:firstLine="0"/>
                              <w:jc w:val="right"/>
                            </w:pPr>
                            <w:r>
                              <w:rPr>
                                <w:color w:val="000000"/>
                                <w:sz w:val="22"/>
                                <w:szCs w:val="22"/>
                              </w:rPr>
                              <w:t>1</w:t>
                            </w:r>
                          </w:p>
                        </w:tc>
                        <w:tc>
                          <w:tcPr>
                            <w:tcW w:w="990" w:type="dxa"/>
                            <w:vAlign w:val="bottom"/>
                          </w:tcPr>
                          <w:p w14:paraId="2FD96DF4" w14:textId="38F688BA" w:rsidR="001973A2" w:rsidRDefault="001973A2" w:rsidP="004F37CD">
                            <w:pPr>
                              <w:pStyle w:val="Nidungvnbn"/>
                              <w:ind w:firstLine="0"/>
                              <w:jc w:val="right"/>
                            </w:pPr>
                            <w:r>
                              <w:rPr>
                                <w:color w:val="000000"/>
                                <w:sz w:val="22"/>
                                <w:szCs w:val="22"/>
                              </w:rPr>
                              <w:t>1</w:t>
                            </w:r>
                          </w:p>
                        </w:tc>
                        <w:tc>
                          <w:tcPr>
                            <w:tcW w:w="990" w:type="dxa"/>
                            <w:vAlign w:val="bottom"/>
                          </w:tcPr>
                          <w:p w14:paraId="435BE38F" w14:textId="64E80F80" w:rsidR="001973A2" w:rsidRDefault="001973A2" w:rsidP="004F37CD">
                            <w:pPr>
                              <w:pStyle w:val="Nidungvnbn"/>
                              <w:ind w:firstLine="0"/>
                              <w:jc w:val="right"/>
                            </w:pPr>
                            <w:r>
                              <w:rPr>
                                <w:color w:val="000000"/>
                                <w:sz w:val="22"/>
                                <w:szCs w:val="22"/>
                              </w:rPr>
                              <w:t>1</w:t>
                            </w:r>
                          </w:p>
                        </w:tc>
                        <w:tc>
                          <w:tcPr>
                            <w:tcW w:w="1080" w:type="dxa"/>
                            <w:vAlign w:val="bottom"/>
                          </w:tcPr>
                          <w:p w14:paraId="3735CE73" w14:textId="35A789BA" w:rsidR="001973A2" w:rsidRDefault="001973A2" w:rsidP="004F37CD">
                            <w:pPr>
                              <w:pStyle w:val="Nidungvnbn"/>
                              <w:ind w:firstLine="0"/>
                              <w:jc w:val="right"/>
                            </w:pPr>
                            <w:r>
                              <w:rPr>
                                <w:color w:val="000000"/>
                                <w:sz w:val="22"/>
                                <w:szCs w:val="22"/>
                              </w:rPr>
                              <w:t>1019.9</w:t>
                            </w:r>
                          </w:p>
                        </w:tc>
                      </w:tr>
                      <w:tr w:rsidR="001973A2" w14:paraId="2CE6588A" w14:textId="77777777" w:rsidTr="00471BA4">
                        <w:trPr>
                          <w:trHeight w:val="379"/>
                        </w:trPr>
                        <w:tc>
                          <w:tcPr>
                            <w:tcW w:w="985" w:type="dxa"/>
                            <w:vMerge/>
                          </w:tcPr>
                          <w:p w14:paraId="51133FEC" w14:textId="77777777" w:rsidR="001973A2" w:rsidRDefault="001973A2" w:rsidP="004F37CD">
                            <w:pPr>
                              <w:pStyle w:val="Nidungvnbn"/>
                              <w:ind w:firstLine="0"/>
                              <w:jc w:val="left"/>
                              <w:rPr>
                                <w:b/>
                              </w:rPr>
                            </w:pPr>
                          </w:p>
                        </w:tc>
                        <w:tc>
                          <w:tcPr>
                            <w:tcW w:w="3150" w:type="dxa"/>
                            <w:vAlign w:val="bottom"/>
                          </w:tcPr>
                          <w:p w14:paraId="6A882BBB" w14:textId="466D789F" w:rsidR="001973A2" w:rsidRDefault="001973A2" w:rsidP="004F37CD">
                            <w:pPr>
                              <w:pStyle w:val="Nidungvnbn"/>
                              <w:ind w:firstLine="0"/>
                              <w:jc w:val="left"/>
                              <w:rPr>
                                <w:b/>
                              </w:rPr>
                            </w:pPr>
                            <w:r>
                              <w:rPr>
                                <w:color w:val="000000"/>
                                <w:sz w:val="22"/>
                                <w:szCs w:val="22"/>
                              </w:rPr>
                              <w:t>InsectEPGSmallTrain</w:t>
                            </w:r>
                          </w:p>
                        </w:tc>
                        <w:tc>
                          <w:tcPr>
                            <w:tcW w:w="990" w:type="dxa"/>
                            <w:vAlign w:val="bottom"/>
                          </w:tcPr>
                          <w:p w14:paraId="05028D76" w14:textId="70B93471" w:rsidR="001973A2" w:rsidRDefault="001973A2" w:rsidP="004F37CD">
                            <w:pPr>
                              <w:pStyle w:val="Nidungvnbn"/>
                              <w:ind w:firstLine="0"/>
                              <w:jc w:val="right"/>
                            </w:pPr>
                            <w:r>
                              <w:rPr>
                                <w:color w:val="000000"/>
                                <w:sz w:val="22"/>
                                <w:szCs w:val="22"/>
                              </w:rPr>
                              <w:t>0.523</w:t>
                            </w:r>
                          </w:p>
                        </w:tc>
                        <w:tc>
                          <w:tcPr>
                            <w:tcW w:w="900" w:type="dxa"/>
                            <w:vAlign w:val="bottom"/>
                          </w:tcPr>
                          <w:p w14:paraId="4DF9AA41" w14:textId="0C1DB43C" w:rsidR="001973A2" w:rsidRDefault="001973A2" w:rsidP="004F37CD">
                            <w:pPr>
                              <w:pStyle w:val="Nidungvnbn"/>
                              <w:ind w:firstLine="0"/>
                              <w:jc w:val="right"/>
                            </w:pPr>
                            <w:r>
                              <w:rPr>
                                <w:color w:val="000000"/>
                                <w:sz w:val="22"/>
                                <w:szCs w:val="22"/>
                              </w:rPr>
                              <w:t>0.4699</w:t>
                            </w:r>
                          </w:p>
                        </w:tc>
                        <w:tc>
                          <w:tcPr>
                            <w:tcW w:w="900" w:type="dxa"/>
                            <w:vAlign w:val="bottom"/>
                          </w:tcPr>
                          <w:p w14:paraId="7E0556E7" w14:textId="6A982BE6" w:rsidR="001973A2" w:rsidRDefault="001973A2" w:rsidP="004F37CD">
                            <w:pPr>
                              <w:pStyle w:val="Nidungvnbn"/>
                              <w:ind w:firstLine="0"/>
                              <w:jc w:val="right"/>
                            </w:pPr>
                            <w:r>
                              <w:rPr>
                                <w:color w:val="000000"/>
                                <w:sz w:val="22"/>
                                <w:szCs w:val="22"/>
                              </w:rPr>
                              <w:t>0.3815</w:t>
                            </w:r>
                          </w:p>
                        </w:tc>
                        <w:tc>
                          <w:tcPr>
                            <w:tcW w:w="900" w:type="dxa"/>
                            <w:vAlign w:val="bottom"/>
                          </w:tcPr>
                          <w:p w14:paraId="2DE3CD36" w14:textId="6AD9090B" w:rsidR="001973A2" w:rsidRDefault="001973A2" w:rsidP="004F37CD">
                            <w:pPr>
                              <w:pStyle w:val="Nidungvnbn"/>
                              <w:ind w:firstLine="0"/>
                              <w:jc w:val="right"/>
                            </w:pPr>
                            <w:r>
                              <w:rPr>
                                <w:color w:val="000000"/>
                                <w:sz w:val="22"/>
                                <w:szCs w:val="22"/>
                              </w:rPr>
                              <w:t>2482.1</w:t>
                            </w:r>
                          </w:p>
                        </w:tc>
                        <w:tc>
                          <w:tcPr>
                            <w:tcW w:w="990" w:type="dxa"/>
                            <w:vAlign w:val="bottom"/>
                          </w:tcPr>
                          <w:p w14:paraId="17445CAC" w14:textId="775B7172" w:rsidR="001973A2" w:rsidRDefault="001973A2" w:rsidP="004F37CD">
                            <w:pPr>
                              <w:pStyle w:val="Nidungvnbn"/>
                              <w:ind w:firstLine="0"/>
                              <w:jc w:val="right"/>
                            </w:pPr>
                            <w:r>
                              <w:rPr>
                                <w:color w:val="000000"/>
                                <w:sz w:val="22"/>
                                <w:szCs w:val="22"/>
                              </w:rPr>
                              <w:t>0.158</w:t>
                            </w:r>
                          </w:p>
                        </w:tc>
                        <w:tc>
                          <w:tcPr>
                            <w:tcW w:w="990" w:type="dxa"/>
                            <w:vAlign w:val="bottom"/>
                          </w:tcPr>
                          <w:p w14:paraId="34A3F3F9" w14:textId="0A1C0A32" w:rsidR="001973A2" w:rsidRDefault="001973A2" w:rsidP="004F37CD">
                            <w:pPr>
                              <w:pStyle w:val="Nidungvnbn"/>
                              <w:ind w:firstLine="0"/>
                              <w:jc w:val="right"/>
                            </w:pPr>
                            <w:r>
                              <w:rPr>
                                <w:color w:val="000000"/>
                                <w:sz w:val="22"/>
                                <w:szCs w:val="22"/>
                              </w:rPr>
                              <w:t>0.4739</w:t>
                            </w:r>
                          </w:p>
                        </w:tc>
                        <w:tc>
                          <w:tcPr>
                            <w:tcW w:w="990" w:type="dxa"/>
                            <w:vAlign w:val="bottom"/>
                          </w:tcPr>
                          <w:p w14:paraId="10D367DC" w14:textId="70BFC34E" w:rsidR="001973A2" w:rsidRDefault="001973A2" w:rsidP="004F37CD">
                            <w:pPr>
                              <w:pStyle w:val="Nidungvnbn"/>
                              <w:ind w:firstLine="0"/>
                              <w:jc w:val="right"/>
                            </w:pPr>
                            <w:r>
                              <w:rPr>
                                <w:color w:val="000000"/>
                                <w:sz w:val="22"/>
                                <w:szCs w:val="22"/>
                              </w:rPr>
                              <w:t>0.3333</w:t>
                            </w:r>
                          </w:p>
                        </w:tc>
                        <w:tc>
                          <w:tcPr>
                            <w:tcW w:w="1080" w:type="dxa"/>
                            <w:vAlign w:val="bottom"/>
                          </w:tcPr>
                          <w:p w14:paraId="19441294" w14:textId="07B46872" w:rsidR="001973A2" w:rsidRDefault="001973A2" w:rsidP="004F37CD">
                            <w:pPr>
                              <w:pStyle w:val="Nidungvnbn"/>
                              <w:ind w:firstLine="0"/>
                              <w:jc w:val="right"/>
                            </w:pPr>
                            <w:r>
                              <w:rPr>
                                <w:color w:val="000000"/>
                                <w:sz w:val="22"/>
                                <w:szCs w:val="22"/>
                              </w:rPr>
                              <w:t>2010.2</w:t>
                            </w:r>
                          </w:p>
                        </w:tc>
                      </w:tr>
                      <w:tr w:rsidR="001973A2" w14:paraId="31AEDB1B" w14:textId="77777777" w:rsidTr="00471BA4">
                        <w:trPr>
                          <w:trHeight w:val="379"/>
                        </w:trPr>
                        <w:tc>
                          <w:tcPr>
                            <w:tcW w:w="985" w:type="dxa"/>
                            <w:vMerge/>
                          </w:tcPr>
                          <w:p w14:paraId="1BDF6141" w14:textId="77777777" w:rsidR="001973A2" w:rsidRDefault="001973A2" w:rsidP="004F37CD">
                            <w:pPr>
                              <w:pStyle w:val="Nidungvnbn"/>
                              <w:ind w:firstLine="0"/>
                              <w:jc w:val="left"/>
                              <w:rPr>
                                <w:b/>
                              </w:rPr>
                            </w:pPr>
                          </w:p>
                        </w:tc>
                        <w:tc>
                          <w:tcPr>
                            <w:tcW w:w="3150" w:type="dxa"/>
                            <w:vAlign w:val="bottom"/>
                          </w:tcPr>
                          <w:p w14:paraId="63A2BA27" w14:textId="233CD9D1" w:rsidR="001973A2" w:rsidRDefault="001973A2" w:rsidP="004F37CD">
                            <w:pPr>
                              <w:pStyle w:val="Nidungvnbn"/>
                              <w:ind w:firstLine="0"/>
                              <w:jc w:val="left"/>
                              <w:rPr>
                                <w:b/>
                              </w:rPr>
                            </w:pPr>
                            <w:r>
                              <w:rPr>
                                <w:color w:val="000000"/>
                                <w:sz w:val="22"/>
                                <w:szCs w:val="22"/>
                              </w:rPr>
                              <w:t>InsectWingbeatSound</w:t>
                            </w:r>
                          </w:p>
                        </w:tc>
                        <w:tc>
                          <w:tcPr>
                            <w:tcW w:w="990" w:type="dxa"/>
                            <w:vAlign w:val="bottom"/>
                          </w:tcPr>
                          <w:p w14:paraId="74CC4534" w14:textId="707CF346" w:rsidR="001973A2" w:rsidRDefault="001973A2" w:rsidP="004F37CD">
                            <w:pPr>
                              <w:pStyle w:val="Nidungvnbn"/>
                              <w:ind w:firstLine="0"/>
                              <w:jc w:val="right"/>
                            </w:pPr>
                            <w:r>
                              <w:rPr>
                                <w:color w:val="000000"/>
                                <w:sz w:val="22"/>
                                <w:szCs w:val="22"/>
                              </w:rPr>
                              <w:t>0.5039</w:t>
                            </w:r>
                          </w:p>
                        </w:tc>
                        <w:tc>
                          <w:tcPr>
                            <w:tcW w:w="900" w:type="dxa"/>
                            <w:vAlign w:val="bottom"/>
                          </w:tcPr>
                          <w:p w14:paraId="5B87D054" w14:textId="048DC828" w:rsidR="001973A2" w:rsidRDefault="001973A2" w:rsidP="004F37CD">
                            <w:pPr>
                              <w:pStyle w:val="Nidungvnbn"/>
                              <w:ind w:firstLine="0"/>
                              <w:jc w:val="right"/>
                            </w:pPr>
                            <w:r>
                              <w:rPr>
                                <w:color w:val="000000"/>
                                <w:sz w:val="22"/>
                                <w:szCs w:val="22"/>
                              </w:rPr>
                              <w:t>0.5071</w:t>
                            </w:r>
                          </w:p>
                        </w:tc>
                        <w:tc>
                          <w:tcPr>
                            <w:tcW w:w="900" w:type="dxa"/>
                            <w:vAlign w:val="bottom"/>
                          </w:tcPr>
                          <w:p w14:paraId="04500AD9" w14:textId="4E446698" w:rsidR="001973A2" w:rsidRDefault="001973A2" w:rsidP="004F37CD">
                            <w:pPr>
                              <w:pStyle w:val="Nidungvnbn"/>
                              <w:ind w:firstLine="0"/>
                              <w:jc w:val="right"/>
                            </w:pPr>
                            <w:r>
                              <w:rPr>
                                <w:color w:val="000000"/>
                                <w:sz w:val="22"/>
                                <w:szCs w:val="22"/>
                              </w:rPr>
                              <w:t>0.5071</w:t>
                            </w:r>
                          </w:p>
                        </w:tc>
                        <w:tc>
                          <w:tcPr>
                            <w:tcW w:w="900" w:type="dxa"/>
                            <w:vAlign w:val="bottom"/>
                          </w:tcPr>
                          <w:p w14:paraId="0DBCE2A1" w14:textId="3120BAAC" w:rsidR="001973A2" w:rsidRDefault="001973A2" w:rsidP="004F37CD">
                            <w:pPr>
                              <w:pStyle w:val="Nidungvnbn"/>
                              <w:ind w:firstLine="0"/>
                              <w:jc w:val="right"/>
                            </w:pPr>
                            <w:r>
                              <w:rPr>
                                <w:color w:val="000000"/>
                                <w:sz w:val="22"/>
                                <w:szCs w:val="22"/>
                              </w:rPr>
                              <w:t>1402.6</w:t>
                            </w:r>
                          </w:p>
                        </w:tc>
                        <w:tc>
                          <w:tcPr>
                            <w:tcW w:w="990" w:type="dxa"/>
                            <w:vAlign w:val="bottom"/>
                          </w:tcPr>
                          <w:p w14:paraId="224EEC05" w14:textId="2F17A07A" w:rsidR="001973A2" w:rsidRDefault="001973A2" w:rsidP="004F37CD">
                            <w:pPr>
                              <w:pStyle w:val="Nidungvnbn"/>
                              <w:ind w:firstLine="0"/>
                              <w:jc w:val="right"/>
                            </w:pPr>
                            <w:r>
                              <w:rPr>
                                <w:color w:val="000000"/>
                                <w:sz w:val="22"/>
                                <w:szCs w:val="22"/>
                              </w:rPr>
                              <w:t>0.5026</w:t>
                            </w:r>
                          </w:p>
                        </w:tc>
                        <w:tc>
                          <w:tcPr>
                            <w:tcW w:w="990" w:type="dxa"/>
                            <w:vAlign w:val="bottom"/>
                          </w:tcPr>
                          <w:p w14:paraId="48C131C4" w14:textId="3874319A" w:rsidR="001973A2" w:rsidRDefault="001973A2" w:rsidP="004F37CD">
                            <w:pPr>
                              <w:pStyle w:val="Nidungvnbn"/>
                              <w:ind w:firstLine="0"/>
                              <w:jc w:val="right"/>
                            </w:pPr>
                            <w:r>
                              <w:rPr>
                                <w:color w:val="000000"/>
                                <w:sz w:val="22"/>
                                <w:szCs w:val="22"/>
                              </w:rPr>
                              <w:t>0.5035</w:t>
                            </w:r>
                          </w:p>
                        </w:tc>
                        <w:tc>
                          <w:tcPr>
                            <w:tcW w:w="990" w:type="dxa"/>
                            <w:vAlign w:val="bottom"/>
                          </w:tcPr>
                          <w:p w14:paraId="369EFDA7" w14:textId="5C9FAD25" w:rsidR="001973A2" w:rsidRDefault="001973A2" w:rsidP="004F37CD">
                            <w:pPr>
                              <w:pStyle w:val="Nidungvnbn"/>
                              <w:ind w:firstLine="0"/>
                              <w:jc w:val="right"/>
                            </w:pPr>
                            <w:r>
                              <w:rPr>
                                <w:color w:val="000000"/>
                                <w:sz w:val="22"/>
                                <w:szCs w:val="22"/>
                              </w:rPr>
                              <w:t>0.5035</w:t>
                            </w:r>
                          </w:p>
                        </w:tc>
                        <w:tc>
                          <w:tcPr>
                            <w:tcW w:w="1080" w:type="dxa"/>
                            <w:vAlign w:val="bottom"/>
                          </w:tcPr>
                          <w:p w14:paraId="0C75B428" w14:textId="74C25A3A" w:rsidR="001973A2" w:rsidRDefault="001973A2" w:rsidP="004F37CD">
                            <w:pPr>
                              <w:pStyle w:val="Nidungvnbn"/>
                              <w:ind w:firstLine="0"/>
                              <w:jc w:val="right"/>
                            </w:pPr>
                            <w:r>
                              <w:rPr>
                                <w:color w:val="000000"/>
                                <w:sz w:val="22"/>
                                <w:szCs w:val="22"/>
                              </w:rPr>
                              <w:t>604.9</w:t>
                            </w:r>
                          </w:p>
                        </w:tc>
                      </w:tr>
                      <w:tr w:rsidR="001973A2" w14:paraId="3A186D0D" w14:textId="77777777" w:rsidTr="00471BA4">
                        <w:trPr>
                          <w:trHeight w:val="379"/>
                        </w:trPr>
                        <w:tc>
                          <w:tcPr>
                            <w:tcW w:w="985" w:type="dxa"/>
                            <w:vMerge/>
                          </w:tcPr>
                          <w:p w14:paraId="1C18715A" w14:textId="77777777" w:rsidR="001973A2" w:rsidRDefault="001973A2" w:rsidP="004F37CD">
                            <w:pPr>
                              <w:pStyle w:val="Nidungvnbn"/>
                              <w:ind w:firstLine="0"/>
                              <w:jc w:val="left"/>
                              <w:rPr>
                                <w:b/>
                              </w:rPr>
                            </w:pPr>
                          </w:p>
                        </w:tc>
                        <w:tc>
                          <w:tcPr>
                            <w:tcW w:w="3150" w:type="dxa"/>
                            <w:vAlign w:val="bottom"/>
                          </w:tcPr>
                          <w:p w14:paraId="70C15BAA" w14:textId="4FA63013" w:rsidR="001973A2" w:rsidRDefault="001973A2" w:rsidP="004F37CD">
                            <w:pPr>
                              <w:pStyle w:val="Nidungvnbn"/>
                              <w:ind w:firstLine="0"/>
                              <w:jc w:val="left"/>
                              <w:rPr>
                                <w:b/>
                              </w:rPr>
                            </w:pPr>
                            <w:r>
                              <w:rPr>
                                <w:color w:val="000000"/>
                                <w:sz w:val="22"/>
                                <w:szCs w:val="22"/>
                              </w:rPr>
                              <w:t>ItalyPowerDemand</w:t>
                            </w:r>
                          </w:p>
                        </w:tc>
                        <w:tc>
                          <w:tcPr>
                            <w:tcW w:w="990" w:type="dxa"/>
                            <w:vAlign w:val="bottom"/>
                          </w:tcPr>
                          <w:p w14:paraId="44E67E05" w14:textId="358F2FB4" w:rsidR="001973A2" w:rsidRDefault="001973A2" w:rsidP="004F37CD">
                            <w:pPr>
                              <w:pStyle w:val="Nidungvnbn"/>
                              <w:ind w:firstLine="0"/>
                              <w:jc w:val="right"/>
                            </w:pPr>
                            <w:r>
                              <w:rPr>
                                <w:color w:val="000000"/>
                                <w:sz w:val="22"/>
                                <w:szCs w:val="22"/>
                              </w:rPr>
                              <w:t>0.9662</w:t>
                            </w:r>
                          </w:p>
                        </w:tc>
                        <w:tc>
                          <w:tcPr>
                            <w:tcW w:w="900" w:type="dxa"/>
                            <w:vAlign w:val="bottom"/>
                          </w:tcPr>
                          <w:p w14:paraId="597D69FF" w14:textId="5125EE52" w:rsidR="001973A2" w:rsidRDefault="001973A2" w:rsidP="004F37CD">
                            <w:pPr>
                              <w:pStyle w:val="Nidungvnbn"/>
                              <w:ind w:firstLine="0"/>
                              <w:jc w:val="right"/>
                            </w:pPr>
                            <w:r>
                              <w:rPr>
                                <w:color w:val="000000"/>
                                <w:sz w:val="22"/>
                                <w:szCs w:val="22"/>
                              </w:rPr>
                              <w:t>0.966</w:t>
                            </w:r>
                          </w:p>
                        </w:tc>
                        <w:tc>
                          <w:tcPr>
                            <w:tcW w:w="900" w:type="dxa"/>
                            <w:vAlign w:val="bottom"/>
                          </w:tcPr>
                          <w:p w14:paraId="3B582FDB" w14:textId="3734A924" w:rsidR="001973A2" w:rsidRDefault="001973A2" w:rsidP="004F37CD">
                            <w:pPr>
                              <w:pStyle w:val="Nidungvnbn"/>
                              <w:ind w:firstLine="0"/>
                              <w:jc w:val="right"/>
                            </w:pPr>
                            <w:r>
                              <w:rPr>
                                <w:color w:val="000000"/>
                                <w:sz w:val="22"/>
                                <w:szCs w:val="22"/>
                              </w:rPr>
                              <w:t>0.966</w:t>
                            </w:r>
                          </w:p>
                        </w:tc>
                        <w:tc>
                          <w:tcPr>
                            <w:tcW w:w="900" w:type="dxa"/>
                            <w:vAlign w:val="bottom"/>
                          </w:tcPr>
                          <w:p w14:paraId="4130C4B1" w14:textId="7A498C63" w:rsidR="001973A2" w:rsidRDefault="001973A2" w:rsidP="004F37CD">
                            <w:pPr>
                              <w:pStyle w:val="Nidungvnbn"/>
                              <w:ind w:firstLine="0"/>
                              <w:jc w:val="right"/>
                            </w:pPr>
                            <w:r>
                              <w:rPr>
                                <w:color w:val="000000"/>
                                <w:sz w:val="22"/>
                                <w:szCs w:val="22"/>
                              </w:rPr>
                              <w:t>1750.7</w:t>
                            </w:r>
                          </w:p>
                        </w:tc>
                        <w:tc>
                          <w:tcPr>
                            <w:tcW w:w="990" w:type="dxa"/>
                            <w:vAlign w:val="bottom"/>
                          </w:tcPr>
                          <w:p w14:paraId="06F695DE" w14:textId="5F0C5197" w:rsidR="001973A2" w:rsidRDefault="001973A2" w:rsidP="004F37CD">
                            <w:pPr>
                              <w:pStyle w:val="Nidungvnbn"/>
                              <w:ind w:firstLine="0"/>
                              <w:jc w:val="right"/>
                            </w:pPr>
                            <w:r>
                              <w:rPr>
                                <w:color w:val="000000"/>
                                <w:sz w:val="22"/>
                                <w:szCs w:val="22"/>
                              </w:rPr>
                              <w:t>0.968</w:t>
                            </w:r>
                          </w:p>
                        </w:tc>
                        <w:tc>
                          <w:tcPr>
                            <w:tcW w:w="990" w:type="dxa"/>
                            <w:vAlign w:val="bottom"/>
                          </w:tcPr>
                          <w:p w14:paraId="3CE017C7" w14:textId="76A2E4B2" w:rsidR="001973A2" w:rsidRDefault="001973A2" w:rsidP="004F37CD">
                            <w:pPr>
                              <w:pStyle w:val="Nidungvnbn"/>
                              <w:ind w:firstLine="0"/>
                              <w:jc w:val="right"/>
                            </w:pPr>
                            <w:r>
                              <w:rPr>
                                <w:color w:val="000000"/>
                                <w:sz w:val="22"/>
                                <w:szCs w:val="22"/>
                              </w:rPr>
                              <w:t>0.9679</w:t>
                            </w:r>
                          </w:p>
                        </w:tc>
                        <w:tc>
                          <w:tcPr>
                            <w:tcW w:w="990" w:type="dxa"/>
                            <w:vAlign w:val="bottom"/>
                          </w:tcPr>
                          <w:p w14:paraId="7BFCF49F" w14:textId="622C6E82" w:rsidR="001973A2" w:rsidRDefault="001973A2" w:rsidP="004F37CD">
                            <w:pPr>
                              <w:pStyle w:val="Nidungvnbn"/>
                              <w:ind w:firstLine="0"/>
                              <w:jc w:val="right"/>
                            </w:pPr>
                            <w:r>
                              <w:rPr>
                                <w:color w:val="000000"/>
                                <w:sz w:val="22"/>
                                <w:szCs w:val="22"/>
                              </w:rPr>
                              <w:t>0.9679</w:t>
                            </w:r>
                          </w:p>
                        </w:tc>
                        <w:tc>
                          <w:tcPr>
                            <w:tcW w:w="1080" w:type="dxa"/>
                            <w:vAlign w:val="bottom"/>
                          </w:tcPr>
                          <w:p w14:paraId="324174F8" w14:textId="5D985627" w:rsidR="001973A2" w:rsidRDefault="001973A2" w:rsidP="004F37CD">
                            <w:pPr>
                              <w:pStyle w:val="Nidungvnbn"/>
                              <w:ind w:firstLine="0"/>
                              <w:jc w:val="right"/>
                            </w:pPr>
                            <w:r>
                              <w:rPr>
                                <w:color w:val="000000"/>
                                <w:sz w:val="22"/>
                                <w:szCs w:val="22"/>
                              </w:rPr>
                              <w:t>1752.5</w:t>
                            </w:r>
                          </w:p>
                        </w:tc>
                      </w:tr>
                      <w:tr w:rsidR="001973A2" w14:paraId="1EC8746F" w14:textId="77777777" w:rsidTr="00471BA4">
                        <w:trPr>
                          <w:trHeight w:val="379"/>
                        </w:trPr>
                        <w:tc>
                          <w:tcPr>
                            <w:tcW w:w="985" w:type="dxa"/>
                            <w:vMerge/>
                          </w:tcPr>
                          <w:p w14:paraId="561C6D34" w14:textId="77777777" w:rsidR="001973A2" w:rsidRDefault="001973A2" w:rsidP="004F37CD">
                            <w:pPr>
                              <w:pStyle w:val="Nidungvnbn"/>
                              <w:ind w:firstLine="0"/>
                              <w:jc w:val="left"/>
                              <w:rPr>
                                <w:b/>
                              </w:rPr>
                            </w:pPr>
                          </w:p>
                        </w:tc>
                        <w:tc>
                          <w:tcPr>
                            <w:tcW w:w="3150" w:type="dxa"/>
                            <w:vAlign w:val="bottom"/>
                          </w:tcPr>
                          <w:p w14:paraId="1B9649CC" w14:textId="729BA8A6" w:rsidR="001973A2" w:rsidRDefault="001973A2" w:rsidP="004F37CD">
                            <w:pPr>
                              <w:pStyle w:val="Nidungvnbn"/>
                              <w:ind w:firstLine="0"/>
                              <w:jc w:val="left"/>
                              <w:rPr>
                                <w:b/>
                              </w:rPr>
                            </w:pPr>
                            <w:r>
                              <w:rPr>
                                <w:color w:val="000000"/>
                                <w:sz w:val="22"/>
                                <w:szCs w:val="22"/>
                              </w:rPr>
                              <w:t>LargeKitchenAppliances</w:t>
                            </w:r>
                          </w:p>
                        </w:tc>
                        <w:tc>
                          <w:tcPr>
                            <w:tcW w:w="990" w:type="dxa"/>
                            <w:vAlign w:val="bottom"/>
                          </w:tcPr>
                          <w:p w14:paraId="6F99CBC8" w14:textId="58A1DDB7" w:rsidR="001973A2" w:rsidRDefault="001973A2" w:rsidP="004F37CD">
                            <w:pPr>
                              <w:pStyle w:val="Nidungvnbn"/>
                              <w:ind w:firstLine="0"/>
                              <w:jc w:val="right"/>
                            </w:pPr>
                            <w:r>
                              <w:rPr>
                                <w:color w:val="000000"/>
                                <w:sz w:val="22"/>
                                <w:szCs w:val="22"/>
                              </w:rPr>
                              <w:t>0.8955</w:t>
                            </w:r>
                          </w:p>
                        </w:tc>
                        <w:tc>
                          <w:tcPr>
                            <w:tcW w:w="900" w:type="dxa"/>
                            <w:vAlign w:val="bottom"/>
                          </w:tcPr>
                          <w:p w14:paraId="7A2BAC17" w14:textId="54C3A798" w:rsidR="001973A2" w:rsidRDefault="001973A2" w:rsidP="004F37CD">
                            <w:pPr>
                              <w:pStyle w:val="Nidungvnbn"/>
                              <w:ind w:firstLine="0"/>
                              <w:jc w:val="right"/>
                            </w:pPr>
                            <w:r>
                              <w:rPr>
                                <w:color w:val="000000"/>
                                <w:sz w:val="22"/>
                                <w:szCs w:val="22"/>
                              </w:rPr>
                              <w:t>0.8933</w:t>
                            </w:r>
                          </w:p>
                        </w:tc>
                        <w:tc>
                          <w:tcPr>
                            <w:tcW w:w="900" w:type="dxa"/>
                            <w:vAlign w:val="bottom"/>
                          </w:tcPr>
                          <w:p w14:paraId="7875F90B" w14:textId="7101648F" w:rsidR="001973A2" w:rsidRDefault="001973A2" w:rsidP="004F37CD">
                            <w:pPr>
                              <w:pStyle w:val="Nidungvnbn"/>
                              <w:ind w:firstLine="0"/>
                              <w:jc w:val="right"/>
                            </w:pPr>
                            <w:r>
                              <w:rPr>
                                <w:color w:val="000000"/>
                                <w:sz w:val="22"/>
                                <w:szCs w:val="22"/>
                              </w:rPr>
                              <w:t>0.8933</w:t>
                            </w:r>
                          </w:p>
                        </w:tc>
                        <w:tc>
                          <w:tcPr>
                            <w:tcW w:w="900" w:type="dxa"/>
                            <w:vAlign w:val="bottom"/>
                          </w:tcPr>
                          <w:p w14:paraId="60E02397" w14:textId="5D7BA2D4" w:rsidR="001973A2" w:rsidRDefault="001973A2" w:rsidP="004F37CD">
                            <w:pPr>
                              <w:pStyle w:val="Nidungvnbn"/>
                              <w:ind w:firstLine="0"/>
                              <w:jc w:val="right"/>
                            </w:pPr>
                            <w:r>
                              <w:rPr>
                                <w:color w:val="000000"/>
                                <w:sz w:val="22"/>
                                <w:szCs w:val="22"/>
                              </w:rPr>
                              <w:t>1182.4</w:t>
                            </w:r>
                          </w:p>
                        </w:tc>
                        <w:tc>
                          <w:tcPr>
                            <w:tcW w:w="990" w:type="dxa"/>
                            <w:vAlign w:val="bottom"/>
                          </w:tcPr>
                          <w:p w14:paraId="11C236CB" w14:textId="382E09B5" w:rsidR="001973A2" w:rsidRDefault="001973A2" w:rsidP="004F37CD">
                            <w:pPr>
                              <w:pStyle w:val="Nidungvnbn"/>
                              <w:ind w:firstLine="0"/>
                              <w:jc w:val="right"/>
                            </w:pPr>
                            <w:r>
                              <w:rPr>
                                <w:color w:val="000000"/>
                                <w:sz w:val="22"/>
                                <w:szCs w:val="22"/>
                              </w:rPr>
                              <w:t>0.9014</w:t>
                            </w:r>
                          </w:p>
                        </w:tc>
                        <w:tc>
                          <w:tcPr>
                            <w:tcW w:w="990" w:type="dxa"/>
                            <w:vAlign w:val="bottom"/>
                          </w:tcPr>
                          <w:p w14:paraId="62BCC28A" w14:textId="5937420A" w:rsidR="001973A2" w:rsidRDefault="001973A2" w:rsidP="004F37CD">
                            <w:pPr>
                              <w:pStyle w:val="Nidungvnbn"/>
                              <w:ind w:firstLine="0"/>
                              <w:jc w:val="right"/>
                            </w:pPr>
                            <w:r>
                              <w:rPr>
                                <w:color w:val="000000"/>
                                <w:sz w:val="22"/>
                                <w:szCs w:val="22"/>
                              </w:rPr>
                              <w:t>0.8987</w:t>
                            </w:r>
                          </w:p>
                        </w:tc>
                        <w:tc>
                          <w:tcPr>
                            <w:tcW w:w="990" w:type="dxa"/>
                            <w:vAlign w:val="bottom"/>
                          </w:tcPr>
                          <w:p w14:paraId="7E801C31" w14:textId="37ED58F1" w:rsidR="001973A2" w:rsidRDefault="001973A2" w:rsidP="004F37CD">
                            <w:pPr>
                              <w:pStyle w:val="Nidungvnbn"/>
                              <w:ind w:firstLine="0"/>
                              <w:jc w:val="right"/>
                            </w:pPr>
                            <w:r>
                              <w:rPr>
                                <w:color w:val="000000"/>
                                <w:sz w:val="22"/>
                                <w:szCs w:val="22"/>
                              </w:rPr>
                              <w:t>0.8987</w:t>
                            </w:r>
                          </w:p>
                        </w:tc>
                        <w:tc>
                          <w:tcPr>
                            <w:tcW w:w="1080" w:type="dxa"/>
                            <w:vAlign w:val="bottom"/>
                          </w:tcPr>
                          <w:p w14:paraId="13C691DE" w14:textId="2779F131" w:rsidR="001973A2" w:rsidRDefault="001973A2" w:rsidP="004F37CD">
                            <w:pPr>
                              <w:pStyle w:val="Nidungvnbn"/>
                              <w:ind w:firstLine="0"/>
                              <w:jc w:val="right"/>
                            </w:pPr>
                            <w:r>
                              <w:rPr>
                                <w:color w:val="000000"/>
                                <w:sz w:val="22"/>
                                <w:szCs w:val="22"/>
                              </w:rPr>
                              <w:t>2129.7</w:t>
                            </w:r>
                          </w:p>
                        </w:tc>
                      </w:tr>
                      <w:tr w:rsidR="001973A2" w14:paraId="0F170014" w14:textId="77777777" w:rsidTr="00471BA4">
                        <w:trPr>
                          <w:trHeight w:val="379"/>
                        </w:trPr>
                        <w:tc>
                          <w:tcPr>
                            <w:tcW w:w="985" w:type="dxa"/>
                            <w:vMerge/>
                          </w:tcPr>
                          <w:p w14:paraId="0B278D23" w14:textId="77777777" w:rsidR="001973A2" w:rsidRDefault="001973A2" w:rsidP="004F37CD">
                            <w:pPr>
                              <w:pStyle w:val="Nidungvnbn"/>
                              <w:ind w:firstLine="0"/>
                              <w:jc w:val="left"/>
                              <w:rPr>
                                <w:b/>
                              </w:rPr>
                            </w:pPr>
                          </w:p>
                        </w:tc>
                        <w:tc>
                          <w:tcPr>
                            <w:tcW w:w="3150" w:type="dxa"/>
                            <w:vAlign w:val="bottom"/>
                          </w:tcPr>
                          <w:p w14:paraId="075E1DC8" w14:textId="6B2299F8" w:rsidR="001973A2" w:rsidRDefault="001973A2" w:rsidP="004F37CD">
                            <w:pPr>
                              <w:pStyle w:val="Nidungvnbn"/>
                              <w:ind w:firstLine="0"/>
                              <w:jc w:val="left"/>
                              <w:rPr>
                                <w:b/>
                              </w:rPr>
                            </w:pPr>
                            <w:r>
                              <w:rPr>
                                <w:color w:val="000000"/>
                                <w:sz w:val="22"/>
                                <w:szCs w:val="22"/>
                              </w:rPr>
                              <w:t>Lightning2</w:t>
                            </w:r>
                          </w:p>
                        </w:tc>
                        <w:tc>
                          <w:tcPr>
                            <w:tcW w:w="990" w:type="dxa"/>
                            <w:vAlign w:val="bottom"/>
                          </w:tcPr>
                          <w:p w14:paraId="40A93F9F" w14:textId="2979C212" w:rsidR="001973A2" w:rsidRDefault="001973A2" w:rsidP="004F37CD">
                            <w:pPr>
                              <w:pStyle w:val="Nidungvnbn"/>
                              <w:ind w:firstLine="0"/>
                              <w:jc w:val="right"/>
                            </w:pPr>
                            <w:r>
                              <w:rPr>
                                <w:color w:val="000000"/>
                                <w:sz w:val="22"/>
                                <w:szCs w:val="22"/>
                              </w:rPr>
                              <w:t>0.7211</w:t>
                            </w:r>
                          </w:p>
                        </w:tc>
                        <w:tc>
                          <w:tcPr>
                            <w:tcW w:w="900" w:type="dxa"/>
                            <w:vAlign w:val="bottom"/>
                          </w:tcPr>
                          <w:p w14:paraId="37FA98EB" w14:textId="3F16F37F" w:rsidR="001973A2" w:rsidRDefault="001973A2" w:rsidP="004F37CD">
                            <w:pPr>
                              <w:pStyle w:val="Nidungvnbn"/>
                              <w:ind w:firstLine="0"/>
                              <w:jc w:val="right"/>
                            </w:pPr>
                            <w:r>
                              <w:rPr>
                                <w:color w:val="000000"/>
                                <w:sz w:val="22"/>
                                <w:szCs w:val="22"/>
                              </w:rPr>
                              <w:t>0.7213</w:t>
                            </w:r>
                          </w:p>
                        </w:tc>
                        <w:tc>
                          <w:tcPr>
                            <w:tcW w:w="900" w:type="dxa"/>
                            <w:vAlign w:val="bottom"/>
                          </w:tcPr>
                          <w:p w14:paraId="23C94744" w14:textId="6E88297F" w:rsidR="001973A2" w:rsidRDefault="001973A2" w:rsidP="004F37CD">
                            <w:pPr>
                              <w:pStyle w:val="Nidungvnbn"/>
                              <w:ind w:firstLine="0"/>
                              <w:jc w:val="right"/>
                            </w:pPr>
                            <w:r>
                              <w:rPr>
                                <w:color w:val="000000"/>
                                <w:sz w:val="22"/>
                                <w:szCs w:val="22"/>
                              </w:rPr>
                              <w:t>0.7154</w:t>
                            </w:r>
                          </w:p>
                        </w:tc>
                        <w:tc>
                          <w:tcPr>
                            <w:tcW w:w="900" w:type="dxa"/>
                            <w:vAlign w:val="bottom"/>
                          </w:tcPr>
                          <w:p w14:paraId="7BBFB1A6" w14:textId="78ACEF95" w:rsidR="001973A2" w:rsidRDefault="001973A2" w:rsidP="004F37CD">
                            <w:pPr>
                              <w:pStyle w:val="Nidungvnbn"/>
                              <w:ind w:firstLine="0"/>
                              <w:jc w:val="right"/>
                            </w:pPr>
                            <w:r>
                              <w:rPr>
                                <w:color w:val="000000"/>
                                <w:sz w:val="22"/>
                                <w:szCs w:val="22"/>
                              </w:rPr>
                              <w:t>456.9</w:t>
                            </w:r>
                          </w:p>
                        </w:tc>
                        <w:tc>
                          <w:tcPr>
                            <w:tcW w:w="990" w:type="dxa"/>
                            <w:vAlign w:val="bottom"/>
                          </w:tcPr>
                          <w:p w14:paraId="040F251E" w14:textId="0C269DE6" w:rsidR="001973A2" w:rsidRDefault="001973A2" w:rsidP="004F37CD">
                            <w:pPr>
                              <w:pStyle w:val="Nidungvnbn"/>
                              <w:ind w:firstLine="0"/>
                              <w:jc w:val="right"/>
                            </w:pPr>
                            <w:r>
                              <w:rPr>
                                <w:color w:val="000000"/>
                                <w:sz w:val="22"/>
                                <w:szCs w:val="22"/>
                              </w:rPr>
                              <w:t>0.7689</w:t>
                            </w:r>
                          </w:p>
                        </w:tc>
                        <w:tc>
                          <w:tcPr>
                            <w:tcW w:w="990" w:type="dxa"/>
                            <w:vAlign w:val="bottom"/>
                          </w:tcPr>
                          <w:p w14:paraId="540FB475" w14:textId="408443C4" w:rsidR="001973A2" w:rsidRDefault="001973A2" w:rsidP="004F37CD">
                            <w:pPr>
                              <w:pStyle w:val="Nidungvnbn"/>
                              <w:ind w:firstLine="0"/>
                              <w:jc w:val="right"/>
                            </w:pPr>
                            <w:r>
                              <w:rPr>
                                <w:color w:val="000000"/>
                                <w:sz w:val="22"/>
                                <w:szCs w:val="22"/>
                              </w:rPr>
                              <w:t>0.7705</w:t>
                            </w:r>
                          </w:p>
                        </w:tc>
                        <w:tc>
                          <w:tcPr>
                            <w:tcW w:w="990" w:type="dxa"/>
                            <w:vAlign w:val="bottom"/>
                          </w:tcPr>
                          <w:p w14:paraId="798ACE0F" w14:textId="2D288D6C" w:rsidR="001973A2" w:rsidRDefault="001973A2" w:rsidP="004F37CD">
                            <w:pPr>
                              <w:pStyle w:val="Nidungvnbn"/>
                              <w:ind w:firstLine="0"/>
                              <w:jc w:val="right"/>
                            </w:pPr>
                            <w:r>
                              <w:rPr>
                                <w:color w:val="000000"/>
                                <w:sz w:val="22"/>
                                <w:szCs w:val="22"/>
                              </w:rPr>
                              <w:t>0.7689</w:t>
                            </w:r>
                          </w:p>
                        </w:tc>
                        <w:tc>
                          <w:tcPr>
                            <w:tcW w:w="1080" w:type="dxa"/>
                            <w:vAlign w:val="bottom"/>
                          </w:tcPr>
                          <w:p w14:paraId="5D100252" w14:textId="07C62C33" w:rsidR="001973A2" w:rsidRDefault="001973A2" w:rsidP="004F37CD">
                            <w:pPr>
                              <w:pStyle w:val="Nidungvnbn"/>
                              <w:ind w:firstLine="0"/>
                              <w:jc w:val="right"/>
                            </w:pPr>
                            <w:r>
                              <w:rPr>
                                <w:color w:val="000000"/>
                                <w:sz w:val="22"/>
                                <w:szCs w:val="22"/>
                              </w:rPr>
                              <w:t>252.3</w:t>
                            </w:r>
                          </w:p>
                        </w:tc>
                      </w:tr>
                      <w:tr w:rsidR="001973A2" w14:paraId="524F2B8A" w14:textId="77777777" w:rsidTr="00471BA4">
                        <w:trPr>
                          <w:trHeight w:val="379"/>
                        </w:trPr>
                        <w:tc>
                          <w:tcPr>
                            <w:tcW w:w="985" w:type="dxa"/>
                            <w:vMerge/>
                          </w:tcPr>
                          <w:p w14:paraId="006AB571" w14:textId="77777777" w:rsidR="001973A2" w:rsidRDefault="001973A2" w:rsidP="004F37CD">
                            <w:pPr>
                              <w:pStyle w:val="Nidungvnbn"/>
                              <w:ind w:firstLine="0"/>
                              <w:jc w:val="left"/>
                              <w:rPr>
                                <w:b/>
                              </w:rPr>
                            </w:pPr>
                          </w:p>
                        </w:tc>
                        <w:tc>
                          <w:tcPr>
                            <w:tcW w:w="3150" w:type="dxa"/>
                            <w:vAlign w:val="bottom"/>
                          </w:tcPr>
                          <w:p w14:paraId="18BF700B" w14:textId="1D70307A" w:rsidR="001973A2" w:rsidRDefault="001973A2" w:rsidP="004F37CD">
                            <w:pPr>
                              <w:pStyle w:val="Nidungvnbn"/>
                              <w:ind w:firstLine="0"/>
                              <w:jc w:val="left"/>
                              <w:rPr>
                                <w:b/>
                              </w:rPr>
                            </w:pPr>
                            <w:r>
                              <w:rPr>
                                <w:color w:val="000000"/>
                                <w:sz w:val="22"/>
                                <w:szCs w:val="22"/>
                              </w:rPr>
                              <w:t>Lightning7</w:t>
                            </w:r>
                          </w:p>
                        </w:tc>
                        <w:tc>
                          <w:tcPr>
                            <w:tcW w:w="990" w:type="dxa"/>
                            <w:vAlign w:val="bottom"/>
                          </w:tcPr>
                          <w:p w14:paraId="033A0E1F" w14:textId="740069D8" w:rsidR="001973A2" w:rsidRDefault="001973A2" w:rsidP="004F37CD">
                            <w:pPr>
                              <w:pStyle w:val="Nidungvnbn"/>
                              <w:ind w:firstLine="0"/>
                              <w:jc w:val="right"/>
                            </w:pPr>
                            <w:r>
                              <w:rPr>
                                <w:color w:val="000000"/>
                                <w:sz w:val="22"/>
                                <w:szCs w:val="22"/>
                              </w:rPr>
                              <w:t>0.8832</w:t>
                            </w:r>
                          </w:p>
                        </w:tc>
                        <w:tc>
                          <w:tcPr>
                            <w:tcW w:w="900" w:type="dxa"/>
                            <w:vAlign w:val="bottom"/>
                          </w:tcPr>
                          <w:p w14:paraId="653C7C1C" w14:textId="4EE98625" w:rsidR="001973A2" w:rsidRDefault="001973A2" w:rsidP="004F37CD">
                            <w:pPr>
                              <w:pStyle w:val="Nidungvnbn"/>
                              <w:ind w:firstLine="0"/>
                              <w:jc w:val="right"/>
                            </w:pPr>
                            <w:r>
                              <w:rPr>
                                <w:color w:val="000000"/>
                                <w:sz w:val="22"/>
                                <w:szCs w:val="22"/>
                              </w:rPr>
                              <w:t>0.8493</w:t>
                            </w:r>
                          </w:p>
                        </w:tc>
                        <w:tc>
                          <w:tcPr>
                            <w:tcW w:w="900" w:type="dxa"/>
                            <w:vAlign w:val="bottom"/>
                          </w:tcPr>
                          <w:p w14:paraId="5C723340" w14:textId="6FCC0AE3" w:rsidR="001973A2" w:rsidRDefault="001973A2" w:rsidP="004F37CD">
                            <w:pPr>
                              <w:pStyle w:val="Nidungvnbn"/>
                              <w:ind w:firstLine="0"/>
                              <w:jc w:val="right"/>
                            </w:pPr>
                            <w:r>
                              <w:rPr>
                                <w:color w:val="000000"/>
                                <w:sz w:val="22"/>
                                <w:szCs w:val="22"/>
                              </w:rPr>
                              <w:t>0.8403</w:t>
                            </w:r>
                          </w:p>
                        </w:tc>
                        <w:tc>
                          <w:tcPr>
                            <w:tcW w:w="900" w:type="dxa"/>
                            <w:vAlign w:val="bottom"/>
                          </w:tcPr>
                          <w:p w14:paraId="2424F4B8" w14:textId="01CA9151" w:rsidR="001973A2" w:rsidRDefault="001973A2" w:rsidP="004F37CD">
                            <w:pPr>
                              <w:pStyle w:val="Nidungvnbn"/>
                              <w:ind w:firstLine="0"/>
                              <w:jc w:val="right"/>
                            </w:pPr>
                            <w:r>
                              <w:rPr>
                                <w:color w:val="000000"/>
                                <w:sz w:val="22"/>
                                <w:szCs w:val="22"/>
                              </w:rPr>
                              <w:t>431</w:t>
                            </w:r>
                          </w:p>
                        </w:tc>
                        <w:tc>
                          <w:tcPr>
                            <w:tcW w:w="990" w:type="dxa"/>
                            <w:vAlign w:val="bottom"/>
                          </w:tcPr>
                          <w:p w14:paraId="38CD01D9" w14:textId="589A4A56" w:rsidR="001973A2" w:rsidRDefault="001973A2" w:rsidP="004F37CD">
                            <w:pPr>
                              <w:pStyle w:val="Nidungvnbn"/>
                              <w:ind w:firstLine="0"/>
                              <w:jc w:val="right"/>
                            </w:pPr>
                            <w:r>
                              <w:rPr>
                                <w:color w:val="000000"/>
                                <w:sz w:val="22"/>
                                <w:szCs w:val="22"/>
                              </w:rPr>
                              <w:t>0.8115</w:t>
                            </w:r>
                          </w:p>
                        </w:tc>
                        <w:tc>
                          <w:tcPr>
                            <w:tcW w:w="990" w:type="dxa"/>
                            <w:vAlign w:val="bottom"/>
                          </w:tcPr>
                          <w:p w14:paraId="2BCCB4DB" w14:textId="3222ACB8" w:rsidR="001973A2" w:rsidRDefault="001973A2" w:rsidP="004F37CD">
                            <w:pPr>
                              <w:pStyle w:val="Nidungvnbn"/>
                              <w:ind w:firstLine="0"/>
                              <w:jc w:val="right"/>
                            </w:pPr>
                            <w:r>
                              <w:rPr>
                                <w:color w:val="000000"/>
                                <w:sz w:val="22"/>
                                <w:szCs w:val="22"/>
                              </w:rPr>
                              <w:t>0.7945</w:t>
                            </w:r>
                          </w:p>
                        </w:tc>
                        <w:tc>
                          <w:tcPr>
                            <w:tcW w:w="990" w:type="dxa"/>
                            <w:vAlign w:val="bottom"/>
                          </w:tcPr>
                          <w:p w14:paraId="6742F2EC" w14:textId="7748E2C3" w:rsidR="001973A2" w:rsidRDefault="001973A2" w:rsidP="004F37CD">
                            <w:pPr>
                              <w:pStyle w:val="Nidungvnbn"/>
                              <w:ind w:firstLine="0"/>
                              <w:jc w:val="right"/>
                            </w:pPr>
                            <w:r>
                              <w:rPr>
                                <w:color w:val="000000"/>
                                <w:sz w:val="22"/>
                                <w:szCs w:val="22"/>
                              </w:rPr>
                              <w:t>0.7917</w:t>
                            </w:r>
                          </w:p>
                        </w:tc>
                        <w:tc>
                          <w:tcPr>
                            <w:tcW w:w="1080" w:type="dxa"/>
                            <w:vAlign w:val="bottom"/>
                          </w:tcPr>
                          <w:p w14:paraId="0E6E3EE0" w14:textId="42303D77" w:rsidR="001973A2" w:rsidRDefault="001973A2" w:rsidP="004F37CD">
                            <w:pPr>
                              <w:pStyle w:val="Nidungvnbn"/>
                              <w:ind w:firstLine="0"/>
                              <w:jc w:val="right"/>
                            </w:pPr>
                            <w:r>
                              <w:rPr>
                                <w:color w:val="000000"/>
                                <w:sz w:val="22"/>
                                <w:szCs w:val="22"/>
                              </w:rPr>
                              <w:t>214.9</w:t>
                            </w:r>
                          </w:p>
                        </w:tc>
                      </w:tr>
                      <w:tr w:rsidR="001973A2" w14:paraId="0A7FC1EA" w14:textId="77777777" w:rsidTr="00471BA4">
                        <w:trPr>
                          <w:trHeight w:val="379"/>
                        </w:trPr>
                        <w:tc>
                          <w:tcPr>
                            <w:tcW w:w="985" w:type="dxa"/>
                            <w:vMerge/>
                          </w:tcPr>
                          <w:p w14:paraId="42463AC1" w14:textId="77777777" w:rsidR="001973A2" w:rsidRDefault="001973A2" w:rsidP="004F37CD">
                            <w:pPr>
                              <w:pStyle w:val="Nidungvnbn"/>
                              <w:ind w:firstLine="0"/>
                              <w:jc w:val="left"/>
                              <w:rPr>
                                <w:b/>
                              </w:rPr>
                            </w:pPr>
                          </w:p>
                        </w:tc>
                        <w:tc>
                          <w:tcPr>
                            <w:tcW w:w="3150" w:type="dxa"/>
                            <w:vAlign w:val="bottom"/>
                          </w:tcPr>
                          <w:p w14:paraId="1B48CDFD" w14:textId="533584CD" w:rsidR="001973A2" w:rsidRDefault="001973A2" w:rsidP="004F37CD">
                            <w:pPr>
                              <w:pStyle w:val="Nidungvnbn"/>
                              <w:ind w:firstLine="0"/>
                              <w:jc w:val="left"/>
                              <w:rPr>
                                <w:b/>
                              </w:rPr>
                            </w:pPr>
                            <w:r>
                              <w:rPr>
                                <w:color w:val="000000"/>
                                <w:sz w:val="22"/>
                                <w:szCs w:val="22"/>
                              </w:rPr>
                              <w:t>Mallat</w:t>
                            </w:r>
                          </w:p>
                        </w:tc>
                        <w:tc>
                          <w:tcPr>
                            <w:tcW w:w="990" w:type="dxa"/>
                            <w:vAlign w:val="bottom"/>
                          </w:tcPr>
                          <w:p w14:paraId="53132E83" w14:textId="4734850A" w:rsidR="001973A2" w:rsidRDefault="001973A2" w:rsidP="004F37CD">
                            <w:pPr>
                              <w:pStyle w:val="Nidungvnbn"/>
                              <w:ind w:firstLine="0"/>
                              <w:jc w:val="right"/>
                            </w:pPr>
                            <w:r>
                              <w:rPr>
                                <w:color w:val="000000"/>
                                <w:sz w:val="22"/>
                                <w:szCs w:val="22"/>
                              </w:rPr>
                              <w:t>0.9755</w:t>
                            </w:r>
                          </w:p>
                        </w:tc>
                        <w:tc>
                          <w:tcPr>
                            <w:tcW w:w="900" w:type="dxa"/>
                            <w:vAlign w:val="bottom"/>
                          </w:tcPr>
                          <w:p w14:paraId="21EC3BFF" w14:textId="44E0B5F0" w:rsidR="001973A2" w:rsidRDefault="001973A2" w:rsidP="004F37CD">
                            <w:pPr>
                              <w:pStyle w:val="Nidungvnbn"/>
                              <w:ind w:firstLine="0"/>
                              <w:jc w:val="right"/>
                            </w:pPr>
                            <w:r>
                              <w:rPr>
                                <w:color w:val="000000"/>
                                <w:sz w:val="22"/>
                                <w:szCs w:val="22"/>
                              </w:rPr>
                              <w:t>0.9727</w:t>
                            </w:r>
                          </w:p>
                        </w:tc>
                        <w:tc>
                          <w:tcPr>
                            <w:tcW w:w="900" w:type="dxa"/>
                            <w:vAlign w:val="bottom"/>
                          </w:tcPr>
                          <w:p w14:paraId="7EC66865" w14:textId="7BB081D7" w:rsidR="001973A2" w:rsidRDefault="001973A2" w:rsidP="004F37CD">
                            <w:pPr>
                              <w:pStyle w:val="Nidungvnbn"/>
                              <w:ind w:firstLine="0"/>
                              <w:jc w:val="right"/>
                            </w:pPr>
                            <w:r>
                              <w:rPr>
                                <w:color w:val="000000"/>
                                <w:sz w:val="22"/>
                                <w:szCs w:val="22"/>
                              </w:rPr>
                              <w:t>0.9727</w:t>
                            </w:r>
                          </w:p>
                        </w:tc>
                        <w:tc>
                          <w:tcPr>
                            <w:tcW w:w="900" w:type="dxa"/>
                            <w:vAlign w:val="bottom"/>
                          </w:tcPr>
                          <w:p w14:paraId="1C9FE4D4" w14:textId="3D720426" w:rsidR="001973A2" w:rsidRDefault="001973A2" w:rsidP="004F37CD">
                            <w:pPr>
                              <w:pStyle w:val="Nidungvnbn"/>
                              <w:ind w:firstLine="0"/>
                              <w:jc w:val="right"/>
                            </w:pPr>
                            <w:r>
                              <w:rPr>
                                <w:color w:val="000000"/>
                                <w:sz w:val="22"/>
                                <w:szCs w:val="22"/>
                              </w:rPr>
                              <w:t>4012.9</w:t>
                            </w:r>
                          </w:p>
                        </w:tc>
                        <w:tc>
                          <w:tcPr>
                            <w:tcW w:w="990" w:type="dxa"/>
                            <w:vAlign w:val="bottom"/>
                          </w:tcPr>
                          <w:p w14:paraId="3D1A4F7D" w14:textId="4FB2C3FD" w:rsidR="001973A2" w:rsidRDefault="001973A2" w:rsidP="004F37CD">
                            <w:pPr>
                              <w:pStyle w:val="Nidungvnbn"/>
                              <w:ind w:firstLine="0"/>
                              <w:jc w:val="right"/>
                            </w:pPr>
                            <w:r>
                              <w:rPr>
                                <w:color w:val="000000"/>
                                <w:sz w:val="22"/>
                                <w:szCs w:val="22"/>
                              </w:rPr>
                              <w:t>0.9729</w:t>
                            </w:r>
                          </w:p>
                        </w:tc>
                        <w:tc>
                          <w:tcPr>
                            <w:tcW w:w="990" w:type="dxa"/>
                            <w:vAlign w:val="bottom"/>
                          </w:tcPr>
                          <w:p w14:paraId="35684A46" w14:textId="18159EDF" w:rsidR="001973A2" w:rsidRDefault="001973A2" w:rsidP="004F37CD">
                            <w:pPr>
                              <w:pStyle w:val="Nidungvnbn"/>
                              <w:ind w:firstLine="0"/>
                              <w:jc w:val="right"/>
                            </w:pPr>
                            <w:r>
                              <w:rPr>
                                <w:color w:val="000000"/>
                                <w:sz w:val="22"/>
                                <w:szCs w:val="22"/>
                              </w:rPr>
                              <w:t>0.9701</w:t>
                            </w:r>
                          </w:p>
                        </w:tc>
                        <w:tc>
                          <w:tcPr>
                            <w:tcW w:w="990" w:type="dxa"/>
                            <w:vAlign w:val="bottom"/>
                          </w:tcPr>
                          <w:p w14:paraId="7CF62D6D" w14:textId="107CA250" w:rsidR="001973A2" w:rsidRDefault="001973A2" w:rsidP="004F37CD">
                            <w:pPr>
                              <w:pStyle w:val="Nidungvnbn"/>
                              <w:ind w:firstLine="0"/>
                              <w:jc w:val="right"/>
                            </w:pPr>
                            <w:r>
                              <w:rPr>
                                <w:color w:val="000000"/>
                                <w:sz w:val="22"/>
                                <w:szCs w:val="22"/>
                              </w:rPr>
                              <w:t>0.9702</w:t>
                            </w:r>
                          </w:p>
                        </w:tc>
                        <w:tc>
                          <w:tcPr>
                            <w:tcW w:w="1080" w:type="dxa"/>
                            <w:vAlign w:val="bottom"/>
                          </w:tcPr>
                          <w:p w14:paraId="0B39B22D" w14:textId="186B8D9D" w:rsidR="001973A2" w:rsidRDefault="001973A2" w:rsidP="004F37CD">
                            <w:pPr>
                              <w:pStyle w:val="Nidungvnbn"/>
                              <w:ind w:firstLine="0"/>
                              <w:jc w:val="right"/>
                            </w:pPr>
                            <w:r>
                              <w:rPr>
                                <w:color w:val="000000"/>
                                <w:sz w:val="22"/>
                                <w:szCs w:val="22"/>
                              </w:rPr>
                              <w:t>2138.4</w:t>
                            </w:r>
                          </w:p>
                        </w:tc>
                      </w:tr>
                      <w:tr w:rsidR="001973A2" w14:paraId="477E9D8B" w14:textId="77777777" w:rsidTr="00471BA4">
                        <w:trPr>
                          <w:trHeight w:val="379"/>
                        </w:trPr>
                        <w:tc>
                          <w:tcPr>
                            <w:tcW w:w="985" w:type="dxa"/>
                            <w:vMerge/>
                          </w:tcPr>
                          <w:p w14:paraId="623EE6BA" w14:textId="77777777" w:rsidR="001973A2" w:rsidRDefault="001973A2" w:rsidP="004F37CD">
                            <w:pPr>
                              <w:pStyle w:val="Nidungvnbn"/>
                              <w:ind w:firstLine="0"/>
                              <w:jc w:val="left"/>
                              <w:rPr>
                                <w:b/>
                              </w:rPr>
                            </w:pPr>
                          </w:p>
                        </w:tc>
                        <w:tc>
                          <w:tcPr>
                            <w:tcW w:w="3150" w:type="dxa"/>
                            <w:vAlign w:val="bottom"/>
                          </w:tcPr>
                          <w:p w14:paraId="22265AAB" w14:textId="5A160723" w:rsidR="001973A2" w:rsidRDefault="001973A2" w:rsidP="004F37CD">
                            <w:pPr>
                              <w:pStyle w:val="Nidungvnbn"/>
                              <w:ind w:firstLine="0"/>
                              <w:jc w:val="left"/>
                              <w:rPr>
                                <w:b/>
                              </w:rPr>
                            </w:pPr>
                            <w:r>
                              <w:rPr>
                                <w:color w:val="000000"/>
                                <w:sz w:val="22"/>
                                <w:szCs w:val="22"/>
                              </w:rPr>
                              <w:t>Meat</w:t>
                            </w:r>
                          </w:p>
                        </w:tc>
                        <w:tc>
                          <w:tcPr>
                            <w:tcW w:w="990" w:type="dxa"/>
                            <w:vAlign w:val="bottom"/>
                          </w:tcPr>
                          <w:p w14:paraId="34711795" w14:textId="1A1CA1AF" w:rsidR="001973A2" w:rsidRDefault="001973A2" w:rsidP="004F37CD">
                            <w:pPr>
                              <w:pStyle w:val="Nidungvnbn"/>
                              <w:ind w:firstLine="0"/>
                              <w:jc w:val="right"/>
                            </w:pPr>
                            <w:r>
                              <w:rPr>
                                <w:color w:val="000000"/>
                                <w:sz w:val="22"/>
                                <w:szCs w:val="22"/>
                              </w:rPr>
                              <w:t>1</w:t>
                            </w:r>
                          </w:p>
                        </w:tc>
                        <w:tc>
                          <w:tcPr>
                            <w:tcW w:w="900" w:type="dxa"/>
                            <w:vAlign w:val="bottom"/>
                          </w:tcPr>
                          <w:p w14:paraId="71A27137" w14:textId="5773737D" w:rsidR="001973A2" w:rsidRDefault="001973A2" w:rsidP="004F37CD">
                            <w:pPr>
                              <w:pStyle w:val="Nidungvnbn"/>
                              <w:ind w:firstLine="0"/>
                              <w:jc w:val="right"/>
                            </w:pPr>
                            <w:r>
                              <w:rPr>
                                <w:color w:val="000000"/>
                                <w:sz w:val="22"/>
                                <w:szCs w:val="22"/>
                              </w:rPr>
                              <w:t>1</w:t>
                            </w:r>
                          </w:p>
                        </w:tc>
                        <w:tc>
                          <w:tcPr>
                            <w:tcW w:w="900" w:type="dxa"/>
                            <w:vAlign w:val="bottom"/>
                          </w:tcPr>
                          <w:p w14:paraId="7FDE2CC2" w14:textId="0322761A" w:rsidR="001973A2" w:rsidRDefault="001973A2" w:rsidP="004F37CD">
                            <w:pPr>
                              <w:pStyle w:val="Nidungvnbn"/>
                              <w:ind w:firstLine="0"/>
                              <w:jc w:val="right"/>
                            </w:pPr>
                            <w:r>
                              <w:rPr>
                                <w:color w:val="000000"/>
                                <w:sz w:val="22"/>
                                <w:szCs w:val="22"/>
                              </w:rPr>
                              <w:t>1</w:t>
                            </w:r>
                          </w:p>
                        </w:tc>
                        <w:tc>
                          <w:tcPr>
                            <w:tcW w:w="900" w:type="dxa"/>
                            <w:vAlign w:val="bottom"/>
                          </w:tcPr>
                          <w:p w14:paraId="09681055" w14:textId="5C19884E" w:rsidR="001973A2" w:rsidRDefault="001973A2" w:rsidP="004F37CD">
                            <w:pPr>
                              <w:pStyle w:val="Nidungvnbn"/>
                              <w:ind w:firstLine="0"/>
                              <w:jc w:val="right"/>
                            </w:pPr>
                            <w:r>
                              <w:rPr>
                                <w:color w:val="000000"/>
                                <w:sz w:val="22"/>
                                <w:szCs w:val="22"/>
                              </w:rPr>
                              <w:t>419.8</w:t>
                            </w:r>
                          </w:p>
                        </w:tc>
                        <w:tc>
                          <w:tcPr>
                            <w:tcW w:w="990" w:type="dxa"/>
                            <w:vAlign w:val="bottom"/>
                          </w:tcPr>
                          <w:p w14:paraId="7847381C" w14:textId="71247C80" w:rsidR="001973A2" w:rsidRDefault="001973A2" w:rsidP="004F37CD">
                            <w:pPr>
                              <w:pStyle w:val="Nidungvnbn"/>
                              <w:ind w:firstLine="0"/>
                              <w:jc w:val="right"/>
                            </w:pPr>
                            <w:r>
                              <w:rPr>
                                <w:color w:val="000000"/>
                                <w:sz w:val="22"/>
                                <w:szCs w:val="22"/>
                              </w:rPr>
                              <w:t>0.9841</w:t>
                            </w:r>
                          </w:p>
                        </w:tc>
                        <w:tc>
                          <w:tcPr>
                            <w:tcW w:w="990" w:type="dxa"/>
                            <w:vAlign w:val="bottom"/>
                          </w:tcPr>
                          <w:p w14:paraId="5F4082F4" w14:textId="1FC92ABF" w:rsidR="001973A2" w:rsidRDefault="001973A2" w:rsidP="004F37CD">
                            <w:pPr>
                              <w:pStyle w:val="Nidungvnbn"/>
                              <w:ind w:firstLine="0"/>
                              <w:jc w:val="right"/>
                            </w:pPr>
                            <w:r>
                              <w:rPr>
                                <w:color w:val="000000"/>
                                <w:sz w:val="22"/>
                                <w:szCs w:val="22"/>
                              </w:rPr>
                              <w:t>0.9833</w:t>
                            </w:r>
                          </w:p>
                        </w:tc>
                        <w:tc>
                          <w:tcPr>
                            <w:tcW w:w="990" w:type="dxa"/>
                            <w:vAlign w:val="bottom"/>
                          </w:tcPr>
                          <w:p w14:paraId="48ECC35A" w14:textId="037998C3" w:rsidR="001973A2" w:rsidRDefault="001973A2" w:rsidP="004F37CD">
                            <w:pPr>
                              <w:pStyle w:val="Nidungvnbn"/>
                              <w:ind w:firstLine="0"/>
                              <w:jc w:val="right"/>
                            </w:pPr>
                            <w:r>
                              <w:rPr>
                                <w:color w:val="000000"/>
                                <w:sz w:val="22"/>
                                <w:szCs w:val="22"/>
                              </w:rPr>
                              <w:t>0.9833</w:t>
                            </w:r>
                          </w:p>
                        </w:tc>
                        <w:tc>
                          <w:tcPr>
                            <w:tcW w:w="1080" w:type="dxa"/>
                            <w:vAlign w:val="bottom"/>
                          </w:tcPr>
                          <w:p w14:paraId="3E0F1F13" w14:textId="6AE62D3B" w:rsidR="001973A2" w:rsidRDefault="001973A2" w:rsidP="004F37CD">
                            <w:pPr>
                              <w:pStyle w:val="Nidungvnbn"/>
                              <w:ind w:firstLine="0"/>
                              <w:jc w:val="right"/>
                            </w:pPr>
                            <w:r>
                              <w:rPr>
                                <w:color w:val="000000"/>
                                <w:sz w:val="22"/>
                                <w:szCs w:val="22"/>
                              </w:rPr>
                              <w:t>441.5</w:t>
                            </w:r>
                          </w:p>
                        </w:tc>
                      </w:tr>
                      <w:tr w:rsidR="001973A2" w14:paraId="0156D654" w14:textId="77777777" w:rsidTr="00471BA4">
                        <w:trPr>
                          <w:trHeight w:val="379"/>
                        </w:trPr>
                        <w:tc>
                          <w:tcPr>
                            <w:tcW w:w="985" w:type="dxa"/>
                            <w:vMerge/>
                          </w:tcPr>
                          <w:p w14:paraId="5F6EB024" w14:textId="77777777" w:rsidR="001973A2" w:rsidRDefault="001973A2" w:rsidP="004F37CD">
                            <w:pPr>
                              <w:pStyle w:val="Nidungvnbn"/>
                              <w:ind w:firstLine="0"/>
                              <w:jc w:val="left"/>
                              <w:rPr>
                                <w:b/>
                              </w:rPr>
                            </w:pPr>
                          </w:p>
                        </w:tc>
                        <w:tc>
                          <w:tcPr>
                            <w:tcW w:w="3150" w:type="dxa"/>
                            <w:vAlign w:val="bottom"/>
                          </w:tcPr>
                          <w:p w14:paraId="34683C55" w14:textId="5A8EEF67" w:rsidR="001973A2" w:rsidRDefault="001973A2" w:rsidP="004F37CD">
                            <w:pPr>
                              <w:pStyle w:val="Nidungvnbn"/>
                              <w:ind w:firstLine="0"/>
                              <w:jc w:val="left"/>
                              <w:rPr>
                                <w:b/>
                              </w:rPr>
                            </w:pPr>
                            <w:r>
                              <w:rPr>
                                <w:color w:val="000000"/>
                                <w:sz w:val="22"/>
                                <w:szCs w:val="22"/>
                              </w:rPr>
                              <w:t>MedicalImages</w:t>
                            </w:r>
                          </w:p>
                        </w:tc>
                        <w:tc>
                          <w:tcPr>
                            <w:tcW w:w="990" w:type="dxa"/>
                            <w:vAlign w:val="bottom"/>
                          </w:tcPr>
                          <w:p w14:paraId="1DDF47E5" w14:textId="388335CF" w:rsidR="001973A2" w:rsidRDefault="001973A2" w:rsidP="004F37CD">
                            <w:pPr>
                              <w:pStyle w:val="Nidungvnbn"/>
                              <w:ind w:firstLine="0"/>
                              <w:jc w:val="right"/>
                            </w:pPr>
                            <w:r>
                              <w:rPr>
                                <w:color w:val="000000"/>
                                <w:sz w:val="22"/>
                                <w:szCs w:val="22"/>
                              </w:rPr>
                              <w:t>0.7806</w:t>
                            </w:r>
                          </w:p>
                        </w:tc>
                        <w:tc>
                          <w:tcPr>
                            <w:tcW w:w="900" w:type="dxa"/>
                            <w:vAlign w:val="bottom"/>
                          </w:tcPr>
                          <w:p w14:paraId="19D5ECD1" w14:textId="1CB4158D" w:rsidR="001973A2" w:rsidRDefault="001973A2" w:rsidP="004F37CD">
                            <w:pPr>
                              <w:pStyle w:val="Nidungvnbn"/>
                              <w:ind w:firstLine="0"/>
                              <w:jc w:val="right"/>
                            </w:pPr>
                            <w:r>
                              <w:rPr>
                                <w:color w:val="000000"/>
                                <w:sz w:val="22"/>
                                <w:szCs w:val="22"/>
                              </w:rPr>
                              <w:t>0.7842</w:t>
                            </w:r>
                          </w:p>
                        </w:tc>
                        <w:tc>
                          <w:tcPr>
                            <w:tcW w:w="900" w:type="dxa"/>
                            <w:vAlign w:val="bottom"/>
                          </w:tcPr>
                          <w:p w14:paraId="3EEAD27C" w14:textId="43AB8369" w:rsidR="001973A2" w:rsidRDefault="001973A2" w:rsidP="004F37CD">
                            <w:pPr>
                              <w:pStyle w:val="Nidungvnbn"/>
                              <w:ind w:firstLine="0"/>
                              <w:jc w:val="right"/>
                            </w:pPr>
                            <w:r>
                              <w:rPr>
                                <w:color w:val="000000"/>
                                <w:sz w:val="22"/>
                                <w:szCs w:val="22"/>
                              </w:rPr>
                              <w:t>0.7776</w:t>
                            </w:r>
                          </w:p>
                        </w:tc>
                        <w:tc>
                          <w:tcPr>
                            <w:tcW w:w="900" w:type="dxa"/>
                            <w:vAlign w:val="bottom"/>
                          </w:tcPr>
                          <w:p w14:paraId="5199C09A" w14:textId="25DD2E09" w:rsidR="001973A2" w:rsidRDefault="001973A2" w:rsidP="004F37CD">
                            <w:pPr>
                              <w:pStyle w:val="Nidungvnbn"/>
                              <w:ind w:firstLine="0"/>
                              <w:jc w:val="right"/>
                            </w:pPr>
                            <w:r>
                              <w:rPr>
                                <w:color w:val="000000"/>
                                <w:sz w:val="22"/>
                                <w:szCs w:val="22"/>
                              </w:rPr>
                              <w:t>1223</w:t>
                            </w:r>
                          </w:p>
                        </w:tc>
                        <w:tc>
                          <w:tcPr>
                            <w:tcW w:w="990" w:type="dxa"/>
                            <w:vAlign w:val="bottom"/>
                          </w:tcPr>
                          <w:p w14:paraId="127EC0D2" w14:textId="1B6219B6" w:rsidR="001973A2" w:rsidRDefault="001973A2" w:rsidP="004F37CD">
                            <w:pPr>
                              <w:pStyle w:val="Nidungvnbn"/>
                              <w:ind w:firstLine="0"/>
                              <w:jc w:val="right"/>
                            </w:pPr>
                            <w:r>
                              <w:rPr>
                                <w:color w:val="000000"/>
                                <w:sz w:val="22"/>
                                <w:szCs w:val="22"/>
                              </w:rPr>
                              <w:t>0.7495</w:t>
                            </w:r>
                          </w:p>
                        </w:tc>
                        <w:tc>
                          <w:tcPr>
                            <w:tcW w:w="990" w:type="dxa"/>
                            <w:vAlign w:val="bottom"/>
                          </w:tcPr>
                          <w:p w14:paraId="23B7E8D8" w14:textId="1D81168A" w:rsidR="001973A2" w:rsidRDefault="001973A2" w:rsidP="004F37CD">
                            <w:pPr>
                              <w:pStyle w:val="Nidungvnbn"/>
                              <w:ind w:firstLine="0"/>
                              <w:jc w:val="right"/>
                            </w:pPr>
                            <w:r>
                              <w:rPr>
                                <w:color w:val="000000"/>
                                <w:sz w:val="22"/>
                                <w:szCs w:val="22"/>
                              </w:rPr>
                              <w:t>0.7553</w:t>
                            </w:r>
                          </w:p>
                        </w:tc>
                        <w:tc>
                          <w:tcPr>
                            <w:tcW w:w="990" w:type="dxa"/>
                            <w:vAlign w:val="bottom"/>
                          </w:tcPr>
                          <w:p w14:paraId="616C74EB" w14:textId="7C4A612E" w:rsidR="001973A2" w:rsidRDefault="001973A2" w:rsidP="004F37CD">
                            <w:pPr>
                              <w:pStyle w:val="Nidungvnbn"/>
                              <w:ind w:firstLine="0"/>
                              <w:jc w:val="right"/>
                            </w:pPr>
                            <w:r>
                              <w:rPr>
                                <w:color w:val="000000"/>
                                <w:sz w:val="22"/>
                                <w:szCs w:val="22"/>
                              </w:rPr>
                              <w:t>0.7706</w:t>
                            </w:r>
                          </w:p>
                        </w:tc>
                        <w:tc>
                          <w:tcPr>
                            <w:tcW w:w="1080" w:type="dxa"/>
                            <w:vAlign w:val="bottom"/>
                          </w:tcPr>
                          <w:p w14:paraId="18CE3C08" w14:textId="4C7F12A1" w:rsidR="001973A2" w:rsidRDefault="001973A2" w:rsidP="004F37CD">
                            <w:pPr>
                              <w:pStyle w:val="Nidungvnbn"/>
                              <w:ind w:firstLine="0"/>
                              <w:jc w:val="right"/>
                            </w:pPr>
                            <w:r>
                              <w:rPr>
                                <w:color w:val="000000"/>
                                <w:sz w:val="22"/>
                                <w:szCs w:val="22"/>
                              </w:rPr>
                              <w:t>321</w:t>
                            </w:r>
                          </w:p>
                        </w:tc>
                      </w:tr>
                      <w:tr w:rsidR="001973A2" w14:paraId="6C6008E7" w14:textId="77777777" w:rsidTr="00471BA4">
                        <w:trPr>
                          <w:trHeight w:val="379"/>
                        </w:trPr>
                        <w:tc>
                          <w:tcPr>
                            <w:tcW w:w="985" w:type="dxa"/>
                            <w:vMerge/>
                          </w:tcPr>
                          <w:p w14:paraId="7B68F81A" w14:textId="77777777" w:rsidR="001973A2" w:rsidRDefault="001973A2" w:rsidP="004F37CD">
                            <w:pPr>
                              <w:pStyle w:val="Nidungvnbn"/>
                              <w:ind w:firstLine="0"/>
                              <w:jc w:val="left"/>
                              <w:rPr>
                                <w:b/>
                              </w:rPr>
                            </w:pPr>
                          </w:p>
                        </w:tc>
                        <w:tc>
                          <w:tcPr>
                            <w:tcW w:w="3150" w:type="dxa"/>
                            <w:vAlign w:val="bottom"/>
                          </w:tcPr>
                          <w:p w14:paraId="0503085E" w14:textId="5550CA94" w:rsidR="001973A2" w:rsidRDefault="001973A2" w:rsidP="004F37CD">
                            <w:pPr>
                              <w:pStyle w:val="Nidungvnbn"/>
                              <w:ind w:firstLine="0"/>
                              <w:jc w:val="left"/>
                              <w:rPr>
                                <w:b/>
                              </w:rPr>
                            </w:pPr>
                            <w:r>
                              <w:rPr>
                                <w:color w:val="000000"/>
                                <w:sz w:val="22"/>
                                <w:szCs w:val="22"/>
                              </w:rPr>
                              <w:t>MiddlePhalanxOutlineAgeGroup</w:t>
                            </w:r>
                          </w:p>
                        </w:tc>
                        <w:tc>
                          <w:tcPr>
                            <w:tcW w:w="990" w:type="dxa"/>
                            <w:vAlign w:val="center"/>
                          </w:tcPr>
                          <w:p w14:paraId="6064B405" w14:textId="5E90B533" w:rsidR="001973A2" w:rsidRDefault="001973A2" w:rsidP="004F37CD">
                            <w:pPr>
                              <w:pStyle w:val="Nidungvnbn"/>
                              <w:ind w:firstLine="0"/>
                              <w:jc w:val="right"/>
                            </w:pPr>
                            <w:r>
                              <w:rPr>
                                <w:color w:val="000000"/>
                                <w:sz w:val="22"/>
                                <w:szCs w:val="22"/>
                              </w:rPr>
                              <w:t>0.5012</w:t>
                            </w:r>
                          </w:p>
                        </w:tc>
                        <w:tc>
                          <w:tcPr>
                            <w:tcW w:w="900" w:type="dxa"/>
                            <w:vAlign w:val="center"/>
                          </w:tcPr>
                          <w:p w14:paraId="125B14A9" w14:textId="70845F5C" w:rsidR="001973A2" w:rsidRDefault="001973A2" w:rsidP="004F37CD">
                            <w:pPr>
                              <w:pStyle w:val="Nidungvnbn"/>
                              <w:ind w:firstLine="0"/>
                              <w:jc w:val="right"/>
                            </w:pPr>
                            <w:r>
                              <w:rPr>
                                <w:color w:val="000000"/>
                                <w:sz w:val="22"/>
                                <w:szCs w:val="22"/>
                              </w:rPr>
                              <w:t>0.5649</w:t>
                            </w:r>
                          </w:p>
                        </w:tc>
                        <w:tc>
                          <w:tcPr>
                            <w:tcW w:w="900" w:type="dxa"/>
                            <w:vAlign w:val="center"/>
                          </w:tcPr>
                          <w:p w14:paraId="4B346000" w14:textId="214B339A" w:rsidR="001973A2" w:rsidRDefault="001973A2" w:rsidP="004F37CD">
                            <w:pPr>
                              <w:pStyle w:val="Nidungvnbn"/>
                              <w:ind w:firstLine="0"/>
                              <w:jc w:val="right"/>
                            </w:pPr>
                            <w:r>
                              <w:rPr>
                                <w:color w:val="000000"/>
                                <w:sz w:val="22"/>
                                <w:szCs w:val="22"/>
                              </w:rPr>
                              <w:t>0.4849</w:t>
                            </w:r>
                          </w:p>
                        </w:tc>
                        <w:tc>
                          <w:tcPr>
                            <w:tcW w:w="900" w:type="dxa"/>
                            <w:vAlign w:val="center"/>
                          </w:tcPr>
                          <w:p w14:paraId="3353BA37" w14:textId="5D075311" w:rsidR="001973A2" w:rsidRDefault="001973A2" w:rsidP="004F37CD">
                            <w:pPr>
                              <w:pStyle w:val="Nidungvnbn"/>
                              <w:ind w:firstLine="0"/>
                              <w:jc w:val="right"/>
                            </w:pPr>
                            <w:r>
                              <w:rPr>
                                <w:color w:val="000000"/>
                                <w:sz w:val="22"/>
                                <w:szCs w:val="22"/>
                              </w:rPr>
                              <w:t>1124</w:t>
                            </w:r>
                          </w:p>
                        </w:tc>
                        <w:tc>
                          <w:tcPr>
                            <w:tcW w:w="990" w:type="dxa"/>
                            <w:vAlign w:val="bottom"/>
                          </w:tcPr>
                          <w:p w14:paraId="2E1B9E22" w14:textId="41FA7A23" w:rsidR="001973A2" w:rsidRDefault="001973A2" w:rsidP="004F37CD">
                            <w:pPr>
                              <w:pStyle w:val="Nidungvnbn"/>
                              <w:ind w:firstLine="0"/>
                              <w:jc w:val="right"/>
                            </w:pPr>
                            <w:r>
                              <w:rPr>
                                <w:color w:val="000000"/>
                                <w:sz w:val="22"/>
                                <w:szCs w:val="22"/>
                              </w:rPr>
                              <w:t>0.5348</w:t>
                            </w:r>
                          </w:p>
                        </w:tc>
                        <w:tc>
                          <w:tcPr>
                            <w:tcW w:w="990" w:type="dxa"/>
                            <w:vAlign w:val="bottom"/>
                          </w:tcPr>
                          <w:p w14:paraId="748E4322" w14:textId="412C6DC7" w:rsidR="001973A2" w:rsidRDefault="001973A2" w:rsidP="004F37CD">
                            <w:pPr>
                              <w:pStyle w:val="Nidungvnbn"/>
                              <w:ind w:firstLine="0"/>
                              <w:jc w:val="right"/>
                            </w:pPr>
                            <w:r>
                              <w:rPr>
                                <w:color w:val="000000"/>
                                <w:sz w:val="22"/>
                                <w:szCs w:val="22"/>
                              </w:rPr>
                              <w:t>0.5974</w:t>
                            </w:r>
                          </w:p>
                        </w:tc>
                        <w:tc>
                          <w:tcPr>
                            <w:tcW w:w="990" w:type="dxa"/>
                            <w:vAlign w:val="bottom"/>
                          </w:tcPr>
                          <w:p w14:paraId="10B265D1" w14:textId="607C35B2" w:rsidR="001973A2" w:rsidRDefault="001973A2" w:rsidP="004F37CD">
                            <w:pPr>
                              <w:pStyle w:val="Nidungvnbn"/>
                              <w:ind w:firstLine="0"/>
                              <w:jc w:val="right"/>
                            </w:pPr>
                            <w:r>
                              <w:rPr>
                                <w:color w:val="000000"/>
                                <w:sz w:val="22"/>
                                <w:szCs w:val="22"/>
                              </w:rPr>
                              <w:t>0.5064</w:t>
                            </w:r>
                          </w:p>
                        </w:tc>
                        <w:tc>
                          <w:tcPr>
                            <w:tcW w:w="1080" w:type="dxa"/>
                            <w:vAlign w:val="bottom"/>
                          </w:tcPr>
                          <w:p w14:paraId="26F8BD26" w14:textId="1824D5AB" w:rsidR="001973A2" w:rsidRDefault="001973A2" w:rsidP="004F37CD">
                            <w:pPr>
                              <w:pStyle w:val="Nidungvnbn"/>
                              <w:ind w:firstLine="0"/>
                              <w:jc w:val="right"/>
                            </w:pPr>
                            <w:r>
                              <w:rPr>
                                <w:color w:val="000000"/>
                                <w:sz w:val="22"/>
                                <w:szCs w:val="22"/>
                              </w:rPr>
                              <w:t>473</w:t>
                            </w:r>
                          </w:p>
                        </w:tc>
                      </w:tr>
                      <w:tr w:rsidR="001973A2" w14:paraId="3A88E298" w14:textId="77777777" w:rsidTr="00471BA4">
                        <w:trPr>
                          <w:trHeight w:val="379"/>
                        </w:trPr>
                        <w:tc>
                          <w:tcPr>
                            <w:tcW w:w="985" w:type="dxa"/>
                            <w:vMerge/>
                          </w:tcPr>
                          <w:p w14:paraId="3B4275DD" w14:textId="77777777" w:rsidR="001973A2" w:rsidRDefault="001973A2" w:rsidP="004F37CD">
                            <w:pPr>
                              <w:pStyle w:val="Nidungvnbn"/>
                              <w:ind w:firstLine="0"/>
                              <w:jc w:val="left"/>
                              <w:rPr>
                                <w:b/>
                              </w:rPr>
                            </w:pPr>
                          </w:p>
                        </w:tc>
                        <w:tc>
                          <w:tcPr>
                            <w:tcW w:w="3150" w:type="dxa"/>
                            <w:vAlign w:val="bottom"/>
                          </w:tcPr>
                          <w:p w14:paraId="7FB06125" w14:textId="3B1493EE" w:rsidR="001973A2" w:rsidRDefault="001973A2" w:rsidP="004F37CD">
                            <w:pPr>
                              <w:pStyle w:val="Nidungvnbn"/>
                              <w:ind w:firstLine="0"/>
                              <w:jc w:val="left"/>
                              <w:rPr>
                                <w:b/>
                              </w:rPr>
                            </w:pPr>
                            <w:r>
                              <w:rPr>
                                <w:color w:val="000000"/>
                                <w:sz w:val="22"/>
                                <w:szCs w:val="22"/>
                              </w:rPr>
                              <w:t>MiddlePhalanxOutlineCorrect</w:t>
                            </w:r>
                          </w:p>
                        </w:tc>
                        <w:tc>
                          <w:tcPr>
                            <w:tcW w:w="990" w:type="dxa"/>
                            <w:vAlign w:val="center"/>
                          </w:tcPr>
                          <w:p w14:paraId="2C8BBBAF" w14:textId="191880E5" w:rsidR="001973A2" w:rsidRDefault="001973A2" w:rsidP="004F37CD">
                            <w:pPr>
                              <w:pStyle w:val="Nidungvnbn"/>
                              <w:ind w:firstLine="0"/>
                              <w:jc w:val="right"/>
                            </w:pPr>
                            <w:r>
                              <w:rPr>
                                <w:color w:val="000000"/>
                                <w:sz w:val="22"/>
                                <w:szCs w:val="22"/>
                              </w:rPr>
                              <w:t>0.8333</w:t>
                            </w:r>
                          </w:p>
                        </w:tc>
                        <w:tc>
                          <w:tcPr>
                            <w:tcW w:w="900" w:type="dxa"/>
                            <w:vAlign w:val="center"/>
                          </w:tcPr>
                          <w:p w14:paraId="07ABEA24" w14:textId="5C15905B" w:rsidR="001973A2" w:rsidRDefault="001973A2" w:rsidP="004F37CD">
                            <w:pPr>
                              <w:pStyle w:val="Nidungvnbn"/>
                              <w:ind w:firstLine="0"/>
                              <w:jc w:val="right"/>
                            </w:pPr>
                            <w:r>
                              <w:rPr>
                                <w:color w:val="000000"/>
                                <w:sz w:val="22"/>
                                <w:szCs w:val="22"/>
                              </w:rPr>
                              <w:t>0.8351</w:t>
                            </w:r>
                          </w:p>
                        </w:tc>
                        <w:tc>
                          <w:tcPr>
                            <w:tcW w:w="900" w:type="dxa"/>
                            <w:vAlign w:val="center"/>
                          </w:tcPr>
                          <w:p w14:paraId="69421814" w14:textId="424FD19E" w:rsidR="001973A2" w:rsidRDefault="001973A2" w:rsidP="004F37CD">
                            <w:pPr>
                              <w:pStyle w:val="Nidungvnbn"/>
                              <w:ind w:firstLine="0"/>
                              <w:jc w:val="right"/>
                            </w:pPr>
                            <w:r>
                              <w:rPr>
                                <w:color w:val="000000"/>
                                <w:sz w:val="22"/>
                                <w:szCs w:val="22"/>
                              </w:rPr>
                              <w:t>0.8287</w:t>
                            </w:r>
                          </w:p>
                        </w:tc>
                        <w:tc>
                          <w:tcPr>
                            <w:tcW w:w="900" w:type="dxa"/>
                            <w:vAlign w:val="center"/>
                          </w:tcPr>
                          <w:p w14:paraId="27A2AF87" w14:textId="0B297D15" w:rsidR="001973A2" w:rsidRDefault="001973A2" w:rsidP="004F37CD">
                            <w:pPr>
                              <w:pStyle w:val="Nidungvnbn"/>
                              <w:ind w:firstLine="0"/>
                              <w:jc w:val="right"/>
                            </w:pPr>
                            <w:r>
                              <w:rPr>
                                <w:color w:val="000000"/>
                                <w:sz w:val="22"/>
                                <w:szCs w:val="22"/>
                              </w:rPr>
                              <w:t>1430.9</w:t>
                            </w:r>
                          </w:p>
                        </w:tc>
                        <w:tc>
                          <w:tcPr>
                            <w:tcW w:w="990" w:type="dxa"/>
                            <w:vAlign w:val="bottom"/>
                          </w:tcPr>
                          <w:p w14:paraId="273495FA" w14:textId="5825B917" w:rsidR="001973A2" w:rsidRDefault="001973A2" w:rsidP="004F37CD">
                            <w:pPr>
                              <w:pStyle w:val="Nidungvnbn"/>
                              <w:ind w:firstLine="0"/>
                              <w:jc w:val="right"/>
                            </w:pPr>
                            <w:r>
                              <w:rPr>
                                <w:color w:val="000000"/>
                                <w:sz w:val="22"/>
                                <w:szCs w:val="22"/>
                              </w:rPr>
                              <w:t>0.8506</w:t>
                            </w:r>
                          </w:p>
                        </w:tc>
                        <w:tc>
                          <w:tcPr>
                            <w:tcW w:w="990" w:type="dxa"/>
                            <w:vAlign w:val="bottom"/>
                          </w:tcPr>
                          <w:p w14:paraId="276A59AF" w14:textId="3A3A9B7F" w:rsidR="001973A2" w:rsidRDefault="001973A2" w:rsidP="004F37CD">
                            <w:pPr>
                              <w:pStyle w:val="Nidungvnbn"/>
                              <w:ind w:firstLine="0"/>
                              <w:jc w:val="right"/>
                            </w:pPr>
                            <w:r>
                              <w:rPr>
                                <w:color w:val="000000"/>
                                <w:sz w:val="22"/>
                                <w:szCs w:val="22"/>
                              </w:rPr>
                              <w:t>0.8488</w:t>
                            </w:r>
                          </w:p>
                        </w:tc>
                        <w:tc>
                          <w:tcPr>
                            <w:tcW w:w="990" w:type="dxa"/>
                            <w:vAlign w:val="bottom"/>
                          </w:tcPr>
                          <w:p w14:paraId="35FF5B74" w14:textId="756C1F71" w:rsidR="001973A2" w:rsidRDefault="001973A2" w:rsidP="004F37CD">
                            <w:pPr>
                              <w:pStyle w:val="Nidungvnbn"/>
                              <w:ind w:firstLine="0"/>
                              <w:jc w:val="right"/>
                            </w:pPr>
                            <w:r>
                              <w:rPr>
                                <w:color w:val="000000"/>
                                <w:sz w:val="22"/>
                                <w:szCs w:val="22"/>
                              </w:rPr>
                              <w:t>0.8398</w:t>
                            </w:r>
                          </w:p>
                        </w:tc>
                        <w:tc>
                          <w:tcPr>
                            <w:tcW w:w="1080" w:type="dxa"/>
                            <w:vAlign w:val="bottom"/>
                          </w:tcPr>
                          <w:p w14:paraId="2064328E" w14:textId="4FFF16C1" w:rsidR="001973A2" w:rsidRDefault="001973A2" w:rsidP="004F37CD">
                            <w:pPr>
                              <w:pStyle w:val="Nidungvnbn"/>
                              <w:ind w:firstLine="0"/>
                              <w:jc w:val="right"/>
                            </w:pPr>
                            <w:r>
                              <w:rPr>
                                <w:color w:val="000000"/>
                                <w:sz w:val="22"/>
                                <w:szCs w:val="22"/>
                              </w:rPr>
                              <w:t>250.9</w:t>
                            </w:r>
                          </w:p>
                        </w:tc>
                      </w:tr>
                      <w:tr w:rsidR="001973A2" w14:paraId="2AC9C74E" w14:textId="77777777" w:rsidTr="00471BA4">
                        <w:trPr>
                          <w:trHeight w:val="379"/>
                        </w:trPr>
                        <w:tc>
                          <w:tcPr>
                            <w:tcW w:w="985" w:type="dxa"/>
                            <w:vMerge/>
                          </w:tcPr>
                          <w:p w14:paraId="3069A867" w14:textId="77777777" w:rsidR="001973A2" w:rsidRDefault="001973A2" w:rsidP="004F37CD">
                            <w:pPr>
                              <w:pStyle w:val="Nidungvnbn"/>
                              <w:ind w:firstLine="0"/>
                              <w:jc w:val="left"/>
                              <w:rPr>
                                <w:b/>
                              </w:rPr>
                            </w:pPr>
                          </w:p>
                        </w:tc>
                        <w:tc>
                          <w:tcPr>
                            <w:tcW w:w="3150" w:type="dxa"/>
                            <w:vAlign w:val="bottom"/>
                          </w:tcPr>
                          <w:p w14:paraId="606E4052" w14:textId="51B04A92" w:rsidR="001973A2" w:rsidRDefault="001973A2" w:rsidP="004F37CD">
                            <w:pPr>
                              <w:pStyle w:val="Nidungvnbn"/>
                              <w:ind w:firstLine="0"/>
                              <w:jc w:val="left"/>
                              <w:rPr>
                                <w:b/>
                              </w:rPr>
                            </w:pPr>
                            <w:r>
                              <w:rPr>
                                <w:color w:val="000000"/>
                                <w:sz w:val="22"/>
                                <w:szCs w:val="22"/>
                              </w:rPr>
                              <w:t>MiddlePhalanxTW</w:t>
                            </w:r>
                          </w:p>
                        </w:tc>
                        <w:tc>
                          <w:tcPr>
                            <w:tcW w:w="990" w:type="dxa"/>
                            <w:vAlign w:val="bottom"/>
                          </w:tcPr>
                          <w:p w14:paraId="00A67FE1" w14:textId="7329A8DD" w:rsidR="001973A2" w:rsidRDefault="001973A2" w:rsidP="004F37CD">
                            <w:pPr>
                              <w:pStyle w:val="Nidungvnbn"/>
                              <w:ind w:firstLine="0"/>
                              <w:jc w:val="right"/>
                            </w:pPr>
                            <w:r>
                              <w:rPr>
                                <w:color w:val="000000"/>
                                <w:sz w:val="22"/>
                                <w:szCs w:val="22"/>
                              </w:rPr>
                              <w:t>0.3966</w:t>
                            </w:r>
                          </w:p>
                        </w:tc>
                        <w:tc>
                          <w:tcPr>
                            <w:tcW w:w="900" w:type="dxa"/>
                            <w:vAlign w:val="bottom"/>
                          </w:tcPr>
                          <w:p w14:paraId="0E849868" w14:textId="204020B8" w:rsidR="001973A2" w:rsidRDefault="001973A2" w:rsidP="004F37CD">
                            <w:pPr>
                              <w:pStyle w:val="Nidungvnbn"/>
                              <w:ind w:firstLine="0"/>
                              <w:jc w:val="right"/>
                            </w:pPr>
                            <w:r>
                              <w:rPr>
                                <w:color w:val="000000"/>
                                <w:sz w:val="22"/>
                                <w:szCs w:val="22"/>
                              </w:rPr>
                              <w:t>0.5195</w:t>
                            </w:r>
                          </w:p>
                        </w:tc>
                        <w:tc>
                          <w:tcPr>
                            <w:tcW w:w="900" w:type="dxa"/>
                            <w:vAlign w:val="bottom"/>
                          </w:tcPr>
                          <w:p w14:paraId="0FD79412" w14:textId="57340530" w:rsidR="001973A2" w:rsidRDefault="001973A2" w:rsidP="004F37CD">
                            <w:pPr>
                              <w:pStyle w:val="Nidungvnbn"/>
                              <w:ind w:firstLine="0"/>
                              <w:jc w:val="right"/>
                            </w:pPr>
                            <w:r>
                              <w:rPr>
                                <w:color w:val="000000"/>
                                <w:sz w:val="22"/>
                                <w:szCs w:val="22"/>
                              </w:rPr>
                              <w:t>0.3809</w:t>
                            </w:r>
                          </w:p>
                        </w:tc>
                        <w:tc>
                          <w:tcPr>
                            <w:tcW w:w="900" w:type="dxa"/>
                            <w:vAlign w:val="bottom"/>
                          </w:tcPr>
                          <w:p w14:paraId="5C581DB0" w14:textId="01B7F42F" w:rsidR="001973A2" w:rsidRDefault="001973A2" w:rsidP="004F37CD">
                            <w:pPr>
                              <w:pStyle w:val="Nidungvnbn"/>
                              <w:ind w:firstLine="0"/>
                              <w:jc w:val="right"/>
                            </w:pPr>
                            <w:r>
                              <w:rPr>
                                <w:color w:val="000000"/>
                                <w:sz w:val="22"/>
                                <w:szCs w:val="22"/>
                              </w:rPr>
                              <w:t>1111.6</w:t>
                            </w:r>
                          </w:p>
                        </w:tc>
                        <w:tc>
                          <w:tcPr>
                            <w:tcW w:w="990" w:type="dxa"/>
                            <w:vAlign w:val="bottom"/>
                          </w:tcPr>
                          <w:p w14:paraId="3B77D266" w14:textId="0818C8C0" w:rsidR="001973A2" w:rsidRDefault="001973A2" w:rsidP="004F37CD">
                            <w:pPr>
                              <w:pStyle w:val="Nidungvnbn"/>
                              <w:ind w:firstLine="0"/>
                              <w:jc w:val="right"/>
                            </w:pPr>
                            <w:r>
                              <w:rPr>
                                <w:color w:val="000000"/>
                                <w:sz w:val="22"/>
                                <w:szCs w:val="22"/>
                              </w:rPr>
                              <w:t>0.3323</w:t>
                            </w:r>
                          </w:p>
                        </w:tc>
                        <w:tc>
                          <w:tcPr>
                            <w:tcW w:w="990" w:type="dxa"/>
                            <w:vAlign w:val="bottom"/>
                          </w:tcPr>
                          <w:p w14:paraId="7ECF72F6" w14:textId="39DA3109" w:rsidR="001973A2" w:rsidRDefault="001973A2" w:rsidP="004F37CD">
                            <w:pPr>
                              <w:pStyle w:val="Nidungvnbn"/>
                              <w:ind w:firstLine="0"/>
                              <w:jc w:val="right"/>
                            </w:pPr>
                            <w:r>
                              <w:rPr>
                                <w:color w:val="000000"/>
                                <w:sz w:val="22"/>
                                <w:szCs w:val="22"/>
                              </w:rPr>
                              <w:t>0.4675</w:t>
                            </w:r>
                          </w:p>
                        </w:tc>
                        <w:tc>
                          <w:tcPr>
                            <w:tcW w:w="990" w:type="dxa"/>
                            <w:vAlign w:val="bottom"/>
                          </w:tcPr>
                          <w:p w14:paraId="777A3463" w14:textId="02980475" w:rsidR="001973A2" w:rsidRDefault="001973A2" w:rsidP="004F37CD">
                            <w:pPr>
                              <w:pStyle w:val="Nidungvnbn"/>
                              <w:ind w:firstLine="0"/>
                              <w:jc w:val="right"/>
                            </w:pPr>
                            <w:r>
                              <w:rPr>
                                <w:color w:val="000000"/>
                                <w:sz w:val="22"/>
                                <w:szCs w:val="22"/>
                              </w:rPr>
                              <w:t>0.3374</w:t>
                            </w:r>
                          </w:p>
                        </w:tc>
                        <w:tc>
                          <w:tcPr>
                            <w:tcW w:w="1080" w:type="dxa"/>
                            <w:vAlign w:val="bottom"/>
                          </w:tcPr>
                          <w:p w14:paraId="26389EE5" w14:textId="1CEFBC58" w:rsidR="001973A2" w:rsidRDefault="001973A2" w:rsidP="004F37CD">
                            <w:pPr>
                              <w:pStyle w:val="Nidungvnbn"/>
                              <w:ind w:firstLine="0"/>
                              <w:jc w:val="right"/>
                            </w:pPr>
                            <w:r>
                              <w:rPr>
                                <w:color w:val="000000"/>
                                <w:sz w:val="22"/>
                                <w:szCs w:val="22"/>
                              </w:rPr>
                              <w:t>263</w:t>
                            </w:r>
                          </w:p>
                        </w:tc>
                      </w:tr>
                    </w:tbl>
                    <w:p w14:paraId="19EFD687" w14:textId="77777777" w:rsidR="001973A2" w:rsidRDefault="001973A2" w:rsidP="008365CF">
                      <w:pPr>
                        <w:jc w:val="right"/>
                      </w:pPr>
                    </w:p>
                  </w:txbxContent>
                </v:textbox>
                <w10:wrap anchorx="page"/>
              </v:shape>
            </w:pict>
          </mc:Fallback>
        </mc:AlternateContent>
      </w:r>
      <w:bookmarkEnd w:id="254"/>
      <w:bookmarkEnd w:id="255"/>
      <w:bookmarkEnd w:id="256"/>
      <w:bookmarkEnd w:id="257"/>
    </w:p>
    <w:p w14:paraId="3755983B" w14:textId="6321576B" w:rsidR="008365CF" w:rsidRDefault="008365CF" w:rsidP="008365CF">
      <w:pPr>
        <w:pStyle w:val="Tiumccp1"/>
        <w:rPr>
          <w:lang w:val="vi-VN"/>
        </w:rPr>
      </w:pPr>
    </w:p>
    <w:p w14:paraId="69BDCFB8" w14:textId="13DFA459" w:rsidR="008365CF" w:rsidRDefault="008365CF" w:rsidP="008365CF">
      <w:pPr>
        <w:pStyle w:val="Tiumccp1"/>
        <w:rPr>
          <w:lang w:val="vi-VN"/>
        </w:rPr>
      </w:pPr>
    </w:p>
    <w:p w14:paraId="31D6C034" w14:textId="77777777" w:rsidR="008365CF" w:rsidRDefault="008365CF" w:rsidP="008365CF">
      <w:pPr>
        <w:pStyle w:val="Tiumccp1"/>
        <w:rPr>
          <w:lang w:val="vi-VN"/>
        </w:rPr>
      </w:pPr>
    </w:p>
    <w:p w14:paraId="1698561F" w14:textId="3F25975E" w:rsidR="008365CF" w:rsidRDefault="008365CF" w:rsidP="008365CF">
      <w:pPr>
        <w:pStyle w:val="Tiumccp1"/>
        <w:rPr>
          <w:lang w:val="vi-VN"/>
        </w:rPr>
      </w:pPr>
    </w:p>
    <w:p w14:paraId="6D2CA4D2" w14:textId="77777777" w:rsidR="008365CF" w:rsidRDefault="008365CF" w:rsidP="008365CF">
      <w:pPr>
        <w:pStyle w:val="Tiumccp1"/>
        <w:rPr>
          <w:lang w:val="vi-VN"/>
        </w:rPr>
      </w:pPr>
    </w:p>
    <w:p w14:paraId="64BC0A04" w14:textId="22E84B12" w:rsidR="008365CF" w:rsidRDefault="008365CF" w:rsidP="008365CF">
      <w:pPr>
        <w:pStyle w:val="Tiumccp1"/>
        <w:rPr>
          <w:lang w:val="vi-VN"/>
        </w:rPr>
      </w:pPr>
    </w:p>
    <w:p w14:paraId="1CD933DE" w14:textId="77777777" w:rsidR="008365CF" w:rsidRDefault="008365CF" w:rsidP="008365CF">
      <w:pPr>
        <w:pStyle w:val="Tiumccp1"/>
        <w:rPr>
          <w:lang w:val="vi-VN"/>
        </w:rPr>
      </w:pPr>
    </w:p>
    <w:p w14:paraId="53A77B27" w14:textId="77777777" w:rsidR="008365CF" w:rsidRDefault="008365CF" w:rsidP="008365CF">
      <w:pPr>
        <w:pStyle w:val="Tiumccp1"/>
        <w:rPr>
          <w:lang w:val="vi-VN"/>
        </w:rPr>
      </w:pPr>
    </w:p>
    <w:p w14:paraId="5B2C6726" w14:textId="77777777" w:rsidR="008365CF" w:rsidRDefault="008365CF" w:rsidP="008365CF">
      <w:pPr>
        <w:pStyle w:val="Tiumccp1"/>
        <w:rPr>
          <w:lang w:val="vi-VN"/>
        </w:rPr>
      </w:pPr>
    </w:p>
    <w:p w14:paraId="517E10CB" w14:textId="77777777" w:rsidR="008365CF" w:rsidRDefault="008365CF" w:rsidP="008365CF">
      <w:pPr>
        <w:pStyle w:val="Tiumccp1"/>
        <w:rPr>
          <w:lang w:val="vi-VN"/>
        </w:rPr>
      </w:pPr>
    </w:p>
    <w:p w14:paraId="6C571C7A" w14:textId="77777777" w:rsidR="008365CF" w:rsidRDefault="008365CF" w:rsidP="008365CF">
      <w:pPr>
        <w:pStyle w:val="Tiumccp1"/>
        <w:rPr>
          <w:lang w:val="vi-VN"/>
        </w:rPr>
      </w:pPr>
    </w:p>
    <w:p w14:paraId="64EC6144" w14:textId="77777777" w:rsidR="008365CF" w:rsidRDefault="008365CF" w:rsidP="008365CF">
      <w:pPr>
        <w:pStyle w:val="Tiumccp1"/>
        <w:rPr>
          <w:lang w:val="vi-VN"/>
        </w:rPr>
      </w:pPr>
    </w:p>
    <w:p w14:paraId="5B5C4BBD" w14:textId="77777777" w:rsidR="008365CF" w:rsidRDefault="008365CF" w:rsidP="008365CF">
      <w:pPr>
        <w:pStyle w:val="Tiumccp1"/>
        <w:rPr>
          <w:lang w:val="vi-VN"/>
        </w:rPr>
      </w:pPr>
    </w:p>
    <w:p w14:paraId="7ED269EC" w14:textId="77777777" w:rsidR="008365CF" w:rsidRDefault="008365CF" w:rsidP="008365CF">
      <w:pPr>
        <w:pStyle w:val="Tiumccp1"/>
        <w:rPr>
          <w:lang w:val="vi-VN"/>
        </w:rPr>
      </w:pPr>
    </w:p>
    <w:p w14:paraId="693681E3" w14:textId="77777777" w:rsidR="008365CF" w:rsidRDefault="008365CF" w:rsidP="008365CF">
      <w:pPr>
        <w:pStyle w:val="Tiumccp1"/>
        <w:rPr>
          <w:lang w:val="vi-VN"/>
        </w:rPr>
      </w:pPr>
    </w:p>
    <w:p w14:paraId="6B21C4BE" w14:textId="77777777" w:rsidR="008365CF" w:rsidRDefault="008365CF" w:rsidP="008365CF">
      <w:pPr>
        <w:pStyle w:val="Tiumccp1"/>
        <w:rPr>
          <w:lang w:val="vi-VN"/>
        </w:rPr>
      </w:pPr>
    </w:p>
    <w:p w14:paraId="0985A0B7" w14:textId="77777777" w:rsidR="008365CF" w:rsidRDefault="008365CF" w:rsidP="008365CF">
      <w:pPr>
        <w:pStyle w:val="Tiumccp1"/>
        <w:rPr>
          <w:lang w:val="vi-VN"/>
        </w:rPr>
      </w:pPr>
    </w:p>
    <w:p w14:paraId="66735156" w14:textId="77777777" w:rsidR="008365CF" w:rsidRDefault="008365CF" w:rsidP="008365CF">
      <w:pPr>
        <w:pStyle w:val="Tiumccp1"/>
        <w:rPr>
          <w:lang w:val="vi-VN"/>
        </w:rPr>
      </w:pPr>
    </w:p>
    <w:p w14:paraId="71044DAB" w14:textId="77777777" w:rsidR="008365CF" w:rsidRDefault="008365CF" w:rsidP="008365CF">
      <w:pPr>
        <w:pStyle w:val="Tiumccp1"/>
        <w:rPr>
          <w:lang w:val="vi-VN"/>
        </w:rPr>
      </w:pPr>
    </w:p>
    <w:p w14:paraId="4D249BDF" w14:textId="77777777" w:rsidR="008365CF" w:rsidRDefault="008365CF" w:rsidP="008365CF">
      <w:pPr>
        <w:pStyle w:val="Tiumccp1"/>
        <w:rPr>
          <w:lang w:val="vi-VN"/>
        </w:rPr>
      </w:pPr>
    </w:p>
    <w:p w14:paraId="107C9281" w14:textId="77777777" w:rsidR="008365CF" w:rsidRDefault="008365CF" w:rsidP="008365CF">
      <w:pPr>
        <w:pStyle w:val="Tiumccp1"/>
        <w:rPr>
          <w:lang w:val="vi-VN"/>
        </w:rPr>
      </w:pPr>
    </w:p>
    <w:p w14:paraId="160D2633" w14:textId="77777777" w:rsidR="008365CF" w:rsidRDefault="008365CF" w:rsidP="008365CF">
      <w:pPr>
        <w:pStyle w:val="Tiumccp1"/>
        <w:rPr>
          <w:lang w:val="vi-VN"/>
        </w:rPr>
      </w:pPr>
    </w:p>
    <w:p w14:paraId="5412E30D" w14:textId="113FAFBD" w:rsidR="004D0D9E" w:rsidRDefault="004D0D9E">
      <w:pPr>
        <w:spacing w:after="200" w:line="276" w:lineRule="auto"/>
        <w:rPr>
          <w:b/>
          <w:sz w:val="28"/>
          <w:szCs w:val="28"/>
          <w:lang w:val="vi-VN"/>
        </w:rPr>
      </w:pPr>
      <w:r>
        <w:rPr>
          <w:lang w:val="vi-VN"/>
        </w:rPr>
        <w:br w:type="page"/>
      </w:r>
    </w:p>
    <w:p w14:paraId="5345A7BF" w14:textId="77777777" w:rsidR="008365CF" w:rsidRDefault="008365CF" w:rsidP="008365CF">
      <w:pPr>
        <w:pStyle w:val="Tiumccp1"/>
        <w:rPr>
          <w:lang w:val="vi-VN"/>
        </w:rPr>
      </w:pPr>
    </w:p>
    <w:p w14:paraId="739D57DD" w14:textId="7C9367C6" w:rsidR="008365CF" w:rsidRDefault="008365CF" w:rsidP="008365CF">
      <w:pPr>
        <w:pStyle w:val="Tiumccp1"/>
        <w:rPr>
          <w:lang w:val="vi-VN"/>
        </w:rPr>
      </w:pPr>
    </w:p>
    <w:p w14:paraId="7640B9EF" w14:textId="3E010766" w:rsidR="008365CF" w:rsidRDefault="00EC2526" w:rsidP="008365CF">
      <w:pPr>
        <w:pStyle w:val="Tiumccp1"/>
        <w:rPr>
          <w:lang w:val="vi-VN"/>
        </w:rPr>
      </w:pPr>
      <w:bookmarkStart w:id="258" w:name="_Toc44339233"/>
      <w:bookmarkStart w:id="259" w:name="_Toc44580997"/>
      <w:bookmarkStart w:id="260" w:name="_Toc44595654"/>
      <w:bookmarkStart w:id="261" w:name="_Toc44596637"/>
      <w:r>
        <w:rPr>
          <w:noProof/>
          <w:lang w:val="vi-VN" w:eastAsia="vi-VN"/>
        </w:rPr>
        <mc:AlternateContent>
          <mc:Choice Requires="wps">
            <w:drawing>
              <wp:anchor distT="0" distB="0" distL="114300" distR="114300" simplePos="0" relativeHeight="251696128" behindDoc="0" locked="0" layoutInCell="1" allowOverlap="1" wp14:anchorId="017B3D60" wp14:editId="114114D7">
                <wp:simplePos x="0" y="0"/>
                <wp:positionH relativeFrom="margin">
                  <wp:align>right</wp:align>
                </wp:positionH>
                <wp:positionV relativeFrom="paragraph">
                  <wp:posOffset>410529</wp:posOffset>
                </wp:positionV>
                <wp:extent cx="8105775" cy="5968048"/>
                <wp:effectExtent l="2223" t="0" r="11747" b="11748"/>
                <wp:wrapNone/>
                <wp:docPr id="53" name="Text Box 53"/>
                <wp:cNvGraphicFramePr/>
                <a:graphic xmlns:a="http://schemas.openxmlformats.org/drawingml/2006/main">
                  <a:graphicData uri="http://schemas.microsoft.com/office/word/2010/wordprocessingShape">
                    <wps:wsp>
                      <wps:cNvSpPr txBox="1"/>
                      <wps:spPr>
                        <a:xfrm rot="5400000">
                          <a:off x="0" y="0"/>
                          <a:ext cx="8105775" cy="5968048"/>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3420"/>
                              <w:gridCol w:w="990"/>
                              <w:gridCol w:w="900"/>
                              <w:gridCol w:w="900"/>
                              <w:gridCol w:w="900"/>
                              <w:gridCol w:w="990"/>
                              <w:gridCol w:w="990"/>
                              <w:gridCol w:w="900"/>
                              <w:gridCol w:w="990"/>
                            </w:tblGrid>
                            <w:tr w:rsidR="001973A2" w14:paraId="29B8BE5E" w14:textId="77777777" w:rsidTr="009500B0">
                              <w:trPr>
                                <w:trHeight w:val="379"/>
                              </w:trPr>
                              <w:tc>
                                <w:tcPr>
                                  <w:tcW w:w="985" w:type="dxa"/>
                                  <w:vMerge w:val="restart"/>
                                  <w:vAlign w:val="center"/>
                                </w:tcPr>
                                <w:p w14:paraId="561B3C86" w14:textId="4A9CCDDB" w:rsidR="001973A2" w:rsidRDefault="001973A2" w:rsidP="005D7EED">
                                  <w:pPr>
                                    <w:pStyle w:val="Nidungvnbn"/>
                                    <w:ind w:firstLine="0"/>
                                    <w:jc w:val="center"/>
                                    <w:rPr>
                                      <w:b/>
                                    </w:rPr>
                                  </w:pPr>
                                  <w:r>
                                    <w:rPr>
                                      <w:b/>
                                    </w:rPr>
                                    <w:t>Tên phân loại</w:t>
                                  </w:r>
                                </w:p>
                              </w:tc>
                              <w:tc>
                                <w:tcPr>
                                  <w:tcW w:w="3420" w:type="dxa"/>
                                  <w:vMerge w:val="restart"/>
                                  <w:vAlign w:val="center"/>
                                </w:tcPr>
                                <w:p w14:paraId="6DEDB9B1" w14:textId="7C922A8A" w:rsidR="001973A2" w:rsidRDefault="001973A2" w:rsidP="005D7EED">
                                  <w:pPr>
                                    <w:pStyle w:val="Nidungvnbn"/>
                                    <w:ind w:firstLine="0"/>
                                    <w:jc w:val="center"/>
                                    <w:rPr>
                                      <w:b/>
                                    </w:rPr>
                                  </w:pPr>
                                  <w:r>
                                    <w:rPr>
                                      <w:b/>
                                    </w:rPr>
                                    <w:t>Tên tập dữ liệu</w:t>
                                  </w:r>
                                </w:p>
                              </w:tc>
                              <w:tc>
                                <w:tcPr>
                                  <w:tcW w:w="3690" w:type="dxa"/>
                                  <w:gridSpan w:val="4"/>
                                </w:tcPr>
                                <w:p w14:paraId="53F9B369" w14:textId="77777777" w:rsidR="001973A2" w:rsidRDefault="001973A2" w:rsidP="005D7EED">
                                  <w:pPr>
                                    <w:pStyle w:val="Nidungvnbn"/>
                                    <w:ind w:firstLine="0"/>
                                    <w:jc w:val="center"/>
                                    <w:rPr>
                                      <w:b/>
                                    </w:rPr>
                                  </w:pPr>
                                  <w:r>
                                    <w:rPr>
                                      <w:b/>
                                    </w:rPr>
                                    <w:t>Nhóm tác giả</w:t>
                                  </w:r>
                                </w:p>
                                <w:p w14:paraId="2D64A394" w14:textId="77777777" w:rsidR="001973A2" w:rsidRDefault="001973A2" w:rsidP="005D7EED">
                                  <w:pPr>
                                    <w:pStyle w:val="Nidungvnbn"/>
                                    <w:ind w:firstLine="0"/>
                                    <w:jc w:val="center"/>
                                    <w:rPr>
                                      <w:b/>
                                    </w:rPr>
                                  </w:pPr>
                                  <w:r>
                                    <w:rPr>
                                      <w:b/>
                                    </w:rPr>
                                    <w:t>tiền thực nghiệm</w:t>
                                  </w:r>
                                </w:p>
                              </w:tc>
                              <w:tc>
                                <w:tcPr>
                                  <w:tcW w:w="3870" w:type="dxa"/>
                                  <w:gridSpan w:val="4"/>
                                </w:tcPr>
                                <w:p w14:paraId="01237A9B" w14:textId="77777777" w:rsidR="001973A2" w:rsidRDefault="001973A2" w:rsidP="005D7EED">
                                  <w:pPr>
                                    <w:pStyle w:val="Nidungvnbn"/>
                                    <w:ind w:firstLine="0"/>
                                    <w:jc w:val="center"/>
                                    <w:rPr>
                                      <w:b/>
                                    </w:rPr>
                                  </w:pPr>
                                  <w:r>
                                    <w:rPr>
                                      <w:b/>
                                    </w:rPr>
                                    <w:t>Thực nghiệm</w:t>
                                  </w:r>
                                </w:p>
                                <w:p w14:paraId="08B7A636" w14:textId="4CF521B5" w:rsidR="001973A2" w:rsidRDefault="001973A2" w:rsidP="005D7EED">
                                  <w:pPr>
                                    <w:pStyle w:val="Nidungvnbn"/>
                                    <w:ind w:firstLine="0"/>
                                    <w:jc w:val="center"/>
                                    <w:rPr>
                                      <w:b/>
                                    </w:rPr>
                                  </w:pPr>
                                  <w:r>
                                    <w:rPr>
                                      <w:b/>
                                    </w:rPr>
                                    <w:t>của bản thân</w:t>
                                  </w:r>
                                </w:p>
                              </w:tc>
                            </w:tr>
                            <w:tr w:rsidR="001973A2" w14:paraId="3927DA9B" w14:textId="77777777" w:rsidTr="009500B0">
                              <w:trPr>
                                <w:trHeight w:val="379"/>
                              </w:trPr>
                              <w:tc>
                                <w:tcPr>
                                  <w:tcW w:w="985" w:type="dxa"/>
                                  <w:vMerge/>
                                </w:tcPr>
                                <w:p w14:paraId="2F6BE4E8" w14:textId="77777777" w:rsidR="001973A2" w:rsidRDefault="001973A2" w:rsidP="00C17EA6">
                                  <w:pPr>
                                    <w:pStyle w:val="Nidungvnbn"/>
                                    <w:jc w:val="center"/>
                                    <w:rPr>
                                      <w:b/>
                                    </w:rPr>
                                  </w:pPr>
                                </w:p>
                              </w:tc>
                              <w:tc>
                                <w:tcPr>
                                  <w:tcW w:w="3420" w:type="dxa"/>
                                  <w:vMerge/>
                                </w:tcPr>
                                <w:p w14:paraId="59395A11" w14:textId="77777777" w:rsidR="001973A2" w:rsidRDefault="001973A2" w:rsidP="00C17EA6">
                                  <w:pPr>
                                    <w:pStyle w:val="Nidungvnbn"/>
                                    <w:jc w:val="center"/>
                                    <w:rPr>
                                      <w:b/>
                                    </w:rPr>
                                  </w:pPr>
                                </w:p>
                              </w:tc>
                              <w:tc>
                                <w:tcPr>
                                  <w:tcW w:w="990" w:type="dxa"/>
                                </w:tcPr>
                                <w:p w14:paraId="08412A73" w14:textId="77777777" w:rsidR="001973A2" w:rsidRDefault="001973A2" w:rsidP="00C17EA6">
                                  <w:pPr>
                                    <w:pStyle w:val="Nidungvnbn"/>
                                    <w:ind w:firstLine="0"/>
                                    <w:jc w:val="center"/>
                                    <w:rPr>
                                      <w:b/>
                                      <w:sz w:val="24"/>
                                      <w:szCs w:val="24"/>
                                    </w:rPr>
                                  </w:pPr>
                                  <w:r>
                                    <w:rPr>
                                      <w:b/>
                                    </w:rPr>
                                    <w:t>Pre</w:t>
                                  </w:r>
                                </w:p>
                              </w:tc>
                              <w:tc>
                                <w:tcPr>
                                  <w:tcW w:w="900" w:type="dxa"/>
                                </w:tcPr>
                                <w:p w14:paraId="47064350" w14:textId="77777777" w:rsidR="001973A2" w:rsidRDefault="001973A2" w:rsidP="00C17EA6">
                                  <w:pPr>
                                    <w:pStyle w:val="Nidungvnbn"/>
                                    <w:ind w:firstLine="0"/>
                                    <w:jc w:val="center"/>
                                    <w:rPr>
                                      <w:b/>
                                    </w:rPr>
                                  </w:pPr>
                                  <w:r>
                                    <w:rPr>
                                      <w:b/>
                                    </w:rPr>
                                    <w:t>Acc</w:t>
                                  </w:r>
                                </w:p>
                              </w:tc>
                              <w:tc>
                                <w:tcPr>
                                  <w:tcW w:w="900" w:type="dxa"/>
                                </w:tcPr>
                                <w:p w14:paraId="56511D1E" w14:textId="77777777" w:rsidR="001973A2" w:rsidRDefault="001973A2" w:rsidP="00C17EA6">
                                  <w:pPr>
                                    <w:pStyle w:val="Nidungvnbn"/>
                                    <w:ind w:firstLine="0"/>
                                    <w:jc w:val="center"/>
                                    <w:rPr>
                                      <w:b/>
                                      <w:sz w:val="24"/>
                                      <w:szCs w:val="24"/>
                                    </w:rPr>
                                  </w:pPr>
                                  <w:r>
                                    <w:rPr>
                                      <w:b/>
                                    </w:rPr>
                                    <w:t>Rec</w:t>
                                  </w:r>
                                </w:p>
                              </w:tc>
                              <w:tc>
                                <w:tcPr>
                                  <w:tcW w:w="900" w:type="dxa"/>
                                </w:tcPr>
                                <w:p w14:paraId="00D6E590" w14:textId="77777777" w:rsidR="001973A2" w:rsidRDefault="001973A2" w:rsidP="00C17EA6">
                                  <w:pPr>
                                    <w:pStyle w:val="Nidungvnbn"/>
                                    <w:ind w:firstLine="0"/>
                                    <w:jc w:val="center"/>
                                    <w:rPr>
                                      <w:b/>
                                    </w:rPr>
                                  </w:pPr>
                                  <w:r>
                                    <w:rPr>
                                      <w:b/>
                                      <w:lang w:val="vi-VN"/>
                                    </w:rPr>
                                    <w:t>TrT</w:t>
                                  </w:r>
                                </w:p>
                              </w:tc>
                              <w:tc>
                                <w:tcPr>
                                  <w:tcW w:w="990" w:type="dxa"/>
                                </w:tcPr>
                                <w:p w14:paraId="4F317ABC" w14:textId="77777777" w:rsidR="001973A2" w:rsidRDefault="001973A2" w:rsidP="00C17EA6">
                                  <w:pPr>
                                    <w:pStyle w:val="Nidungvnbn"/>
                                    <w:ind w:firstLine="0"/>
                                    <w:jc w:val="center"/>
                                    <w:rPr>
                                      <w:b/>
                                      <w:sz w:val="24"/>
                                      <w:szCs w:val="24"/>
                                    </w:rPr>
                                  </w:pPr>
                                  <w:r>
                                    <w:rPr>
                                      <w:b/>
                                    </w:rPr>
                                    <w:t>Pre</w:t>
                                  </w:r>
                                </w:p>
                              </w:tc>
                              <w:tc>
                                <w:tcPr>
                                  <w:tcW w:w="990" w:type="dxa"/>
                                </w:tcPr>
                                <w:p w14:paraId="383E6BB2" w14:textId="77777777" w:rsidR="001973A2" w:rsidRDefault="001973A2" w:rsidP="00C17EA6">
                                  <w:pPr>
                                    <w:pStyle w:val="Nidungvnbn"/>
                                    <w:ind w:firstLine="0"/>
                                    <w:jc w:val="center"/>
                                    <w:rPr>
                                      <w:b/>
                                    </w:rPr>
                                  </w:pPr>
                                  <w:r>
                                    <w:rPr>
                                      <w:b/>
                                    </w:rPr>
                                    <w:t>Acc</w:t>
                                  </w:r>
                                </w:p>
                              </w:tc>
                              <w:tc>
                                <w:tcPr>
                                  <w:tcW w:w="900" w:type="dxa"/>
                                </w:tcPr>
                                <w:p w14:paraId="4DB65219" w14:textId="77777777" w:rsidR="001973A2" w:rsidRDefault="001973A2" w:rsidP="00C17EA6">
                                  <w:pPr>
                                    <w:pStyle w:val="Nidungvnbn"/>
                                    <w:ind w:firstLine="0"/>
                                    <w:jc w:val="center"/>
                                    <w:rPr>
                                      <w:b/>
                                      <w:sz w:val="24"/>
                                      <w:szCs w:val="24"/>
                                    </w:rPr>
                                  </w:pPr>
                                  <w:r>
                                    <w:rPr>
                                      <w:b/>
                                    </w:rPr>
                                    <w:t>Rec</w:t>
                                  </w:r>
                                </w:p>
                              </w:tc>
                              <w:tc>
                                <w:tcPr>
                                  <w:tcW w:w="990" w:type="dxa"/>
                                </w:tcPr>
                                <w:p w14:paraId="66785907" w14:textId="77777777" w:rsidR="001973A2" w:rsidRDefault="001973A2" w:rsidP="00C17EA6">
                                  <w:pPr>
                                    <w:pStyle w:val="Nidungvnbn"/>
                                    <w:ind w:firstLine="0"/>
                                    <w:jc w:val="center"/>
                                    <w:rPr>
                                      <w:b/>
                                    </w:rPr>
                                  </w:pPr>
                                  <w:r>
                                    <w:rPr>
                                      <w:b/>
                                    </w:rPr>
                                    <w:t>TrT</w:t>
                                  </w:r>
                                </w:p>
                              </w:tc>
                            </w:tr>
                            <w:tr w:rsidR="001973A2" w14:paraId="093119B3" w14:textId="77777777" w:rsidTr="00471BA4">
                              <w:trPr>
                                <w:trHeight w:val="379"/>
                              </w:trPr>
                              <w:tc>
                                <w:tcPr>
                                  <w:tcW w:w="985" w:type="dxa"/>
                                  <w:vMerge w:val="restart"/>
                                  <w:vAlign w:val="center"/>
                                </w:tcPr>
                                <w:p w14:paraId="48FA2F72" w14:textId="7A2AE7BF" w:rsidR="001973A2" w:rsidRPr="00AD3DB0" w:rsidRDefault="001973A2" w:rsidP="00FE122D">
                                  <w:pPr>
                                    <w:pStyle w:val="Nidungvnbn"/>
                                    <w:ind w:firstLine="0"/>
                                    <w:jc w:val="center"/>
                                  </w:pPr>
                                  <w:r w:rsidRPr="00AD3DB0">
                                    <w:t>ResNet</w:t>
                                  </w:r>
                                </w:p>
                              </w:tc>
                              <w:tc>
                                <w:tcPr>
                                  <w:tcW w:w="3420" w:type="dxa"/>
                                  <w:vAlign w:val="bottom"/>
                                </w:tcPr>
                                <w:p w14:paraId="40FAF8AA" w14:textId="4A3D337C" w:rsidR="001973A2" w:rsidRDefault="001973A2" w:rsidP="00FE122D">
                                  <w:pPr>
                                    <w:pStyle w:val="Nidungvnbn"/>
                                    <w:ind w:firstLine="0"/>
                                    <w:jc w:val="left"/>
                                    <w:rPr>
                                      <w:b/>
                                    </w:rPr>
                                  </w:pPr>
                                  <w:r>
                                    <w:rPr>
                                      <w:color w:val="000000"/>
                                      <w:sz w:val="22"/>
                                      <w:szCs w:val="22"/>
                                    </w:rPr>
                                    <w:t>MixedShapesRegularTrain</w:t>
                                  </w:r>
                                </w:p>
                              </w:tc>
                              <w:tc>
                                <w:tcPr>
                                  <w:tcW w:w="990" w:type="dxa"/>
                                  <w:vAlign w:val="bottom"/>
                                </w:tcPr>
                                <w:p w14:paraId="772259D6" w14:textId="28ECFC1B" w:rsidR="001973A2" w:rsidRDefault="001973A2" w:rsidP="00FE122D">
                                  <w:pPr>
                                    <w:pStyle w:val="Nidungvnbn"/>
                                    <w:ind w:firstLine="0"/>
                                    <w:jc w:val="right"/>
                                  </w:pPr>
                                  <w:r>
                                    <w:rPr>
                                      <w:color w:val="000000"/>
                                      <w:sz w:val="22"/>
                                      <w:szCs w:val="22"/>
                                    </w:rPr>
                                    <w:t>0.9704</w:t>
                                  </w:r>
                                </w:p>
                              </w:tc>
                              <w:tc>
                                <w:tcPr>
                                  <w:tcW w:w="900" w:type="dxa"/>
                                  <w:vAlign w:val="bottom"/>
                                </w:tcPr>
                                <w:p w14:paraId="7BDD5CE7" w14:textId="26906C68" w:rsidR="001973A2" w:rsidRDefault="001973A2" w:rsidP="00FE122D">
                                  <w:pPr>
                                    <w:pStyle w:val="Nidungvnbn"/>
                                    <w:ind w:firstLine="0"/>
                                    <w:jc w:val="right"/>
                                  </w:pPr>
                                  <w:r>
                                    <w:rPr>
                                      <w:color w:val="000000"/>
                                      <w:sz w:val="22"/>
                                      <w:szCs w:val="22"/>
                                    </w:rPr>
                                    <w:t>0.9707</w:t>
                                  </w:r>
                                </w:p>
                              </w:tc>
                              <w:tc>
                                <w:tcPr>
                                  <w:tcW w:w="900" w:type="dxa"/>
                                  <w:vAlign w:val="bottom"/>
                                </w:tcPr>
                                <w:p w14:paraId="7641F4FD" w14:textId="0D9B8808" w:rsidR="001973A2" w:rsidRDefault="001973A2" w:rsidP="00FE122D">
                                  <w:pPr>
                                    <w:pStyle w:val="Nidungvnbn"/>
                                    <w:ind w:firstLine="0"/>
                                    <w:jc w:val="right"/>
                                  </w:pPr>
                                  <w:r>
                                    <w:rPr>
                                      <w:color w:val="000000"/>
                                      <w:sz w:val="22"/>
                                      <w:szCs w:val="22"/>
                                    </w:rPr>
                                    <w:t>0.9704</w:t>
                                  </w:r>
                                </w:p>
                              </w:tc>
                              <w:tc>
                                <w:tcPr>
                                  <w:tcW w:w="900" w:type="dxa"/>
                                  <w:vAlign w:val="bottom"/>
                                </w:tcPr>
                                <w:p w14:paraId="5B607D7A" w14:textId="22BE61DE" w:rsidR="001973A2" w:rsidRDefault="001973A2" w:rsidP="00FE122D">
                                  <w:pPr>
                                    <w:pStyle w:val="Nidungvnbn"/>
                                    <w:ind w:firstLine="0"/>
                                    <w:jc w:val="right"/>
                                  </w:pPr>
                                  <w:r>
                                    <w:rPr>
                                      <w:color w:val="000000"/>
                                      <w:sz w:val="22"/>
                                      <w:szCs w:val="22"/>
                                    </w:rPr>
                                    <w:t>4105.2</w:t>
                                  </w:r>
                                </w:p>
                              </w:tc>
                              <w:tc>
                                <w:tcPr>
                                  <w:tcW w:w="990" w:type="dxa"/>
                                  <w:vAlign w:val="bottom"/>
                                </w:tcPr>
                                <w:p w14:paraId="1FBA9CFF" w14:textId="0E48EF92" w:rsidR="001973A2" w:rsidRDefault="001973A2" w:rsidP="00FE122D">
                                  <w:pPr>
                                    <w:pStyle w:val="Nidungvnbn"/>
                                    <w:ind w:firstLine="0"/>
                                    <w:jc w:val="right"/>
                                  </w:pPr>
                                  <w:r>
                                    <w:rPr>
                                      <w:color w:val="000000"/>
                                      <w:sz w:val="22"/>
                                      <w:szCs w:val="22"/>
                                    </w:rPr>
                                    <w:t>0.9737</w:t>
                                  </w:r>
                                </w:p>
                              </w:tc>
                              <w:tc>
                                <w:tcPr>
                                  <w:tcW w:w="990" w:type="dxa"/>
                                  <w:vAlign w:val="bottom"/>
                                </w:tcPr>
                                <w:p w14:paraId="552596C9" w14:textId="1F1B783A" w:rsidR="001973A2" w:rsidRDefault="001973A2" w:rsidP="00FE122D">
                                  <w:pPr>
                                    <w:pStyle w:val="Nidungvnbn"/>
                                    <w:ind w:firstLine="0"/>
                                    <w:jc w:val="right"/>
                                  </w:pPr>
                                  <w:r>
                                    <w:rPr>
                                      <w:color w:val="000000"/>
                                      <w:sz w:val="22"/>
                                      <w:szCs w:val="22"/>
                                    </w:rPr>
                                    <w:t>0.974</w:t>
                                  </w:r>
                                </w:p>
                              </w:tc>
                              <w:tc>
                                <w:tcPr>
                                  <w:tcW w:w="900" w:type="dxa"/>
                                  <w:vAlign w:val="bottom"/>
                                </w:tcPr>
                                <w:p w14:paraId="1E16870C" w14:textId="7BE007C8" w:rsidR="001973A2" w:rsidRDefault="001973A2" w:rsidP="00FE122D">
                                  <w:pPr>
                                    <w:pStyle w:val="Nidungvnbn"/>
                                    <w:ind w:firstLine="0"/>
                                    <w:jc w:val="right"/>
                                  </w:pPr>
                                  <w:r>
                                    <w:rPr>
                                      <w:color w:val="000000"/>
                                      <w:sz w:val="22"/>
                                      <w:szCs w:val="22"/>
                                    </w:rPr>
                                    <w:t>0.9735</w:t>
                                  </w:r>
                                </w:p>
                              </w:tc>
                              <w:tc>
                                <w:tcPr>
                                  <w:tcW w:w="990" w:type="dxa"/>
                                  <w:vAlign w:val="bottom"/>
                                </w:tcPr>
                                <w:p w14:paraId="61478BA8" w14:textId="5C978522" w:rsidR="001973A2" w:rsidRDefault="001973A2" w:rsidP="00FE122D">
                                  <w:pPr>
                                    <w:pStyle w:val="Nidungvnbn"/>
                                    <w:ind w:firstLine="0"/>
                                    <w:jc w:val="right"/>
                                  </w:pPr>
                                  <w:r>
                                    <w:rPr>
                                      <w:color w:val="000000"/>
                                      <w:sz w:val="22"/>
                                      <w:szCs w:val="22"/>
                                    </w:rPr>
                                    <w:t>1949.2</w:t>
                                  </w:r>
                                </w:p>
                              </w:tc>
                            </w:tr>
                            <w:tr w:rsidR="001973A2" w14:paraId="16114259" w14:textId="77777777" w:rsidTr="00471BA4">
                              <w:trPr>
                                <w:trHeight w:val="379"/>
                              </w:trPr>
                              <w:tc>
                                <w:tcPr>
                                  <w:tcW w:w="985" w:type="dxa"/>
                                  <w:vMerge/>
                                </w:tcPr>
                                <w:p w14:paraId="3BB39403" w14:textId="77777777" w:rsidR="001973A2" w:rsidRDefault="001973A2" w:rsidP="00FE122D">
                                  <w:pPr>
                                    <w:pStyle w:val="Nidungvnbn"/>
                                    <w:ind w:firstLine="0"/>
                                    <w:jc w:val="left"/>
                                    <w:rPr>
                                      <w:b/>
                                    </w:rPr>
                                  </w:pPr>
                                </w:p>
                              </w:tc>
                              <w:tc>
                                <w:tcPr>
                                  <w:tcW w:w="3420" w:type="dxa"/>
                                  <w:vAlign w:val="bottom"/>
                                </w:tcPr>
                                <w:p w14:paraId="73420277" w14:textId="7CBD35A5" w:rsidR="001973A2" w:rsidRDefault="001973A2" w:rsidP="00FE122D">
                                  <w:pPr>
                                    <w:pStyle w:val="Nidungvnbn"/>
                                    <w:ind w:firstLine="0"/>
                                    <w:jc w:val="left"/>
                                    <w:rPr>
                                      <w:b/>
                                    </w:rPr>
                                  </w:pPr>
                                  <w:r>
                                    <w:rPr>
                                      <w:color w:val="000000"/>
                                      <w:sz w:val="22"/>
                                      <w:szCs w:val="22"/>
                                    </w:rPr>
                                    <w:t>MixedShapesSmallTrain</w:t>
                                  </w:r>
                                </w:p>
                              </w:tc>
                              <w:tc>
                                <w:tcPr>
                                  <w:tcW w:w="990" w:type="dxa"/>
                                  <w:vAlign w:val="bottom"/>
                                </w:tcPr>
                                <w:p w14:paraId="46658518" w14:textId="01BFFD65" w:rsidR="001973A2" w:rsidRDefault="001973A2" w:rsidP="00FE122D">
                                  <w:pPr>
                                    <w:pStyle w:val="Nidungvnbn"/>
                                    <w:ind w:firstLine="0"/>
                                    <w:jc w:val="right"/>
                                  </w:pPr>
                                  <w:r>
                                    <w:rPr>
                                      <w:color w:val="000000"/>
                                      <w:sz w:val="22"/>
                                      <w:szCs w:val="22"/>
                                    </w:rPr>
                                    <w:t>0.9188</w:t>
                                  </w:r>
                                </w:p>
                              </w:tc>
                              <w:tc>
                                <w:tcPr>
                                  <w:tcW w:w="900" w:type="dxa"/>
                                  <w:vAlign w:val="bottom"/>
                                </w:tcPr>
                                <w:p w14:paraId="3FAFB8EB" w14:textId="3D68C84F" w:rsidR="001973A2" w:rsidRDefault="001973A2" w:rsidP="00FE122D">
                                  <w:pPr>
                                    <w:pStyle w:val="Nidungvnbn"/>
                                    <w:ind w:firstLine="0"/>
                                    <w:jc w:val="right"/>
                                  </w:pPr>
                                  <w:r>
                                    <w:rPr>
                                      <w:color w:val="000000"/>
                                      <w:sz w:val="22"/>
                                      <w:szCs w:val="22"/>
                                    </w:rPr>
                                    <w:t>0.9204</w:t>
                                  </w:r>
                                </w:p>
                              </w:tc>
                              <w:tc>
                                <w:tcPr>
                                  <w:tcW w:w="900" w:type="dxa"/>
                                  <w:vAlign w:val="bottom"/>
                                </w:tcPr>
                                <w:p w14:paraId="5355E8FC" w14:textId="77D95684" w:rsidR="001973A2" w:rsidRDefault="001973A2" w:rsidP="00FE122D">
                                  <w:pPr>
                                    <w:pStyle w:val="Nidungvnbn"/>
                                    <w:ind w:firstLine="0"/>
                                    <w:jc w:val="right"/>
                                  </w:pPr>
                                  <w:r>
                                    <w:rPr>
                                      <w:color w:val="000000"/>
                                      <w:sz w:val="22"/>
                                      <w:szCs w:val="22"/>
                                    </w:rPr>
                                    <w:t>0.9195</w:t>
                                  </w:r>
                                </w:p>
                              </w:tc>
                              <w:tc>
                                <w:tcPr>
                                  <w:tcW w:w="900" w:type="dxa"/>
                                  <w:vAlign w:val="bottom"/>
                                </w:tcPr>
                                <w:p w14:paraId="21D7EEAE" w14:textId="67D8F24C" w:rsidR="001973A2" w:rsidRDefault="001973A2" w:rsidP="00FE122D">
                                  <w:pPr>
                                    <w:pStyle w:val="Nidungvnbn"/>
                                    <w:ind w:firstLine="0"/>
                                    <w:jc w:val="right"/>
                                  </w:pPr>
                                  <w:r>
                                    <w:rPr>
                                      <w:color w:val="000000"/>
                                      <w:sz w:val="22"/>
                                      <w:szCs w:val="22"/>
                                    </w:rPr>
                                    <w:t>3496.1</w:t>
                                  </w:r>
                                </w:p>
                              </w:tc>
                              <w:tc>
                                <w:tcPr>
                                  <w:tcW w:w="990" w:type="dxa"/>
                                  <w:vAlign w:val="bottom"/>
                                </w:tcPr>
                                <w:p w14:paraId="73EC4899" w14:textId="3BDB3E65" w:rsidR="001973A2" w:rsidRDefault="001973A2" w:rsidP="00FE122D">
                                  <w:pPr>
                                    <w:pStyle w:val="Nidungvnbn"/>
                                    <w:ind w:firstLine="0"/>
                                    <w:jc w:val="right"/>
                                  </w:pPr>
                                  <w:r>
                                    <w:rPr>
                                      <w:color w:val="000000"/>
                                      <w:sz w:val="22"/>
                                      <w:szCs w:val="22"/>
                                    </w:rPr>
                                    <w:t>0.9116</w:t>
                                  </w:r>
                                </w:p>
                              </w:tc>
                              <w:tc>
                                <w:tcPr>
                                  <w:tcW w:w="990" w:type="dxa"/>
                                  <w:vAlign w:val="bottom"/>
                                </w:tcPr>
                                <w:p w14:paraId="4AAA090C" w14:textId="64F588BF" w:rsidR="001973A2" w:rsidRDefault="001973A2" w:rsidP="00FE122D">
                                  <w:pPr>
                                    <w:pStyle w:val="Nidungvnbn"/>
                                    <w:ind w:firstLine="0"/>
                                    <w:jc w:val="right"/>
                                  </w:pPr>
                                  <w:r>
                                    <w:rPr>
                                      <w:color w:val="000000"/>
                                      <w:sz w:val="22"/>
                                      <w:szCs w:val="22"/>
                                    </w:rPr>
                                    <w:t>0.9142</w:t>
                                  </w:r>
                                </w:p>
                              </w:tc>
                              <w:tc>
                                <w:tcPr>
                                  <w:tcW w:w="900" w:type="dxa"/>
                                  <w:vAlign w:val="bottom"/>
                                </w:tcPr>
                                <w:p w14:paraId="7829E7C0" w14:textId="3A8C0258" w:rsidR="001973A2" w:rsidRDefault="001973A2" w:rsidP="00FE122D">
                                  <w:pPr>
                                    <w:pStyle w:val="Nidungvnbn"/>
                                    <w:ind w:firstLine="0"/>
                                    <w:jc w:val="right"/>
                                  </w:pPr>
                                  <w:r>
                                    <w:rPr>
                                      <w:color w:val="000000"/>
                                      <w:sz w:val="22"/>
                                      <w:szCs w:val="22"/>
                                    </w:rPr>
                                    <w:t>0.9143</w:t>
                                  </w:r>
                                </w:p>
                              </w:tc>
                              <w:tc>
                                <w:tcPr>
                                  <w:tcW w:w="990" w:type="dxa"/>
                                  <w:vAlign w:val="bottom"/>
                                </w:tcPr>
                                <w:p w14:paraId="7AAC9B25" w14:textId="2842C695" w:rsidR="001973A2" w:rsidRDefault="001973A2" w:rsidP="00FE122D">
                                  <w:pPr>
                                    <w:pStyle w:val="Nidungvnbn"/>
                                    <w:ind w:firstLine="0"/>
                                    <w:jc w:val="right"/>
                                  </w:pPr>
                                  <w:r>
                                    <w:rPr>
                                      <w:color w:val="000000"/>
                                      <w:sz w:val="22"/>
                                      <w:szCs w:val="22"/>
                                    </w:rPr>
                                    <w:t>2250</w:t>
                                  </w:r>
                                </w:p>
                              </w:tc>
                            </w:tr>
                            <w:tr w:rsidR="001973A2" w14:paraId="4C47169B" w14:textId="77777777" w:rsidTr="00471BA4">
                              <w:trPr>
                                <w:trHeight w:val="379"/>
                              </w:trPr>
                              <w:tc>
                                <w:tcPr>
                                  <w:tcW w:w="985" w:type="dxa"/>
                                  <w:vMerge/>
                                </w:tcPr>
                                <w:p w14:paraId="2F2B053C" w14:textId="77777777" w:rsidR="001973A2" w:rsidRDefault="001973A2" w:rsidP="00FE122D">
                                  <w:pPr>
                                    <w:pStyle w:val="Nidungvnbn"/>
                                    <w:ind w:firstLine="0"/>
                                    <w:jc w:val="left"/>
                                    <w:rPr>
                                      <w:b/>
                                    </w:rPr>
                                  </w:pPr>
                                </w:p>
                              </w:tc>
                              <w:tc>
                                <w:tcPr>
                                  <w:tcW w:w="3420" w:type="dxa"/>
                                  <w:vAlign w:val="bottom"/>
                                </w:tcPr>
                                <w:p w14:paraId="20748B6B" w14:textId="08D440A1" w:rsidR="001973A2" w:rsidRDefault="001973A2" w:rsidP="00FE122D">
                                  <w:pPr>
                                    <w:pStyle w:val="Nidungvnbn"/>
                                    <w:ind w:firstLine="0"/>
                                    <w:jc w:val="left"/>
                                    <w:rPr>
                                      <w:b/>
                                    </w:rPr>
                                  </w:pPr>
                                  <w:r>
                                    <w:rPr>
                                      <w:color w:val="000000"/>
                                      <w:sz w:val="22"/>
                                      <w:szCs w:val="22"/>
                                    </w:rPr>
                                    <w:t>MoteStrain</w:t>
                                  </w:r>
                                </w:p>
                              </w:tc>
                              <w:tc>
                                <w:tcPr>
                                  <w:tcW w:w="990" w:type="dxa"/>
                                  <w:vAlign w:val="bottom"/>
                                </w:tcPr>
                                <w:p w14:paraId="32153953" w14:textId="51C00CFF" w:rsidR="001973A2" w:rsidRDefault="001973A2" w:rsidP="00FE122D">
                                  <w:pPr>
                                    <w:pStyle w:val="Nidungvnbn"/>
                                    <w:ind w:firstLine="0"/>
                                    <w:jc w:val="right"/>
                                  </w:pPr>
                                  <w:r>
                                    <w:rPr>
                                      <w:color w:val="000000"/>
                                      <w:sz w:val="22"/>
                                      <w:szCs w:val="22"/>
                                    </w:rPr>
                                    <w:t>0.9282</w:t>
                                  </w:r>
                                </w:p>
                              </w:tc>
                              <w:tc>
                                <w:tcPr>
                                  <w:tcW w:w="900" w:type="dxa"/>
                                  <w:vAlign w:val="bottom"/>
                                </w:tcPr>
                                <w:p w14:paraId="7344FA7E" w14:textId="4FBF686E" w:rsidR="001973A2" w:rsidRDefault="001973A2" w:rsidP="00FE122D">
                                  <w:pPr>
                                    <w:pStyle w:val="Nidungvnbn"/>
                                    <w:ind w:firstLine="0"/>
                                    <w:jc w:val="right"/>
                                  </w:pPr>
                                  <w:r>
                                    <w:rPr>
                                      <w:color w:val="000000"/>
                                      <w:sz w:val="22"/>
                                      <w:szCs w:val="22"/>
                                    </w:rPr>
                                    <w:t>0.9257</w:t>
                                  </w:r>
                                </w:p>
                              </w:tc>
                              <w:tc>
                                <w:tcPr>
                                  <w:tcW w:w="900" w:type="dxa"/>
                                  <w:vAlign w:val="bottom"/>
                                </w:tcPr>
                                <w:p w14:paraId="384AAFB5" w14:textId="7D161CF9" w:rsidR="001973A2" w:rsidRDefault="001973A2" w:rsidP="00FE122D">
                                  <w:pPr>
                                    <w:pStyle w:val="Nidungvnbn"/>
                                    <w:ind w:firstLine="0"/>
                                    <w:jc w:val="right"/>
                                  </w:pPr>
                                  <w:r>
                                    <w:rPr>
                                      <w:color w:val="000000"/>
                                      <w:sz w:val="22"/>
                                      <w:szCs w:val="22"/>
                                    </w:rPr>
                                    <w:t>0.9231</w:t>
                                  </w:r>
                                </w:p>
                              </w:tc>
                              <w:tc>
                                <w:tcPr>
                                  <w:tcW w:w="900" w:type="dxa"/>
                                  <w:vAlign w:val="bottom"/>
                                </w:tcPr>
                                <w:p w14:paraId="24437704" w14:textId="54627491" w:rsidR="001973A2" w:rsidRDefault="001973A2" w:rsidP="00FE122D">
                                  <w:pPr>
                                    <w:pStyle w:val="Nidungvnbn"/>
                                    <w:ind w:firstLine="0"/>
                                    <w:jc w:val="right"/>
                                  </w:pPr>
                                  <w:r>
                                    <w:rPr>
                                      <w:color w:val="000000"/>
                                      <w:sz w:val="22"/>
                                      <w:szCs w:val="22"/>
                                    </w:rPr>
                                    <w:t>4772.8</w:t>
                                  </w:r>
                                </w:p>
                              </w:tc>
                              <w:tc>
                                <w:tcPr>
                                  <w:tcW w:w="990" w:type="dxa"/>
                                  <w:vAlign w:val="bottom"/>
                                </w:tcPr>
                                <w:p w14:paraId="4B399A23" w14:textId="24C90917" w:rsidR="001973A2" w:rsidRDefault="001973A2" w:rsidP="00FE122D">
                                  <w:pPr>
                                    <w:pStyle w:val="Nidungvnbn"/>
                                    <w:ind w:firstLine="0"/>
                                    <w:jc w:val="right"/>
                                  </w:pPr>
                                  <w:r>
                                    <w:rPr>
                                      <w:color w:val="000000"/>
                                      <w:sz w:val="22"/>
                                      <w:szCs w:val="22"/>
                                    </w:rPr>
                                    <w:t>0.9279</w:t>
                                  </w:r>
                                </w:p>
                              </w:tc>
                              <w:tc>
                                <w:tcPr>
                                  <w:tcW w:w="990" w:type="dxa"/>
                                  <w:vAlign w:val="bottom"/>
                                </w:tcPr>
                                <w:p w14:paraId="7BDB07B4" w14:textId="4F6E6B5B" w:rsidR="001973A2" w:rsidRDefault="001973A2" w:rsidP="00FE122D">
                                  <w:pPr>
                                    <w:pStyle w:val="Nidungvnbn"/>
                                    <w:ind w:firstLine="0"/>
                                    <w:jc w:val="right"/>
                                  </w:pPr>
                                  <w:r>
                                    <w:rPr>
                                      <w:color w:val="000000"/>
                                      <w:sz w:val="22"/>
                                      <w:szCs w:val="22"/>
                                    </w:rPr>
                                    <w:t>0.9257</w:t>
                                  </w:r>
                                </w:p>
                              </w:tc>
                              <w:tc>
                                <w:tcPr>
                                  <w:tcW w:w="900" w:type="dxa"/>
                                  <w:vAlign w:val="bottom"/>
                                </w:tcPr>
                                <w:p w14:paraId="1CC3802D" w14:textId="5A195E25" w:rsidR="001973A2" w:rsidRDefault="001973A2" w:rsidP="00FE122D">
                                  <w:pPr>
                                    <w:pStyle w:val="Nidungvnbn"/>
                                    <w:ind w:firstLine="0"/>
                                    <w:jc w:val="right"/>
                                  </w:pPr>
                                  <w:r>
                                    <w:rPr>
                                      <w:color w:val="000000"/>
                                      <w:sz w:val="22"/>
                                      <w:szCs w:val="22"/>
                                    </w:rPr>
                                    <w:t>0.9232</w:t>
                                  </w:r>
                                </w:p>
                              </w:tc>
                              <w:tc>
                                <w:tcPr>
                                  <w:tcW w:w="990" w:type="dxa"/>
                                  <w:vAlign w:val="bottom"/>
                                </w:tcPr>
                                <w:p w14:paraId="1318F486" w14:textId="1A3D9459" w:rsidR="001973A2" w:rsidRDefault="001973A2" w:rsidP="00FE122D">
                                  <w:pPr>
                                    <w:pStyle w:val="Nidungvnbn"/>
                                    <w:ind w:firstLine="0"/>
                                    <w:jc w:val="right"/>
                                  </w:pPr>
                                  <w:r>
                                    <w:rPr>
                                      <w:color w:val="000000"/>
                                      <w:sz w:val="22"/>
                                      <w:szCs w:val="22"/>
                                    </w:rPr>
                                    <w:t>2355.8</w:t>
                                  </w:r>
                                </w:p>
                              </w:tc>
                            </w:tr>
                            <w:tr w:rsidR="001973A2" w14:paraId="6E59C2B2" w14:textId="77777777" w:rsidTr="00471BA4">
                              <w:trPr>
                                <w:trHeight w:val="379"/>
                              </w:trPr>
                              <w:tc>
                                <w:tcPr>
                                  <w:tcW w:w="985" w:type="dxa"/>
                                  <w:vMerge/>
                                </w:tcPr>
                                <w:p w14:paraId="5E3B1405" w14:textId="77777777" w:rsidR="001973A2" w:rsidRDefault="001973A2" w:rsidP="00FE122D">
                                  <w:pPr>
                                    <w:pStyle w:val="Nidungvnbn"/>
                                    <w:ind w:firstLine="0"/>
                                    <w:jc w:val="left"/>
                                    <w:rPr>
                                      <w:b/>
                                    </w:rPr>
                                  </w:pPr>
                                </w:p>
                              </w:tc>
                              <w:tc>
                                <w:tcPr>
                                  <w:tcW w:w="3420" w:type="dxa"/>
                                  <w:vAlign w:val="bottom"/>
                                </w:tcPr>
                                <w:p w14:paraId="1B7BEA3F" w14:textId="430F5018" w:rsidR="001973A2" w:rsidRDefault="001973A2" w:rsidP="00FE122D">
                                  <w:pPr>
                                    <w:pStyle w:val="Nidungvnbn"/>
                                    <w:ind w:firstLine="0"/>
                                    <w:jc w:val="left"/>
                                    <w:rPr>
                                      <w:b/>
                                    </w:rPr>
                                  </w:pPr>
                                  <w:r>
                                    <w:rPr>
                                      <w:color w:val="000000"/>
                                      <w:sz w:val="22"/>
                                      <w:szCs w:val="22"/>
                                    </w:rPr>
                                    <w:t>NonInvasiveFetalECGThorax1</w:t>
                                  </w:r>
                                </w:p>
                              </w:tc>
                              <w:tc>
                                <w:tcPr>
                                  <w:tcW w:w="990" w:type="dxa"/>
                                  <w:vAlign w:val="center"/>
                                </w:tcPr>
                                <w:p w14:paraId="7BD631F9" w14:textId="1696663F" w:rsidR="001973A2" w:rsidRDefault="001973A2" w:rsidP="00FE122D">
                                  <w:pPr>
                                    <w:pStyle w:val="Nidungvnbn"/>
                                    <w:ind w:firstLine="0"/>
                                    <w:jc w:val="right"/>
                                  </w:pPr>
                                  <w:r>
                                    <w:rPr>
                                      <w:color w:val="000000"/>
                                      <w:sz w:val="22"/>
                                      <w:szCs w:val="22"/>
                                    </w:rPr>
                                    <w:t>0.9398</w:t>
                                  </w:r>
                                </w:p>
                              </w:tc>
                              <w:tc>
                                <w:tcPr>
                                  <w:tcW w:w="900" w:type="dxa"/>
                                  <w:vAlign w:val="center"/>
                                </w:tcPr>
                                <w:p w14:paraId="63481B69" w14:textId="22DD46E5" w:rsidR="001973A2" w:rsidRDefault="001973A2" w:rsidP="00FE122D">
                                  <w:pPr>
                                    <w:pStyle w:val="Nidungvnbn"/>
                                    <w:ind w:firstLine="0"/>
                                    <w:jc w:val="right"/>
                                  </w:pPr>
                                  <w:r>
                                    <w:rPr>
                                      <w:color w:val="000000"/>
                                      <w:sz w:val="22"/>
                                      <w:szCs w:val="22"/>
                                    </w:rPr>
                                    <w:t>0.941</w:t>
                                  </w:r>
                                </w:p>
                              </w:tc>
                              <w:tc>
                                <w:tcPr>
                                  <w:tcW w:w="900" w:type="dxa"/>
                                  <w:vAlign w:val="center"/>
                                </w:tcPr>
                                <w:p w14:paraId="60507205" w14:textId="1DF58806" w:rsidR="001973A2" w:rsidRDefault="001973A2" w:rsidP="00FE122D">
                                  <w:pPr>
                                    <w:pStyle w:val="Nidungvnbn"/>
                                    <w:ind w:firstLine="0"/>
                                    <w:jc w:val="right"/>
                                  </w:pPr>
                                  <w:r>
                                    <w:rPr>
                                      <w:color w:val="000000"/>
                                      <w:sz w:val="22"/>
                                      <w:szCs w:val="22"/>
                                    </w:rPr>
                                    <w:t>0.9402</w:t>
                                  </w:r>
                                </w:p>
                              </w:tc>
                              <w:tc>
                                <w:tcPr>
                                  <w:tcW w:w="900" w:type="dxa"/>
                                  <w:vAlign w:val="center"/>
                                </w:tcPr>
                                <w:p w14:paraId="093312B8" w14:textId="6F7016EF" w:rsidR="001973A2" w:rsidRDefault="001973A2" w:rsidP="00FE122D">
                                  <w:pPr>
                                    <w:pStyle w:val="Nidungvnbn"/>
                                    <w:ind w:firstLine="0"/>
                                    <w:jc w:val="right"/>
                                  </w:pPr>
                                  <w:r>
                                    <w:rPr>
                                      <w:color w:val="000000"/>
                                      <w:sz w:val="22"/>
                                      <w:szCs w:val="22"/>
                                    </w:rPr>
                                    <w:t>5374.6</w:t>
                                  </w:r>
                                </w:p>
                              </w:tc>
                              <w:tc>
                                <w:tcPr>
                                  <w:tcW w:w="990" w:type="dxa"/>
                                  <w:vAlign w:val="bottom"/>
                                </w:tcPr>
                                <w:p w14:paraId="0761DBB6" w14:textId="4770EB2E" w:rsidR="001973A2" w:rsidRDefault="001973A2" w:rsidP="00FE122D">
                                  <w:pPr>
                                    <w:pStyle w:val="Nidungvnbn"/>
                                    <w:ind w:firstLine="0"/>
                                    <w:jc w:val="right"/>
                                  </w:pPr>
                                  <w:r>
                                    <w:rPr>
                                      <w:color w:val="000000"/>
                                      <w:sz w:val="22"/>
                                      <w:szCs w:val="22"/>
                                    </w:rPr>
                                    <w:t>0.9546</w:t>
                                  </w:r>
                                </w:p>
                              </w:tc>
                              <w:tc>
                                <w:tcPr>
                                  <w:tcW w:w="990" w:type="dxa"/>
                                  <w:vAlign w:val="bottom"/>
                                </w:tcPr>
                                <w:p w14:paraId="503697CD" w14:textId="51FB1D2D" w:rsidR="001973A2" w:rsidRDefault="001973A2" w:rsidP="00FE122D">
                                  <w:pPr>
                                    <w:pStyle w:val="Nidungvnbn"/>
                                    <w:ind w:firstLine="0"/>
                                    <w:jc w:val="right"/>
                                  </w:pPr>
                                  <w:r>
                                    <w:rPr>
                                      <w:color w:val="000000"/>
                                      <w:sz w:val="22"/>
                                      <w:szCs w:val="22"/>
                                    </w:rPr>
                                    <w:t>0.9557</w:t>
                                  </w:r>
                                </w:p>
                              </w:tc>
                              <w:tc>
                                <w:tcPr>
                                  <w:tcW w:w="900" w:type="dxa"/>
                                  <w:vAlign w:val="bottom"/>
                                </w:tcPr>
                                <w:p w14:paraId="596A86A3" w14:textId="299B1C8B" w:rsidR="001973A2" w:rsidRDefault="001973A2" w:rsidP="00FE122D">
                                  <w:pPr>
                                    <w:pStyle w:val="Nidungvnbn"/>
                                    <w:ind w:firstLine="0"/>
                                    <w:jc w:val="right"/>
                                  </w:pPr>
                                  <w:r>
                                    <w:rPr>
                                      <w:color w:val="000000"/>
                                      <w:sz w:val="22"/>
                                      <w:szCs w:val="22"/>
                                    </w:rPr>
                                    <w:t>0.9547</w:t>
                                  </w:r>
                                </w:p>
                              </w:tc>
                              <w:tc>
                                <w:tcPr>
                                  <w:tcW w:w="990" w:type="dxa"/>
                                  <w:vAlign w:val="bottom"/>
                                </w:tcPr>
                                <w:p w14:paraId="66BBFC05" w14:textId="3EA2C821" w:rsidR="001973A2" w:rsidRDefault="001973A2" w:rsidP="00FE122D">
                                  <w:pPr>
                                    <w:pStyle w:val="Nidungvnbn"/>
                                    <w:ind w:firstLine="0"/>
                                    <w:jc w:val="right"/>
                                  </w:pPr>
                                  <w:r>
                                    <w:rPr>
                                      <w:color w:val="000000"/>
                                      <w:sz w:val="22"/>
                                      <w:szCs w:val="22"/>
                                    </w:rPr>
                                    <w:t>2825.2</w:t>
                                  </w:r>
                                </w:p>
                              </w:tc>
                            </w:tr>
                            <w:tr w:rsidR="001973A2" w14:paraId="29710DD8" w14:textId="77777777" w:rsidTr="00471BA4">
                              <w:trPr>
                                <w:trHeight w:val="379"/>
                              </w:trPr>
                              <w:tc>
                                <w:tcPr>
                                  <w:tcW w:w="985" w:type="dxa"/>
                                  <w:vMerge/>
                                </w:tcPr>
                                <w:p w14:paraId="048F17BC" w14:textId="77777777" w:rsidR="001973A2" w:rsidRDefault="001973A2" w:rsidP="00FE122D">
                                  <w:pPr>
                                    <w:pStyle w:val="Nidungvnbn"/>
                                    <w:ind w:firstLine="0"/>
                                    <w:jc w:val="left"/>
                                    <w:rPr>
                                      <w:b/>
                                    </w:rPr>
                                  </w:pPr>
                                </w:p>
                              </w:tc>
                              <w:tc>
                                <w:tcPr>
                                  <w:tcW w:w="3420" w:type="dxa"/>
                                  <w:vAlign w:val="bottom"/>
                                </w:tcPr>
                                <w:p w14:paraId="008E3E86" w14:textId="1705C5A4" w:rsidR="001973A2" w:rsidRDefault="001973A2" w:rsidP="00FE122D">
                                  <w:pPr>
                                    <w:pStyle w:val="Nidungvnbn"/>
                                    <w:ind w:firstLine="0"/>
                                    <w:jc w:val="left"/>
                                    <w:rPr>
                                      <w:b/>
                                    </w:rPr>
                                  </w:pPr>
                                  <w:r>
                                    <w:rPr>
                                      <w:color w:val="000000"/>
                                      <w:sz w:val="22"/>
                                      <w:szCs w:val="22"/>
                                    </w:rPr>
                                    <w:t>NonInvasiveFetalECGThorax2</w:t>
                                  </w:r>
                                </w:p>
                              </w:tc>
                              <w:tc>
                                <w:tcPr>
                                  <w:tcW w:w="990" w:type="dxa"/>
                                  <w:vAlign w:val="center"/>
                                </w:tcPr>
                                <w:p w14:paraId="6C014922" w14:textId="60745AE0" w:rsidR="001973A2" w:rsidRDefault="001973A2" w:rsidP="00FE122D">
                                  <w:pPr>
                                    <w:pStyle w:val="Nidungvnbn"/>
                                    <w:ind w:firstLine="0"/>
                                    <w:jc w:val="right"/>
                                  </w:pPr>
                                  <w:r>
                                    <w:rPr>
                                      <w:color w:val="000000"/>
                                      <w:sz w:val="22"/>
                                      <w:szCs w:val="22"/>
                                    </w:rPr>
                                    <w:t>0.9402</w:t>
                                  </w:r>
                                </w:p>
                              </w:tc>
                              <w:tc>
                                <w:tcPr>
                                  <w:tcW w:w="900" w:type="dxa"/>
                                  <w:vAlign w:val="center"/>
                                </w:tcPr>
                                <w:p w14:paraId="085F8EDF" w14:textId="6ACF3D35" w:rsidR="001973A2" w:rsidRDefault="001973A2" w:rsidP="00FE122D">
                                  <w:pPr>
                                    <w:pStyle w:val="Nidungvnbn"/>
                                    <w:ind w:firstLine="0"/>
                                    <w:jc w:val="right"/>
                                  </w:pPr>
                                  <w:r>
                                    <w:rPr>
                                      <w:color w:val="000000"/>
                                      <w:sz w:val="22"/>
                                      <w:szCs w:val="22"/>
                                    </w:rPr>
                                    <w:t>0.9435</w:t>
                                  </w:r>
                                </w:p>
                              </w:tc>
                              <w:tc>
                                <w:tcPr>
                                  <w:tcW w:w="900" w:type="dxa"/>
                                  <w:vAlign w:val="center"/>
                                </w:tcPr>
                                <w:p w14:paraId="54F8C738" w14:textId="2B6C016F" w:rsidR="001973A2" w:rsidRDefault="001973A2" w:rsidP="00FE122D">
                                  <w:pPr>
                                    <w:pStyle w:val="Nidungvnbn"/>
                                    <w:ind w:firstLine="0"/>
                                    <w:jc w:val="right"/>
                                  </w:pPr>
                                  <w:r>
                                    <w:rPr>
                                      <w:color w:val="000000"/>
                                      <w:sz w:val="22"/>
                                      <w:szCs w:val="22"/>
                                    </w:rPr>
                                    <w:t>0.94</w:t>
                                  </w:r>
                                </w:p>
                              </w:tc>
                              <w:tc>
                                <w:tcPr>
                                  <w:tcW w:w="900" w:type="dxa"/>
                                  <w:vAlign w:val="center"/>
                                </w:tcPr>
                                <w:p w14:paraId="66FF90C0" w14:textId="697FB771" w:rsidR="001973A2" w:rsidRDefault="001973A2" w:rsidP="00FE122D">
                                  <w:pPr>
                                    <w:pStyle w:val="Nidungvnbn"/>
                                    <w:ind w:firstLine="0"/>
                                    <w:jc w:val="right"/>
                                  </w:pPr>
                                  <w:r>
                                    <w:rPr>
                                      <w:color w:val="000000"/>
                                      <w:sz w:val="22"/>
                                      <w:szCs w:val="22"/>
                                    </w:rPr>
                                    <w:t>5567.2</w:t>
                                  </w:r>
                                </w:p>
                              </w:tc>
                              <w:tc>
                                <w:tcPr>
                                  <w:tcW w:w="990" w:type="dxa"/>
                                  <w:vAlign w:val="bottom"/>
                                </w:tcPr>
                                <w:p w14:paraId="7560F4AE" w14:textId="05E46658" w:rsidR="001973A2" w:rsidRDefault="001973A2" w:rsidP="00FE122D">
                                  <w:pPr>
                                    <w:pStyle w:val="Nidungvnbn"/>
                                    <w:ind w:firstLine="0"/>
                                    <w:jc w:val="right"/>
                                  </w:pPr>
                                  <w:r>
                                    <w:rPr>
                                      <w:color w:val="000000"/>
                                      <w:sz w:val="22"/>
                                      <w:szCs w:val="22"/>
                                    </w:rPr>
                                    <w:t>0.952</w:t>
                                  </w:r>
                                </w:p>
                              </w:tc>
                              <w:tc>
                                <w:tcPr>
                                  <w:tcW w:w="990" w:type="dxa"/>
                                  <w:vAlign w:val="bottom"/>
                                </w:tcPr>
                                <w:p w14:paraId="2397BCBC" w14:textId="2636F4F8" w:rsidR="001973A2" w:rsidRDefault="001973A2" w:rsidP="00FE122D">
                                  <w:pPr>
                                    <w:pStyle w:val="Nidungvnbn"/>
                                    <w:ind w:firstLine="0"/>
                                    <w:jc w:val="right"/>
                                  </w:pPr>
                                  <w:r>
                                    <w:rPr>
                                      <w:color w:val="000000"/>
                                      <w:sz w:val="22"/>
                                      <w:szCs w:val="22"/>
                                    </w:rPr>
                                    <w:t>0.9552</w:t>
                                  </w:r>
                                </w:p>
                              </w:tc>
                              <w:tc>
                                <w:tcPr>
                                  <w:tcW w:w="900" w:type="dxa"/>
                                  <w:vAlign w:val="bottom"/>
                                </w:tcPr>
                                <w:p w14:paraId="0F304627" w14:textId="25608E02" w:rsidR="001973A2" w:rsidRDefault="001973A2" w:rsidP="00FE122D">
                                  <w:pPr>
                                    <w:pStyle w:val="Nidungvnbn"/>
                                    <w:ind w:firstLine="0"/>
                                    <w:jc w:val="right"/>
                                  </w:pPr>
                                  <w:r>
                                    <w:rPr>
                                      <w:color w:val="000000"/>
                                      <w:sz w:val="22"/>
                                      <w:szCs w:val="22"/>
                                    </w:rPr>
                                    <w:t>0.9515</w:t>
                                  </w:r>
                                </w:p>
                              </w:tc>
                              <w:tc>
                                <w:tcPr>
                                  <w:tcW w:w="990" w:type="dxa"/>
                                  <w:vAlign w:val="bottom"/>
                                </w:tcPr>
                                <w:p w14:paraId="49FFEF14" w14:textId="0434BA3F" w:rsidR="001973A2" w:rsidRDefault="001973A2" w:rsidP="00FE122D">
                                  <w:pPr>
                                    <w:pStyle w:val="Nidungvnbn"/>
                                    <w:ind w:firstLine="0"/>
                                    <w:jc w:val="right"/>
                                  </w:pPr>
                                  <w:r>
                                    <w:rPr>
                                      <w:color w:val="000000"/>
                                      <w:sz w:val="22"/>
                                      <w:szCs w:val="22"/>
                                    </w:rPr>
                                    <w:t>2826.4</w:t>
                                  </w:r>
                                </w:p>
                              </w:tc>
                            </w:tr>
                            <w:tr w:rsidR="001973A2" w14:paraId="2F41AF50" w14:textId="77777777" w:rsidTr="00471BA4">
                              <w:trPr>
                                <w:trHeight w:val="379"/>
                              </w:trPr>
                              <w:tc>
                                <w:tcPr>
                                  <w:tcW w:w="985" w:type="dxa"/>
                                  <w:vMerge/>
                                </w:tcPr>
                                <w:p w14:paraId="712CD73B" w14:textId="77777777" w:rsidR="001973A2" w:rsidRDefault="001973A2" w:rsidP="00FE122D">
                                  <w:pPr>
                                    <w:pStyle w:val="Nidungvnbn"/>
                                    <w:ind w:firstLine="0"/>
                                    <w:jc w:val="left"/>
                                    <w:rPr>
                                      <w:b/>
                                    </w:rPr>
                                  </w:pPr>
                                </w:p>
                              </w:tc>
                              <w:tc>
                                <w:tcPr>
                                  <w:tcW w:w="3420" w:type="dxa"/>
                                  <w:vAlign w:val="bottom"/>
                                </w:tcPr>
                                <w:p w14:paraId="6049E260" w14:textId="63AD6C20" w:rsidR="001973A2" w:rsidRDefault="001973A2" w:rsidP="00FE122D">
                                  <w:pPr>
                                    <w:pStyle w:val="Nidungvnbn"/>
                                    <w:ind w:firstLine="0"/>
                                    <w:jc w:val="left"/>
                                    <w:rPr>
                                      <w:b/>
                                    </w:rPr>
                                  </w:pPr>
                                  <w:r>
                                    <w:rPr>
                                      <w:color w:val="000000"/>
                                      <w:sz w:val="22"/>
                                      <w:szCs w:val="22"/>
                                    </w:rPr>
                                    <w:t>OliveOil</w:t>
                                  </w:r>
                                </w:p>
                              </w:tc>
                              <w:tc>
                                <w:tcPr>
                                  <w:tcW w:w="990" w:type="dxa"/>
                                  <w:vAlign w:val="bottom"/>
                                </w:tcPr>
                                <w:p w14:paraId="0D7E651B" w14:textId="0F19EE0E" w:rsidR="001973A2" w:rsidRDefault="001973A2" w:rsidP="00FE122D">
                                  <w:pPr>
                                    <w:pStyle w:val="Nidungvnbn"/>
                                    <w:ind w:firstLine="0"/>
                                    <w:jc w:val="right"/>
                                  </w:pPr>
                                  <w:r>
                                    <w:rPr>
                                      <w:color w:val="000000"/>
                                      <w:sz w:val="22"/>
                                      <w:szCs w:val="22"/>
                                    </w:rPr>
                                    <w:t>0.899</w:t>
                                  </w:r>
                                </w:p>
                              </w:tc>
                              <w:tc>
                                <w:tcPr>
                                  <w:tcW w:w="900" w:type="dxa"/>
                                  <w:vAlign w:val="bottom"/>
                                </w:tcPr>
                                <w:p w14:paraId="44F96352" w14:textId="70CE4E2C" w:rsidR="001973A2" w:rsidRDefault="001973A2" w:rsidP="00FE122D">
                                  <w:pPr>
                                    <w:pStyle w:val="Nidungvnbn"/>
                                    <w:ind w:firstLine="0"/>
                                    <w:jc w:val="right"/>
                                  </w:pPr>
                                  <w:r>
                                    <w:rPr>
                                      <w:color w:val="000000"/>
                                      <w:sz w:val="22"/>
                                      <w:szCs w:val="22"/>
                                    </w:rPr>
                                    <w:t>0.8333</w:t>
                                  </w:r>
                                </w:p>
                              </w:tc>
                              <w:tc>
                                <w:tcPr>
                                  <w:tcW w:w="900" w:type="dxa"/>
                                  <w:vAlign w:val="bottom"/>
                                </w:tcPr>
                                <w:p w14:paraId="2E642891" w14:textId="3599EBF1" w:rsidR="001973A2" w:rsidRDefault="001973A2" w:rsidP="00FE122D">
                                  <w:pPr>
                                    <w:pStyle w:val="Nidungvnbn"/>
                                    <w:ind w:firstLine="0"/>
                                    <w:jc w:val="right"/>
                                  </w:pPr>
                                  <w:r>
                                    <w:rPr>
                                      <w:color w:val="000000"/>
                                      <w:sz w:val="22"/>
                                      <w:szCs w:val="22"/>
                                    </w:rPr>
                                    <w:t>0.7417</w:t>
                                  </w:r>
                                </w:p>
                              </w:tc>
                              <w:tc>
                                <w:tcPr>
                                  <w:tcW w:w="900" w:type="dxa"/>
                                  <w:vAlign w:val="bottom"/>
                                </w:tcPr>
                                <w:p w14:paraId="53750C1B" w14:textId="6CFD3D10" w:rsidR="001973A2" w:rsidRDefault="001973A2" w:rsidP="00FE122D">
                                  <w:pPr>
                                    <w:pStyle w:val="Nidungvnbn"/>
                                    <w:ind w:firstLine="0"/>
                                    <w:jc w:val="right"/>
                                  </w:pPr>
                                  <w:r>
                                    <w:rPr>
                                      <w:color w:val="000000"/>
                                      <w:sz w:val="22"/>
                                      <w:szCs w:val="22"/>
                                    </w:rPr>
                                    <w:t>535</w:t>
                                  </w:r>
                                </w:p>
                              </w:tc>
                              <w:tc>
                                <w:tcPr>
                                  <w:tcW w:w="990" w:type="dxa"/>
                                  <w:vAlign w:val="bottom"/>
                                </w:tcPr>
                                <w:p w14:paraId="4C5E41F2" w14:textId="75D9BC5B" w:rsidR="001973A2" w:rsidRDefault="001973A2" w:rsidP="00FE122D">
                                  <w:pPr>
                                    <w:pStyle w:val="Nidungvnbn"/>
                                    <w:ind w:firstLine="0"/>
                                    <w:jc w:val="right"/>
                                  </w:pPr>
                                  <w:r>
                                    <w:rPr>
                                      <w:color w:val="000000"/>
                                      <w:sz w:val="22"/>
                                      <w:szCs w:val="22"/>
                                    </w:rPr>
                                    <w:t>0.7625</w:t>
                                  </w:r>
                                </w:p>
                              </w:tc>
                              <w:tc>
                                <w:tcPr>
                                  <w:tcW w:w="990" w:type="dxa"/>
                                  <w:vAlign w:val="bottom"/>
                                </w:tcPr>
                                <w:p w14:paraId="5714CE75" w14:textId="3D1BD51D" w:rsidR="001973A2" w:rsidRDefault="001973A2" w:rsidP="00FE122D">
                                  <w:pPr>
                                    <w:pStyle w:val="Nidungvnbn"/>
                                    <w:ind w:firstLine="0"/>
                                    <w:jc w:val="right"/>
                                  </w:pPr>
                                  <w:r>
                                    <w:rPr>
                                      <w:color w:val="000000"/>
                                      <w:sz w:val="22"/>
                                      <w:szCs w:val="22"/>
                                    </w:rPr>
                                    <w:t>0.8333</w:t>
                                  </w:r>
                                </w:p>
                              </w:tc>
                              <w:tc>
                                <w:tcPr>
                                  <w:tcW w:w="900" w:type="dxa"/>
                                  <w:vAlign w:val="bottom"/>
                                </w:tcPr>
                                <w:p w14:paraId="54414DC6" w14:textId="6FCB7C4B" w:rsidR="001973A2" w:rsidRDefault="001973A2" w:rsidP="00FE122D">
                                  <w:pPr>
                                    <w:pStyle w:val="Nidungvnbn"/>
                                    <w:ind w:firstLine="0"/>
                                    <w:jc w:val="right"/>
                                  </w:pPr>
                                  <w:r>
                                    <w:rPr>
                                      <w:color w:val="000000"/>
                                      <w:sz w:val="22"/>
                                      <w:szCs w:val="22"/>
                                    </w:rPr>
                                    <w:t>0.7639</w:t>
                                  </w:r>
                                </w:p>
                              </w:tc>
                              <w:tc>
                                <w:tcPr>
                                  <w:tcW w:w="990" w:type="dxa"/>
                                  <w:vAlign w:val="bottom"/>
                                </w:tcPr>
                                <w:p w14:paraId="685174A7" w14:textId="6C6C4360" w:rsidR="001973A2" w:rsidRDefault="001973A2" w:rsidP="00FE122D">
                                  <w:pPr>
                                    <w:pStyle w:val="Nidungvnbn"/>
                                    <w:ind w:firstLine="0"/>
                                    <w:jc w:val="right"/>
                                  </w:pPr>
                                  <w:r>
                                    <w:rPr>
                                      <w:color w:val="000000"/>
                                      <w:sz w:val="22"/>
                                      <w:szCs w:val="22"/>
                                    </w:rPr>
                                    <w:t>192.8</w:t>
                                  </w:r>
                                </w:p>
                              </w:tc>
                            </w:tr>
                            <w:tr w:rsidR="001973A2" w14:paraId="3EEE2A16" w14:textId="77777777" w:rsidTr="00471BA4">
                              <w:trPr>
                                <w:trHeight w:val="379"/>
                              </w:trPr>
                              <w:tc>
                                <w:tcPr>
                                  <w:tcW w:w="985" w:type="dxa"/>
                                  <w:vMerge/>
                                </w:tcPr>
                                <w:p w14:paraId="05EF5214" w14:textId="77777777" w:rsidR="001973A2" w:rsidRDefault="001973A2" w:rsidP="00FE122D">
                                  <w:pPr>
                                    <w:pStyle w:val="Nidungvnbn"/>
                                    <w:ind w:firstLine="0"/>
                                    <w:jc w:val="left"/>
                                    <w:rPr>
                                      <w:b/>
                                    </w:rPr>
                                  </w:pPr>
                                </w:p>
                              </w:tc>
                              <w:tc>
                                <w:tcPr>
                                  <w:tcW w:w="3420" w:type="dxa"/>
                                  <w:vAlign w:val="bottom"/>
                                </w:tcPr>
                                <w:p w14:paraId="492C7DB7" w14:textId="4A1C77B6" w:rsidR="001973A2" w:rsidRDefault="001973A2" w:rsidP="00FE122D">
                                  <w:pPr>
                                    <w:pStyle w:val="Nidungvnbn"/>
                                    <w:ind w:firstLine="0"/>
                                    <w:jc w:val="left"/>
                                    <w:rPr>
                                      <w:b/>
                                    </w:rPr>
                                  </w:pPr>
                                  <w:r>
                                    <w:rPr>
                                      <w:color w:val="000000"/>
                                      <w:sz w:val="22"/>
                                      <w:szCs w:val="22"/>
                                    </w:rPr>
                                    <w:t>OSULeaf</w:t>
                                  </w:r>
                                </w:p>
                              </w:tc>
                              <w:tc>
                                <w:tcPr>
                                  <w:tcW w:w="990" w:type="dxa"/>
                                  <w:vAlign w:val="bottom"/>
                                </w:tcPr>
                                <w:p w14:paraId="4ADFB504" w14:textId="41296658" w:rsidR="001973A2" w:rsidRDefault="001973A2" w:rsidP="00FE122D">
                                  <w:pPr>
                                    <w:pStyle w:val="Nidungvnbn"/>
                                    <w:ind w:firstLine="0"/>
                                    <w:jc w:val="right"/>
                                  </w:pPr>
                                  <w:r>
                                    <w:rPr>
                                      <w:color w:val="000000"/>
                                      <w:sz w:val="22"/>
                                      <w:szCs w:val="22"/>
                                    </w:rPr>
                                    <w:t>0.9861</w:t>
                                  </w:r>
                                </w:p>
                              </w:tc>
                              <w:tc>
                                <w:tcPr>
                                  <w:tcW w:w="900" w:type="dxa"/>
                                  <w:vAlign w:val="bottom"/>
                                </w:tcPr>
                                <w:p w14:paraId="033024A3" w14:textId="6C482704" w:rsidR="001973A2" w:rsidRDefault="001973A2" w:rsidP="00FE122D">
                                  <w:pPr>
                                    <w:pStyle w:val="Nidungvnbn"/>
                                    <w:ind w:firstLine="0"/>
                                    <w:jc w:val="right"/>
                                  </w:pPr>
                                  <w:r>
                                    <w:rPr>
                                      <w:color w:val="000000"/>
                                      <w:sz w:val="22"/>
                                      <w:szCs w:val="22"/>
                                    </w:rPr>
                                    <w:t>0.9793</w:t>
                                  </w:r>
                                </w:p>
                              </w:tc>
                              <w:tc>
                                <w:tcPr>
                                  <w:tcW w:w="900" w:type="dxa"/>
                                  <w:vAlign w:val="bottom"/>
                                </w:tcPr>
                                <w:p w14:paraId="68FA2DF2" w14:textId="270DB79F" w:rsidR="001973A2" w:rsidRDefault="001973A2" w:rsidP="00FE122D">
                                  <w:pPr>
                                    <w:pStyle w:val="Nidungvnbn"/>
                                    <w:ind w:firstLine="0"/>
                                    <w:jc w:val="right"/>
                                  </w:pPr>
                                  <w:r>
                                    <w:rPr>
                                      <w:color w:val="000000"/>
                                      <w:sz w:val="22"/>
                                      <w:szCs w:val="22"/>
                                    </w:rPr>
                                    <w:t>0.9745</w:t>
                                  </w:r>
                                </w:p>
                              </w:tc>
                              <w:tc>
                                <w:tcPr>
                                  <w:tcW w:w="900" w:type="dxa"/>
                                  <w:vAlign w:val="bottom"/>
                                </w:tcPr>
                                <w:p w14:paraId="60C1879D" w14:textId="544A0948" w:rsidR="001973A2" w:rsidRDefault="001973A2" w:rsidP="00FE122D">
                                  <w:pPr>
                                    <w:pStyle w:val="Nidungvnbn"/>
                                    <w:ind w:firstLine="0"/>
                                    <w:jc w:val="right"/>
                                  </w:pPr>
                                  <w:r>
                                    <w:rPr>
                                      <w:color w:val="000000"/>
                                      <w:sz w:val="22"/>
                                      <w:szCs w:val="22"/>
                                    </w:rPr>
                                    <w:t>1144.5</w:t>
                                  </w:r>
                                </w:p>
                              </w:tc>
                              <w:tc>
                                <w:tcPr>
                                  <w:tcW w:w="990" w:type="dxa"/>
                                  <w:vAlign w:val="bottom"/>
                                </w:tcPr>
                                <w:p w14:paraId="7B7C75B0" w14:textId="1061BD14" w:rsidR="001973A2" w:rsidRDefault="001973A2" w:rsidP="00FE122D">
                                  <w:pPr>
                                    <w:pStyle w:val="Nidungvnbn"/>
                                    <w:ind w:firstLine="0"/>
                                    <w:jc w:val="right"/>
                                  </w:pPr>
                                  <w:r>
                                    <w:rPr>
                                      <w:color w:val="000000"/>
                                      <w:sz w:val="22"/>
                                      <w:szCs w:val="22"/>
                                    </w:rPr>
                                    <w:t>0.985</w:t>
                                  </w:r>
                                </w:p>
                              </w:tc>
                              <w:tc>
                                <w:tcPr>
                                  <w:tcW w:w="990" w:type="dxa"/>
                                  <w:vAlign w:val="bottom"/>
                                </w:tcPr>
                                <w:p w14:paraId="70BBD11A" w14:textId="109F5DD8" w:rsidR="001973A2" w:rsidRDefault="001973A2" w:rsidP="00FE122D">
                                  <w:pPr>
                                    <w:pStyle w:val="Nidungvnbn"/>
                                    <w:ind w:firstLine="0"/>
                                    <w:jc w:val="right"/>
                                  </w:pPr>
                                  <w:r>
                                    <w:rPr>
                                      <w:color w:val="000000"/>
                                      <w:sz w:val="22"/>
                                      <w:szCs w:val="22"/>
                                    </w:rPr>
                                    <w:t>0.9793</w:t>
                                  </w:r>
                                </w:p>
                              </w:tc>
                              <w:tc>
                                <w:tcPr>
                                  <w:tcW w:w="900" w:type="dxa"/>
                                  <w:vAlign w:val="bottom"/>
                                </w:tcPr>
                                <w:p w14:paraId="7051CF7F" w14:textId="4CDFD613" w:rsidR="001973A2" w:rsidRDefault="001973A2" w:rsidP="00FE122D">
                                  <w:pPr>
                                    <w:pStyle w:val="Nidungvnbn"/>
                                    <w:ind w:firstLine="0"/>
                                    <w:jc w:val="right"/>
                                  </w:pPr>
                                  <w:r>
                                    <w:rPr>
                                      <w:color w:val="000000"/>
                                      <w:sz w:val="22"/>
                                      <w:szCs w:val="22"/>
                                    </w:rPr>
                                    <w:t>0.9779</w:t>
                                  </w:r>
                                </w:p>
                              </w:tc>
                              <w:tc>
                                <w:tcPr>
                                  <w:tcW w:w="990" w:type="dxa"/>
                                  <w:vAlign w:val="bottom"/>
                                </w:tcPr>
                                <w:p w14:paraId="0D92417D" w14:textId="42246FFE" w:rsidR="001973A2" w:rsidRDefault="001973A2" w:rsidP="00FE122D">
                                  <w:pPr>
                                    <w:pStyle w:val="Nidungvnbn"/>
                                    <w:ind w:firstLine="0"/>
                                    <w:jc w:val="right"/>
                                  </w:pPr>
                                  <w:r>
                                    <w:rPr>
                                      <w:color w:val="000000"/>
                                      <w:sz w:val="22"/>
                                      <w:szCs w:val="22"/>
                                    </w:rPr>
                                    <w:t>365.3</w:t>
                                  </w:r>
                                </w:p>
                              </w:tc>
                            </w:tr>
                            <w:tr w:rsidR="001973A2" w14:paraId="47966E50" w14:textId="77777777" w:rsidTr="00471BA4">
                              <w:trPr>
                                <w:trHeight w:val="379"/>
                              </w:trPr>
                              <w:tc>
                                <w:tcPr>
                                  <w:tcW w:w="985" w:type="dxa"/>
                                  <w:vMerge/>
                                </w:tcPr>
                                <w:p w14:paraId="51D176D1" w14:textId="77777777" w:rsidR="001973A2" w:rsidRDefault="001973A2" w:rsidP="00FE122D">
                                  <w:pPr>
                                    <w:pStyle w:val="Nidungvnbn"/>
                                    <w:ind w:firstLine="0"/>
                                    <w:jc w:val="left"/>
                                    <w:rPr>
                                      <w:b/>
                                    </w:rPr>
                                  </w:pPr>
                                </w:p>
                              </w:tc>
                              <w:tc>
                                <w:tcPr>
                                  <w:tcW w:w="3420" w:type="dxa"/>
                                  <w:vAlign w:val="bottom"/>
                                </w:tcPr>
                                <w:p w14:paraId="6BC80E2F" w14:textId="3752E3AD" w:rsidR="001973A2" w:rsidRDefault="001973A2" w:rsidP="00FE122D">
                                  <w:pPr>
                                    <w:pStyle w:val="Nidungvnbn"/>
                                    <w:ind w:firstLine="0"/>
                                    <w:jc w:val="left"/>
                                    <w:rPr>
                                      <w:b/>
                                    </w:rPr>
                                  </w:pPr>
                                  <w:r>
                                    <w:rPr>
                                      <w:color w:val="000000"/>
                                      <w:sz w:val="22"/>
                                      <w:szCs w:val="22"/>
                                    </w:rPr>
                                    <w:t>PhalangesOutlinesCorrect</w:t>
                                  </w:r>
                                </w:p>
                              </w:tc>
                              <w:tc>
                                <w:tcPr>
                                  <w:tcW w:w="990" w:type="dxa"/>
                                  <w:vAlign w:val="bottom"/>
                                </w:tcPr>
                                <w:p w14:paraId="74D50E3E" w14:textId="01F5397F" w:rsidR="001973A2" w:rsidRDefault="001973A2" w:rsidP="00FE122D">
                                  <w:pPr>
                                    <w:pStyle w:val="Nidungvnbn"/>
                                    <w:ind w:firstLine="0"/>
                                    <w:jc w:val="right"/>
                                  </w:pPr>
                                  <w:r>
                                    <w:rPr>
                                      <w:color w:val="000000"/>
                                      <w:sz w:val="22"/>
                                      <w:szCs w:val="22"/>
                                    </w:rPr>
                                    <w:t>0.846</w:t>
                                  </w:r>
                                </w:p>
                              </w:tc>
                              <w:tc>
                                <w:tcPr>
                                  <w:tcW w:w="900" w:type="dxa"/>
                                  <w:vAlign w:val="bottom"/>
                                </w:tcPr>
                                <w:p w14:paraId="2C905364" w14:textId="37AB61DA" w:rsidR="001973A2" w:rsidRDefault="001973A2" w:rsidP="00FE122D">
                                  <w:pPr>
                                    <w:pStyle w:val="Nidungvnbn"/>
                                    <w:ind w:firstLine="0"/>
                                    <w:jc w:val="right"/>
                                  </w:pPr>
                                  <w:r>
                                    <w:rPr>
                                      <w:color w:val="000000"/>
                                      <w:sz w:val="22"/>
                                      <w:szCs w:val="22"/>
                                    </w:rPr>
                                    <w:t>0.845</w:t>
                                  </w:r>
                                </w:p>
                              </w:tc>
                              <w:tc>
                                <w:tcPr>
                                  <w:tcW w:w="900" w:type="dxa"/>
                                  <w:vAlign w:val="bottom"/>
                                </w:tcPr>
                                <w:p w14:paraId="37DBE857" w14:textId="44D5C230" w:rsidR="001973A2" w:rsidRDefault="001973A2" w:rsidP="00FE122D">
                                  <w:pPr>
                                    <w:pStyle w:val="Nidungvnbn"/>
                                    <w:ind w:firstLine="0"/>
                                    <w:jc w:val="right"/>
                                  </w:pPr>
                                  <w:r>
                                    <w:rPr>
                                      <w:color w:val="000000"/>
                                      <w:sz w:val="22"/>
                                      <w:szCs w:val="22"/>
                                    </w:rPr>
                                    <w:t>0.8236</w:t>
                                  </w:r>
                                </w:p>
                              </w:tc>
                              <w:tc>
                                <w:tcPr>
                                  <w:tcW w:w="900" w:type="dxa"/>
                                  <w:vAlign w:val="bottom"/>
                                </w:tcPr>
                                <w:p w14:paraId="0A6D1040" w14:textId="57877BAF" w:rsidR="001973A2" w:rsidRDefault="001973A2" w:rsidP="00FE122D">
                                  <w:pPr>
                                    <w:pStyle w:val="Nidungvnbn"/>
                                    <w:ind w:firstLine="0"/>
                                    <w:jc w:val="right"/>
                                  </w:pPr>
                                  <w:r>
                                    <w:rPr>
                                      <w:color w:val="000000"/>
                                      <w:sz w:val="22"/>
                                      <w:szCs w:val="22"/>
                                    </w:rPr>
                                    <w:t>4373.7</w:t>
                                  </w:r>
                                </w:p>
                              </w:tc>
                              <w:tc>
                                <w:tcPr>
                                  <w:tcW w:w="990" w:type="dxa"/>
                                  <w:vAlign w:val="bottom"/>
                                </w:tcPr>
                                <w:p w14:paraId="15151509" w14:textId="0AE93BFE" w:rsidR="001973A2" w:rsidRDefault="001973A2" w:rsidP="00FE122D">
                                  <w:pPr>
                                    <w:pStyle w:val="Nidungvnbn"/>
                                    <w:ind w:firstLine="0"/>
                                    <w:jc w:val="right"/>
                                  </w:pPr>
                                  <w:r>
                                    <w:rPr>
                                      <w:color w:val="000000"/>
                                      <w:sz w:val="22"/>
                                      <w:szCs w:val="22"/>
                                    </w:rPr>
                                    <w:t>0.8334</w:t>
                                  </w:r>
                                </w:p>
                              </w:tc>
                              <w:tc>
                                <w:tcPr>
                                  <w:tcW w:w="990" w:type="dxa"/>
                                  <w:vAlign w:val="bottom"/>
                                </w:tcPr>
                                <w:p w14:paraId="64D4AD12" w14:textId="30AF3526" w:rsidR="001973A2" w:rsidRDefault="001973A2" w:rsidP="00FE122D">
                                  <w:pPr>
                                    <w:pStyle w:val="Nidungvnbn"/>
                                    <w:ind w:firstLine="0"/>
                                    <w:jc w:val="right"/>
                                  </w:pPr>
                                  <w:r>
                                    <w:rPr>
                                      <w:color w:val="000000"/>
                                      <w:sz w:val="22"/>
                                      <w:szCs w:val="22"/>
                                    </w:rPr>
                                    <w:t>0.8345</w:t>
                                  </w:r>
                                </w:p>
                              </w:tc>
                              <w:tc>
                                <w:tcPr>
                                  <w:tcW w:w="900" w:type="dxa"/>
                                  <w:vAlign w:val="bottom"/>
                                </w:tcPr>
                                <w:p w14:paraId="4E006B39" w14:textId="4C96BD48" w:rsidR="001973A2" w:rsidRDefault="001973A2" w:rsidP="00FE122D">
                                  <w:pPr>
                                    <w:pStyle w:val="Nidungvnbn"/>
                                    <w:ind w:firstLine="0"/>
                                    <w:jc w:val="right"/>
                                  </w:pPr>
                                  <w:r>
                                    <w:rPr>
                                      <w:color w:val="000000"/>
                                      <w:sz w:val="22"/>
                                      <w:szCs w:val="22"/>
                                    </w:rPr>
                                    <w:t>0.8134</w:t>
                                  </w:r>
                                </w:p>
                              </w:tc>
                              <w:tc>
                                <w:tcPr>
                                  <w:tcW w:w="990" w:type="dxa"/>
                                  <w:vAlign w:val="bottom"/>
                                </w:tcPr>
                                <w:p w14:paraId="011E41D4" w14:textId="4DE86220" w:rsidR="001973A2" w:rsidRDefault="001973A2" w:rsidP="00FE122D">
                                  <w:pPr>
                                    <w:pStyle w:val="Nidungvnbn"/>
                                    <w:ind w:firstLine="0"/>
                                    <w:jc w:val="right"/>
                                  </w:pPr>
                                  <w:r>
                                    <w:rPr>
                                      <w:color w:val="000000"/>
                                      <w:sz w:val="22"/>
                                      <w:szCs w:val="22"/>
                                    </w:rPr>
                                    <w:t>647</w:t>
                                  </w:r>
                                </w:p>
                              </w:tc>
                            </w:tr>
                            <w:tr w:rsidR="001973A2" w14:paraId="25076913" w14:textId="77777777" w:rsidTr="00471BA4">
                              <w:trPr>
                                <w:trHeight w:val="379"/>
                              </w:trPr>
                              <w:tc>
                                <w:tcPr>
                                  <w:tcW w:w="985" w:type="dxa"/>
                                  <w:vMerge/>
                                </w:tcPr>
                                <w:p w14:paraId="7112C42B" w14:textId="77777777" w:rsidR="001973A2" w:rsidRDefault="001973A2" w:rsidP="00FE122D">
                                  <w:pPr>
                                    <w:pStyle w:val="Nidungvnbn"/>
                                    <w:ind w:firstLine="0"/>
                                    <w:jc w:val="left"/>
                                    <w:rPr>
                                      <w:b/>
                                    </w:rPr>
                                  </w:pPr>
                                </w:p>
                              </w:tc>
                              <w:tc>
                                <w:tcPr>
                                  <w:tcW w:w="3420" w:type="dxa"/>
                                  <w:vAlign w:val="bottom"/>
                                </w:tcPr>
                                <w:p w14:paraId="77FC93B0" w14:textId="03A0D706" w:rsidR="001973A2" w:rsidRDefault="001973A2" w:rsidP="00FE122D">
                                  <w:pPr>
                                    <w:pStyle w:val="Nidungvnbn"/>
                                    <w:ind w:firstLine="0"/>
                                    <w:jc w:val="left"/>
                                    <w:rPr>
                                      <w:b/>
                                    </w:rPr>
                                  </w:pPr>
                                  <w:r>
                                    <w:rPr>
                                      <w:color w:val="000000"/>
                                      <w:sz w:val="22"/>
                                      <w:szCs w:val="22"/>
                                    </w:rPr>
                                    <w:t>Phoneme</w:t>
                                  </w:r>
                                </w:p>
                              </w:tc>
                              <w:tc>
                                <w:tcPr>
                                  <w:tcW w:w="990" w:type="dxa"/>
                                  <w:vAlign w:val="bottom"/>
                                </w:tcPr>
                                <w:p w14:paraId="2FBAC0B3" w14:textId="4C65AA9D" w:rsidR="001973A2" w:rsidRDefault="001973A2" w:rsidP="00FE122D">
                                  <w:pPr>
                                    <w:pStyle w:val="Nidungvnbn"/>
                                    <w:ind w:firstLine="0"/>
                                    <w:jc w:val="right"/>
                                  </w:pPr>
                                  <w:r>
                                    <w:rPr>
                                      <w:color w:val="000000"/>
                                      <w:sz w:val="22"/>
                                      <w:szCs w:val="22"/>
                                    </w:rPr>
                                    <w:t>0.243</w:t>
                                  </w:r>
                                </w:p>
                              </w:tc>
                              <w:tc>
                                <w:tcPr>
                                  <w:tcW w:w="900" w:type="dxa"/>
                                  <w:vAlign w:val="bottom"/>
                                </w:tcPr>
                                <w:p w14:paraId="2A7F4CF3" w14:textId="734F3408" w:rsidR="001973A2" w:rsidRDefault="001973A2" w:rsidP="00FE122D">
                                  <w:pPr>
                                    <w:pStyle w:val="Nidungvnbn"/>
                                    <w:ind w:firstLine="0"/>
                                    <w:jc w:val="right"/>
                                  </w:pPr>
                                  <w:r>
                                    <w:rPr>
                                      <w:color w:val="000000"/>
                                      <w:sz w:val="22"/>
                                      <w:szCs w:val="22"/>
                                    </w:rPr>
                                    <w:t>0.3397</w:t>
                                  </w:r>
                                </w:p>
                              </w:tc>
                              <w:tc>
                                <w:tcPr>
                                  <w:tcW w:w="900" w:type="dxa"/>
                                  <w:vAlign w:val="bottom"/>
                                </w:tcPr>
                                <w:p w14:paraId="70B7C969" w14:textId="408BFF6E" w:rsidR="001973A2" w:rsidRDefault="001973A2" w:rsidP="00FE122D">
                                  <w:pPr>
                                    <w:pStyle w:val="Nidungvnbn"/>
                                    <w:ind w:firstLine="0"/>
                                    <w:jc w:val="right"/>
                                  </w:pPr>
                                  <w:r>
                                    <w:rPr>
                                      <w:color w:val="000000"/>
                                      <w:sz w:val="22"/>
                                      <w:szCs w:val="22"/>
                                    </w:rPr>
                                    <w:t>0.2273</w:t>
                                  </w:r>
                                </w:p>
                              </w:tc>
                              <w:tc>
                                <w:tcPr>
                                  <w:tcW w:w="900" w:type="dxa"/>
                                  <w:vAlign w:val="bottom"/>
                                </w:tcPr>
                                <w:p w14:paraId="55B6B7C1" w14:textId="55D307C9" w:rsidR="001973A2" w:rsidRDefault="001973A2" w:rsidP="00FE122D">
                                  <w:pPr>
                                    <w:pStyle w:val="Nidungvnbn"/>
                                    <w:ind w:firstLine="0"/>
                                    <w:jc w:val="right"/>
                                  </w:pPr>
                                  <w:r>
                                    <w:rPr>
                                      <w:color w:val="000000"/>
                                      <w:sz w:val="22"/>
                                      <w:szCs w:val="22"/>
                                    </w:rPr>
                                    <w:t>2242.2</w:t>
                                  </w:r>
                                </w:p>
                              </w:tc>
                              <w:tc>
                                <w:tcPr>
                                  <w:tcW w:w="990" w:type="dxa"/>
                                  <w:vAlign w:val="bottom"/>
                                </w:tcPr>
                                <w:p w14:paraId="5DB455A2" w14:textId="67093FD6" w:rsidR="001973A2" w:rsidRDefault="001973A2" w:rsidP="00FE122D">
                                  <w:pPr>
                                    <w:pStyle w:val="Nidungvnbn"/>
                                    <w:ind w:firstLine="0"/>
                                    <w:jc w:val="right"/>
                                  </w:pPr>
                                  <w:r>
                                    <w:rPr>
                                      <w:color w:val="000000"/>
                                      <w:sz w:val="22"/>
                                      <w:szCs w:val="22"/>
                                    </w:rPr>
                                    <w:t>0.2451</w:t>
                                  </w:r>
                                </w:p>
                              </w:tc>
                              <w:tc>
                                <w:tcPr>
                                  <w:tcW w:w="990" w:type="dxa"/>
                                  <w:vAlign w:val="bottom"/>
                                </w:tcPr>
                                <w:p w14:paraId="6A45FE9E" w14:textId="68E2E941" w:rsidR="001973A2" w:rsidRDefault="001973A2" w:rsidP="00FE122D">
                                  <w:pPr>
                                    <w:pStyle w:val="Nidungvnbn"/>
                                    <w:ind w:firstLine="0"/>
                                    <w:jc w:val="right"/>
                                  </w:pPr>
                                  <w:r>
                                    <w:rPr>
                                      <w:color w:val="000000"/>
                                      <w:sz w:val="22"/>
                                      <w:szCs w:val="22"/>
                                    </w:rPr>
                                    <w:t>0.3207</w:t>
                                  </w:r>
                                </w:p>
                              </w:tc>
                              <w:tc>
                                <w:tcPr>
                                  <w:tcW w:w="900" w:type="dxa"/>
                                  <w:vAlign w:val="bottom"/>
                                </w:tcPr>
                                <w:p w14:paraId="1A45DA47" w14:textId="641B4DC2" w:rsidR="001973A2" w:rsidRDefault="001973A2" w:rsidP="00FE122D">
                                  <w:pPr>
                                    <w:pStyle w:val="Nidungvnbn"/>
                                    <w:ind w:firstLine="0"/>
                                    <w:jc w:val="right"/>
                                  </w:pPr>
                                  <w:r>
                                    <w:rPr>
                                      <w:color w:val="000000"/>
                                      <w:sz w:val="22"/>
                                      <w:szCs w:val="22"/>
                                    </w:rPr>
                                    <w:t>0.2252</w:t>
                                  </w:r>
                                </w:p>
                              </w:tc>
                              <w:tc>
                                <w:tcPr>
                                  <w:tcW w:w="990" w:type="dxa"/>
                                  <w:vAlign w:val="bottom"/>
                                </w:tcPr>
                                <w:p w14:paraId="04D39855" w14:textId="068301F1" w:rsidR="001973A2" w:rsidRDefault="001973A2" w:rsidP="00FE122D">
                                  <w:pPr>
                                    <w:pStyle w:val="Nidungvnbn"/>
                                    <w:ind w:firstLine="0"/>
                                    <w:jc w:val="right"/>
                                  </w:pPr>
                                  <w:r>
                                    <w:rPr>
                                      <w:color w:val="000000"/>
                                      <w:sz w:val="22"/>
                                      <w:szCs w:val="22"/>
                                    </w:rPr>
                                    <w:t>5110</w:t>
                                  </w:r>
                                </w:p>
                              </w:tc>
                            </w:tr>
                            <w:tr w:rsidR="001973A2" w14:paraId="0A5FB505" w14:textId="77777777" w:rsidTr="00471BA4">
                              <w:trPr>
                                <w:trHeight w:val="379"/>
                              </w:trPr>
                              <w:tc>
                                <w:tcPr>
                                  <w:tcW w:w="985" w:type="dxa"/>
                                  <w:vMerge/>
                                </w:tcPr>
                                <w:p w14:paraId="2856CAB5" w14:textId="77777777" w:rsidR="001973A2" w:rsidRDefault="001973A2" w:rsidP="00FE122D">
                                  <w:pPr>
                                    <w:pStyle w:val="Nidungvnbn"/>
                                    <w:ind w:firstLine="0"/>
                                    <w:jc w:val="left"/>
                                    <w:rPr>
                                      <w:b/>
                                    </w:rPr>
                                  </w:pPr>
                                </w:p>
                              </w:tc>
                              <w:tc>
                                <w:tcPr>
                                  <w:tcW w:w="3420" w:type="dxa"/>
                                  <w:vAlign w:val="bottom"/>
                                </w:tcPr>
                                <w:p w14:paraId="24AB3C33" w14:textId="1BDE8848" w:rsidR="001973A2" w:rsidRDefault="001973A2" w:rsidP="00FE122D">
                                  <w:pPr>
                                    <w:pStyle w:val="Nidungvnbn"/>
                                    <w:ind w:firstLine="0"/>
                                    <w:jc w:val="left"/>
                                    <w:rPr>
                                      <w:b/>
                                    </w:rPr>
                                  </w:pPr>
                                  <w:r>
                                    <w:rPr>
                                      <w:color w:val="000000"/>
                                      <w:sz w:val="22"/>
                                      <w:szCs w:val="22"/>
                                    </w:rPr>
                                    <w:t>PigAirwayPressure</w:t>
                                  </w:r>
                                </w:p>
                              </w:tc>
                              <w:tc>
                                <w:tcPr>
                                  <w:tcW w:w="990" w:type="dxa"/>
                                  <w:vAlign w:val="bottom"/>
                                </w:tcPr>
                                <w:p w14:paraId="58313E14" w14:textId="431EF8F7" w:rsidR="001973A2" w:rsidRDefault="001973A2" w:rsidP="00FE122D">
                                  <w:pPr>
                                    <w:pStyle w:val="Nidungvnbn"/>
                                    <w:ind w:firstLine="0"/>
                                    <w:jc w:val="right"/>
                                  </w:pPr>
                                  <w:r>
                                    <w:rPr>
                                      <w:color w:val="000000"/>
                                      <w:sz w:val="22"/>
                                      <w:szCs w:val="22"/>
                                    </w:rPr>
                                    <w:t>0.5094</w:t>
                                  </w:r>
                                </w:p>
                              </w:tc>
                              <w:tc>
                                <w:tcPr>
                                  <w:tcW w:w="900" w:type="dxa"/>
                                  <w:vAlign w:val="bottom"/>
                                </w:tcPr>
                                <w:p w14:paraId="74275F07" w14:textId="1641E829" w:rsidR="001973A2" w:rsidRDefault="001973A2" w:rsidP="00FE122D">
                                  <w:pPr>
                                    <w:pStyle w:val="Nidungvnbn"/>
                                    <w:ind w:firstLine="0"/>
                                    <w:jc w:val="right"/>
                                  </w:pPr>
                                  <w:r>
                                    <w:rPr>
                                      <w:color w:val="000000"/>
                                      <w:sz w:val="22"/>
                                      <w:szCs w:val="22"/>
                                    </w:rPr>
                                    <w:t>0.4327</w:t>
                                  </w:r>
                                </w:p>
                              </w:tc>
                              <w:tc>
                                <w:tcPr>
                                  <w:tcW w:w="900" w:type="dxa"/>
                                  <w:vAlign w:val="bottom"/>
                                </w:tcPr>
                                <w:p w14:paraId="2575809D" w14:textId="79742ADB" w:rsidR="001973A2" w:rsidRDefault="001973A2" w:rsidP="00FE122D">
                                  <w:pPr>
                                    <w:pStyle w:val="Nidungvnbn"/>
                                    <w:ind w:firstLine="0"/>
                                    <w:jc w:val="right"/>
                                  </w:pPr>
                                  <w:r>
                                    <w:rPr>
                                      <w:color w:val="000000"/>
                                      <w:sz w:val="22"/>
                                      <w:szCs w:val="22"/>
                                    </w:rPr>
                                    <w:t>0.4327</w:t>
                                  </w:r>
                                </w:p>
                              </w:tc>
                              <w:tc>
                                <w:tcPr>
                                  <w:tcW w:w="900" w:type="dxa"/>
                                  <w:vAlign w:val="bottom"/>
                                </w:tcPr>
                                <w:p w14:paraId="27D3BE42" w14:textId="789D1C13" w:rsidR="001973A2" w:rsidRDefault="001973A2" w:rsidP="00FE122D">
                                  <w:pPr>
                                    <w:pStyle w:val="Nidungvnbn"/>
                                    <w:ind w:firstLine="0"/>
                                    <w:jc w:val="right"/>
                                  </w:pPr>
                                  <w:r>
                                    <w:rPr>
                                      <w:color w:val="000000"/>
                                      <w:sz w:val="22"/>
                                      <w:szCs w:val="22"/>
                                    </w:rPr>
                                    <w:t>879.6</w:t>
                                  </w:r>
                                </w:p>
                              </w:tc>
                              <w:tc>
                                <w:tcPr>
                                  <w:tcW w:w="990" w:type="dxa"/>
                                  <w:vAlign w:val="bottom"/>
                                </w:tcPr>
                                <w:p w14:paraId="0136BECD" w14:textId="6AEE34B1" w:rsidR="001973A2" w:rsidRDefault="001973A2" w:rsidP="00FE122D">
                                  <w:pPr>
                                    <w:pStyle w:val="Nidungvnbn"/>
                                    <w:ind w:firstLine="0"/>
                                    <w:jc w:val="right"/>
                                  </w:pPr>
                                  <w:r>
                                    <w:rPr>
                                      <w:color w:val="000000"/>
                                      <w:sz w:val="22"/>
                                      <w:szCs w:val="22"/>
                                    </w:rPr>
                                    <w:t>0.4413</w:t>
                                  </w:r>
                                </w:p>
                              </w:tc>
                              <w:tc>
                                <w:tcPr>
                                  <w:tcW w:w="990" w:type="dxa"/>
                                  <w:vAlign w:val="bottom"/>
                                </w:tcPr>
                                <w:p w14:paraId="2C426344" w14:textId="4F6868B4" w:rsidR="001973A2" w:rsidRDefault="001973A2" w:rsidP="00FE122D">
                                  <w:pPr>
                                    <w:pStyle w:val="Nidungvnbn"/>
                                    <w:ind w:firstLine="0"/>
                                    <w:jc w:val="right"/>
                                  </w:pPr>
                                  <w:r>
                                    <w:rPr>
                                      <w:color w:val="000000"/>
                                      <w:sz w:val="22"/>
                                      <w:szCs w:val="22"/>
                                    </w:rPr>
                                    <w:t>0.3894</w:t>
                                  </w:r>
                                </w:p>
                              </w:tc>
                              <w:tc>
                                <w:tcPr>
                                  <w:tcW w:w="900" w:type="dxa"/>
                                  <w:vAlign w:val="bottom"/>
                                </w:tcPr>
                                <w:p w14:paraId="09E6E24D" w14:textId="7385ABB6" w:rsidR="001973A2" w:rsidRDefault="001973A2" w:rsidP="00FE122D">
                                  <w:pPr>
                                    <w:pStyle w:val="Nidungvnbn"/>
                                    <w:ind w:firstLine="0"/>
                                    <w:jc w:val="right"/>
                                  </w:pPr>
                                  <w:r>
                                    <w:rPr>
                                      <w:color w:val="000000"/>
                                      <w:sz w:val="22"/>
                                      <w:szCs w:val="22"/>
                                    </w:rPr>
                                    <w:t>0.3894</w:t>
                                  </w:r>
                                </w:p>
                              </w:tc>
                              <w:tc>
                                <w:tcPr>
                                  <w:tcW w:w="990" w:type="dxa"/>
                                  <w:vAlign w:val="bottom"/>
                                </w:tcPr>
                                <w:p w14:paraId="79846498" w14:textId="6A195BA7" w:rsidR="001973A2" w:rsidRDefault="001973A2" w:rsidP="00FE122D">
                                  <w:pPr>
                                    <w:pStyle w:val="Nidungvnbn"/>
                                    <w:ind w:firstLine="0"/>
                                    <w:jc w:val="right"/>
                                  </w:pPr>
                                  <w:r>
                                    <w:rPr>
                                      <w:color w:val="000000"/>
                                      <w:sz w:val="22"/>
                                      <w:szCs w:val="22"/>
                                    </w:rPr>
                                    <w:t>2256</w:t>
                                  </w:r>
                                </w:p>
                              </w:tc>
                            </w:tr>
                            <w:tr w:rsidR="001973A2" w14:paraId="2895B461" w14:textId="77777777" w:rsidTr="00471BA4">
                              <w:trPr>
                                <w:trHeight w:val="379"/>
                              </w:trPr>
                              <w:tc>
                                <w:tcPr>
                                  <w:tcW w:w="985" w:type="dxa"/>
                                  <w:vMerge/>
                                </w:tcPr>
                                <w:p w14:paraId="14B0345F" w14:textId="77777777" w:rsidR="001973A2" w:rsidRDefault="001973A2" w:rsidP="00FE122D">
                                  <w:pPr>
                                    <w:pStyle w:val="Nidungvnbn"/>
                                    <w:ind w:firstLine="0"/>
                                    <w:jc w:val="left"/>
                                    <w:rPr>
                                      <w:b/>
                                    </w:rPr>
                                  </w:pPr>
                                </w:p>
                              </w:tc>
                              <w:tc>
                                <w:tcPr>
                                  <w:tcW w:w="3420" w:type="dxa"/>
                                  <w:vAlign w:val="bottom"/>
                                </w:tcPr>
                                <w:p w14:paraId="46D5D2CA" w14:textId="3E4B034F" w:rsidR="001973A2" w:rsidRDefault="001973A2" w:rsidP="00FE122D">
                                  <w:pPr>
                                    <w:pStyle w:val="Nidungvnbn"/>
                                    <w:ind w:firstLine="0"/>
                                    <w:jc w:val="left"/>
                                    <w:rPr>
                                      <w:b/>
                                    </w:rPr>
                                  </w:pPr>
                                  <w:r>
                                    <w:rPr>
                                      <w:color w:val="000000"/>
                                      <w:sz w:val="22"/>
                                      <w:szCs w:val="22"/>
                                    </w:rPr>
                                    <w:t>PigArtPressure</w:t>
                                  </w:r>
                                </w:p>
                              </w:tc>
                              <w:tc>
                                <w:tcPr>
                                  <w:tcW w:w="990" w:type="dxa"/>
                                  <w:vAlign w:val="bottom"/>
                                </w:tcPr>
                                <w:p w14:paraId="140464A7" w14:textId="5ECAB1A8" w:rsidR="001973A2" w:rsidRDefault="001973A2" w:rsidP="00FE122D">
                                  <w:pPr>
                                    <w:pStyle w:val="Nidungvnbn"/>
                                    <w:ind w:firstLine="0"/>
                                    <w:jc w:val="right"/>
                                  </w:pPr>
                                  <w:r>
                                    <w:rPr>
                                      <w:color w:val="000000"/>
                                      <w:sz w:val="22"/>
                                      <w:szCs w:val="22"/>
                                    </w:rPr>
                                    <w:t>0.9923</w:t>
                                  </w:r>
                                </w:p>
                              </w:tc>
                              <w:tc>
                                <w:tcPr>
                                  <w:tcW w:w="900" w:type="dxa"/>
                                  <w:vAlign w:val="bottom"/>
                                </w:tcPr>
                                <w:p w14:paraId="07962946" w14:textId="210E7092" w:rsidR="001973A2" w:rsidRDefault="001973A2" w:rsidP="00FE122D">
                                  <w:pPr>
                                    <w:pStyle w:val="Nidungvnbn"/>
                                    <w:ind w:firstLine="0"/>
                                    <w:jc w:val="right"/>
                                  </w:pPr>
                                  <w:r>
                                    <w:rPr>
                                      <w:color w:val="000000"/>
                                      <w:sz w:val="22"/>
                                      <w:szCs w:val="22"/>
                                    </w:rPr>
                                    <w:t>0.9904</w:t>
                                  </w:r>
                                </w:p>
                              </w:tc>
                              <w:tc>
                                <w:tcPr>
                                  <w:tcW w:w="900" w:type="dxa"/>
                                  <w:vAlign w:val="bottom"/>
                                </w:tcPr>
                                <w:p w14:paraId="26BA044D" w14:textId="42015227" w:rsidR="001973A2" w:rsidRDefault="001973A2" w:rsidP="00FE122D">
                                  <w:pPr>
                                    <w:pStyle w:val="Nidungvnbn"/>
                                    <w:ind w:firstLine="0"/>
                                    <w:jc w:val="right"/>
                                  </w:pPr>
                                  <w:r>
                                    <w:rPr>
                                      <w:color w:val="000000"/>
                                      <w:sz w:val="22"/>
                                      <w:szCs w:val="22"/>
                                    </w:rPr>
                                    <w:t>0.9904</w:t>
                                  </w:r>
                                </w:p>
                              </w:tc>
                              <w:tc>
                                <w:tcPr>
                                  <w:tcW w:w="900" w:type="dxa"/>
                                  <w:vAlign w:val="bottom"/>
                                </w:tcPr>
                                <w:p w14:paraId="4943B558" w14:textId="47B97616" w:rsidR="001973A2" w:rsidRDefault="001973A2" w:rsidP="00FE122D">
                                  <w:pPr>
                                    <w:pStyle w:val="Nidungvnbn"/>
                                    <w:ind w:firstLine="0"/>
                                    <w:jc w:val="right"/>
                                  </w:pPr>
                                  <w:r>
                                    <w:rPr>
                                      <w:color w:val="000000"/>
                                      <w:sz w:val="22"/>
                                      <w:szCs w:val="22"/>
                                    </w:rPr>
                                    <w:t>840.6</w:t>
                                  </w:r>
                                </w:p>
                              </w:tc>
                              <w:tc>
                                <w:tcPr>
                                  <w:tcW w:w="990" w:type="dxa"/>
                                  <w:vAlign w:val="bottom"/>
                                </w:tcPr>
                                <w:p w14:paraId="4590D3B9" w14:textId="69DDFD4B" w:rsidR="001973A2" w:rsidRDefault="001973A2" w:rsidP="00FE122D">
                                  <w:pPr>
                                    <w:pStyle w:val="Nidungvnbn"/>
                                    <w:ind w:firstLine="0"/>
                                    <w:jc w:val="right"/>
                                  </w:pPr>
                                  <w:r>
                                    <w:rPr>
                                      <w:color w:val="000000"/>
                                      <w:sz w:val="22"/>
                                      <w:szCs w:val="22"/>
                                    </w:rPr>
                                    <w:t>0.9923</w:t>
                                  </w:r>
                                </w:p>
                              </w:tc>
                              <w:tc>
                                <w:tcPr>
                                  <w:tcW w:w="990" w:type="dxa"/>
                                  <w:vAlign w:val="bottom"/>
                                </w:tcPr>
                                <w:p w14:paraId="6017497B" w14:textId="044B081B" w:rsidR="001973A2" w:rsidRDefault="001973A2" w:rsidP="00FE122D">
                                  <w:pPr>
                                    <w:pStyle w:val="Nidungvnbn"/>
                                    <w:ind w:firstLine="0"/>
                                    <w:jc w:val="right"/>
                                  </w:pPr>
                                  <w:r>
                                    <w:rPr>
                                      <w:color w:val="000000"/>
                                      <w:sz w:val="22"/>
                                      <w:szCs w:val="22"/>
                                    </w:rPr>
                                    <w:t>0.9904</w:t>
                                  </w:r>
                                </w:p>
                              </w:tc>
                              <w:tc>
                                <w:tcPr>
                                  <w:tcW w:w="900" w:type="dxa"/>
                                  <w:vAlign w:val="bottom"/>
                                </w:tcPr>
                                <w:p w14:paraId="786AD563" w14:textId="4D82AFD3" w:rsidR="001973A2" w:rsidRDefault="001973A2" w:rsidP="00FE122D">
                                  <w:pPr>
                                    <w:pStyle w:val="Nidungvnbn"/>
                                    <w:ind w:firstLine="0"/>
                                    <w:jc w:val="right"/>
                                  </w:pPr>
                                  <w:r>
                                    <w:rPr>
                                      <w:color w:val="000000"/>
                                      <w:sz w:val="22"/>
                                      <w:szCs w:val="22"/>
                                    </w:rPr>
                                    <w:t>0.9904</w:t>
                                  </w:r>
                                </w:p>
                              </w:tc>
                              <w:tc>
                                <w:tcPr>
                                  <w:tcW w:w="990" w:type="dxa"/>
                                  <w:vAlign w:val="bottom"/>
                                </w:tcPr>
                                <w:p w14:paraId="358931C6" w14:textId="29A01E73" w:rsidR="001973A2" w:rsidRDefault="001973A2" w:rsidP="00FE122D">
                                  <w:pPr>
                                    <w:pStyle w:val="Nidungvnbn"/>
                                    <w:ind w:firstLine="0"/>
                                    <w:jc w:val="right"/>
                                  </w:pPr>
                                  <w:r>
                                    <w:rPr>
                                      <w:color w:val="000000"/>
                                      <w:sz w:val="22"/>
                                      <w:szCs w:val="22"/>
                                    </w:rPr>
                                    <w:t>703.4</w:t>
                                  </w:r>
                                </w:p>
                              </w:tc>
                            </w:tr>
                            <w:tr w:rsidR="001973A2" w14:paraId="638A4B24" w14:textId="77777777" w:rsidTr="00471BA4">
                              <w:trPr>
                                <w:trHeight w:val="379"/>
                              </w:trPr>
                              <w:tc>
                                <w:tcPr>
                                  <w:tcW w:w="985" w:type="dxa"/>
                                  <w:vMerge/>
                                </w:tcPr>
                                <w:p w14:paraId="1235C2E2" w14:textId="77777777" w:rsidR="001973A2" w:rsidRDefault="001973A2" w:rsidP="00FE122D">
                                  <w:pPr>
                                    <w:pStyle w:val="Nidungvnbn"/>
                                    <w:ind w:firstLine="0"/>
                                    <w:jc w:val="left"/>
                                    <w:rPr>
                                      <w:b/>
                                    </w:rPr>
                                  </w:pPr>
                                </w:p>
                              </w:tc>
                              <w:tc>
                                <w:tcPr>
                                  <w:tcW w:w="3420" w:type="dxa"/>
                                  <w:vAlign w:val="bottom"/>
                                </w:tcPr>
                                <w:p w14:paraId="3382232E" w14:textId="30F4149E" w:rsidR="001973A2" w:rsidRDefault="001973A2" w:rsidP="00FE122D">
                                  <w:pPr>
                                    <w:pStyle w:val="Nidungvnbn"/>
                                    <w:ind w:firstLine="0"/>
                                    <w:jc w:val="left"/>
                                    <w:rPr>
                                      <w:b/>
                                    </w:rPr>
                                  </w:pPr>
                                  <w:r>
                                    <w:rPr>
                                      <w:color w:val="000000"/>
                                      <w:sz w:val="22"/>
                                      <w:szCs w:val="22"/>
                                    </w:rPr>
                                    <w:t>PigCVP</w:t>
                                  </w:r>
                                </w:p>
                              </w:tc>
                              <w:tc>
                                <w:tcPr>
                                  <w:tcW w:w="990" w:type="dxa"/>
                                  <w:vAlign w:val="bottom"/>
                                </w:tcPr>
                                <w:p w14:paraId="228C75B4" w14:textId="1EC7B716" w:rsidR="001973A2" w:rsidRDefault="001973A2" w:rsidP="00FE122D">
                                  <w:pPr>
                                    <w:pStyle w:val="Nidungvnbn"/>
                                    <w:ind w:firstLine="0"/>
                                    <w:jc w:val="right"/>
                                  </w:pPr>
                                  <w:r>
                                    <w:rPr>
                                      <w:color w:val="000000"/>
                                      <w:sz w:val="22"/>
                                      <w:szCs w:val="22"/>
                                    </w:rPr>
                                    <w:t>0.9279</w:t>
                                  </w:r>
                                </w:p>
                              </w:tc>
                              <w:tc>
                                <w:tcPr>
                                  <w:tcW w:w="900" w:type="dxa"/>
                                  <w:vAlign w:val="bottom"/>
                                </w:tcPr>
                                <w:p w14:paraId="018C33A4" w14:textId="6EC7779E" w:rsidR="001973A2" w:rsidRDefault="001973A2" w:rsidP="00FE122D">
                                  <w:pPr>
                                    <w:pStyle w:val="Nidungvnbn"/>
                                    <w:ind w:firstLine="0"/>
                                    <w:jc w:val="right"/>
                                  </w:pPr>
                                  <w:r>
                                    <w:rPr>
                                      <w:color w:val="000000"/>
                                      <w:sz w:val="22"/>
                                      <w:szCs w:val="22"/>
                                    </w:rPr>
                                    <w:t>0.9087</w:t>
                                  </w:r>
                                </w:p>
                              </w:tc>
                              <w:tc>
                                <w:tcPr>
                                  <w:tcW w:w="900" w:type="dxa"/>
                                  <w:vAlign w:val="bottom"/>
                                </w:tcPr>
                                <w:p w14:paraId="7AA5C55C" w14:textId="7544E42D" w:rsidR="001973A2" w:rsidRDefault="001973A2" w:rsidP="00FE122D">
                                  <w:pPr>
                                    <w:pStyle w:val="Nidungvnbn"/>
                                    <w:ind w:firstLine="0"/>
                                    <w:jc w:val="right"/>
                                  </w:pPr>
                                  <w:r>
                                    <w:rPr>
                                      <w:color w:val="000000"/>
                                      <w:sz w:val="22"/>
                                      <w:szCs w:val="22"/>
                                    </w:rPr>
                                    <w:t>0.9087</w:t>
                                  </w:r>
                                </w:p>
                              </w:tc>
                              <w:tc>
                                <w:tcPr>
                                  <w:tcW w:w="900" w:type="dxa"/>
                                  <w:vAlign w:val="bottom"/>
                                </w:tcPr>
                                <w:p w14:paraId="44914FC3" w14:textId="6EF2953F" w:rsidR="001973A2" w:rsidRDefault="001973A2" w:rsidP="00FE122D">
                                  <w:pPr>
                                    <w:pStyle w:val="Nidungvnbn"/>
                                    <w:ind w:firstLine="0"/>
                                    <w:jc w:val="right"/>
                                  </w:pPr>
                                  <w:r>
                                    <w:rPr>
                                      <w:color w:val="000000"/>
                                      <w:sz w:val="22"/>
                                      <w:szCs w:val="22"/>
                                    </w:rPr>
                                    <w:t>841.1</w:t>
                                  </w:r>
                                </w:p>
                              </w:tc>
                              <w:tc>
                                <w:tcPr>
                                  <w:tcW w:w="990" w:type="dxa"/>
                                  <w:vAlign w:val="bottom"/>
                                </w:tcPr>
                                <w:p w14:paraId="15ADBC17" w14:textId="7EBCF1B9" w:rsidR="001973A2" w:rsidRDefault="001973A2" w:rsidP="00FE122D">
                                  <w:pPr>
                                    <w:pStyle w:val="Nidungvnbn"/>
                                    <w:ind w:firstLine="0"/>
                                    <w:jc w:val="right"/>
                                  </w:pPr>
                                  <w:r>
                                    <w:rPr>
                                      <w:color w:val="000000"/>
                                      <w:sz w:val="22"/>
                                      <w:szCs w:val="22"/>
                                    </w:rPr>
                                    <w:t>0.95</w:t>
                                  </w:r>
                                </w:p>
                              </w:tc>
                              <w:tc>
                                <w:tcPr>
                                  <w:tcW w:w="990" w:type="dxa"/>
                                  <w:vAlign w:val="bottom"/>
                                </w:tcPr>
                                <w:p w14:paraId="45158670" w14:textId="31923F24" w:rsidR="001973A2" w:rsidRDefault="001973A2" w:rsidP="00FE122D">
                                  <w:pPr>
                                    <w:pStyle w:val="Nidungvnbn"/>
                                    <w:ind w:firstLine="0"/>
                                    <w:jc w:val="right"/>
                                  </w:pPr>
                                  <w:r>
                                    <w:rPr>
                                      <w:color w:val="000000"/>
                                      <w:sz w:val="22"/>
                                      <w:szCs w:val="22"/>
                                    </w:rPr>
                                    <w:t>0.9375</w:t>
                                  </w:r>
                                </w:p>
                              </w:tc>
                              <w:tc>
                                <w:tcPr>
                                  <w:tcW w:w="900" w:type="dxa"/>
                                  <w:vAlign w:val="bottom"/>
                                </w:tcPr>
                                <w:p w14:paraId="65D3467C" w14:textId="528D2883" w:rsidR="001973A2" w:rsidRDefault="001973A2" w:rsidP="00FE122D">
                                  <w:pPr>
                                    <w:pStyle w:val="Nidungvnbn"/>
                                    <w:ind w:firstLine="0"/>
                                    <w:jc w:val="right"/>
                                  </w:pPr>
                                  <w:r>
                                    <w:rPr>
                                      <w:color w:val="000000"/>
                                      <w:sz w:val="22"/>
                                      <w:szCs w:val="22"/>
                                    </w:rPr>
                                    <w:t>0.9375</w:t>
                                  </w:r>
                                </w:p>
                              </w:tc>
                              <w:tc>
                                <w:tcPr>
                                  <w:tcW w:w="990" w:type="dxa"/>
                                  <w:vAlign w:val="bottom"/>
                                </w:tcPr>
                                <w:p w14:paraId="7543EE0B" w14:textId="0C57FAAA" w:rsidR="001973A2" w:rsidRDefault="001973A2" w:rsidP="00FE122D">
                                  <w:pPr>
                                    <w:pStyle w:val="Nidungvnbn"/>
                                    <w:ind w:firstLine="0"/>
                                    <w:jc w:val="right"/>
                                  </w:pPr>
                                  <w:r>
                                    <w:rPr>
                                      <w:color w:val="000000"/>
                                      <w:sz w:val="22"/>
                                      <w:szCs w:val="22"/>
                                    </w:rPr>
                                    <w:t>706</w:t>
                                  </w:r>
                                </w:p>
                              </w:tc>
                            </w:tr>
                            <w:tr w:rsidR="001973A2" w14:paraId="2E61F8B0" w14:textId="77777777" w:rsidTr="00471BA4">
                              <w:trPr>
                                <w:trHeight w:val="379"/>
                              </w:trPr>
                              <w:tc>
                                <w:tcPr>
                                  <w:tcW w:w="985" w:type="dxa"/>
                                  <w:vMerge/>
                                </w:tcPr>
                                <w:p w14:paraId="4B718256" w14:textId="77777777" w:rsidR="001973A2" w:rsidRDefault="001973A2" w:rsidP="00FE122D">
                                  <w:pPr>
                                    <w:pStyle w:val="Nidungvnbn"/>
                                    <w:ind w:firstLine="0"/>
                                    <w:jc w:val="left"/>
                                    <w:rPr>
                                      <w:b/>
                                    </w:rPr>
                                  </w:pPr>
                                </w:p>
                              </w:tc>
                              <w:tc>
                                <w:tcPr>
                                  <w:tcW w:w="3420" w:type="dxa"/>
                                  <w:vAlign w:val="bottom"/>
                                </w:tcPr>
                                <w:p w14:paraId="5CA20A69" w14:textId="6B547850" w:rsidR="001973A2" w:rsidRDefault="001973A2" w:rsidP="00FE122D">
                                  <w:pPr>
                                    <w:pStyle w:val="Nidungvnbn"/>
                                    <w:ind w:firstLine="0"/>
                                    <w:jc w:val="left"/>
                                    <w:rPr>
                                      <w:b/>
                                    </w:rPr>
                                  </w:pPr>
                                  <w:r>
                                    <w:rPr>
                                      <w:color w:val="000000"/>
                                      <w:sz w:val="22"/>
                                      <w:szCs w:val="22"/>
                                    </w:rPr>
                                    <w:t>Plane</w:t>
                                  </w:r>
                                </w:p>
                              </w:tc>
                              <w:tc>
                                <w:tcPr>
                                  <w:tcW w:w="990" w:type="dxa"/>
                                  <w:vAlign w:val="bottom"/>
                                </w:tcPr>
                                <w:p w14:paraId="4F7650EF" w14:textId="22987A98" w:rsidR="001973A2" w:rsidRDefault="001973A2" w:rsidP="00FE122D">
                                  <w:pPr>
                                    <w:pStyle w:val="Nidungvnbn"/>
                                    <w:ind w:firstLine="0"/>
                                    <w:jc w:val="right"/>
                                  </w:pPr>
                                  <w:r>
                                    <w:rPr>
                                      <w:color w:val="000000"/>
                                      <w:sz w:val="22"/>
                                      <w:szCs w:val="22"/>
                                    </w:rPr>
                                    <w:t>1</w:t>
                                  </w:r>
                                </w:p>
                              </w:tc>
                              <w:tc>
                                <w:tcPr>
                                  <w:tcW w:w="900" w:type="dxa"/>
                                  <w:vAlign w:val="bottom"/>
                                </w:tcPr>
                                <w:p w14:paraId="090BC528" w14:textId="4EA3D17D" w:rsidR="001973A2" w:rsidRDefault="001973A2" w:rsidP="00FE122D">
                                  <w:pPr>
                                    <w:pStyle w:val="Nidungvnbn"/>
                                    <w:ind w:firstLine="0"/>
                                    <w:jc w:val="right"/>
                                  </w:pPr>
                                  <w:r>
                                    <w:rPr>
                                      <w:color w:val="000000"/>
                                      <w:sz w:val="22"/>
                                      <w:szCs w:val="22"/>
                                    </w:rPr>
                                    <w:t>1</w:t>
                                  </w:r>
                                </w:p>
                              </w:tc>
                              <w:tc>
                                <w:tcPr>
                                  <w:tcW w:w="900" w:type="dxa"/>
                                  <w:vAlign w:val="bottom"/>
                                </w:tcPr>
                                <w:p w14:paraId="23974B53" w14:textId="7DA8920E" w:rsidR="001973A2" w:rsidRDefault="001973A2" w:rsidP="00FE122D">
                                  <w:pPr>
                                    <w:pStyle w:val="Nidungvnbn"/>
                                    <w:ind w:firstLine="0"/>
                                    <w:jc w:val="right"/>
                                  </w:pPr>
                                  <w:r>
                                    <w:rPr>
                                      <w:color w:val="000000"/>
                                      <w:sz w:val="22"/>
                                      <w:szCs w:val="22"/>
                                    </w:rPr>
                                    <w:t>1</w:t>
                                  </w:r>
                                </w:p>
                              </w:tc>
                              <w:tc>
                                <w:tcPr>
                                  <w:tcW w:w="900" w:type="dxa"/>
                                  <w:vAlign w:val="bottom"/>
                                </w:tcPr>
                                <w:p w14:paraId="7E31870A" w14:textId="46F827A2" w:rsidR="001973A2" w:rsidRDefault="001973A2" w:rsidP="00FE122D">
                                  <w:pPr>
                                    <w:pStyle w:val="Nidungvnbn"/>
                                    <w:ind w:firstLine="0"/>
                                    <w:jc w:val="right"/>
                                  </w:pPr>
                                  <w:r>
                                    <w:rPr>
                                      <w:color w:val="000000"/>
                                      <w:sz w:val="22"/>
                                      <w:szCs w:val="22"/>
                                    </w:rPr>
                                    <w:t>566.3</w:t>
                                  </w:r>
                                </w:p>
                              </w:tc>
                              <w:tc>
                                <w:tcPr>
                                  <w:tcW w:w="990" w:type="dxa"/>
                                  <w:vAlign w:val="bottom"/>
                                </w:tcPr>
                                <w:p w14:paraId="4D168D4F" w14:textId="263813C4" w:rsidR="001973A2" w:rsidRDefault="001973A2" w:rsidP="00FE122D">
                                  <w:pPr>
                                    <w:pStyle w:val="Nidungvnbn"/>
                                    <w:ind w:firstLine="0"/>
                                    <w:jc w:val="right"/>
                                  </w:pPr>
                                  <w:r>
                                    <w:rPr>
                                      <w:color w:val="000000"/>
                                      <w:sz w:val="22"/>
                                      <w:szCs w:val="22"/>
                                    </w:rPr>
                                    <w:t>1</w:t>
                                  </w:r>
                                </w:p>
                              </w:tc>
                              <w:tc>
                                <w:tcPr>
                                  <w:tcW w:w="990" w:type="dxa"/>
                                  <w:vAlign w:val="bottom"/>
                                </w:tcPr>
                                <w:p w14:paraId="7537E125" w14:textId="505B0F08" w:rsidR="001973A2" w:rsidRDefault="001973A2" w:rsidP="00FE122D">
                                  <w:pPr>
                                    <w:pStyle w:val="Nidungvnbn"/>
                                    <w:ind w:firstLine="0"/>
                                    <w:jc w:val="right"/>
                                  </w:pPr>
                                  <w:r>
                                    <w:rPr>
                                      <w:color w:val="000000"/>
                                      <w:sz w:val="22"/>
                                      <w:szCs w:val="22"/>
                                    </w:rPr>
                                    <w:t>1</w:t>
                                  </w:r>
                                </w:p>
                              </w:tc>
                              <w:tc>
                                <w:tcPr>
                                  <w:tcW w:w="900" w:type="dxa"/>
                                  <w:vAlign w:val="bottom"/>
                                </w:tcPr>
                                <w:p w14:paraId="7BC53349" w14:textId="505C9506" w:rsidR="001973A2" w:rsidRDefault="001973A2" w:rsidP="00FE122D">
                                  <w:pPr>
                                    <w:pStyle w:val="Nidungvnbn"/>
                                    <w:ind w:firstLine="0"/>
                                    <w:jc w:val="right"/>
                                  </w:pPr>
                                  <w:r>
                                    <w:rPr>
                                      <w:color w:val="000000"/>
                                      <w:sz w:val="22"/>
                                      <w:szCs w:val="22"/>
                                    </w:rPr>
                                    <w:t>1</w:t>
                                  </w:r>
                                </w:p>
                              </w:tc>
                              <w:tc>
                                <w:tcPr>
                                  <w:tcW w:w="990" w:type="dxa"/>
                                  <w:vAlign w:val="bottom"/>
                                </w:tcPr>
                                <w:p w14:paraId="574D789F" w14:textId="0ACDEF55" w:rsidR="001973A2" w:rsidRDefault="001973A2" w:rsidP="00FE122D">
                                  <w:pPr>
                                    <w:pStyle w:val="Nidungvnbn"/>
                                    <w:ind w:firstLine="0"/>
                                    <w:jc w:val="right"/>
                                  </w:pPr>
                                  <w:r>
                                    <w:rPr>
                                      <w:color w:val="000000"/>
                                      <w:sz w:val="22"/>
                                      <w:szCs w:val="22"/>
                                    </w:rPr>
                                    <w:t>379.5</w:t>
                                  </w:r>
                                </w:p>
                              </w:tc>
                            </w:tr>
                            <w:tr w:rsidR="001973A2" w14:paraId="5A022CB0" w14:textId="77777777" w:rsidTr="00471BA4">
                              <w:trPr>
                                <w:trHeight w:val="379"/>
                              </w:trPr>
                              <w:tc>
                                <w:tcPr>
                                  <w:tcW w:w="985" w:type="dxa"/>
                                  <w:vMerge/>
                                </w:tcPr>
                                <w:p w14:paraId="7F8E4689" w14:textId="77777777" w:rsidR="001973A2" w:rsidRDefault="001973A2" w:rsidP="00FE122D">
                                  <w:pPr>
                                    <w:pStyle w:val="Nidungvnbn"/>
                                    <w:ind w:firstLine="0"/>
                                    <w:jc w:val="left"/>
                                    <w:rPr>
                                      <w:b/>
                                    </w:rPr>
                                  </w:pPr>
                                </w:p>
                              </w:tc>
                              <w:tc>
                                <w:tcPr>
                                  <w:tcW w:w="3420" w:type="dxa"/>
                                  <w:vAlign w:val="bottom"/>
                                </w:tcPr>
                                <w:p w14:paraId="1034E45E" w14:textId="39155821" w:rsidR="001973A2" w:rsidRDefault="001973A2" w:rsidP="00FE122D">
                                  <w:pPr>
                                    <w:pStyle w:val="Nidungvnbn"/>
                                    <w:ind w:firstLine="0"/>
                                    <w:jc w:val="left"/>
                                    <w:rPr>
                                      <w:b/>
                                    </w:rPr>
                                  </w:pPr>
                                  <w:r>
                                    <w:rPr>
                                      <w:color w:val="000000"/>
                                      <w:sz w:val="22"/>
                                      <w:szCs w:val="22"/>
                                    </w:rPr>
                                    <w:t>PowerCons</w:t>
                                  </w:r>
                                </w:p>
                              </w:tc>
                              <w:tc>
                                <w:tcPr>
                                  <w:tcW w:w="990" w:type="dxa"/>
                                  <w:vAlign w:val="bottom"/>
                                </w:tcPr>
                                <w:p w14:paraId="5829A185" w14:textId="02E2C182" w:rsidR="001973A2" w:rsidRDefault="001973A2" w:rsidP="00FE122D">
                                  <w:pPr>
                                    <w:pStyle w:val="Nidungvnbn"/>
                                    <w:ind w:firstLine="0"/>
                                    <w:jc w:val="right"/>
                                  </w:pPr>
                                  <w:r>
                                    <w:rPr>
                                      <w:color w:val="000000"/>
                                      <w:sz w:val="22"/>
                                      <w:szCs w:val="22"/>
                                    </w:rPr>
                                    <w:t>0.8845</w:t>
                                  </w:r>
                                </w:p>
                              </w:tc>
                              <w:tc>
                                <w:tcPr>
                                  <w:tcW w:w="900" w:type="dxa"/>
                                  <w:vAlign w:val="bottom"/>
                                </w:tcPr>
                                <w:p w14:paraId="50264E12" w14:textId="502651B2" w:rsidR="001973A2" w:rsidRDefault="001973A2" w:rsidP="00FE122D">
                                  <w:pPr>
                                    <w:pStyle w:val="Nidungvnbn"/>
                                    <w:ind w:firstLine="0"/>
                                    <w:jc w:val="right"/>
                                  </w:pPr>
                                  <w:r>
                                    <w:rPr>
                                      <w:color w:val="000000"/>
                                      <w:sz w:val="22"/>
                                      <w:szCs w:val="22"/>
                                    </w:rPr>
                                    <w:t>0.8833</w:t>
                                  </w:r>
                                </w:p>
                              </w:tc>
                              <w:tc>
                                <w:tcPr>
                                  <w:tcW w:w="900" w:type="dxa"/>
                                  <w:vAlign w:val="bottom"/>
                                </w:tcPr>
                                <w:p w14:paraId="688DF1D0" w14:textId="6918FFB7" w:rsidR="001973A2" w:rsidRDefault="001973A2" w:rsidP="00FE122D">
                                  <w:pPr>
                                    <w:pStyle w:val="Nidungvnbn"/>
                                    <w:ind w:firstLine="0"/>
                                    <w:jc w:val="right"/>
                                  </w:pPr>
                                  <w:r>
                                    <w:rPr>
                                      <w:color w:val="000000"/>
                                      <w:sz w:val="22"/>
                                      <w:szCs w:val="22"/>
                                    </w:rPr>
                                    <w:t>0.8833</w:t>
                                  </w:r>
                                </w:p>
                              </w:tc>
                              <w:tc>
                                <w:tcPr>
                                  <w:tcW w:w="900" w:type="dxa"/>
                                  <w:vAlign w:val="bottom"/>
                                </w:tcPr>
                                <w:p w14:paraId="28829A45" w14:textId="7F170F74" w:rsidR="001973A2" w:rsidRDefault="001973A2" w:rsidP="00FE122D">
                                  <w:pPr>
                                    <w:pStyle w:val="Nidungvnbn"/>
                                    <w:ind w:firstLine="0"/>
                                    <w:jc w:val="right"/>
                                  </w:pPr>
                                  <w:r>
                                    <w:rPr>
                                      <w:color w:val="000000"/>
                                      <w:sz w:val="22"/>
                                      <w:szCs w:val="22"/>
                                    </w:rPr>
                                    <w:t>499.7</w:t>
                                  </w:r>
                                </w:p>
                              </w:tc>
                              <w:tc>
                                <w:tcPr>
                                  <w:tcW w:w="990" w:type="dxa"/>
                                  <w:vAlign w:val="bottom"/>
                                </w:tcPr>
                                <w:p w14:paraId="35651D83" w14:textId="196355CA" w:rsidR="001973A2" w:rsidRDefault="001973A2" w:rsidP="00FE122D">
                                  <w:pPr>
                                    <w:pStyle w:val="Nidungvnbn"/>
                                    <w:ind w:firstLine="0"/>
                                    <w:jc w:val="right"/>
                                  </w:pPr>
                                  <w:r>
                                    <w:rPr>
                                      <w:color w:val="000000"/>
                                      <w:sz w:val="22"/>
                                      <w:szCs w:val="22"/>
                                    </w:rPr>
                                    <w:t>0.8938</w:t>
                                  </w:r>
                                </w:p>
                              </w:tc>
                              <w:tc>
                                <w:tcPr>
                                  <w:tcW w:w="990" w:type="dxa"/>
                                  <w:vAlign w:val="bottom"/>
                                </w:tcPr>
                                <w:p w14:paraId="0329F945" w14:textId="12DEEBEB" w:rsidR="001973A2" w:rsidRDefault="001973A2" w:rsidP="00FE122D">
                                  <w:pPr>
                                    <w:pStyle w:val="Nidungvnbn"/>
                                    <w:ind w:firstLine="0"/>
                                    <w:jc w:val="right"/>
                                  </w:pPr>
                                  <w:r>
                                    <w:rPr>
                                      <w:color w:val="000000"/>
                                      <w:sz w:val="22"/>
                                      <w:szCs w:val="22"/>
                                    </w:rPr>
                                    <w:t>0.8889</w:t>
                                  </w:r>
                                </w:p>
                              </w:tc>
                              <w:tc>
                                <w:tcPr>
                                  <w:tcW w:w="900" w:type="dxa"/>
                                  <w:vAlign w:val="bottom"/>
                                </w:tcPr>
                                <w:p w14:paraId="7C4C74E6" w14:textId="0D0D5F6E" w:rsidR="001973A2" w:rsidRDefault="001973A2" w:rsidP="00FE122D">
                                  <w:pPr>
                                    <w:pStyle w:val="Nidungvnbn"/>
                                    <w:ind w:firstLine="0"/>
                                    <w:jc w:val="right"/>
                                  </w:pPr>
                                  <w:r>
                                    <w:rPr>
                                      <w:color w:val="000000"/>
                                      <w:sz w:val="22"/>
                                      <w:szCs w:val="22"/>
                                    </w:rPr>
                                    <w:t>0.8889</w:t>
                                  </w:r>
                                </w:p>
                              </w:tc>
                              <w:tc>
                                <w:tcPr>
                                  <w:tcW w:w="990" w:type="dxa"/>
                                  <w:vAlign w:val="bottom"/>
                                </w:tcPr>
                                <w:p w14:paraId="1C2D9B89" w14:textId="5512B642" w:rsidR="001973A2" w:rsidRDefault="001973A2" w:rsidP="00FE122D">
                                  <w:pPr>
                                    <w:pStyle w:val="Nidungvnbn"/>
                                    <w:ind w:firstLine="0"/>
                                    <w:jc w:val="right"/>
                                  </w:pPr>
                                  <w:r>
                                    <w:rPr>
                                      <w:color w:val="000000"/>
                                      <w:sz w:val="22"/>
                                      <w:szCs w:val="22"/>
                                    </w:rPr>
                                    <w:t>206.7</w:t>
                                  </w:r>
                                </w:p>
                              </w:tc>
                            </w:tr>
                            <w:tr w:rsidR="001973A2" w14:paraId="64EA16A8" w14:textId="77777777" w:rsidTr="00471BA4">
                              <w:trPr>
                                <w:trHeight w:val="379"/>
                              </w:trPr>
                              <w:tc>
                                <w:tcPr>
                                  <w:tcW w:w="985" w:type="dxa"/>
                                  <w:vMerge/>
                                </w:tcPr>
                                <w:p w14:paraId="20794C1B" w14:textId="77777777" w:rsidR="001973A2" w:rsidRDefault="001973A2" w:rsidP="00FE122D">
                                  <w:pPr>
                                    <w:pStyle w:val="Nidungvnbn"/>
                                    <w:ind w:firstLine="0"/>
                                    <w:jc w:val="left"/>
                                    <w:rPr>
                                      <w:b/>
                                    </w:rPr>
                                  </w:pPr>
                                </w:p>
                              </w:tc>
                              <w:tc>
                                <w:tcPr>
                                  <w:tcW w:w="3420" w:type="dxa"/>
                                  <w:vAlign w:val="bottom"/>
                                </w:tcPr>
                                <w:p w14:paraId="68697E6C" w14:textId="19E214F7" w:rsidR="001973A2" w:rsidRDefault="001973A2" w:rsidP="00FE122D">
                                  <w:pPr>
                                    <w:pStyle w:val="Nidungvnbn"/>
                                    <w:ind w:firstLine="0"/>
                                    <w:jc w:val="left"/>
                                    <w:rPr>
                                      <w:b/>
                                    </w:rPr>
                                  </w:pPr>
                                  <w:r>
                                    <w:rPr>
                                      <w:color w:val="000000"/>
                                      <w:sz w:val="22"/>
                                      <w:szCs w:val="22"/>
                                    </w:rPr>
                                    <w:t>ProximalPhalanxOutlineAgeGroup</w:t>
                                  </w:r>
                                </w:p>
                              </w:tc>
                              <w:tc>
                                <w:tcPr>
                                  <w:tcW w:w="990" w:type="dxa"/>
                                  <w:vAlign w:val="center"/>
                                </w:tcPr>
                                <w:p w14:paraId="3223F48A" w14:textId="7941D2AD" w:rsidR="001973A2" w:rsidRDefault="001973A2" w:rsidP="00FE122D">
                                  <w:pPr>
                                    <w:pStyle w:val="Nidungvnbn"/>
                                    <w:ind w:firstLine="0"/>
                                    <w:jc w:val="right"/>
                                  </w:pPr>
                                  <w:r>
                                    <w:rPr>
                                      <w:color w:val="000000"/>
                                      <w:sz w:val="22"/>
                                      <w:szCs w:val="22"/>
                                    </w:rPr>
                                    <w:t>0.769</w:t>
                                  </w:r>
                                </w:p>
                              </w:tc>
                              <w:tc>
                                <w:tcPr>
                                  <w:tcW w:w="900" w:type="dxa"/>
                                  <w:vAlign w:val="center"/>
                                </w:tcPr>
                                <w:p w14:paraId="28691CEA" w14:textId="6D3C3147" w:rsidR="001973A2" w:rsidRDefault="001973A2" w:rsidP="00FE122D">
                                  <w:pPr>
                                    <w:pStyle w:val="Nidungvnbn"/>
                                    <w:ind w:firstLine="0"/>
                                    <w:jc w:val="right"/>
                                  </w:pPr>
                                  <w:r>
                                    <w:rPr>
                                      <w:color w:val="000000"/>
                                      <w:sz w:val="22"/>
                                      <w:szCs w:val="22"/>
                                    </w:rPr>
                                    <w:t>0.8488</w:t>
                                  </w:r>
                                </w:p>
                              </w:tc>
                              <w:tc>
                                <w:tcPr>
                                  <w:tcW w:w="900" w:type="dxa"/>
                                  <w:vAlign w:val="center"/>
                                </w:tcPr>
                                <w:p w14:paraId="6386FB1F" w14:textId="393B6981" w:rsidR="001973A2" w:rsidRDefault="001973A2" w:rsidP="00FE122D">
                                  <w:pPr>
                                    <w:pStyle w:val="Nidungvnbn"/>
                                    <w:ind w:firstLine="0"/>
                                    <w:jc w:val="right"/>
                                  </w:pPr>
                                  <w:r>
                                    <w:rPr>
                                      <w:color w:val="000000"/>
                                      <w:sz w:val="22"/>
                                      <w:szCs w:val="22"/>
                                    </w:rPr>
                                    <w:t>0.8369</w:t>
                                  </w:r>
                                </w:p>
                              </w:tc>
                              <w:tc>
                                <w:tcPr>
                                  <w:tcW w:w="900" w:type="dxa"/>
                                  <w:vAlign w:val="center"/>
                                </w:tcPr>
                                <w:p w14:paraId="4C5CC45B" w14:textId="374B4551" w:rsidR="001973A2" w:rsidRDefault="001973A2" w:rsidP="00FE122D">
                                  <w:pPr>
                                    <w:pStyle w:val="Nidungvnbn"/>
                                    <w:ind w:firstLine="0"/>
                                    <w:jc w:val="right"/>
                                  </w:pPr>
                                  <w:r>
                                    <w:rPr>
                                      <w:color w:val="000000"/>
                                      <w:sz w:val="22"/>
                                      <w:szCs w:val="22"/>
                                    </w:rPr>
                                    <w:t>1120.4</w:t>
                                  </w:r>
                                </w:p>
                              </w:tc>
                              <w:tc>
                                <w:tcPr>
                                  <w:tcW w:w="990" w:type="dxa"/>
                                  <w:vAlign w:val="bottom"/>
                                </w:tcPr>
                                <w:p w14:paraId="1DE5A6B6" w14:textId="49E6DDC3" w:rsidR="001973A2" w:rsidRDefault="001973A2" w:rsidP="00FE122D">
                                  <w:pPr>
                                    <w:pStyle w:val="Nidungvnbn"/>
                                    <w:ind w:firstLine="0"/>
                                    <w:jc w:val="right"/>
                                  </w:pPr>
                                  <w:r>
                                    <w:rPr>
                                      <w:color w:val="000000"/>
                                      <w:sz w:val="22"/>
                                      <w:szCs w:val="22"/>
                                    </w:rPr>
                                    <w:t>0.765</w:t>
                                  </w:r>
                                </w:p>
                              </w:tc>
                              <w:tc>
                                <w:tcPr>
                                  <w:tcW w:w="990" w:type="dxa"/>
                                  <w:vAlign w:val="bottom"/>
                                </w:tcPr>
                                <w:p w14:paraId="0E394AD1" w14:textId="38D66F3C" w:rsidR="001973A2" w:rsidRDefault="001973A2" w:rsidP="00FE122D">
                                  <w:pPr>
                                    <w:pStyle w:val="Nidungvnbn"/>
                                    <w:ind w:firstLine="0"/>
                                    <w:jc w:val="right"/>
                                  </w:pPr>
                                  <w:r>
                                    <w:rPr>
                                      <w:color w:val="000000"/>
                                      <w:sz w:val="22"/>
                                      <w:szCs w:val="22"/>
                                    </w:rPr>
                                    <w:t>0.8488</w:t>
                                  </w:r>
                                </w:p>
                              </w:tc>
                              <w:tc>
                                <w:tcPr>
                                  <w:tcW w:w="900" w:type="dxa"/>
                                  <w:vAlign w:val="bottom"/>
                                </w:tcPr>
                                <w:p w14:paraId="46F7FE54" w14:textId="15763222" w:rsidR="001973A2" w:rsidRDefault="001973A2" w:rsidP="00FE122D">
                                  <w:pPr>
                                    <w:pStyle w:val="Nidungvnbn"/>
                                    <w:ind w:firstLine="0"/>
                                    <w:jc w:val="right"/>
                                  </w:pPr>
                                  <w:r>
                                    <w:rPr>
                                      <w:color w:val="000000"/>
                                      <w:sz w:val="22"/>
                                      <w:szCs w:val="22"/>
                                    </w:rPr>
                                    <w:t>0.8062</w:t>
                                  </w:r>
                                </w:p>
                              </w:tc>
                              <w:tc>
                                <w:tcPr>
                                  <w:tcW w:w="990" w:type="dxa"/>
                                  <w:vAlign w:val="bottom"/>
                                </w:tcPr>
                                <w:p w14:paraId="32E4C484" w14:textId="726DF3F4" w:rsidR="001973A2" w:rsidRDefault="001973A2" w:rsidP="00FE122D">
                                  <w:pPr>
                                    <w:pStyle w:val="Nidungvnbn"/>
                                    <w:ind w:firstLine="0"/>
                                    <w:jc w:val="right"/>
                                  </w:pPr>
                                  <w:r>
                                    <w:rPr>
                                      <w:color w:val="000000"/>
                                      <w:sz w:val="22"/>
                                      <w:szCs w:val="22"/>
                                    </w:rPr>
                                    <w:t>222.7</w:t>
                                  </w:r>
                                </w:p>
                              </w:tc>
                            </w:tr>
                            <w:tr w:rsidR="001973A2" w14:paraId="07174CA2" w14:textId="77777777" w:rsidTr="00471BA4">
                              <w:trPr>
                                <w:trHeight w:val="379"/>
                              </w:trPr>
                              <w:tc>
                                <w:tcPr>
                                  <w:tcW w:w="985" w:type="dxa"/>
                                  <w:vMerge/>
                                </w:tcPr>
                                <w:p w14:paraId="037419B4" w14:textId="77777777" w:rsidR="001973A2" w:rsidRDefault="001973A2" w:rsidP="00FE122D">
                                  <w:pPr>
                                    <w:pStyle w:val="Nidungvnbn"/>
                                    <w:ind w:firstLine="0"/>
                                    <w:jc w:val="left"/>
                                    <w:rPr>
                                      <w:b/>
                                    </w:rPr>
                                  </w:pPr>
                                </w:p>
                              </w:tc>
                              <w:tc>
                                <w:tcPr>
                                  <w:tcW w:w="3420" w:type="dxa"/>
                                  <w:vAlign w:val="bottom"/>
                                </w:tcPr>
                                <w:p w14:paraId="180ACCBC" w14:textId="153FA950" w:rsidR="001973A2" w:rsidRDefault="001973A2" w:rsidP="00FE122D">
                                  <w:pPr>
                                    <w:pStyle w:val="Nidungvnbn"/>
                                    <w:ind w:firstLine="0"/>
                                    <w:jc w:val="left"/>
                                    <w:rPr>
                                      <w:b/>
                                    </w:rPr>
                                  </w:pPr>
                                  <w:r>
                                    <w:rPr>
                                      <w:color w:val="000000"/>
                                      <w:sz w:val="22"/>
                                      <w:szCs w:val="22"/>
                                    </w:rPr>
                                    <w:t>ProximalPhalanxOutlineCorrect</w:t>
                                  </w:r>
                                </w:p>
                              </w:tc>
                              <w:tc>
                                <w:tcPr>
                                  <w:tcW w:w="990" w:type="dxa"/>
                                  <w:vAlign w:val="center"/>
                                </w:tcPr>
                                <w:p w14:paraId="715D0091" w14:textId="1F41BE32" w:rsidR="001973A2" w:rsidRDefault="001973A2" w:rsidP="00FE122D">
                                  <w:pPr>
                                    <w:pStyle w:val="Nidungvnbn"/>
                                    <w:ind w:firstLine="0"/>
                                    <w:jc w:val="right"/>
                                  </w:pPr>
                                  <w:r>
                                    <w:rPr>
                                      <w:color w:val="000000"/>
                                      <w:sz w:val="22"/>
                                      <w:szCs w:val="22"/>
                                    </w:rPr>
                                    <w:t>0.9168</w:t>
                                  </w:r>
                                </w:p>
                              </w:tc>
                              <w:tc>
                                <w:tcPr>
                                  <w:tcW w:w="900" w:type="dxa"/>
                                  <w:vAlign w:val="center"/>
                                </w:tcPr>
                                <w:p w14:paraId="17EBA454" w14:textId="382A572F" w:rsidR="001973A2" w:rsidRDefault="001973A2" w:rsidP="00FE122D">
                                  <w:pPr>
                                    <w:pStyle w:val="Nidungvnbn"/>
                                    <w:ind w:firstLine="0"/>
                                    <w:jc w:val="right"/>
                                  </w:pPr>
                                  <w:r>
                                    <w:rPr>
                                      <w:color w:val="000000"/>
                                      <w:sz w:val="22"/>
                                      <w:szCs w:val="22"/>
                                    </w:rPr>
                                    <w:t>0.9244</w:t>
                                  </w:r>
                                </w:p>
                              </w:tc>
                              <w:tc>
                                <w:tcPr>
                                  <w:tcW w:w="900" w:type="dxa"/>
                                  <w:vAlign w:val="center"/>
                                </w:tcPr>
                                <w:p w14:paraId="460BE27D" w14:textId="4B5F89CE" w:rsidR="001973A2" w:rsidRDefault="001973A2" w:rsidP="00FE122D">
                                  <w:pPr>
                                    <w:pStyle w:val="Nidungvnbn"/>
                                    <w:ind w:firstLine="0"/>
                                    <w:jc w:val="right"/>
                                  </w:pPr>
                                  <w:r>
                                    <w:rPr>
                                      <w:color w:val="000000"/>
                                      <w:sz w:val="22"/>
                                      <w:szCs w:val="22"/>
                                    </w:rPr>
                                    <w:t>0.9067</w:t>
                                  </w:r>
                                </w:p>
                              </w:tc>
                              <w:tc>
                                <w:tcPr>
                                  <w:tcW w:w="900" w:type="dxa"/>
                                  <w:vAlign w:val="center"/>
                                </w:tcPr>
                                <w:p w14:paraId="50FCA32F" w14:textId="2B36749C" w:rsidR="001973A2" w:rsidRDefault="001973A2" w:rsidP="00FE122D">
                                  <w:pPr>
                                    <w:pStyle w:val="Nidungvnbn"/>
                                    <w:ind w:firstLine="0"/>
                                    <w:jc w:val="right"/>
                                  </w:pPr>
                                  <w:r>
                                    <w:rPr>
                                      <w:color w:val="000000"/>
                                      <w:sz w:val="22"/>
                                      <w:szCs w:val="22"/>
                                    </w:rPr>
                                    <w:t>1727.3</w:t>
                                  </w:r>
                                </w:p>
                              </w:tc>
                              <w:tc>
                                <w:tcPr>
                                  <w:tcW w:w="990" w:type="dxa"/>
                                  <w:vAlign w:val="bottom"/>
                                </w:tcPr>
                                <w:p w14:paraId="070D30BF" w14:textId="7F34BAEB" w:rsidR="001973A2" w:rsidRDefault="001973A2" w:rsidP="00FE122D">
                                  <w:pPr>
                                    <w:pStyle w:val="Nidungvnbn"/>
                                    <w:ind w:firstLine="0"/>
                                    <w:jc w:val="right"/>
                                  </w:pPr>
                                  <w:r>
                                    <w:rPr>
                                      <w:color w:val="000000"/>
                                      <w:sz w:val="22"/>
                                      <w:szCs w:val="22"/>
                                    </w:rPr>
                                    <w:t>0.9082</w:t>
                                  </w:r>
                                </w:p>
                              </w:tc>
                              <w:tc>
                                <w:tcPr>
                                  <w:tcW w:w="990" w:type="dxa"/>
                                  <w:vAlign w:val="bottom"/>
                                </w:tcPr>
                                <w:p w14:paraId="2013CDBB" w14:textId="24F3BD23" w:rsidR="001973A2" w:rsidRDefault="001973A2" w:rsidP="00FE122D">
                                  <w:pPr>
                                    <w:pStyle w:val="Nidungvnbn"/>
                                    <w:ind w:firstLine="0"/>
                                    <w:jc w:val="right"/>
                                  </w:pPr>
                                  <w:r>
                                    <w:rPr>
                                      <w:color w:val="000000"/>
                                      <w:sz w:val="22"/>
                                      <w:szCs w:val="22"/>
                                    </w:rPr>
                                    <w:t>0.9107</w:t>
                                  </w:r>
                                </w:p>
                              </w:tc>
                              <w:tc>
                                <w:tcPr>
                                  <w:tcW w:w="900" w:type="dxa"/>
                                  <w:vAlign w:val="bottom"/>
                                </w:tcPr>
                                <w:p w14:paraId="32C83735" w14:textId="35ABB39E" w:rsidR="001973A2" w:rsidRDefault="001973A2" w:rsidP="00FE122D">
                                  <w:pPr>
                                    <w:pStyle w:val="Nidungvnbn"/>
                                    <w:ind w:firstLine="0"/>
                                    <w:jc w:val="right"/>
                                  </w:pPr>
                                  <w:r>
                                    <w:rPr>
                                      <w:color w:val="000000"/>
                                      <w:sz w:val="22"/>
                                      <w:szCs w:val="22"/>
                                    </w:rPr>
                                    <w:t>0.8821</w:t>
                                  </w:r>
                                </w:p>
                              </w:tc>
                              <w:tc>
                                <w:tcPr>
                                  <w:tcW w:w="990" w:type="dxa"/>
                                  <w:vAlign w:val="bottom"/>
                                </w:tcPr>
                                <w:p w14:paraId="45FAAF8A" w14:textId="17168E51" w:rsidR="001973A2" w:rsidRDefault="001973A2" w:rsidP="00FE122D">
                                  <w:pPr>
                                    <w:pStyle w:val="Nidungvnbn"/>
                                    <w:ind w:firstLine="0"/>
                                    <w:jc w:val="right"/>
                                  </w:pPr>
                                  <w:r>
                                    <w:rPr>
                                      <w:color w:val="000000"/>
                                      <w:sz w:val="22"/>
                                      <w:szCs w:val="22"/>
                                    </w:rPr>
                                    <w:t>240.5</w:t>
                                  </w:r>
                                </w:p>
                              </w:tc>
                            </w:tr>
                            <w:tr w:rsidR="001973A2" w14:paraId="47431905" w14:textId="77777777" w:rsidTr="00471BA4">
                              <w:trPr>
                                <w:trHeight w:val="379"/>
                              </w:trPr>
                              <w:tc>
                                <w:tcPr>
                                  <w:tcW w:w="985" w:type="dxa"/>
                                  <w:vMerge/>
                                </w:tcPr>
                                <w:p w14:paraId="23E38D0A" w14:textId="77777777" w:rsidR="001973A2" w:rsidRDefault="001973A2" w:rsidP="00FE122D">
                                  <w:pPr>
                                    <w:pStyle w:val="Nidungvnbn"/>
                                    <w:ind w:firstLine="0"/>
                                    <w:jc w:val="left"/>
                                    <w:rPr>
                                      <w:b/>
                                    </w:rPr>
                                  </w:pPr>
                                </w:p>
                              </w:tc>
                              <w:tc>
                                <w:tcPr>
                                  <w:tcW w:w="3420" w:type="dxa"/>
                                  <w:vAlign w:val="bottom"/>
                                </w:tcPr>
                                <w:p w14:paraId="6BA67639" w14:textId="6324572B" w:rsidR="001973A2" w:rsidRDefault="001973A2" w:rsidP="00FE122D">
                                  <w:pPr>
                                    <w:pStyle w:val="Nidungvnbn"/>
                                    <w:ind w:firstLine="0"/>
                                    <w:jc w:val="left"/>
                                    <w:rPr>
                                      <w:b/>
                                    </w:rPr>
                                  </w:pPr>
                                  <w:r>
                                    <w:rPr>
                                      <w:color w:val="000000"/>
                                      <w:sz w:val="22"/>
                                      <w:szCs w:val="22"/>
                                    </w:rPr>
                                    <w:t>ProximalPhalanxTW</w:t>
                                  </w:r>
                                </w:p>
                              </w:tc>
                              <w:tc>
                                <w:tcPr>
                                  <w:tcW w:w="990" w:type="dxa"/>
                                  <w:vAlign w:val="bottom"/>
                                </w:tcPr>
                                <w:p w14:paraId="6C124E62" w14:textId="0430E5F1" w:rsidR="001973A2" w:rsidRDefault="001973A2" w:rsidP="00FE122D">
                                  <w:pPr>
                                    <w:pStyle w:val="Nidungvnbn"/>
                                    <w:ind w:firstLine="0"/>
                                    <w:jc w:val="right"/>
                                  </w:pPr>
                                  <w:r>
                                    <w:rPr>
                                      <w:color w:val="000000"/>
                                      <w:sz w:val="22"/>
                                      <w:szCs w:val="22"/>
                                    </w:rPr>
                                    <w:t>0.4769</w:t>
                                  </w:r>
                                </w:p>
                              </w:tc>
                              <w:tc>
                                <w:tcPr>
                                  <w:tcW w:w="900" w:type="dxa"/>
                                  <w:vAlign w:val="bottom"/>
                                </w:tcPr>
                                <w:p w14:paraId="1555F22D" w14:textId="62F1EF71" w:rsidR="001973A2" w:rsidRDefault="001973A2" w:rsidP="00FE122D">
                                  <w:pPr>
                                    <w:pStyle w:val="Nidungvnbn"/>
                                    <w:ind w:firstLine="0"/>
                                    <w:jc w:val="right"/>
                                  </w:pPr>
                                  <w:r>
                                    <w:rPr>
                                      <w:color w:val="000000"/>
                                      <w:sz w:val="22"/>
                                      <w:szCs w:val="22"/>
                                    </w:rPr>
                                    <w:t>0.7659</w:t>
                                  </w:r>
                                </w:p>
                              </w:tc>
                              <w:tc>
                                <w:tcPr>
                                  <w:tcW w:w="900" w:type="dxa"/>
                                  <w:vAlign w:val="bottom"/>
                                </w:tcPr>
                                <w:p w14:paraId="1D386378" w14:textId="767BB849" w:rsidR="001973A2" w:rsidRDefault="001973A2" w:rsidP="00FE122D">
                                  <w:pPr>
                                    <w:pStyle w:val="Nidungvnbn"/>
                                    <w:ind w:firstLine="0"/>
                                    <w:jc w:val="right"/>
                                  </w:pPr>
                                  <w:r>
                                    <w:rPr>
                                      <w:color w:val="000000"/>
                                      <w:sz w:val="22"/>
                                      <w:szCs w:val="22"/>
                                    </w:rPr>
                                    <w:t>0.502</w:t>
                                  </w:r>
                                </w:p>
                              </w:tc>
                              <w:tc>
                                <w:tcPr>
                                  <w:tcW w:w="900" w:type="dxa"/>
                                  <w:vAlign w:val="bottom"/>
                                </w:tcPr>
                                <w:p w14:paraId="174CB223" w14:textId="0359BA7D" w:rsidR="001973A2" w:rsidRDefault="001973A2" w:rsidP="00FE122D">
                                  <w:pPr>
                                    <w:pStyle w:val="Nidungvnbn"/>
                                    <w:ind w:firstLine="0"/>
                                    <w:jc w:val="right"/>
                                  </w:pPr>
                                  <w:r>
                                    <w:rPr>
                                      <w:color w:val="000000"/>
                                      <w:sz w:val="22"/>
                                      <w:szCs w:val="22"/>
                                    </w:rPr>
                                    <w:t>1155.7</w:t>
                                  </w:r>
                                </w:p>
                              </w:tc>
                              <w:tc>
                                <w:tcPr>
                                  <w:tcW w:w="990" w:type="dxa"/>
                                  <w:vAlign w:val="bottom"/>
                                </w:tcPr>
                                <w:p w14:paraId="745A9D63" w14:textId="575E6BB4" w:rsidR="001973A2" w:rsidRDefault="001973A2" w:rsidP="00FE122D">
                                  <w:pPr>
                                    <w:pStyle w:val="Nidungvnbn"/>
                                    <w:ind w:firstLine="0"/>
                                    <w:jc w:val="right"/>
                                  </w:pPr>
                                  <w:r>
                                    <w:rPr>
                                      <w:color w:val="000000"/>
                                      <w:sz w:val="22"/>
                                      <w:szCs w:val="22"/>
                                    </w:rPr>
                                    <w:t>0.5492</w:t>
                                  </w:r>
                                </w:p>
                              </w:tc>
                              <w:tc>
                                <w:tcPr>
                                  <w:tcW w:w="990" w:type="dxa"/>
                                  <w:vAlign w:val="bottom"/>
                                </w:tcPr>
                                <w:p w14:paraId="5354D367" w14:textId="5C56ADA8" w:rsidR="001973A2" w:rsidRDefault="001973A2" w:rsidP="00FE122D">
                                  <w:pPr>
                                    <w:pStyle w:val="Nidungvnbn"/>
                                    <w:ind w:firstLine="0"/>
                                    <w:jc w:val="right"/>
                                  </w:pPr>
                                  <w:r>
                                    <w:rPr>
                                      <w:color w:val="000000"/>
                                      <w:sz w:val="22"/>
                                      <w:szCs w:val="22"/>
                                    </w:rPr>
                                    <w:t>0.7902</w:t>
                                  </w:r>
                                </w:p>
                              </w:tc>
                              <w:tc>
                                <w:tcPr>
                                  <w:tcW w:w="900" w:type="dxa"/>
                                  <w:vAlign w:val="bottom"/>
                                </w:tcPr>
                                <w:p w14:paraId="783EFABE" w14:textId="0450FB00" w:rsidR="001973A2" w:rsidRDefault="001973A2" w:rsidP="00FE122D">
                                  <w:pPr>
                                    <w:pStyle w:val="Nidungvnbn"/>
                                    <w:ind w:firstLine="0"/>
                                    <w:jc w:val="right"/>
                                  </w:pPr>
                                  <w:r>
                                    <w:rPr>
                                      <w:color w:val="000000"/>
                                      <w:sz w:val="22"/>
                                      <w:szCs w:val="22"/>
                                    </w:rPr>
                                    <w:t>0.5366</w:t>
                                  </w:r>
                                </w:p>
                              </w:tc>
                              <w:tc>
                                <w:tcPr>
                                  <w:tcW w:w="990" w:type="dxa"/>
                                  <w:vAlign w:val="bottom"/>
                                </w:tcPr>
                                <w:p w14:paraId="2326538B" w14:textId="31B9D0DE" w:rsidR="001973A2" w:rsidRDefault="001973A2" w:rsidP="00FE122D">
                                  <w:pPr>
                                    <w:pStyle w:val="Nidungvnbn"/>
                                    <w:ind w:firstLine="0"/>
                                    <w:jc w:val="right"/>
                                  </w:pPr>
                                  <w:r>
                                    <w:rPr>
                                      <w:color w:val="000000"/>
                                      <w:sz w:val="22"/>
                                      <w:szCs w:val="22"/>
                                    </w:rPr>
                                    <w:t>221.4</w:t>
                                  </w:r>
                                </w:p>
                              </w:tc>
                            </w:tr>
                          </w:tbl>
                          <w:p w14:paraId="74239E05"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3" o:spid="_x0000_s1044" type="#_x0000_t202" style="position:absolute;margin-left:587.05pt;margin-top:32.35pt;width:638.25pt;height:469.95pt;rotation:90;z-index:251696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" fillcolor="white [3212]" strokecolor="white [3212]" strokeweight="2pt">
                <v:textbox>
                  <w:txbxContent>
                    <w:tbl>
                      <w:tblPr>
                        <w:tblW w:w="11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3420"/>
                        <w:gridCol w:w="990"/>
                        <w:gridCol w:w="900"/>
                        <w:gridCol w:w="900"/>
                        <w:gridCol w:w="900"/>
                        <w:gridCol w:w="990"/>
                        <w:gridCol w:w="990"/>
                        <w:gridCol w:w="900"/>
                        <w:gridCol w:w="990"/>
                      </w:tblGrid>
                      <w:tr w:rsidR="001973A2" w14:paraId="29B8BE5E" w14:textId="77777777" w:rsidTr="009500B0">
                        <w:trPr>
                          <w:trHeight w:val="379"/>
                        </w:trPr>
                        <w:tc>
                          <w:tcPr>
                            <w:tcW w:w="985" w:type="dxa"/>
                            <w:vMerge w:val="restart"/>
                            <w:vAlign w:val="center"/>
                          </w:tcPr>
                          <w:p w14:paraId="561B3C86" w14:textId="4A9CCDDB" w:rsidR="001973A2" w:rsidRDefault="001973A2" w:rsidP="005D7EED">
                            <w:pPr>
                              <w:pStyle w:val="Nidungvnbn"/>
                              <w:ind w:firstLine="0"/>
                              <w:jc w:val="center"/>
                              <w:rPr>
                                <w:b/>
                              </w:rPr>
                            </w:pPr>
                            <w:r>
                              <w:rPr>
                                <w:b/>
                              </w:rPr>
                              <w:t>Tên phân loại</w:t>
                            </w:r>
                          </w:p>
                        </w:tc>
                        <w:tc>
                          <w:tcPr>
                            <w:tcW w:w="3420" w:type="dxa"/>
                            <w:vMerge w:val="restart"/>
                            <w:vAlign w:val="center"/>
                          </w:tcPr>
                          <w:p w14:paraId="6DEDB9B1" w14:textId="7C922A8A" w:rsidR="001973A2" w:rsidRDefault="001973A2" w:rsidP="005D7EED">
                            <w:pPr>
                              <w:pStyle w:val="Nidungvnbn"/>
                              <w:ind w:firstLine="0"/>
                              <w:jc w:val="center"/>
                              <w:rPr>
                                <w:b/>
                              </w:rPr>
                            </w:pPr>
                            <w:r>
                              <w:rPr>
                                <w:b/>
                              </w:rPr>
                              <w:t>Tên tập dữ liệu</w:t>
                            </w:r>
                          </w:p>
                        </w:tc>
                        <w:tc>
                          <w:tcPr>
                            <w:tcW w:w="3690" w:type="dxa"/>
                            <w:gridSpan w:val="4"/>
                          </w:tcPr>
                          <w:p w14:paraId="53F9B369" w14:textId="77777777" w:rsidR="001973A2" w:rsidRDefault="001973A2" w:rsidP="005D7EED">
                            <w:pPr>
                              <w:pStyle w:val="Nidungvnbn"/>
                              <w:ind w:firstLine="0"/>
                              <w:jc w:val="center"/>
                              <w:rPr>
                                <w:b/>
                              </w:rPr>
                            </w:pPr>
                            <w:r>
                              <w:rPr>
                                <w:b/>
                              </w:rPr>
                              <w:t>Nhóm tác giả</w:t>
                            </w:r>
                          </w:p>
                          <w:p w14:paraId="2D64A394" w14:textId="77777777" w:rsidR="001973A2" w:rsidRDefault="001973A2" w:rsidP="005D7EED">
                            <w:pPr>
                              <w:pStyle w:val="Nidungvnbn"/>
                              <w:ind w:firstLine="0"/>
                              <w:jc w:val="center"/>
                              <w:rPr>
                                <w:b/>
                              </w:rPr>
                            </w:pPr>
                            <w:r>
                              <w:rPr>
                                <w:b/>
                              </w:rPr>
                              <w:t>tiền thực nghiệm</w:t>
                            </w:r>
                          </w:p>
                        </w:tc>
                        <w:tc>
                          <w:tcPr>
                            <w:tcW w:w="3870" w:type="dxa"/>
                            <w:gridSpan w:val="4"/>
                          </w:tcPr>
                          <w:p w14:paraId="01237A9B" w14:textId="77777777" w:rsidR="001973A2" w:rsidRDefault="001973A2" w:rsidP="005D7EED">
                            <w:pPr>
                              <w:pStyle w:val="Nidungvnbn"/>
                              <w:ind w:firstLine="0"/>
                              <w:jc w:val="center"/>
                              <w:rPr>
                                <w:b/>
                              </w:rPr>
                            </w:pPr>
                            <w:r>
                              <w:rPr>
                                <w:b/>
                              </w:rPr>
                              <w:t>Thực nghiệm</w:t>
                            </w:r>
                          </w:p>
                          <w:p w14:paraId="08B7A636" w14:textId="4CF521B5" w:rsidR="001973A2" w:rsidRDefault="001973A2" w:rsidP="005D7EED">
                            <w:pPr>
                              <w:pStyle w:val="Nidungvnbn"/>
                              <w:ind w:firstLine="0"/>
                              <w:jc w:val="center"/>
                              <w:rPr>
                                <w:b/>
                              </w:rPr>
                            </w:pPr>
                            <w:r>
                              <w:rPr>
                                <w:b/>
                              </w:rPr>
                              <w:t>của bản thân</w:t>
                            </w:r>
                          </w:p>
                        </w:tc>
                      </w:tr>
                      <w:tr w:rsidR="001973A2" w14:paraId="3927DA9B" w14:textId="77777777" w:rsidTr="009500B0">
                        <w:trPr>
                          <w:trHeight w:val="379"/>
                        </w:trPr>
                        <w:tc>
                          <w:tcPr>
                            <w:tcW w:w="985" w:type="dxa"/>
                            <w:vMerge/>
                          </w:tcPr>
                          <w:p w14:paraId="2F6BE4E8" w14:textId="77777777" w:rsidR="001973A2" w:rsidRDefault="001973A2" w:rsidP="00C17EA6">
                            <w:pPr>
                              <w:pStyle w:val="Nidungvnbn"/>
                              <w:jc w:val="center"/>
                              <w:rPr>
                                <w:b/>
                              </w:rPr>
                            </w:pPr>
                          </w:p>
                        </w:tc>
                        <w:tc>
                          <w:tcPr>
                            <w:tcW w:w="3420" w:type="dxa"/>
                            <w:vMerge/>
                          </w:tcPr>
                          <w:p w14:paraId="59395A11" w14:textId="77777777" w:rsidR="001973A2" w:rsidRDefault="001973A2" w:rsidP="00C17EA6">
                            <w:pPr>
                              <w:pStyle w:val="Nidungvnbn"/>
                              <w:jc w:val="center"/>
                              <w:rPr>
                                <w:b/>
                              </w:rPr>
                            </w:pPr>
                          </w:p>
                        </w:tc>
                        <w:tc>
                          <w:tcPr>
                            <w:tcW w:w="990" w:type="dxa"/>
                          </w:tcPr>
                          <w:p w14:paraId="08412A73" w14:textId="77777777" w:rsidR="001973A2" w:rsidRDefault="001973A2" w:rsidP="00C17EA6">
                            <w:pPr>
                              <w:pStyle w:val="Nidungvnbn"/>
                              <w:ind w:firstLine="0"/>
                              <w:jc w:val="center"/>
                              <w:rPr>
                                <w:b/>
                                <w:sz w:val="24"/>
                                <w:szCs w:val="24"/>
                              </w:rPr>
                            </w:pPr>
                            <w:r>
                              <w:rPr>
                                <w:b/>
                              </w:rPr>
                              <w:t>Pre</w:t>
                            </w:r>
                          </w:p>
                        </w:tc>
                        <w:tc>
                          <w:tcPr>
                            <w:tcW w:w="900" w:type="dxa"/>
                          </w:tcPr>
                          <w:p w14:paraId="47064350" w14:textId="77777777" w:rsidR="001973A2" w:rsidRDefault="001973A2" w:rsidP="00C17EA6">
                            <w:pPr>
                              <w:pStyle w:val="Nidungvnbn"/>
                              <w:ind w:firstLine="0"/>
                              <w:jc w:val="center"/>
                              <w:rPr>
                                <w:b/>
                              </w:rPr>
                            </w:pPr>
                            <w:r>
                              <w:rPr>
                                <w:b/>
                              </w:rPr>
                              <w:t>Acc</w:t>
                            </w:r>
                          </w:p>
                        </w:tc>
                        <w:tc>
                          <w:tcPr>
                            <w:tcW w:w="900" w:type="dxa"/>
                          </w:tcPr>
                          <w:p w14:paraId="56511D1E" w14:textId="77777777" w:rsidR="001973A2" w:rsidRDefault="001973A2" w:rsidP="00C17EA6">
                            <w:pPr>
                              <w:pStyle w:val="Nidungvnbn"/>
                              <w:ind w:firstLine="0"/>
                              <w:jc w:val="center"/>
                              <w:rPr>
                                <w:b/>
                                <w:sz w:val="24"/>
                                <w:szCs w:val="24"/>
                              </w:rPr>
                            </w:pPr>
                            <w:r>
                              <w:rPr>
                                <w:b/>
                              </w:rPr>
                              <w:t>Rec</w:t>
                            </w:r>
                          </w:p>
                        </w:tc>
                        <w:tc>
                          <w:tcPr>
                            <w:tcW w:w="900" w:type="dxa"/>
                          </w:tcPr>
                          <w:p w14:paraId="00D6E590" w14:textId="77777777" w:rsidR="001973A2" w:rsidRDefault="001973A2" w:rsidP="00C17EA6">
                            <w:pPr>
                              <w:pStyle w:val="Nidungvnbn"/>
                              <w:ind w:firstLine="0"/>
                              <w:jc w:val="center"/>
                              <w:rPr>
                                <w:b/>
                              </w:rPr>
                            </w:pPr>
                            <w:r>
                              <w:rPr>
                                <w:b/>
                                <w:lang w:val="vi-VN"/>
                              </w:rPr>
                              <w:t>TrT</w:t>
                            </w:r>
                          </w:p>
                        </w:tc>
                        <w:tc>
                          <w:tcPr>
                            <w:tcW w:w="990" w:type="dxa"/>
                          </w:tcPr>
                          <w:p w14:paraId="4F317ABC" w14:textId="77777777" w:rsidR="001973A2" w:rsidRDefault="001973A2" w:rsidP="00C17EA6">
                            <w:pPr>
                              <w:pStyle w:val="Nidungvnbn"/>
                              <w:ind w:firstLine="0"/>
                              <w:jc w:val="center"/>
                              <w:rPr>
                                <w:b/>
                                <w:sz w:val="24"/>
                                <w:szCs w:val="24"/>
                              </w:rPr>
                            </w:pPr>
                            <w:r>
                              <w:rPr>
                                <w:b/>
                              </w:rPr>
                              <w:t>Pre</w:t>
                            </w:r>
                          </w:p>
                        </w:tc>
                        <w:tc>
                          <w:tcPr>
                            <w:tcW w:w="990" w:type="dxa"/>
                          </w:tcPr>
                          <w:p w14:paraId="383E6BB2" w14:textId="77777777" w:rsidR="001973A2" w:rsidRDefault="001973A2" w:rsidP="00C17EA6">
                            <w:pPr>
                              <w:pStyle w:val="Nidungvnbn"/>
                              <w:ind w:firstLine="0"/>
                              <w:jc w:val="center"/>
                              <w:rPr>
                                <w:b/>
                              </w:rPr>
                            </w:pPr>
                            <w:r>
                              <w:rPr>
                                <w:b/>
                              </w:rPr>
                              <w:t>Acc</w:t>
                            </w:r>
                          </w:p>
                        </w:tc>
                        <w:tc>
                          <w:tcPr>
                            <w:tcW w:w="900" w:type="dxa"/>
                          </w:tcPr>
                          <w:p w14:paraId="4DB65219" w14:textId="77777777" w:rsidR="001973A2" w:rsidRDefault="001973A2" w:rsidP="00C17EA6">
                            <w:pPr>
                              <w:pStyle w:val="Nidungvnbn"/>
                              <w:ind w:firstLine="0"/>
                              <w:jc w:val="center"/>
                              <w:rPr>
                                <w:b/>
                                <w:sz w:val="24"/>
                                <w:szCs w:val="24"/>
                              </w:rPr>
                            </w:pPr>
                            <w:r>
                              <w:rPr>
                                <w:b/>
                              </w:rPr>
                              <w:t>Rec</w:t>
                            </w:r>
                          </w:p>
                        </w:tc>
                        <w:tc>
                          <w:tcPr>
                            <w:tcW w:w="990" w:type="dxa"/>
                          </w:tcPr>
                          <w:p w14:paraId="66785907" w14:textId="77777777" w:rsidR="001973A2" w:rsidRDefault="001973A2" w:rsidP="00C17EA6">
                            <w:pPr>
                              <w:pStyle w:val="Nidungvnbn"/>
                              <w:ind w:firstLine="0"/>
                              <w:jc w:val="center"/>
                              <w:rPr>
                                <w:b/>
                              </w:rPr>
                            </w:pPr>
                            <w:r>
                              <w:rPr>
                                <w:b/>
                              </w:rPr>
                              <w:t>TrT</w:t>
                            </w:r>
                          </w:p>
                        </w:tc>
                      </w:tr>
                      <w:tr w:rsidR="001973A2" w14:paraId="093119B3" w14:textId="77777777" w:rsidTr="00471BA4">
                        <w:trPr>
                          <w:trHeight w:val="379"/>
                        </w:trPr>
                        <w:tc>
                          <w:tcPr>
                            <w:tcW w:w="985" w:type="dxa"/>
                            <w:vMerge w:val="restart"/>
                            <w:vAlign w:val="center"/>
                          </w:tcPr>
                          <w:p w14:paraId="48FA2F72" w14:textId="7A2AE7BF" w:rsidR="001973A2" w:rsidRPr="00AD3DB0" w:rsidRDefault="001973A2" w:rsidP="00FE122D">
                            <w:pPr>
                              <w:pStyle w:val="Nidungvnbn"/>
                              <w:ind w:firstLine="0"/>
                              <w:jc w:val="center"/>
                            </w:pPr>
                            <w:r w:rsidRPr="00AD3DB0">
                              <w:t>ResNet</w:t>
                            </w:r>
                          </w:p>
                        </w:tc>
                        <w:tc>
                          <w:tcPr>
                            <w:tcW w:w="3420" w:type="dxa"/>
                            <w:vAlign w:val="bottom"/>
                          </w:tcPr>
                          <w:p w14:paraId="40FAF8AA" w14:textId="4A3D337C" w:rsidR="001973A2" w:rsidRDefault="001973A2" w:rsidP="00FE122D">
                            <w:pPr>
                              <w:pStyle w:val="Nidungvnbn"/>
                              <w:ind w:firstLine="0"/>
                              <w:jc w:val="left"/>
                              <w:rPr>
                                <w:b/>
                              </w:rPr>
                            </w:pPr>
                            <w:r>
                              <w:rPr>
                                <w:color w:val="000000"/>
                                <w:sz w:val="22"/>
                                <w:szCs w:val="22"/>
                              </w:rPr>
                              <w:t>MixedShapesRegularTrain</w:t>
                            </w:r>
                          </w:p>
                        </w:tc>
                        <w:tc>
                          <w:tcPr>
                            <w:tcW w:w="990" w:type="dxa"/>
                            <w:vAlign w:val="bottom"/>
                          </w:tcPr>
                          <w:p w14:paraId="772259D6" w14:textId="28ECFC1B" w:rsidR="001973A2" w:rsidRDefault="001973A2" w:rsidP="00FE122D">
                            <w:pPr>
                              <w:pStyle w:val="Nidungvnbn"/>
                              <w:ind w:firstLine="0"/>
                              <w:jc w:val="right"/>
                            </w:pPr>
                            <w:r>
                              <w:rPr>
                                <w:color w:val="000000"/>
                                <w:sz w:val="22"/>
                                <w:szCs w:val="22"/>
                              </w:rPr>
                              <w:t>0.9704</w:t>
                            </w:r>
                          </w:p>
                        </w:tc>
                        <w:tc>
                          <w:tcPr>
                            <w:tcW w:w="900" w:type="dxa"/>
                            <w:vAlign w:val="bottom"/>
                          </w:tcPr>
                          <w:p w14:paraId="7BDD5CE7" w14:textId="26906C68" w:rsidR="001973A2" w:rsidRDefault="001973A2" w:rsidP="00FE122D">
                            <w:pPr>
                              <w:pStyle w:val="Nidungvnbn"/>
                              <w:ind w:firstLine="0"/>
                              <w:jc w:val="right"/>
                            </w:pPr>
                            <w:r>
                              <w:rPr>
                                <w:color w:val="000000"/>
                                <w:sz w:val="22"/>
                                <w:szCs w:val="22"/>
                              </w:rPr>
                              <w:t>0.9707</w:t>
                            </w:r>
                          </w:p>
                        </w:tc>
                        <w:tc>
                          <w:tcPr>
                            <w:tcW w:w="900" w:type="dxa"/>
                            <w:vAlign w:val="bottom"/>
                          </w:tcPr>
                          <w:p w14:paraId="7641F4FD" w14:textId="0D9B8808" w:rsidR="001973A2" w:rsidRDefault="001973A2" w:rsidP="00FE122D">
                            <w:pPr>
                              <w:pStyle w:val="Nidungvnbn"/>
                              <w:ind w:firstLine="0"/>
                              <w:jc w:val="right"/>
                            </w:pPr>
                            <w:r>
                              <w:rPr>
                                <w:color w:val="000000"/>
                                <w:sz w:val="22"/>
                                <w:szCs w:val="22"/>
                              </w:rPr>
                              <w:t>0.9704</w:t>
                            </w:r>
                          </w:p>
                        </w:tc>
                        <w:tc>
                          <w:tcPr>
                            <w:tcW w:w="900" w:type="dxa"/>
                            <w:vAlign w:val="bottom"/>
                          </w:tcPr>
                          <w:p w14:paraId="5B607D7A" w14:textId="22BE61DE" w:rsidR="001973A2" w:rsidRDefault="001973A2" w:rsidP="00FE122D">
                            <w:pPr>
                              <w:pStyle w:val="Nidungvnbn"/>
                              <w:ind w:firstLine="0"/>
                              <w:jc w:val="right"/>
                            </w:pPr>
                            <w:r>
                              <w:rPr>
                                <w:color w:val="000000"/>
                                <w:sz w:val="22"/>
                                <w:szCs w:val="22"/>
                              </w:rPr>
                              <w:t>4105.2</w:t>
                            </w:r>
                          </w:p>
                        </w:tc>
                        <w:tc>
                          <w:tcPr>
                            <w:tcW w:w="990" w:type="dxa"/>
                            <w:vAlign w:val="bottom"/>
                          </w:tcPr>
                          <w:p w14:paraId="1FBA9CFF" w14:textId="0E48EF92" w:rsidR="001973A2" w:rsidRDefault="001973A2" w:rsidP="00FE122D">
                            <w:pPr>
                              <w:pStyle w:val="Nidungvnbn"/>
                              <w:ind w:firstLine="0"/>
                              <w:jc w:val="right"/>
                            </w:pPr>
                            <w:r>
                              <w:rPr>
                                <w:color w:val="000000"/>
                                <w:sz w:val="22"/>
                                <w:szCs w:val="22"/>
                              </w:rPr>
                              <w:t>0.9737</w:t>
                            </w:r>
                          </w:p>
                        </w:tc>
                        <w:tc>
                          <w:tcPr>
                            <w:tcW w:w="990" w:type="dxa"/>
                            <w:vAlign w:val="bottom"/>
                          </w:tcPr>
                          <w:p w14:paraId="552596C9" w14:textId="1F1B783A" w:rsidR="001973A2" w:rsidRDefault="001973A2" w:rsidP="00FE122D">
                            <w:pPr>
                              <w:pStyle w:val="Nidungvnbn"/>
                              <w:ind w:firstLine="0"/>
                              <w:jc w:val="right"/>
                            </w:pPr>
                            <w:r>
                              <w:rPr>
                                <w:color w:val="000000"/>
                                <w:sz w:val="22"/>
                                <w:szCs w:val="22"/>
                              </w:rPr>
                              <w:t>0.974</w:t>
                            </w:r>
                          </w:p>
                        </w:tc>
                        <w:tc>
                          <w:tcPr>
                            <w:tcW w:w="900" w:type="dxa"/>
                            <w:vAlign w:val="bottom"/>
                          </w:tcPr>
                          <w:p w14:paraId="1E16870C" w14:textId="7BE007C8" w:rsidR="001973A2" w:rsidRDefault="001973A2" w:rsidP="00FE122D">
                            <w:pPr>
                              <w:pStyle w:val="Nidungvnbn"/>
                              <w:ind w:firstLine="0"/>
                              <w:jc w:val="right"/>
                            </w:pPr>
                            <w:r>
                              <w:rPr>
                                <w:color w:val="000000"/>
                                <w:sz w:val="22"/>
                                <w:szCs w:val="22"/>
                              </w:rPr>
                              <w:t>0.9735</w:t>
                            </w:r>
                          </w:p>
                        </w:tc>
                        <w:tc>
                          <w:tcPr>
                            <w:tcW w:w="990" w:type="dxa"/>
                            <w:vAlign w:val="bottom"/>
                          </w:tcPr>
                          <w:p w14:paraId="61478BA8" w14:textId="5C978522" w:rsidR="001973A2" w:rsidRDefault="001973A2" w:rsidP="00FE122D">
                            <w:pPr>
                              <w:pStyle w:val="Nidungvnbn"/>
                              <w:ind w:firstLine="0"/>
                              <w:jc w:val="right"/>
                            </w:pPr>
                            <w:r>
                              <w:rPr>
                                <w:color w:val="000000"/>
                                <w:sz w:val="22"/>
                                <w:szCs w:val="22"/>
                              </w:rPr>
                              <w:t>1949.2</w:t>
                            </w:r>
                          </w:p>
                        </w:tc>
                      </w:tr>
                      <w:tr w:rsidR="001973A2" w14:paraId="16114259" w14:textId="77777777" w:rsidTr="00471BA4">
                        <w:trPr>
                          <w:trHeight w:val="379"/>
                        </w:trPr>
                        <w:tc>
                          <w:tcPr>
                            <w:tcW w:w="985" w:type="dxa"/>
                            <w:vMerge/>
                          </w:tcPr>
                          <w:p w14:paraId="3BB39403" w14:textId="77777777" w:rsidR="001973A2" w:rsidRDefault="001973A2" w:rsidP="00FE122D">
                            <w:pPr>
                              <w:pStyle w:val="Nidungvnbn"/>
                              <w:ind w:firstLine="0"/>
                              <w:jc w:val="left"/>
                              <w:rPr>
                                <w:b/>
                              </w:rPr>
                            </w:pPr>
                          </w:p>
                        </w:tc>
                        <w:tc>
                          <w:tcPr>
                            <w:tcW w:w="3420" w:type="dxa"/>
                            <w:vAlign w:val="bottom"/>
                          </w:tcPr>
                          <w:p w14:paraId="73420277" w14:textId="7CBD35A5" w:rsidR="001973A2" w:rsidRDefault="001973A2" w:rsidP="00FE122D">
                            <w:pPr>
                              <w:pStyle w:val="Nidungvnbn"/>
                              <w:ind w:firstLine="0"/>
                              <w:jc w:val="left"/>
                              <w:rPr>
                                <w:b/>
                              </w:rPr>
                            </w:pPr>
                            <w:r>
                              <w:rPr>
                                <w:color w:val="000000"/>
                                <w:sz w:val="22"/>
                                <w:szCs w:val="22"/>
                              </w:rPr>
                              <w:t>MixedShapesSmallTrain</w:t>
                            </w:r>
                          </w:p>
                        </w:tc>
                        <w:tc>
                          <w:tcPr>
                            <w:tcW w:w="990" w:type="dxa"/>
                            <w:vAlign w:val="bottom"/>
                          </w:tcPr>
                          <w:p w14:paraId="46658518" w14:textId="01BFFD65" w:rsidR="001973A2" w:rsidRDefault="001973A2" w:rsidP="00FE122D">
                            <w:pPr>
                              <w:pStyle w:val="Nidungvnbn"/>
                              <w:ind w:firstLine="0"/>
                              <w:jc w:val="right"/>
                            </w:pPr>
                            <w:r>
                              <w:rPr>
                                <w:color w:val="000000"/>
                                <w:sz w:val="22"/>
                                <w:szCs w:val="22"/>
                              </w:rPr>
                              <w:t>0.9188</w:t>
                            </w:r>
                          </w:p>
                        </w:tc>
                        <w:tc>
                          <w:tcPr>
                            <w:tcW w:w="900" w:type="dxa"/>
                            <w:vAlign w:val="bottom"/>
                          </w:tcPr>
                          <w:p w14:paraId="3FAFB8EB" w14:textId="3D68C84F" w:rsidR="001973A2" w:rsidRDefault="001973A2" w:rsidP="00FE122D">
                            <w:pPr>
                              <w:pStyle w:val="Nidungvnbn"/>
                              <w:ind w:firstLine="0"/>
                              <w:jc w:val="right"/>
                            </w:pPr>
                            <w:r>
                              <w:rPr>
                                <w:color w:val="000000"/>
                                <w:sz w:val="22"/>
                                <w:szCs w:val="22"/>
                              </w:rPr>
                              <w:t>0.9204</w:t>
                            </w:r>
                          </w:p>
                        </w:tc>
                        <w:tc>
                          <w:tcPr>
                            <w:tcW w:w="900" w:type="dxa"/>
                            <w:vAlign w:val="bottom"/>
                          </w:tcPr>
                          <w:p w14:paraId="5355E8FC" w14:textId="77D95684" w:rsidR="001973A2" w:rsidRDefault="001973A2" w:rsidP="00FE122D">
                            <w:pPr>
                              <w:pStyle w:val="Nidungvnbn"/>
                              <w:ind w:firstLine="0"/>
                              <w:jc w:val="right"/>
                            </w:pPr>
                            <w:r>
                              <w:rPr>
                                <w:color w:val="000000"/>
                                <w:sz w:val="22"/>
                                <w:szCs w:val="22"/>
                              </w:rPr>
                              <w:t>0.9195</w:t>
                            </w:r>
                          </w:p>
                        </w:tc>
                        <w:tc>
                          <w:tcPr>
                            <w:tcW w:w="900" w:type="dxa"/>
                            <w:vAlign w:val="bottom"/>
                          </w:tcPr>
                          <w:p w14:paraId="21D7EEAE" w14:textId="67D8F24C" w:rsidR="001973A2" w:rsidRDefault="001973A2" w:rsidP="00FE122D">
                            <w:pPr>
                              <w:pStyle w:val="Nidungvnbn"/>
                              <w:ind w:firstLine="0"/>
                              <w:jc w:val="right"/>
                            </w:pPr>
                            <w:r>
                              <w:rPr>
                                <w:color w:val="000000"/>
                                <w:sz w:val="22"/>
                                <w:szCs w:val="22"/>
                              </w:rPr>
                              <w:t>3496.1</w:t>
                            </w:r>
                          </w:p>
                        </w:tc>
                        <w:tc>
                          <w:tcPr>
                            <w:tcW w:w="990" w:type="dxa"/>
                            <w:vAlign w:val="bottom"/>
                          </w:tcPr>
                          <w:p w14:paraId="73EC4899" w14:textId="3BDB3E65" w:rsidR="001973A2" w:rsidRDefault="001973A2" w:rsidP="00FE122D">
                            <w:pPr>
                              <w:pStyle w:val="Nidungvnbn"/>
                              <w:ind w:firstLine="0"/>
                              <w:jc w:val="right"/>
                            </w:pPr>
                            <w:r>
                              <w:rPr>
                                <w:color w:val="000000"/>
                                <w:sz w:val="22"/>
                                <w:szCs w:val="22"/>
                              </w:rPr>
                              <w:t>0.9116</w:t>
                            </w:r>
                          </w:p>
                        </w:tc>
                        <w:tc>
                          <w:tcPr>
                            <w:tcW w:w="990" w:type="dxa"/>
                            <w:vAlign w:val="bottom"/>
                          </w:tcPr>
                          <w:p w14:paraId="4AAA090C" w14:textId="64F588BF" w:rsidR="001973A2" w:rsidRDefault="001973A2" w:rsidP="00FE122D">
                            <w:pPr>
                              <w:pStyle w:val="Nidungvnbn"/>
                              <w:ind w:firstLine="0"/>
                              <w:jc w:val="right"/>
                            </w:pPr>
                            <w:r>
                              <w:rPr>
                                <w:color w:val="000000"/>
                                <w:sz w:val="22"/>
                                <w:szCs w:val="22"/>
                              </w:rPr>
                              <w:t>0.9142</w:t>
                            </w:r>
                          </w:p>
                        </w:tc>
                        <w:tc>
                          <w:tcPr>
                            <w:tcW w:w="900" w:type="dxa"/>
                            <w:vAlign w:val="bottom"/>
                          </w:tcPr>
                          <w:p w14:paraId="7829E7C0" w14:textId="3A8C0258" w:rsidR="001973A2" w:rsidRDefault="001973A2" w:rsidP="00FE122D">
                            <w:pPr>
                              <w:pStyle w:val="Nidungvnbn"/>
                              <w:ind w:firstLine="0"/>
                              <w:jc w:val="right"/>
                            </w:pPr>
                            <w:r>
                              <w:rPr>
                                <w:color w:val="000000"/>
                                <w:sz w:val="22"/>
                                <w:szCs w:val="22"/>
                              </w:rPr>
                              <w:t>0.9143</w:t>
                            </w:r>
                          </w:p>
                        </w:tc>
                        <w:tc>
                          <w:tcPr>
                            <w:tcW w:w="990" w:type="dxa"/>
                            <w:vAlign w:val="bottom"/>
                          </w:tcPr>
                          <w:p w14:paraId="7AAC9B25" w14:textId="2842C695" w:rsidR="001973A2" w:rsidRDefault="001973A2" w:rsidP="00FE122D">
                            <w:pPr>
                              <w:pStyle w:val="Nidungvnbn"/>
                              <w:ind w:firstLine="0"/>
                              <w:jc w:val="right"/>
                            </w:pPr>
                            <w:r>
                              <w:rPr>
                                <w:color w:val="000000"/>
                                <w:sz w:val="22"/>
                                <w:szCs w:val="22"/>
                              </w:rPr>
                              <w:t>2250</w:t>
                            </w:r>
                          </w:p>
                        </w:tc>
                      </w:tr>
                      <w:tr w:rsidR="001973A2" w14:paraId="4C47169B" w14:textId="77777777" w:rsidTr="00471BA4">
                        <w:trPr>
                          <w:trHeight w:val="379"/>
                        </w:trPr>
                        <w:tc>
                          <w:tcPr>
                            <w:tcW w:w="985" w:type="dxa"/>
                            <w:vMerge/>
                          </w:tcPr>
                          <w:p w14:paraId="2F2B053C" w14:textId="77777777" w:rsidR="001973A2" w:rsidRDefault="001973A2" w:rsidP="00FE122D">
                            <w:pPr>
                              <w:pStyle w:val="Nidungvnbn"/>
                              <w:ind w:firstLine="0"/>
                              <w:jc w:val="left"/>
                              <w:rPr>
                                <w:b/>
                              </w:rPr>
                            </w:pPr>
                          </w:p>
                        </w:tc>
                        <w:tc>
                          <w:tcPr>
                            <w:tcW w:w="3420" w:type="dxa"/>
                            <w:vAlign w:val="bottom"/>
                          </w:tcPr>
                          <w:p w14:paraId="20748B6B" w14:textId="08D440A1" w:rsidR="001973A2" w:rsidRDefault="001973A2" w:rsidP="00FE122D">
                            <w:pPr>
                              <w:pStyle w:val="Nidungvnbn"/>
                              <w:ind w:firstLine="0"/>
                              <w:jc w:val="left"/>
                              <w:rPr>
                                <w:b/>
                              </w:rPr>
                            </w:pPr>
                            <w:r>
                              <w:rPr>
                                <w:color w:val="000000"/>
                                <w:sz w:val="22"/>
                                <w:szCs w:val="22"/>
                              </w:rPr>
                              <w:t>MoteStrain</w:t>
                            </w:r>
                          </w:p>
                        </w:tc>
                        <w:tc>
                          <w:tcPr>
                            <w:tcW w:w="990" w:type="dxa"/>
                            <w:vAlign w:val="bottom"/>
                          </w:tcPr>
                          <w:p w14:paraId="32153953" w14:textId="51C00CFF" w:rsidR="001973A2" w:rsidRDefault="001973A2" w:rsidP="00FE122D">
                            <w:pPr>
                              <w:pStyle w:val="Nidungvnbn"/>
                              <w:ind w:firstLine="0"/>
                              <w:jc w:val="right"/>
                            </w:pPr>
                            <w:r>
                              <w:rPr>
                                <w:color w:val="000000"/>
                                <w:sz w:val="22"/>
                                <w:szCs w:val="22"/>
                              </w:rPr>
                              <w:t>0.9282</w:t>
                            </w:r>
                          </w:p>
                        </w:tc>
                        <w:tc>
                          <w:tcPr>
                            <w:tcW w:w="900" w:type="dxa"/>
                            <w:vAlign w:val="bottom"/>
                          </w:tcPr>
                          <w:p w14:paraId="7344FA7E" w14:textId="4FBF686E" w:rsidR="001973A2" w:rsidRDefault="001973A2" w:rsidP="00FE122D">
                            <w:pPr>
                              <w:pStyle w:val="Nidungvnbn"/>
                              <w:ind w:firstLine="0"/>
                              <w:jc w:val="right"/>
                            </w:pPr>
                            <w:r>
                              <w:rPr>
                                <w:color w:val="000000"/>
                                <w:sz w:val="22"/>
                                <w:szCs w:val="22"/>
                              </w:rPr>
                              <w:t>0.9257</w:t>
                            </w:r>
                          </w:p>
                        </w:tc>
                        <w:tc>
                          <w:tcPr>
                            <w:tcW w:w="900" w:type="dxa"/>
                            <w:vAlign w:val="bottom"/>
                          </w:tcPr>
                          <w:p w14:paraId="384AAFB5" w14:textId="7D161CF9" w:rsidR="001973A2" w:rsidRDefault="001973A2" w:rsidP="00FE122D">
                            <w:pPr>
                              <w:pStyle w:val="Nidungvnbn"/>
                              <w:ind w:firstLine="0"/>
                              <w:jc w:val="right"/>
                            </w:pPr>
                            <w:r>
                              <w:rPr>
                                <w:color w:val="000000"/>
                                <w:sz w:val="22"/>
                                <w:szCs w:val="22"/>
                              </w:rPr>
                              <w:t>0.9231</w:t>
                            </w:r>
                          </w:p>
                        </w:tc>
                        <w:tc>
                          <w:tcPr>
                            <w:tcW w:w="900" w:type="dxa"/>
                            <w:vAlign w:val="bottom"/>
                          </w:tcPr>
                          <w:p w14:paraId="24437704" w14:textId="54627491" w:rsidR="001973A2" w:rsidRDefault="001973A2" w:rsidP="00FE122D">
                            <w:pPr>
                              <w:pStyle w:val="Nidungvnbn"/>
                              <w:ind w:firstLine="0"/>
                              <w:jc w:val="right"/>
                            </w:pPr>
                            <w:r>
                              <w:rPr>
                                <w:color w:val="000000"/>
                                <w:sz w:val="22"/>
                                <w:szCs w:val="22"/>
                              </w:rPr>
                              <w:t>4772.8</w:t>
                            </w:r>
                          </w:p>
                        </w:tc>
                        <w:tc>
                          <w:tcPr>
                            <w:tcW w:w="990" w:type="dxa"/>
                            <w:vAlign w:val="bottom"/>
                          </w:tcPr>
                          <w:p w14:paraId="4B399A23" w14:textId="24C90917" w:rsidR="001973A2" w:rsidRDefault="001973A2" w:rsidP="00FE122D">
                            <w:pPr>
                              <w:pStyle w:val="Nidungvnbn"/>
                              <w:ind w:firstLine="0"/>
                              <w:jc w:val="right"/>
                            </w:pPr>
                            <w:r>
                              <w:rPr>
                                <w:color w:val="000000"/>
                                <w:sz w:val="22"/>
                                <w:szCs w:val="22"/>
                              </w:rPr>
                              <w:t>0.9279</w:t>
                            </w:r>
                          </w:p>
                        </w:tc>
                        <w:tc>
                          <w:tcPr>
                            <w:tcW w:w="990" w:type="dxa"/>
                            <w:vAlign w:val="bottom"/>
                          </w:tcPr>
                          <w:p w14:paraId="7BDB07B4" w14:textId="4F6E6B5B" w:rsidR="001973A2" w:rsidRDefault="001973A2" w:rsidP="00FE122D">
                            <w:pPr>
                              <w:pStyle w:val="Nidungvnbn"/>
                              <w:ind w:firstLine="0"/>
                              <w:jc w:val="right"/>
                            </w:pPr>
                            <w:r>
                              <w:rPr>
                                <w:color w:val="000000"/>
                                <w:sz w:val="22"/>
                                <w:szCs w:val="22"/>
                              </w:rPr>
                              <w:t>0.9257</w:t>
                            </w:r>
                          </w:p>
                        </w:tc>
                        <w:tc>
                          <w:tcPr>
                            <w:tcW w:w="900" w:type="dxa"/>
                            <w:vAlign w:val="bottom"/>
                          </w:tcPr>
                          <w:p w14:paraId="1CC3802D" w14:textId="5A195E25" w:rsidR="001973A2" w:rsidRDefault="001973A2" w:rsidP="00FE122D">
                            <w:pPr>
                              <w:pStyle w:val="Nidungvnbn"/>
                              <w:ind w:firstLine="0"/>
                              <w:jc w:val="right"/>
                            </w:pPr>
                            <w:r>
                              <w:rPr>
                                <w:color w:val="000000"/>
                                <w:sz w:val="22"/>
                                <w:szCs w:val="22"/>
                              </w:rPr>
                              <w:t>0.9232</w:t>
                            </w:r>
                          </w:p>
                        </w:tc>
                        <w:tc>
                          <w:tcPr>
                            <w:tcW w:w="990" w:type="dxa"/>
                            <w:vAlign w:val="bottom"/>
                          </w:tcPr>
                          <w:p w14:paraId="1318F486" w14:textId="1A3D9459" w:rsidR="001973A2" w:rsidRDefault="001973A2" w:rsidP="00FE122D">
                            <w:pPr>
                              <w:pStyle w:val="Nidungvnbn"/>
                              <w:ind w:firstLine="0"/>
                              <w:jc w:val="right"/>
                            </w:pPr>
                            <w:r>
                              <w:rPr>
                                <w:color w:val="000000"/>
                                <w:sz w:val="22"/>
                                <w:szCs w:val="22"/>
                              </w:rPr>
                              <w:t>2355.8</w:t>
                            </w:r>
                          </w:p>
                        </w:tc>
                      </w:tr>
                      <w:tr w:rsidR="001973A2" w14:paraId="6E59C2B2" w14:textId="77777777" w:rsidTr="00471BA4">
                        <w:trPr>
                          <w:trHeight w:val="379"/>
                        </w:trPr>
                        <w:tc>
                          <w:tcPr>
                            <w:tcW w:w="985" w:type="dxa"/>
                            <w:vMerge/>
                          </w:tcPr>
                          <w:p w14:paraId="5E3B1405" w14:textId="77777777" w:rsidR="001973A2" w:rsidRDefault="001973A2" w:rsidP="00FE122D">
                            <w:pPr>
                              <w:pStyle w:val="Nidungvnbn"/>
                              <w:ind w:firstLine="0"/>
                              <w:jc w:val="left"/>
                              <w:rPr>
                                <w:b/>
                              </w:rPr>
                            </w:pPr>
                          </w:p>
                        </w:tc>
                        <w:tc>
                          <w:tcPr>
                            <w:tcW w:w="3420" w:type="dxa"/>
                            <w:vAlign w:val="bottom"/>
                          </w:tcPr>
                          <w:p w14:paraId="1B7BEA3F" w14:textId="430F5018" w:rsidR="001973A2" w:rsidRDefault="001973A2" w:rsidP="00FE122D">
                            <w:pPr>
                              <w:pStyle w:val="Nidungvnbn"/>
                              <w:ind w:firstLine="0"/>
                              <w:jc w:val="left"/>
                              <w:rPr>
                                <w:b/>
                              </w:rPr>
                            </w:pPr>
                            <w:r>
                              <w:rPr>
                                <w:color w:val="000000"/>
                                <w:sz w:val="22"/>
                                <w:szCs w:val="22"/>
                              </w:rPr>
                              <w:t>NonInvasiveFetalECGThorax1</w:t>
                            </w:r>
                          </w:p>
                        </w:tc>
                        <w:tc>
                          <w:tcPr>
                            <w:tcW w:w="990" w:type="dxa"/>
                            <w:vAlign w:val="center"/>
                          </w:tcPr>
                          <w:p w14:paraId="7BD631F9" w14:textId="1696663F" w:rsidR="001973A2" w:rsidRDefault="001973A2" w:rsidP="00FE122D">
                            <w:pPr>
                              <w:pStyle w:val="Nidungvnbn"/>
                              <w:ind w:firstLine="0"/>
                              <w:jc w:val="right"/>
                            </w:pPr>
                            <w:r>
                              <w:rPr>
                                <w:color w:val="000000"/>
                                <w:sz w:val="22"/>
                                <w:szCs w:val="22"/>
                              </w:rPr>
                              <w:t>0.9398</w:t>
                            </w:r>
                          </w:p>
                        </w:tc>
                        <w:tc>
                          <w:tcPr>
                            <w:tcW w:w="900" w:type="dxa"/>
                            <w:vAlign w:val="center"/>
                          </w:tcPr>
                          <w:p w14:paraId="63481B69" w14:textId="22DD46E5" w:rsidR="001973A2" w:rsidRDefault="001973A2" w:rsidP="00FE122D">
                            <w:pPr>
                              <w:pStyle w:val="Nidungvnbn"/>
                              <w:ind w:firstLine="0"/>
                              <w:jc w:val="right"/>
                            </w:pPr>
                            <w:r>
                              <w:rPr>
                                <w:color w:val="000000"/>
                                <w:sz w:val="22"/>
                                <w:szCs w:val="22"/>
                              </w:rPr>
                              <w:t>0.941</w:t>
                            </w:r>
                          </w:p>
                        </w:tc>
                        <w:tc>
                          <w:tcPr>
                            <w:tcW w:w="900" w:type="dxa"/>
                            <w:vAlign w:val="center"/>
                          </w:tcPr>
                          <w:p w14:paraId="60507205" w14:textId="1DF58806" w:rsidR="001973A2" w:rsidRDefault="001973A2" w:rsidP="00FE122D">
                            <w:pPr>
                              <w:pStyle w:val="Nidungvnbn"/>
                              <w:ind w:firstLine="0"/>
                              <w:jc w:val="right"/>
                            </w:pPr>
                            <w:r>
                              <w:rPr>
                                <w:color w:val="000000"/>
                                <w:sz w:val="22"/>
                                <w:szCs w:val="22"/>
                              </w:rPr>
                              <w:t>0.9402</w:t>
                            </w:r>
                          </w:p>
                        </w:tc>
                        <w:tc>
                          <w:tcPr>
                            <w:tcW w:w="900" w:type="dxa"/>
                            <w:vAlign w:val="center"/>
                          </w:tcPr>
                          <w:p w14:paraId="093312B8" w14:textId="6F7016EF" w:rsidR="001973A2" w:rsidRDefault="001973A2" w:rsidP="00FE122D">
                            <w:pPr>
                              <w:pStyle w:val="Nidungvnbn"/>
                              <w:ind w:firstLine="0"/>
                              <w:jc w:val="right"/>
                            </w:pPr>
                            <w:r>
                              <w:rPr>
                                <w:color w:val="000000"/>
                                <w:sz w:val="22"/>
                                <w:szCs w:val="22"/>
                              </w:rPr>
                              <w:t>5374.6</w:t>
                            </w:r>
                          </w:p>
                        </w:tc>
                        <w:tc>
                          <w:tcPr>
                            <w:tcW w:w="990" w:type="dxa"/>
                            <w:vAlign w:val="bottom"/>
                          </w:tcPr>
                          <w:p w14:paraId="0761DBB6" w14:textId="4770EB2E" w:rsidR="001973A2" w:rsidRDefault="001973A2" w:rsidP="00FE122D">
                            <w:pPr>
                              <w:pStyle w:val="Nidungvnbn"/>
                              <w:ind w:firstLine="0"/>
                              <w:jc w:val="right"/>
                            </w:pPr>
                            <w:r>
                              <w:rPr>
                                <w:color w:val="000000"/>
                                <w:sz w:val="22"/>
                                <w:szCs w:val="22"/>
                              </w:rPr>
                              <w:t>0.9546</w:t>
                            </w:r>
                          </w:p>
                        </w:tc>
                        <w:tc>
                          <w:tcPr>
                            <w:tcW w:w="990" w:type="dxa"/>
                            <w:vAlign w:val="bottom"/>
                          </w:tcPr>
                          <w:p w14:paraId="503697CD" w14:textId="51FB1D2D" w:rsidR="001973A2" w:rsidRDefault="001973A2" w:rsidP="00FE122D">
                            <w:pPr>
                              <w:pStyle w:val="Nidungvnbn"/>
                              <w:ind w:firstLine="0"/>
                              <w:jc w:val="right"/>
                            </w:pPr>
                            <w:r>
                              <w:rPr>
                                <w:color w:val="000000"/>
                                <w:sz w:val="22"/>
                                <w:szCs w:val="22"/>
                              </w:rPr>
                              <w:t>0.9557</w:t>
                            </w:r>
                          </w:p>
                        </w:tc>
                        <w:tc>
                          <w:tcPr>
                            <w:tcW w:w="900" w:type="dxa"/>
                            <w:vAlign w:val="bottom"/>
                          </w:tcPr>
                          <w:p w14:paraId="596A86A3" w14:textId="299B1C8B" w:rsidR="001973A2" w:rsidRDefault="001973A2" w:rsidP="00FE122D">
                            <w:pPr>
                              <w:pStyle w:val="Nidungvnbn"/>
                              <w:ind w:firstLine="0"/>
                              <w:jc w:val="right"/>
                            </w:pPr>
                            <w:r>
                              <w:rPr>
                                <w:color w:val="000000"/>
                                <w:sz w:val="22"/>
                                <w:szCs w:val="22"/>
                              </w:rPr>
                              <w:t>0.9547</w:t>
                            </w:r>
                          </w:p>
                        </w:tc>
                        <w:tc>
                          <w:tcPr>
                            <w:tcW w:w="990" w:type="dxa"/>
                            <w:vAlign w:val="bottom"/>
                          </w:tcPr>
                          <w:p w14:paraId="66BBFC05" w14:textId="3EA2C821" w:rsidR="001973A2" w:rsidRDefault="001973A2" w:rsidP="00FE122D">
                            <w:pPr>
                              <w:pStyle w:val="Nidungvnbn"/>
                              <w:ind w:firstLine="0"/>
                              <w:jc w:val="right"/>
                            </w:pPr>
                            <w:r>
                              <w:rPr>
                                <w:color w:val="000000"/>
                                <w:sz w:val="22"/>
                                <w:szCs w:val="22"/>
                              </w:rPr>
                              <w:t>2825.2</w:t>
                            </w:r>
                          </w:p>
                        </w:tc>
                      </w:tr>
                      <w:tr w:rsidR="001973A2" w14:paraId="29710DD8" w14:textId="77777777" w:rsidTr="00471BA4">
                        <w:trPr>
                          <w:trHeight w:val="379"/>
                        </w:trPr>
                        <w:tc>
                          <w:tcPr>
                            <w:tcW w:w="985" w:type="dxa"/>
                            <w:vMerge/>
                          </w:tcPr>
                          <w:p w14:paraId="048F17BC" w14:textId="77777777" w:rsidR="001973A2" w:rsidRDefault="001973A2" w:rsidP="00FE122D">
                            <w:pPr>
                              <w:pStyle w:val="Nidungvnbn"/>
                              <w:ind w:firstLine="0"/>
                              <w:jc w:val="left"/>
                              <w:rPr>
                                <w:b/>
                              </w:rPr>
                            </w:pPr>
                          </w:p>
                        </w:tc>
                        <w:tc>
                          <w:tcPr>
                            <w:tcW w:w="3420" w:type="dxa"/>
                            <w:vAlign w:val="bottom"/>
                          </w:tcPr>
                          <w:p w14:paraId="008E3E86" w14:textId="1705C5A4" w:rsidR="001973A2" w:rsidRDefault="001973A2" w:rsidP="00FE122D">
                            <w:pPr>
                              <w:pStyle w:val="Nidungvnbn"/>
                              <w:ind w:firstLine="0"/>
                              <w:jc w:val="left"/>
                              <w:rPr>
                                <w:b/>
                              </w:rPr>
                            </w:pPr>
                            <w:r>
                              <w:rPr>
                                <w:color w:val="000000"/>
                                <w:sz w:val="22"/>
                                <w:szCs w:val="22"/>
                              </w:rPr>
                              <w:t>NonInvasiveFetalECGThorax2</w:t>
                            </w:r>
                          </w:p>
                        </w:tc>
                        <w:tc>
                          <w:tcPr>
                            <w:tcW w:w="990" w:type="dxa"/>
                            <w:vAlign w:val="center"/>
                          </w:tcPr>
                          <w:p w14:paraId="6C014922" w14:textId="60745AE0" w:rsidR="001973A2" w:rsidRDefault="001973A2" w:rsidP="00FE122D">
                            <w:pPr>
                              <w:pStyle w:val="Nidungvnbn"/>
                              <w:ind w:firstLine="0"/>
                              <w:jc w:val="right"/>
                            </w:pPr>
                            <w:r>
                              <w:rPr>
                                <w:color w:val="000000"/>
                                <w:sz w:val="22"/>
                                <w:szCs w:val="22"/>
                              </w:rPr>
                              <w:t>0.9402</w:t>
                            </w:r>
                          </w:p>
                        </w:tc>
                        <w:tc>
                          <w:tcPr>
                            <w:tcW w:w="900" w:type="dxa"/>
                            <w:vAlign w:val="center"/>
                          </w:tcPr>
                          <w:p w14:paraId="085F8EDF" w14:textId="6ACF3D35" w:rsidR="001973A2" w:rsidRDefault="001973A2" w:rsidP="00FE122D">
                            <w:pPr>
                              <w:pStyle w:val="Nidungvnbn"/>
                              <w:ind w:firstLine="0"/>
                              <w:jc w:val="right"/>
                            </w:pPr>
                            <w:r>
                              <w:rPr>
                                <w:color w:val="000000"/>
                                <w:sz w:val="22"/>
                                <w:szCs w:val="22"/>
                              </w:rPr>
                              <w:t>0.9435</w:t>
                            </w:r>
                          </w:p>
                        </w:tc>
                        <w:tc>
                          <w:tcPr>
                            <w:tcW w:w="900" w:type="dxa"/>
                            <w:vAlign w:val="center"/>
                          </w:tcPr>
                          <w:p w14:paraId="54F8C738" w14:textId="2B6C016F" w:rsidR="001973A2" w:rsidRDefault="001973A2" w:rsidP="00FE122D">
                            <w:pPr>
                              <w:pStyle w:val="Nidungvnbn"/>
                              <w:ind w:firstLine="0"/>
                              <w:jc w:val="right"/>
                            </w:pPr>
                            <w:r>
                              <w:rPr>
                                <w:color w:val="000000"/>
                                <w:sz w:val="22"/>
                                <w:szCs w:val="22"/>
                              </w:rPr>
                              <w:t>0.94</w:t>
                            </w:r>
                          </w:p>
                        </w:tc>
                        <w:tc>
                          <w:tcPr>
                            <w:tcW w:w="900" w:type="dxa"/>
                            <w:vAlign w:val="center"/>
                          </w:tcPr>
                          <w:p w14:paraId="66FF90C0" w14:textId="697FB771" w:rsidR="001973A2" w:rsidRDefault="001973A2" w:rsidP="00FE122D">
                            <w:pPr>
                              <w:pStyle w:val="Nidungvnbn"/>
                              <w:ind w:firstLine="0"/>
                              <w:jc w:val="right"/>
                            </w:pPr>
                            <w:r>
                              <w:rPr>
                                <w:color w:val="000000"/>
                                <w:sz w:val="22"/>
                                <w:szCs w:val="22"/>
                              </w:rPr>
                              <w:t>5567.2</w:t>
                            </w:r>
                          </w:p>
                        </w:tc>
                        <w:tc>
                          <w:tcPr>
                            <w:tcW w:w="990" w:type="dxa"/>
                            <w:vAlign w:val="bottom"/>
                          </w:tcPr>
                          <w:p w14:paraId="7560F4AE" w14:textId="05E46658" w:rsidR="001973A2" w:rsidRDefault="001973A2" w:rsidP="00FE122D">
                            <w:pPr>
                              <w:pStyle w:val="Nidungvnbn"/>
                              <w:ind w:firstLine="0"/>
                              <w:jc w:val="right"/>
                            </w:pPr>
                            <w:r>
                              <w:rPr>
                                <w:color w:val="000000"/>
                                <w:sz w:val="22"/>
                                <w:szCs w:val="22"/>
                              </w:rPr>
                              <w:t>0.952</w:t>
                            </w:r>
                          </w:p>
                        </w:tc>
                        <w:tc>
                          <w:tcPr>
                            <w:tcW w:w="990" w:type="dxa"/>
                            <w:vAlign w:val="bottom"/>
                          </w:tcPr>
                          <w:p w14:paraId="2397BCBC" w14:textId="2636F4F8" w:rsidR="001973A2" w:rsidRDefault="001973A2" w:rsidP="00FE122D">
                            <w:pPr>
                              <w:pStyle w:val="Nidungvnbn"/>
                              <w:ind w:firstLine="0"/>
                              <w:jc w:val="right"/>
                            </w:pPr>
                            <w:r>
                              <w:rPr>
                                <w:color w:val="000000"/>
                                <w:sz w:val="22"/>
                                <w:szCs w:val="22"/>
                              </w:rPr>
                              <w:t>0.9552</w:t>
                            </w:r>
                          </w:p>
                        </w:tc>
                        <w:tc>
                          <w:tcPr>
                            <w:tcW w:w="900" w:type="dxa"/>
                            <w:vAlign w:val="bottom"/>
                          </w:tcPr>
                          <w:p w14:paraId="0F304627" w14:textId="25608E02" w:rsidR="001973A2" w:rsidRDefault="001973A2" w:rsidP="00FE122D">
                            <w:pPr>
                              <w:pStyle w:val="Nidungvnbn"/>
                              <w:ind w:firstLine="0"/>
                              <w:jc w:val="right"/>
                            </w:pPr>
                            <w:r>
                              <w:rPr>
                                <w:color w:val="000000"/>
                                <w:sz w:val="22"/>
                                <w:szCs w:val="22"/>
                              </w:rPr>
                              <w:t>0.9515</w:t>
                            </w:r>
                          </w:p>
                        </w:tc>
                        <w:tc>
                          <w:tcPr>
                            <w:tcW w:w="990" w:type="dxa"/>
                            <w:vAlign w:val="bottom"/>
                          </w:tcPr>
                          <w:p w14:paraId="49FFEF14" w14:textId="0434BA3F" w:rsidR="001973A2" w:rsidRDefault="001973A2" w:rsidP="00FE122D">
                            <w:pPr>
                              <w:pStyle w:val="Nidungvnbn"/>
                              <w:ind w:firstLine="0"/>
                              <w:jc w:val="right"/>
                            </w:pPr>
                            <w:r>
                              <w:rPr>
                                <w:color w:val="000000"/>
                                <w:sz w:val="22"/>
                                <w:szCs w:val="22"/>
                              </w:rPr>
                              <w:t>2826.4</w:t>
                            </w:r>
                          </w:p>
                        </w:tc>
                      </w:tr>
                      <w:tr w:rsidR="001973A2" w14:paraId="2F41AF50" w14:textId="77777777" w:rsidTr="00471BA4">
                        <w:trPr>
                          <w:trHeight w:val="379"/>
                        </w:trPr>
                        <w:tc>
                          <w:tcPr>
                            <w:tcW w:w="985" w:type="dxa"/>
                            <w:vMerge/>
                          </w:tcPr>
                          <w:p w14:paraId="712CD73B" w14:textId="77777777" w:rsidR="001973A2" w:rsidRDefault="001973A2" w:rsidP="00FE122D">
                            <w:pPr>
                              <w:pStyle w:val="Nidungvnbn"/>
                              <w:ind w:firstLine="0"/>
                              <w:jc w:val="left"/>
                              <w:rPr>
                                <w:b/>
                              </w:rPr>
                            </w:pPr>
                          </w:p>
                        </w:tc>
                        <w:tc>
                          <w:tcPr>
                            <w:tcW w:w="3420" w:type="dxa"/>
                            <w:vAlign w:val="bottom"/>
                          </w:tcPr>
                          <w:p w14:paraId="6049E260" w14:textId="63AD6C20" w:rsidR="001973A2" w:rsidRDefault="001973A2" w:rsidP="00FE122D">
                            <w:pPr>
                              <w:pStyle w:val="Nidungvnbn"/>
                              <w:ind w:firstLine="0"/>
                              <w:jc w:val="left"/>
                              <w:rPr>
                                <w:b/>
                              </w:rPr>
                            </w:pPr>
                            <w:r>
                              <w:rPr>
                                <w:color w:val="000000"/>
                                <w:sz w:val="22"/>
                                <w:szCs w:val="22"/>
                              </w:rPr>
                              <w:t>OliveOil</w:t>
                            </w:r>
                          </w:p>
                        </w:tc>
                        <w:tc>
                          <w:tcPr>
                            <w:tcW w:w="990" w:type="dxa"/>
                            <w:vAlign w:val="bottom"/>
                          </w:tcPr>
                          <w:p w14:paraId="0D7E651B" w14:textId="0F19EE0E" w:rsidR="001973A2" w:rsidRDefault="001973A2" w:rsidP="00FE122D">
                            <w:pPr>
                              <w:pStyle w:val="Nidungvnbn"/>
                              <w:ind w:firstLine="0"/>
                              <w:jc w:val="right"/>
                            </w:pPr>
                            <w:r>
                              <w:rPr>
                                <w:color w:val="000000"/>
                                <w:sz w:val="22"/>
                                <w:szCs w:val="22"/>
                              </w:rPr>
                              <w:t>0.899</w:t>
                            </w:r>
                          </w:p>
                        </w:tc>
                        <w:tc>
                          <w:tcPr>
                            <w:tcW w:w="900" w:type="dxa"/>
                            <w:vAlign w:val="bottom"/>
                          </w:tcPr>
                          <w:p w14:paraId="44F96352" w14:textId="70CE4E2C" w:rsidR="001973A2" w:rsidRDefault="001973A2" w:rsidP="00FE122D">
                            <w:pPr>
                              <w:pStyle w:val="Nidungvnbn"/>
                              <w:ind w:firstLine="0"/>
                              <w:jc w:val="right"/>
                            </w:pPr>
                            <w:r>
                              <w:rPr>
                                <w:color w:val="000000"/>
                                <w:sz w:val="22"/>
                                <w:szCs w:val="22"/>
                              </w:rPr>
                              <w:t>0.8333</w:t>
                            </w:r>
                          </w:p>
                        </w:tc>
                        <w:tc>
                          <w:tcPr>
                            <w:tcW w:w="900" w:type="dxa"/>
                            <w:vAlign w:val="bottom"/>
                          </w:tcPr>
                          <w:p w14:paraId="2E642891" w14:textId="3599EBF1" w:rsidR="001973A2" w:rsidRDefault="001973A2" w:rsidP="00FE122D">
                            <w:pPr>
                              <w:pStyle w:val="Nidungvnbn"/>
                              <w:ind w:firstLine="0"/>
                              <w:jc w:val="right"/>
                            </w:pPr>
                            <w:r>
                              <w:rPr>
                                <w:color w:val="000000"/>
                                <w:sz w:val="22"/>
                                <w:szCs w:val="22"/>
                              </w:rPr>
                              <w:t>0.7417</w:t>
                            </w:r>
                          </w:p>
                        </w:tc>
                        <w:tc>
                          <w:tcPr>
                            <w:tcW w:w="900" w:type="dxa"/>
                            <w:vAlign w:val="bottom"/>
                          </w:tcPr>
                          <w:p w14:paraId="53750C1B" w14:textId="6CFD3D10" w:rsidR="001973A2" w:rsidRDefault="001973A2" w:rsidP="00FE122D">
                            <w:pPr>
                              <w:pStyle w:val="Nidungvnbn"/>
                              <w:ind w:firstLine="0"/>
                              <w:jc w:val="right"/>
                            </w:pPr>
                            <w:r>
                              <w:rPr>
                                <w:color w:val="000000"/>
                                <w:sz w:val="22"/>
                                <w:szCs w:val="22"/>
                              </w:rPr>
                              <w:t>535</w:t>
                            </w:r>
                          </w:p>
                        </w:tc>
                        <w:tc>
                          <w:tcPr>
                            <w:tcW w:w="990" w:type="dxa"/>
                            <w:vAlign w:val="bottom"/>
                          </w:tcPr>
                          <w:p w14:paraId="4C5E41F2" w14:textId="75D9BC5B" w:rsidR="001973A2" w:rsidRDefault="001973A2" w:rsidP="00FE122D">
                            <w:pPr>
                              <w:pStyle w:val="Nidungvnbn"/>
                              <w:ind w:firstLine="0"/>
                              <w:jc w:val="right"/>
                            </w:pPr>
                            <w:r>
                              <w:rPr>
                                <w:color w:val="000000"/>
                                <w:sz w:val="22"/>
                                <w:szCs w:val="22"/>
                              </w:rPr>
                              <w:t>0.7625</w:t>
                            </w:r>
                          </w:p>
                        </w:tc>
                        <w:tc>
                          <w:tcPr>
                            <w:tcW w:w="990" w:type="dxa"/>
                            <w:vAlign w:val="bottom"/>
                          </w:tcPr>
                          <w:p w14:paraId="5714CE75" w14:textId="3D1BD51D" w:rsidR="001973A2" w:rsidRDefault="001973A2" w:rsidP="00FE122D">
                            <w:pPr>
                              <w:pStyle w:val="Nidungvnbn"/>
                              <w:ind w:firstLine="0"/>
                              <w:jc w:val="right"/>
                            </w:pPr>
                            <w:r>
                              <w:rPr>
                                <w:color w:val="000000"/>
                                <w:sz w:val="22"/>
                                <w:szCs w:val="22"/>
                              </w:rPr>
                              <w:t>0.8333</w:t>
                            </w:r>
                          </w:p>
                        </w:tc>
                        <w:tc>
                          <w:tcPr>
                            <w:tcW w:w="900" w:type="dxa"/>
                            <w:vAlign w:val="bottom"/>
                          </w:tcPr>
                          <w:p w14:paraId="54414DC6" w14:textId="6FCB7C4B" w:rsidR="001973A2" w:rsidRDefault="001973A2" w:rsidP="00FE122D">
                            <w:pPr>
                              <w:pStyle w:val="Nidungvnbn"/>
                              <w:ind w:firstLine="0"/>
                              <w:jc w:val="right"/>
                            </w:pPr>
                            <w:r>
                              <w:rPr>
                                <w:color w:val="000000"/>
                                <w:sz w:val="22"/>
                                <w:szCs w:val="22"/>
                              </w:rPr>
                              <w:t>0.7639</w:t>
                            </w:r>
                          </w:p>
                        </w:tc>
                        <w:tc>
                          <w:tcPr>
                            <w:tcW w:w="990" w:type="dxa"/>
                            <w:vAlign w:val="bottom"/>
                          </w:tcPr>
                          <w:p w14:paraId="685174A7" w14:textId="6C6C4360" w:rsidR="001973A2" w:rsidRDefault="001973A2" w:rsidP="00FE122D">
                            <w:pPr>
                              <w:pStyle w:val="Nidungvnbn"/>
                              <w:ind w:firstLine="0"/>
                              <w:jc w:val="right"/>
                            </w:pPr>
                            <w:r>
                              <w:rPr>
                                <w:color w:val="000000"/>
                                <w:sz w:val="22"/>
                                <w:szCs w:val="22"/>
                              </w:rPr>
                              <w:t>192.8</w:t>
                            </w:r>
                          </w:p>
                        </w:tc>
                      </w:tr>
                      <w:tr w:rsidR="001973A2" w14:paraId="3EEE2A16" w14:textId="77777777" w:rsidTr="00471BA4">
                        <w:trPr>
                          <w:trHeight w:val="379"/>
                        </w:trPr>
                        <w:tc>
                          <w:tcPr>
                            <w:tcW w:w="985" w:type="dxa"/>
                            <w:vMerge/>
                          </w:tcPr>
                          <w:p w14:paraId="05EF5214" w14:textId="77777777" w:rsidR="001973A2" w:rsidRDefault="001973A2" w:rsidP="00FE122D">
                            <w:pPr>
                              <w:pStyle w:val="Nidungvnbn"/>
                              <w:ind w:firstLine="0"/>
                              <w:jc w:val="left"/>
                              <w:rPr>
                                <w:b/>
                              </w:rPr>
                            </w:pPr>
                          </w:p>
                        </w:tc>
                        <w:tc>
                          <w:tcPr>
                            <w:tcW w:w="3420" w:type="dxa"/>
                            <w:vAlign w:val="bottom"/>
                          </w:tcPr>
                          <w:p w14:paraId="492C7DB7" w14:textId="4A1C77B6" w:rsidR="001973A2" w:rsidRDefault="001973A2" w:rsidP="00FE122D">
                            <w:pPr>
                              <w:pStyle w:val="Nidungvnbn"/>
                              <w:ind w:firstLine="0"/>
                              <w:jc w:val="left"/>
                              <w:rPr>
                                <w:b/>
                              </w:rPr>
                            </w:pPr>
                            <w:r>
                              <w:rPr>
                                <w:color w:val="000000"/>
                                <w:sz w:val="22"/>
                                <w:szCs w:val="22"/>
                              </w:rPr>
                              <w:t>OSULeaf</w:t>
                            </w:r>
                          </w:p>
                        </w:tc>
                        <w:tc>
                          <w:tcPr>
                            <w:tcW w:w="990" w:type="dxa"/>
                            <w:vAlign w:val="bottom"/>
                          </w:tcPr>
                          <w:p w14:paraId="4ADFB504" w14:textId="41296658" w:rsidR="001973A2" w:rsidRDefault="001973A2" w:rsidP="00FE122D">
                            <w:pPr>
                              <w:pStyle w:val="Nidungvnbn"/>
                              <w:ind w:firstLine="0"/>
                              <w:jc w:val="right"/>
                            </w:pPr>
                            <w:r>
                              <w:rPr>
                                <w:color w:val="000000"/>
                                <w:sz w:val="22"/>
                                <w:szCs w:val="22"/>
                              </w:rPr>
                              <w:t>0.9861</w:t>
                            </w:r>
                          </w:p>
                        </w:tc>
                        <w:tc>
                          <w:tcPr>
                            <w:tcW w:w="900" w:type="dxa"/>
                            <w:vAlign w:val="bottom"/>
                          </w:tcPr>
                          <w:p w14:paraId="033024A3" w14:textId="6C482704" w:rsidR="001973A2" w:rsidRDefault="001973A2" w:rsidP="00FE122D">
                            <w:pPr>
                              <w:pStyle w:val="Nidungvnbn"/>
                              <w:ind w:firstLine="0"/>
                              <w:jc w:val="right"/>
                            </w:pPr>
                            <w:r>
                              <w:rPr>
                                <w:color w:val="000000"/>
                                <w:sz w:val="22"/>
                                <w:szCs w:val="22"/>
                              </w:rPr>
                              <w:t>0.9793</w:t>
                            </w:r>
                          </w:p>
                        </w:tc>
                        <w:tc>
                          <w:tcPr>
                            <w:tcW w:w="900" w:type="dxa"/>
                            <w:vAlign w:val="bottom"/>
                          </w:tcPr>
                          <w:p w14:paraId="68FA2DF2" w14:textId="270DB79F" w:rsidR="001973A2" w:rsidRDefault="001973A2" w:rsidP="00FE122D">
                            <w:pPr>
                              <w:pStyle w:val="Nidungvnbn"/>
                              <w:ind w:firstLine="0"/>
                              <w:jc w:val="right"/>
                            </w:pPr>
                            <w:r>
                              <w:rPr>
                                <w:color w:val="000000"/>
                                <w:sz w:val="22"/>
                                <w:szCs w:val="22"/>
                              </w:rPr>
                              <w:t>0.9745</w:t>
                            </w:r>
                          </w:p>
                        </w:tc>
                        <w:tc>
                          <w:tcPr>
                            <w:tcW w:w="900" w:type="dxa"/>
                            <w:vAlign w:val="bottom"/>
                          </w:tcPr>
                          <w:p w14:paraId="60C1879D" w14:textId="544A0948" w:rsidR="001973A2" w:rsidRDefault="001973A2" w:rsidP="00FE122D">
                            <w:pPr>
                              <w:pStyle w:val="Nidungvnbn"/>
                              <w:ind w:firstLine="0"/>
                              <w:jc w:val="right"/>
                            </w:pPr>
                            <w:r>
                              <w:rPr>
                                <w:color w:val="000000"/>
                                <w:sz w:val="22"/>
                                <w:szCs w:val="22"/>
                              </w:rPr>
                              <w:t>1144.5</w:t>
                            </w:r>
                          </w:p>
                        </w:tc>
                        <w:tc>
                          <w:tcPr>
                            <w:tcW w:w="990" w:type="dxa"/>
                            <w:vAlign w:val="bottom"/>
                          </w:tcPr>
                          <w:p w14:paraId="7B7C75B0" w14:textId="1061BD14" w:rsidR="001973A2" w:rsidRDefault="001973A2" w:rsidP="00FE122D">
                            <w:pPr>
                              <w:pStyle w:val="Nidungvnbn"/>
                              <w:ind w:firstLine="0"/>
                              <w:jc w:val="right"/>
                            </w:pPr>
                            <w:r>
                              <w:rPr>
                                <w:color w:val="000000"/>
                                <w:sz w:val="22"/>
                                <w:szCs w:val="22"/>
                              </w:rPr>
                              <w:t>0.985</w:t>
                            </w:r>
                          </w:p>
                        </w:tc>
                        <w:tc>
                          <w:tcPr>
                            <w:tcW w:w="990" w:type="dxa"/>
                            <w:vAlign w:val="bottom"/>
                          </w:tcPr>
                          <w:p w14:paraId="70BBD11A" w14:textId="109F5DD8" w:rsidR="001973A2" w:rsidRDefault="001973A2" w:rsidP="00FE122D">
                            <w:pPr>
                              <w:pStyle w:val="Nidungvnbn"/>
                              <w:ind w:firstLine="0"/>
                              <w:jc w:val="right"/>
                            </w:pPr>
                            <w:r>
                              <w:rPr>
                                <w:color w:val="000000"/>
                                <w:sz w:val="22"/>
                                <w:szCs w:val="22"/>
                              </w:rPr>
                              <w:t>0.9793</w:t>
                            </w:r>
                          </w:p>
                        </w:tc>
                        <w:tc>
                          <w:tcPr>
                            <w:tcW w:w="900" w:type="dxa"/>
                            <w:vAlign w:val="bottom"/>
                          </w:tcPr>
                          <w:p w14:paraId="7051CF7F" w14:textId="4CDFD613" w:rsidR="001973A2" w:rsidRDefault="001973A2" w:rsidP="00FE122D">
                            <w:pPr>
                              <w:pStyle w:val="Nidungvnbn"/>
                              <w:ind w:firstLine="0"/>
                              <w:jc w:val="right"/>
                            </w:pPr>
                            <w:r>
                              <w:rPr>
                                <w:color w:val="000000"/>
                                <w:sz w:val="22"/>
                                <w:szCs w:val="22"/>
                              </w:rPr>
                              <w:t>0.9779</w:t>
                            </w:r>
                          </w:p>
                        </w:tc>
                        <w:tc>
                          <w:tcPr>
                            <w:tcW w:w="990" w:type="dxa"/>
                            <w:vAlign w:val="bottom"/>
                          </w:tcPr>
                          <w:p w14:paraId="0D92417D" w14:textId="42246FFE" w:rsidR="001973A2" w:rsidRDefault="001973A2" w:rsidP="00FE122D">
                            <w:pPr>
                              <w:pStyle w:val="Nidungvnbn"/>
                              <w:ind w:firstLine="0"/>
                              <w:jc w:val="right"/>
                            </w:pPr>
                            <w:r>
                              <w:rPr>
                                <w:color w:val="000000"/>
                                <w:sz w:val="22"/>
                                <w:szCs w:val="22"/>
                              </w:rPr>
                              <w:t>365.3</w:t>
                            </w:r>
                          </w:p>
                        </w:tc>
                      </w:tr>
                      <w:tr w:rsidR="001973A2" w14:paraId="47966E50" w14:textId="77777777" w:rsidTr="00471BA4">
                        <w:trPr>
                          <w:trHeight w:val="379"/>
                        </w:trPr>
                        <w:tc>
                          <w:tcPr>
                            <w:tcW w:w="985" w:type="dxa"/>
                            <w:vMerge/>
                          </w:tcPr>
                          <w:p w14:paraId="51D176D1" w14:textId="77777777" w:rsidR="001973A2" w:rsidRDefault="001973A2" w:rsidP="00FE122D">
                            <w:pPr>
                              <w:pStyle w:val="Nidungvnbn"/>
                              <w:ind w:firstLine="0"/>
                              <w:jc w:val="left"/>
                              <w:rPr>
                                <w:b/>
                              </w:rPr>
                            </w:pPr>
                          </w:p>
                        </w:tc>
                        <w:tc>
                          <w:tcPr>
                            <w:tcW w:w="3420" w:type="dxa"/>
                            <w:vAlign w:val="bottom"/>
                          </w:tcPr>
                          <w:p w14:paraId="6BC80E2F" w14:textId="3752E3AD" w:rsidR="001973A2" w:rsidRDefault="001973A2" w:rsidP="00FE122D">
                            <w:pPr>
                              <w:pStyle w:val="Nidungvnbn"/>
                              <w:ind w:firstLine="0"/>
                              <w:jc w:val="left"/>
                              <w:rPr>
                                <w:b/>
                              </w:rPr>
                            </w:pPr>
                            <w:r>
                              <w:rPr>
                                <w:color w:val="000000"/>
                                <w:sz w:val="22"/>
                                <w:szCs w:val="22"/>
                              </w:rPr>
                              <w:t>PhalangesOutlinesCorrect</w:t>
                            </w:r>
                          </w:p>
                        </w:tc>
                        <w:tc>
                          <w:tcPr>
                            <w:tcW w:w="990" w:type="dxa"/>
                            <w:vAlign w:val="bottom"/>
                          </w:tcPr>
                          <w:p w14:paraId="74D50E3E" w14:textId="01F5397F" w:rsidR="001973A2" w:rsidRDefault="001973A2" w:rsidP="00FE122D">
                            <w:pPr>
                              <w:pStyle w:val="Nidungvnbn"/>
                              <w:ind w:firstLine="0"/>
                              <w:jc w:val="right"/>
                            </w:pPr>
                            <w:r>
                              <w:rPr>
                                <w:color w:val="000000"/>
                                <w:sz w:val="22"/>
                                <w:szCs w:val="22"/>
                              </w:rPr>
                              <w:t>0.846</w:t>
                            </w:r>
                          </w:p>
                        </w:tc>
                        <w:tc>
                          <w:tcPr>
                            <w:tcW w:w="900" w:type="dxa"/>
                            <w:vAlign w:val="bottom"/>
                          </w:tcPr>
                          <w:p w14:paraId="2C905364" w14:textId="37AB61DA" w:rsidR="001973A2" w:rsidRDefault="001973A2" w:rsidP="00FE122D">
                            <w:pPr>
                              <w:pStyle w:val="Nidungvnbn"/>
                              <w:ind w:firstLine="0"/>
                              <w:jc w:val="right"/>
                            </w:pPr>
                            <w:r>
                              <w:rPr>
                                <w:color w:val="000000"/>
                                <w:sz w:val="22"/>
                                <w:szCs w:val="22"/>
                              </w:rPr>
                              <w:t>0.845</w:t>
                            </w:r>
                          </w:p>
                        </w:tc>
                        <w:tc>
                          <w:tcPr>
                            <w:tcW w:w="900" w:type="dxa"/>
                            <w:vAlign w:val="bottom"/>
                          </w:tcPr>
                          <w:p w14:paraId="37DBE857" w14:textId="44D5C230" w:rsidR="001973A2" w:rsidRDefault="001973A2" w:rsidP="00FE122D">
                            <w:pPr>
                              <w:pStyle w:val="Nidungvnbn"/>
                              <w:ind w:firstLine="0"/>
                              <w:jc w:val="right"/>
                            </w:pPr>
                            <w:r>
                              <w:rPr>
                                <w:color w:val="000000"/>
                                <w:sz w:val="22"/>
                                <w:szCs w:val="22"/>
                              </w:rPr>
                              <w:t>0.8236</w:t>
                            </w:r>
                          </w:p>
                        </w:tc>
                        <w:tc>
                          <w:tcPr>
                            <w:tcW w:w="900" w:type="dxa"/>
                            <w:vAlign w:val="bottom"/>
                          </w:tcPr>
                          <w:p w14:paraId="0A6D1040" w14:textId="57877BAF" w:rsidR="001973A2" w:rsidRDefault="001973A2" w:rsidP="00FE122D">
                            <w:pPr>
                              <w:pStyle w:val="Nidungvnbn"/>
                              <w:ind w:firstLine="0"/>
                              <w:jc w:val="right"/>
                            </w:pPr>
                            <w:r>
                              <w:rPr>
                                <w:color w:val="000000"/>
                                <w:sz w:val="22"/>
                                <w:szCs w:val="22"/>
                              </w:rPr>
                              <w:t>4373.7</w:t>
                            </w:r>
                          </w:p>
                        </w:tc>
                        <w:tc>
                          <w:tcPr>
                            <w:tcW w:w="990" w:type="dxa"/>
                            <w:vAlign w:val="bottom"/>
                          </w:tcPr>
                          <w:p w14:paraId="15151509" w14:textId="0AE93BFE" w:rsidR="001973A2" w:rsidRDefault="001973A2" w:rsidP="00FE122D">
                            <w:pPr>
                              <w:pStyle w:val="Nidungvnbn"/>
                              <w:ind w:firstLine="0"/>
                              <w:jc w:val="right"/>
                            </w:pPr>
                            <w:r>
                              <w:rPr>
                                <w:color w:val="000000"/>
                                <w:sz w:val="22"/>
                                <w:szCs w:val="22"/>
                              </w:rPr>
                              <w:t>0.8334</w:t>
                            </w:r>
                          </w:p>
                        </w:tc>
                        <w:tc>
                          <w:tcPr>
                            <w:tcW w:w="990" w:type="dxa"/>
                            <w:vAlign w:val="bottom"/>
                          </w:tcPr>
                          <w:p w14:paraId="64D4AD12" w14:textId="30AF3526" w:rsidR="001973A2" w:rsidRDefault="001973A2" w:rsidP="00FE122D">
                            <w:pPr>
                              <w:pStyle w:val="Nidungvnbn"/>
                              <w:ind w:firstLine="0"/>
                              <w:jc w:val="right"/>
                            </w:pPr>
                            <w:r>
                              <w:rPr>
                                <w:color w:val="000000"/>
                                <w:sz w:val="22"/>
                                <w:szCs w:val="22"/>
                              </w:rPr>
                              <w:t>0.8345</w:t>
                            </w:r>
                          </w:p>
                        </w:tc>
                        <w:tc>
                          <w:tcPr>
                            <w:tcW w:w="900" w:type="dxa"/>
                            <w:vAlign w:val="bottom"/>
                          </w:tcPr>
                          <w:p w14:paraId="4E006B39" w14:textId="4C96BD48" w:rsidR="001973A2" w:rsidRDefault="001973A2" w:rsidP="00FE122D">
                            <w:pPr>
                              <w:pStyle w:val="Nidungvnbn"/>
                              <w:ind w:firstLine="0"/>
                              <w:jc w:val="right"/>
                            </w:pPr>
                            <w:r>
                              <w:rPr>
                                <w:color w:val="000000"/>
                                <w:sz w:val="22"/>
                                <w:szCs w:val="22"/>
                              </w:rPr>
                              <w:t>0.8134</w:t>
                            </w:r>
                          </w:p>
                        </w:tc>
                        <w:tc>
                          <w:tcPr>
                            <w:tcW w:w="990" w:type="dxa"/>
                            <w:vAlign w:val="bottom"/>
                          </w:tcPr>
                          <w:p w14:paraId="011E41D4" w14:textId="4DE86220" w:rsidR="001973A2" w:rsidRDefault="001973A2" w:rsidP="00FE122D">
                            <w:pPr>
                              <w:pStyle w:val="Nidungvnbn"/>
                              <w:ind w:firstLine="0"/>
                              <w:jc w:val="right"/>
                            </w:pPr>
                            <w:r>
                              <w:rPr>
                                <w:color w:val="000000"/>
                                <w:sz w:val="22"/>
                                <w:szCs w:val="22"/>
                              </w:rPr>
                              <w:t>647</w:t>
                            </w:r>
                          </w:p>
                        </w:tc>
                      </w:tr>
                      <w:tr w:rsidR="001973A2" w14:paraId="25076913" w14:textId="77777777" w:rsidTr="00471BA4">
                        <w:trPr>
                          <w:trHeight w:val="379"/>
                        </w:trPr>
                        <w:tc>
                          <w:tcPr>
                            <w:tcW w:w="985" w:type="dxa"/>
                            <w:vMerge/>
                          </w:tcPr>
                          <w:p w14:paraId="7112C42B" w14:textId="77777777" w:rsidR="001973A2" w:rsidRDefault="001973A2" w:rsidP="00FE122D">
                            <w:pPr>
                              <w:pStyle w:val="Nidungvnbn"/>
                              <w:ind w:firstLine="0"/>
                              <w:jc w:val="left"/>
                              <w:rPr>
                                <w:b/>
                              </w:rPr>
                            </w:pPr>
                          </w:p>
                        </w:tc>
                        <w:tc>
                          <w:tcPr>
                            <w:tcW w:w="3420" w:type="dxa"/>
                            <w:vAlign w:val="bottom"/>
                          </w:tcPr>
                          <w:p w14:paraId="77FC93B0" w14:textId="03A0D706" w:rsidR="001973A2" w:rsidRDefault="001973A2" w:rsidP="00FE122D">
                            <w:pPr>
                              <w:pStyle w:val="Nidungvnbn"/>
                              <w:ind w:firstLine="0"/>
                              <w:jc w:val="left"/>
                              <w:rPr>
                                <w:b/>
                              </w:rPr>
                            </w:pPr>
                            <w:r>
                              <w:rPr>
                                <w:color w:val="000000"/>
                                <w:sz w:val="22"/>
                                <w:szCs w:val="22"/>
                              </w:rPr>
                              <w:t>Phoneme</w:t>
                            </w:r>
                          </w:p>
                        </w:tc>
                        <w:tc>
                          <w:tcPr>
                            <w:tcW w:w="990" w:type="dxa"/>
                            <w:vAlign w:val="bottom"/>
                          </w:tcPr>
                          <w:p w14:paraId="2FBAC0B3" w14:textId="4C65AA9D" w:rsidR="001973A2" w:rsidRDefault="001973A2" w:rsidP="00FE122D">
                            <w:pPr>
                              <w:pStyle w:val="Nidungvnbn"/>
                              <w:ind w:firstLine="0"/>
                              <w:jc w:val="right"/>
                            </w:pPr>
                            <w:r>
                              <w:rPr>
                                <w:color w:val="000000"/>
                                <w:sz w:val="22"/>
                                <w:szCs w:val="22"/>
                              </w:rPr>
                              <w:t>0.243</w:t>
                            </w:r>
                          </w:p>
                        </w:tc>
                        <w:tc>
                          <w:tcPr>
                            <w:tcW w:w="900" w:type="dxa"/>
                            <w:vAlign w:val="bottom"/>
                          </w:tcPr>
                          <w:p w14:paraId="2A7F4CF3" w14:textId="734F3408" w:rsidR="001973A2" w:rsidRDefault="001973A2" w:rsidP="00FE122D">
                            <w:pPr>
                              <w:pStyle w:val="Nidungvnbn"/>
                              <w:ind w:firstLine="0"/>
                              <w:jc w:val="right"/>
                            </w:pPr>
                            <w:r>
                              <w:rPr>
                                <w:color w:val="000000"/>
                                <w:sz w:val="22"/>
                                <w:szCs w:val="22"/>
                              </w:rPr>
                              <w:t>0.3397</w:t>
                            </w:r>
                          </w:p>
                        </w:tc>
                        <w:tc>
                          <w:tcPr>
                            <w:tcW w:w="900" w:type="dxa"/>
                            <w:vAlign w:val="bottom"/>
                          </w:tcPr>
                          <w:p w14:paraId="70B7C969" w14:textId="408BFF6E" w:rsidR="001973A2" w:rsidRDefault="001973A2" w:rsidP="00FE122D">
                            <w:pPr>
                              <w:pStyle w:val="Nidungvnbn"/>
                              <w:ind w:firstLine="0"/>
                              <w:jc w:val="right"/>
                            </w:pPr>
                            <w:r>
                              <w:rPr>
                                <w:color w:val="000000"/>
                                <w:sz w:val="22"/>
                                <w:szCs w:val="22"/>
                              </w:rPr>
                              <w:t>0.2273</w:t>
                            </w:r>
                          </w:p>
                        </w:tc>
                        <w:tc>
                          <w:tcPr>
                            <w:tcW w:w="900" w:type="dxa"/>
                            <w:vAlign w:val="bottom"/>
                          </w:tcPr>
                          <w:p w14:paraId="55B6B7C1" w14:textId="55D307C9" w:rsidR="001973A2" w:rsidRDefault="001973A2" w:rsidP="00FE122D">
                            <w:pPr>
                              <w:pStyle w:val="Nidungvnbn"/>
                              <w:ind w:firstLine="0"/>
                              <w:jc w:val="right"/>
                            </w:pPr>
                            <w:r>
                              <w:rPr>
                                <w:color w:val="000000"/>
                                <w:sz w:val="22"/>
                                <w:szCs w:val="22"/>
                              </w:rPr>
                              <w:t>2242.2</w:t>
                            </w:r>
                          </w:p>
                        </w:tc>
                        <w:tc>
                          <w:tcPr>
                            <w:tcW w:w="990" w:type="dxa"/>
                            <w:vAlign w:val="bottom"/>
                          </w:tcPr>
                          <w:p w14:paraId="5DB455A2" w14:textId="67093FD6" w:rsidR="001973A2" w:rsidRDefault="001973A2" w:rsidP="00FE122D">
                            <w:pPr>
                              <w:pStyle w:val="Nidungvnbn"/>
                              <w:ind w:firstLine="0"/>
                              <w:jc w:val="right"/>
                            </w:pPr>
                            <w:r>
                              <w:rPr>
                                <w:color w:val="000000"/>
                                <w:sz w:val="22"/>
                                <w:szCs w:val="22"/>
                              </w:rPr>
                              <w:t>0.2451</w:t>
                            </w:r>
                          </w:p>
                        </w:tc>
                        <w:tc>
                          <w:tcPr>
                            <w:tcW w:w="990" w:type="dxa"/>
                            <w:vAlign w:val="bottom"/>
                          </w:tcPr>
                          <w:p w14:paraId="6A45FE9E" w14:textId="68E2E941" w:rsidR="001973A2" w:rsidRDefault="001973A2" w:rsidP="00FE122D">
                            <w:pPr>
                              <w:pStyle w:val="Nidungvnbn"/>
                              <w:ind w:firstLine="0"/>
                              <w:jc w:val="right"/>
                            </w:pPr>
                            <w:r>
                              <w:rPr>
                                <w:color w:val="000000"/>
                                <w:sz w:val="22"/>
                                <w:szCs w:val="22"/>
                              </w:rPr>
                              <w:t>0.3207</w:t>
                            </w:r>
                          </w:p>
                        </w:tc>
                        <w:tc>
                          <w:tcPr>
                            <w:tcW w:w="900" w:type="dxa"/>
                            <w:vAlign w:val="bottom"/>
                          </w:tcPr>
                          <w:p w14:paraId="1A45DA47" w14:textId="641B4DC2" w:rsidR="001973A2" w:rsidRDefault="001973A2" w:rsidP="00FE122D">
                            <w:pPr>
                              <w:pStyle w:val="Nidungvnbn"/>
                              <w:ind w:firstLine="0"/>
                              <w:jc w:val="right"/>
                            </w:pPr>
                            <w:r>
                              <w:rPr>
                                <w:color w:val="000000"/>
                                <w:sz w:val="22"/>
                                <w:szCs w:val="22"/>
                              </w:rPr>
                              <w:t>0.2252</w:t>
                            </w:r>
                          </w:p>
                        </w:tc>
                        <w:tc>
                          <w:tcPr>
                            <w:tcW w:w="990" w:type="dxa"/>
                            <w:vAlign w:val="bottom"/>
                          </w:tcPr>
                          <w:p w14:paraId="04D39855" w14:textId="068301F1" w:rsidR="001973A2" w:rsidRDefault="001973A2" w:rsidP="00FE122D">
                            <w:pPr>
                              <w:pStyle w:val="Nidungvnbn"/>
                              <w:ind w:firstLine="0"/>
                              <w:jc w:val="right"/>
                            </w:pPr>
                            <w:r>
                              <w:rPr>
                                <w:color w:val="000000"/>
                                <w:sz w:val="22"/>
                                <w:szCs w:val="22"/>
                              </w:rPr>
                              <w:t>5110</w:t>
                            </w:r>
                          </w:p>
                        </w:tc>
                      </w:tr>
                      <w:tr w:rsidR="001973A2" w14:paraId="0A5FB505" w14:textId="77777777" w:rsidTr="00471BA4">
                        <w:trPr>
                          <w:trHeight w:val="379"/>
                        </w:trPr>
                        <w:tc>
                          <w:tcPr>
                            <w:tcW w:w="985" w:type="dxa"/>
                            <w:vMerge/>
                          </w:tcPr>
                          <w:p w14:paraId="2856CAB5" w14:textId="77777777" w:rsidR="001973A2" w:rsidRDefault="001973A2" w:rsidP="00FE122D">
                            <w:pPr>
                              <w:pStyle w:val="Nidungvnbn"/>
                              <w:ind w:firstLine="0"/>
                              <w:jc w:val="left"/>
                              <w:rPr>
                                <w:b/>
                              </w:rPr>
                            </w:pPr>
                          </w:p>
                        </w:tc>
                        <w:tc>
                          <w:tcPr>
                            <w:tcW w:w="3420" w:type="dxa"/>
                            <w:vAlign w:val="bottom"/>
                          </w:tcPr>
                          <w:p w14:paraId="24AB3C33" w14:textId="1BDE8848" w:rsidR="001973A2" w:rsidRDefault="001973A2" w:rsidP="00FE122D">
                            <w:pPr>
                              <w:pStyle w:val="Nidungvnbn"/>
                              <w:ind w:firstLine="0"/>
                              <w:jc w:val="left"/>
                              <w:rPr>
                                <w:b/>
                              </w:rPr>
                            </w:pPr>
                            <w:r>
                              <w:rPr>
                                <w:color w:val="000000"/>
                                <w:sz w:val="22"/>
                                <w:szCs w:val="22"/>
                              </w:rPr>
                              <w:t>PigAirwayPressure</w:t>
                            </w:r>
                          </w:p>
                        </w:tc>
                        <w:tc>
                          <w:tcPr>
                            <w:tcW w:w="990" w:type="dxa"/>
                            <w:vAlign w:val="bottom"/>
                          </w:tcPr>
                          <w:p w14:paraId="58313E14" w14:textId="431EF8F7" w:rsidR="001973A2" w:rsidRDefault="001973A2" w:rsidP="00FE122D">
                            <w:pPr>
                              <w:pStyle w:val="Nidungvnbn"/>
                              <w:ind w:firstLine="0"/>
                              <w:jc w:val="right"/>
                            </w:pPr>
                            <w:r>
                              <w:rPr>
                                <w:color w:val="000000"/>
                                <w:sz w:val="22"/>
                                <w:szCs w:val="22"/>
                              </w:rPr>
                              <w:t>0.5094</w:t>
                            </w:r>
                          </w:p>
                        </w:tc>
                        <w:tc>
                          <w:tcPr>
                            <w:tcW w:w="900" w:type="dxa"/>
                            <w:vAlign w:val="bottom"/>
                          </w:tcPr>
                          <w:p w14:paraId="74275F07" w14:textId="1641E829" w:rsidR="001973A2" w:rsidRDefault="001973A2" w:rsidP="00FE122D">
                            <w:pPr>
                              <w:pStyle w:val="Nidungvnbn"/>
                              <w:ind w:firstLine="0"/>
                              <w:jc w:val="right"/>
                            </w:pPr>
                            <w:r>
                              <w:rPr>
                                <w:color w:val="000000"/>
                                <w:sz w:val="22"/>
                                <w:szCs w:val="22"/>
                              </w:rPr>
                              <w:t>0.4327</w:t>
                            </w:r>
                          </w:p>
                        </w:tc>
                        <w:tc>
                          <w:tcPr>
                            <w:tcW w:w="900" w:type="dxa"/>
                            <w:vAlign w:val="bottom"/>
                          </w:tcPr>
                          <w:p w14:paraId="2575809D" w14:textId="79742ADB" w:rsidR="001973A2" w:rsidRDefault="001973A2" w:rsidP="00FE122D">
                            <w:pPr>
                              <w:pStyle w:val="Nidungvnbn"/>
                              <w:ind w:firstLine="0"/>
                              <w:jc w:val="right"/>
                            </w:pPr>
                            <w:r>
                              <w:rPr>
                                <w:color w:val="000000"/>
                                <w:sz w:val="22"/>
                                <w:szCs w:val="22"/>
                              </w:rPr>
                              <w:t>0.4327</w:t>
                            </w:r>
                          </w:p>
                        </w:tc>
                        <w:tc>
                          <w:tcPr>
                            <w:tcW w:w="900" w:type="dxa"/>
                            <w:vAlign w:val="bottom"/>
                          </w:tcPr>
                          <w:p w14:paraId="27D3BE42" w14:textId="789D1C13" w:rsidR="001973A2" w:rsidRDefault="001973A2" w:rsidP="00FE122D">
                            <w:pPr>
                              <w:pStyle w:val="Nidungvnbn"/>
                              <w:ind w:firstLine="0"/>
                              <w:jc w:val="right"/>
                            </w:pPr>
                            <w:r>
                              <w:rPr>
                                <w:color w:val="000000"/>
                                <w:sz w:val="22"/>
                                <w:szCs w:val="22"/>
                              </w:rPr>
                              <w:t>879.6</w:t>
                            </w:r>
                          </w:p>
                        </w:tc>
                        <w:tc>
                          <w:tcPr>
                            <w:tcW w:w="990" w:type="dxa"/>
                            <w:vAlign w:val="bottom"/>
                          </w:tcPr>
                          <w:p w14:paraId="0136BECD" w14:textId="6AEE34B1" w:rsidR="001973A2" w:rsidRDefault="001973A2" w:rsidP="00FE122D">
                            <w:pPr>
                              <w:pStyle w:val="Nidungvnbn"/>
                              <w:ind w:firstLine="0"/>
                              <w:jc w:val="right"/>
                            </w:pPr>
                            <w:r>
                              <w:rPr>
                                <w:color w:val="000000"/>
                                <w:sz w:val="22"/>
                                <w:szCs w:val="22"/>
                              </w:rPr>
                              <w:t>0.4413</w:t>
                            </w:r>
                          </w:p>
                        </w:tc>
                        <w:tc>
                          <w:tcPr>
                            <w:tcW w:w="990" w:type="dxa"/>
                            <w:vAlign w:val="bottom"/>
                          </w:tcPr>
                          <w:p w14:paraId="2C426344" w14:textId="4F6868B4" w:rsidR="001973A2" w:rsidRDefault="001973A2" w:rsidP="00FE122D">
                            <w:pPr>
                              <w:pStyle w:val="Nidungvnbn"/>
                              <w:ind w:firstLine="0"/>
                              <w:jc w:val="right"/>
                            </w:pPr>
                            <w:r>
                              <w:rPr>
                                <w:color w:val="000000"/>
                                <w:sz w:val="22"/>
                                <w:szCs w:val="22"/>
                              </w:rPr>
                              <w:t>0.3894</w:t>
                            </w:r>
                          </w:p>
                        </w:tc>
                        <w:tc>
                          <w:tcPr>
                            <w:tcW w:w="900" w:type="dxa"/>
                            <w:vAlign w:val="bottom"/>
                          </w:tcPr>
                          <w:p w14:paraId="09E6E24D" w14:textId="7385ABB6" w:rsidR="001973A2" w:rsidRDefault="001973A2" w:rsidP="00FE122D">
                            <w:pPr>
                              <w:pStyle w:val="Nidungvnbn"/>
                              <w:ind w:firstLine="0"/>
                              <w:jc w:val="right"/>
                            </w:pPr>
                            <w:r>
                              <w:rPr>
                                <w:color w:val="000000"/>
                                <w:sz w:val="22"/>
                                <w:szCs w:val="22"/>
                              </w:rPr>
                              <w:t>0.3894</w:t>
                            </w:r>
                          </w:p>
                        </w:tc>
                        <w:tc>
                          <w:tcPr>
                            <w:tcW w:w="990" w:type="dxa"/>
                            <w:vAlign w:val="bottom"/>
                          </w:tcPr>
                          <w:p w14:paraId="79846498" w14:textId="6A195BA7" w:rsidR="001973A2" w:rsidRDefault="001973A2" w:rsidP="00FE122D">
                            <w:pPr>
                              <w:pStyle w:val="Nidungvnbn"/>
                              <w:ind w:firstLine="0"/>
                              <w:jc w:val="right"/>
                            </w:pPr>
                            <w:r>
                              <w:rPr>
                                <w:color w:val="000000"/>
                                <w:sz w:val="22"/>
                                <w:szCs w:val="22"/>
                              </w:rPr>
                              <w:t>2256</w:t>
                            </w:r>
                          </w:p>
                        </w:tc>
                      </w:tr>
                      <w:tr w:rsidR="001973A2" w14:paraId="2895B461" w14:textId="77777777" w:rsidTr="00471BA4">
                        <w:trPr>
                          <w:trHeight w:val="379"/>
                        </w:trPr>
                        <w:tc>
                          <w:tcPr>
                            <w:tcW w:w="985" w:type="dxa"/>
                            <w:vMerge/>
                          </w:tcPr>
                          <w:p w14:paraId="14B0345F" w14:textId="77777777" w:rsidR="001973A2" w:rsidRDefault="001973A2" w:rsidP="00FE122D">
                            <w:pPr>
                              <w:pStyle w:val="Nidungvnbn"/>
                              <w:ind w:firstLine="0"/>
                              <w:jc w:val="left"/>
                              <w:rPr>
                                <w:b/>
                              </w:rPr>
                            </w:pPr>
                          </w:p>
                        </w:tc>
                        <w:tc>
                          <w:tcPr>
                            <w:tcW w:w="3420" w:type="dxa"/>
                            <w:vAlign w:val="bottom"/>
                          </w:tcPr>
                          <w:p w14:paraId="46D5D2CA" w14:textId="3E4B034F" w:rsidR="001973A2" w:rsidRDefault="001973A2" w:rsidP="00FE122D">
                            <w:pPr>
                              <w:pStyle w:val="Nidungvnbn"/>
                              <w:ind w:firstLine="0"/>
                              <w:jc w:val="left"/>
                              <w:rPr>
                                <w:b/>
                              </w:rPr>
                            </w:pPr>
                            <w:r>
                              <w:rPr>
                                <w:color w:val="000000"/>
                                <w:sz w:val="22"/>
                                <w:szCs w:val="22"/>
                              </w:rPr>
                              <w:t>PigArtPressure</w:t>
                            </w:r>
                          </w:p>
                        </w:tc>
                        <w:tc>
                          <w:tcPr>
                            <w:tcW w:w="990" w:type="dxa"/>
                            <w:vAlign w:val="bottom"/>
                          </w:tcPr>
                          <w:p w14:paraId="140464A7" w14:textId="5ECAB1A8" w:rsidR="001973A2" w:rsidRDefault="001973A2" w:rsidP="00FE122D">
                            <w:pPr>
                              <w:pStyle w:val="Nidungvnbn"/>
                              <w:ind w:firstLine="0"/>
                              <w:jc w:val="right"/>
                            </w:pPr>
                            <w:r>
                              <w:rPr>
                                <w:color w:val="000000"/>
                                <w:sz w:val="22"/>
                                <w:szCs w:val="22"/>
                              </w:rPr>
                              <w:t>0.9923</w:t>
                            </w:r>
                          </w:p>
                        </w:tc>
                        <w:tc>
                          <w:tcPr>
                            <w:tcW w:w="900" w:type="dxa"/>
                            <w:vAlign w:val="bottom"/>
                          </w:tcPr>
                          <w:p w14:paraId="07962946" w14:textId="210E7092" w:rsidR="001973A2" w:rsidRDefault="001973A2" w:rsidP="00FE122D">
                            <w:pPr>
                              <w:pStyle w:val="Nidungvnbn"/>
                              <w:ind w:firstLine="0"/>
                              <w:jc w:val="right"/>
                            </w:pPr>
                            <w:r>
                              <w:rPr>
                                <w:color w:val="000000"/>
                                <w:sz w:val="22"/>
                                <w:szCs w:val="22"/>
                              </w:rPr>
                              <w:t>0.9904</w:t>
                            </w:r>
                          </w:p>
                        </w:tc>
                        <w:tc>
                          <w:tcPr>
                            <w:tcW w:w="900" w:type="dxa"/>
                            <w:vAlign w:val="bottom"/>
                          </w:tcPr>
                          <w:p w14:paraId="26BA044D" w14:textId="42015227" w:rsidR="001973A2" w:rsidRDefault="001973A2" w:rsidP="00FE122D">
                            <w:pPr>
                              <w:pStyle w:val="Nidungvnbn"/>
                              <w:ind w:firstLine="0"/>
                              <w:jc w:val="right"/>
                            </w:pPr>
                            <w:r>
                              <w:rPr>
                                <w:color w:val="000000"/>
                                <w:sz w:val="22"/>
                                <w:szCs w:val="22"/>
                              </w:rPr>
                              <w:t>0.9904</w:t>
                            </w:r>
                          </w:p>
                        </w:tc>
                        <w:tc>
                          <w:tcPr>
                            <w:tcW w:w="900" w:type="dxa"/>
                            <w:vAlign w:val="bottom"/>
                          </w:tcPr>
                          <w:p w14:paraId="4943B558" w14:textId="47B97616" w:rsidR="001973A2" w:rsidRDefault="001973A2" w:rsidP="00FE122D">
                            <w:pPr>
                              <w:pStyle w:val="Nidungvnbn"/>
                              <w:ind w:firstLine="0"/>
                              <w:jc w:val="right"/>
                            </w:pPr>
                            <w:r>
                              <w:rPr>
                                <w:color w:val="000000"/>
                                <w:sz w:val="22"/>
                                <w:szCs w:val="22"/>
                              </w:rPr>
                              <w:t>840.6</w:t>
                            </w:r>
                          </w:p>
                        </w:tc>
                        <w:tc>
                          <w:tcPr>
                            <w:tcW w:w="990" w:type="dxa"/>
                            <w:vAlign w:val="bottom"/>
                          </w:tcPr>
                          <w:p w14:paraId="4590D3B9" w14:textId="69DDFD4B" w:rsidR="001973A2" w:rsidRDefault="001973A2" w:rsidP="00FE122D">
                            <w:pPr>
                              <w:pStyle w:val="Nidungvnbn"/>
                              <w:ind w:firstLine="0"/>
                              <w:jc w:val="right"/>
                            </w:pPr>
                            <w:r>
                              <w:rPr>
                                <w:color w:val="000000"/>
                                <w:sz w:val="22"/>
                                <w:szCs w:val="22"/>
                              </w:rPr>
                              <w:t>0.9923</w:t>
                            </w:r>
                          </w:p>
                        </w:tc>
                        <w:tc>
                          <w:tcPr>
                            <w:tcW w:w="990" w:type="dxa"/>
                            <w:vAlign w:val="bottom"/>
                          </w:tcPr>
                          <w:p w14:paraId="6017497B" w14:textId="044B081B" w:rsidR="001973A2" w:rsidRDefault="001973A2" w:rsidP="00FE122D">
                            <w:pPr>
                              <w:pStyle w:val="Nidungvnbn"/>
                              <w:ind w:firstLine="0"/>
                              <w:jc w:val="right"/>
                            </w:pPr>
                            <w:r>
                              <w:rPr>
                                <w:color w:val="000000"/>
                                <w:sz w:val="22"/>
                                <w:szCs w:val="22"/>
                              </w:rPr>
                              <w:t>0.9904</w:t>
                            </w:r>
                          </w:p>
                        </w:tc>
                        <w:tc>
                          <w:tcPr>
                            <w:tcW w:w="900" w:type="dxa"/>
                            <w:vAlign w:val="bottom"/>
                          </w:tcPr>
                          <w:p w14:paraId="786AD563" w14:textId="4D82AFD3" w:rsidR="001973A2" w:rsidRDefault="001973A2" w:rsidP="00FE122D">
                            <w:pPr>
                              <w:pStyle w:val="Nidungvnbn"/>
                              <w:ind w:firstLine="0"/>
                              <w:jc w:val="right"/>
                            </w:pPr>
                            <w:r>
                              <w:rPr>
                                <w:color w:val="000000"/>
                                <w:sz w:val="22"/>
                                <w:szCs w:val="22"/>
                              </w:rPr>
                              <w:t>0.9904</w:t>
                            </w:r>
                          </w:p>
                        </w:tc>
                        <w:tc>
                          <w:tcPr>
                            <w:tcW w:w="990" w:type="dxa"/>
                            <w:vAlign w:val="bottom"/>
                          </w:tcPr>
                          <w:p w14:paraId="358931C6" w14:textId="29A01E73" w:rsidR="001973A2" w:rsidRDefault="001973A2" w:rsidP="00FE122D">
                            <w:pPr>
                              <w:pStyle w:val="Nidungvnbn"/>
                              <w:ind w:firstLine="0"/>
                              <w:jc w:val="right"/>
                            </w:pPr>
                            <w:r>
                              <w:rPr>
                                <w:color w:val="000000"/>
                                <w:sz w:val="22"/>
                                <w:szCs w:val="22"/>
                              </w:rPr>
                              <w:t>703.4</w:t>
                            </w:r>
                          </w:p>
                        </w:tc>
                      </w:tr>
                      <w:tr w:rsidR="001973A2" w14:paraId="638A4B24" w14:textId="77777777" w:rsidTr="00471BA4">
                        <w:trPr>
                          <w:trHeight w:val="379"/>
                        </w:trPr>
                        <w:tc>
                          <w:tcPr>
                            <w:tcW w:w="985" w:type="dxa"/>
                            <w:vMerge/>
                          </w:tcPr>
                          <w:p w14:paraId="1235C2E2" w14:textId="77777777" w:rsidR="001973A2" w:rsidRDefault="001973A2" w:rsidP="00FE122D">
                            <w:pPr>
                              <w:pStyle w:val="Nidungvnbn"/>
                              <w:ind w:firstLine="0"/>
                              <w:jc w:val="left"/>
                              <w:rPr>
                                <w:b/>
                              </w:rPr>
                            </w:pPr>
                          </w:p>
                        </w:tc>
                        <w:tc>
                          <w:tcPr>
                            <w:tcW w:w="3420" w:type="dxa"/>
                            <w:vAlign w:val="bottom"/>
                          </w:tcPr>
                          <w:p w14:paraId="3382232E" w14:textId="30F4149E" w:rsidR="001973A2" w:rsidRDefault="001973A2" w:rsidP="00FE122D">
                            <w:pPr>
                              <w:pStyle w:val="Nidungvnbn"/>
                              <w:ind w:firstLine="0"/>
                              <w:jc w:val="left"/>
                              <w:rPr>
                                <w:b/>
                              </w:rPr>
                            </w:pPr>
                            <w:r>
                              <w:rPr>
                                <w:color w:val="000000"/>
                                <w:sz w:val="22"/>
                                <w:szCs w:val="22"/>
                              </w:rPr>
                              <w:t>PigCVP</w:t>
                            </w:r>
                          </w:p>
                        </w:tc>
                        <w:tc>
                          <w:tcPr>
                            <w:tcW w:w="990" w:type="dxa"/>
                            <w:vAlign w:val="bottom"/>
                          </w:tcPr>
                          <w:p w14:paraId="228C75B4" w14:textId="1EC7B716" w:rsidR="001973A2" w:rsidRDefault="001973A2" w:rsidP="00FE122D">
                            <w:pPr>
                              <w:pStyle w:val="Nidungvnbn"/>
                              <w:ind w:firstLine="0"/>
                              <w:jc w:val="right"/>
                            </w:pPr>
                            <w:r>
                              <w:rPr>
                                <w:color w:val="000000"/>
                                <w:sz w:val="22"/>
                                <w:szCs w:val="22"/>
                              </w:rPr>
                              <w:t>0.9279</w:t>
                            </w:r>
                          </w:p>
                        </w:tc>
                        <w:tc>
                          <w:tcPr>
                            <w:tcW w:w="900" w:type="dxa"/>
                            <w:vAlign w:val="bottom"/>
                          </w:tcPr>
                          <w:p w14:paraId="018C33A4" w14:textId="6EC7779E" w:rsidR="001973A2" w:rsidRDefault="001973A2" w:rsidP="00FE122D">
                            <w:pPr>
                              <w:pStyle w:val="Nidungvnbn"/>
                              <w:ind w:firstLine="0"/>
                              <w:jc w:val="right"/>
                            </w:pPr>
                            <w:r>
                              <w:rPr>
                                <w:color w:val="000000"/>
                                <w:sz w:val="22"/>
                                <w:szCs w:val="22"/>
                              </w:rPr>
                              <w:t>0.9087</w:t>
                            </w:r>
                          </w:p>
                        </w:tc>
                        <w:tc>
                          <w:tcPr>
                            <w:tcW w:w="900" w:type="dxa"/>
                            <w:vAlign w:val="bottom"/>
                          </w:tcPr>
                          <w:p w14:paraId="7AA5C55C" w14:textId="7544E42D" w:rsidR="001973A2" w:rsidRDefault="001973A2" w:rsidP="00FE122D">
                            <w:pPr>
                              <w:pStyle w:val="Nidungvnbn"/>
                              <w:ind w:firstLine="0"/>
                              <w:jc w:val="right"/>
                            </w:pPr>
                            <w:r>
                              <w:rPr>
                                <w:color w:val="000000"/>
                                <w:sz w:val="22"/>
                                <w:szCs w:val="22"/>
                              </w:rPr>
                              <w:t>0.9087</w:t>
                            </w:r>
                          </w:p>
                        </w:tc>
                        <w:tc>
                          <w:tcPr>
                            <w:tcW w:w="900" w:type="dxa"/>
                            <w:vAlign w:val="bottom"/>
                          </w:tcPr>
                          <w:p w14:paraId="44914FC3" w14:textId="6EF2953F" w:rsidR="001973A2" w:rsidRDefault="001973A2" w:rsidP="00FE122D">
                            <w:pPr>
                              <w:pStyle w:val="Nidungvnbn"/>
                              <w:ind w:firstLine="0"/>
                              <w:jc w:val="right"/>
                            </w:pPr>
                            <w:r>
                              <w:rPr>
                                <w:color w:val="000000"/>
                                <w:sz w:val="22"/>
                                <w:szCs w:val="22"/>
                              </w:rPr>
                              <w:t>841.1</w:t>
                            </w:r>
                          </w:p>
                        </w:tc>
                        <w:tc>
                          <w:tcPr>
                            <w:tcW w:w="990" w:type="dxa"/>
                            <w:vAlign w:val="bottom"/>
                          </w:tcPr>
                          <w:p w14:paraId="15ADBC17" w14:textId="7EBCF1B9" w:rsidR="001973A2" w:rsidRDefault="001973A2" w:rsidP="00FE122D">
                            <w:pPr>
                              <w:pStyle w:val="Nidungvnbn"/>
                              <w:ind w:firstLine="0"/>
                              <w:jc w:val="right"/>
                            </w:pPr>
                            <w:r>
                              <w:rPr>
                                <w:color w:val="000000"/>
                                <w:sz w:val="22"/>
                                <w:szCs w:val="22"/>
                              </w:rPr>
                              <w:t>0.95</w:t>
                            </w:r>
                          </w:p>
                        </w:tc>
                        <w:tc>
                          <w:tcPr>
                            <w:tcW w:w="990" w:type="dxa"/>
                            <w:vAlign w:val="bottom"/>
                          </w:tcPr>
                          <w:p w14:paraId="45158670" w14:textId="31923F24" w:rsidR="001973A2" w:rsidRDefault="001973A2" w:rsidP="00FE122D">
                            <w:pPr>
                              <w:pStyle w:val="Nidungvnbn"/>
                              <w:ind w:firstLine="0"/>
                              <w:jc w:val="right"/>
                            </w:pPr>
                            <w:r>
                              <w:rPr>
                                <w:color w:val="000000"/>
                                <w:sz w:val="22"/>
                                <w:szCs w:val="22"/>
                              </w:rPr>
                              <w:t>0.9375</w:t>
                            </w:r>
                          </w:p>
                        </w:tc>
                        <w:tc>
                          <w:tcPr>
                            <w:tcW w:w="900" w:type="dxa"/>
                            <w:vAlign w:val="bottom"/>
                          </w:tcPr>
                          <w:p w14:paraId="65D3467C" w14:textId="528D2883" w:rsidR="001973A2" w:rsidRDefault="001973A2" w:rsidP="00FE122D">
                            <w:pPr>
                              <w:pStyle w:val="Nidungvnbn"/>
                              <w:ind w:firstLine="0"/>
                              <w:jc w:val="right"/>
                            </w:pPr>
                            <w:r>
                              <w:rPr>
                                <w:color w:val="000000"/>
                                <w:sz w:val="22"/>
                                <w:szCs w:val="22"/>
                              </w:rPr>
                              <w:t>0.9375</w:t>
                            </w:r>
                          </w:p>
                        </w:tc>
                        <w:tc>
                          <w:tcPr>
                            <w:tcW w:w="990" w:type="dxa"/>
                            <w:vAlign w:val="bottom"/>
                          </w:tcPr>
                          <w:p w14:paraId="7543EE0B" w14:textId="0C57FAAA" w:rsidR="001973A2" w:rsidRDefault="001973A2" w:rsidP="00FE122D">
                            <w:pPr>
                              <w:pStyle w:val="Nidungvnbn"/>
                              <w:ind w:firstLine="0"/>
                              <w:jc w:val="right"/>
                            </w:pPr>
                            <w:r>
                              <w:rPr>
                                <w:color w:val="000000"/>
                                <w:sz w:val="22"/>
                                <w:szCs w:val="22"/>
                              </w:rPr>
                              <w:t>706</w:t>
                            </w:r>
                          </w:p>
                        </w:tc>
                      </w:tr>
                      <w:tr w:rsidR="001973A2" w14:paraId="2E61F8B0" w14:textId="77777777" w:rsidTr="00471BA4">
                        <w:trPr>
                          <w:trHeight w:val="379"/>
                        </w:trPr>
                        <w:tc>
                          <w:tcPr>
                            <w:tcW w:w="985" w:type="dxa"/>
                            <w:vMerge/>
                          </w:tcPr>
                          <w:p w14:paraId="4B718256" w14:textId="77777777" w:rsidR="001973A2" w:rsidRDefault="001973A2" w:rsidP="00FE122D">
                            <w:pPr>
                              <w:pStyle w:val="Nidungvnbn"/>
                              <w:ind w:firstLine="0"/>
                              <w:jc w:val="left"/>
                              <w:rPr>
                                <w:b/>
                              </w:rPr>
                            </w:pPr>
                          </w:p>
                        </w:tc>
                        <w:tc>
                          <w:tcPr>
                            <w:tcW w:w="3420" w:type="dxa"/>
                            <w:vAlign w:val="bottom"/>
                          </w:tcPr>
                          <w:p w14:paraId="5CA20A69" w14:textId="6B547850" w:rsidR="001973A2" w:rsidRDefault="001973A2" w:rsidP="00FE122D">
                            <w:pPr>
                              <w:pStyle w:val="Nidungvnbn"/>
                              <w:ind w:firstLine="0"/>
                              <w:jc w:val="left"/>
                              <w:rPr>
                                <w:b/>
                              </w:rPr>
                            </w:pPr>
                            <w:r>
                              <w:rPr>
                                <w:color w:val="000000"/>
                                <w:sz w:val="22"/>
                                <w:szCs w:val="22"/>
                              </w:rPr>
                              <w:t>Plane</w:t>
                            </w:r>
                          </w:p>
                        </w:tc>
                        <w:tc>
                          <w:tcPr>
                            <w:tcW w:w="990" w:type="dxa"/>
                            <w:vAlign w:val="bottom"/>
                          </w:tcPr>
                          <w:p w14:paraId="4F7650EF" w14:textId="22987A98" w:rsidR="001973A2" w:rsidRDefault="001973A2" w:rsidP="00FE122D">
                            <w:pPr>
                              <w:pStyle w:val="Nidungvnbn"/>
                              <w:ind w:firstLine="0"/>
                              <w:jc w:val="right"/>
                            </w:pPr>
                            <w:r>
                              <w:rPr>
                                <w:color w:val="000000"/>
                                <w:sz w:val="22"/>
                                <w:szCs w:val="22"/>
                              </w:rPr>
                              <w:t>1</w:t>
                            </w:r>
                          </w:p>
                        </w:tc>
                        <w:tc>
                          <w:tcPr>
                            <w:tcW w:w="900" w:type="dxa"/>
                            <w:vAlign w:val="bottom"/>
                          </w:tcPr>
                          <w:p w14:paraId="090BC528" w14:textId="4EA3D17D" w:rsidR="001973A2" w:rsidRDefault="001973A2" w:rsidP="00FE122D">
                            <w:pPr>
                              <w:pStyle w:val="Nidungvnbn"/>
                              <w:ind w:firstLine="0"/>
                              <w:jc w:val="right"/>
                            </w:pPr>
                            <w:r>
                              <w:rPr>
                                <w:color w:val="000000"/>
                                <w:sz w:val="22"/>
                                <w:szCs w:val="22"/>
                              </w:rPr>
                              <w:t>1</w:t>
                            </w:r>
                          </w:p>
                        </w:tc>
                        <w:tc>
                          <w:tcPr>
                            <w:tcW w:w="900" w:type="dxa"/>
                            <w:vAlign w:val="bottom"/>
                          </w:tcPr>
                          <w:p w14:paraId="23974B53" w14:textId="7DA8920E" w:rsidR="001973A2" w:rsidRDefault="001973A2" w:rsidP="00FE122D">
                            <w:pPr>
                              <w:pStyle w:val="Nidungvnbn"/>
                              <w:ind w:firstLine="0"/>
                              <w:jc w:val="right"/>
                            </w:pPr>
                            <w:r>
                              <w:rPr>
                                <w:color w:val="000000"/>
                                <w:sz w:val="22"/>
                                <w:szCs w:val="22"/>
                              </w:rPr>
                              <w:t>1</w:t>
                            </w:r>
                          </w:p>
                        </w:tc>
                        <w:tc>
                          <w:tcPr>
                            <w:tcW w:w="900" w:type="dxa"/>
                            <w:vAlign w:val="bottom"/>
                          </w:tcPr>
                          <w:p w14:paraId="7E31870A" w14:textId="46F827A2" w:rsidR="001973A2" w:rsidRDefault="001973A2" w:rsidP="00FE122D">
                            <w:pPr>
                              <w:pStyle w:val="Nidungvnbn"/>
                              <w:ind w:firstLine="0"/>
                              <w:jc w:val="right"/>
                            </w:pPr>
                            <w:r>
                              <w:rPr>
                                <w:color w:val="000000"/>
                                <w:sz w:val="22"/>
                                <w:szCs w:val="22"/>
                              </w:rPr>
                              <w:t>566.3</w:t>
                            </w:r>
                          </w:p>
                        </w:tc>
                        <w:tc>
                          <w:tcPr>
                            <w:tcW w:w="990" w:type="dxa"/>
                            <w:vAlign w:val="bottom"/>
                          </w:tcPr>
                          <w:p w14:paraId="4D168D4F" w14:textId="263813C4" w:rsidR="001973A2" w:rsidRDefault="001973A2" w:rsidP="00FE122D">
                            <w:pPr>
                              <w:pStyle w:val="Nidungvnbn"/>
                              <w:ind w:firstLine="0"/>
                              <w:jc w:val="right"/>
                            </w:pPr>
                            <w:r>
                              <w:rPr>
                                <w:color w:val="000000"/>
                                <w:sz w:val="22"/>
                                <w:szCs w:val="22"/>
                              </w:rPr>
                              <w:t>1</w:t>
                            </w:r>
                          </w:p>
                        </w:tc>
                        <w:tc>
                          <w:tcPr>
                            <w:tcW w:w="990" w:type="dxa"/>
                            <w:vAlign w:val="bottom"/>
                          </w:tcPr>
                          <w:p w14:paraId="7537E125" w14:textId="505B0F08" w:rsidR="001973A2" w:rsidRDefault="001973A2" w:rsidP="00FE122D">
                            <w:pPr>
                              <w:pStyle w:val="Nidungvnbn"/>
                              <w:ind w:firstLine="0"/>
                              <w:jc w:val="right"/>
                            </w:pPr>
                            <w:r>
                              <w:rPr>
                                <w:color w:val="000000"/>
                                <w:sz w:val="22"/>
                                <w:szCs w:val="22"/>
                              </w:rPr>
                              <w:t>1</w:t>
                            </w:r>
                          </w:p>
                        </w:tc>
                        <w:tc>
                          <w:tcPr>
                            <w:tcW w:w="900" w:type="dxa"/>
                            <w:vAlign w:val="bottom"/>
                          </w:tcPr>
                          <w:p w14:paraId="7BC53349" w14:textId="505C9506" w:rsidR="001973A2" w:rsidRDefault="001973A2" w:rsidP="00FE122D">
                            <w:pPr>
                              <w:pStyle w:val="Nidungvnbn"/>
                              <w:ind w:firstLine="0"/>
                              <w:jc w:val="right"/>
                            </w:pPr>
                            <w:r>
                              <w:rPr>
                                <w:color w:val="000000"/>
                                <w:sz w:val="22"/>
                                <w:szCs w:val="22"/>
                              </w:rPr>
                              <w:t>1</w:t>
                            </w:r>
                          </w:p>
                        </w:tc>
                        <w:tc>
                          <w:tcPr>
                            <w:tcW w:w="990" w:type="dxa"/>
                            <w:vAlign w:val="bottom"/>
                          </w:tcPr>
                          <w:p w14:paraId="574D789F" w14:textId="0ACDEF55" w:rsidR="001973A2" w:rsidRDefault="001973A2" w:rsidP="00FE122D">
                            <w:pPr>
                              <w:pStyle w:val="Nidungvnbn"/>
                              <w:ind w:firstLine="0"/>
                              <w:jc w:val="right"/>
                            </w:pPr>
                            <w:r>
                              <w:rPr>
                                <w:color w:val="000000"/>
                                <w:sz w:val="22"/>
                                <w:szCs w:val="22"/>
                              </w:rPr>
                              <w:t>379.5</w:t>
                            </w:r>
                          </w:p>
                        </w:tc>
                      </w:tr>
                      <w:tr w:rsidR="001973A2" w14:paraId="5A022CB0" w14:textId="77777777" w:rsidTr="00471BA4">
                        <w:trPr>
                          <w:trHeight w:val="379"/>
                        </w:trPr>
                        <w:tc>
                          <w:tcPr>
                            <w:tcW w:w="985" w:type="dxa"/>
                            <w:vMerge/>
                          </w:tcPr>
                          <w:p w14:paraId="7F8E4689" w14:textId="77777777" w:rsidR="001973A2" w:rsidRDefault="001973A2" w:rsidP="00FE122D">
                            <w:pPr>
                              <w:pStyle w:val="Nidungvnbn"/>
                              <w:ind w:firstLine="0"/>
                              <w:jc w:val="left"/>
                              <w:rPr>
                                <w:b/>
                              </w:rPr>
                            </w:pPr>
                          </w:p>
                        </w:tc>
                        <w:tc>
                          <w:tcPr>
                            <w:tcW w:w="3420" w:type="dxa"/>
                            <w:vAlign w:val="bottom"/>
                          </w:tcPr>
                          <w:p w14:paraId="1034E45E" w14:textId="39155821" w:rsidR="001973A2" w:rsidRDefault="001973A2" w:rsidP="00FE122D">
                            <w:pPr>
                              <w:pStyle w:val="Nidungvnbn"/>
                              <w:ind w:firstLine="0"/>
                              <w:jc w:val="left"/>
                              <w:rPr>
                                <w:b/>
                              </w:rPr>
                            </w:pPr>
                            <w:r>
                              <w:rPr>
                                <w:color w:val="000000"/>
                                <w:sz w:val="22"/>
                                <w:szCs w:val="22"/>
                              </w:rPr>
                              <w:t>PowerCons</w:t>
                            </w:r>
                          </w:p>
                        </w:tc>
                        <w:tc>
                          <w:tcPr>
                            <w:tcW w:w="990" w:type="dxa"/>
                            <w:vAlign w:val="bottom"/>
                          </w:tcPr>
                          <w:p w14:paraId="5829A185" w14:textId="02E2C182" w:rsidR="001973A2" w:rsidRDefault="001973A2" w:rsidP="00FE122D">
                            <w:pPr>
                              <w:pStyle w:val="Nidungvnbn"/>
                              <w:ind w:firstLine="0"/>
                              <w:jc w:val="right"/>
                            </w:pPr>
                            <w:r>
                              <w:rPr>
                                <w:color w:val="000000"/>
                                <w:sz w:val="22"/>
                                <w:szCs w:val="22"/>
                              </w:rPr>
                              <w:t>0.8845</w:t>
                            </w:r>
                          </w:p>
                        </w:tc>
                        <w:tc>
                          <w:tcPr>
                            <w:tcW w:w="900" w:type="dxa"/>
                            <w:vAlign w:val="bottom"/>
                          </w:tcPr>
                          <w:p w14:paraId="50264E12" w14:textId="502651B2" w:rsidR="001973A2" w:rsidRDefault="001973A2" w:rsidP="00FE122D">
                            <w:pPr>
                              <w:pStyle w:val="Nidungvnbn"/>
                              <w:ind w:firstLine="0"/>
                              <w:jc w:val="right"/>
                            </w:pPr>
                            <w:r>
                              <w:rPr>
                                <w:color w:val="000000"/>
                                <w:sz w:val="22"/>
                                <w:szCs w:val="22"/>
                              </w:rPr>
                              <w:t>0.8833</w:t>
                            </w:r>
                          </w:p>
                        </w:tc>
                        <w:tc>
                          <w:tcPr>
                            <w:tcW w:w="900" w:type="dxa"/>
                            <w:vAlign w:val="bottom"/>
                          </w:tcPr>
                          <w:p w14:paraId="688DF1D0" w14:textId="6918FFB7" w:rsidR="001973A2" w:rsidRDefault="001973A2" w:rsidP="00FE122D">
                            <w:pPr>
                              <w:pStyle w:val="Nidungvnbn"/>
                              <w:ind w:firstLine="0"/>
                              <w:jc w:val="right"/>
                            </w:pPr>
                            <w:r>
                              <w:rPr>
                                <w:color w:val="000000"/>
                                <w:sz w:val="22"/>
                                <w:szCs w:val="22"/>
                              </w:rPr>
                              <w:t>0.8833</w:t>
                            </w:r>
                          </w:p>
                        </w:tc>
                        <w:tc>
                          <w:tcPr>
                            <w:tcW w:w="900" w:type="dxa"/>
                            <w:vAlign w:val="bottom"/>
                          </w:tcPr>
                          <w:p w14:paraId="28829A45" w14:textId="7F170F74" w:rsidR="001973A2" w:rsidRDefault="001973A2" w:rsidP="00FE122D">
                            <w:pPr>
                              <w:pStyle w:val="Nidungvnbn"/>
                              <w:ind w:firstLine="0"/>
                              <w:jc w:val="right"/>
                            </w:pPr>
                            <w:r>
                              <w:rPr>
                                <w:color w:val="000000"/>
                                <w:sz w:val="22"/>
                                <w:szCs w:val="22"/>
                              </w:rPr>
                              <w:t>499.7</w:t>
                            </w:r>
                          </w:p>
                        </w:tc>
                        <w:tc>
                          <w:tcPr>
                            <w:tcW w:w="990" w:type="dxa"/>
                            <w:vAlign w:val="bottom"/>
                          </w:tcPr>
                          <w:p w14:paraId="35651D83" w14:textId="196355CA" w:rsidR="001973A2" w:rsidRDefault="001973A2" w:rsidP="00FE122D">
                            <w:pPr>
                              <w:pStyle w:val="Nidungvnbn"/>
                              <w:ind w:firstLine="0"/>
                              <w:jc w:val="right"/>
                            </w:pPr>
                            <w:r>
                              <w:rPr>
                                <w:color w:val="000000"/>
                                <w:sz w:val="22"/>
                                <w:szCs w:val="22"/>
                              </w:rPr>
                              <w:t>0.8938</w:t>
                            </w:r>
                          </w:p>
                        </w:tc>
                        <w:tc>
                          <w:tcPr>
                            <w:tcW w:w="990" w:type="dxa"/>
                            <w:vAlign w:val="bottom"/>
                          </w:tcPr>
                          <w:p w14:paraId="0329F945" w14:textId="12DEEBEB" w:rsidR="001973A2" w:rsidRDefault="001973A2" w:rsidP="00FE122D">
                            <w:pPr>
                              <w:pStyle w:val="Nidungvnbn"/>
                              <w:ind w:firstLine="0"/>
                              <w:jc w:val="right"/>
                            </w:pPr>
                            <w:r>
                              <w:rPr>
                                <w:color w:val="000000"/>
                                <w:sz w:val="22"/>
                                <w:szCs w:val="22"/>
                              </w:rPr>
                              <w:t>0.8889</w:t>
                            </w:r>
                          </w:p>
                        </w:tc>
                        <w:tc>
                          <w:tcPr>
                            <w:tcW w:w="900" w:type="dxa"/>
                            <w:vAlign w:val="bottom"/>
                          </w:tcPr>
                          <w:p w14:paraId="7C4C74E6" w14:textId="0D0D5F6E" w:rsidR="001973A2" w:rsidRDefault="001973A2" w:rsidP="00FE122D">
                            <w:pPr>
                              <w:pStyle w:val="Nidungvnbn"/>
                              <w:ind w:firstLine="0"/>
                              <w:jc w:val="right"/>
                            </w:pPr>
                            <w:r>
                              <w:rPr>
                                <w:color w:val="000000"/>
                                <w:sz w:val="22"/>
                                <w:szCs w:val="22"/>
                              </w:rPr>
                              <w:t>0.8889</w:t>
                            </w:r>
                          </w:p>
                        </w:tc>
                        <w:tc>
                          <w:tcPr>
                            <w:tcW w:w="990" w:type="dxa"/>
                            <w:vAlign w:val="bottom"/>
                          </w:tcPr>
                          <w:p w14:paraId="1C2D9B89" w14:textId="5512B642" w:rsidR="001973A2" w:rsidRDefault="001973A2" w:rsidP="00FE122D">
                            <w:pPr>
                              <w:pStyle w:val="Nidungvnbn"/>
                              <w:ind w:firstLine="0"/>
                              <w:jc w:val="right"/>
                            </w:pPr>
                            <w:r>
                              <w:rPr>
                                <w:color w:val="000000"/>
                                <w:sz w:val="22"/>
                                <w:szCs w:val="22"/>
                              </w:rPr>
                              <w:t>206.7</w:t>
                            </w:r>
                          </w:p>
                        </w:tc>
                      </w:tr>
                      <w:tr w:rsidR="001973A2" w14:paraId="64EA16A8" w14:textId="77777777" w:rsidTr="00471BA4">
                        <w:trPr>
                          <w:trHeight w:val="379"/>
                        </w:trPr>
                        <w:tc>
                          <w:tcPr>
                            <w:tcW w:w="985" w:type="dxa"/>
                            <w:vMerge/>
                          </w:tcPr>
                          <w:p w14:paraId="20794C1B" w14:textId="77777777" w:rsidR="001973A2" w:rsidRDefault="001973A2" w:rsidP="00FE122D">
                            <w:pPr>
                              <w:pStyle w:val="Nidungvnbn"/>
                              <w:ind w:firstLine="0"/>
                              <w:jc w:val="left"/>
                              <w:rPr>
                                <w:b/>
                              </w:rPr>
                            </w:pPr>
                          </w:p>
                        </w:tc>
                        <w:tc>
                          <w:tcPr>
                            <w:tcW w:w="3420" w:type="dxa"/>
                            <w:vAlign w:val="bottom"/>
                          </w:tcPr>
                          <w:p w14:paraId="68697E6C" w14:textId="19E214F7" w:rsidR="001973A2" w:rsidRDefault="001973A2" w:rsidP="00FE122D">
                            <w:pPr>
                              <w:pStyle w:val="Nidungvnbn"/>
                              <w:ind w:firstLine="0"/>
                              <w:jc w:val="left"/>
                              <w:rPr>
                                <w:b/>
                              </w:rPr>
                            </w:pPr>
                            <w:r>
                              <w:rPr>
                                <w:color w:val="000000"/>
                                <w:sz w:val="22"/>
                                <w:szCs w:val="22"/>
                              </w:rPr>
                              <w:t>ProximalPhalanxOutlineAgeGroup</w:t>
                            </w:r>
                          </w:p>
                        </w:tc>
                        <w:tc>
                          <w:tcPr>
                            <w:tcW w:w="990" w:type="dxa"/>
                            <w:vAlign w:val="center"/>
                          </w:tcPr>
                          <w:p w14:paraId="3223F48A" w14:textId="7941D2AD" w:rsidR="001973A2" w:rsidRDefault="001973A2" w:rsidP="00FE122D">
                            <w:pPr>
                              <w:pStyle w:val="Nidungvnbn"/>
                              <w:ind w:firstLine="0"/>
                              <w:jc w:val="right"/>
                            </w:pPr>
                            <w:r>
                              <w:rPr>
                                <w:color w:val="000000"/>
                                <w:sz w:val="22"/>
                                <w:szCs w:val="22"/>
                              </w:rPr>
                              <w:t>0.769</w:t>
                            </w:r>
                          </w:p>
                        </w:tc>
                        <w:tc>
                          <w:tcPr>
                            <w:tcW w:w="900" w:type="dxa"/>
                            <w:vAlign w:val="center"/>
                          </w:tcPr>
                          <w:p w14:paraId="28691CEA" w14:textId="6D3C3147" w:rsidR="001973A2" w:rsidRDefault="001973A2" w:rsidP="00FE122D">
                            <w:pPr>
                              <w:pStyle w:val="Nidungvnbn"/>
                              <w:ind w:firstLine="0"/>
                              <w:jc w:val="right"/>
                            </w:pPr>
                            <w:r>
                              <w:rPr>
                                <w:color w:val="000000"/>
                                <w:sz w:val="22"/>
                                <w:szCs w:val="22"/>
                              </w:rPr>
                              <w:t>0.8488</w:t>
                            </w:r>
                          </w:p>
                        </w:tc>
                        <w:tc>
                          <w:tcPr>
                            <w:tcW w:w="900" w:type="dxa"/>
                            <w:vAlign w:val="center"/>
                          </w:tcPr>
                          <w:p w14:paraId="6386FB1F" w14:textId="393B6981" w:rsidR="001973A2" w:rsidRDefault="001973A2" w:rsidP="00FE122D">
                            <w:pPr>
                              <w:pStyle w:val="Nidungvnbn"/>
                              <w:ind w:firstLine="0"/>
                              <w:jc w:val="right"/>
                            </w:pPr>
                            <w:r>
                              <w:rPr>
                                <w:color w:val="000000"/>
                                <w:sz w:val="22"/>
                                <w:szCs w:val="22"/>
                              </w:rPr>
                              <w:t>0.8369</w:t>
                            </w:r>
                          </w:p>
                        </w:tc>
                        <w:tc>
                          <w:tcPr>
                            <w:tcW w:w="900" w:type="dxa"/>
                            <w:vAlign w:val="center"/>
                          </w:tcPr>
                          <w:p w14:paraId="4C5CC45B" w14:textId="374B4551" w:rsidR="001973A2" w:rsidRDefault="001973A2" w:rsidP="00FE122D">
                            <w:pPr>
                              <w:pStyle w:val="Nidungvnbn"/>
                              <w:ind w:firstLine="0"/>
                              <w:jc w:val="right"/>
                            </w:pPr>
                            <w:r>
                              <w:rPr>
                                <w:color w:val="000000"/>
                                <w:sz w:val="22"/>
                                <w:szCs w:val="22"/>
                              </w:rPr>
                              <w:t>1120.4</w:t>
                            </w:r>
                          </w:p>
                        </w:tc>
                        <w:tc>
                          <w:tcPr>
                            <w:tcW w:w="990" w:type="dxa"/>
                            <w:vAlign w:val="bottom"/>
                          </w:tcPr>
                          <w:p w14:paraId="1DE5A6B6" w14:textId="49E6DDC3" w:rsidR="001973A2" w:rsidRDefault="001973A2" w:rsidP="00FE122D">
                            <w:pPr>
                              <w:pStyle w:val="Nidungvnbn"/>
                              <w:ind w:firstLine="0"/>
                              <w:jc w:val="right"/>
                            </w:pPr>
                            <w:r>
                              <w:rPr>
                                <w:color w:val="000000"/>
                                <w:sz w:val="22"/>
                                <w:szCs w:val="22"/>
                              </w:rPr>
                              <w:t>0.765</w:t>
                            </w:r>
                          </w:p>
                        </w:tc>
                        <w:tc>
                          <w:tcPr>
                            <w:tcW w:w="990" w:type="dxa"/>
                            <w:vAlign w:val="bottom"/>
                          </w:tcPr>
                          <w:p w14:paraId="0E394AD1" w14:textId="38D66F3C" w:rsidR="001973A2" w:rsidRDefault="001973A2" w:rsidP="00FE122D">
                            <w:pPr>
                              <w:pStyle w:val="Nidungvnbn"/>
                              <w:ind w:firstLine="0"/>
                              <w:jc w:val="right"/>
                            </w:pPr>
                            <w:r>
                              <w:rPr>
                                <w:color w:val="000000"/>
                                <w:sz w:val="22"/>
                                <w:szCs w:val="22"/>
                              </w:rPr>
                              <w:t>0.8488</w:t>
                            </w:r>
                          </w:p>
                        </w:tc>
                        <w:tc>
                          <w:tcPr>
                            <w:tcW w:w="900" w:type="dxa"/>
                            <w:vAlign w:val="bottom"/>
                          </w:tcPr>
                          <w:p w14:paraId="46F7FE54" w14:textId="15763222" w:rsidR="001973A2" w:rsidRDefault="001973A2" w:rsidP="00FE122D">
                            <w:pPr>
                              <w:pStyle w:val="Nidungvnbn"/>
                              <w:ind w:firstLine="0"/>
                              <w:jc w:val="right"/>
                            </w:pPr>
                            <w:r>
                              <w:rPr>
                                <w:color w:val="000000"/>
                                <w:sz w:val="22"/>
                                <w:szCs w:val="22"/>
                              </w:rPr>
                              <w:t>0.8062</w:t>
                            </w:r>
                          </w:p>
                        </w:tc>
                        <w:tc>
                          <w:tcPr>
                            <w:tcW w:w="990" w:type="dxa"/>
                            <w:vAlign w:val="bottom"/>
                          </w:tcPr>
                          <w:p w14:paraId="32E4C484" w14:textId="726DF3F4" w:rsidR="001973A2" w:rsidRDefault="001973A2" w:rsidP="00FE122D">
                            <w:pPr>
                              <w:pStyle w:val="Nidungvnbn"/>
                              <w:ind w:firstLine="0"/>
                              <w:jc w:val="right"/>
                            </w:pPr>
                            <w:r>
                              <w:rPr>
                                <w:color w:val="000000"/>
                                <w:sz w:val="22"/>
                                <w:szCs w:val="22"/>
                              </w:rPr>
                              <w:t>222.7</w:t>
                            </w:r>
                          </w:p>
                        </w:tc>
                      </w:tr>
                      <w:tr w:rsidR="001973A2" w14:paraId="07174CA2" w14:textId="77777777" w:rsidTr="00471BA4">
                        <w:trPr>
                          <w:trHeight w:val="379"/>
                        </w:trPr>
                        <w:tc>
                          <w:tcPr>
                            <w:tcW w:w="985" w:type="dxa"/>
                            <w:vMerge/>
                          </w:tcPr>
                          <w:p w14:paraId="037419B4" w14:textId="77777777" w:rsidR="001973A2" w:rsidRDefault="001973A2" w:rsidP="00FE122D">
                            <w:pPr>
                              <w:pStyle w:val="Nidungvnbn"/>
                              <w:ind w:firstLine="0"/>
                              <w:jc w:val="left"/>
                              <w:rPr>
                                <w:b/>
                              </w:rPr>
                            </w:pPr>
                          </w:p>
                        </w:tc>
                        <w:tc>
                          <w:tcPr>
                            <w:tcW w:w="3420" w:type="dxa"/>
                            <w:vAlign w:val="bottom"/>
                          </w:tcPr>
                          <w:p w14:paraId="180ACCBC" w14:textId="153FA950" w:rsidR="001973A2" w:rsidRDefault="001973A2" w:rsidP="00FE122D">
                            <w:pPr>
                              <w:pStyle w:val="Nidungvnbn"/>
                              <w:ind w:firstLine="0"/>
                              <w:jc w:val="left"/>
                              <w:rPr>
                                <w:b/>
                              </w:rPr>
                            </w:pPr>
                            <w:r>
                              <w:rPr>
                                <w:color w:val="000000"/>
                                <w:sz w:val="22"/>
                                <w:szCs w:val="22"/>
                              </w:rPr>
                              <w:t>ProximalPhalanxOutlineCorrect</w:t>
                            </w:r>
                          </w:p>
                        </w:tc>
                        <w:tc>
                          <w:tcPr>
                            <w:tcW w:w="990" w:type="dxa"/>
                            <w:vAlign w:val="center"/>
                          </w:tcPr>
                          <w:p w14:paraId="715D0091" w14:textId="1F41BE32" w:rsidR="001973A2" w:rsidRDefault="001973A2" w:rsidP="00FE122D">
                            <w:pPr>
                              <w:pStyle w:val="Nidungvnbn"/>
                              <w:ind w:firstLine="0"/>
                              <w:jc w:val="right"/>
                            </w:pPr>
                            <w:r>
                              <w:rPr>
                                <w:color w:val="000000"/>
                                <w:sz w:val="22"/>
                                <w:szCs w:val="22"/>
                              </w:rPr>
                              <w:t>0.9168</w:t>
                            </w:r>
                          </w:p>
                        </w:tc>
                        <w:tc>
                          <w:tcPr>
                            <w:tcW w:w="900" w:type="dxa"/>
                            <w:vAlign w:val="center"/>
                          </w:tcPr>
                          <w:p w14:paraId="17EBA454" w14:textId="382A572F" w:rsidR="001973A2" w:rsidRDefault="001973A2" w:rsidP="00FE122D">
                            <w:pPr>
                              <w:pStyle w:val="Nidungvnbn"/>
                              <w:ind w:firstLine="0"/>
                              <w:jc w:val="right"/>
                            </w:pPr>
                            <w:r>
                              <w:rPr>
                                <w:color w:val="000000"/>
                                <w:sz w:val="22"/>
                                <w:szCs w:val="22"/>
                              </w:rPr>
                              <w:t>0.9244</w:t>
                            </w:r>
                          </w:p>
                        </w:tc>
                        <w:tc>
                          <w:tcPr>
                            <w:tcW w:w="900" w:type="dxa"/>
                            <w:vAlign w:val="center"/>
                          </w:tcPr>
                          <w:p w14:paraId="460BE27D" w14:textId="4B5F89CE" w:rsidR="001973A2" w:rsidRDefault="001973A2" w:rsidP="00FE122D">
                            <w:pPr>
                              <w:pStyle w:val="Nidungvnbn"/>
                              <w:ind w:firstLine="0"/>
                              <w:jc w:val="right"/>
                            </w:pPr>
                            <w:r>
                              <w:rPr>
                                <w:color w:val="000000"/>
                                <w:sz w:val="22"/>
                                <w:szCs w:val="22"/>
                              </w:rPr>
                              <w:t>0.9067</w:t>
                            </w:r>
                          </w:p>
                        </w:tc>
                        <w:tc>
                          <w:tcPr>
                            <w:tcW w:w="900" w:type="dxa"/>
                            <w:vAlign w:val="center"/>
                          </w:tcPr>
                          <w:p w14:paraId="50FCA32F" w14:textId="2B36749C" w:rsidR="001973A2" w:rsidRDefault="001973A2" w:rsidP="00FE122D">
                            <w:pPr>
                              <w:pStyle w:val="Nidungvnbn"/>
                              <w:ind w:firstLine="0"/>
                              <w:jc w:val="right"/>
                            </w:pPr>
                            <w:r>
                              <w:rPr>
                                <w:color w:val="000000"/>
                                <w:sz w:val="22"/>
                                <w:szCs w:val="22"/>
                              </w:rPr>
                              <w:t>1727.3</w:t>
                            </w:r>
                          </w:p>
                        </w:tc>
                        <w:tc>
                          <w:tcPr>
                            <w:tcW w:w="990" w:type="dxa"/>
                            <w:vAlign w:val="bottom"/>
                          </w:tcPr>
                          <w:p w14:paraId="070D30BF" w14:textId="7F34BAEB" w:rsidR="001973A2" w:rsidRDefault="001973A2" w:rsidP="00FE122D">
                            <w:pPr>
                              <w:pStyle w:val="Nidungvnbn"/>
                              <w:ind w:firstLine="0"/>
                              <w:jc w:val="right"/>
                            </w:pPr>
                            <w:r>
                              <w:rPr>
                                <w:color w:val="000000"/>
                                <w:sz w:val="22"/>
                                <w:szCs w:val="22"/>
                              </w:rPr>
                              <w:t>0.9082</w:t>
                            </w:r>
                          </w:p>
                        </w:tc>
                        <w:tc>
                          <w:tcPr>
                            <w:tcW w:w="990" w:type="dxa"/>
                            <w:vAlign w:val="bottom"/>
                          </w:tcPr>
                          <w:p w14:paraId="2013CDBB" w14:textId="24F3BD23" w:rsidR="001973A2" w:rsidRDefault="001973A2" w:rsidP="00FE122D">
                            <w:pPr>
                              <w:pStyle w:val="Nidungvnbn"/>
                              <w:ind w:firstLine="0"/>
                              <w:jc w:val="right"/>
                            </w:pPr>
                            <w:r>
                              <w:rPr>
                                <w:color w:val="000000"/>
                                <w:sz w:val="22"/>
                                <w:szCs w:val="22"/>
                              </w:rPr>
                              <w:t>0.9107</w:t>
                            </w:r>
                          </w:p>
                        </w:tc>
                        <w:tc>
                          <w:tcPr>
                            <w:tcW w:w="900" w:type="dxa"/>
                            <w:vAlign w:val="bottom"/>
                          </w:tcPr>
                          <w:p w14:paraId="32C83735" w14:textId="35ABB39E" w:rsidR="001973A2" w:rsidRDefault="001973A2" w:rsidP="00FE122D">
                            <w:pPr>
                              <w:pStyle w:val="Nidungvnbn"/>
                              <w:ind w:firstLine="0"/>
                              <w:jc w:val="right"/>
                            </w:pPr>
                            <w:r>
                              <w:rPr>
                                <w:color w:val="000000"/>
                                <w:sz w:val="22"/>
                                <w:szCs w:val="22"/>
                              </w:rPr>
                              <w:t>0.8821</w:t>
                            </w:r>
                          </w:p>
                        </w:tc>
                        <w:tc>
                          <w:tcPr>
                            <w:tcW w:w="990" w:type="dxa"/>
                            <w:vAlign w:val="bottom"/>
                          </w:tcPr>
                          <w:p w14:paraId="45FAAF8A" w14:textId="17168E51" w:rsidR="001973A2" w:rsidRDefault="001973A2" w:rsidP="00FE122D">
                            <w:pPr>
                              <w:pStyle w:val="Nidungvnbn"/>
                              <w:ind w:firstLine="0"/>
                              <w:jc w:val="right"/>
                            </w:pPr>
                            <w:r>
                              <w:rPr>
                                <w:color w:val="000000"/>
                                <w:sz w:val="22"/>
                                <w:szCs w:val="22"/>
                              </w:rPr>
                              <w:t>240.5</w:t>
                            </w:r>
                          </w:p>
                        </w:tc>
                      </w:tr>
                      <w:tr w:rsidR="001973A2" w14:paraId="47431905" w14:textId="77777777" w:rsidTr="00471BA4">
                        <w:trPr>
                          <w:trHeight w:val="379"/>
                        </w:trPr>
                        <w:tc>
                          <w:tcPr>
                            <w:tcW w:w="985" w:type="dxa"/>
                            <w:vMerge/>
                          </w:tcPr>
                          <w:p w14:paraId="23E38D0A" w14:textId="77777777" w:rsidR="001973A2" w:rsidRDefault="001973A2" w:rsidP="00FE122D">
                            <w:pPr>
                              <w:pStyle w:val="Nidungvnbn"/>
                              <w:ind w:firstLine="0"/>
                              <w:jc w:val="left"/>
                              <w:rPr>
                                <w:b/>
                              </w:rPr>
                            </w:pPr>
                          </w:p>
                        </w:tc>
                        <w:tc>
                          <w:tcPr>
                            <w:tcW w:w="3420" w:type="dxa"/>
                            <w:vAlign w:val="bottom"/>
                          </w:tcPr>
                          <w:p w14:paraId="6BA67639" w14:textId="6324572B" w:rsidR="001973A2" w:rsidRDefault="001973A2" w:rsidP="00FE122D">
                            <w:pPr>
                              <w:pStyle w:val="Nidungvnbn"/>
                              <w:ind w:firstLine="0"/>
                              <w:jc w:val="left"/>
                              <w:rPr>
                                <w:b/>
                              </w:rPr>
                            </w:pPr>
                            <w:r>
                              <w:rPr>
                                <w:color w:val="000000"/>
                                <w:sz w:val="22"/>
                                <w:szCs w:val="22"/>
                              </w:rPr>
                              <w:t>ProximalPhalanxTW</w:t>
                            </w:r>
                          </w:p>
                        </w:tc>
                        <w:tc>
                          <w:tcPr>
                            <w:tcW w:w="990" w:type="dxa"/>
                            <w:vAlign w:val="bottom"/>
                          </w:tcPr>
                          <w:p w14:paraId="6C124E62" w14:textId="0430E5F1" w:rsidR="001973A2" w:rsidRDefault="001973A2" w:rsidP="00FE122D">
                            <w:pPr>
                              <w:pStyle w:val="Nidungvnbn"/>
                              <w:ind w:firstLine="0"/>
                              <w:jc w:val="right"/>
                            </w:pPr>
                            <w:r>
                              <w:rPr>
                                <w:color w:val="000000"/>
                                <w:sz w:val="22"/>
                                <w:szCs w:val="22"/>
                              </w:rPr>
                              <w:t>0.4769</w:t>
                            </w:r>
                          </w:p>
                        </w:tc>
                        <w:tc>
                          <w:tcPr>
                            <w:tcW w:w="900" w:type="dxa"/>
                            <w:vAlign w:val="bottom"/>
                          </w:tcPr>
                          <w:p w14:paraId="1555F22D" w14:textId="62F1EF71" w:rsidR="001973A2" w:rsidRDefault="001973A2" w:rsidP="00FE122D">
                            <w:pPr>
                              <w:pStyle w:val="Nidungvnbn"/>
                              <w:ind w:firstLine="0"/>
                              <w:jc w:val="right"/>
                            </w:pPr>
                            <w:r>
                              <w:rPr>
                                <w:color w:val="000000"/>
                                <w:sz w:val="22"/>
                                <w:szCs w:val="22"/>
                              </w:rPr>
                              <w:t>0.7659</w:t>
                            </w:r>
                          </w:p>
                        </w:tc>
                        <w:tc>
                          <w:tcPr>
                            <w:tcW w:w="900" w:type="dxa"/>
                            <w:vAlign w:val="bottom"/>
                          </w:tcPr>
                          <w:p w14:paraId="1D386378" w14:textId="767BB849" w:rsidR="001973A2" w:rsidRDefault="001973A2" w:rsidP="00FE122D">
                            <w:pPr>
                              <w:pStyle w:val="Nidungvnbn"/>
                              <w:ind w:firstLine="0"/>
                              <w:jc w:val="right"/>
                            </w:pPr>
                            <w:r>
                              <w:rPr>
                                <w:color w:val="000000"/>
                                <w:sz w:val="22"/>
                                <w:szCs w:val="22"/>
                              </w:rPr>
                              <w:t>0.502</w:t>
                            </w:r>
                          </w:p>
                        </w:tc>
                        <w:tc>
                          <w:tcPr>
                            <w:tcW w:w="900" w:type="dxa"/>
                            <w:vAlign w:val="bottom"/>
                          </w:tcPr>
                          <w:p w14:paraId="174CB223" w14:textId="0359BA7D" w:rsidR="001973A2" w:rsidRDefault="001973A2" w:rsidP="00FE122D">
                            <w:pPr>
                              <w:pStyle w:val="Nidungvnbn"/>
                              <w:ind w:firstLine="0"/>
                              <w:jc w:val="right"/>
                            </w:pPr>
                            <w:r>
                              <w:rPr>
                                <w:color w:val="000000"/>
                                <w:sz w:val="22"/>
                                <w:szCs w:val="22"/>
                              </w:rPr>
                              <w:t>1155.7</w:t>
                            </w:r>
                          </w:p>
                        </w:tc>
                        <w:tc>
                          <w:tcPr>
                            <w:tcW w:w="990" w:type="dxa"/>
                            <w:vAlign w:val="bottom"/>
                          </w:tcPr>
                          <w:p w14:paraId="745A9D63" w14:textId="575E6BB4" w:rsidR="001973A2" w:rsidRDefault="001973A2" w:rsidP="00FE122D">
                            <w:pPr>
                              <w:pStyle w:val="Nidungvnbn"/>
                              <w:ind w:firstLine="0"/>
                              <w:jc w:val="right"/>
                            </w:pPr>
                            <w:r>
                              <w:rPr>
                                <w:color w:val="000000"/>
                                <w:sz w:val="22"/>
                                <w:szCs w:val="22"/>
                              </w:rPr>
                              <w:t>0.5492</w:t>
                            </w:r>
                          </w:p>
                        </w:tc>
                        <w:tc>
                          <w:tcPr>
                            <w:tcW w:w="990" w:type="dxa"/>
                            <w:vAlign w:val="bottom"/>
                          </w:tcPr>
                          <w:p w14:paraId="5354D367" w14:textId="5C56ADA8" w:rsidR="001973A2" w:rsidRDefault="001973A2" w:rsidP="00FE122D">
                            <w:pPr>
                              <w:pStyle w:val="Nidungvnbn"/>
                              <w:ind w:firstLine="0"/>
                              <w:jc w:val="right"/>
                            </w:pPr>
                            <w:r>
                              <w:rPr>
                                <w:color w:val="000000"/>
                                <w:sz w:val="22"/>
                                <w:szCs w:val="22"/>
                              </w:rPr>
                              <w:t>0.7902</w:t>
                            </w:r>
                          </w:p>
                        </w:tc>
                        <w:tc>
                          <w:tcPr>
                            <w:tcW w:w="900" w:type="dxa"/>
                            <w:vAlign w:val="bottom"/>
                          </w:tcPr>
                          <w:p w14:paraId="783EFABE" w14:textId="0450FB00" w:rsidR="001973A2" w:rsidRDefault="001973A2" w:rsidP="00FE122D">
                            <w:pPr>
                              <w:pStyle w:val="Nidungvnbn"/>
                              <w:ind w:firstLine="0"/>
                              <w:jc w:val="right"/>
                            </w:pPr>
                            <w:r>
                              <w:rPr>
                                <w:color w:val="000000"/>
                                <w:sz w:val="22"/>
                                <w:szCs w:val="22"/>
                              </w:rPr>
                              <w:t>0.5366</w:t>
                            </w:r>
                          </w:p>
                        </w:tc>
                        <w:tc>
                          <w:tcPr>
                            <w:tcW w:w="990" w:type="dxa"/>
                            <w:vAlign w:val="bottom"/>
                          </w:tcPr>
                          <w:p w14:paraId="2326538B" w14:textId="31B9D0DE" w:rsidR="001973A2" w:rsidRDefault="001973A2" w:rsidP="00FE122D">
                            <w:pPr>
                              <w:pStyle w:val="Nidungvnbn"/>
                              <w:ind w:firstLine="0"/>
                              <w:jc w:val="right"/>
                            </w:pPr>
                            <w:r>
                              <w:rPr>
                                <w:color w:val="000000"/>
                                <w:sz w:val="22"/>
                                <w:szCs w:val="22"/>
                              </w:rPr>
                              <w:t>221.4</w:t>
                            </w:r>
                          </w:p>
                        </w:tc>
                      </w:tr>
                    </w:tbl>
                    <w:p w14:paraId="74239E05" w14:textId="77777777" w:rsidR="001973A2" w:rsidRDefault="001973A2" w:rsidP="008365CF">
                      <w:pPr>
                        <w:jc w:val="right"/>
                      </w:pPr>
                    </w:p>
                  </w:txbxContent>
                </v:textbox>
                <w10:wrap anchorx="margin"/>
              </v:shape>
            </w:pict>
          </mc:Fallback>
        </mc:AlternateContent>
      </w:r>
      <w:bookmarkEnd w:id="258"/>
      <w:bookmarkEnd w:id="259"/>
      <w:bookmarkEnd w:id="260"/>
      <w:bookmarkEnd w:id="261"/>
    </w:p>
    <w:p w14:paraId="2C2A0162" w14:textId="77777777" w:rsidR="008365CF" w:rsidRDefault="008365CF" w:rsidP="008365CF">
      <w:pPr>
        <w:pStyle w:val="Tiumccp1"/>
        <w:rPr>
          <w:lang w:val="vi-VN"/>
        </w:rPr>
      </w:pPr>
    </w:p>
    <w:p w14:paraId="6283D44E" w14:textId="77777777" w:rsidR="008365CF" w:rsidRDefault="008365CF" w:rsidP="008365CF">
      <w:pPr>
        <w:pStyle w:val="Tiumccp1"/>
        <w:rPr>
          <w:lang w:val="vi-VN"/>
        </w:rPr>
      </w:pPr>
    </w:p>
    <w:p w14:paraId="7674AE04" w14:textId="50D84DA5" w:rsidR="008365CF" w:rsidRDefault="008365CF" w:rsidP="008365CF">
      <w:pPr>
        <w:pStyle w:val="Tiumccp1"/>
        <w:rPr>
          <w:lang w:val="vi-VN"/>
        </w:rPr>
      </w:pPr>
    </w:p>
    <w:p w14:paraId="7544CF0E" w14:textId="77777777" w:rsidR="008365CF" w:rsidRDefault="008365CF" w:rsidP="008365CF">
      <w:pPr>
        <w:pStyle w:val="Tiumccp1"/>
        <w:rPr>
          <w:lang w:val="vi-VN"/>
        </w:rPr>
      </w:pPr>
    </w:p>
    <w:p w14:paraId="6BC832CF" w14:textId="77777777" w:rsidR="008365CF" w:rsidRDefault="008365CF" w:rsidP="008365CF">
      <w:pPr>
        <w:pStyle w:val="Tiumccp1"/>
        <w:rPr>
          <w:lang w:val="vi-VN"/>
        </w:rPr>
      </w:pPr>
    </w:p>
    <w:p w14:paraId="7A523099" w14:textId="77777777" w:rsidR="008365CF" w:rsidRDefault="008365CF" w:rsidP="008365CF">
      <w:pPr>
        <w:pStyle w:val="Tiumccp1"/>
        <w:rPr>
          <w:lang w:val="vi-VN"/>
        </w:rPr>
      </w:pPr>
    </w:p>
    <w:p w14:paraId="3E1F5219" w14:textId="77777777" w:rsidR="008365CF" w:rsidRDefault="008365CF" w:rsidP="008365CF">
      <w:pPr>
        <w:pStyle w:val="Tiumccp1"/>
        <w:rPr>
          <w:lang w:val="vi-VN"/>
        </w:rPr>
      </w:pPr>
    </w:p>
    <w:p w14:paraId="529D4DF1" w14:textId="77777777" w:rsidR="008365CF" w:rsidRDefault="008365CF" w:rsidP="008365CF">
      <w:pPr>
        <w:pStyle w:val="Tiumccp1"/>
        <w:rPr>
          <w:lang w:val="vi-VN"/>
        </w:rPr>
      </w:pPr>
    </w:p>
    <w:p w14:paraId="77C3ED9D" w14:textId="77777777" w:rsidR="008365CF" w:rsidRDefault="008365CF" w:rsidP="008365CF">
      <w:pPr>
        <w:pStyle w:val="Tiumccp1"/>
        <w:rPr>
          <w:lang w:val="vi-VN"/>
        </w:rPr>
      </w:pPr>
    </w:p>
    <w:p w14:paraId="327FA2C9" w14:textId="77777777" w:rsidR="008365CF" w:rsidRDefault="008365CF" w:rsidP="008365CF">
      <w:pPr>
        <w:pStyle w:val="Tiumccp1"/>
        <w:rPr>
          <w:lang w:val="vi-VN"/>
        </w:rPr>
      </w:pPr>
    </w:p>
    <w:p w14:paraId="6594D182" w14:textId="77777777" w:rsidR="008365CF" w:rsidRDefault="008365CF" w:rsidP="008365CF">
      <w:pPr>
        <w:pStyle w:val="Tiumccp1"/>
        <w:rPr>
          <w:lang w:val="vi-VN"/>
        </w:rPr>
      </w:pPr>
    </w:p>
    <w:p w14:paraId="193655ED" w14:textId="77777777" w:rsidR="008365CF" w:rsidRDefault="008365CF" w:rsidP="008365CF">
      <w:pPr>
        <w:pStyle w:val="Tiumccp1"/>
        <w:rPr>
          <w:lang w:val="vi-VN"/>
        </w:rPr>
      </w:pPr>
    </w:p>
    <w:p w14:paraId="548B1593" w14:textId="77777777" w:rsidR="008365CF" w:rsidRDefault="008365CF" w:rsidP="008365CF">
      <w:pPr>
        <w:pStyle w:val="Tiumccp1"/>
        <w:rPr>
          <w:lang w:val="vi-VN"/>
        </w:rPr>
      </w:pPr>
    </w:p>
    <w:p w14:paraId="76C7963F" w14:textId="77777777" w:rsidR="008365CF" w:rsidRDefault="008365CF" w:rsidP="008365CF">
      <w:pPr>
        <w:pStyle w:val="Tiumccp1"/>
        <w:rPr>
          <w:lang w:val="vi-VN"/>
        </w:rPr>
      </w:pPr>
    </w:p>
    <w:p w14:paraId="61DBD3AA" w14:textId="77777777" w:rsidR="008365CF" w:rsidRDefault="008365CF" w:rsidP="008365CF">
      <w:pPr>
        <w:pStyle w:val="Tiumccp1"/>
        <w:rPr>
          <w:lang w:val="vi-VN"/>
        </w:rPr>
      </w:pPr>
    </w:p>
    <w:p w14:paraId="4954066F" w14:textId="77777777" w:rsidR="008365CF" w:rsidRDefault="008365CF" w:rsidP="008365CF">
      <w:pPr>
        <w:pStyle w:val="Tiumccp1"/>
        <w:rPr>
          <w:lang w:val="vi-VN"/>
        </w:rPr>
      </w:pPr>
    </w:p>
    <w:p w14:paraId="3787BCD2" w14:textId="77777777" w:rsidR="008365CF" w:rsidRDefault="008365CF" w:rsidP="008365CF">
      <w:pPr>
        <w:pStyle w:val="Tiumccp1"/>
        <w:rPr>
          <w:lang w:val="vi-VN"/>
        </w:rPr>
      </w:pPr>
    </w:p>
    <w:p w14:paraId="6D639EBA" w14:textId="77777777" w:rsidR="008365CF" w:rsidRDefault="008365CF" w:rsidP="008365CF">
      <w:pPr>
        <w:pStyle w:val="Tiumccp1"/>
        <w:rPr>
          <w:lang w:val="vi-VN"/>
        </w:rPr>
      </w:pPr>
    </w:p>
    <w:p w14:paraId="21CD28A1" w14:textId="77777777" w:rsidR="008365CF" w:rsidRDefault="008365CF" w:rsidP="008365CF">
      <w:pPr>
        <w:pStyle w:val="Tiumccp1"/>
        <w:rPr>
          <w:lang w:val="vi-VN"/>
        </w:rPr>
      </w:pPr>
    </w:p>
    <w:p w14:paraId="569C610F" w14:textId="77777777" w:rsidR="008365CF" w:rsidRDefault="008365CF" w:rsidP="008365CF">
      <w:pPr>
        <w:pStyle w:val="Tiumccp1"/>
        <w:rPr>
          <w:lang w:val="vi-VN"/>
        </w:rPr>
      </w:pPr>
    </w:p>
    <w:p w14:paraId="48445B9C" w14:textId="77777777" w:rsidR="008365CF" w:rsidRDefault="008365CF" w:rsidP="008365CF">
      <w:pPr>
        <w:pStyle w:val="Tiumccp1"/>
        <w:rPr>
          <w:lang w:val="vi-VN"/>
        </w:rPr>
      </w:pPr>
    </w:p>
    <w:p w14:paraId="3F6DA2F9" w14:textId="37A03EE2" w:rsidR="004D0D9E" w:rsidRDefault="004D0D9E">
      <w:pPr>
        <w:spacing w:after="200" w:line="276" w:lineRule="auto"/>
        <w:rPr>
          <w:b/>
          <w:sz w:val="28"/>
          <w:szCs w:val="28"/>
          <w:lang w:val="vi-VN"/>
        </w:rPr>
      </w:pPr>
      <w:r>
        <w:rPr>
          <w:lang w:val="vi-VN"/>
        </w:rPr>
        <w:br w:type="page"/>
      </w:r>
    </w:p>
    <w:p w14:paraId="19992FDB" w14:textId="77777777" w:rsidR="008365CF" w:rsidRDefault="008365CF" w:rsidP="008365CF">
      <w:pPr>
        <w:pStyle w:val="Tiumccp1"/>
        <w:rPr>
          <w:lang w:val="vi-VN"/>
        </w:rPr>
      </w:pPr>
    </w:p>
    <w:p w14:paraId="6C11FBFA" w14:textId="77777777" w:rsidR="008365CF" w:rsidRDefault="008365CF" w:rsidP="008365CF">
      <w:pPr>
        <w:pStyle w:val="Tiumccp1"/>
        <w:rPr>
          <w:lang w:val="vi-VN"/>
        </w:rPr>
      </w:pPr>
    </w:p>
    <w:p w14:paraId="08FC97A4" w14:textId="77777777" w:rsidR="008365CF" w:rsidRDefault="008365CF" w:rsidP="008365CF">
      <w:pPr>
        <w:pStyle w:val="Tiumccp1"/>
        <w:rPr>
          <w:lang w:val="vi-VN"/>
        </w:rPr>
      </w:pPr>
      <w:bookmarkStart w:id="262" w:name="_Toc44339234"/>
      <w:bookmarkStart w:id="263" w:name="_Toc44580998"/>
      <w:bookmarkStart w:id="264" w:name="_Toc44595655"/>
      <w:bookmarkStart w:id="265" w:name="_Toc44596638"/>
      <w:r>
        <w:rPr>
          <w:noProof/>
          <w:lang w:val="vi-VN" w:eastAsia="vi-VN"/>
        </w:rPr>
        <mc:AlternateContent>
          <mc:Choice Requires="wps">
            <w:drawing>
              <wp:anchor distT="0" distB="0" distL="114300" distR="114300" simplePos="0" relativeHeight="251698176" behindDoc="0" locked="0" layoutInCell="1" allowOverlap="1" wp14:anchorId="1BB3D140" wp14:editId="5C6F34E1">
                <wp:simplePos x="0" y="0"/>
                <wp:positionH relativeFrom="column">
                  <wp:posOffset>-1214120</wp:posOffset>
                </wp:positionH>
                <wp:positionV relativeFrom="paragraph">
                  <wp:posOffset>310515</wp:posOffset>
                </wp:positionV>
                <wp:extent cx="8105775" cy="5994082"/>
                <wp:effectExtent l="8255" t="0" r="17780" b="17780"/>
                <wp:wrapNone/>
                <wp:docPr id="54" name="Text Box 54"/>
                <wp:cNvGraphicFramePr/>
                <a:graphic xmlns:a="http://schemas.openxmlformats.org/drawingml/2006/main">
                  <a:graphicData uri="http://schemas.microsoft.com/office/word/2010/wordprocessingShape">
                    <wps:wsp>
                      <wps:cNvSpPr txBox="1"/>
                      <wps:spPr>
                        <a:xfrm rot="5400000">
                          <a:off x="0" y="0"/>
                          <a:ext cx="8105775" cy="599408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233"/>
                            </w:tblGrid>
                            <w:tr w:rsidR="001973A2" w14:paraId="2644BCF0" w14:textId="77777777" w:rsidTr="002C3337">
                              <w:trPr>
                                <w:trHeight w:val="379"/>
                              </w:trPr>
                              <w:tc>
                                <w:tcPr>
                                  <w:tcW w:w="985" w:type="dxa"/>
                                  <w:vMerge w:val="restart"/>
                                  <w:vAlign w:val="center"/>
                                </w:tcPr>
                                <w:p w14:paraId="7B7E5D9A" w14:textId="67BC57C7" w:rsidR="001973A2" w:rsidRDefault="001973A2" w:rsidP="00C5172C">
                                  <w:pPr>
                                    <w:pStyle w:val="Nidungvnbn"/>
                                    <w:ind w:firstLine="0"/>
                                    <w:jc w:val="center"/>
                                    <w:rPr>
                                      <w:b/>
                                    </w:rPr>
                                  </w:pPr>
                                  <w:r>
                                    <w:rPr>
                                      <w:b/>
                                    </w:rPr>
                                    <w:t>Tên phân loại</w:t>
                                  </w:r>
                                </w:p>
                              </w:tc>
                              <w:tc>
                                <w:tcPr>
                                  <w:tcW w:w="2772" w:type="dxa"/>
                                  <w:vMerge w:val="restart"/>
                                  <w:vAlign w:val="center"/>
                                </w:tcPr>
                                <w:p w14:paraId="39D9C805" w14:textId="3F805B37" w:rsidR="001973A2" w:rsidRDefault="001973A2" w:rsidP="00C5172C">
                                  <w:pPr>
                                    <w:pStyle w:val="Nidungvnbn"/>
                                    <w:ind w:firstLine="0"/>
                                    <w:jc w:val="center"/>
                                    <w:rPr>
                                      <w:b/>
                                    </w:rPr>
                                  </w:pPr>
                                  <w:r>
                                    <w:rPr>
                                      <w:b/>
                                    </w:rPr>
                                    <w:t>Tên tập dữ liệu</w:t>
                                  </w:r>
                                </w:p>
                              </w:tc>
                              <w:tc>
                                <w:tcPr>
                                  <w:tcW w:w="3813" w:type="dxa"/>
                                  <w:gridSpan w:val="4"/>
                                </w:tcPr>
                                <w:p w14:paraId="72DB3105" w14:textId="77777777" w:rsidR="001973A2" w:rsidRDefault="001973A2" w:rsidP="00C5172C">
                                  <w:pPr>
                                    <w:pStyle w:val="Nidungvnbn"/>
                                    <w:ind w:firstLine="0"/>
                                    <w:jc w:val="center"/>
                                    <w:rPr>
                                      <w:b/>
                                    </w:rPr>
                                  </w:pPr>
                                  <w:r>
                                    <w:rPr>
                                      <w:b/>
                                    </w:rPr>
                                    <w:t>Nhóm tác giả</w:t>
                                  </w:r>
                                </w:p>
                                <w:p w14:paraId="5DF47869" w14:textId="77777777" w:rsidR="001973A2" w:rsidRDefault="001973A2" w:rsidP="00C5172C">
                                  <w:pPr>
                                    <w:pStyle w:val="Nidungvnbn"/>
                                    <w:ind w:firstLine="0"/>
                                    <w:jc w:val="center"/>
                                    <w:rPr>
                                      <w:b/>
                                    </w:rPr>
                                  </w:pPr>
                                  <w:r>
                                    <w:rPr>
                                      <w:b/>
                                    </w:rPr>
                                    <w:t>tiền thực nghiệm</w:t>
                                  </w:r>
                                </w:p>
                              </w:tc>
                              <w:tc>
                                <w:tcPr>
                                  <w:tcW w:w="4215" w:type="dxa"/>
                                  <w:gridSpan w:val="4"/>
                                </w:tcPr>
                                <w:p w14:paraId="5C4FF980" w14:textId="77777777" w:rsidR="001973A2" w:rsidRDefault="001973A2" w:rsidP="00C5172C">
                                  <w:pPr>
                                    <w:pStyle w:val="Nidungvnbn"/>
                                    <w:ind w:firstLine="0"/>
                                    <w:jc w:val="center"/>
                                    <w:rPr>
                                      <w:b/>
                                    </w:rPr>
                                  </w:pPr>
                                  <w:r>
                                    <w:rPr>
                                      <w:b/>
                                    </w:rPr>
                                    <w:t>Thực nghiệm</w:t>
                                  </w:r>
                                </w:p>
                                <w:p w14:paraId="6AB384D3" w14:textId="6A67139D" w:rsidR="001973A2" w:rsidRDefault="001973A2" w:rsidP="00C5172C">
                                  <w:pPr>
                                    <w:pStyle w:val="Nidungvnbn"/>
                                    <w:ind w:firstLine="0"/>
                                    <w:jc w:val="center"/>
                                    <w:rPr>
                                      <w:b/>
                                    </w:rPr>
                                  </w:pPr>
                                  <w:r>
                                    <w:rPr>
                                      <w:b/>
                                    </w:rPr>
                                    <w:t>của bản thân</w:t>
                                  </w:r>
                                </w:p>
                              </w:tc>
                            </w:tr>
                            <w:tr w:rsidR="001973A2" w14:paraId="74DA1C34" w14:textId="77777777" w:rsidTr="002C3337">
                              <w:trPr>
                                <w:trHeight w:val="379"/>
                              </w:trPr>
                              <w:tc>
                                <w:tcPr>
                                  <w:tcW w:w="985" w:type="dxa"/>
                                  <w:vMerge/>
                                </w:tcPr>
                                <w:p w14:paraId="3611184F" w14:textId="77777777" w:rsidR="001973A2" w:rsidRDefault="001973A2" w:rsidP="00C17EA6">
                                  <w:pPr>
                                    <w:pStyle w:val="Nidungvnbn"/>
                                    <w:jc w:val="center"/>
                                    <w:rPr>
                                      <w:b/>
                                    </w:rPr>
                                  </w:pPr>
                                </w:p>
                              </w:tc>
                              <w:tc>
                                <w:tcPr>
                                  <w:tcW w:w="2772" w:type="dxa"/>
                                  <w:vMerge/>
                                </w:tcPr>
                                <w:p w14:paraId="48DE5ADD" w14:textId="77777777" w:rsidR="001973A2" w:rsidRDefault="001973A2" w:rsidP="00C17EA6">
                                  <w:pPr>
                                    <w:pStyle w:val="Nidungvnbn"/>
                                    <w:jc w:val="center"/>
                                    <w:rPr>
                                      <w:b/>
                                    </w:rPr>
                                  </w:pPr>
                                </w:p>
                              </w:tc>
                              <w:tc>
                                <w:tcPr>
                                  <w:tcW w:w="912" w:type="dxa"/>
                                </w:tcPr>
                                <w:p w14:paraId="1550AF72" w14:textId="77777777" w:rsidR="001973A2" w:rsidRDefault="001973A2" w:rsidP="00C17EA6">
                                  <w:pPr>
                                    <w:pStyle w:val="Nidungvnbn"/>
                                    <w:ind w:firstLine="0"/>
                                    <w:jc w:val="center"/>
                                    <w:rPr>
                                      <w:b/>
                                      <w:sz w:val="24"/>
                                      <w:szCs w:val="24"/>
                                    </w:rPr>
                                  </w:pPr>
                                  <w:r>
                                    <w:rPr>
                                      <w:b/>
                                    </w:rPr>
                                    <w:t>Pre</w:t>
                                  </w:r>
                                </w:p>
                              </w:tc>
                              <w:tc>
                                <w:tcPr>
                                  <w:tcW w:w="912" w:type="dxa"/>
                                </w:tcPr>
                                <w:p w14:paraId="5367761D" w14:textId="77777777" w:rsidR="001973A2" w:rsidRDefault="001973A2" w:rsidP="00C17EA6">
                                  <w:pPr>
                                    <w:pStyle w:val="Nidungvnbn"/>
                                    <w:ind w:firstLine="0"/>
                                    <w:jc w:val="center"/>
                                    <w:rPr>
                                      <w:b/>
                                    </w:rPr>
                                  </w:pPr>
                                  <w:r>
                                    <w:rPr>
                                      <w:b/>
                                    </w:rPr>
                                    <w:t>Acc</w:t>
                                  </w:r>
                                </w:p>
                              </w:tc>
                              <w:tc>
                                <w:tcPr>
                                  <w:tcW w:w="912" w:type="dxa"/>
                                </w:tcPr>
                                <w:p w14:paraId="432B1E3C" w14:textId="77777777" w:rsidR="001973A2" w:rsidRDefault="001973A2" w:rsidP="00C17EA6">
                                  <w:pPr>
                                    <w:pStyle w:val="Nidungvnbn"/>
                                    <w:ind w:firstLine="0"/>
                                    <w:jc w:val="center"/>
                                    <w:rPr>
                                      <w:b/>
                                      <w:sz w:val="24"/>
                                      <w:szCs w:val="24"/>
                                    </w:rPr>
                                  </w:pPr>
                                  <w:r>
                                    <w:rPr>
                                      <w:b/>
                                    </w:rPr>
                                    <w:t>Rec</w:t>
                                  </w:r>
                                </w:p>
                              </w:tc>
                              <w:tc>
                                <w:tcPr>
                                  <w:tcW w:w="1077" w:type="dxa"/>
                                </w:tcPr>
                                <w:p w14:paraId="6833CC9F" w14:textId="77777777" w:rsidR="001973A2" w:rsidRDefault="001973A2" w:rsidP="00C17EA6">
                                  <w:pPr>
                                    <w:pStyle w:val="Nidungvnbn"/>
                                    <w:ind w:firstLine="0"/>
                                    <w:jc w:val="center"/>
                                    <w:rPr>
                                      <w:b/>
                                    </w:rPr>
                                  </w:pPr>
                                  <w:r>
                                    <w:rPr>
                                      <w:b/>
                                      <w:lang w:val="vi-VN"/>
                                    </w:rPr>
                                    <w:t>TrT</w:t>
                                  </w:r>
                                </w:p>
                              </w:tc>
                              <w:tc>
                                <w:tcPr>
                                  <w:tcW w:w="994" w:type="dxa"/>
                                </w:tcPr>
                                <w:p w14:paraId="263DCE06" w14:textId="77777777" w:rsidR="001973A2" w:rsidRDefault="001973A2" w:rsidP="00C17EA6">
                                  <w:pPr>
                                    <w:pStyle w:val="Nidungvnbn"/>
                                    <w:ind w:firstLine="0"/>
                                    <w:jc w:val="center"/>
                                    <w:rPr>
                                      <w:b/>
                                      <w:sz w:val="24"/>
                                      <w:szCs w:val="24"/>
                                    </w:rPr>
                                  </w:pPr>
                                  <w:r>
                                    <w:rPr>
                                      <w:b/>
                                    </w:rPr>
                                    <w:t>Pre</w:t>
                                  </w:r>
                                </w:p>
                              </w:tc>
                              <w:tc>
                                <w:tcPr>
                                  <w:tcW w:w="994" w:type="dxa"/>
                                </w:tcPr>
                                <w:p w14:paraId="2C1582FD" w14:textId="77777777" w:rsidR="001973A2" w:rsidRDefault="001973A2" w:rsidP="00C17EA6">
                                  <w:pPr>
                                    <w:pStyle w:val="Nidungvnbn"/>
                                    <w:ind w:firstLine="0"/>
                                    <w:jc w:val="center"/>
                                    <w:rPr>
                                      <w:b/>
                                    </w:rPr>
                                  </w:pPr>
                                  <w:r>
                                    <w:rPr>
                                      <w:b/>
                                    </w:rPr>
                                    <w:t>Acc</w:t>
                                  </w:r>
                                </w:p>
                              </w:tc>
                              <w:tc>
                                <w:tcPr>
                                  <w:tcW w:w="994" w:type="dxa"/>
                                </w:tcPr>
                                <w:p w14:paraId="504EF056" w14:textId="77777777" w:rsidR="001973A2" w:rsidRDefault="001973A2" w:rsidP="00C17EA6">
                                  <w:pPr>
                                    <w:pStyle w:val="Nidungvnbn"/>
                                    <w:ind w:firstLine="0"/>
                                    <w:jc w:val="center"/>
                                    <w:rPr>
                                      <w:b/>
                                      <w:sz w:val="24"/>
                                      <w:szCs w:val="24"/>
                                    </w:rPr>
                                  </w:pPr>
                                  <w:r>
                                    <w:rPr>
                                      <w:b/>
                                    </w:rPr>
                                    <w:t>Rec</w:t>
                                  </w:r>
                                </w:p>
                              </w:tc>
                              <w:tc>
                                <w:tcPr>
                                  <w:tcW w:w="1233" w:type="dxa"/>
                                </w:tcPr>
                                <w:p w14:paraId="7F66F791" w14:textId="77777777" w:rsidR="001973A2" w:rsidRDefault="001973A2" w:rsidP="00C17EA6">
                                  <w:pPr>
                                    <w:pStyle w:val="Nidungvnbn"/>
                                    <w:ind w:firstLine="0"/>
                                    <w:jc w:val="center"/>
                                    <w:rPr>
                                      <w:b/>
                                    </w:rPr>
                                  </w:pPr>
                                  <w:r>
                                    <w:rPr>
                                      <w:b/>
                                    </w:rPr>
                                    <w:t>TrT</w:t>
                                  </w:r>
                                </w:p>
                              </w:tc>
                            </w:tr>
                            <w:tr w:rsidR="001973A2" w14:paraId="6D9CC215" w14:textId="77777777" w:rsidTr="00471BA4">
                              <w:trPr>
                                <w:trHeight w:val="379"/>
                              </w:trPr>
                              <w:tc>
                                <w:tcPr>
                                  <w:tcW w:w="985" w:type="dxa"/>
                                  <w:vMerge w:val="restart"/>
                                  <w:vAlign w:val="center"/>
                                </w:tcPr>
                                <w:p w14:paraId="6E78E123" w14:textId="0521B1C2" w:rsidR="001973A2" w:rsidRPr="00C5172C" w:rsidRDefault="001973A2" w:rsidP="00F732A2">
                                  <w:pPr>
                                    <w:pStyle w:val="Nidungvnbn"/>
                                    <w:ind w:firstLine="0"/>
                                    <w:jc w:val="left"/>
                                  </w:pPr>
                                  <w:r w:rsidRPr="00C5172C">
                                    <w:t>ResNet</w:t>
                                  </w:r>
                                </w:p>
                              </w:tc>
                              <w:tc>
                                <w:tcPr>
                                  <w:tcW w:w="2772" w:type="dxa"/>
                                  <w:vAlign w:val="bottom"/>
                                </w:tcPr>
                                <w:p w14:paraId="2E61EB6F" w14:textId="7CD67200" w:rsidR="001973A2" w:rsidRDefault="001973A2" w:rsidP="00F732A2">
                                  <w:pPr>
                                    <w:pStyle w:val="Nidungvnbn"/>
                                    <w:ind w:firstLine="0"/>
                                    <w:jc w:val="left"/>
                                    <w:rPr>
                                      <w:b/>
                                    </w:rPr>
                                  </w:pPr>
                                  <w:r>
                                    <w:rPr>
                                      <w:color w:val="000000"/>
                                      <w:sz w:val="22"/>
                                      <w:szCs w:val="22"/>
                                    </w:rPr>
                                    <w:t>RefrigerationDevices</w:t>
                                  </w:r>
                                </w:p>
                              </w:tc>
                              <w:tc>
                                <w:tcPr>
                                  <w:tcW w:w="912" w:type="dxa"/>
                                  <w:vAlign w:val="bottom"/>
                                </w:tcPr>
                                <w:p w14:paraId="7D91D491" w14:textId="49E05286" w:rsidR="001973A2" w:rsidRDefault="001973A2" w:rsidP="00F732A2">
                                  <w:pPr>
                                    <w:pStyle w:val="Nidungvnbn"/>
                                    <w:ind w:firstLine="0"/>
                                    <w:jc w:val="right"/>
                                  </w:pPr>
                                  <w:r>
                                    <w:rPr>
                                      <w:color w:val="000000"/>
                                      <w:sz w:val="22"/>
                                      <w:szCs w:val="22"/>
                                    </w:rPr>
                                    <w:t>0.5383</w:t>
                                  </w:r>
                                </w:p>
                              </w:tc>
                              <w:tc>
                                <w:tcPr>
                                  <w:tcW w:w="912" w:type="dxa"/>
                                  <w:vAlign w:val="bottom"/>
                                </w:tcPr>
                                <w:p w14:paraId="5E94B74F" w14:textId="3DCAC781" w:rsidR="001973A2" w:rsidRDefault="001973A2" w:rsidP="00F732A2">
                                  <w:pPr>
                                    <w:pStyle w:val="Nidungvnbn"/>
                                    <w:ind w:firstLine="0"/>
                                    <w:jc w:val="right"/>
                                  </w:pPr>
                                  <w:r>
                                    <w:rPr>
                                      <w:color w:val="000000"/>
                                      <w:sz w:val="22"/>
                                      <w:szCs w:val="22"/>
                                    </w:rPr>
                                    <w:t>0.5307</w:t>
                                  </w:r>
                                </w:p>
                              </w:tc>
                              <w:tc>
                                <w:tcPr>
                                  <w:tcW w:w="912" w:type="dxa"/>
                                  <w:vAlign w:val="bottom"/>
                                </w:tcPr>
                                <w:p w14:paraId="0A493CA0" w14:textId="27547E20" w:rsidR="001973A2" w:rsidRDefault="001973A2" w:rsidP="00F732A2">
                                  <w:pPr>
                                    <w:pStyle w:val="Nidungvnbn"/>
                                    <w:ind w:firstLine="0"/>
                                    <w:jc w:val="right"/>
                                  </w:pPr>
                                  <w:r>
                                    <w:rPr>
                                      <w:color w:val="000000"/>
                                      <w:sz w:val="22"/>
                                      <w:szCs w:val="22"/>
                                    </w:rPr>
                                    <w:t>0.5307</w:t>
                                  </w:r>
                                </w:p>
                              </w:tc>
                              <w:tc>
                                <w:tcPr>
                                  <w:tcW w:w="1077" w:type="dxa"/>
                                  <w:vAlign w:val="bottom"/>
                                </w:tcPr>
                                <w:p w14:paraId="36A78152" w14:textId="6F77586E" w:rsidR="001973A2" w:rsidRDefault="001973A2" w:rsidP="00F732A2">
                                  <w:pPr>
                                    <w:pStyle w:val="Nidungvnbn"/>
                                    <w:ind w:firstLine="0"/>
                                    <w:jc w:val="right"/>
                                  </w:pPr>
                                  <w:r>
                                    <w:rPr>
                                      <w:color w:val="000000"/>
                                      <w:sz w:val="22"/>
                                      <w:szCs w:val="22"/>
                                    </w:rPr>
                                    <w:t>1150.4</w:t>
                                  </w:r>
                                </w:p>
                              </w:tc>
                              <w:tc>
                                <w:tcPr>
                                  <w:tcW w:w="994" w:type="dxa"/>
                                  <w:vAlign w:val="bottom"/>
                                </w:tcPr>
                                <w:p w14:paraId="5318ED4C" w14:textId="65D1A2AD" w:rsidR="001973A2" w:rsidRDefault="001973A2" w:rsidP="00F732A2">
                                  <w:pPr>
                                    <w:pStyle w:val="Nidungvnbn"/>
                                    <w:ind w:firstLine="0"/>
                                    <w:jc w:val="right"/>
                                  </w:pPr>
                                  <w:r>
                                    <w:rPr>
                                      <w:color w:val="000000"/>
                                      <w:sz w:val="22"/>
                                      <w:szCs w:val="22"/>
                                    </w:rPr>
                                    <w:t>0.5314</w:t>
                                  </w:r>
                                </w:p>
                              </w:tc>
                              <w:tc>
                                <w:tcPr>
                                  <w:tcW w:w="994" w:type="dxa"/>
                                  <w:vAlign w:val="bottom"/>
                                </w:tcPr>
                                <w:p w14:paraId="7E545386" w14:textId="365AA961" w:rsidR="001973A2" w:rsidRDefault="001973A2" w:rsidP="00F732A2">
                                  <w:pPr>
                                    <w:pStyle w:val="Nidungvnbn"/>
                                    <w:ind w:firstLine="0"/>
                                    <w:jc w:val="right"/>
                                  </w:pPr>
                                  <w:r>
                                    <w:rPr>
                                      <w:color w:val="000000"/>
                                      <w:sz w:val="22"/>
                                      <w:szCs w:val="22"/>
                                    </w:rPr>
                                    <w:t>0.528</w:t>
                                  </w:r>
                                </w:p>
                              </w:tc>
                              <w:tc>
                                <w:tcPr>
                                  <w:tcW w:w="994" w:type="dxa"/>
                                  <w:vAlign w:val="bottom"/>
                                </w:tcPr>
                                <w:p w14:paraId="0415307F" w14:textId="4F20C29B" w:rsidR="001973A2" w:rsidRDefault="001973A2" w:rsidP="00F732A2">
                                  <w:pPr>
                                    <w:pStyle w:val="Nidungvnbn"/>
                                    <w:ind w:firstLine="0"/>
                                    <w:jc w:val="right"/>
                                  </w:pPr>
                                  <w:r>
                                    <w:rPr>
                                      <w:color w:val="000000"/>
                                      <w:sz w:val="22"/>
                                      <w:szCs w:val="22"/>
                                    </w:rPr>
                                    <w:t>0.528</w:t>
                                  </w:r>
                                </w:p>
                              </w:tc>
                              <w:tc>
                                <w:tcPr>
                                  <w:tcW w:w="1233" w:type="dxa"/>
                                  <w:vAlign w:val="bottom"/>
                                </w:tcPr>
                                <w:p w14:paraId="3BF23282" w14:textId="36D6A261" w:rsidR="001973A2" w:rsidRDefault="001973A2" w:rsidP="00F732A2">
                                  <w:pPr>
                                    <w:pStyle w:val="Nidungvnbn"/>
                                    <w:ind w:firstLine="0"/>
                                    <w:jc w:val="right"/>
                                  </w:pPr>
                                  <w:r>
                                    <w:rPr>
                                      <w:color w:val="000000"/>
                                      <w:sz w:val="22"/>
                                      <w:szCs w:val="22"/>
                                    </w:rPr>
                                    <w:t>692.8</w:t>
                                  </w:r>
                                </w:p>
                              </w:tc>
                            </w:tr>
                            <w:tr w:rsidR="001973A2" w14:paraId="4F8F2E5E" w14:textId="77777777" w:rsidTr="00471BA4">
                              <w:trPr>
                                <w:trHeight w:val="379"/>
                              </w:trPr>
                              <w:tc>
                                <w:tcPr>
                                  <w:tcW w:w="985" w:type="dxa"/>
                                  <w:vMerge/>
                                </w:tcPr>
                                <w:p w14:paraId="31CE9052" w14:textId="77777777" w:rsidR="001973A2" w:rsidRDefault="001973A2" w:rsidP="00F732A2">
                                  <w:pPr>
                                    <w:pStyle w:val="Nidungvnbn"/>
                                    <w:ind w:firstLine="0"/>
                                    <w:jc w:val="left"/>
                                    <w:rPr>
                                      <w:b/>
                                    </w:rPr>
                                  </w:pPr>
                                </w:p>
                              </w:tc>
                              <w:tc>
                                <w:tcPr>
                                  <w:tcW w:w="2772" w:type="dxa"/>
                                  <w:vAlign w:val="bottom"/>
                                </w:tcPr>
                                <w:p w14:paraId="5C837AD2" w14:textId="508866C0" w:rsidR="001973A2" w:rsidRDefault="001973A2" w:rsidP="00F732A2">
                                  <w:pPr>
                                    <w:pStyle w:val="Nidungvnbn"/>
                                    <w:ind w:firstLine="0"/>
                                    <w:jc w:val="left"/>
                                    <w:rPr>
                                      <w:b/>
                                    </w:rPr>
                                  </w:pPr>
                                  <w:r>
                                    <w:rPr>
                                      <w:color w:val="000000"/>
                                      <w:sz w:val="22"/>
                                      <w:szCs w:val="22"/>
                                    </w:rPr>
                                    <w:t>Rock</w:t>
                                  </w:r>
                                </w:p>
                              </w:tc>
                              <w:tc>
                                <w:tcPr>
                                  <w:tcW w:w="912" w:type="dxa"/>
                                  <w:vAlign w:val="bottom"/>
                                </w:tcPr>
                                <w:p w14:paraId="3B0BACBF" w14:textId="1BDAB815" w:rsidR="001973A2" w:rsidRDefault="001973A2" w:rsidP="00F732A2">
                                  <w:pPr>
                                    <w:pStyle w:val="Nidungvnbn"/>
                                    <w:ind w:firstLine="0"/>
                                    <w:jc w:val="right"/>
                                  </w:pPr>
                                  <w:r>
                                    <w:rPr>
                                      <w:color w:val="000000"/>
                                      <w:sz w:val="22"/>
                                      <w:szCs w:val="22"/>
                                    </w:rPr>
                                    <w:t>0.6125</w:t>
                                  </w:r>
                                </w:p>
                              </w:tc>
                              <w:tc>
                                <w:tcPr>
                                  <w:tcW w:w="912" w:type="dxa"/>
                                  <w:vAlign w:val="bottom"/>
                                </w:tcPr>
                                <w:p w14:paraId="49EEE8CA" w14:textId="30D4B96C" w:rsidR="001973A2" w:rsidRDefault="001973A2" w:rsidP="00F732A2">
                                  <w:pPr>
                                    <w:pStyle w:val="Nidungvnbn"/>
                                    <w:ind w:firstLine="0"/>
                                    <w:jc w:val="right"/>
                                  </w:pPr>
                                  <w:r>
                                    <w:rPr>
                                      <w:color w:val="000000"/>
                                      <w:sz w:val="22"/>
                                      <w:szCs w:val="22"/>
                                    </w:rPr>
                                    <w:t>0.58</w:t>
                                  </w:r>
                                </w:p>
                              </w:tc>
                              <w:tc>
                                <w:tcPr>
                                  <w:tcW w:w="912" w:type="dxa"/>
                                  <w:vAlign w:val="bottom"/>
                                </w:tcPr>
                                <w:p w14:paraId="6D655935" w14:textId="6BDA3C1F" w:rsidR="001973A2" w:rsidRDefault="001973A2" w:rsidP="00F732A2">
                                  <w:pPr>
                                    <w:pStyle w:val="Nidungvnbn"/>
                                    <w:ind w:firstLine="0"/>
                                    <w:jc w:val="right"/>
                                  </w:pPr>
                                  <w:r>
                                    <w:rPr>
                                      <w:color w:val="000000"/>
                                      <w:sz w:val="22"/>
                                      <w:szCs w:val="22"/>
                                    </w:rPr>
                                    <w:t>0.5516</w:t>
                                  </w:r>
                                </w:p>
                              </w:tc>
                              <w:tc>
                                <w:tcPr>
                                  <w:tcW w:w="1077" w:type="dxa"/>
                                  <w:vAlign w:val="bottom"/>
                                </w:tcPr>
                                <w:p w14:paraId="641C3F90" w14:textId="2E4173F0" w:rsidR="001973A2" w:rsidRDefault="001973A2" w:rsidP="00F732A2">
                                  <w:pPr>
                                    <w:pStyle w:val="Nidungvnbn"/>
                                    <w:ind w:firstLine="0"/>
                                    <w:jc w:val="right"/>
                                  </w:pPr>
                                  <w:r>
                                    <w:rPr>
                                      <w:color w:val="000000"/>
                                      <w:sz w:val="22"/>
                                      <w:szCs w:val="22"/>
                                    </w:rPr>
                                    <w:t>557.6</w:t>
                                  </w:r>
                                </w:p>
                              </w:tc>
                              <w:tc>
                                <w:tcPr>
                                  <w:tcW w:w="994" w:type="dxa"/>
                                  <w:vAlign w:val="bottom"/>
                                </w:tcPr>
                                <w:p w14:paraId="2ABF5426" w14:textId="6320368F" w:rsidR="001973A2" w:rsidRDefault="001973A2" w:rsidP="00F732A2">
                                  <w:pPr>
                                    <w:pStyle w:val="Nidungvnbn"/>
                                    <w:ind w:firstLine="0"/>
                                    <w:jc w:val="right"/>
                                  </w:pPr>
                                  <w:r>
                                    <w:rPr>
                                      <w:color w:val="000000"/>
                                      <w:sz w:val="22"/>
                                      <w:szCs w:val="22"/>
                                    </w:rPr>
                                    <w:t>0.6278</w:t>
                                  </w:r>
                                </w:p>
                              </w:tc>
                              <w:tc>
                                <w:tcPr>
                                  <w:tcW w:w="994" w:type="dxa"/>
                                  <w:vAlign w:val="bottom"/>
                                </w:tcPr>
                                <w:p w14:paraId="090C11AC" w14:textId="65D9E530" w:rsidR="001973A2" w:rsidRDefault="001973A2" w:rsidP="00F732A2">
                                  <w:pPr>
                                    <w:pStyle w:val="Nidungvnbn"/>
                                    <w:ind w:firstLine="0"/>
                                    <w:jc w:val="right"/>
                                  </w:pPr>
                                  <w:r>
                                    <w:rPr>
                                      <w:color w:val="000000"/>
                                      <w:sz w:val="22"/>
                                      <w:szCs w:val="22"/>
                                    </w:rPr>
                                    <w:t>0.6</w:t>
                                  </w:r>
                                </w:p>
                              </w:tc>
                              <w:tc>
                                <w:tcPr>
                                  <w:tcW w:w="994" w:type="dxa"/>
                                  <w:vAlign w:val="bottom"/>
                                </w:tcPr>
                                <w:p w14:paraId="2F0E9B1F" w14:textId="733A4916" w:rsidR="001973A2" w:rsidRDefault="001973A2" w:rsidP="00F732A2">
                                  <w:pPr>
                                    <w:pStyle w:val="Nidungvnbn"/>
                                    <w:ind w:firstLine="0"/>
                                    <w:jc w:val="right"/>
                                  </w:pPr>
                                  <w:r>
                                    <w:rPr>
                                      <w:color w:val="000000"/>
                                      <w:sz w:val="22"/>
                                      <w:szCs w:val="22"/>
                                    </w:rPr>
                                    <w:t>0.6032</w:t>
                                  </w:r>
                                </w:p>
                              </w:tc>
                              <w:tc>
                                <w:tcPr>
                                  <w:tcW w:w="1233" w:type="dxa"/>
                                  <w:vAlign w:val="bottom"/>
                                </w:tcPr>
                                <w:p w14:paraId="5E61D179" w14:textId="1E12CB5A" w:rsidR="001973A2" w:rsidRDefault="001973A2" w:rsidP="00F732A2">
                                  <w:pPr>
                                    <w:pStyle w:val="Nidungvnbn"/>
                                    <w:ind w:firstLine="0"/>
                                    <w:jc w:val="right"/>
                                  </w:pPr>
                                  <w:r>
                                    <w:rPr>
                                      <w:color w:val="000000"/>
                                      <w:sz w:val="22"/>
                                      <w:szCs w:val="22"/>
                                    </w:rPr>
                                    <w:t>323.4</w:t>
                                  </w:r>
                                </w:p>
                              </w:tc>
                            </w:tr>
                            <w:tr w:rsidR="001973A2" w14:paraId="046B16ED" w14:textId="77777777" w:rsidTr="00471BA4">
                              <w:trPr>
                                <w:trHeight w:val="379"/>
                              </w:trPr>
                              <w:tc>
                                <w:tcPr>
                                  <w:tcW w:w="985" w:type="dxa"/>
                                  <w:vMerge/>
                                </w:tcPr>
                                <w:p w14:paraId="42F2AB3C" w14:textId="77777777" w:rsidR="001973A2" w:rsidRDefault="001973A2" w:rsidP="00F732A2">
                                  <w:pPr>
                                    <w:pStyle w:val="Nidungvnbn"/>
                                    <w:ind w:firstLine="0"/>
                                    <w:jc w:val="left"/>
                                    <w:rPr>
                                      <w:b/>
                                    </w:rPr>
                                  </w:pPr>
                                </w:p>
                              </w:tc>
                              <w:tc>
                                <w:tcPr>
                                  <w:tcW w:w="2772" w:type="dxa"/>
                                  <w:vAlign w:val="bottom"/>
                                </w:tcPr>
                                <w:p w14:paraId="729FE387" w14:textId="20098FA3" w:rsidR="001973A2" w:rsidRDefault="001973A2" w:rsidP="00F732A2">
                                  <w:pPr>
                                    <w:pStyle w:val="Nidungvnbn"/>
                                    <w:ind w:firstLine="0"/>
                                    <w:jc w:val="left"/>
                                    <w:rPr>
                                      <w:b/>
                                    </w:rPr>
                                  </w:pPr>
                                  <w:r>
                                    <w:rPr>
                                      <w:color w:val="000000"/>
                                      <w:sz w:val="22"/>
                                      <w:szCs w:val="22"/>
                                    </w:rPr>
                                    <w:t>ScreenType</w:t>
                                  </w:r>
                                </w:p>
                              </w:tc>
                              <w:tc>
                                <w:tcPr>
                                  <w:tcW w:w="912" w:type="dxa"/>
                                  <w:vAlign w:val="bottom"/>
                                </w:tcPr>
                                <w:p w14:paraId="7AE89DDD" w14:textId="29D824B3" w:rsidR="001973A2" w:rsidRDefault="001973A2" w:rsidP="00F732A2">
                                  <w:pPr>
                                    <w:pStyle w:val="Nidungvnbn"/>
                                    <w:ind w:firstLine="0"/>
                                    <w:jc w:val="right"/>
                                  </w:pPr>
                                  <w:r>
                                    <w:rPr>
                                      <w:color w:val="000000"/>
                                      <w:sz w:val="22"/>
                                      <w:szCs w:val="22"/>
                                    </w:rPr>
                                    <w:t>0.6128</w:t>
                                  </w:r>
                                </w:p>
                              </w:tc>
                              <w:tc>
                                <w:tcPr>
                                  <w:tcW w:w="912" w:type="dxa"/>
                                  <w:vAlign w:val="bottom"/>
                                </w:tcPr>
                                <w:p w14:paraId="48FD0FCF" w14:textId="6404C19D" w:rsidR="001973A2" w:rsidRDefault="001973A2" w:rsidP="00F732A2">
                                  <w:pPr>
                                    <w:pStyle w:val="Nidungvnbn"/>
                                    <w:ind w:firstLine="0"/>
                                    <w:jc w:val="right"/>
                                  </w:pPr>
                                  <w:r>
                                    <w:rPr>
                                      <w:color w:val="000000"/>
                                      <w:sz w:val="22"/>
                                      <w:szCs w:val="22"/>
                                    </w:rPr>
                                    <w:t>0.608</w:t>
                                  </w:r>
                                </w:p>
                              </w:tc>
                              <w:tc>
                                <w:tcPr>
                                  <w:tcW w:w="912" w:type="dxa"/>
                                  <w:vAlign w:val="bottom"/>
                                </w:tcPr>
                                <w:p w14:paraId="2F546106" w14:textId="25849507" w:rsidR="001973A2" w:rsidRDefault="001973A2" w:rsidP="00F732A2">
                                  <w:pPr>
                                    <w:pStyle w:val="Nidungvnbn"/>
                                    <w:ind w:firstLine="0"/>
                                    <w:jc w:val="right"/>
                                  </w:pPr>
                                  <w:r>
                                    <w:rPr>
                                      <w:color w:val="000000"/>
                                      <w:sz w:val="22"/>
                                      <w:szCs w:val="22"/>
                                    </w:rPr>
                                    <w:t>0.608</w:t>
                                  </w:r>
                                </w:p>
                              </w:tc>
                              <w:tc>
                                <w:tcPr>
                                  <w:tcW w:w="1077" w:type="dxa"/>
                                  <w:vAlign w:val="bottom"/>
                                </w:tcPr>
                                <w:p w14:paraId="531B0170" w14:textId="6A560415" w:rsidR="001973A2" w:rsidRDefault="001973A2" w:rsidP="00F732A2">
                                  <w:pPr>
                                    <w:pStyle w:val="Nidungvnbn"/>
                                    <w:ind w:firstLine="0"/>
                                    <w:jc w:val="right"/>
                                  </w:pPr>
                                  <w:r>
                                    <w:rPr>
                                      <w:color w:val="000000"/>
                                      <w:sz w:val="22"/>
                                      <w:szCs w:val="22"/>
                                    </w:rPr>
                                    <w:t>1139.8</w:t>
                                  </w:r>
                                </w:p>
                              </w:tc>
                              <w:tc>
                                <w:tcPr>
                                  <w:tcW w:w="994" w:type="dxa"/>
                                  <w:vAlign w:val="bottom"/>
                                </w:tcPr>
                                <w:p w14:paraId="4E1312DC" w14:textId="521006FF" w:rsidR="001973A2" w:rsidRDefault="001973A2" w:rsidP="00F732A2">
                                  <w:pPr>
                                    <w:pStyle w:val="Nidungvnbn"/>
                                    <w:ind w:firstLine="0"/>
                                    <w:jc w:val="right"/>
                                  </w:pPr>
                                  <w:r>
                                    <w:rPr>
                                      <w:color w:val="000000"/>
                                      <w:sz w:val="22"/>
                                      <w:szCs w:val="22"/>
                                    </w:rPr>
                                    <w:t>0.6347</w:t>
                                  </w:r>
                                </w:p>
                              </w:tc>
                              <w:tc>
                                <w:tcPr>
                                  <w:tcW w:w="994" w:type="dxa"/>
                                  <w:vAlign w:val="bottom"/>
                                </w:tcPr>
                                <w:p w14:paraId="4CC74E59" w14:textId="4BE95388" w:rsidR="001973A2" w:rsidRDefault="001973A2" w:rsidP="00F732A2">
                                  <w:pPr>
                                    <w:pStyle w:val="Nidungvnbn"/>
                                    <w:ind w:firstLine="0"/>
                                    <w:jc w:val="right"/>
                                  </w:pPr>
                                  <w:r>
                                    <w:rPr>
                                      <w:color w:val="000000"/>
                                      <w:sz w:val="22"/>
                                      <w:szCs w:val="22"/>
                                    </w:rPr>
                                    <w:t>0.6347</w:t>
                                  </w:r>
                                </w:p>
                              </w:tc>
                              <w:tc>
                                <w:tcPr>
                                  <w:tcW w:w="994" w:type="dxa"/>
                                  <w:vAlign w:val="bottom"/>
                                </w:tcPr>
                                <w:p w14:paraId="151590AA" w14:textId="51365BA7" w:rsidR="001973A2" w:rsidRDefault="001973A2" w:rsidP="00F732A2">
                                  <w:pPr>
                                    <w:pStyle w:val="Nidungvnbn"/>
                                    <w:ind w:firstLine="0"/>
                                    <w:jc w:val="right"/>
                                  </w:pPr>
                                  <w:r>
                                    <w:rPr>
                                      <w:color w:val="000000"/>
                                      <w:sz w:val="22"/>
                                      <w:szCs w:val="22"/>
                                    </w:rPr>
                                    <w:t>0.6347</w:t>
                                  </w:r>
                                </w:p>
                              </w:tc>
                              <w:tc>
                                <w:tcPr>
                                  <w:tcW w:w="1233" w:type="dxa"/>
                                  <w:vAlign w:val="bottom"/>
                                </w:tcPr>
                                <w:p w14:paraId="775B858C" w14:textId="2D66E7F1" w:rsidR="001973A2" w:rsidRDefault="001973A2" w:rsidP="00F732A2">
                                  <w:pPr>
                                    <w:pStyle w:val="Nidungvnbn"/>
                                    <w:ind w:firstLine="0"/>
                                    <w:jc w:val="right"/>
                                  </w:pPr>
                                  <w:r>
                                    <w:rPr>
                                      <w:color w:val="000000"/>
                                      <w:sz w:val="22"/>
                                      <w:szCs w:val="22"/>
                                    </w:rPr>
                                    <w:t>692.2</w:t>
                                  </w:r>
                                </w:p>
                              </w:tc>
                            </w:tr>
                            <w:tr w:rsidR="001973A2" w14:paraId="3D9CABA5" w14:textId="77777777" w:rsidTr="00471BA4">
                              <w:trPr>
                                <w:trHeight w:val="379"/>
                              </w:trPr>
                              <w:tc>
                                <w:tcPr>
                                  <w:tcW w:w="985" w:type="dxa"/>
                                  <w:vMerge/>
                                </w:tcPr>
                                <w:p w14:paraId="1B5B3427" w14:textId="77777777" w:rsidR="001973A2" w:rsidRDefault="001973A2" w:rsidP="00F732A2">
                                  <w:pPr>
                                    <w:pStyle w:val="Nidungvnbn"/>
                                    <w:ind w:firstLine="0"/>
                                    <w:jc w:val="left"/>
                                    <w:rPr>
                                      <w:b/>
                                    </w:rPr>
                                  </w:pPr>
                                </w:p>
                              </w:tc>
                              <w:tc>
                                <w:tcPr>
                                  <w:tcW w:w="2772" w:type="dxa"/>
                                  <w:vAlign w:val="bottom"/>
                                </w:tcPr>
                                <w:p w14:paraId="14EC7C89" w14:textId="00E791F8" w:rsidR="001973A2" w:rsidRDefault="001973A2" w:rsidP="00F732A2">
                                  <w:pPr>
                                    <w:pStyle w:val="Nidungvnbn"/>
                                    <w:ind w:firstLine="0"/>
                                    <w:jc w:val="left"/>
                                    <w:rPr>
                                      <w:b/>
                                    </w:rPr>
                                  </w:pPr>
                                  <w:r>
                                    <w:rPr>
                                      <w:color w:val="000000"/>
                                      <w:sz w:val="22"/>
                                      <w:szCs w:val="22"/>
                                    </w:rPr>
                                    <w:t>SemgHandGenderCh2</w:t>
                                  </w:r>
                                </w:p>
                              </w:tc>
                              <w:tc>
                                <w:tcPr>
                                  <w:tcW w:w="912" w:type="dxa"/>
                                  <w:vAlign w:val="bottom"/>
                                </w:tcPr>
                                <w:p w14:paraId="4F72485E" w14:textId="4ED77FA1" w:rsidR="001973A2" w:rsidRDefault="001973A2" w:rsidP="00F732A2">
                                  <w:pPr>
                                    <w:pStyle w:val="Nidungvnbn"/>
                                    <w:ind w:firstLine="0"/>
                                    <w:jc w:val="right"/>
                                  </w:pPr>
                                  <w:r>
                                    <w:rPr>
                                      <w:color w:val="000000"/>
                                      <w:sz w:val="22"/>
                                      <w:szCs w:val="22"/>
                                    </w:rPr>
                                    <w:t>0.804</w:t>
                                  </w:r>
                                </w:p>
                              </w:tc>
                              <w:tc>
                                <w:tcPr>
                                  <w:tcW w:w="912" w:type="dxa"/>
                                  <w:vAlign w:val="bottom"/>
                                </w:tcPr>
                                <w:p w14:paraId="6E4F2B9E" w14:textId="3C482798" w:rsidR="001973A2" w:rsidRDefault="001973A2" w:rsidP="00F732A2">
                                  <w:pPr>
                                    <w:pStyle w:val="Nidungvnbn"/>
                                    <w:ind w:firstLine="0"/>
                                    <w:jc w:val="right"/>
                                  </w:pPr>
                                  <w:r>
                                    <w:rPr>
                                      <w:color w:val="000000"/>
                                      <w:sz w:val="22"/>
                                      <w:szCs w:val="22"/>
                                    </w:rPr>
                                    <w:t>0.8183</w:t>
                                  </w:r>
                                </w:p>
                              </w:tc>
                              <w:tc>
                                <w:tcPr>
                                  <w:tcW w:w="912" w:type="dxa"/>
                                  <w:vAlign w:val="bottom"/>
                                </w:tcPr>
                                <w:p w14:paraId="6E4934B2" w14:textId="3723CAEF" w:rsidR="001973A2" w:rsidRDefault="001973A2" w:rsidP="00F732A2">
                                  <w:pPr>
                                    <w:pStyle w:val="Nidungvnbn"/>
                                    <w:ind w:firstLine="0"/>
                                    <w:jc w:val="right"/>
                                  </w:pPr>
                                  <w:r>
                                    <w:rPr>
                                      <w:color w:val="000000"/>
                                      <w:sz w:val="22"/>
                                      <w:szCs w:val="22"/>
                                    </w:rPr>
                                    <w:t>0.7899</w:t>
                                  </w:r>
                                </w:p>
                              </w:tc>
                              <w:tc>
                                <w:tcPr>
                                  <w:tcW w:w="1077" w:type="dxa"/>
                                  <w:vAlign w:val="bottom"/>
                                </w:tcPr>
                                <w:p w14:paraId="09778AE0" w14:textId="732D0F0F" w:rsidR="001973A2" w:rsidRDefault="001973A2" w:rsidP="00F732A2">
                                  <w:pPr>
                                    <w:pStyle w:val="Nidungvnbn"/>
                                    <w:ind w:firstLine="0"/>
                                    <w:jc w:val="right"/>
                                  </w:pPr>
                                  <w:r>
                                    <w:rPr>
                                      <w:color w:val="000000"/>
                                      <w:sz w:val="22"/>
                                      <w:szCs w:val="22"/>
                                    </w:rPr>
                                    <w:t>1678.4</w:t>
                                  </w:r>
                                </w:p>
                              </w:tc>
                              <w:tc>
                                <w:tcPr>
                                  <w:tcW w:w="994" w:type="dxa"/>
                                  <w:vAlign w:val="bottom"/>
                                </w:tcPr>
                                <w:p w14:paraId="4A1770BE" w14:textId="5FDCCCF5" w:rsidR="001973A2" w:rsidRDefault="001973A2" w:rsidP="00F732A2">
                                  <w:pPr>
                                    <w:pStyle w:val="Nidungvnbn"/>
                                    <w:ind w:firstLine="0"/>
                                    <w:jc w:val="right"/>
                                  </w:pPr>
                                  <w:r>
                                    <w:rPr>
                                      <w:color w:val="000000"/>
                                      <w:sz w:val="22"/>
                                      <w:szCs w:val="22"/>
                                    </w:rPr>
                                    <w:t>0.7497</w:t>
                                  </w:r>
                                </w:p>
                              </w:tc>
                              <w:tc>
                                <w:tcPr>
                                  <w:tcW w:w="994" w:type="dxa"/>
                                  <w:vAlign w:val="bottom"/>
                                </w:tcPr>
                                <w:p w14:paraId="004CF9CD" w14:textId="34AFCCFD" w:rsidR="001973A2" w:rsidRDefault="001973A2" w:rsidP="00F732A2">
                                  <w:pPr>
                                    <w:pStyle w:val="Nidungvnbn"/>
                                    <w:ind w:firstLine="0"/>
                                    <w:jc w:val="right"/>
                                  </w:pPr>
                                  <w:r>
                                    <w:rPr>
                                      <w:color w:val="000000"/>
                                      <w:sz w:val="22"/>
                                      <w:szCs w:val="22"/>
                                    </w:rPr>
                                    <w:t>0.765</w:t>
                                  </w:r>
                                </w:p>
                              </w:tc>
                              <w:tc>
                                <w:tcPr>
                                  <w:tcW w:w="994" w:type="dxa"/>
                                  <w:vAlign w:val="bottom"/>
                                </w:tcPr>
                                <w:p w14:paraId="2417D99C" w14:textId="5757D4A9" w:rsidR="001973A2" w:rsidRDefault="001973A2" w:rsidP="00F732A2">
                                  <w:pPr>
                                    <w:pStyle w:val="Nidungvnbn"/>
                                    <w:ind w:firstLine="0"/>
                                    <w:jc w:val="right"/>
                                  </w:pPr>
                                  <w:r>
                                    <w:rPr>
                                      <w:color w:val="000000"/>
                                      <w:sz w:val="22"/>
                                      <w:szCs w:val="22"/>
                                    </w:rPr>
                                    <w:t>0.7698</w:t>
                                  </w:r>
                                </w:p>
                              </w:tc>
                              <w:tc>
                                <w:tcPr>
                                  <w:tcW w:w="1233" w:type="dxa"/>
                                  <w:vAlign w:val="bottom"/>
                                </w:tcPr>
                                <w:p w14:paraId="4203E8A0" w14:textId="5F862D8F" w:rsidR="001973A2" w:rsidRDefault="001973A2" w:rsidP="00F732A2">
                                  <w:pPr>
                                    <w:pStyle w:val="Nidungvnbn"/>
                                    <w:ind w:firstLine="0"/>
                                    <w:jc w:val="right"/>
                                  </w:pPr>
                                  <w:r>
                                    <w:rPr>
                                      <w:color w:val="000000"/>
                                      <w:sz w:val="22"/>
                                      <w:szCs w:val="22"/>
                                    </w:rPr>
                                    <w:t>1113.1</w:t>
                                  </w:r>
                                </w:p>
                              </w:tc>
                            </w:tr>
                            <w:tr w:rsidR="001973A2" w14:paraId="29EC7EBD" w14:textId="77777777" w:rsidTr="00471BA4">
                              <w:trPr>
                                <w:trHeight w:val="379"/>
                              </w:trPr>
                              <w:tc>
                                <w:tcPr>
                                  <w:tcW w:w="985" w:type="dxa"/>
                                  <w:vMerge/>
                                </w:tcPr>
                                <w:p w14:paraId="3E71B2EE" w14:textId="77777777" w:rsidR="001973A2" w:rsidRDefault="001973A2" w:rsidP="00F732A2">
                                  <w:pPr>
                                    <w:pStyle w:val="Nidungvnbn"/>
                                    <w:ind w:firstLine="0"/>
                                    <w:jc w:val="left"/>
                                    <w:rPr>
                                      <w:b/>
                                    </w:rPr>
                                  </w:pPr>
                                </w:p>
                              </w:tc>
                              <w:tc>
                                <w:tcPr>
                                  <w:tcW w:w="2772" w:type="dxa"/>
                                  <w:vAlign w:val="bottom"/>
                                </w:tcPr>
                                <w:p w14:paraId="2AEA3412" w14:textId="22A7A34B" w:rsidR="001973A2" w:rsidRDefault="001973A2" w:rsidP="00F732A2">
                                  <w:pPr>
                                    <w:pStyle w:val="Nidungvnbn"/>
                                    <w:ind w:firstLine="0"/>
                                    <w:jc w:val="left"/>
                                    <w:rPr>
                                      <w:b/>
                                    </w:rPr>
                                  </w:pPr>
                                  <w:r>
                                    <w:rPr>
                                      <w:color w:val="000000"/>
                                      <w:sz w:val="22"/>
                                      <w:szCs w:val="22"/>
                                    </w:rPr>
                                    <w:t>SemgHandMovementCh2</w:t>
                                  </w:r>
                                </w:p>
                              </w:tc>
                              <w:tc>
                                <w:tcPr>
                                  <w:tcW w:w="912" w:type="dxa"/>
                                  <w:vAlign w:val="bottom"/>
                                </w:tcPr>
                                <w:p w14:paraId="75DC67AF" w14:textId="14303D01" w:rsidR="001973A2" w:rsidRDefault="001973A2" w:rsidP="00F732A2">
                                  <w:pPr>
                                    <w:pStyle w:val="Nidungvnbn"/>
                                    <w:ind w:firstLine="0"/>
                                    <w:jc w:val="right"/>
                                  </w:pPr>
                                  <w:r>
                                    <w:rPr>
                                      <w:color w:val="000000"/>
                                      <w:sz w:val="22"/>
                                      <w:szCs w:val="22"/>
                                    </w:rPr>
                                    <w:t>0.4732</w:t>
                                  </w:r>
                                </w:p>
                              </w:tc>
                              <w:tc>
                                <w:tcPr>
                                  <w:tcW w:w="912" w:type="dxa"/>
                                  <w:vAlign w:val="bottom"/>
                                </w:tcPr>
                                <w:p w14:paraId="238299EA" w14:textId="19A11127" w:rsidR="001973A2" w:rsidRDefault="001973A2" w:rsidP="00F732A2">
                                  <w:pPr>
                                    <w:pStyle w:val="Nidungvnbn"/>
                                    <w:ind w:firstLine="0"/>
                                    <w:jc w:val="right"/>
                                  </w:pPr>
                                  <w:r>
                                    <w:rPr>
                                      <w:color w:val="000000"/>
                                      <w:sz w:val="22"/>
                                      <w:szCs w:val="22"/>
                                    </w:rPr>
                                    <w:t>0.4622</w:t>
                                  </w:r>
                                </w:p>
                              </w:tc>
                              <w:tc>
                                <w:tcPr>
                                  <w:tcW w:w="912" w:type="dxa"/>
                                  <w:vAlign w:val="bottom"/>
                                </w:tcPr>
                                <w:p w14:paraId="64576ADD" w14:textId="531BCB13" w:rsidR="001973A2" w:rsidRDefault="001973A2" w:rsidP="00F732A2">
                                  <w:pPr>
                                    <w:pStyle w:val="Nidungvnbn"/>
                                    <w:ind w:firstLine="0"/>
                                    <w:jc w:val="right"/>
                                  </w:pPr>
                                  <w:r>
                                    <w:rPr>
                                      <w:color w:val="000000"/>
                                      <w:sz w:val="22"/>
                                      <w:szCs w:val="22"/>
                                    </w:rPr>
                                    <w:t>0.4622</w:t>
                                  </w:r>
                                </w:p>
                              </w:tc>
                              <w:tc>
                                <w:tcPr>
                                  <w:tcW w:w="1077" w:type="dxa"/>
                                  <w:vAlign w:val="bottom"/>
                                </w:tcPr>
                                <w:p w14:paraId="08AB9DB8" w14:textId="6C4A83CC" w:rsidR="001973A2" w:rsidRDefault="001973A2" w:rsidP="00F732A2">
                                  <w:pPr>
                                    <w:pStyle w:val="Nidungvnbn"/>
                                    <w:ind w:firstLine="0"/>
                                    <w:jc w:val="right"/>
                                  </w:pPr>
                                  <w:r>
                                    <w:rPr>
                                      <w:color w:val="000000"/>
                                      <w:sz w:val="22"/>
                                      <w:szCs w:val="22"/>
                                    </w:rPr>
                                    <w:t>2099.6</w:t>
                                  </w:r>
                                </w:p>
                              </w:tc>
                              <w:tc>
                                <w:tcPr>
                                  <w:tcW w:w="994" w:type="dxa"/>
                                  <w:vAlign w:val="bottom"/>
                                </w:tcPr>
                                <w:p w14:paraId="3ACE51DE" w14:textId="398EC2CE" w:rsidR="001973A2" w:rsidRDefault="001973A2" w:rsidP="00F732A2">
                                  <w:pPr>
                                    <w:pStyle w:val="Nidungvnbn"/>
                                    <w:ind w:firstLine="0"/>
                                    <w:jc w:val="right"/>
                                  </w:pPr>
                                  <w:r>
                                    <w:rPr>
                                      <w:color w:val="000000"/>
                                      <w:sz w:val="22"/>
                                      <w:szCs w:val="22"/>
                                    </w:rPr>
                                    <w:t>0.4888</w:t>
                                  </w:r>
                                </w:p>
                              </w:tc>
                              <w:tc>
                                <w:tcPr>
                                  <w:tcW w:w="994" w:type="dxa"/>
                                  <w:vAlign w:val="bottom"/>
                                </w:tcPr>
                                <w:p w14:paraId="18278A11" w14:textId="34D43C57" w:rsidR="001973A2" w:rsidRDefault="001973A2" w:rsidP="00F732A2">
                                  <w:pPr>
                                    <w:pStyle w:val="Nidungvnbn"/>
                                    <w:ind w:firstLine="0"/>
                                    <w:jc w:val="right"/>
                                  </w:pPr>
                                  <w:r>
                                    <w:rPr>
                                      <w:color w:val="000000"/>
                                      <w:sz w:val="22"/>
                                      <w:szCs w:val="22"/>
                                    </w:rPr>
                                    <w:t>0.4844</w:t>
                                  </w:r>
                                </w:p>
                              </w:tc>
                              <w:tc>
                                <w:tcPr>
                                  <w:tcW w:w="994" w:type="dxa"/>
                                  <w:vAlign w:val="bottom"/>
                                </w:tcPr>
                                <w:p w14:paraId="3FE86E8A" w14:textId="4D1BB7D6" w:rsidR="001973A2" w:rsidRDefault="001973A2" w:rsidP="00F732A2">
                                  <w:pPr>
                                    <w:pStyle w:val="Nidungvnbn"/>
                                    <w:ind w:firstLine="0"/>
                                    <w:jc w:val="right"/>
                                  </w:pPr>
                                  <w:r>
                                    <w:rPr>
                                      <w:color w:val="000000"/>
                                      <w:sz w:val="22"/>
                                      <w:szCs w:val="22"/>
                                    </w:rPr>
                                    <w:t>0.4844</w:t>
                                  </w:r>
                                </w:p>
                              </w:tc>
                              <w:tc>
                                <w:tcPr>
                                  <w:tcW w:w="1233" w:type="dxa"/>
                                  <w:vAlign w:val="bottom"/>
                                </w:tcPr>
                                <w:p w14:paraId="52E57F18" w14:textId="3B686B9A" w:rsidR="001973A2" w:rsidRDefault="001973A2" w:rsidP="00F732A2">
                                  <w:pPr>
                                    <w:pStyle w:val="Nidungvnbn"/>
                                    <w:ind w:firstLine="0"/>
                                    <w:jc w:val="right"/>
                                  </w:pPr>
                                  <w:r>
                                    <w:rPr>
                                      <w:color w:val="000000"/>
                                      <w:sz w:val="22"/>
                                      <w:szCs w:val="22"/>
                                    </w:rPr>
                                    <w:t>1322.2</w:t>
                                  </w:r>
                                </w:p>
                              </w:tc>
                            </w:tr>
                            <w:tr w:rsidR="001973A2" w14:paraId="008D8F6D" w14:textId="77777777" w:rsidTr="00471BA4">
                              <w:trPr>
                                <w:trHeight w:val="379"/>
                              </w:trPr>
                              <w:tc>
                                <w:tcPr>
                                  <w:tcW w:w="985" w:type="dxa"/>
                                  <w:vMerge/>
                                </w:tcPr>
                                <w:p w14:paraId="70C6EC81" w14:textId="77777777" w:rsidR="001973A2" w:rsidRDefault="001973A2" w:rsidP="00F732A2">
                                  <w:pPr>
                                    <w:pStyle w:val="Nidungvnbn"/>
                                    <w:ind w:firstLine="0"/>
                                    <w:jc w:val="left"/>
                                    <w:rPr>
                                      <w:b/>
                                    </w:rPr>
                                  </w:pPr>
                                </w:p>
                              </w:tc>
                              <w:tc>
                                <w:tcPr>
                                  <w:tcW w:w="2772" w:type="dxa"/>
                                  <w:vAlign w:val="bottom"/>
                                </w:tcPr>
                                <w:p w14:paraId="1A6BF485" w14:textId="01AF1888" w:rsidR="001973A2" w:rsidRDefault="001973A2" w:rsidP="00F732A2">
                                  <w:pPr>
                                    <w:pStyle w:val="Nidungvnbn"/>
                                    <w:ind w:firstLine="0"/>
                                    <w:jc w:val="left"/>
                                    <w:rPr>
                                      <w:b/>
                                    </w:rPr>
                                  </w:pPr>
                                  <w:r>
                                    <w:rPr>
                                      <w:color w:val="000000"/>
                                      <w:sz w:val="22"/>
                                      <w:szCs w:val="22"/>
                                    </w:rPr>
                                    <w:t>SemgHandSubjectCh2</w:t>
                                  </w:r>
                                </w:p>
                              </w:tc>
                              <w:tc>
                                <w:tcPr>
                                  <w:tcW w:w="912" w:type="dxa"/>
                                  <w:vAlign w:val="bottom"/>
                                </w:tcPr>
                                <w:p w14:paraId="3A905C45" w14:textId="354CD0C7" w:rsidR="001973A2" w:rsidRDefault="001973A2" w:rsidP="00F732A2">
                                  <w:pPr>
                                    <w:pStyle w:val="Nidungvnbn"/>
                                    <w:ind w:firstLine="0"/>
                                    <w:jc w:val="right"/>
                                  </w:pPr>
                                  <w:r>
                                    <w:rPr>
                                      <w:color w:val="000000"/>
                                      <w:sz w:val="22"/>
                                      <w:szCs w:val="22"/>
                                    </w:rPr>
                                    <w:t>0.7499</w:t>
                                  </w:r>
                                </w:p>
                              </w:tc>
                              <w:tc>
                                <w:tcPr>
                                  <w:tcW w:w="912" w:type="dxa"/>
                                  <w:vAlign w:val="bottom"/>
                                </w:tcPr>
                                <w:p w14:paraId="4F30A79F" w14:textId="5EF2450D" w:rsidR="001973A2" w:rsidRDefault="001973A2" w:rsidP="00F732A2">
                                  <w:pPr>
                                    <w:pStyle w:val="Nidungvnbn"/>
                                    <w:ind w:firstLine="0"/>
                                    <w:jc w:val="right"/>
                                  </w:pPr>
                                  <w:r>
                                    <w:rPr>
                                      <w:color w:val="000000"/>
                                      <w:sz w:val="22"/>
                                      <w:szCs w:val="22"/>
                                    </w:rPr>
                                    <w:t>0.7378</w:t>
                                  </w:r>
                                </w:p>
                              </w:tc>
                              <w:tc>
                                <w:tcPr>
                                  <w:tcW w:w="912" w:type="dxa"/>
                                  <w:vAlign w:val="bottom"/>
                                </w:tcPr>
                                <w:p w14:paraId="189B4F76" w14:textId="0F4FDDA4" w:rsidR="001973A2" w:rsidRDefault="001973A2" w:rsidP="00F732A2">
                                  <w:pPr>
                                    <w:pStyle w:val="Nidungvnbn"/>
                                    <w:ind w:firstLine="0"/>
                                    <w:jc w:val="right"/>
                                  </w:pPr>
                                  <w:r>
                                    <w:rPr>
                                      <w:color w:val="000000"/>
                                      <w:sz w:val="22"/>
                                      <w:szCs w:val="22"/>
                                    </w:rPr>
                                    <w:t>0.7378</w:t>
                                  </w:r>
                                </w:p>
                              </w:tc>
                              <w:tc>
                                <w:tcPr>
                                  <w:tcW w:w="1077" w:type="dxa"/>
                                  <w:vAlign w:val="bottom"/>
                                </w:tcPr>
                                <w:p w14:paraId="19442D66" w14:textId="05F68EDC" w:rsidR="001973A2" w:rsidRDefault="001973A2" w:rsidP="00F732A2">
                                  <w:pPr>
                                    <w:pStyle w:val="Nidungvnbn"/>
                                    <w:ind w:firstLine="0"/>
                                    <w:jc w:val="right"/>
                                  </w:pPr>
                                  <w:r>
                                    <w:rPr>
                                      <w:color w:val="000000"/>
                                      <w:sz w:val="22"/>
                                      <w:szCs w:val="22"/>
                                    </w:rPr>
                                    <w:t>1957.8</w:t>
                                  </w:r>
                                </w:p>
                              </w:tc>
                              <w:tc>
                                <w:tcPr>
                                  <w:tcW w:w="994" w:type="dxa"/>
                                  <w:vAlign w:val="bottom"/>
                                </w:tcPr>
                                <w:p w14:paraId="678E5920" w14:textId="2FF4CB23" w:rsidR="001973A2" w:rsidRDefault="001973A2" w:rsidP="00F732A2">
                                  <w:pPr>
                                    <w:pStyle w:val="Nidungvnbn"/>
                                    <w:ind w:firstLine="0"/>
                                    <w:jc w:val="right"/>
                                  </w:pPr>
                                  <w:r>
                                    <w:rPr>
                                      <w:color w:val="000000"/>
                                      <w:sz w:val="22"/>
                                      <w:szCs w:val="22"/>
                                    </w:rPr>
                                    <w:t>0.7264</w:t>
                                  </w:r>
                                </w:p>
                              </w:tc>
                              <w:tc>
                                <w:tcPr>
                                  <w:tcW w:w="994" w:type="dxa"/>
                                  <w:vAlign w:val="bottom"/>
                                </w:tcPr>
                                <w:p w14:paraId="5AFE0DDE" w14:textId="5D21CF89" w:rsidR="001973A2" w:rsidRDefault="001973A2" w:rsidP="00F732A2">
                                  <w:pPr>
                                    <w:pStyle w:val="Nidungvnbn"/>
                                    <w:ind w:firstLine="0"/>
                                    <w:jc w:val="right"/>
                                  </w:pPr>
                                  <w:r>
                                    <w:rPr>
                                      <w:color w:val="000000"/>
                                      <w:sz w:val="22"/>
                                      <w:szCs w:val="22"/>
                                    </w:rPr>
                                    <w:t>0.7133</w:t>
                                  </w:r>
                                </w:p>
                              </w:tc>
                              <w:tc>
                                <w:tcPr>
                                  <w:tcW w:w="994" w:type="dxa"/>
                                  <w:vAlign w:val="bottom"/>
                                </w:tcPr>
                                <w:p w14:paraId="5F66F768" w14:textId="7523A218" w:rsidR="001973A2" w:rsidRDefault="001973A2" w:rsidP="00F732A2">
                                  <w:pPr>
                                    <w:pStyle w:val="Nidungvnbn"/>
                                    <w:ind w:firstLine="0"/>
                                    <w:jc w:val="right"/>
                                  </w:pPr>
                                  <w:r>
                                    <w:rPr>
                                      <w:color w:val="000000"/>
                                      <w:sz w:val="22"/>
                                      <w:szCs w:val="22"/>
                                    </w:rPr>
                                    <w:t>0.7133</w:t>
                                  </w:r>
                                </w:p>
                              </w:tc>
                              <w:tc>
                                <w:tcPr>
                                  <w:tcW w:w="1233" w:type="dxa"/>
                                  <w:vAlign w:val="bottom"/>
                                </w:tcPr>
                                <w:p w14:paraId="0C2E30FE" w14:textId="730E5F10" w:rsidR="001973A2" w:rsidRDefault="001973A2" w:rsidP="00F732A2">
                                  <w:pPr>
                                    <w:pStyle w:val="Nidungvnbn"/>
                                    <w:ind w:firstLine="0"/>
                                    <w:jc w:val="right"/>
                                  </w:pPr>
                                  <w:r>
                                    <w:rPr>
                                      <w:color w:val="000000"/>
                                      <w:sz w:val="22"/>
                                      <w:szCs w:val="22"/>
                                    </w:rPr>
                                    <w:t>1325.9</w:t>
                                  </w:r>
                                </w:p>
                              </w:tc>
                            </w:tr>
                            <w:tr w:rsidR="001973A2" w14:paraId="523867DE" w14:textId="77777777" w:rsidTr="00471BA4">
                              <w:trPr>
                                <w:trHeight w:val="379"/>
                              </w:trPr>
                              <w:tc>
                                <w:tcPr>
                                  <w:tcW w:w="985" w:type="dxa"/>
                                  <w:vMerge/>
                                </w:tcPr>
                                <w:p w14:paraId="51C3E9F1" w14:textId="77777777" w:rsidR="001973A2" w:rsidRDefault="001973A2" w:rsidP="00F732A2">
                                  <w:pPr>
                                    <w:pStyle w:val="Nidungvnbn"/>
                                    <w:ind w:firstLine="0"/>
                                    <w:jc w:val="left"/>
                                    <w:rPr>
                                      <w:b/>
                                    </w:rPr>
                                  </w:pPr>
                                </w:p>
                              </w:tc>
                              <w:tc>
                                <w:tcPr>
                                  <w:tcW w:w="2772" w:type="dxa"/>
                                  <w:vAlign w:val="bottom"/>
                                </w:tcPr>
                                <w:p w14:paraId="63F295DF" w14:textId="5ED33CD3" w:rsidR="001973A2" w:rsidRDefault="001973A2" w:rsidP="00F732A2">
                                  <w:pPr>
                                    <w:pStyle w:val="Nidungvnbn"/>
                                    <w:ind w:firstLine="0"/>
                                    <w:jc w:val="left"/>
                                    <w:rPr>
                                      <w:b/>
                                    </w:rPr>
                                  </w:pPr>
                                  <w:r>
                                    <w:rPr>
                                      <w:color w:val="000000"/>
                                      <w:sz w:val="22"/>
                                      <w:szCs w:val="22"/>
                                    </w:rPr>
                                    <w:t>ShapeletSim</w:t>
                                  </w:r>
                                </w:p>
                              </w:tc>
                              <w:tc>
                                <w:tcPr>
                                  <w:tcW w:w="912" w:type="dxa"/>
                                  <w:vAlign w:val="bottom"/>
                                </w:tcPr>
                                <w:p w14:paraId="6C6C70B7" w14:textId="68D15F9D" w:rsidR="001973A2" w:rsidRDefault="001973A2" w:rsidP="00F732A2">
                                  <w:pPr>
                                    <w:pStyle w:val="Nidungvnbn"/>
                                    <w:ind w:firstLine="0"/>
                                    <w:jc w:val="right"/>
                                  </w:pPr>
                                  <w:r>
                                    <w:rPr>
                                      <w:color w:val="000000"/>
                                      <w:sz w:val="22"/>
                                      <w:szCs w:val="22"/>
                                    </w:rPr>
                                    <w:t>0.9612</w:t>
                                  </w:r>
                                </w:p>
                              </w:tc>
                              <w:tc>
                                <w:tcPr>
                                  <w:tcW w:w="912" w:type="dxa"/>
                                  <w:vAlign w:val="bottom"/>
                                </w:tcPr>
                                <w:p w14:paraId="172CFB1E" w14:textId="434DF8A1" w:rsidR="001973A2" w:rsidRDefault="001973A2" w:rsidP="00F732A2">
                                  <w:pPr>
                                    <w:pStyle w:val="Nidungvnbn"/>
                                    <w:ind w:firstLine="0"/>
                                    <w:jc w:val="right"/>
                                  </w:pPr>
                                  <w:r>
                                    <w:rPr>
                                      <w:color w:val="000000"/>
                                      <w:sz w:val="22"/>
                                      <w:szCs w:val="22"/>
                                    </w:rPr>
                                    <w:t>0.9611</w:t>
                                  </w:r>
                                </w:p>
                              </w:tc>
                              <w:tc>
                                <w:tcPr>
                                  <w:tcW w:w="912" w:type="dxa"/>
                                  <w:vAlign w:val="bottom"/>
                                </w:tcPr>
                                <w:p w14:paraId="33AA7143" w14:textId="2148163A" w:rsidR="001973A2" w:rsidRDefault="001973A2" w:rsidP="00F732A2">
                                  <w:pPr>
                                    <w:pStyle w:val="Nidungvnbn"/>
                                    <w:ind w:firstLine="0"/>
                                    <w:jc w:val="right"/>
                                  </w:pPr>
                                  <w:r>
                                    <w:rPr>
                                      <w:color w:val="000000"/>
                                      <w:sz w:val="22"/>
                                      <w:szCs w:val="22"/>
                                    </w:rPr>
                                    <w:t>0.9611</w:t>
                                  </w:r>
                                </w:p>
                              </w:tc>
                              <w:tc>
                                <w:tcPr>
                                  <w:tcW w:w="1077" w:type="dxa"/>
                                  <w:vAlign w:val="bottom"/>
                                </w:tcPr>
                                <w:p w14:paraId="2CC7D622" w14:textId="65896B76" w:rsidR="001973A2" w:rsidRDefault="001973A2" w:rsidP="00F732A2">
                                  <w:pPr>
                                    <w:pStyle w:val="Nidungvnbn"/>
                                    <w:ind w:firstLine="0"/>
                                    <w:jc w:val="right"/>
                                  </w:pPr>
                                  <w:r>
                                    <w:rPr>
                                      <w:color w:val="000000"/>
                                      <w:sz w:val="22"/>
                                      <w:szCs w:val="22"/>
                                    </w:rPr>
                                    <w:t>1202.4</w:t>
                                  </w:r>
                                </w:p>
                              </w:tc>
                              <w:tc>
                                <w:tcPr>
                                  <w:tcW w:w="994" w:type="dxa"/>
                                  <w:vAlign w:val="bottom"/>
                                </w:tcPr>
                                <w:p w14:paraId="096E9213" w14:textId="0961DBD5" w:rsidR="001973A2" w:rsidRDefault="001973A2" w:rsidP="00F732A2">
                                  <w:pPr>
                                    <w:pStyle w:val="Nidungvnbn"/>
                                    <w:ind w:firstLine="0"/>
                                    <w:jc w:val="right"/>
                                  </w:pPr>
                                  <w:r>
                                    <w:rPr>
                                      <w:color w:val="000000"/>
                                      <w:sz w:val="22"/>
                                      <w:szCs w:val="22"/>
                                    </w:rPr>
                                    <w:t>0.8167</w:t>
                                  </w:r>
                                </w:p>
                              </w:tc>
                              <w:tc>
                                <w:tcPr>
                                  <w:tcW w:w="994" w:type="dxa"/>
                                  <w:vAlign w:val="bottom"/>
                                </w:tcPr>
                                <w:p w14:paraId="71E68D75" w14:textId="0A3B26F7" w:rsidR="001973A2" w:rsidRDefault="001973A2" w:rsidP="00F732A2">
                                  <w:pPr>
                                    <w:pStyle w:val="Nidungvnbn"/>
                                    <w:ind w:firstLine="0"/>
                                    <w:jc w:val="right"/>
                                  </w:pPr>
                                  <w:r>
                                    <w:rPr>
                                      <w:color w:val="000000"/>
                                      <w:sz w:val="22"/>
                                      <w:szCs w:val="22"/>
                                    </w:rPr>
                                    <w:t>0.8111</w:t>
                                  </w:r>
                                </w:p>
                              </w:tc>
                              <w:tc>
                                <w:tcPr>
                                  <w:tcW w:w="994" w:type="dxa"/>
                                  <w:vAlign w:val="bottom"/>
                                </w:tcPr>
                                <w:p w14:paraId="34CDC84D" w14:textId="1A528822" w:rsidR="001973A2" w:rsidRDefault="001973A2" w:rsidP="00F732A2">
                                  <w:pPr>
                                    <w:pStyle w:val="Nidungvnbn"/>
                                    <w:ind w:firstLine="0"/>
                                    <w:jc w:val="right"/>
                                  </w:pPr>
                                  <w:r>
                                    <w:rPr>
                                      <w:color w:val="000000"/>
                                      <w:sz w:val="22"/>
                                      <w:szCs w:val="22"/>
                                    </w:rPr>
                                    <w:t>0.8111</w:t>
                                  </w:r>
                                </w:p>
                              </w:tc>
                              <w:tc>
                                <w:tcPr>
                                  <w:tcW w:w="1233" w:type="dxa"/>
                                  <w:vAlign w:val="bottom"/>
                                </w:tcPr>
                                <w:p w14:paraId="558A031E" w14:textId="6B3D2EE1" w:rsidR="001973A2" w:rsidRDefault="001973A2" w:rsidP="00F732A2">
                                  <w:pPr>
                                    <w:pStyle w:val="Nidungvnbn"/>
                                    <w:ind w:firstLine="0"/>
                                    <w:jc w:val="right"/>
                                  </w:pPr>
                                  <w:r>
                                    <w:rPr>
                                      <w:color w:val="000000"/>
                                      <w:sz w:val="22"/>
                                      <w:szCs w:val="22"/>
                                    </w:rPr>
                                    <w:t>447.8</w:t>
                                  </w:r>
                                </w:p>
                              </w:tc>
                            </w:tr>
                            <w:tr w:rsidR="001973A2" w14:paraId="26DC8E55" w14:textId="77777777" w:rsidTr="00471BA4">
                              <w:trPr>
                                <w:trHeight w:val="379"/>
                              </w:trPr>
                              <w:tc>
                                <w:tcPr>
                                  <w:tcW w:w="985" w:type="dxa"/>
                                  <w:vMerge/>
                                </w:tcPr>
                                <w:p w14:paraId="58F59F24" w14:textId="77777777" w:rsidR="001973A2" w:rsidRDefault="001973A2" w:rsidP="00F732A2">
                                  <w:pPr>
                                    <w:pStyle w:val="Nidungvnbn"/>
                                    <w:ind w:firstLine="0"/>
                                    <w:jc w:val="left"/>
                                    <w:rPr>
                                      <w:b/>
                                    </w:rPr>
                                  </w:pPr>
                                </w:p>
                              </w:tc>
                              <w:tc>
                                <w:tcPr>
                                  <w:tcW w:w="2772" w:type="dxa"/>
                                  <w:vAlign w:val="bottom"/>
                                </w:tcPr>
                                <w:p w14:paraId="61E70CB4" w14:textId="63EC7724" w:rsidR="001973A2" w:rsidRDefault="001973A2" w:rsidP="00F732A2">
                                  <w:pPr>
                                    <w:pStyle w:val="Nidungvnbn"/>
                                    <w:ind w:firstLine="0"/>
                                    <w:jc w:val="left"/>
                                    <w:rPr>
                                      <w:b/>
                                    </w:rPr>
                                  </w:pPr>
                                  <w:r>
                                    <w:rPr>
                                      <w:color w:val="000000"/>
                                      <w:sz w:val="22"/>
                                      <w:szCs w:val="22"/>
                                    </w:rPr>
                                    <w:t>ShapesAll</w:t>
                                  </w:r>
                                </w:p>
                              </w:tc>
                              <w:tc>
                                <w:tcPr>
                                  <w:tcW w:w="912" w:type="dxa"/>
                                  <w:vAlign w:val="bottom"/>
                                </w:tcPr>
                                <w:p w14:paraId="77DF536B" w14:textId="01A381CA" w:rsidR="001973A2" w:rsidRDefault="001973A2" w:rsidP="00F732A2">
                                  <w:pPr>
                                    <w:pStyle w:val="Nidungvnbn"/>
                                    <w:ind w:firstLine="0"/>
                                    <w:jc w:val="right"/>
                                  </w:pPr>
                                  <w:r>
                                    <w:rPr>
                                      <w:color w:val="000000"/>
                                      <w:sz w:val="22"/>
                                      <w:szCs w:val="22"/>
                                    </w:rPr>
                                    <w:t>0.9373</w:t>
                                  </w:r>
                                </w:p>
                              </w:tc>
                              <w:tc>
                                <w:tcPr>
                                  <w:tcW w:w="912" w:type="dxa"/>
                                  <w:vAlign w:val="bottom"/>
                                </w:tcPr>
                                <w:p w14:paraId="4D901DA4" w14:textId="78B6D076" w:rsidR="001973A2" w:rsidRDefault="001973A2" w:rsidP="00F732A2">
                                  <w:pPr>
                                    <w:pStyle w:val="Nidungvnbn"/>
                                    <w:ind w:firstLine="0"/>
                                    <w:jc w:val="right"/>
                                  </w:pPr>
                                  <w:r>
                                    <w:rPr>
                                      <w:color w:val="000000"/>
                                      <w:sz w:val="22"/>
                                      <w:szCs w:val="22"/>
                                    </w:rPr>
                                    <w:t>0.93</w:t>
                                  </w:r>
                                </w:p>
                              </w:tc>
                              <w:tc>
                                <w:tcPr>
                                  <w:tcW w:w="912" w:type="dxa"/>
                                  <w:vAlign w:val="bottom"/>
                                </w:tcPr>
                                <w:p w14:paraId="2CCDFA77" w14:textId="186833E9" w:rsidR="001973A2" w:rsidRDefault="001973A2" w:rsidP="00F732A2">
                                  <w:pPr>
                                    <w:pStyle w:val="Nidungvnbn"/>
                                    <w:ind w:firstLine="0"/>
                                    <w:jc w:val="right"/>
                                  </w:pPr>
                                  <w:r>
                                    <w:rPr>
                                      <w:color w:val="000000"/>
                                      <w:sz w:val="22"/>
                                      <w:szCs w:val="22"/>
                                    </w:rPr>
                                    <w:t>0.93</w:t>
                                  </w:r>
                                </w:p>
                              </w:tc>
                              <w:tc>
                                <w:tcPr>
                                  <w:tcW w:w="1077" w:type="dxa"/>
                                  <w:vAlign w:val="bottom"/>
                                </w:tcPr>
                                <w:p w14:paraId="750E718E" w14:textId="709C2604" w:rsidR="001973A2" w:rsidRDefault="001973A2" w:rsidP="00F732A2">
                                  <w:pPr>
                                    <w:pStyle w:val="Nidungvnbn"/>
                                    <w:ind w:firstLine="0"/>
                                    <w:jc w:val="right"/>
                                  </w:pPr>
                                  <w:r>
                                    <w:rPr>
                                      <w:color w:val="000000"/>
                                      <w:sz w:val="22"/>
                                      <w:szCs w:val="22"/>
                                    </w:rPr>
                                    <w:t>1733.9</w:t>
                                  </w:r>
                                </w:p>
                              </w:tc>
                              <w:tc>
                                <w:tcPr>
                                  <w:tcW w:w="994" w:type="dxa"/>
                                  <w:vAlign w:val="bottom"/>
                                </w:tcPr>
                                <w:p w14:paraId="46275BFB" w14:textId="253C663A" w:rsidR="001973A2" w:rsidRDefault="001973A2" w:rsidP="00F732A2">
                                  <w:pPr>
                                    <w:pStyle w:val="Nidungvnbn"/>
                                    <w:ind w:firstLine="0"/>
                                    <w:jc w:val="right"/>
                                  </w:pPr>
                                  <w:r>
                                    <w:rPr>
                                      <w:color w:val="000000"/>
                                      <w:sz w:val="22"/>
                                      <w:szCs w:val="22"/>
                                    </w:rPr>
                                    <w:t>0.9181</w:t>
                                  </w:r>
                                </w:p>
                              </w:tc>
                              <w:tc>
                                <w:tcPr>
                                  <w:tcW w:w="994" w:type="dxa"/>
                                  <w:vAlign w:val="bottom"/>
                                </w:tcPr>
                                <w:p w14:paraId="6F008EB6" w14:textId="192A758C" w:rsidR="001973A2" w:rsidRDefault="001973A2" w:rsidP="00F732A2">
                                  <w:pPr>
                                    <w:pStyle w:val="Nidungvnbn"/>
                                    <w:ind w:firstLine="0"/>
                                    <w:jc w:val="right"/>
                                  </w:pPr>
                                  <w:r>
                                    <w:rPr>
                                      <w:color w:val="000000"/>
                                      <w:sz w:val="22"/>
                                      <w:szCs w:val="22"/>
                                    </w:rPr>
                                    <w:t>0.915</w:t>
                                  </w:r>
                                </w:p>
                              </w:tc>
                              <w:tc>
                                <w:tcPr>
                                  <w:tcW w:w="994" w:type="dxa"/>
                                  <w:vAlign w:val="bottom"/>
                                </w:tcPr>
                                <w:p w14:paraId="036FD6DB" w14:textId="0CEC315D" w:rsidR="001973A2" w:rsidRDefault="001973A2" w:rsidP="00F732A2">
                                  <w:pPr>
                                    <w:pStyle w:val="Nidungvnbn"/>
                                    <w:ind w:firstLine="0"/>
                                    <w:jc w:val="right"/>
                                  </w:pPr>
                                  <w:r>
                                    <w:rPr>
                                      <w:color w:val="000000"/>
                                      <w:sz w:val="22"/>
                                      <w:szCs w:val="22"/>
                                    </w:rPr>
                                    <w:t>0.915</w:t>
                                  </w:r>
                                </w:p>
                              </w:tc>
                              <w:tc>
                                <w:tcPr>
                                  <w:tcW w:w="1233" w:type="dxa"/>
                                  <w:vAlign w:val="bottom"/>
                                </w:tcPr>
                                <w:p w14:paraId="7492310C" w14:textId="5C2E646C" w:rsidR="001973A2" w:rsidRDefault="001973A2" w:rsidP="00F732A2">
                                  <w:pPr>
                                    <w:pStyle w:val="Nidungvnbn"/>
                                    <w:ind w:firstLine="0"/>
                                    <w:jc w:val="right"/>
                                  </w:pPr>
                                  <w:r>
                                    <w:rPr>
                                      <w:color w:val="000000"/>
                                      <w:sz w:val="22"/>
                                      <w:szCs w:val="22"/>
                                    </w:rPr>
                                    <w:t>740.4</w:t>
                                  </w:r>
                                </w:p>
                              </w:tc>
                            </w:tr>
                            <w:tr w:rsidR="001973A2" w14:paraId="60BE392D" w14:textId="77777777" w:rsidTr="00471BA4">
                              <w:trPr>
                                <w:trHeight w:val="379"/>
                              </w:trPr>
                              <w:tc>
                                <w:tcPr>
                                  <w:tcW w:w="985" w:type="dxa"/>
                                  <w:vMerge/>
                                </w:tcPr>
                                <w:p w14:paraId="764D21DA" w14:textId="77777777" w:rsidR="001973A2" w:rsidRDefault="001973A2" w:rsidP="00F732A2">
                                  <w:pPr>
                                    <w:pStyle w:val="Nidungvnbn"/>
                                    <w:ind w:firstLine="0"/>
                                    <w:jc w:val="left"/>
                                    <w:rPr>
                                      <w:b/>
                                    </w:rPr>
                                  </w:pPr>
                                </w:p>
                              </w:tc>
                              <w:tc>
                                <w:tcPr>
                                  <w:tcW w:w="2772" w:type="dxa"/>
                                  <w:vAlign w:val="bottom"/>
                                </w:tcPr>
                                <w:p w14:paraId="08189346" w14:textId="316B6662" w:rsidR="001973A2" w:rsidRDefault="001973A2" w:rsidP="00F732A2">
                                  <w:pPr>
                                    <w:pStyle w:val="Nidungvnbn"/>
                                    <w:ind w:firstLine="0"/>
                                    <w:jc w:val="left"/>
                                    <w:rPr>
                                      <w:b/>
                                    </w:rPr>
                                  </w:pPr>
                                  <w:r>
                                    <w:rPr>
                                      <w:color w:val="000000"/>
                                      <w:sz w:val="22"/>
                                      <w:szCs w:val="22"/>
                                    </w:rPr>
                                    <w:t>SmallKitchenAppliances</w:t>
                                  </w:r>
                                </w:p>
                              </w:tc>
                              <w:tc>
                                <w:tcPr>
                                  <w:tcW w:w="912" w:type="dxa"/>
                                  <w:vAlign w:val="bottom"/>
                                </w:tcPr>
                                <w:p w14:paraId="31D68746" w14:textId="00438C0E" w:rsidR="001973A2" w:rsidRDefault="001973A2" w:rsidP="00F732A2">
                                  <w:pPr>
                                    <w:pStyle w:val="Nidungvnbn"/>
                                    <w:ind w:firstLine="0"/>
                                    <w:jc w:val="right"/>
                                  </w:pPr>
                                  <w:r>
                                    <w:rPr>
                                      <w:color w:val="000000"/>
                                      <w:sz w:val="22"/>
                                      <w:szCs w:val="22"/>
                                    </w:rPr>
                                    <w:t>0.7869</w:t>
                                  </w:r>
                                </w:p>
                              </w:tc>
                              <w:tc>
                                <w:tcPr>
                                  <w:tcW w:w="912" w:type="dxa"/>
                                  <w:vAlign w:val="bottom"/>
                                </w:tcPr>
                                <w:p w14:paraId="0E104DAB" w14:textId="3A60AF61" w:rsidR="001973A2" w:rsidRDefault="001973A2" w:rsidP="00F732A2">
                                  <w:pPr>
                                    <w:pStyle w:val="Nidungvnbn"/>
                                    <w:ind w:firstLine="0"/>
                                    <w:jc w:val="right"/>
                                  </w:pPr>
                                  <w:r>
                                    <w:rPr>
                                      <w:color w:val="000000"/>
                                      <w:sz w:val="22"/>
                                      <w:szCs w:val="22"/>
                                    </w:rPr>
                                    <w:t>0.7867</w:t>
                                  </w:r>
                                </w:p>
                              </w:tc>
                              <w:tc>
                                <w:tcPr>
                                  <w:tcW w:w="912" w:type="dxa"/>
                                  <w:vAlign w:val="bottom"/>
                                </w:tcPr>
                                <w:p w14:paraId="2280464E" w14:textId="2A350238" w:rsidR="001973A2" w:rsidRDefault="001973A2" w:rsidP="00F732A2">
                                  <w:pPr>
                                    <w:pStyle w:val="Nidungvnbn"/>
                                    <w:ind w:firstLine="0"/>
                                    <w:jc w:val="right"/>
                                  </w:pPr>
                                  <w:r>
                                    <w:rPr>
                                      <w:color w:val="000000"/>
                                      <w:sz w:val="22"/>
                                      <w:szCs w:val="22"/>
                                    </w:rPr>
                                    <w:t>0.7867</w:t>
                                  </w:r>
                                </w:p>
                              </w:tc>
                              <w:tc>
                                <w:tcPr>
                                  <w:tcW w:w="1077" w:type="dxa"/>
                                  <w:vAlign w:val="bottom"/>
                                </w:tcPr>
                                <w:p w14:paraId="2E15E61E" w14:textId="4EA2E85F" w:rsidR="001973A2" w:rsidRDefault="001973A2" w:rsidP="00F732A2">
                                  <w:pPr>
                                    <w:pStyle w:val="Nidungvnbn"/>
                                    <w:ind w:firstLine="0"/>
                                    <w:jc w:val="right"/>
                                  </w:pPr>
                                  <w:r>
                                    <w:rPr>
                                      <w:color w:val="000000"/>
                                      <w:sz w:val="22"/>
                                      <w:szCs w:val="22"/>
                                    </w:rPr>
                                    <w:t>1132.7</w:t>
                                  </w:r>
                                </w:p>
                              </w:tc>
                              <w:tc>
                                <w:tcPr>
                                  <w:tcW w:w="994" w:type="dxa"/>
                                  <w:vAlign w:val="bottom"/>
                                </w:tcPr>
                                <w:p w14:paraId="1929E731" w14:textId="7ACF6071" w:rsidR="001973A2" w:rsidRDefault="001973A2" w:rsidP="00F732A2">
                                  <w:pPr>
                                    <w:pStyle w:val="Nidungvnbn"/>
                                    <w:ind w:firstLine="0"/>
                                    <w:jc w:val="right"/>
                                  </w:pPr>
                                  <w:r>
                                    <w:rPr>
                                      <w:color w:val="000000"/>
                                      <w:sz w:val="22"/>
                                      <w:szCs w:val="22"/>
                                    </w:rPr>
                                    <w:t>0.7701</w:t>
                                  </w:r>
                                </w:p>
                              </w:tc>
                              <w:tc>
                                <w:tcPr>
                                  <w:tcW w:w="994" w:type="dxa"/>
                                  <w:vAlign w:val="bottom"/>
                                </w:tcPr>
                                <w:p w14:paraId="7796F18E" w14:textId="00B3CDC2" w:rsidR="001973A2" w:rsidRDefault="001973A2" w:rsidP="00F732A2">
                                  <w:pPr>
                                    <w:pStyle w:val="Nidungvnbn"/>
                                    <w:ind w:firstLine="0"/>
                                    <w:jc w:val="right"/>
                                  </w:pPr>
                                  <w:r>
                                    <w:rPr>
                                      <w:color w:val="000000"/>
                                      <w:sz w:val="22"/>
                                      <w:szCs w:val="22"/>
                                    </w:rPr>
                                    <w:t>0.7707</w:t>
                                  </w:r>
                                </w:p>
                              </w:tc>
                              <w:tc>
                                <w:tcPr>
                                  <w:tcW w:w="994" w:type="dxa"/>
                                  <w:vAlign w:val="bottom"/>
                                </w:tcPr>
                                <w:p w14:paraId="74BDBB9C" w14:textId="0CE944F3" w:rsidR="001973A2" w:rsidRDefault="001973A2" w:rsidP="00F732A2">
                                  <w:pPr>
                                    <w:pStyle w:val="Nidungvnbn"/>
                                    <w:ind w:firstLine="0"/>
                                    <w:jc w:val="right"/>
                                  </w:pPr>
                                  <w:r>
                                    <w:rPr>
                                      <w:color w:val="000000"/>
                                      <w:sz w:val="22"/>
                                      <w:szCs w:val="22"/>
                                    </w:rPr>
                                    <w:t>0.7707</w:t>
                                  </w:r>
                                </w:p>
                              </w:tc>
                              <w:tc>
                                <w:tcPr>
                                  <w:tcW w:w="1233" w:type="dxa"/>
                                  <w:vAlign w:val="bottom"/>
                                </w:tcPr>
                                <w:p w14:paraId="2DD34696" w14:textId="6C06DDF7" w:rsidR="001973A2" w:rsidRDefault="001973A2" w:rsidP="00F732A2">
                                  <w:pPr>
                                    <w:pStyle w:val="Nidungvnbn"/>
                                    <w:ind w:firstLine="0"/>
                                    <w:jc w:val="right"/>
                                  </w:pPr>
                                  <w:r>
                                    <w:rPr>
                                      <w:color w:val="000000"/>
                                      <w:sz w:val="22"/>
                                      <w:szCs w:val="22"/>
                                    </w:rPr>
                                    <w:t>698.5</w:t>
                                  </w:r>
                                </w:p>
                              </w:tc>
                            </w:tr>
                            <w:tr w:rsidR="001973A2" w14:paraId="0C53AD39" w14:textId="77777777" w:rsidTr="00471BA4">
                              <w:trPr>
                                <w:trHeight w:val="379"/>
                              </w:trPr>
                              <w:tc>
                                <w:tcPr>
                                  <w:tcW w:w="985" w:type="dxa"/>
                                  <w:vMerge/>
                                </w:tcPr>
                                <w:p w14:paraId="7CA45BB8" w14:textId="77777777" w:rsidR="001973A2" w:rsidRDefault="001973A2" w:rsidP="00F732A2">
                                  <w:pPr>
                                    <w:pStyle w:val="Nidungvnbn"/>
                                    <w:ind w:firstLine="0"/>
                                    <w:jc w:val="left"/>
                                    <w:rPr>
                                      <w:b/>
                                    </w:rPr>
                                  </w:pPr>
                                </w:p>
                              </w:tc>
                              <w:tc>
                                <w:tcPr>
                                  <w:tcW w:w="2772" w:type="dxa"/>
                                  <w:vAlign w:val="bottom"/>
                                </w:tcPr>
                                <w:p w14:paraId="485FA305" w14:textId="5AB97008" w:rsidR="001973A2" w:rsidRDefault="001973A2" w:rsidP="00F732A2">
                                  <w:pPr>
                                    <w:pStyle w:val="Nidungvnbn"/>
                                    <w:ind w:firstLine="0"/>
                                    <w:jc w:val="left"/>
                                    <w:rPr>
                                      <w:b/>
                                    </w:rPr>
                                  </w:pPr>
                                  <w:r>
                                    <w:rPr>
                                      <w:color w:val="000000"/>
                                      <w:sz w:val="22"/>
                                      <w:szCs w:val="22"/>
                                    </w:rPr>
                                    <w:t>SmoothSubspace</w:t>
                                  </w:r>
                                </w:p>
                              </w:tc>
                              <w:tc>
                                <w:tcPr>
                                  <w:tcW w:w="912" w:type="dxa"/>
                                  <w:vAlign w:val="bottom"/>
                                </w:tcPr>
                                <w:p w14:paraId="17FDD65A" w14:textId="170BD5D9" w:rsidR="001973A2" w:rsidRDefault="001973A2" w:rsidP="00F732A2">
                                  <w:pPr>
                                    <w:pStyle w:val="Nidungvnbn"/>
                                    <w:ind w:firstLine="0"/>
                                    <w:jc w:val="right"/>
                                  </w:pPr>
                                  <w:r>
                                    <w:rPr>
                                      <w:color w:val="000000"/>
                                      <w:sz w:val="22"/>
                                      <w:szCs w:val="22"/>
                                    </w:rPr>
                                    <w:t>0.9811</w:t>
                                  </w:r>
                                </w:p>
                              </w:tc>
                              <w:tc>
                                <w:tcPr>
                                  <w:tcW w:w="912" w:type="dxa"/>
                                  <w:vAlign w:val="bottom"/>
                                </w:tcPr>
                                <w:p w14:paraId="001504E1" w14:textId="3C17B1BC" w:rsidR="001973A2" w:rsidRDefault="001973A2" w:rsidP="00F732A2">
                                  <w:pPr>
                                    <w:pStyle w:val="Nidungvnbn"/>
                                    <w:ind w:firstLine="0"/>
                                    <w:jc w:val="right"/>
                                  </w:pPr>
                                  <w:r>
                                    <w:rPr>
                                      <w:color w:val="000000"/>
                                      <w:sz w:val="22"/>
                                      <w:szCs w:val="22"/>
                                    </w:rPr>
                                    <w:t>0.98</w:t>
                                  </w:r>
                                </w:p>
                              </w:tc>
                              <w:tc>
                                <w:tcPr>
                                  <w:tcW w:w="912" w:type="dxa"/>
                                  <w:vAlign w:val="bottom"/>
                                </w:tcPr>
                                <w:p w14:paraId="4168D879" w14:textId="740A5335" w:rsidR="001973A2" w:rsidRDefault="001973A2" w:rsidP="00F732A2">
                                  <w:pPr>
                                    <w:pStyle w:val="Nidungvnbn"/>
                                    <w:ind w:firstLine="0"/>
                                    <w:jc w:val="right"/>
                                  </w:pPr>
                                  <w:r>
                                    <w:rPr>
                                      <w:color w:val="000000"/>
                                      <w:sz w:val="22"/>
                                      <w:szCs w:val="22"/>
                                    </w:rPr>
                                    <w:t>0.98</w:t>
                                  </w:r>
                                </w:p>
                              </w:tc>
                              <w:tc>
                                <w:tcPr>
                                  <w:tcW w:w="1077" w:type="dxa"/>
                                  <w:vAlign w:val="bottom"/>
                                </w:tcPr>
                                <w:p w14:paraId="6E455E4A" w14:textId="4B271742" w:rsidR="001973A2" w:rsidRDefault="001973A2" w:rsidP="00F732A2">
                                  <w:pPr>
                                    <w:pStyle w:val="Nidungvnbn"/>
                                    <w:ind w:firstLine="0"/>
                                    <w:jc w:val="right"/>
                                  </w:pPr>
                                  <w:r>
                                    <w:rPr>
                                      <w:color w:val="000000"/>
                                      <w:sz w:val="22"/>
                                      <w:szCs w:val="22"/>
                                    </w:rPr>
                                    <w:t>443.3</w:t>
                                  </w:r>
                                </w:p>
                              </w:tc>
                              <w:tc>
                                <w:tcPr>
                                  <w:tcW w:w="994" w:type="dxa"/>
                                  <w:vAlign w:val="bottom"/>
                                </w:tcPr>
                                <w:p w14:paraId="763F3D88" w14:textId="5E7E4134" w:rsidR="001973A2" w:rsidRDefault="001973A2" w:rsidP="00F732A2">
                                  <w:pPr>
                                    <w:pStyle w:val="Nidungvnbn"/>
                                    <w:ind w:firstLine="0"/>
                                    <w:jc w:val="right"/>
                                  </w:pPr>
                                  <w:r>
                                    <w:rPr>
                                      <w:color w:val="000000"/>
                                      <w:sz w:val="22"/>
                                      <w:szCs w:val="22"/>
                                    </w:rPr>
                                    <w:t>0.9804</w:t>
                                  </w:r>
                                </w:p>
                              </w:tc>
                              <w:tc>
                                <w:tcPr>
                                  <w:tcW w:w="994" w:type="dxa"/>
                                  <w:vAlign w:val="bottom"/>
                                </w:tcPr>
                                <w:p w14:paraId="732885F6" w14:textId="2C9862D9" w:rsidR="001973A2" w:rsidRDefault="001973A2" w:rsidP="00F732A2">
                                  <w:pPr>
                                    <w:pStyle w:val="Nidungvnbn"/>
                                    <w:ind w:firstLine="0"/>
                                    <w:jc w:val="right"/>
                                  </w:pPr>
                                  <w:r>
                                    <w:rPr>
                                      <w:color w:val="000000"/>
                                      <w:sz w:val="22"/>
                                      <w:szCs w:val="22"/>
                                    </w:rPr>
                                    <w:t>0.98</w:t>
                                  </w:r>
                                </w:p>
                              </w:tc>
                              <w:tc>
                                <w:tcPr>
                                  <w:tcW w:w="994" w:type="dxa"/>
                                  <w:vAlign w:val="bottom"/>
                                </w:tcPr>
                                <w:p w14:paraId="74A81C6F" w14:textId="6D14FB71" w:rsidR="001973A2" w:rsidRDefault="001973A2" w:rsidP="00F732A2">
                                  <w:pPr>
                                    <w:pStyle w:val="Nidungvnbn"/>
                                    <w:ind w:firstLine="0"/>
                                    <w:jc w:val="right"/>
                                  </w:pPr>
                                  <w:r>
                                    <w:rPr>
                                      <w:color w:val="000000"/>
                                      <w:sz w:val="22"/>
                                      <w:szCs w:val="22"/>
                                    </w:rPr>
                                    <w:t>0.98</w:t>
                                  </w:r>
                                </w:p>
                              </w:tc>
                              <w:tc>
                                <w:tcPr>
                                  <w:tcW w:w="1233" w:type="dxa"/>
                                  <w:vAlign w:val="bottom"/>
                                </w:tcPr>
                                <w:p w14:paraId="7057C814" w14:textId="58FF0B5F" w:rsidR="001973A2" w:rsidRDefault="001973A2" w:rsidP="00F732A2">
                                  <w:pPr>
                                    <w:pStyle w:val="Nidungvnbn"/>
                                    <w:ind w:firstLine="0"/>
                                    <w:jc w:val="right"/>
                                  </w:pPr>
                                  <w:r>
                                    <w:rPr>
                                      <w:color w:val="000000"/>
                                      <w:sz w:val="22"/>
                                      <w:szCs w:val="22"/>
                                    </w:rPr>
                                    <w:t>186.9</w:t>
                                  </w:r>
                                </w:p>
                              </w:tc>
                            </w:tr>
                            <w:tr w:rsidR="001973A2" w14:paraId="7076014A" w14:textId="77777777" w:rsidTr="00471BA4">
                              <w:trPr>
                                <w:trHeight w:val="379"/>
                              </w:trPr>
                              <w:tc>
                                <w:tcPr>
                                  <w:tcW w:w="985" w:type="dxa"/>
                                  <w:vMerge/>
                                </w:tcPr>
                                <w:p w14:paraId="012914A4" w14:textId="77777777" w:rsidR="001973A2" w:rsidRDefault="001973A2" w:rsidP="00F732A2">
                                  <w:pPr>
                                    <w:pStyle w:val="Nidungvnbn"/>
                                    <w:ind w:firstLine="0"/>
                                    <w:jc w:val="left"/>
                                    <w:rPr>
                                      <w:b/>
                                    </w:rPr>
                                  </w:pPr>
                                </w:p>
                              </w:tc>
                              <w:tc>
                                <w:tcPr>
                                  <w:tcW w:w="2772" w:type="dxa"/>
                                  <w:vAlign w:val="bottom"/>
                                </w:tcPr>
                                <w:p w14:paraId="20097C25" w14:textId="35B41452" w:rsidR="001973A2" w:rsidRDefault="001973A2" w:rsidP="00F732A2">
                                  <w:pPr>
                                    <w:pStyle w:val="Nidungvnbn"/>
                                    <w:ind w:firstLine="0"/>
                                    <w:jc w:val="left"/>
                                    <w:rPr>
                                      <w:b/>
                                    </w:rPr>
                                  </w:pPr>
                                  <w:r>
                                    <w:rPr>
                                      <w:color w:val="000000"/>
                                      <w:sz w:val="22"/>
                                      <w:szCs w:val="22"/>
                                    </w:rPr>
                                    <w:t>SonyAIBORobotSurface1</w:t>
                                  </w:r>
                                </w:p>
                              </w:tc>
                              <w:tc>
                                <w:tcPr>
                                  <w:tcW w:w="912" w:type="dxa"/>
                                  <w:vAlign w:val="bottom"/>
                                </w:tcPr>
                                <w:p w14:paraId="26EC637F" w14:textId="587C635B" w:rsidR="001973A2" w:rsidRDefault="001973A2" w:rsidP="00F732A2">
                                  <w:pPr>
                                    <w:pStyle w:val="Nidungvnbn"/>
                                    <w:ind w:firstLine="0"/>
                                    <w:jc w:val="right"/>
                                  </w:pPr>
                                  <w:r>
                                    <w:rPr>
                                      <w:color w:val="000000"/>
                                      <w:sz w:val="22"/>
                                      <w:szCs w:val="22"/>
                                    </w:rPr>
                                    <w:t>0.9526</w:t>
                                  </w:r>
                                </w:p>
                              </w:tc>
                              <w:tc>
                                <w:tcPr>
                                  <w:tcW w:w="912" w:type="dxa"/>
                                  <w:vAlign w:val="bottom"/>
                                </w:tcPr>
                                <w:p w14:paraId="55B1CC20" w14:textId="36FC8488" w:rsidR="001973A2" w:rsidRDefault="001973A2" w:rsidP="00F732A2">
                                  <w:pPr>
                                    <w:pStyle w:val="Nidungvnbn"/>
                                    <w:ind w:firstLine="0"/>
                                    <w:jc w:val="right"/>
                                  </w:pPr>
                                  <w:r>
                                    <w:rPr>
                                      <w:color w:val="000000"/>
                                      <w:sz w:val="22"/>
                                      <w:szCs w:val="22"/>
                                    </w:rPr>
                                    <w:t>0.9551</w:t>
                                  </w:r>
                                </w:p>
                              </w:tc>
                              <w:tc>
                                <w:tcPr>
                                  <w:tcW w:w="912" w:type="dxa"/>
                                  <w:vAlign w:val="bottom"/>
                                </w:tcPr>
                                <w:p w14:paraId="20F0C6AC" w14:textId="10753385" w:rsidR="001973A2" w:rsidRDefault="001973A2" w:rsidP="00F732A2">
                                  <w:pPr>
                                    <w:pStyle w:val="Nidungvnbn"/>
                                    <w:ind w:firstLine="0"/>
                                    <w:jc w:val="right"/>
                                  </w:pPr>
                                  <w:r>
                                    <w:rPr>
                                      <w:color w:val="000000"/>
                                      <w:sz w:val="22"/>
                                      <w:szCs w:val="22"/>
                                    </w:rPr>
                                    <w:t>0.9606</w:t>
                                  </w:r>
                                </w:p>
                              </w:tc>
                              <w:tc>
                                <w:tcPr>
                                  <w:tcW w:w="1077" w:type="dxa"/>
                                  <w:vAlign w:val="bottom"/>
                                </w:tcPr>
                                <w:p w14:paraId="50028AF3" w14:textId="7B462E2F" w:rsidR="001973A2" w:rsidRDefault="001973A2" w:rsidP="00F732A2">
                                  <w:pPr>
                                    <w:pStyle w:val="Nidungvnbn"/>
                                    <w:ind w:firstLine="0"/>
                                    <w:jc w:val="right"/>
                                  </w:pPr>
                                  <w:r>
                                    <w:rPr>
                                      <w:color w:val="000000"/>
                                      <w:sz w:val="22"/>
                                      <w:szCs w:val="22"/>
                                    </w:rPr>
                                    <w:t>2349</w:t>
                                  </w:r>
                                </w:p>
                              </w:tc>
                              <w:tc>
                                <w:tcPr>
                                  <w:tcW w:w="994" w:type="dxa"/>
                                  <w:vAlign w:val="bottom"/>
                                </w:tcPr>
                                <w:p w14:paraId="0C997DA6" w14:textId="4B6415F3" w:rsidR="001973A2" w:rsidRDefault="001973A2" w:rsidP="00F732A2">
                                  <w:pPr>
                                    <w:pStyle w:val="Nidungvnbn"/>
                                    <w:ind w:firstLine="0"/>
                                    <w:jc w:val="right"/>
                                  </w:pPr>
                                  <w:r>
                                    <w:rPr>
                                      <w:color w:val="000000"/>
                                      <w:sz w:val="22"/>
                                      <w:szCs w:val="22"/>
                                    </w:rPr>
                                    <w:t>0.9403</w:t>
                                  </w:r>
                                </w:p>
                              </w:tc>
                              <w:tc>
                                <w:tcPr>
                                  <w:tcW w:w="994" w:type="dxa"/>
                                  <w:vAlign w:val="bottom"/>
                                </w:tcPr>
                                <w:p w14:paraId="7775F5F5" w14:textId="59AAEE55" w:rsidR="001973A2" w:rsidRDefault="001973A2" w:rsidP="00F732A2">
                                  <w:pPr>
                                    <w:pStyle w:val="Nidungvnbn"/>
                                    <w:ind w:firstLine="0"/>
                                    <w:jc w:val="right"/>
                                  </w:pPr>
                                  <w:r>
                                    <w:rPr>
                                      <w:color w:val="000000"/>
                                      <w:sz w:val="22"/>
                                      <w:szCs w:val="22"/>
                                    </w:rPr>
                                    <w:t>0.9418</w:t>
                                  </w:r>
                                </w:p>
                              </w:tc>
                              <w:tc>
                                <w:tcPr>
                                  <w:tcW w:w="994" w:type="dxa"/>
                                  <w:vAlign w:val="bottom"/>
                                </w:tcPr>
                                <w:p w14:paraId="0369C21A" w14:textId="0D8611AB" w:rsidR="001973A2" w:rsidRDefault="001973A2" w:rsidP="00F732A2">
                                  <w:pPr>
                                    <w:pStyle w:val="Nidungvnbn"/>
                                    <w:ind w:firstLine="0"/>
                                    <w:jc w:val="right"/>
                                  </w:pPr>
                                  <w:r>
                                    <w:rPr>
                                      <w:color w:val="000000"/>
                                      <w:sz w:val="22"/>
                                      <w:szCs w:val="22"/>
                                    </w:rPr>
                                    <w:t>0.949</w:t>
                                  </w:r>
                                </w:p>
                              </w:tc>
                              <w:tc>
                                <w:tcPr>
                                  <w:tcW w:w="1233" w:type="dxa"/>
                                  <w:vAlign w:val="bottom"/>
                                </w:tcPr>
                                <w:p w14:paraId="0B4809EF" w14:textId="6B6077FA" w:rsidR="001973A2" w:rsidRDefault="001973A2" w:rsidP="00F732A2">
                                  <w:pPr>
                                    <w:pStyle w:val="Nidungvnbn"/>
                                    <w:ind w:firstLine="0"/>
                                    <w:jc w:val="right"/>
                                  </w:pPr>
                                  <w:r>
                                    <w:rPr>
                                      <w:color w:val="000000"/>
                                      <w:sz w:val="22"/>
                                      <w:szCs w:val="22"/>
                                    </w:rPr>
                                    <w:t>1537.9</w:t>
                                  </w:r>
                                </w:p>
                              </w:tc>
                            </w:tr>
                            <w:tr w:rsidR="001973A2" w14:paraId="73CAB8E8" w14:textId="77777777" w:rsidTr="00471BA4">
                              <w:trPr>
                                <w:trHeight w:val="379"/>
                              </w:trPr>
                              <w:tc>
                                <w:tcPr>
                                  <w:tcW w:w="985" w:type="dxa"/>
                                  <w:vMerge/>
                                </w:tcPr>
                                <w:p w14:paraId="7A1C61E0" w14:textId="77777777" w:rsidR="001973A2" w:rsidRDefault="001973A2" w:rsidP="00F732A2">
                                  <w:pPr>
                                    <w:pStyle w:val="Nidungvnbn"/>
                                    <w:ind w:firstLine="0"/>
                                    <w:jc w:val="left"/>
                                    <w:rPr>
                                      <w:b/>
                                    </w:rPr>
                                  </w:pPr>
                                </w:p>
                              </w:tc>
                              <w:tc>
                                <w:tcPr>
                                  <w:tcW w:w="2772" w:type="dxa"/>
                                  <w:vAlign w:val="bottom"/>
                                </w:tcPr>
                                <w:p w14:paraId="2DE3C117" w14:textId="4E66BC1B" w:rsidR="001973A2" w:rsidRDefault="001973A2" w:rsidP="00F732A2">
                                  <w:pPr>
                                    <w:pStyle w:val="Nidungvnbn"/>
                                    <w:ind w:firstLine="0"/>
                                    <w:jc w:val="left"/>
                                    <w:rPr>
                                      <w:b/>
                                    </w:rPr>
                                  </w:pPr>
                                  <w:r>
                                    <w:rPr>
                                      <w:color w:val="000000"/>
                                      <w:sz w:val="22"/>
                                      <w:szCs w:val="22"/>
                                    </w:rPr>
                                    <w:t>SonyAIBORobotSurface2</w:t>
                                  </w:r>
                                </w:p>
                              </w:tc>
                              <w:tc>
                                <w:tcPr>
                                  <w:tcW w:w="912" w:type="dxa"/>
                                  <w:vAlign w:val="bottom"/>
                                </w:tcPr>
                                <w:p w14:paraId="15736CCB" w14:textId="564B3B8A" w:rsidR="001973A2" w:rsidRDefault="001973A2" w:rsidP="00F732A2">
                                  <w:pPr>
                                    <w:pStyle w:val="Nidungvnbn"/>
                                    <w:ind w:firstLine="0"/>
                                    <w:jc w:val="right"/>
                                  </w:pPr>
                                  <w:r>
                                    <w:rPr>
                                      <w:color w:val="000000"/>
                                      <w:sz w:val="22"/>
                                      <w:szCs w:val="22"/>
                                    </w:rPr>
                                    <w:t>0.972</w:t>
                                  </w:r>
                                </w:p>
                              </w:tc>
                              <w:tc>
                                <w:tcPr>
                                  <w:tcW w:w="912" w:type="dxa"/>
                                  <w:vAlign w:val="bottom"/>
                                </w:tcPr>
                                <w:p w14:paraId="08216EA2" w14:textId="1F37EDE8" w:rsidR="001973A2" w:rsidRDefault="001973A2" w:rsidP="00F732A2">
                                  <w:pPr>
                                    <w:pStyle w:val="Nidungvnbn"/>
                                    <w:ind w:firstLine="0"/>
                                    <w:jc w:val="right"/>
                                  </w:pPr>
                                  <w:r>
                                    <w:rPr>
                                      <w:color w:val="000000"/>
                                      <w:sz w:val="22"/>
                                      <w:szCs w:val="22"/>
                                    </w:rPr>
                                    <w:t>0.9664</w:t>
                                  </w:r>
                                </w:p>
                              </w:tc>
                              <w:tc>
                                <w:tcPr>
                                  <w:tcW w:w="912" w:type="dxa"/>
                                  <w:vAlign w:val="bottom"/>
                                </w:tcPr>
                                <w:p w14:paraId="059DE9E3" w14:textId="3FAEAFC7" w:rsidR="001973A2" w:rsidRDefault="001973A2" w:rsidP="00F732A2">
                                  <w:pPr>
                                    <w:pStyle w:val="Nidungvnbn"/>
                                    <w:ind w:firstLine="0"/>
                                    <w:jc w:val="right"/>
                                  </w:pPr>
                                  <w:r>
                                    <w:rPr>
                                      <w:color w:val="000000"/>
                                      <w:sz w:val="22"/>
                                      <w:szCs w:val="22"/>
                                    </w:rPr>
                                    <w:t>0.9577</w:t>
                                  </w:r>
                                </w:p>
                              </w:tc>
                              <w:tc>
                                <w:tcPr>
                                  <w:tcW w:w="1077" w:type="dxa"/>
                                  <w:vAlign w:val="bottom"/>
                                </w:tcPr>
                                <w:p w14:paraId="16226350" w14:textId="2B9A3E9C" w:rsidR="001973A2" w:rsidRDefault="001973A2" w:rsidP="00F732A2">
                                  <w:pPr>
                                    <w:pStyle w:val="Nidungvnbn"/>
                                    <w:ind w:firstLine="0"/>
                                    <w:jc w:val="right"/>
                                  </w:pPr>
                                  <w:r>
                                    <w:rPr>
                                      <w:color w:val="000000"/>
                                      <w:sz w:val="22"/>
                                      <w:szCs w:val="22"/>
                                    </w:rPr>
                                    <w:t>3637.3</w:t>
                                  </w:r>
                                </w:p>
                              </w:tc>
                              <w:tc>
                                <w:tcPr>
                                  <w:tcW w:w="994" w:type="dxa"/>
                                  <w:vAlign w:val="bottom"/>
                                </w:tcPr>
                                <w:p w14:paraId="4048B03B" w14:textId="6EE7AE20" w:rsidR="001973A2" w:rsidRDefault="001973A2" w:rsidP="00F732A2">
                                  <w:pPr>
                                    <w:pStyle w:val="Nidungvnbn"/>
                                    <w:ind w:firstLine="0"/>
                                    <w:jc w:val="right"/>
                                  </w:pPr>
                                  <w:r>
                                    <w:rPr>
                                      <w:color w:val="000000"/>
                                      <w:sz w:val="22"/>
                                      <w:szCs w:val="22"/>
                                    </w:rPr>
                                    <w:t>0.9779</w:t>
                                  </w:r>
                                </w:p>
                              </w:tc>
                              <w:tc>
                                <w:tcPr>
                                  <w:tcW w:w="994" w:type="dxa"/>
                                  <w:vAlign w:val="bottom"/>
                                </w:tcPr>
                                <w:p w14:paraId="3F9D9BCE" w14:textId="490FE8A7" w:rsidR="001973A2" w:rsidRDefault="001973A2" w:rsidP="00F732A2">
                                  <w:pPr>
                                    <w:pStyle w:val="Nidungvnbn"/>
                                    <w:ind w:firstLine="0"/>
                                    <w:jc w:val="right"/>
                                  </w:pPr>
                                  <w:r>
                                    <w:rPr>
                                      <w:color w:val="000000"/>
                                      <w:sz w:val="22"/>
                                      <w:szCs w:val="22"/>
                                    </w:rPr>
                                    <w:t>0.9759</w:t>
                                  </w:r>
                                </w:p>
                              </w:tc>
                              <w:tc>
                                <w:tcPr>
                                  <w:tcW w:w="994" w:type="dxa"/>
                                  <w:vAlign w:val="bottom"/>
                                </w:tcPr>
                                <w:p w14:paraId="1C6EF58B" w14:textId="025D1F38" w:rsidR="001973A2" w:rsidRDefault="001973A2" w:rsidP="00F732A2">
                                  <w:pPr>
                                    <w:pStyle w:val="Nidungvnbn"/>
                                    <w:ind w:firstLine="0"/>
                                    <w:jc w:val="right"/>
                                  </w:pPr>
                                  <w:r>
                                    <w:rPr>
                                      <w:color w:val="000000"/>
                                      <w:sz w:val="22"/>
                                      <w:szCs w:val="22"/>
                                    </w:rPr>
                                    <w:t>0.9711</w:t>
                                  </w:r>
                                </w:p>
                              </w:tc>
                              <w:tc>
                                <w:tcPr>
                                  <w:tcW w:w="1233" w:type="dxa"/>
                                  <w:vAlign w:val="bottom"/>
                                </w:tcPr>
                                <w:p w14:paraId="67CEA8D0" w14:textId="498364EF" w:rsidR="001973A2" w:rsidRDefault="001973A2" w:rsidP="00F732A2">
                                  <w:pPr>
                                    <w:pStyle w:val="Nidungvnbn"/>
                                    <w:ind w:firstLine="0"/>
                                    <w:jc w:val="right"/>
                                  </w:pPr>
                                  <w:r>
                                    <w:rPr>
                                      <w:color w:val="000000"/>
                                      <w:sz w:val="22"/>
                                      <w:szCs w:val="22"/>
                                    </w:rPr>
                                    <w:t>2361.3</w:t>
                                  </w:r>
                                </w:p>
                              </w:tc>
                            </w:tr>
                            <w:tr w:rsidR="001973A2" w14:paraId="14226613" w14:textId="77777777" w:rsidTr="00471BA4">
                              <w:trPr>
                                <w:trHeight w:val="379"/>
                              </w:trPr>
                              <w:tc>
                                <w:tcPr>
                                  <w:tcW w:w="985" w:type="dxa"/>
                                  <w:vMerge/>
                                </w:tcPr>
                                <w:p w14:paraId="432496CA" w14:textId="77777777" w:rsidR="001973A2" w:rsidRDefault="001973A2" w:rsidP="00F732A2">
                                  <w:pPr>
                                    <w:pStyle w:val="Nidungvnbn"/>
                                    <w:ind w:firstLine="0"/>
                                    <w:jc w:val="left"/>
                                    <w:rPr>
                                      <w:b/>
                                    </w:rPr>
                                  </w:pPr>
                                </w:p>
                              </w:tc>
                              <w:tc>
                                <w:tcPr>
                                  <w:tcW w:w="2772" w:type="dxa"/>
                                  <w:vAlign w:val="bottom"/>
                                </w:tcPr>
                                <w:p w14:paraId="6DB99C9F" w14:textId="5760ADED" w:rsidR="001973A2" w:rsidRDefault="001973A2" w:rsidP="00F732A2">
                                  <w:pPr>
                                    <w:pStyle w:val="Nidungvnbn"/>
                                    <w:ind w:firstLine="0"/>
                                    <w:jc w:val="left"/>
                                    <w:rPr>
                                      <w:b/>
                                    </w:rPr>
                                  </w:pPr>
                                  <w:r>
                                    <w:rPr>
                                      <w:color w:val="000000"/>
                                      <w:sz w:val="22"/>
                                      <w:szCs w:val="22"/>
                                    </w:rPr>
                                    <w:t>StarLightCurves</w:t>
                                  </w:r>
                                </w:p>
                              </w:tc>
                              <w:tc>
                                <w:tcPr>
                                  <w:tcW w:w="912" w:type="dxa"/>
                                  <w:vAlign w:val="bottom"/>
                                </w:tcPr>
                                <w:p w14:paraId="04BA666B" w14:textId="32FD5356" w:rsidR="001973A2" w:rsidRDefault="001973A2" w:rsidP="00F732A2">
                                  <w:pPr>
                                    <w:pStyle w:val="Nidungvnbn"/>
                                    <w:ind w:firstLine="0"/>
                                    <w:jc w:val="right"/>
                                  </w:pPr>
                                  <w:r>
                                    <w:rPr>
                                      <w:color w:val="000000"/>
                                      <w:sz w:val="22"/>
                                      <w:szCs w:val="22"/>
                                    </w:rPr>
                                    <w:t>0.9626</w:t>
                                  </w:r>
                                </w:p>
                              </w:tc>
                              <w:tc>
                                <w:tcPr>
                                  <w:tcW w:w="912" w:type="dxa"/>
                                  <w:vAlign w:val="bottom"/>
                                </w:tcPr>
                                <w:p w14:paraId="7DF7C4A6" w14:textId="3B72D5D8" w:rsidR="001973A2" w:rsidRDefault="001973A2" w:rsidP="00F732A2">
                                  <w:pPr>
                                    <w:pStyle w:val="Nidungvnbn"/>
                                    <w:ind w:firstLine="0"/>
                                    <w:jc w:val="right"/>
                                  </w:pPr>
                                  <w:r>
                                    <w:rPr>
                                      <w:color w:val="000000"/>
                                      <w:sz w:val="22"/>
                                      <w:szCs w:val="22"/>
                                    </w:rPr>
                                    <w:t>0.9707</w:t>
                                  </w:r>
                                </w:p>
                              </w:tc>
                              <w:tc>
                                <w:tcPr>
                                  <w:tcW w:w="912" w:type="dxa"/>
                                  <w:vAlign w:val="bottom"/>
                                </w:tcPr>
                                <w:p w14:paraId="254013D6" w14:textId="3F82A3DF" w:rsidR="001973A2" w:rsidRDefault="001973A2" w:rsidP="00F732A2">
                                  <w:pPr>
                                    <w:pStyle w:val="Nidungvnbn"/>
                                    <w:ind w:firstLine="0"/>
                                    <w:jc w:val="right"/>
                                  </w:pPr>
                                  <w:r>
                                    <w:rPr>
                                      <w:color w:val="000000"/>
                                      <w:sz w:val="22"/>
                                      <w:szCs w:val="22"/>
                                    </w:rPr>
                                    <w:t>0.9516</w:t>
                                  </w:r>
                                </w:p>
                              </w:tc>
                              <w:tc>
                                <w:tcPr>
                                  <w:tcW w:w="1077" w:type="dxa"/>
                                  <w:vAlign w:val="bottom"/>
                                </w:tcPr>
                                <w:p w14:paraId="2645B237" w14:textId="11D58B24" w:rsidR="001973A2" w:rsidRDefault="001973A2" w:rsidP="00F732A2">
                                  <w:pPr>
                                    <w:pStyle w:val="Nidungvnbn"/>
                                    <w:ind w:firstLine="0"/>
                                    <w:jc w:val="right"/>
                                  </w:pPr>
                                  <w:r>
                                    <w:rPr>
                                      <w:color w:val="000000"/>
                                      <w:sz w:val="22"/>
                                      <w:szCs w:val="22"/>
                                    </w:rPr>
                                    <w:t>9649.3</w:t>
                                  </w:r>
                                </w:p>
                              </w:tc>
                              <w:tc>
                                <w:tcPr>
                                  <w:tcW w:w="994" w:type="dxa"/>
                                  <w:vAlign w:val="bottom"/>
                                </w:tcPr>
                                <w:p w14:paraId="5AD2A7AB" w14:textId="50C40A81" w:rsidR="001973A2" w:rsidRDefault="001973A2" w:rsidP="00F732A2">
                                  <w:pPr>
                                    <w:pStyle w:val="Nidungvnbn"/>
                                    <w:ind w:firstLine="0"/>
                                    <w:jc w:val="right"/>
                                  </w:pPr>
                                  <w:r>
                                    <w:rPr>
                                      <w:color w:val="000000"/>
                                      <w:sz w:val="22"/>
                                      <w:szCs w:val="22"/>
                                    </w:rPr>
                                    <w:t>0.9677</w:t>
                                  </w:r>
                                </w:p>
                              </w:tc>
                              <w:tc>
                                <w:tcPr>
                                  <w:tcW w:w="994" w:type="dxa"/>
                                  <w:vAlign w:val="bottom"/>
                                </w:tcPr>
                                <w:p w14:paraId="5E773418" w14:textId="0BD3D401" w:rsidR="001973A2" w:rsidRDefault="001973A2" w:rsidP="00F732A2">
                                  <w:pPr>
                                    <w:pStyle w:val="Nidungvnbn"/>
                                    <w:ind w:firstLine="0"/>
                                    <w:jc w:val="right"/>
                                  </w:pPr>
                                  <w:r>
                                    <w:rPr>
                                      <w:color w:val="000000"/>
                                      <w:sz w:val="22"/>
                                      <w:szCs w:val="22"/>
                                    </w:rPr>
                                    <w:t>0.9728</w:t>
                                  </w:r>
                                </w:p>
                              </w:tc>
                              <w:tc>
                                <w:tcPr>
                                  <w:tcW w:w="994" w:type="dxa"/>
                                  <w:vAlign w:val="bottom"/>
                                </w:tcPr>
                                <w:p w14:paraId="1E1668EB" w14:textId="5878D55F" w:rsidR="001973A2" w:rsidRDefault="001973A2" w:rsidP="00F732A2">
                                  <w:pPr>
                                    <w:pStyle w:val="Nidungvnbn"/>
                                    <w:ind w:firstLine="0"/>
                                    <w:jc w:val="right"/>
                                  </w:pPr>
                                  <w:r>
                                    <w:rPr>
                                      <w:color w:val="000000"/>
                                      <w:sz w:val="22"/>
                                      <w:szCs w:val="22"/>
                                    </w:rPr>
                                    <w:t>0.9521</w:t>
                                  </w:r>
                                </w:p>
                              </w:tc>
                              <w:tc>
                                <w:tcPr>
                                  <w:tcW w:w="1233" w:type="dxa"/>
                                  <w:vAlign w:val="bottom"/>
                                </w:tcPr>
                                <w:p w14:paraId="5CC3BDEF" w14:textId="2E9E8164" w:rsidR="001973A2" w:rsidRDefault="001973A2" w:rsidP="00F732A2">
                                  <w:pPr>
                                    <w:pStyle w:val="Nidungvnbn"/>
                                    <w:ind w:firstLine="0"/>
                                    <w:jc w:val="right"/>
                                  </w:pPr>
                                  <w:r>
                                    <w:rPr>
                                      <w:color w:val="000000"/>
                                      <w:sz w:val="22"/>
                                      <w:szCs w:val="22"/>
                                    </w:rPr>
                                    <w:t>5049.6</w:t>
                                  </w:r>
                                </w:p>
                              </w:tc>
                            </w:tr>
                            <w:tr w:rsidR="001973A2" w14:paraId="5CB78B19" w14:textId="77777777" w:rsidTr="00471BA4">
                              <w:trPr>
                                <w:trHeight w:val="379"/>
                              </w:trPr>
                              <w:tc>
                                <w:tcPr>
                                  <w:tcW w:w="985" w:type="dxa"/>
                                  <w:vMerge/>
                                </w:tcPr>
                                <w:p w14:paraId="06B29FDA" w14:textId="77777777" w:rsidR="001973A2" w:rsidRDefault="001973A2" w:rsidP="00F732A2">
                                  <w:pPr>
                                    <w:pStyle w:val="Nidungvnbn"/>
                                    <w:ind w:firstLine="0"/>
                                    <w:jc w:val="left"/>
                                    <w:rPr>
                                      <w:b/>
                                    </w:rPr>
                                  </w:pPr>
                                </w:p>
                              </w:tc>
                              <w:tc>
                                <w:tcPr>
                                  <w:tcW w:w="2772" w:type="dxa"/>
                                  <w:vAlign w:val="bottom"/>
                                </w:tcPr>
                                <w:p w14:paraId="0DAB2379" w14:textId="4847917C" w:rsidR="001973A2" w:rsidRDefault="001973A2" w:rsidP="00F732A2">
                                  <w:pPr>
                                    <w:pStyle w:val="Nidungvnbn"/>
                                    <w:ind w:firstLine="0"/>
                                    <w:jc w:val="left"/>
                                    <w:rPr>
                                      <w:b/>
                                    </w:rPr>
                                  </w:pPr>
                                  <w:r>
                                    <w:rPr>
                                      <w:color w:val="000000"/>
                                      <w:sz w:val="22"/>
                                      <w:szCs w:val="22"/>
                                    </w:rPr>
                                    <w:t>Strawberry</w:t>
                                  </w:r>
                                </w:p>
                              </w:tc>
                              <w:tc>
                                <w:tcPr>
                                  <w:tcW w:w="912" w:type="dxa"/>
                                  <w:vAlign w:val="bottom"/>
                                </w:tcPr>
                                <w:p w14:paraId="797C920D" w14:textId="7CA51EBB" w:rsidR="001973A2" w:rsidRDefault="001973A2" w:rsidP="00F732A2">
                                  <w:pPr>
                                    <w:pStyle w:val="Nidungvnbn"/>
                                    <w:ind w:firstLine="0"/>
                                    <w:jc w:val="right"/>
                                  </w:pPr>
                                  <w:r>
                                    <w:rPr>
                                      <w:color w:val="000000"/>
                                      <w:sz w:val="22"/>
                                      <w:szCs w:val="22"/>
                                    </w:rPr>
                                    <w:t>0.9702</w:t>
                                  </w:r>
                                </w:p>
                              </w:tc>
                              <w:tc>
                                <w:tcPr>
                                  <w:tcW w:w="912" w:type="dxa"/>
                                  <w:vAlign w:val="bottom"/>
                                </w:tcPr>
                                <w:p w14:paraId="3AFBE64C" w14:textId="6598E038" w:rsidR="001973A2" w:rsidRDefault="001973A2" w:rsidP="00F732A2">
                                  <w:pPr>
                                    <w:pStyle w:val="Nidungvnbn"/>
                                    <w:ind w:firstLine="0"/>
                                    <w:jc w:val="right"/>
                                  </w:pPr>
                                  <w:r>
                                    <w:rPr>
                                      <w:color w:val="000000"/>
                                      <w:sz w:val="22"/>
                                      <w:szCs w:val="22"/>
                                    </w:rPr>
                                    <w:t>0.9757</w:t>
                                  </w:r>
                                </w:p>
                              </w:tc>
                              <w:tc>
                                <w:tcPr>
                                  <w:tcW w:w="912" w:type="dxa"/>
                                  <w:vAlign w:val="bottom"/>
                                </w:tcPr>
                                <w:p w14:paraId="6CBEC8E6" w14:textId="34DEC0F3" w:rsidR="001973A2" w:rsidRDefault="001973A2" w:rsidP="00F732A2">
                                  <w:pPr>
                                    <w:pStyle w:val="Nidungvnbn"/>
                                    <w:ind w:firstLine="0"/>
                                    <w:jc w:val="right"/>
                                  </w:pPr>
                                  <w:r>
                                    <w:rPr>
                                      <w:color w:val="000000"/>
                                      <w:sz w:val="22"/>
                                      <w:szCs w:val="22"/>
                                    </w:rPr>
                                    <w:t>0.9777</w:t>
                                  </w:r>
                                </w:p>
                              </w:tc>
                              <w:tc>
                                <w:tcPr>
                                  <w:tcW w:w="1077" w:type="dxa"/>
                                  <w:vAlign w:val="bottom"/>
                                </w:tcPr>
                                <w:p w14:paraId="6E2E10D8" w14:textId="609D06BD" w:rsidR="001973A2" w:rsidRDefault="001973A2" w:rsidP="00F732A2">
                                  <w:pPr>
                                    <w:pStyle w:val="Nidungvnbn"/>
                                    <w:ind w:firstLine="0"/>
                                    <w:jc w:val="right"/>
                                  </w:pPr>
                                  <w:r>
                                    <w:rPr>
                                      <w:color w:val="000000"/>
                                      <w:sz w:val="22"/>
                                      <w:szCs w:val="22"/>
                                    </w:rPr>
                                    <w:t>2495.5</w:t>
                                  </w:r>
                                </w:p>
                              </w:tc>
                              <w:tc>
                                <w:tcPr>
                                  <w:tcW w:w="994" w:type="dxa"/>
                                  <w:vAlign w:val="bottom"/>
                                </w:tcPr>
                                <w:p w14:paraId="784920E2" w14:textId="11D6B80A" w:rsidR="001973A2" w:rsidRDefault="001973A2" w:rsidP="00F732A2">
                                  <w:pPr>
                                    <w:pStyle w:val="Nidungvnbn"/>
                                    <w:ind w:firstLine="0"/>
                                    <w:jc w:val="right"/>
                                  </w:pPr>
                                  <w:r>
                                    <w:rPr>
                                      <w:color w:val="000000"/>
                                      <w:sz w:val="22"/>
                                      <w:szCs w:val="22"/>
                                    </w:rPr>
                                    <w:t>0.9714</w:t>
                                  </w:r>
                                </w:p>
                              </w:tc>
                              <w:tc>
                                <w:tcPr>
                                  <w:tcW w:w="994" w:type="dxa"/>
                                  <w:vAlign w:val="bottom"/>
                                </w:tcPr>
                                <w:p w14:paraId="287F6607" w14:textId="755F21E2" w:rsidR="001973A2" w:rsidRDefault="001973A2" w:rsidP="00F732A2">
                                  <w:pPr>
                                    <w:pStyle w:val="Nidungvnbn"/>
                                    <w:ind w:firstLine="0"/>
                                    <w:jc w:val="right"/>
                                  </w:pPr>
                                  <w:r>
                                    <w:rPr>
                                      <w:color w:val="000000"/>
                                      <w:sz w:val="22"/>
                                      <w:szCs w:val="22"/>
                                    </w:rPr>
                                    <w:t>0.9757</w:t>
                                  </w:r>
                                </w:p>
                              </w:tc>
                              <w:tc>
                                <w:tcPr>
                                  <w:tcW w:w="994" w:type="dxa"/>
                                  <w:vAlign w:val="bottom"/>
                                </w:tcPr>
                                <w:p w14:paraId="3A79F1FC" w14:textId="5DA3DB87" w:rsidR="001973A2" w:rsidRDefault="001973A2" w:rsidP="00F732A2">
                                  <w:pPr>
                                    <w:pStyle w:val="Nidungvnbn"/>
                                    <w:ind w:firstLine="0"/>
                                    <w:jc w:val="right"/>
                                  </w:pPr>
                                  <w:r>
                                    <w:rPr>
                                      <w:color w:val="000000"/>
                                      <w:sz w:val="22"/>
                                      <w:szCs w:val="22"/>
                                    </w:rPr>
                                    <w:t>0.976</w:t>
                                  </w:r>
                                </w:p>
                              </w:tc>
                              <w:tc>
                                <w:tcPr>
                                  <w:tcW w:w="1233" w:type="dxa"/>
                                  <w:vAlign w:val="bottom"/>
                                </w:tcPr>
                                <w:p w14:paraId="73452969" w14:textId="7229B0C4" w:rsidR="001973A2" w:rsidRDefault="001973A2" w:rsidP="00F732A2">
                                  <w:pPr>
                                    <w:pStyle w:val="Nidungvnbn"/>
                                    <w:ind w:firstLine="0"/>
                                    <w:jc w:val="right"/>
                                  </w:pPr>
                                  <w:r>
                                    <w:rPr>
                                      <w:color w:val="000000"/>
                                      <w:sz w:val="22"/>
                                      <w:szCs w:val="22"/>
                                    </w:rPr>
                                    <w:t>477.5</w:t>
                                  </w:r>
                                </w:p>
                              </w:tc>
                            </w:tr>
                            <w:tr w:rsidR="001973A2" w14:paraId="59AF6334" w14:textId="77777777" w:rsidTr="00471BA4">
                              <w:trPr>
                                <w:trHeight w:val="379"/>
                              </w:trPr>
                              <w:tc>
                                <w:tcPr>
                                  <w:tcW w:w="985" w:type="dxa"/>
                                  <w:vMerge/>
                                </w:tcPr>
                                <w:p w14:paraId="086034C6" w14:textId="77777777" w:rsidR="001973A2" w:rsidRDefault="001973A2" w:rsidP="00F732A2">
                                  <w:pPr>
                                    <w:pStyle w:val="Nidungvnbn"/>
                                    <w:ind w:firstLine="0"/>
                                    <w:jc w:val="left"/>
                                    <w:rPr>
                                      <w:b/>
                                    </w:rPr>
                                  </w:pPr>
                                </w:p>
                              </w:tc>
                              <w:tc>
                                <w:tcPr>
                                  <w:tcW w:w="2772" w:type="dxa"/>
                                  <w:vAlign w:val="bottom"/>
                                </w:tcPr>
                                <w:p w14:paraId="6DD5389D" w14:textId="0318600C" w:rsidR="001973A2" w:rsidRDefault="001973A2" w:rsidP="00F732A2">
                                  <w:pPr>
                                    <w:pStyle w:val="Nidungvnbn"/>
                                    <w:ind w:firstLine="0"/>
                                    <w:jc w:val="left"/>
                                    <w:rPr>
                                      <w:b/>
                                    </w:rPr>
                                  </w:pPr>
                                  <w:r>
                                    <w:rPr>
                                      <w:color w:val="000000"/>
                                      <w:sz w:val="22"/>
                                      <w:szCs w:val="22"/>
                                    </w:rPr>
                                    <w:t>SwedishLeaf</w:t>
                                  </w:r>
                                </w:p>
                              </w:tc>
                              <w:tc>
                                <w:tcPr>
                                  <w:tcW w:w="912" w:type="dxa"/>
                                  <w:vAlign w:val="bottom"/>
                                </w:tcPr>
                                <w:p w14:paraId="27E9D114" w14:textId="5929689A" w:rsidR="001973A2" w:rsidRDefault="001973A2" w:rsidP="00F732A2">
                                  <w:pPr>
                                    <w:pStyle w:val="Nidungvnbn"/>
                                    <w:ind w:firstLine="0"/>
                                    <w:jc w:val="right"/>
                                  </w:pPr>
                                  <w:r>
                                    <w:rPr>
                                      <w:color w:val="000000"/>
                                      <w:sz w:val="22"/>
                                      <w:szCs w:val="22"/>
                                    </w:rPr>
                                    <w:t>0.957</w:t>
                                  </w:r>
                                </w:p>
                              </w:tc>
                              <w:tc>
                                <w:tcPr>
                                  <w:tcW w:w="912" w:type="dxa"/>
                                  <w:vAlign w:val="bottom"/>
                                </w:tcPr>
                                <w:p w14:paraId="5006B16C" w14:textId="249EB74A" w:rsidR="001973A2" w:rsidRDefault="001973A2" w:rsidP="00F732A2">
                                  <w:pPr>
                                    <w:pStyle w:val="Nidungvnbn"/>
                                    <w:ind w:firstLine="0"/>
                                    <w:jc w:val="right"/>
                                  </w:pPr>
                                  <w:r>
                                    <w:rPr>
                                      <w:color w:val="000000"/>
                                      <w:sz w:val="22"/>
                                      <w:szCs w:val="22"/>
                                    </w:rPr>
                                    <w:t>0.9552</w:t>
                                  </w:r>
                                </w:p>
                              </w:tc>
                              <w:tc>
                                <w:tcPr>
                                  <w:tcW w:w="912" w:type="dxa"/>
                                  <w:vAlign w:val="bottom"/>
                                </w:tcPr>
                                <w:p w14:paraId="2BD16F2D" w14:textId="77EA461B" w:rsidR="001973A2" w:rsidRDefault="001973A2" w:rsidP="00F732A2">
                                  <w:pPr>
                                    <w:pStyle w:val="Nidungvnbn"/>
                                    <w:ind w:firstLine="0"/>
                                    <w:jc w:val="right"/>
                                  </w:pPr>
                                  <w:r>
                                    <w:rPr>
                                      <w:color w:val="000000"/>
                                      <w:sz w:val="22"/>
                                      <w:szCs w:val="22"/>
                                    </w:rPr>
                                    <w:t>0.9559</w:t>
                                  </w:r>
                                </w:p>
                              </w:tc>
                              <w:tc>
                                <w:tcPr>
                                  <w:tcW w:w="1077" w:type="dxa"/>
                                  <w:vAlign w:val="bottom"/>
                                </w:tcPr>
                                <w:p w14:paraId="1CA2DD41" w14:textId="71906ACC" w:rsidR="001973A2" w:rsidRDefault="001973A2" w:rsidP="00F732A2">
                                  <w:pPr>
                                    <w:pStyle w:val="Nidungvnbn"/>
                                    <w:ind w:firstLine="0"/>
                                    <w:jc w:val="right"/>
                                  </w:pPr>
                                  <w:r>
                                    <w:rPr>
                                      <w:color w:val="000000"/>
                                      <w:sz w:val="22"/>
                                      <w:szCs w:val="22"/>
                                    </w:rPr>
                                    <w:t>1805.4</w:t>
                                  </w:r>
                                </w:p>
                              </w:tc>
                              <w:tc>
                                <w:tcPr>
                                  <w:tcW w:w="994" w:type="dxa"/>
                                  <w:vAlign w:val="bottom"/>
                                </w:tcPr>
                                <w:p w14:paraId="2F0EBA2A" w14:textId="446F5088" w:rsidR="001973A2" w:rsidRDefault="001973A2" w:rsidP="00F732A2">
                                  <w:pPr>
                                    <w:pStyle w:val="Nidungvnbn"/>
                                    <w:ind w:firstLine="0"/>
                                    <w:jc w:val="right"/>
                                  </w:pPr>
                                  <w:r>
                                    <w:rPr>
                                      <w:color w:val="000000"/>
                                      <w:sz w:val="22"/>
                                      <w:szCs w:val="22"/>
                                    </w:rPr>
                                    <w:t>0.9703</w:t>
                                  </w:r>
                                </w:p>
                              </w:tc>
                              <w:tc>
                                <w:tcPr>
                                  <w:tcW w:w="994" w:type="dxa"/>
                                  <w:vAlign w:val="bottom"/>
                                </w:tcPr>
                                <w:p w14:paraId="6308B5E5" w14:textId="7D7138A9" w:rsidR="001973A2" w:rsidRDefault="001973A2" w:rsidP="00F732A2">
                                  <w:pPr>
                                    <w:pStyle w:val="Nidungvnbn"/>
                                    <w:ind w:firstLine="0"/>
                                    <w:jc w:val="right"/>
                                  </w:pPr>
                                  <w:r>
                                    <w:rPr>
                                      <w:color w:val="000000"/>
                                      <w:sz w:val="22"/>
                                      <w:szCs w:val="22"/>
                                    </w:rPr>
                                    <w:t>0.9696</w:t>
                                  </w:r>
                                </w:p>
                              </w:tc>
                              <w:tc>
                                <w:tcPr>
                                  <w:tcW w:w="994" w:type="dxa"/>
                                  <w:vAlign w:val="bottom"/>
                                </w:tcPr>
                                <w:p w14:paraId="60370DD2" w14:textId="7B97A1A1" w:rsidR="001973A2" w:rsidRDefault="001973A2" w:rsidP="00F732A2">
                                  <w:pPr>
                                    <w:pStyle w:val="Nidungvnbn"/>
                                    <w:ind w:firstLine="0"/>
                                    <w:jc w:val="right"/>
                                  </w:pPr>
                                  <w:r>
                                    <w:rPr>
                                      <w:color w:val="000000"/>
                                      <w:sz w:val="22"/>
                                      <w:szCs w:val="22"/>
                                    </w:rPr>
                                    <w:t>0.9704</w:t>
                                  </w:r>
                                </w:p>
                              </w:tc>
                              <w:tc>
                                <w:tcPr>
                                  <w:tcW w:w="1233" w:type="dxa"/>
                                  <w:vAlign w:val="bottom"/>
                                </w:tcPr>
                                <w:p w14:paraId="3B1A2641" w14:textId="03208F9C" w:rsidR="001973A2" w:rsidRDefault="001973A2" w:rsidP="00F732A2">
                                  <w:pPr>
                                    <w:pStyle w:val="Nidungvnbn"/>
                                    <w:ind w:firstLine="0"/>
                                    <w:jc w:val="right"/>
                                  </w:pPr>
                                  <w:r>
                                    <w:rPr>
                                      <w:color w:val="000000"/>
                                      <w:sz w:val="22"/>
                                      <w:szCs w:val="22"/>
                                    </w:rPr>
                                    <w:t>317.6</w:t>
                                  </w:r>
                                </w:p>
                              </w:tc>
                            </w:tr>
                            <w:tr w:rsidR="001973A2" w14:paraId="7457A473" w14:textId="77777777" w:rsidTr="00471BA4">
                              <w:trPr>
                                <w:trHeight w:val="379"/>
                              </w:trPr>
                              <w:tc>
                                <w:tcPr>
                                  <w:tcW w:w="985" w:type="dxa"/>
                                  <w:vMerge/>
                                </w:tcPr>
                                <w:p w14:paraId="387DA4B9" w14:textId="77777777" w:rsidR="001973A2" w:rsidRDefault="001973A2" w:rsidP="00F732A2">
                                  <w:pPr>
                                    <w:pStyle w:val="Nidungvnbn"/>
                                    <w:ind w:firstLine="0"/>
                                    <w:jc w:val="left"/>
                                    <w:rPr>
                                      <w:b/>
                                    </w:rPr>
                                  </w:pPr>
                                </w:p>
                              </w:tc>
                              <w:tc>
                                <w:tcPr>
                                  <w:tcW w:w="2772" w:type="dxa"/>
                                  <w:vAlign w:val="bottom"/>
                                </w:tcPr>
                                <w:p w14:paraId="47251716" w14:textId="4C5E1104" w:rsidR="001973A2" w:rsidRDefault="001973A2" w:rsidP="00F732A2">
                                  <w:pPr>
                                    <w:pStyle w:val="Nidungvnbn"/>
                                    <w:ind w:firstLine="0"/>
                                    <w:jc w:val="left"/>
                                    <w:rPr>
                                      <w:b/>
                                    </w:rPr>
                                  </w:pPr>
                                  <w:r>
                                    <w:rPr>
                                      <w:color w:val="000000"/>
                                      <w:sz w:val="22"/>
                                      <w:szCs w:val="22"/>
                                    </w:rPr>
                                    <w:t>Symbols</w:t>
                                  </w:r>
                                </w:p>
                              </w:tc>
                              <w:tc>
                                <w:tcPr>
                                  <w:tcW w:w="912" w:type="dxa"/>
                                  <w:vAlign w:val="bottom"/>
                                </w:tcPr>
                                <w:p w14:paraId="74F38493" w14:textId="4FBF9880" w:rsidR="001973A2" w:rsidRDefault="001973A2" w:rsidP="00F732A2">
                                  <w:pPr>
                                    <w:pStyle w:val="Nidungvnbn"/>
                                    <w:ind w:firstLine="0"/>
                                    <w:jc w:val="right"/>
                                  </w:pPr>
                                  <w:r>
                                    <w:rPr>
                                      <w:color w:val="000000"/>
                                      <w:sz w:val="22"/>
                                      <w:szCs w:val="22"/>
                                    </w:rPr>
                                    <w:t>0.8777</w:t>
                                  </w:r>
                                </w:p>
                              </w:tc>
                              <w:tc>
                                <w:tcPr>
                                  <w:tcW w:w="912" w:type="dxa"/>
                                  <w:vAlign w:val="bottom"/>
                                </w:tcPr>
                                <w:p w14:paraId="3D31F696" w14:textId="044A3C5F" w:rsidR="001973A2" w:rsidRDefault="001973A2" w:rsidP="00F732A2">
                                  <w:pPr>
                                    <w:pStyle w:val="Nidungvnbn"/>
                                    <w:ind w:firstLine="0"/>
                                    <w:jc w:val="right"/>
                                  </w:pPr>
                                  <w:r>
                                    <w:rPr>
                                      <w:color w:val="000000"/>
                                      <w:sz w:val="22"/>
                                      <w:szCs w:val="22"/>
                                    </w:rPr>
                                    <w:t>0.8623</w:t>
                                  </w:r>
                                </w:p>
                              </w:tc>
                              <w:tc>
                                <w:tcPr>
                                  <w:tcW w:w="912" w:type="dxa"/>
                                  <w:vAlign w:val="bottom"/>
                                </w:tcPr>
                                <w:p w14:paraId="40CDA3A5" w14:textId="2EFAC222" w:rsidR="001973A2" w:rsidRDefault="001973A2" w:rsidP="00F732A2">
                                  <w:pPr>
                                    <w:pStyle w:val="Nidungvnbn"/>
                                    <w:ind w:firstLine="0"/>
                                    <w:jc w:val="right"/>
                                  </w:pPr>
                                  <w:r>
                                    <w:rPr>
                                      <w:color w:val="000000"/>
                                      <w:sz w:val="22"/>
                                      <w:szCs w:val="22"/>
                                    </w:rPr>
                                    <w:t>0.8623</w:t>
                                  </w:r>
                                </w:p>
                              </w:tc>
                              <w:tc>
                                <w:tcPr>
                                  <w:tcW w:w="1077" w:type="dxa"/>
                                  <w:vAlign w:val="bottom"/>
                                </w:tcPr>
                                <w:p w14:paraId="2C0BD1E6" w14:textId="64F65FFA" w:rsidR="001973A2" w:rsidRDefault="001973A2" w:rsidP="00F732A2">
                                  <w:pPr>
                                    <w:pStyle w:val="Nidungvnbn"/>
                                    <w:ind w:firstLine="0"/>
                                    <w:jc w:val="right"/>
                                  </w:pPr>
                                  <w:r>
                                    <w:rPr>
                                      <w:color w:val="000000"/>
                                      <w:sz w:val="22"/>
                                      <w:szCs w:val="22"/>
                                    </w:rPr>
                                    <w:t>4616.7</w:t>
                                  </w:r>
                                </w:p>
                              </w:tc>
                              <w:tc>
                                <w:tcPr>
                                  <w:tcW w:w="994" w:type="dxa"/>
                                  <w:vAlign w:val="bottom"/>
                                </w:tcPr>
                                <w:p w14:paraId="5C80400A" w14:textId="1331F95D" w:rsidR="001973A2" w:rsidRDefault="001973A2" w:rsidP="00F732A2">
                                  <w:pPr>
                                    <w:pStyle w:val="Nidungvnbn"/>
                                    <w:ind w:firstLine="0"/>
                                    <w:jc w:val="right"/>
                                  </w:pPr>
                                  <w:r>
                                    <w:rPr>
                                      <w:color w:val="000000"/>
                                      <w:sz w:val="22"/>
                                      <w:szCs w:val="22"/>
                                    </w:rPr>
                                    <w:t>0.8322</w:t>
                                  </w:r>
                                </w:p>
                              </w:tc>
                              <w:tc>
                                <w:tcPr>
                                  <w:tcW w:w="994" w:type="dxa"/>
                                  <w:vAlign w:val="bottom"/>
                                </w:tcPr>
                                <w:p w14:paraId="3F25B785" w14:textId="7F382645" w:rsidR="001973A2" w:rsidRDefault="001973A2" w:rsidP="00F732A2">
                                  <w:pPr>
                                    <w:pStyle w:val="Nidungvnbn"/>
                                    <w:ind w:firstLine="0"/>
                                    <w:jc w:val="right"/>
                                  </w:pPr>
                                  <w:r>
                                    <w:rPr>
                                      <w:color w:val="000000"/>
                                      <w:sz w:val="22"/>
                                      <w:szCs w:val="22"/>
                                    </w:rPr>
                                    <w:t>0.791</w:t>
                                  </w:r>
                                </w:p>
                              </w:tc>
                              <w:tc>
                                <w:tcPr>
                                  <w:tcW w:w="994" w:type="dxa"/>
                                  <w:vAlign w:val="bottom"/>
                                </w:tcPr>
                                <w:p w14:paraId="24FE34C5" w14:textId="282132D5" w:rsidR="001973A2" w:rsidRDefault="001973A2" w:rsidP="00F732A2">
                                  <w:pPr>
                                    <w:pStyle w:val="Nidungvnbn"/>
                                    <w:ind w:firstLine="0"/>
                                    <w:jc w:val="right"/>
                                  </w:pPr>
                                  <w:r>
                                    <w:rPr>
                                      <w:color w:val="000000"/>
                                      <w:sz w:val="22"/>
                                      <w:szCs w:val="22"/>
                                    </w:rPr>
                                    <w:t>0.7958</w:t>
                                  </w:r>
                                </w:p>
                              </w:tc>
                              <w:tc>
                                <w:tcPr>
                                  <w:tcW w:w="1233" w:type="dxa"/>
                                  <w:vAlign w:val="bottom"/>
                                </w:tcPr>
                                <w:p w14:paraId="473B4009" w14:textId="1CA7E255" w:rsidR="001973A2" w:rsidRDefault="001973A2" w:rsidP="00F732A2">
                                  <w:pPr>
                                    <w:pStyle w:val="Nidungvnbn"/>
                                    <w:ind w:firstLine="0"/>
                                    <w:jc w:val="right"/>
                                  </w:pPr>
                                  <w:r>
                                    <w:rPr>
                                      <w:color w:val="000000"/>
                                      <w:sz w:val="22"/>
                                      <w:szCs w:val="22"/>
                                    </w:rPr>
                                    <w:t>2547.4</w:t>
                                  </w:r>
                                </w:p>
                              </w:tc>
                            </w:tr>
                            <w:tr w:rsidR="001973A2" w14:paraId="5B76672B" w14:textId="77777777" w:rsidTr="00471BA4">
                              <w:trPr>
                                <w:trHeight w:val="379"/>
                              </w:trPr>
                              <w:tc>
                                <w:tcPr>
                                  <w:tcW w:w="985" w:type="dxa"/>
                                  <w:vMerge/>
                                </w:tcPr>
                                <w:p w14:paraId="614CB381" w14:textId="77777777" w:rsidR="001973A2" w:rsidRDefault="001973A2" w:rsidP="00F732A2">
                                  <w:pPr>
                                    <w:pStyle w:val="Nidungvnbn"/>
                                    <w:ind w:firstLine="0"/>
                                    <w:jc w:val="left"/>
                                    <w:rPr>
                                      <w:b/>
                                    </w:rPr>
                                  </w:pPr>
                                </w:p>
                              </w:tc>
                              <w:tc>
                                <w:tcPr>
                                  <w:tcW w:w="2772" w:type="dxa"/>
                                  <w:vAlign w:val="bottom"/>
                                </w:tcPr>
                                <w:p w14:paraId="568F5313" w14:textId="5ACCDA8D" w:rsidR="001973A2" w:rsidRDefault="001973A2" w:rsidP="00F732A2">
                                  <w:pPr>
                                    <w:pStyle w:val="Nidungvnbn"/>
                                    <w:ind w:firstLine="0"/>
                                    <w:jc w:val="left"/>
                                    <w:rPr>
                                      <w:b/>
                                    </w:rPr>
                                  </w:pPr>
                                  <w:r>
                                    <w:rPr>
                                      <w:color w:val="000000"/>
                                      <w:sz w:val="22"/>
                                      <w:szCs w:val="22"/>
                                    </w:rPr>
                                    <w:t>SyntheticControl</w:t>
                                  </w:r>
                                </w:p>
                              </w:tc>
                              <w:tc>
                                <w:tcPr>
                                  <w:tcW w:w="912" w:type="dxa"/>
                                  <w:vAlign w:val="bottom"/>
                                </w:tcPr>
                                <w:p w14:paraId="5372D95E" w14:textId="7FE9402A" w:rsidR="001973A2" w:rsidRDefault="001973A2" w:rsidP="00F732A2">
                                  <w:pPr>
                                    <w:pStyle w:val="Nidungvnbn"/>
                                    <w:ind w:firstLine="0"/>
                                    <w:jc w:val="right"/>
                                  </w:pPr>
                                  <w:r>
                                    <w:rPr>
                                      <w:color w:val="000000"/>
                                      <w:sz w:val="22"/>
                                      <w:szCs w:val="22"/>
                                    </w:rPr>
                                    <w:t>0.9967</w:t>
                                  </w:r>
                                </w:p>
                              </w:tc>
                              <w:tc>
                                <w:tcPr>
                                  <w:tcW w:w="912" w:type="dxa"/>
                                  <w:vAlign w:val="bottom"/>
                                </w:tcPr>
                                <w:p w14:paraId="7809C057" w14:textId="324F8F82" w:rsidR="001973A2" w:rsidRDefault="001973A2" w:rsidP="00F732A2">
                                  <w:pPr>
                                    <w:pStyle w:val="Nidungvnbn"/>
                                    <w:ind w:firstLine="0"/>
                                    <w:jc w:val="right"/>
                                  </w:pPr>
                                  <w:r>
                                    <w:rPr>
                                      <w:color w:val="000000"/>
                                      <w:sz w:val="22"/>
                                      <w:szCs w:val="22"/>
                                    </w:rPr>
                                    <w:t>0.9967</w:t>
                                  </w:r>
                                </w:p>
                              </w:tc>
                              <w:tc>
                                <w:tcPr>
                                  <w:tcW w:w="912" w:type="dxa"/>
                                  <w:vAlign w:val="bottom"/>
                                </w:tcPr>
                                <w:p w14:paraId="2924B79A" w14:textId="314138A2" w:rsidR="001973A2" w:rsidRDefault="001973A2" w:rsidP="00F732A2">
                                  <w:pPr>
                                    <w:pStyle w:val="Nidungvnbn"/>
                                    <w:ind w:firstLine="0"/>
                                    <w:jc w:val="right"/>
                                  </w:pPr>
                                  <w:r>
                                    <w:rPr>
                                      <w:color w:val="000000"/>
                                      <w:sz w:val="22"/>
                                      <w:szCs w:val="22"/>
                                    </w:rPr>
                                    <w:t>0.9967</w:t>
                                  </w:r>
                                </w:p>
                              </w:tc>
                              <w:tc>
                                <w:tcPr>
                                  <w:tcW w:w="1077" w:type="dxa"/>
                                  <w:vAlign w:val="bottom"/>
                                </w:tcPr>
                                <w:p w14:paraId="00A45B4D" w14:textId="2E26607D" w:rsidR="001973A2" w:rsidRDefault="001973A2" w:rsidP="00F732A2">
                                  <w:pPr>
                                    <w:pStyle w:val="Nidungvnbn"/>
                                    <w:ind w:firstLine="0"/>
                                    <w:jc w:val="right"/>
                                  </w:pPr>
                                  <w:r>
                                    <w:rPr>
                                      <w:color w:val="000000"/>
                                      <w:sz w:val="22"/>
                                      <w:szCs w:val="22"/>
                                    </w:rPr>
                                    <w:t>784.9</w:t>
                                  </w:r>
                                </w:p>
                              </w:tc>
                              <w:tc>
                                <w:tcPr>
                                  <w:tcW w:w="994" w:type="dxa"/>
                                  <w:vAlign w:val="bottom"/>
                                </w:tcPr>
                                <w:p w14:paraId="3C4F4FF8" w14:textId="6FA29F42" w:rsidR="001973A2" w:rsidRDefault="001973A2" w:rsidP="00F732A2">
                                  <w:pPr>
                                    <w:pStyle w:val="Nidungvnbn"/>
                                    <w:ind w:firstLine="0"/>
                                    <w:jc w:val="right"/>
                                  </w:pPr>
                                  <w:r>
                                    <w:rPr>
                                      <w:color w:val="000000"/>
                                      <w:sz w:val="22"/>
                                      <w:szCs w:val="22"/>
                                    </w:rPr>
                                    <w:t>0.9936</w:t>
                                  </w:r>
                                </w:p>
                              </w:tc>
                              <w:tc>
                                <w:tcPr>
                                  <w:tcW w:w="994" w:type="dxa"/>
                                  <w:vAlign w:val="bottom"/>
                                </w:tcPr>
                                <w:p w14:paraId="49BBC35F" w14:textId="4CC492A6" w:rsidR="001973A2" w:rsidRDefault="001973A2" w:rsidP="00F732A2">
                                  <w:pPr>
                                    <w:pStyle w:val="Nidungvnbn"/>
                                    <w:ind w:firstLine="0"/>
                                    <w:jc w:val="right"/>
                                  </w:pPr>
                                  <w:r>
                                    <w:rPr>
                                      <w:color w:val="000000"/>
                                      <w:sz w:val="22"/>
                                      <w:szCs w:val="22"/>
                                    </w:rPr>
                                    <w:t>0.9933</w:t>
                                  </w:r>
                                </w:p>
                              </w:tc>
                              <w:tc>
                                <w:tcPr>
                                  <w:tcW w:w="994" w:type="dxa"/>
                                  <w:vAlign w:val="bottom"/>
                                </w:tcPr>
                                <w:p w14:paraId="4342F67E" w14:textId="2C3AC4E5" w:rsidR="001973A2" w:rsidRDefault="001973A2" w:rsidP="00F732A2">
                                  <w:pPr>
                                    <w:pStyle w:val="Nidungvnbn"/>
                                    <w:ind w:firstLine="0"/>
                                    <w:jc w:val="right"/>
                                  </w:pPr>
                                  <w:r>
                                    <w:rPr>
                                      <w:color w:val="000000"/>
                                      <w:sz w:val="22"/>
                                      <w:szCs w:val="22"/>
                                    </w:rPr>
                                    <w:t>0.9933</w:t>
                                  </w:r>
                                </w:p>
                              </w:tc>
                              <w:tc>
                                <w:tcPr>
                                  <w:tcW w:w="1233" w:type="dxa"/>
                                  <w:vAlign w:val="bottom"/>
                                </w:tcPr>
                                <w:p w14:paraId="7AF71796" w14:textId="65A04FD1" w:rsidR="001973A2" w:rsidRDefault="001973A2" w:rsidP="00F732A2">
                                  <w:pPr>
                                    <w:pStyle w:val="Nidungvnbn"/>
                                    <w:ind w:firstLine="0"/>
                                    <w:jc w:val="right"/>
                                  </w:pPr>
                                  <w:r>
                                    <w:rPr>
                                      <w:color w:val="000000"/>
                                      <w:sz w:val="22"/>
                                      <w:szCs w:val="22"/>
                                    </w:rPr>
                                    <w:t>265.4</w:t>
                                  </w:r>
                                </w:p>
                              </w:tc>
                            </w:tr>
                          </w:tbl>
                          <w:p w14:paraId="6860CE23"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45" type="#_x0000_t202" style="position:absolute;margin-left:-95.6pt;margin-top:24.45pt;width:638.25pt;height:471.95pt;rotation:9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" fillcolor="white [3212]" strokecolor="white [3212]" strokeweight="2pt">
                <v:textbo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233"/>
                      </w:tblGrid>
                      <w:tr w:rsidR="001973A2" w14:paraId="2644BCF0" w14:textId="77777777" w:rsidTr="002C3337">
                        <w:trPr>
                          <w:trHeight w:val="379"/>
                        </w:trPr>
                        <w:tc>
                          <w:tcPr>
                            <w:tcW w:w="985" w:type="dxa"/>
                            <w:vMerge w:val="restart"/>
                            <w:vAlign w:val="center"/>
                          </w:tcPr>
                          <w:p w14:paraId="7B7E5D9A" w14:textId="67BC57C7" w:rsidR="001973A2" w:rsidRDefault="001973A2" w:rsidP="00C5172C">
                            <w:pPr>
                              <w:pStyle w:val="Nidungvnbn"/>
                              <w:ind w:firstLine="0"/>
                              <w:jc w:val="center"/>
                              <w:rPr>
                                <w:b/>
                              </w:rPr>
                            </w:pPr>
                            <w:r>
                              <w:rPr>
                                <w:b/>
                              </w:rPr>
                              <w:t>Tên phân loại</w:t>
                            </w:r>
                          </w:p>
                        </w:tc>
                        <w:tc>
                          <w:tcPr>
                            <w:tcW w:w="2772" w:type="dxa"/>
                            <w:vMerge w:val="restart"/>
                            <w:vAlign w:val="center"/>
                          </w:tcPr>
                          <w:p w14:paraId="39D9C805" w14:textId="3F805B37" w:rsidR="001973A2" w:rsidRDefault="001973A2" w:rsidP="00C5172C">
                            <w:pPr>
                              <w:pStyle w:val="Nidungvnbn"/>
                              <w:ind w:firstLine="0"/>
                              <w:jc w:val="center"/>
                              <w:rPr>
                                <w:b/>
                              </w:rPr>
                            </w:pPr>
                            <w:r>
                              <w:rPr>
                                <w:b/>
                              </w:rPr>
                              <w:t>Tên tập dữ liệu</w:t>
                            </w:r>
                          </w:p>
                        </w:tc>
                        <w:tc>
                          <w:tcPr>
                            <w:tcW w:w="3813" w:type="dxa"/>
                            <w:gridSpan w:val="4"/>
                          </w:tcPr>
                          <w:p w14:paraId="72DB3105" w14:textId="77777777" w:rsidR="001973A2" w:rsidRDefault="001973A2" w:rsidP="00C5172C">
                            <w:pPr>
                              <w:pStyle w:val="Nidungvnbn"/>
                              <w:ind w:firstLine="0"/>
                              <w:jc w:val="center"/>
                              <w:rPr>
                                <w:b/>
                              </w:rPr>
                            </w:pPr>
                            <w:r>
                              <w:rPr>
                                <w:b/>
                              </w:rPr>
                              <w:t>Nhóm tác giả</w:t>
                            </w:r>
                          </w:p>
                          <w:p w14:paraId="5DF47869" w14:textId="77777777" w:rsidR="001973A2" w:rsidRDefault="001973A2" w:rsidP="00C5172C">
                            <w:pPr>
                              <w:pStyle w:val="Nidungvnbn"/>
                              <w:ind w:firstLine="0"/>
                              <w:jc w:val="center"/>
                              <w:rPr>
                                <w:b/>
                              </w:rPr>
                            </w:pPr>
                            <w:r>
                              <w:rPr>
                                <w:b/>
                              </w:rPr>
                              <w:t>tiền thực nghiệm</w:t>
                            </w:r>
                          </w:p>
                        </w:tc>
                        <w:tc>
                          <w:tcPr>
                            <w:tcW w:w="4215" w:type="dxa"/>
                            <w:gridSpan w:val="4"/>
                          </w:tcPr>
                          <w:p w14:paraId="5C4FF980" w14:textId="77777777" w:rsidR="001973A2" w:rsidRDefault="001973A2" w:rsidP="00C5172C">
                            <w:pPr>
                              <w:pStyle w:val="Nidungvnbn"/>
                              <w:ind w:firstLine="0"/>
                              <w:jc w:val="center"/>
                              <w:rPr>
                                <w:b/>
                              </w:rPr>
                            </w:pPr>
                            <w:r>
                              <w:rPr>
                                <w:b/>
                              </w:rPr>
                              <w:t>Thực nghiệm</w:t>
                            </w:r>
                          </w:p>
                          <w:p w14:paraId="6AB384D3" w14:textId="6A67139D" w:rsidR="001973A2" w:rsidRDefault="001973A2" w:rsidP="00C5172C">
                            <w:pPr>
                              <w:pStyle w:val="Nidungvnbn"/>
                              <w:ind w:firstLine="0"/>
                              <w:jc w:val="center"/>
                              <w:rPr>
                                <w:b/>
                              </w:rPr>
                            </w:pPr>
                            <w:r>
                              <w:rPr>
                                <w:b/>
                              </w:rPr>
                              <w:t>của bản thân</w:t>
                            </w:r>
                          </w:p>
                        </w:tc>
                      </w:tr>
                      <w:tr w:rsidR="001973A2" w14:paraId="74DA1C34" w14:textId="77777777" w:rsidTr="002C3337">
                        <w:trPr>
                          <w:trHeight w:val="379"/>
                        </w:trPr>
                        <w:tc>
                          <w:tcPr>
                            <w:tcW w:w="985" w:type="dxa"/>
                            <w:vMerge/>
                          </w:tcPr>
                          <w:p w14:paraId="3611184F" w14:textId="77777777" w:rsidR="001973A2" w:rsidRDefault="001973A2" w:rsidP="00C17EA6">
                            <w:pPr>
                              <w:pStyle w:val="Nidungvnbn"/>
                              <w:jc w:val="center"/>
                              <w:rPr>
                                <w:b/>
                              </w:rPr>
                            </w:pPr>
                          </w:p>
                        </w:tc>
                        <w:tc>
                          <w:tcPr>
                            <w:tcW w:w="2772" w:type="dxa"/>
                            <w:vMerge/>
                          </w:tcPr>
                          <w:p w14:paraId="48DE5ADD" w14:textId="77777777" w:rsidR="001973A2" w:rsidRDefault="001973A2" w:rsidP="00C17EA6">
                            <w:pPr>
                              <w:pStyle w:val="Nidungvnbn"/>
                              <w:jc w:val="center"/>
                              <w:rPr>
                                <w:b/>
                              </w:rPr>
                            </w:pPr>
                          </w:p>
                        </w:tc>
                        <w:tc>
                          <w:tcPr>
                            <w:tcW w:w="912" w:type="dxa"/>
                          </w:tcPr>
                          <w:p w14:paraId="1550AF72" w14:textId="77777777" w:rsidR="001973A2" w:rsidRDefault="001973A2" w:rsidP="00C17EA6">
                            <w:pPr>
                              <w:pStyle w:val="Nidungvnbn"/>
                              <w:ind w:firstLine="0"/>
                              <w:jc w:val="center"/>
                              <w:rPr>
                                <w:b/>
                                <w:sz w:val="24"/>
                                <w:szCs w:val="24"/>
                              </w:rPr>
                            </w:pPr>
                            <w:r>
                              <w:rPr>
                                <w:b/>
                              </w:rPr>
                              <w:t>Pre</w:t>
                            </w:r>
                          </w:p>
                        </w:tc>
                        <w:tc>
                          <w:tcPr>
                            <w:tcW w:w="912" w:type="dxa"/>
                          </w:tcPr>
                          <w:p w14:paraId="5367761D" w14:textId="77777777" w:rsidR="001973A2" w:rsidRDefault="001973A2" w:rsidP="00C17EA6">
                            <w:pPr>
                              <w:pStyle w:val="Nidungvnbn"/>
                              <w:ind w:firstLine="0"/>
                              <w:jc w:val="center"/>
                              <w:rPr>
                                <w:b/>
                              </w:rPr>
                            </w:pPr>
                            <w:r>
                              <w:rPr>
                                <w:b/>
                              </w:rPr>
                              <w:t>Acc</w:t>
                            </w:r>
                          </w:p>
                        </w:tc>
                        <w:tc>
                          <w:tcPr>
                            <w:tcW w:w="912" w:type="dxa"/>
                          </w:tcPr>
                          <w:p w14:paraId="432B1E3C" w14:textId="77777777" w:rsidR="001973A2" w:rsidRDefault="001973A2" w:rsidP="00C17EA6">
                            <w:pPr>
                              <w:pStyle w:val="Nidungvnbn"/>
                              <w:ind w:firstLine="0"/>
                              <w:jc w:val="center"/>
                              <w:rPr>
                                <w:b/>
                                <w:sz w:val="24"/>
                                <w:szCs w:val="24"/>
                              </w:rPr>
                            </w:pPr>
                            <w:r>
                              <w:rPr>
                                <w:b/>
                              </w:rPr>
                              <w:t>Rec</w:t>
                            </w:r>
                          </w:p>
                        </w:tc>
                        <w:tc>
                          <w:tcPr>
                            <w:tcW w:w="1077" w:type="dxa"/>
                          </w:tcPr>
                          <w:p w14:paraId="6833CC9F" w14:textId="77777777" w:rsidR="001973A2" w:rsidRDefault="001973A2" w:rsidP="00C17EA6">
                            <w:pPr>
                              <w:pStyle w:val="Nidungvnbn"/>
                              <w:ind w:firstLine="0"/>
                              <w:jc w:val="center"/>
                              <w:rPr>
                                <w:b/>
                              </w:rPr>
                            </w:pPr>
                            <w:r>
                              <w:rPr>
                                <w:b/>
                                <w:lang w:val="vi-VN"/>
                              </w:rPr>
                              <w:t>TrT</w:t>
                            </w:r>
                          </w:p>
                        </w:tc>
                        <w:tc>
                          <w:tcPr>
                            <w:tcW w:w="994" w:type="dxa"/>
                          </w:tcPr>
                          <w:p w14:paraId="263DCE06" w14:textId="77777777" w:rsidR="001973A2" w:rsidRDefault="001973A2" w:rsidP="00C17EA6">
                            <w:pPr>
                              <w:pStyle w:val="Nidungvnbn"/>
                              <w:ind w:firstLine="0"/>
                              <w:jc w:val="center"/>
                              <w:rPr>
                                <w:b/>
                                <w:sz w:val="24"/>
                                <w:szCs w:val="24"/>
                              </w:rPr>
                            </w:pPr>
                            <w:r>
                              <w:rPr>
                                <w:b/>
                              </w:rPr>
                              <w:t>Pre</w:t>
                            </w:r>
                          </w:p>
                        </w:tc>
                        <w:tc>
                          <w:tcPr>
                            <w:tcW w:w="994" w:type="dxa"/>
                          </w:tcPr>
                          <w:p w14:paraId="2C1582FD" w14:textId="77777777" w:rsidR="001973A2" w:rsidRDefault="001973A2" w:rsidP="00C17EA6">
                            <w:pPr>
                              <w:pStyle w:val="Nidungvnbn"/>
                              <w:ind w:firstLine="0"/>
                              <w:jc w:val="center"/>
                              <w:rPr>
                                <w:b/>
                              </w:rPr>
                            </w:pPr>
                            <w:r>
                              <w:rPr>
                                <w:b/>
                              </w:rPr>
                              <w:t>Acc</w:t>
                            </w:r>
                          </w:p>
                        </w:tc>
                        <w:tc>
                          <w:tcPr>
                            <w:tcW w:w="994" w:type="dxa"/>
                          </w:tcPr>
                          <w:p w14:paraId="504EF056" w14:textId="77777777" w:rsidR="001973A2" w:rsidRDefault="001973A2" w:rsidP="00C17EA6">
                            <w:pPr>
                              <w:pStyle w:val="Nidungvnbn"/>
                              <w:ind w:firstLine="0"/>
                              <w:jc w:val="center"/>
                              <w:rPr>
                                <w:b/>
                                <w:sz w:val="24"/>
                                <w:szCs w:val="24"/>
                              </w:rPr>
                            </w:pPr>
                            <w:r>
                              <w:rPr>
                                <w:b/>
                              </w:rPr>
                              <w:t>Rec</w:t>
                            </w:r>
                          </w:p>
                        </w:tc>
                        <w:tc>
                          <w:tcPr>
                            <w:tcW w:w="1233" w:type="dxa"/>
                          </w:tcPr>
                          <w:p w14:paraId="7F66F791" w14:textId="77777777" w:rsidR="001973A2" w:rsidRDefault="001973A2" w:rsidP="00C17EA6">
                            <w:pPr>
                              <w:pStyle w:val="Nidungvnbn"/>
                              <w:ind w:firstLine="0"/>
                              <w:jc w:val="center"/>
                              <w:rPr>
                                <w:b/>
                              </w:rPr>
                            </w:pPr>
                            <w:r>
                              <w:rPr>
                                <w:b/>
                              </w:rPr>
                              <w:t>TrT</w:t>
                            </w:r>
                          </w:p>
                        </w:tc>
                      </w:tr>
                      <w:tr w:rsidR="001973A2" w14:paraId="6D9CC215" w14:textId="77777777" w:rsidTr="00471BA4">
                        <w:trPr>
                          <w:trHeight w:val="379"/>
                        </w:trPr>
                        <w:tc>
                          <w:tcPr>
                            <w:tcW w:w="985" w:type="dxa"/>
                            <w:vMerge w:val="restart"/>
                            <w:vAlign w:val="center"/>
                          </w:tcPr>
                          <w:p w14:paraId="6E78E123" w14:textId="0521B1C2" w:rsidR="001973A2" w:rsidRPr="00C5172C" w:rsidRDefault="001973A2" w:rsidP="00F732A2">
                            <w:pPr>
                              <w:pStyle w:val="Nidungvnbn"/>
                              <w:ind w:firstLine="0"/>
                              <w:jc w:val="left"/>
                            </w:pPr>
                            <w:r w:rsidRPr="00C5172C">
                              <w:t>ResNet</w:t>
                            </w:r>
                          </w:p>
                        </w:tc>
                        <w:tc>
                          <w:tcPr>
                            <w:tcW w:w="2772" w:type="dxa"/>
                            <w:vAlign w:val="bottom"/>
                          </w:tcPr>
                          <w:p w14:paraId="2E61EB6F" w14:textId="7CD67200" w:rsidR="001973A2" w:rsidRDefault="001973A2" w:rsidP="00F732A2">
                            <w:pPr>
                              <w:pStyle w:val="Nidungvnbn"/>
                              <w:ind w:firstLine="0"/>
                              <w:jc w:val="left"/>
                              <w:rPr>
                                <w:b/>
                              </w:rPr>
                            </w:pPr>
                            <w:r>
                              <w:rPr>
                                <w:color w:val="000000"/>
                                <w:sz w:val="22"/>
                                <w:szCs w:val="22"/>
                              </w:rPr>
                              <w:t>RefrigerationDevices</w:t>
                            </w:r>
                          </w:p>
                        </w:tc>
                        <w:tc>
                          <w:tcPr>
                            <w:tcW w:w="912" w:type="dxa"/>
                            <w:vAlign w:val="bottom"/>
                          </w:tcPr>
                          <w:p w14:paraId="7D91D491" w14:textId="49E05286" w:rsidR="001973A2" w:rsidRDefault="001973A2" w:rsidP="00F732A2">
                            <w:pPr>
                              <w:pStyle w:val="Nidungvnbn"/>
                              <w:ind w:firstLine="0"/>
                              <w:jc w:val="right"/>
                            </w:pPr>
                            <w:r>
                              <w:rPr>
                                <w:color w:val="000000"/>
                                <w:sz w:val="22"/>
                                <w:szCs w:val="22"/>
                              </w:rPr>
                              <w:t>0.5383</w:t>
                            </w:r>
                          </w:p>
                        </w:tc>
                        <w:tc>
                          <w:tcPr>
                            <w:tcW w:w="912" w:type="dxa"/>
                            <w:vAlign w:val="bottom"/>
                          </w:tcPr>
                          <w:p w14:paraId="5E94B74F" w14:textId="3DCAC781" w:rsidR="001973A2" w:rsidRDefault="001973A2" w:rsidP="00F732A2">
                            <w:pPr>
                              <w:pStyle w:val="Nidungvnbn"/>
                              <w:ind w:firstLine="0"/>
                              <w:jc w:val="right"/>
                            </w:pPr>
                            <w:r>
                              <w:rPr>
                                <w:color w:val="000000"/>
                                <w:sz w:val="22"/>
                                <w:szCs w:val="22"/>
                              </w:rPr>
                              <w:t>0.5307</w:t>
                            </w:r>
                          </w:p>
                        </w:tc>
                        <w:tc>
                          <w:tcPr>
                            <w:tcW w:w="912" w:type="dxa"/>
                            <w:vAlign w:val="bottom"/>
                          </w:tcPr>
                          <w:p w14:paraId="0A493CA0" w14:textId="27547E20" w:rsidR="001973A2" w:rsidRDefault="001973A2" w:rsidP="00F732A2">
                            <w:pPr>
                              <w:pStyle w:val="Nidungvnbn"/>
                              <w:ind w:firstLine="0"/>
                              <w:jc w:val="right"/>
                            </w:pPr>
                            <w:r>
                              <w:rPr>
                                <w:color w:val="000000"/>
                                <w:sz w:val="22"/>
                                <w:szCs w:val="22"/>
                              </w:rPr>
                              <w:t>0.5307</w:t>
                            </w:r>
                          </w:p>
                        </w:tc>
                        <w:tc>
                          <w:tcPr>
                            <w:tcW w:w="1077" w:type="dxa"/>
                            <w:vAlign w:val="bottom"/>
                          </w:tcPr>
                          <w:p w14:paraId="36A78152" w14:textId="6F77586E" w:rsidR="001973A2" w:rsidRDefault="001973A2" w:rsidP="00F732A2">
                            <w:pPr>
                              <w:pStyle w:val="Nidungvnbn"/>
                              <w:ind w:firstLine="0"/>
                              <w:jc w:val="right"/>
                            </w:pPr>
                            <w:r>
                              <w:rPr>
                                <w:color w:val="000000"/>
                                <w:sz w:val="22"/>
                                <w:szCs w:val="22"/>
                              </w:rPr>
                              <w:t>1150.4</w:t>
                            </w:r>
                          </w:p>
                        </w:tc>
                        <w:tc>
                          <w:tcPr>
                            <w:tcW w:w="994" w:type="dxa"/>
                            <w:vAlign w:val="bottom"/>
                          </w:tcPr>
                          <w:p w14:paraId="5318ED4C" w14:textId="65D1A2AD" w:rsidR="001973A2" w:rsidRDefault="001973A2" w:rsidP="00F732A2">
                            <w:pPr>
                              <w:pStyle w:val="Nidungvnbn"/>
                              <w:ind w:firstLine="0"/>
                              <w:jc w:val="right"/>
                            </w:pPr>
                            <w:r>
                              <w:rPr>
                                <w:color w:val="000000"/>
                                <w:sz w:val="22"/>
                                <w:szCs w:val="22"/>
                              </w:rPr>
                              <w:t>0.5314</w:t>
                            </w:r>
                          </w:p>
                        </w:tc>
                        <w:tc>
                          <w:tcPr>
                            <w:tcW w:w="994" w:type="dxa"/>
                            <w:vAlign w:val="bottom"/>
                          </w:tcPr>
                          <w:p w14:paraId="7E545386" w14:textId="365AA961" w:rsidR="001973A2" w:rsidRDefault="001973A2" w:rsidP="00F732A2">
                            <w:pPr>
                              <w:pStyle w:val="Nidungvnbn"/>
                              <w:ind w:firstLine="0"/>
                              <w:jc w:val="right"/>
                            </w:pPr>
                            <w:r>
                              <w:rPr>
                                <w:color w:val="000000"/>
                                <w:sz w:val="22"/>
                                <w:szCs w:val="22"/>
                              </w:rPr>
                              <w:t>0.528</w:t>
                            </w:r>
                          </w:p>
                        </w:tc>
                        <w:tc>
                          <w:tcPr>
                            <w:tcW w:w="994" w:type="dxa"/>
                            <w:vAlign w:val="bottom"/>
                          </w:tcPr>
                          <w:p w14:paraId="0415307F" w14:textId="4F20C29B" w:rsidR="001973A2" w:rsidRDefault="001973A2" w:rsidP="00F732A2">
                            <w:pPr>
                              <w:pStyle w:val="Nidungvnbn"/>
                              <w:ind w:firstLine="0"/>
                              <w:jc w:val="right"/>
                            </w:pPr>
                            <w:r>
                              <w:rPr>
                                <w:color w:val="000000"/>
                                <w:sz w:val="22"/>
                                <w:szCs w:val="22"/>
                              </w:rPr>
                              <w:t>0.528</w:t>
                            </w:r>
                          </w:p>
                        </w:tc>
                        <w:tc>
                          <w:tcPr>
                            <w:tcW w:w="1233" w:type="dxa"/>
                            <w:vAlign w:val="bottom"/>
                          </w:tcPr>
                          <w:p w14:paraId="3BF23282" w14:textId="36D6A261" w:rsidR="001973A2" w:rsidRDefault="001973A2" w:rsidP="00F732A2">
                            <w:pPr>
                              <w:pStyle w:val="Nidungvnbn"/>
                              <w:ind w:firstLine="0"/>
                              <w:jc w:val="right"/>
                            </w:pPr>
                            <w:r>
                              <w:rPr>
                                <w:color w:val="000000"/>
                                <w:sz w:val="22"/>
                                <w:szCs w:val="22"/>
                              </w:rPr>
                              <w:t>692.8</w:t>
                            </w:r>
                          </w:p>
                        </w:tc>
                      </w:tr>
                      <w:tr w:rsidR="001973A2" w14:paraId="4F8F2E5E" w14:textId="77777777" w:rsidTr="00471BA4">
                        <w:trPr>
                          <w:trHeight w:val="379"/>
                        </w:trPr>
                        <w:tc>
                          <w:tcPr>
                            <w:tcW w:w="985" w:type="dxa"/>
                            <w:vMerge/>
                          </w:tcPr>
                          <w:p w14:paraId="31CE9052" w14:textId="77777777" w:rsidR="001973A2" w:rsidRDefault="001973A2" w:rsidP="00F732A2">
                            <w:pPr>
                              <w:pStyle w:val="Nidungvnbn"/>
                              <w:ind w:firstLine="0"/>
                              <w:jc w:val="left"/>
                              <w:rPr>
                                <w:b/>
                              </w:rPr>
                            </w:pPr>
                          </w:p>
                        </w:tc>
                        <w:tc>
                          <w:tcPr>
                            <w:tcW w:w="2772" w:type="dxa"/>
                            <w:vAlign w:val="bottom"/>
                          </w:tcPr>
                          <w:p w14:paraId="5C837AD2" w14:textId="508866C0" w:rsidR="001973A2" w:rsidRDefault="001973A2" w:rsidP="00F732A2">
                            <w:pPr>
                              <w:pStyle w:val="Nidungvnbn"/>
                              <w:ind w:firstLine="0"/>
                              <w:jc w:val="left"/>
                              <w:rPr>
                                <w:b/>
                              </w:rPr>
                            </w:pPr>
                            <w:r>
                              <w:rPr>
                                <w:color w:val="000000"/>
                                <w:sz w:val="22"/>
                                <w:szCs w:val="22"/>
                              </w:rPr>
                              <w:t>Rock</w:t>
                            </w:r>
                          </w:p>
                        </w:tc>
                        <w:tc>
                          <w:tcPr>
                            <w:tcW w:w="912" w:type="dxa"/>
                            <w:vAlign w:val="bottom"/>
                          </w:tcPr>
                          <w:p w14:paraId="3B0BACBF" w14:textId="1BDAB815" w:rsidR="001973A2" w:rsidRDefault="001973A2" w:rsidP="00F732A2">
                            <w:pPr>
                              <w:pStyle w:val="Nidungvnbn"/>
                              <w:ind w:firstLine="0"/>
                              <w:jc w:val="right"/>
                            </w:pPr>
                            <w:r>
                              <w:rPr>
                                <w:color w:val="000000"/>
                                <w:sz w:val="22"/>
                                <w:szCs w:val="22"/>
                              </w:rPr>
                              <w:t>0.6125</w:t>
                            </w:r>
                          </w:p>
                        </w:tc>
                        <w:tc>
                          <w:tcPr>
                            <w:tcW w:w="912" w:type="dxa"/>
                            <w:vAlign w:val="bottom"/>
                          </w:tcPr>
                          <w:p w14:paraId="49EEE8CA" w14:textId="30D4B96C" w:rsidR="001973A2" w:rsidRDefault="001973A2" w:rsidP="00F732A2">
                            <w:pPr>
                              <w:pStyle w:val="Nidungvnbn"/>
                              <w:ind w:firstLine="0"/>
                              <w:jc w:val="right"/>
                            </w:pPr>
                            <w:r>
                              <w:rPr>
                                <w:color w:val="000000"/>
                                <w:sz w:val="22"/>
                                <w:szCs w:val="22"/>
                              </w:rPr>
                              <w:t>0.58</w:t>
                            </w:r>
                          </w:p>
                        </w:tc>
                        <w:tc>
                          <w:tcPr>
                            <w:tcW w:w="912" w:type="dxa"/>
                            <w:vAlign w:val="bottom"/>
                          </w:tcPr>
                          <w:p w14:paraId="6D655935" w14:textId="6BDA3C1F" w:rsidR="001973A2" w:rsidRDefault="001973A2" w:rsidP="00F732A2">
                            <w:pPr>
                              <w:pStyle w:val="Nidungvnbn"/>
                              <w:ind w:firstLine="0"/>
                              <w:jc w:val="right"/>
                            </w:pPr>
                            <w:r>
                              <w:rPr>
                                <w:color w:val="000000"/>
                                <w:sz w:val="22"/>
                                <w:szCs w:val="22"/>
                              </w:rPr>
                              <w:t>0.5516</w:t>
                            </w:r>
                          </w:p>
                        </w:tc>
                        <w:tc>
                          <w:tcPr>
                            <w:tcW w:w="1077" w:type="dxa"/>
                            <w:vAlign w:val="bottom"/>
                          </w:tcPr>
                          <w:p w14:paraId="641C3F90" w14:textId="2E4173F0" w:rsidR="001973A2" w:rsidRDefault="001973A2" w:rsidP="00F732A2">
                            <w:pPr>
                              <w:pStyle w:val="Nidungvnbn"/>
                              <w:ind w:firstLine="0"/>
                              <w:jc w:val="right"/>
                            </w:pPr>
                            <w:r>
                              <w:rPr>
                                <w:color w:val="000000"/>
                                <w:sz w:val="22"/>
                                <w:szCs w:val="22"/>
                              </w:rPr>
                              <w:t>557.6</w:t>
                            </w:r>
                          </w:p>
                        </w:tc>
                        <w:tc>
                          <w:tcPr>
                            <w:tcW w:w="994" w:type="dxa"/>
                            <w:vAlign w:val="bottom"/>
                          </w:tcPr>
                          <w:p w14:paraId="2ABF5426" w14:textId="6320368F" w:rsidR="001973A2" w:rsidRDefault="001973A2" w:rsidP="00F732A2">
                            <w:pPr>
                              <w:pStyle w:val="Nidungvnbn"/>
                              <w:ind w:firstLine="0"/>
                              <w:jc w:val="right"/>
                            </w:pPr>
                            <w:r>
                              <w:rPr>
                                <w:color w:val="000000"/>
                                <w:sz w:val="22"/>
                                <w:szCs w:val="22"/>
                              </w:rPr>
                              <w:t>0.6278</w:t>
                            </w:r>
                          </w:p>
                        </w:tc>
                        <w:tc>
                          <w:tcPr>
                            <w:tcW w:w="994" w:type="dxa"/>
                            <w:vAlign w:val="bottom"/>
                          </w:tcPr>
                          <w:p w14:paraId="090C11AC" w14:textId="65D9E530" w:rsidR="001973A2" w:rsidRDefault="001973A2" w:rsidP="00F732A2">
                            <w:pPr>
                              <w:pStyle w:val="Nidungvnbn"/>
                              <w:ind w:firstLine="0"/>
                              <w:jc w:val="right"/>
                            </w:pPr>
                            <w:r>
                              <w:rPr>
                                <w:color w:val="000000"/>
                                <w:sz w:val="22"/>
                                <w:szCs w:val="22"/>
                              </w:rPr>
                              <w:t>0.6</w:t>
                            </w:r>
                          </w:p>
                        </w:tc>
                        <w:tc>
                          <w:tcPr>
                            <w:tcW w:w="994" w:type="dxa"/>
                            <w:vAlign w:val="bottom"/>
                          </w:tcPr>
                          <w:p w14:paraId="2F0E9B1F" w14:textId="733A4916" w:rsidR="001973A2" w:rsidRDefault="001973A2" w:rsidP="00F732A2">
                            <w:pPr>
                              <w:pStyle w:val="Nidungvnbn"/>
                              <w:ind w:firstLine="0"/>
                              <w:jc w:val="right"/>
                            </w:pPr>
                            <w:r>
                              <w:rPr>
                                <w:color w:val="000000"/>
                                <w:sz w:val="22"/>
                                <w:szCs w:val="22"/>
                              </w:rPr>
                              <w:t>0.6032</w:t>
                            </w:r>
                          </w:p>
                        </w:tc>
                        <w:tc>
                          <w:tcPr>
                            <w:tcW w:w="1233" w:type="dxa"/>
                            <w:vAlign w:val="bottom"/>
                          </w:tcPr>
                          <w:p w14:paraId="5E61D179" w14:textId="1E12CB5A" w:rsidR="001973A2" w:rsidRDefault="001973A2" w:rsidP="00F732A2">
                            <w:pPr>
                              <w:pStyle w:val="Nidungvnbn"/>
                              <w:ind w:firstLine="0"/>
                              <w:jc w:val="right"/>
                            </w:pPr>
                            <w:r>
                              <w:rPr>
                                <w:color w:val="000000"/>
                                <w:sz w:val="22"/>
                                <w:szCs w:val="22"/>
                              </w:rPr>
                              <w:t>323.4</w:t>
                            </w:r>
                          </w:p>
                        </w:tc>
                      </w:tr>
                      <w:tr w:rsidR="001973A2" w14:paraId="046B16ED" w14:textId="77777777" w:rsidTr="00471BA4">
                        <w:trPr>
                          <w:trHeight w:val="379"/>
                        </w:trPr>
                        <w:tc>
                          <w:tcPr>
                            <w:tcW w:w="985" w:type="dxa"/>
                            <w:vMerge/>
                          </w:tcPr>
                          <w:p w14:paraId="42F2AB3C" w14:textId="77777777" w:rsidR="001973A2" w:rsidRDefault="001973A2" w:rsidP="00F732A2">
                            <w:pPr>
                              <w:pStyle w:val="Nidungvnbn"/>
                              <w:ind w:firstLine="0"/>
                              <w:jc w:val="left"/>
                              <w:rPr>
                                <w:b/>
                              </w:rPr>
                            </w:pPr>
                          </w:p>
                        </w:tc>
                        <w:tc>
                          <w:tcPr>
                            <w:tcW w:w="2772" w:type="dxa"/>
                            <w:vAlign w:val="bottom"/>
                          </w:tcPr>
                          <w:p w14:paraId="729FE387" w14:textId="20098FA3" w:rsidR="001973A2" w:rsidRDefault="001973A2" w:rsidP="00F732A2">
                            <w:pPr>
                              <w:pStyle w:val="Nidungvnbn"/>
                              <w:ind w:firstLine="0"/>
                              <w:jc w:val="left"/>
                              <w:rPr>
                                <w:b/>
                              </w:rPr>
                            </w:pPr>
                            <w:r>
                              <w:rPr>
                                <w:color w:val="000000"/>
                                <w:sz w:val="22"/>
                                <w:szCs w:val="22"/>
                              </w:rPr>
                              <w:t>ScreenType</w:t>
                            </w:r>
                          </w:p>
                        </w:tc>
                        <w:tc>
                          <w:tcPr>
                            <w:tcW w:w="912" w:type="dxa"/>
                            <w:vAlign w:val="bottom"/>
                          </w:tcPr>
                          <w:p w14:paraId="7AE89DDD" w14:textId="29D824B3" w:rsidR="001973A2" w:rsidRDefault="001973A2" w:rsidP="00F732A2">
                            <w:pPr>
                              <w:pStyle w:val="Nidungvnbn"/>
                              <w:ind w:firstLine="0"/>
                              <w:jc w:val="right"/>
                            </w:pPr>
                            <w:r>
                              <w:rPr>
                                <w:color w:val="000000"/>
                                <w:sz w:val="22"/>
                                <w:szCs w:val="22"/>
                              </w:rPr>
                              <w:t>0.6128</w:t>
                            </w:r>
                          </w:p>
                        </w:tc>
                        <w:tc>
                          <w:tcPr>
                            <w:tcW w:w="912" w:type="dxa"/>
                            <w:vAlign w:val="bottom"/>
                          </w:tcPr>
                          <w:p w14:paraId="48FD0FCF" w14:textId="6404C19D" w:rsidR="001973A2" w:rsidRDefault="001973A2" w:rsidP="00F732A2">
                            <w:pPr>
                              <w:pStyle w:val="Nidungvnbn"/>
                              <w:ind w:firstLine="0"/>
                              <w:jc w:val="right"/>
                            </w:pPr>
                            <w:r>
                              <w:rPr>
                                <w:color w:val="000000"/>
                                <w:sz w:val="22"/>
                                <w:szCs w:val="22"/>
                              </w:rPr>
                              <w:t>0.608</w:t>
                            </w:r>
                          </w:p>
                        </w:tc>
                        <w:tc>
                          <w:tcPr>
                            <w:tcW w:w="912" w:type="dxa"/>
                            <w:vAlign w:val="bottom"/>
                          </w:tcPr>
                          <w:p w14:paraId="2F546106" w14:textId="25849507" w:rsidR="001973A2" w:rsidRDefault="001973A2" w:rsidP="00F732A2">
                            <w:pPr>
                              <w:pStyle w:val="Nidungvnbn"/>
                              <w:ind w:firstLine="0"/>
                              <w:jc w:val="right"/>
                            </w:pPr>
                            <w:r>
                              <w:rPr>
                                <w:color w:val="000000"/>
                                <w:sz w:val="22"/>
                                <w:szCs w:val="22"/>
                              </w:rPr>
                              <w:t>0.608</w:t>
                            </w:r>
                          </w:p>
                        </w:tc>
                        <w:tc>
                          <w:tcPr>
                            <w:tcW w:w="1077" w:type="dxa"/>
                            <w:vAlign w:val="bottom"/>
                          </w:tcPr>
                          <w:p w14:paraId="531B0170" w14:textId="6A560415" w:rsidR="001973A2" w:rsidRDefault="001973A2" w:rsidP="00F732A2">
                            <w:pPr>
                              <w:pStyle w:val="Nidungvnbn"/>
                              <w:ind w:firstLine="0"/>
                              <w:jc w:val="right"/>
                            </w:pPr>
                            <w:r>
                              <w:rPr>
                                <w:color w:val="000000"/>
                                <w:sz w:val="22"/>
                                <w:szCs w:val="22"/>
                              </w:rPr>
                              <w:t>1139.8</w:t>
                            </w:r>
                          </w:p>
                        </w:tc>
                        <w:tc>
                          <w:tcPr>
                            <w:tcW w:w="994" w:type="dxa"/>
                            <w:vAlign w:val="bottom"/>
                          </w:tcPr>
                          <w:p w14:paraId="4E1312DC" w14:textId="521006FF" w:rsidR="001973A2" w:rsidRDefault="001973A2" w:rsidP="00F732A2">
                            <w:pPr>
                              <w:pStyle w:val="Nidungvnbn"/>
                              <w:ind w:firstLine="0"/>
                              <w:jc w:val="right"/>
                            </w:pPr>
                            <w:r>
                              <w:rPr>
                                <w:color w:val="000000"/>
                                <w:sz w:val="22"/>
                                <w:szCs w:val="22"/>
                              </w:rPr>
                              <w:t>0.6347</w:t>
                            </w:r>
                          </w:p>
                        </w:tc>
                        <w:tc>
                          <w:tcPr>
                            <w:tcW w:w="994" w:type="dxa"/>
                            <w:vAlign w:val="bottom"/>
                          </w:tcPr>
                          <w:p w14:paraId="4CC74E59" w14:textId="4BE95388" w:rsidR="001973A2" w:rsidRDefault="001973A2" w:rsidP="00F732A2">
                            <w:pPr>
                              <w:pStyle w:val="Nidungvnbn"/>
                              <w:ind w:firstLine="0"/>
                              <w:jc w:val="right"/>
                            </w:pPr>
                            <w:r>
                              <w:rPr>
                                <w:color w:val="000000"/>
                                <w:sz w:val="22"/>
                                <w:szCs w:val="22"/>
                              </w:rPr>
                              <w:t>0.6347</w:t>
                            </w:r>
                          </w:p>
                        </w:tc>
                        <w:tc>
                          <w:tcPr>
                            <w:tcW w:w="994" w:type="dxa"/>
                            <w:vAlign w:val="bottom"/>
                          </w:tcPr>
                          <w:p w14:paraId="151590AA" w14:textId="51365BA7" w:rsidR="001973A2" w:rsidRDefault="001973A2" w:rsidP="00F732A2">
                            <w:pPr>
                              <w:pStyle w:val="Nidungvnbn"/>
                              <w:ind w:firstLine="0"/>
                              <w:jc w:val="right"/>
                            </w:pPr>
                            <w:r>
                              <w:rPr>
                                <w:color w:val="000000"/>
                                <w:sz w:val="22"/>
                                <w:szCs w:val="22"/>
                              </w:rPr>
                              <w:t>0.6347</w:t>
                            </w:r>
                          </w:p>
                        </w:tc>
                        <w:tc>
                          <w:tcPr>
                            <w:tcW w:w="1233" w:type="dxa"/>
                            <w:vAlign w:val="bottom"/>
                          </w:tcPr>
                          <w:p w14:paraId="775B858C" w14:textId="2D66E7F1" w:rsidR="001973A2" w:rsidRDefault="001973A2" w:rsidP="00F732A2">
                            <w:pPr>
                              <w:pStyle w:val="Nidungvnbn"/>
                              <w:ind w:firstLine="0"/>
                              <w:jc w:val="right"/>
                            </w:pPr>
                            <w:r>
                              <w:rPr>
                                <w:color w:val="000000"/>
                                <w:sz w:val="22"/>
                                <w:szCs w:val="22"/>
                              </w:rPr>
                              <w:t>692.2</w:t>
                            </w:r>
                          </w:p>
                        </w:tc>
                      </w:tr>
                      <w:tr w:rsidR="001973A2" w14:paraId="3D9CABA5" w14:textId="77777777" w:rsidTr="00471BA4">
                        <w:trPr>
                          <w:trHeight w:val="379"/>
                        </w:trPr>
                        <w:tc>
                          <w:tcPr>
                            <w:tcW w:w="985" w:type="dxa"/>
                            <w:vMerge/>
                          </w:tcPr>
                          <w:p w14:paraId="1B5B3427" w14:textId="77777777" w:rsidR="001973A2" w:rsidRDefault="001973A2" w:rsidP="00F732A2">
                            <w:pPr>
                              <w:pStyle w:val="Nidungvnbn"/>
                              <w:ind w:firstLine="0"/>
                              <w:jc w:val="left"/>
                              <w:rPr>
                                <w:b/>
                              </w:rPr>
                            </w:pPr>
                          </w:p>
                        </w:tc>
                        <w:tc>
                          <w:tcPr>
                            <w:tcW w:w="2772" w:type="dxa"/>
                            <w:vAlign w:val="bottom"/>
                          </w:tcPr>
                          <w:p w14:paraId="14EC7C89" w14:textId="00E791F8" w:rsidR="001973A2" w:rsidRDefault="001973A2" w:rsidP="00F732A2">
                            <w:pPr>
                              <w:pStyle w:val="Nidungvnbn"/>
                              <w:ind w:firstLine="0"/>
                              <w:jc w:val="left"/>
                              <w:rPr>
                                <w:b/>
                              </w:rPr>
                            </w:pPr>
                            <w:r>
                              <w:rPr>
                                <w:color w:val="000000"/>
                                <w:sz w:val="22"/>
                                <w:szCs w:val="22"/>
                              </w:rPr>
                              <w:t>SemgHandGenderCh2</w:t>
                            </w:r>
                          </w:p>
                        </w:tc>
                        <w:tc>
                          <w:tcPr>
                            <w:tcW w:w="912" w:type="dxa"/>
                            <w:vAlign w:val="bottom"/>
                          </w:tcPr>
                          <w:p w14:paraId="4F72485E" w14:textId="4ED77FA1" w:rsidR="001973A2" w:rsidRDefault="001973A2" w:rsidP="00F732A2">
                            <w:pPr>
                              <w:pStyle w:val="Nidungvnbn"/>
                              <w:ind w:firstLine="0"/>
                              <w:jc w:val="right"/>
                            </w:pPr>
                            <w:r>
                              <w:rPr>
                                <w:color w:val="000000"/>
                                <w:sz w:val="22"/>
                                <w:szCs w:val="22"/>
                              </w:rPr>
                              <w:t>0.804</w:t>
                            </w:r>
                          </w:p>
                        </w:tc>
                        <w:tc>
                          <w:tcPr>
                            <w:tcW w:w="912" w:type="dxa"/>
                            <w:vAlign w:val="bottom"/>
                          </w:tcPr>
                          <w:p w14:paraId="6E4F2B9E" w14:textId="3C482798" w:rsidR="001973A2" w:rsidRDefault="001973A2" w:rsidP="00F732A2">
                            <w:pPr>
                              <w:pStyle w:val="Nidungvnbn"/>
                              <w:ind w:firstLine="0"/>
                              <w:jc w:val="right"/>
                            </w:pPr>
                            <w:r>
                              <w:rPr>
                                <w:color w:val="000000"/>
                                <w:sz w:val="22"/>
                                <w:szCs w:val="22"/>
                              </w:rPr>
                              <w:t>0.8183</w:t>
                            </w:r>
                          </w:p>
                        </w:tc>
                        <w:tc>
                          <w:tcPr>
                            <w:tcW w:w="912" w:type="dxa"/>
                            <w:vAlign w:val="bottom"/>
                          </w:tcPr>
                          <w:p w14:paraId="6E4934B2" w14:textId="3723CAEF" w:rsidR="001973A2" w:rsidRDefault="001973A2" w:rsidP="00F732A2">
                            <w:pPr>
                              <w:pStyle w:val="Nidungvnbn"/>
                              <w:ind w:firstLine="0"/>
                              <w:jc w:val="right"/>
                            </w:pPr>
                            <w:r>
                              <w:rPr>
                                <w:color w:val="000000"/>
                                <w:sz w:val="22"/>
                                <w:szCs w:val="22"/>
                              </w:rPr>
                              <w:t>0.7899</w:t>
                            </w:r>
                          </w:p>
                        </w:tc>
                        <w:tc>
                          <w:tcPr>
                            <w:tcW w:w="1077" w:type="dxa"/>
                            <w:vAlign w:val="bottom"/>
                          </w:tcPr>
                          <w:p w14:paraId="09778AE0" w14:textId="732D0F0F" w:rsidR="001973A2" w:rsidRDefault="001973A2" w:rsidP="00F732A2">
                            <w:pPr>
                              <w:pStyle w:val="Nidungvnbn"/>
                              <w:ind w:firstLine="0"/>
                              <w:jc w:val="right"/>
                            </w:pPr>
                            <w:r>
                              <w:rPr>
                                <w:color w:val="000000"/>
                                <w:sz w:val="22"/>
                                <w:szCs w:val="22"/>
                              </w:rPr>
                              <w:t>1678.4</w:t>
                            </w:r>
                          </w:p>
                        </w:tc>
                        <w:tc>
                          <w:tcPr>
                            <w:tcW w:w="994" w:type="dxa"/>
                            <w:vAlign w:val="bottom"/>
                          </w:tcPr>
                          <w:p w14:paraId="4A1770BE" w14:textId="5FDCCCF5" w:rsidR="001973A2" w:rsidRDefault="001973A2" w:rsidP="00F732A2">
                            <w:pPr>
                              <w:pStyle w:val="Nidungvnbn"/>
                              <w:ind w:firstLine="0"/>
                              <w:jc w:val="right"/>
                            </w:pPr>
                            <w:r>
                              <w:rPr>
                                <w:color w:val="000000"/>
                                <w:sz w:val="22"/>
                                <w:szCs w:val="22"/>
                              </w:rPr>
                              <w:t>0.7497</w:t>
                            </w:r>
                          </w:p>
                        </w:tc>
                        <w:tc>
                          <w:tcPr>
                            <w:tcW w:w="994" w:type="dxa"/>
                            <w:vAlign w:val="bottom"/>
                          </w:tcPr>
                          <w:p w14:paraId="004CF9CD" w14:textId="34AFCCFD" w:rsidR="001973A2" w:rsidRDefault="001973A2" w:rsidP="00F732A2">
                            <w:pPr>
                              <w:pStyle w:val="Nidungvnbn"/>
                              <w:ind w:firstLine="0"/>
                              <w:jc w:val="right"/>
                            </w:pPr>
                            <w:r>
                              <w:rPr>
                                <w:color w:val="000000"/>
                                <w:sz w:val="22"/>
                                <w:szCs w:val="22"/>
                              </w:rPr>
                              <w:t>0.765</w:t>
                            </w:r>
                          </w:p>
                        </w:tc>
                        <w:tc>
                          <w:tcPr>
                            <w:tcW w:w="994" w:type="dxa"/>
                            <w:vAlign w:val="bottom"/>
                          </w:tcPr>
                          <w:p w14:paraId="2417D99C" w14:textId="5757D4A9" w:rsidR="001973A2" w:rsidRDefault="001973A2" w:rsidP="00F732A2">
                            <w:pPr>
                              <w:pStyle w:val="Nidungvnbn"/>
                              <w:ind w:firstLine="0"/>
                              <w:jc w:val="right"/>
                            </w:pPr>
                            <w:r>
                              <w:rPr>
                                <w:color w:val="000000"/>
                                <w:sz w:val="22"/>
                                <w:szCs w:val="22"/>
                              </w:rPr>
                              <w:t>0.7698</w:t>
                            </w:r>
                          </w:p>
                        </w:tc>
                        <w:tc>
                          <w:tcPr>
                            <w:tcW w:w="1233" w:type="dxa"/>
                            <w:vAlign w:val="bottom"/>
                          </w:tcPr>
                          <w:p w14:paraId="4203E8A0" w14:textId="5F862D8F" w:rsidR="001973A2" w:rsidRDefault="001973A2" w:rsidP="00F732A2">
                            <w:pPr>
                              <w:pStyle w:val="Nidungvnbn"/>
                              <w:ind w:firstLine="0"/>
                              <w:jc w:val="right"/>
                            </w:pPr>
                            <w:r>
                              <w:rPr>
                                <w:color w:val="000000"/>
                                <w:sz w:val="22"/>
                                <w:szCs w:val="22"/>
                              </w:rPr>
                              <w:t>1113.1</w:t>
                            </w:r>
                          </w:p>
                        </w:tc>
                      </w:tr>
                      <w:tr w:rsidR="001973A2" w14:paraId="29EC7EBD" w14:textId="77777777" w:rsidTr="00471BA4">
                        <w:trPr>
                          <w:trHeight w:val="379"/>
                        </w:trPr>
                        <w:tc>
                          <w:tcPr>
                            <w:tcW w:w="985" w:type="dxa"/>
                            <w:vMerge/>
                          </w:tcPr>
                          <w:p w14:paraId="3E71B2EE" w14:textId="77777777" w:rsidR="001973A2" w:rsidRDefault="001973A2" w:rsidP="00F732A2">
                            <w:pPr>
                              <w:pStyle w:val="Nidungvnbn"/>
                              <w:ind w:firstLine="0"/>
                              <w:jc w:val="left"/>
                              <w:rPr>
                                <w:b/>
                              </w:rPr>
                            </w:pPr>
                          </w:p>
                        </w:tc>
                        <w:tc>
                          <w:tcPr>
                            <w:tcW w:w="2772" w:type="dxa"/>
                            <w:vAlign w:val="bottom"/>
                          </w:tcPr>
                          <w:p w14:paraId="2AEA3412" w14:textId="22A7A34B" w:rsidR="001973A2" w:rsidRDefault="001973A2" w:rsidP="00F732A2">
                            <w:pPr>
                              <w:pStyle w:val="Nidungvnbn"/>
                              <w:ind w:firstLine="0"/>
                              <w:jc w:val="left"/>
                              <w:rPr>
                                <w:b/>
                              </w:rPr>
                            </w:pPr>
                            <w:r>
                              <w:rPr>
                                <w:color w:val="000000"/>
                                <w:sz w:val="22"/>
                                <w:szCs w:val="22"/>
                              </w:rPr>
                              <w:t>SemgHandMovementCh2</w:t>
                            </w:r>
                          </w:p>
                        </w:tc>
                        <w:tc>
                          <w:tcPr>
                            <w:tcW w:w="912" w:type="dxa"/>
                            <w:vAlign w:val="bottom"/>
                          </w:tcPr>
                          <w:p w14:paraId="75DC67AF" w14:textId="14303D01" w:rsidR="001973A2" w:rsidRDefault="001973A2" w:rsidP="00F732A2">
                            <w:pPr>
                              <w:pStyle w:val="Nidungvnbn"/>
                              <w:ind w:firstLine="0"/>
                              <w:jc w:val="right"/>
                            </w:pPr>
                            <w:r>
                              <w:rPr>
                                <w:color w:val="000000"/>
                                <w:sz w:val="22"/>
                                <w:szCs w:val="22"/>
                              </w:rPr>
                              <w:t>0.4732</w:t>
                            </w:r>
                          </w:p>
                        </w:tc>
                        <w:tc>
                          <w:tcPr>
                            <w:tcW w:w="912" w:type="dxa"/>
                            <w:vAlign w:val="bottom"/>
                          </w:tcPr>
                          <w:p w14:paraId="238299EA" w14:textId="19A11127" w:rsidR="001973A2" w:rsidRDefault="001973A2" w:rsidP="00F732A2">
                            <w:pPr>
                              <w:pStyle w:val="Nidungvnbn"/>
                              <w:ind w:firstLine="0"/>
                              <w:jc w:val="right"/>
                            </w:pPr>
                            <w:r>
                              <w:rPr>
                                <w:color w:val="000000"/>
                                <w:sz w:val="22"/>
                                <w:szCs w:val="22"/>
                              </w:rPr>
                              <w:t>0.4622</w:t>
                            </w:r>
                          </w:p>
                        </w:tc>
                        <w:tc>
                          <w:tcPr>
                            <w:tcW w:w="912" w:type="dxa"/>
                            <w:vAlign w:val="bottom"/>
                          </w:tcPr>
                          <w:p w14:paraId="64576ADD" w14:textId="531BCB13" w:rsidR="001973A2" w:rsidRDefault="001973A2" w:rsidP="00F732A2">
                            <w:pPr>
                              <w:pStyle w:val="Nidungvnbn"/>
                              <w:ind w:firstLine="0"/>
                              <w:jc w:val="right"/>
                            </w:pPr>
                            <w:r>
                              <w:rPr>
                                <w:color w:val="000000"/>
                                <w:sz w:val="22"/>
                                <w:szCs w:val="22"/>
                              </w:rPr>
                              <w:t>0.4622</w:t>
                            </w:r>
                          </w:p>
                        </w:tc>
                        <w:tc>
                          <w:tcPr>
                            <w:tcW w:w="1077" w:type="dxa"/>
                            <w:vAlign w:val="bottom"/>
                          </w:tcPr>
                          <w:p w14:paraId="08AB9DB8" w14:textId="6C4A83CC" w:rsidR="001973A2" w:rsidRDefault="001973A2" w:rsidP="00F732A2">
                            <w:pPr>
                              <w:pStyle w:val="Nidungvnbn"/>
                              <w:ind w:firstLine="0"/>
                              <w:jc w:val="right"/>
                            </w:pPr>
                            <w:r>
                              <w:rPr>
                                <w:color w:val="000000"/>
                                <w:sz w:val="22"/>
                                <w:szCs w:val="22"/>
                              </w:rPr>
                              <w:t>2099.6</w:t>
                            </w:r>
                          </w:p>
                        </w:tc>
                        <w:tc>
                          <w:tcPr>
                            <w:tcW w:w="994" w:type="dxa"/>
                            <w:vAlign w:val="bottom"/>
                          </w:tcPr>
                          <w:p w14:paraId="3ACE51DE" w14:textId="398EC2CE" w:rsidR="001973A2" w:rsidRDefault="001973A2" w:rsidP="00F732A2">
                            <w:pPr>
                              <w:pStyle w:val="Nidungvnbn"/>
                              <w:ind w:firstLine="0"/>
                              <w:jc w:val="right"/>
                            </w:pPr>
                            <w:r>
                              <w:rPr>
                                <w:color w:val="000000"/>
                                <w:sz w:val="22"/>
                                <w:szCs w:val="22"/>
                              </w:rPr>
                              <w:t>0.4888</w:t>
                            </w:r>
                          </w:p>
                        </w:tc>
                        <w:tc>
                          <w:tcPr>
                            <w:tcW w:w="994" w:type="dxa"/>
                            <w:vAlign w:val="bottom"/>
                          </w:tcPr>
                          <w:p w14:paraId="18278A11" w14:textId="34D43C57" w:rsidR="001973A2" w:rsidRDefault="001973A2" w:rsidP="00F732A2">
                            <w:pPr>
                              <w:pStyle w:val="Nidungvnbn"/>
                              <w:ind w:firstLine="0"/>
                              <w:jc w:val="right"/>
                            </w:pPr>
                            <w:r>
                              <w:rPr>
                                <w:color w:val="000000"/>
                                <w:sz w:val="22"/>
                                <w:szCs w:val="22"/>
                              </w:rPr>
                              <w:t>0.4844</w:t>
                            </w:r>
                          </w:p>
                        </w:tc>
                        <w:tc>
                          <w:tcPr>
                            <w:tcW w:w="994" w:type="dxa"/>
                            <w:vAlign w:val="bottom"/>
                          </w:tcPr>
                          <w:p w14:paraId="3FE86E8A" w14:textId="4D1BB7D6" w:rsidR="001973A2" w:rsidRDefault="001973A2" w:rsidP="00F732A2">
                            <w:pPr>
                              <w:pStyle w:val="Nidungvnbn"/>
                              <w:ind w:firstLine="0"/>
                              <w:jc w:val="right"/>
                            </w:pPr>
                            <w:r>
                              <w:rPr>
                                <w:color w:val="000000"/>
                                <w:sz w:val="22"/>
                                <w:szCs w:val="22"/>
                              </w:rPr>
                              <w:t>0.4844</w:t>
                            </w:r>
                          </w:p>
                        </w:tc>
                        <w:tc>
                          <w:tcPr>
                            <w:tcW w:w="1233" w:type="dxa"/>
                            <w:vAlign w:val="bottom"/>
                          </w:tcPr>
                          <w:p w14:paraId="52E57F18" w14:textId="3B686B9A" w:rsidR="001973A2" w:rsidRDefault="001973A2" w:rsidP="00F732A2">
                            <w:pPr>
                              <w:pStyle w:val="Nidungvnbn"/>
                              <w:ind w:firstLine="0"/>
                              <w:jc w:val="right"/>
                            </w:pPr>
                            <w:r>
                              <w:rPr>
                                <w:color w:val="000000"/>
                                <w:sz w:val="22"/>
                                <w:szCs w:val="22"/>
                              </w:rPr>
                              <w:t>1322.2</w:t>
                            </w:r>
                          </w:p>
                        </w:tc>
                      </w:tr>
                      <w:tr w:rsidR="001973A2" w14:paraId="008D8F6D" w14:textId="77777777" w:rsidTr="00471BA4">
                        <w:trPr>
                          <w:trHeight w:val="379"/>
                        </w:trPr>
                        <w:tc>
                          <w:tcPr>
                            <w:tcW w:w="985" w:type="dxa"/>
                            <w:vMerge/>
                          </w:tcPr>
                          <w:p w14:paraId="70C6EC81" w14:textId="77777777" w:rsidR="001973A2" w:rsidRDefault="001973A2" w:rsidP="00F732A2">
                            <w:pPr>
                              <w:pStyle w:val="Nidungvnbn"/>
                              <w:ind w:firstLine="0"/>
                              <w:jc w:val="left"/>
                              <w:rPr>
                                <w:b/>
                              </w:rPr>
                            </w:pPr>
                          </w:p>
                        </w:tc>
                        <w:tc>
                          <w:tcPr>
                            <w:tcW w:w="2772" w:type="dxa"/>
                            <w:vAlign w:val="bottom"/>
                          </w:tcPr>
                          <w:p w14:paraId="1A6BF485" w14:textId="01AF1888" w:rsidR="001973A2" w:rsidRDefault="001973A2" w:rsidP="00F732A2">
                            <w:pPr>
                              <w:pStyle w:val="Nidungvnbn"/>
                              <w:ind w:firstLine="0"/>
                              <w:jc w:val="left"/>
                              <w:rPr>
                                <w:b/>
                              </w:rPr>
                            </w:pPr>
                            <w:r>
                              <w:rPr>
                                <w:color w:val="000000"/>
                                <w:sz w:val="22"/>
                                <w:szCs w:val="22"/>
                              </w:rPr>
                              <w:t>SemgHandSubjectCh2</w:t>
                            </w:r>
                          </w:p>
                        </w:tc>
                        <w:tc>
                          <w:tcPr>
                            <w:tcW w:w="912" w:type="dxa"/>
                            <w:vAlign w:val="bottom"/>
                          </w:tcPr>
                          <w:p w14:paraId="3A905C45" w14:textId="354CD0C7" w:rsidR="001973A2" w:rsidRDefault="001973A2" w:rsidP="00F732A2">
                            <w:pPr>
                              <w:pStyle w:val="Nidungvnbn"/>
                              <w:ind w:firstLine="0"/>
                              <w:jc w:val="right"/>
                            </w:pPr>
                            <w:r>
                              <w:rPr>
                                <w:color w:val="000000"/>
                                <w:sz w:val="22"/>
                                <w:szCs w:val="22"/>
                              </w:rPr>
                              <w:t>0.7499</w:t>
                            </w:r>
                          </w:p>
                        </w:tc>
                        <w:tc>
                          <w:tcPr>
                            <w:tcW w:w="912" w:type="dxa"/>
                            <w:vAlign w:val="bottom"/>
                          </w:tcPr>
                          <w:p w14:paraId="4F30A79F" w14:textId="5EF2450D" w:rsidR="001973A2" w:rsidRDefault="001973A2" w:rsidP="00F732A2">
                            <w:pPr>
                              <w:pStyle w:val="Nidungvnbn"/>
                              <w:ind w:firstLine="0"/>
                              <w:jc w:val="right"/>
                            </w:pPr>
                            <w:r>
                              <w:rPr>
                                <w:color w:val="000000"/>
                                <w:sz w:val="22"/>
                                <w:szCs w:val="22"/>
                              </w:rPr>
                              <w:t>0.7378</w:t>
                            </w:r>
                          </w:p>
                        </w:tc>
                        <w:tc>
                          <w:tcPr>
                            <w:tcW w:w="912" w:type="dxa"/>
                            <w:vAlign w:val="bottom"/>
                          </w:tcPr>
                          <w:p w14:paraId="189B4F76" w14:textId="0F4FDDA4" w:rsidR="001973A2" w:rsidRDefault="001973A2" w:rsidP="00F732A2">
                            <w:pPr>
                              <w:pStyle w:val="Nidungvnbn"/>
                              <w:ind w:firstLine="0"/>
                              <w:jc w:val="right"/>
                            </w:pPr>
                            <w:r>
                              <w:rPr>
                                <w:color w:val="000000"/>
                                <w:sz w:val="22"/>
                                <w:szCs w:val="22"/>
                              </w:rPr>
                              <w:t>0.7378</w:t>
                            </w:r>
                          </w:p>
                        </w:tc>
                        <w:tc>
                          <w:tcPr>
                            <w:tcW w:w="1077" w:type="dxa"/>
                            <w:vAlign w:val="bottom"/>
                          </w:tcPr>
                          <w:p w14:paraId="19442D66" w14:textId="05F68EDC" w:rsidR="001973A2" w:rsidRDefault="001973A2" w:rsidP="00F732A2">
                            <w:pPr>
                              <w:pStyle w:val="Nidungvnbn"/>
                              <w:ind w:firstLine="0"/>
                              <w:jc w:val="right"/>
                            </w:pPr>
                            <w:r>
                              <w:rPr>
                                <w:color w:val="000000"/>
                                <w:sz w:val="22"/>
                                <w:szCs w:val="22"/>
                              </w:rPr>
                              <w:t>1957.8</w:t>
                            </w:r>
                          </w:p>
                        </w:tc>
                        <w:tc>
                          <w:tcPr>
                            <w:tcW w:w="994" w:type="dxa"/>
                            <w:vAlign w:val="bottom"/>
                          </w:tcPr>
                          <w:p w14:paraId="678E5920" w14:textId="2FF4CB23" w:rsidR="001973A2" w:rsidRDefault="001973A2" w:rsidP="00F732A2">
                            <w:pPr>
                              <w:pStyle w:val="Nidungvnbn"/>
                              <w:ind w:firstLine="0"/>
                              <w:jc w:val="right"/>
                            </w:pPr>
                            <w:r>
                              <w:rPr>
                                <w:color w:val="000000"/>
                                <w:sz w:val="22"/>
                                <w:szCs w:val="22"/>
                              </w:rPr>
                              <w:t>0.7264</w:t>
                            </w:r>
                          </w:p>
                        </w:tc>
                        <w:tc>
                          <w:tcPr>
                            <w:tcW w:w="994" w:type="dxa"/>
                            <w:vAlign w:val="bottom"/>
                          </w:tcPr>
                          <w:p w14:paraId="5AFE0DDE" w14:textId="5D21CF89" w:rsidR="001973A2" w:rsidRDefault="001973A2" w:rsidP="00F732A2">
                            <w:pPr>
                              <w:pStyle w:val="Nidungvnbn"/>
                              <w:ind w:firstLine="0"/>
                              <w:jc w:val="right"/>
                            </w:pPr>
                            <w:r>
                              <w:rPr>
                                <w:color w:val="000000"/>
                                <w:sz w:val="22"/>
                                <w:szCs w:val="22"/>
                              </w:rPr>
                              <w:t>0.7133</w:t>
                            </w:r>
                          </w:p>
                        </w:tc>
                        <w:tc>
                          <w:tcPr>
                            <w:tcW w:w="994" w:type="dxa"/>
                            <w:vAlign w:val="bottom"/>
                          </w:tcPr>
                          <w:p w14:paraId="5F66F768" w14:textId="7523A218" w:rsidR="001973A2" w:rsidRDefault="001973A2" w:rsidP="00F732A2">
                            <w:pPr>
                              <w:pStyle w:val="Nidungvnbn"/>
                              <w:ind w:firstLine="0"/>
                              <w:jc w:val="right"/>
                            </w:pPr>
                            <w:r>
                              <w:rPr>
                                <w:color w:val="000000"/>
                                <w:sz w:val="22"/>
                                <w:szCs w:val="22"/>
                              </w:rPr>
                              <w:t>0.7133</w:t>
                            </w:r>
                          </w:p>
                        </w:tc>
                        <w:tc>
                          <w:tcPr>
                            <w:tcW w:w="1233" w:type="dxa"/>
                            <w:vAlign w:val="bottom"/>
                          </w:tcPr>
                          <w:p w14:paraId="0C2E30FE" w14:textId="730E5F10" w:rsidR="001973A2" w:rsidRDefault="001973A2" w:rsidP="00F732A2">
                            <w:pPr>
                              <w:pStyle w:val="Nidungvnbn"/>
                              <w:ind w:firstLine="0"/>
                              <w:jc w:val="right"/>
                            </w:pPr>
                            <w:r>
                              <w:rPr>
                                <w:color w:val="000000"/>
                                <w:sz w:val="22"/>
                                <w:szCs w:val="22"/>
                              </w:rPr>
                              <w:t>1325.9</w:t>
                            </w:r>
                          </w:p>
                        </w:tc>
                      </w:tr>
                      <w:tr w:rsidR="001973A2" w14:paraId="523867DE" w14:textId="77777777" w:rsidTr="00471BA4">
                        <w:trPr>
                          <w:trHeight w:val="379"/>
                        </w:trPr>
                        <w:tc>
                          <w:tcPr>
                            <w:tcW w:w="985" w:type="dxa"/>
                            <w:vMerge/>
                          </w:tcPr>
                          <w:p w14:paraId="51C3E9F1" w14:textId="77777777" w:rsidR="001973A2" w:rsidRDefault="001973A2" w:rsidP="00F732A2">
                            <w:pPr>
                              <w:pStyle w:val="Nidungvnbn"/>
                              <w:ind w:firstLine="0"/>
                              <w:jc w:val="left"/>
                              <w:rPr>
                                <w:b/>
                              </w:rPr>
                            </w:pPr>
                          </w:p>
                        </w:tc>
                        <w:tc>
                          <w:tcPr>
                            <w:tcW w:w="2772" w:type="dxa"/>
                            <w:vAlign w:val="bottom"/>
                          </w:tcPr>
                          <w:p w14:paraId="63F295DF" w14:textId="5ED33CD3" w:rsidR="001973A2" w:rsidRDefault="001973A2" w:rsidP="00F732A2">
                            <w:pPr>
                              <w:pStyle w:val="Nidungvnbn"/>
                              <w:ind w:firstLine="0"/>
                              <w:jc w:val="left"/>
                              <w:rPr>
                                <w:b/>
                              </w:rPr>
                            </w:pPr>
                            <w:r>
                              <w:rPr>
                                <w:color w:val="000000"/>
                                <w:sz w:val="22"/>
                                <w:szCs w:val="22"/>
                              </w:rPr>
                              <w:t>ShapeletSim</w:t>
                            </w:r>
                          </w:p>
                        </w:tc>
                        <w:tc>
                          <w:tcPr>
                            <w:tcW w:w="912" w:type="dxa"/>
                            <w:vAlign w:val="bottom"/>
                          </w:tcPr>
                          <w:p w14:paraId="6C6C70B7" w14:textId="68D15F9D" w:rsidR="001973A2" w:rsidRDefault="001973A2" w:rsidP="00F732A2">
                            <w:pPr>
                              <w:pStyle w:val="Nidungvnbn"/>
                              <w:ind w:firstLine="0"/>
                              <w:jc w:val="right"/>
                            </w:pPr>
                            <w:r>
                              <w:rPr>
                                <w:color w:val="000000"/>
                                <w:sz w:val="22"/>
                                <w:szCs w:val="22"/>
                              </w:rPr>
                              <w:t>0.9612</w:t>
                            </w:r>
                          </w:p>
                        </w:tc>
                        <w:tc>
                          <w:tcPr>
                            <w:tcW w:w="912" w:type="dxa"/>
                            <w:vAlign w:val="bottom"/>
                          </w:tcPr>
                          <w:p w14:paraId="172CFB1E" w14:textId="434DF8A1" w:rsidR="001973A2" w:rsidRDefault="001973A2" w:rsidP="00F732A2">
                            <w:pPr>
                              <w:pStyle w:val="Nidungvnbn"/>
                              <w:ind w:firstLine="0"/>
                              <w:jc w:val="right"/>
                            </w:pPr>
                            <w:r>
                              <w:rPr>
                                <w:color w:val="000000"/>
                                <w:sz w:val="22"/>
                                <w:szCs w:val="22"/>
                              </w:rPr>
                              <w:t>0.9611</w:t>
                            </w:r>
                          </w:p>
                        </w:tc>
                        <w:tc>
                          <w:tcPr>
                            <w:tcW w:w="912" w:type="dxa"/>
                            <w:vAlign w:val="bottom"/>
                          </w:tcPr>
                          <w:p w14:paraId="33AA7143" w14:textId="2148163A" w:rsidR="001973A2" w:rsidRDefault="001973A2" w:rsidP="00F732A2">
                            <w:pPr>
                              <w:pStyle w:val="Nidungvnbn"/>
                              <w:ind w:firstLine="0"/>
                              <w:jc w:val="right"/>
                            </w:pPr>
                            <w:r>
                              <w:rPr>
                                <w:color w:val="000000"/>
                                <w:sz w:val="22"/>
                                <w:szCs w:val="22"/>
                              </w:rPr>
                              <w:t>0.9611</w:t>
                            </w:r>
                          </w:p>
                        </w:tc>
                        <w:tc>
                          <w:tcPr>
                            <w:tcW w:w="1077" w:type="dxa"/>
                            <w:vAlign w:val="bottom"/>
                          </w:tcPr>
                          <w:p w14:paraId="2CC7D622" w14:textId="65896B76" w:rsidR="001973A2" w:rsidRDefault="001973A2" w:rsidP="00F732A2">
                            <w:pPr>
                              <w:pStyle w:val="Nidungvnbn"/>
                              <w:ind w:firstLine="0"/>
                              <w:jc w:val="right"/>
                            </w:pPr>
                            <w:r>
                              <w:rPr>
                                <w:color w:val="000000"/>
                                <w:sz w:val="22"/>
                                <w:szCs w:val="22"/>
                              </w:rPr>
                              <w:t>1202.4</w:t>
                            </w:r>
                          </w:p>
                        </w:tc>
                        <w:tc>
                          <w:tcPr>
                            <w:tcW w:w="994" w:type="dxa"/>
                            <w:vAlign w:val="bottom"/>
                          </w:tcPr>
                          <w:p w14:paraId="096E9213" w14:textId="0961DBD5" w:rsidR="001973A2" w:rsidRDefault="001973A2" w:rsidP="00F732A2">
                            <w:pPr>
                              <w:pStyle w:val="Nidungvnbn"/>
                              <w:ind w:firstLine="0"/>
                              <w:jc w:val="right"/>
                            </w:pPr>
                            <w:r>
                              <w:rPr>
                                <w:color w:val="000000"/>
                                <w:sz w:val="22"/>
                                <w:szCs w:val="22"/>
                              </w:rPr>
                              <w:t>0.8167</w:t>
                            </w:r>
                          </w:p>
                        </w:tc>
                        <w:tc>
                          <w:tcPr>
                            <w:tcW w:w="994" w:type="dxa"/>
                            <w:vAlign w:val="bottom"/>
                          </w:tcPr>
                          <w:p w14:paraId="71E68D75" w14:textId="0A3B26F7" w:rsidR="001973A2" w:rsidRDefault="001973A2" w:rsidP="00F732A2">
                            <w:pPr>
                              <w:pStyle w:val="Nidungvnbn"/>
                              <w:ind w:firstLine="0"/>
                              <w:jc w:val="right"/>
                            </w:pPr>
                            <w:r>
                              <w:rPr>
                                <w:color w:val="000000"/>
                                <w:sz w:val="22"/>
                                <w:szCs w:val="22"/>
                              </w:rPr>
                              <w:t>0.8111</w:t>
                            </w:r>
                          </w:p>
                        </w:tc>
                        <w:tc>
                          <w:tcPr>
                            <w:tcW w:w="994" w:type="dxa"/>
                            <w:vAlign w:val="bottom"/>
                          </w:tcPr>
                          <w:p w14:paraId="34CDC84D" w14:textId="1A528822" w:rsidR="001973A2" w:rsidRDefault="001973A2" w:rsidP="00F732A2">
                            <w:pPr>
                              <w:pStyle w:val="Nidungvnbn"/>
                              <w:ind w:firstLine="0"/>
                              <w:jc w:val="right"/>
                            </w:pPr>
                            <w:r>
                              <w:rPr>
                                <w:color w:val="000000"/>
                                <w:sz w:val="22"/>
                                <w:szCs w:val="22"/>
                              </w:rPr>
                              <w:t>0.8111</w:t>
                            </w:r>
                          </w:p>
                        </w:tc>
                        <w:tc>
                          <w:tcPr>
                            <w:tcW w:w="1233" w:type="dxa"/>
                            <w:vAlign w:val="bottom"/>
                          </w:tcPr>
                          <w:p w14:paraId="558A031E" w14:textId="6B3D2EE1" w:rsidR="001973A2" w:rsidRDefault="001973A2" w:rsidP="00F732A2">
                            <w:pPr>
                              <w:pStyle w:val="Nidungvnbn"/>
                              <w:ind w:firstLine="0"/>
                              <w:jc w:val="right"/>
                            </w:pPr>
                            <w:r>
                              <w:rPr>
                                <w:color w:val="000000"/>
                                <w:sz w:val="22"/>
                                <w:szCs w:val="22"/>
                              </w:rPr>
                              <w:t>447.8</w:t>
                            </w:r>
                          </w:p>
                        </w:tc>
                      </w:tr>
                      <w:tr w:rsidR="001973A2" w14:paraId="26DC8E55" w14:textId="77777777" w:rsidTr="00471BA4">
                        <w:trPr>
                          <w:trHeight w:val="379"/>
                        </w:trPr>
                        <w:tc>
                          <w:tcPr>
                            <w:tcW w:w="985" w:type="dxa"/>
                            <w:vMerge/>
                          </w:tcPr>
                          <w:p w14:paraId="58F59F24" w14:textId="77777777" w:rsidR="001973A2" w:rsidRDefault="001973A2" w:rsidP="00F732A2">
                            <w:pPr>
                              <w:pStyle w:val="Nidungvnbn"/>
                              <w:ind w:firstLine="0"/>
                              <w:jc w:val="left"/>
                              <w:rPr>
                                <w:b/>
                              </w:rPr>
                            </w:pPr>
                          </w:p>
                        </w:tc>
                        <w:tc>
                          <w:tcPr>
                            <w:tcW w:w="2772" w:type="dxa"/>
                            <w:vAlign w:val="bottom"/>
                          </w:tcPr>
                          <w:p w14:paraId="61E70CB4" w14:textId="63EC7724" w:rsidR="001973A2" w:rsidRDefault="001973A2" w:rsidP="00F732A2">
                            <w:pPr>
                              <w:pStyle w:val="Nidungvnbn"/>
                              <w:ind w:firstLine="0"/>
                              <w:jc w:val="left"/>
                              <w:rPr>
                                <w:b/>
                              </w:rPr>
                            </w:pPr>
                            <w:r>
                              <w:rPr>
                                <w:color w:val="000000"/>
                                <w:sz w:val="22"/>
                                <w:szCs w:val="22"/>
                              </w:rPr>
                              <w:t>ShapesAll</w:t>
                            </w:r>
                          </w:p>
                        </w:tc>
                        <w:tc>
                          <w:tcPr>
                            <w:tcW w:w="912" w:type="dxa"/>
                            <w:vAlign w:val="bottom"/>
                          </w:tcPr>
                          <w:p w14:paraId="77DF536B" w14:textId="01A381CA" w:rsidR="001973A2" w:rsidRDefault="001973A2" w:rsidP="00F732A2">
                            <w:pPr>
                              <w:pStyle w:val="Nidungvnbn"/>
                              <w:ind w:firstLine="0"/>
                              <w:jc w:val="right"/>
                            </w:pPr>
                            <w:r>
                              <w:rPr>
                                <w:color w:val="000000"/>
                                <w:sz w:val="22"/>
                                <w:szCs w:val="22"/>
                              </w:rPr>
                              <w:t>0.9373</w:t>
                            </w:r>
                          </w:p>
                        </w:tc>
                        <w:tc>
                          <w:tcPr>
                            <w:tcW w:w="912" w:type="dxa"/>
                            <w:vAlign w:val="bottom"/>
                          </w:tcPr>
                          <w:p w14:paraId="4D901DA4" w14:textId="78B6D076" w:rsidR="001973A2" w:rsidRDefault="001973A2" w:rsidP="00F732A2">
                            <w:pPr>
                              <w:pStyle w:val="Nidungvnbn"/>
                              <w:ind w:firstLine="0"/>
                              <w:jc w:val="right"/>
                            </w:pPr>
                            <w:r>
                              <w:rPr>
                                <w:color w:val="000000"/>
                                <w:sz w:val="22"/>
                                <w:szCs w:val="22"/>
                              </w:rPr>
                              <w:t>0.93</w:t>
                            </w:r>
                          </w:p>
                        </w:tc>
                        <w:tc>
                          <w:tcPr>
                            <w:tcW w:w="912" w:type="dxa"/>
                            <w:vAlign w:val="bottom"/>
                          </w:tcPr>
                          <w:p w14:paraId="2CCDFA77" w14:textId="186833E9" w:rsidR="001973A2" w:rsidRDefault="001973A2" w:rsidP="00F732A2">
                            <w:pPr>
                              <w:pStyle w:val="Nidungvnbn"/>
                              <w:ind w:firstLine="0"/>
                              <w:jc w:val="right"/>
                            </w:pPr>
                            <w:r>
                              <w:rPr>
                                <w:color w:val="000000"/>
                                <w:sz w:val="22"/>
                                <w:szCs w:val="22"/>
                              </w:rPr>
                              <w:t>0.93</w:t>
                            </w:r>
                          </w:p>
                        </w:tc>
                        <w:tc>
                          <w:tcPr>
                            <w:tcW w:w="1077" w:type="dxa"/>
                            <w:vAlign w:val="bottom"/>
                          </w:tcPr>
                          <w:p w14:paraId="750E718E" w14:textId="709C2604" w:rsidR="001973A2" w:rsidRDefault="001973A2" w:rsidP="00F732A2">
                            <w:pPr>
                              <w:pStyle w:val="Nidungvnbn"/>
                              <w:ind w:firstLine="0"/>
                              <w:jc w:val="right"/>
                            </w:pPr>
                            <w:r>
                              <w:rPr>
                                <w:color w:val="000000"/>
                                <w:sz w:val="22"/>
                                <w:szCs w:val="22"/>
                              </w:rPr>
                              <w:t>1733.9</w:t>
                            </w:r>
                          </w:p>
                        </w:tc>
                        <w:tc>
                          <w:tcPr>
                            <w:tcW w:w="994" w:type="dxa"/>
                            <w:vAlign w:val="bottom"/>
                          </w:tcPr>
                          <w:p w14:paraId="46275BFB" w14:textId="253C663A" w:rsidR="001973A2" w:rsidRDefault="001973A2" w:rsidP="00F732A2">
                            <w:pPr>
                              <w:pStyle w:val="Nidungvnbn"/>
                              <w:ind w:firstLine="0"/>
                              <w:jc w:val="right"/>
                            </w:pPr>
                            <w:r>
                              <w:rPr>
                                <w:color w:val="000000"/>
                                <w:sz w:val="22"/>
                                <w:szCs w:val="22"/>
                              </w:rPr>
                              <w:t>0.9181</w:t>
                            </w:r>
                          </w:p>
                        </w:tc>
                        <w:tc>
                          <w:tcPr>
                            <w:tcW w:w="994" w:type="dxa"/>
                            <w:vAlign w:val="bottom"/>
                          </w:tcPr>
                          <w:p w14:paraId="6F008EB6" w14:textId="192A758C" w:rsidR="001973A2" w:rsidRDefault="001973A2" w:rsidP="00F732A2">
                            <w:pPr>
                              <w:pStyle w:val="Nidungvnbn"/>
                              <w:ind w:firstLine="0"/>
                              <w:jc w:val="right"/>
                            </w:pPr>
                            <w:r>
                              <w:rPr>
                                <w:color w:val="000000"/>
                                <w:sz w:val="22"/>
                                <w:szCs w:val="22"/>
                              </w:rPr>
                              <w:t>0.915</w:t>
                            </w:r>
                          </w:p>
                        </w:tc>
                        <w:tc>
                          <w:tcPr>
                            <w:tcW w:w="994" w:type="dxa"/>
                            <w:vAlign w:val="bottom"/>
                          </w:tcPr>
                          <w:p w14:paraId="036FD6DB" w14:textId="0CEC315D" w:rsidR="001973A2" w:rsidRDefault="001973A2" w:rsidP="00F732A2">
                            <w:pPr>
                              <w:pStyle w:val="Nidungvnbn"/>
                              <w:ind w:firstLine="0"/>
                              <w:jc w:val="right"/>
                            </w:pPr>
                            <w:r>
                              <w:rPr>
                                <w:color w:val="000000"/>
                                <w:sz w:val="22"/>
                                <w:szCs w:val="22"/>
                              </w:rPr>
                              <w:t>0.915</w:t>
                            </w:r>
                          </w:p>
                        </w:tc>
                        <w:tc>
                          <w:tcPr>
                            <w:tcW w:w="1233" w:type="dxa"/>
                            <w:vAlign w:val="bottom"/>
                          </w:tcPr>
                          <w:p w14:paraId="7492310C" w14:textId="5C2E646C" w:rsidR="001973A2" w:rsidRDefault="001973A2" w:rsidP="00F732A2">
                            <w:pPr>
                              <w:pStyle w:val="Nidungvnbn"/>
                              <w:ind w:firstLine="0"/>
                              <w:jc w:val="right"/>
                            </w:pPr>
                            <w:r>
                              <w:rPr>
                                <w:color w:val="000000"/>
                                <w:sz w:val="22"/>
                                <w:szCs w:val="22"/>
                              </w:rPr>
                              <w:t>740.4</w:t>
                            </w:r>
                          </w:p>
                        </w:tc>
                      </w:tr>
                      <w:tr w:rsidR="001973A2" w14:paraId="60BE392D" w14:textId="77777777" w:rsidTr="00471BA4">
                        <w:trPr>
                          <w:trHeight w:val="379"/>
                        </w:trPr>
                        <w:tc>
                          <w:tcPr>
                            <w:tcW w:w="985" w:type="dxa"/>
                            <w:vMerge/>
                          </w:tcPr>
                          <w:p w14:paraId="764D21DA" w14:textId="77777777" w:rsidR="001973A2" w:rsidRDefault="001973A2" w:rsidP="00F732A2">
                            <w:pPr>
                              <w:pStyle w:val="Nidungvnbn"/>
                              <w:ind w:firstLine="0"/>
                              <w:jc w:val="left"/>
                              <w:rPr>
                                <w:b/>
                              </w:rPr>
                            </w:pPr>
                          </w:p>
                        </w:tc>
                        <w:tc>
                          <w:tcPr>
                            <w:tcW w:w="2772" w:type="dxa"/>
                            <w:vAlign w:val="bottom"/>
                          </w:tcPr>
                          <w:p w14:paraId="08189346" w14:textId="316B6662" w:rsidR="001973A2" w:rsidRDefault="001973A2" w:rsidP="00F732A2">
                            <w:pPr>
                              <w:pStyle w:val="Nidungvnbn"/>
                              <w:ind w:firstLine="0"/>
                              <w:jc w:val="left"/>
                              <w:rPr>
                                <w:b/>
                              </w:rPr>
                            </w:pPr>
                            <w:r>
                              <w:rPr>
                                <w:color w:val="000000"/>
                                <w:sz w:val="22"/>
                                <w:szCs w:val="22"/>
                              </w:rPr>
                              <w:t>SmallKitchenAppliances</w:t>
                            </w:r>
                          </w:p>
                        </w:tc>
                        <w:tc>
                          <w:tcPr>
                            <w:tcW w:w="912" w:type="dxa"/>
                            <w:vAlign w:val="bottom"/>
                          </w:tcPr>
                          <w:p w14:paraId="31D68746" w14:textId="00438C0E" w:rsidR="001973A2" w:rsidRDefault="001973A2" w:rsidP="00F732A2">
                            <w:pPr>
                              <w:pStyle w:val="Nidungvnbn"/>
                              <w:ind w:firstLine="0"/>
                              <w:jc w:val="right"/>
                            </w:pPr>
                            <w:r>
                              <w:rPr>
                                <w:color w:val="000000"/>
                                <w:sz w:val="22"/>
                                <w:szCs w:val="22"/>
                              </w:rPr>
                              <w:t>0.7869</w:t>
                            </w:r>
                          </w:p>
                        </w:tc>
                        <w:tc>
                          <w:tcPr>
                            <w:tcW w:w="912" w:type="dxa"/>
                            <w:vAlign w:val="bottom"/>
                          </w:tcPr>
                          <w:p w14:paraId="0E104DAB" w14:textId="3A60AF61" w:rsidR="001973A2" w:rsidRDefault="001973A2" w:rsidP="00F732A2">
                            <w:pPr>
                              <w:pStyle w:val="Nidungvnbn"/>
                              <w:ind w:firstLine="0"/>
                              <w:jc w:val="right"/>
                            </w:pPr>
                            <w:r>
                              <w:rPr>
                                <w:color w:val="000000"/>
                                <w:sz w:val="22"/>
                                <w:szCs w:val="22"/>
                              </w:rPr>
                              <w:t>0.7867</w:t>
                            </w:r>
                          </w:p>
                        </w:tc>
                        <w:tc>
                          <w:tcPr>
                            <w:tcW w:w="912" w:type="dxa"/>
                            <w:vAlign w:val="bottom"/>
                          </w:tcPr>
                          <w:p w14:paraId="2280464E" w14:textId="2A350238" w:rsidR="001973A2" w:rsidRDefault="001973A2" w:rsidP="00F732A2">
                            <w:pPr>
                              <w:pStyle w:val="Nidungvnbn"/>
                              <w:ind w:firstLine="0"/>
                              <w:jc w:val="right"/>
                            </w:pPr>
                            <w:r>
                              <w:rPr>
                                <w:color w:val="000000"/>
                                <w:sz w:val="22"/>
                                <w:szCs w:val="22"/>
                              </w:rPr>
                              <w:t>0.7867</w:t>
                            </w:r>
                          </w:p>
                        </w:tc>
                        <w:tc>
                          <w:tcPr>
                            <w:tcW w:w="1077" w:type="dxa"/>
                            <w:vAlign w:val="bottom"/>
                          </w:tcPr>
                          <w:p w14:paraId="2E15E61E" w14:textId="4EA2E85F" w:rsidR="001973A2" w:rsidRDefault="001973A2" w:rsidP="00F732A2">
                            <w:pPr>
                              <w:pStyle w:val="Nidungvnbn"/>
                              <w:ind w:firstLine="0"/>
                              <w:jc w:val="right"/>
                            </w:pPr>
                            <w:r>
                              <w:rPr>
                                <w:color w:val="000000"/>
                                <w:sz w:val="22"/>
                                <w:szCs w:val="22"/>
                              </w:rPr>
                              <w:t>1132.7</w:t>
                            </w:r>
                          </w:p>
                        </w:tc>
                        <w:tc>
                          <w:tcPr>
                            <w:tcW w:w="994" w:type="dxa"/>
                            <w:vAlign w:val="bottom"/>
                          </w:tcPr>
                          <w:p w14:paraId="1929E731" w14:textId="7ACF6071" w:rsidR="001973A2" w:rsidRDefault="001973A2" w:rsidP="00F732A2">
                            <w:pPr>
                              <w:pStyle w:val="Nidungvnbn"/>
                              <w:ind w:firstLine="0"/>
                              <w:jc w:val="right"/>
                            </w:pPr>
                            <w:r>
                              <w:rPr>
                                <w:color w:val="000000"/>
                                <w:sz w:val="22"/>
                                <w:szCs w:val="22"/>
                              </w:rPr>
                              <w:t>0.7701</w:t>
                            </w:r>
                          </w:p>
                        </w:tc>
                        <w:tc>
                          <w:tcPr>
                            <w:tcW w:w="994" w:type="dxa"/>
                            <w:vAlign w:val="bottom"/>
                          </w:tcPr>
                          <w:p w14:paraId="7796F18E" w14:textId="00B3CDC2" w:rsidR="001973A2" w:rsidRDefault="001973A2" w:rsidP="00F732A2">
                            <w:pPr>
                              <w:pStyle w:val="Nidungvnbn"/>
                              <w:ind w:firstLine="0"/>
                              <w:jc w:val="right"/>
                            </w:pPr>
                            <w:r>
                              <w:rPr>
                                <w:color w:val="000000"/>
                                <w:sz w:val="22"/>
                                <w:szCs w:val="22"/>
                              </w:rPr>
                              <w:t>0.7707</w:t>
                            </w:r>
                          </w:p>
                        </w:tc>
                        <w:tc>
                          <w:tcPr>
                            <w:tcW w:w="994" w:type="dxa"/>
                            <w:vAlign w:val="bottom"/>
                          </w:tcPr>
                          <w:p w14:paraId="74BDBB9C" w14:textId="0CE944F3" w:rsidR="001973A2" w:rsidRDefault="001973A2" w:rsidP="00F732A2">
                            <w:pPr>
                              <w:pStyle w:val="Nidungvnbn"/>
                              <w:ind w:firstLine="0"/>
                              <w:jc w:val="right"/>
                            </w:pPr>
                            <w:r>
                              <w:rPr>
                                <w:color w:val="000000"/>
                                <w:sz w:val="22"/>
                                <w:szCs w:val="22"/>
                              </w:rPr>
                              <w:t>0.7707</w:t>
                            </w:r>
                          </w:p>
                        </w:tc>
                        <w:tc>
                          <w:tcPr>
                            <w:tcW w:w="1233" w:type="dxa"/>
                            <w:vAlign w:val="bottom"/>
                          </w:tcPr>
                          <w:p w14:paraId="2DD34696" w14:textId="6C06DDF7" w:rsidR="001973A2" w:rsidRDefault="001973A2" w:rsidP="00F732A2">
                            <w:pPr>
                              <w:pStyle w:val="Nidungvnbn"/>
                              <w:ind w:firstLine="0"/>
                              <w:jc w:val="right"/>
                            </w:pPr>
                            <w:r>
                              <w:rPr>
                                <w:color w:val="000000"/>
                                <w:sz w:val="22"/>
                                <w:szCs w:val="22"/>
                              </w:rPr>
                              <w:t>698.5</w:t>
                            </w:r>
                          </w:p>
                        </w:tc>
                      </w:tr>
                      <w:tr w:rsidR="001973A2" w14:paraId="0C53AD39" w14:textId="77777777" w:rsidTr="00471BA4">
                        <w:trPr>
                          <w:trHeight w:val="379"/>
                        </w:trPr>
                        <w:tc>
                          <w:tcPr>
                            <w:tcW w:w="985" w:type="dxa"/>
                            <w:vMerge/>
                          </w:tcPr>
                          <w:p w14:paraId="7CA45BB8" w14:textId="77777777" w:rsidR="001973A2" w:rsidRDefault="001973A2" w:rsidP="00F732A2">
                            <w:pPr>
                              <w:pStyle w:val="Nidungvnbn"/>
                              <w:ind w:firstLine="0"/>
                              <w:jc w:val="left"/>
                              <w:rPr>
                                <w:b/>
                              </w:rPr>
                            </w:pPr>
                          </w:p>
                        </w:tc>
                        <w:tc>
                          <w:tcPr>
                            <w:tcW w:w="2772" w:type="dxa"/>
                            <w:vAlign w:val="bottom"/>
                          </w:tcPr>
                          <w:p w14:paraId="485FA305" w14:textId="5AB97008" w:rsidR="001973A2" w:rsidRDefault="001973A2" w:rsidP="00F732A2">
                            <w:pPr>
                              <w:pStyle w:val="Nidungvnbn"/>
                              <w:ind w:firstLine="0"/>
                              <w:jc w:val="left"/>
                              <w:rPr>
                                <w:b/>
                              </w:rPr>
                            </w:pPr>
                            <w:r>
                              <w:rPr>
                                <w:color w:val="000000"/>
                                <w:sz w:val="22"/>
                                <w:szCs w:val="22"/>
                              </w:rPr>
                              <w:t>SmoothSubspace</w:t>
                            </w:r>
                          </w:p>
                        </w:tc>
                        <w:tc>
                          <w:tcPr>
                            <w:tcW w:w="912" w:type="dxa"/>
                            <w:vAlign w:val="bottom"/>
                          </w:tcPr>
                          <w:p w14:paraId="17FDD65A" w14:textId="170BD5D9" w:rsidR="001973A2" w:rsidRDefault="001973A2" w:rsidP="00F732A2">
                            <w:pPr>
                              <w:pStyle w:val="Nidungvnbn"/>
                              <w:ind w:firstLine="0"/>
                              <w:jc w:val="right"/>
                            </w:pPr>
                            <w:r>
                              <w:rPr>
                                <w:color w:val="000000"/>
                                <w:sz w:val="22"/>
                                <w:szCs w:val="22"/>
                              </w:rPr>
                              <w:t>0.9811</w:t>
                            </w:r>
                          </w:p>
                        </w:tc>
                        <w:tc>
                          <w:tcPr>
                            <w:tcW w:w="912" w:type="dxa"/>
                            <w:vAlign w:val="bottom"/>
                          </w:tcPr>
                          <w:p w14:paraId="001504E1" w14:textId="3C17B1BC" w:rsidR="001973A2" w:rsidRDefault="001973A2" w:rsidP="00F732A2">
                            <w:pPr>
                              <w:pStyle w:val="Nidungvnbn"/>
                              <w:ind w:firstLine="0"/>
                              <w:jc w:val="right"/>
                            </w:pPr>
                            <w:r>
                              <w:rPr>
                                <w:color w:val="000000"/>
                                <w:sz w:val="22"/>
                                <w:szCs w:val="22"/>
                              </w:rPr>
                              <w:t>0.98</w:t>
                            </w:r>
                          </w:p>
                        </w:tc>
                        <w:tc>
                          <w:tcPr>
                            <w:tcW w:w="912" w:type="dxa"/>
                            <w:vAlign w:val="bottom"/>
                          </w:tcPr>
                          <w:p w14:paraId="4168D879" w14:textId="740A5335" w:rsidR="001973A2" w:rsidRDefault="001973A2" w:rsidP="00F732A2">
                            <w:pPr>
                              <w:pStyle w:val="Nidungvnbn"/>
                              <w:ind w:firstLine="0"/>
                              <w:jc w:val="right"/>
                            </w:pPr>
                            <w:r>
                              <w:rPr>
                                <w:color w:val="000000"/>
                                <w:sz w:val="22"/>
                                <w:szCs w:val="22"/>
                              </w:rPr>
                              <w:t>0.98</w:t>
                            </w:r>
                          </w:p>
                        </w:tc>
                        <w:tc>
                          <w:tcPr>
                            <w:tcW w:w="1077" w:type="dxa"/>
                            <w:vAlign w:val="bottom"/>
                          </w:tcPr>
                          <w:p w14:paraId="6E455E4A" w14:textId="4B271742" w:rsidR="001973A2" w:rsidRDefault="001973A2" w:rsidP="00F732A2">
                            <w:pPr>
                              <w:pStyle w:val="Nidungvnbn"/>
                              <w:ind w:firstLine="0"/>
                              <w:jc w:val="right"/>
                            </w:pPr>
                            <w:r>
                              <w:rPr>
                                <w:color w:val="000000"/>
                                <w:sz w:val="22"/>
                                <w:szCs w:val="22"/>
                              </w:rPr>
                              <w:t>443.3</w:t>
                            </w:r>
                          </w:p>
                        </w:tc>
                        <w:tc>
                          <w:tcPr>
                            <w:tcW w:w="994" w:type="dxa"/>
                            <w:vAlign w:val="bottom"/>
                          </w:tcPr>
                          <w:p w14:paraId="763F3D88" w14:textId="5E7E4134" w:rsidR="001973A2" w:rsidRDefault="001973A2" w:rsidP="00F732A2">
                            <w:pPr>
                              <w:pStyle w:val="Nidungvnbn"/>
                              <w:ind w:firstLine="0"/>
                              <w:jc w:val="right"/>
                            </w:pPr>
                            <w:r>
                              <w:rPr>
                                <w:color w:val="000000"/>
                                <w:sz w:val="22"/>
                                <w:szCs w:val="22"/>
                              </w:rPr>
                              <w:t>0.9804</w:t>
                            </w:r>
                          </w:p>
                        </w:tc>
                        <w:tc>
                          <w:tcPr>
                            <w:tcW w:w="994" w:type="dxa"/>
                            <w:vAlign w:val="bottom"/>
                          </w:tcPr>
                          <w:p w14:paraId="732885F6" w14:textId="2C9862D9" w:rsidR="001973A2" w:rsidRDefault="001973A2" w:rsidP="00F732A2">
                            <w:pPr>
                              <w:pStyle w:val="Nidungvnbn"/>
                              <w:ind w:firstLine="0"/>
                              <w:jc w:val="right"/>
                            </w:pPr>
                            <w:r>
                              <w:rPr>
                                <w:color w:val="000000"/>
                                <w:sz w:val="22"/>
                                <w:szCs w:val="22"/>
                              </w:rPr>
                              <w:t>0.98</w:t>
                            </w:r>
                          </w:p>
                        </w:tc>
                        <w:tc>
                          <w:tcPr>
                            <w:tcW w:w="994" w:type="dxa"/>
                            <w:vAlign w:val="bottom"/>
                          </w:tcPr>
                          <w:p w14:paraId="74A81C6F" w14:textId="6D14FB71" w:rsidR="001973A2" w:rsidRDefault="001973A2" w:rsidP="00F732A2">
                            <w:pPr>
                              <w:pStyle w:val="Nidungvnbn"/>
                              <w:ind w:firstLine="0"/>
                              <w:jc w:val="right"/>
                            </w:pPr>
                            <w:r>
                              <w:rPr>
                                <w:color w:val="000000"/>
                                <w:sz w:val="22"/>
                                <w:szCs w:val="22"/>
                              </w:rPr>
                              <w:t>0.98</w:t>
                            </w:r>
                          </w:p>
                        </w:tc>
                        <w:tc>
                          <w:tcPr>
                            <w:tcW w:w="1233" w:type="dxa"/>
                            <w:vAlign w:val="bottom"/>
                          </w:tcPr>
                          <w:p w14:paraId="7057C814" w14:textId="58FF0B5F" w:rsidR="001973A2" w:rsidRDefault="001973A2" w:rsidP="00F732A2">
                            <w:pPr>
                              <w:pStyle w:val="Nidungvnbn"/>
                              <w:ind w:firstLine="0"/>
                              <w:jc w:val="right"/>
                            </w:pPr>
                            <w:r>
                              <w:rPr>
                                <w:color w:val="000000"/>
                                <w:sz w:val="22"/>
                                <w:szCs w:val="22"/>
                              </w:rPr>
                              <w:t>186.9</w:t>
                            </w:r>
                          </w:p>
                        </w:tc>
                      </w:tr>
                      <w:tr w:rsidR="001973A2" w14:paraId="7076014A" w14:textId="77777777" w:rsidTr="00471BA4">
                        <w:trPr>
                          <w:trHeight w:val="379"/>
                        </w:trPr>
                        <w:tc>
                          <w:tcPr>
                            <w:tcW w:w="985" w:type="dxa"/>
                            <w:vMerge/>
                          </w:tcPr>
                          <w:p w14:paraId="012914A4" w14:textId="77777777" w:rsidR="001973A2" w:rsidRDefault="001973A2" w:rsidP="00F732A2">
                            <w:pPr>
                              <w:pStyle w:val="Nidungvnbn"/>
                              <w:ind w:firstLine="0"/>
                              <w:jc w:val="left"/>
                              <w:rPr>
                                <w:b/>
                              </w:rPr>
                            </w:pPr>
                          </w:p>
                        </w:tc>
                        <w:tc>
                          <w:tcPr>
                            <w:tcW w:w="2772" w:type="dxa"/>
                            <w:vAlign w:val="bottom"/>
                          </w:tcPr>
                          <w:p w14:paraId="20097C25" w14:textId="35B41452" w:rsidR="001973A2" w:rsidRDefault="001973A2" w:rsidP="00F732A2">
                            <w:pPr>
                              <w:pStyle w:val="Nidungvnbn"/>
                              <w:ind w:firstLine="0"/>
                              <w:jc w:val="left"/>
                              <w:rPr>
                                <w:b/>
                              </w:rPr>
                            </w:pPr>
                            <w:r>
                              <w:rPr>
                                <w:color w:val="000000"/>
                                <w:sz w:val="22"/>
                                <w:szCs w:val="22"/>
                              </w:rPr>
                              <w:t>SonyAIBORobotSurface1</w:t>
                            </w:r>
                          </w:p>
                        </w:tc>
                        <w:tc>
                          <w:tcPr>
                            <w:tcW w:w="912" w:type="dxa"/>
                            <w:vAlign w:val="bottom"/>
                          </w:tcPr>
                          <w:p w14:paraId="26EC637F" w14:textId="587C635B" w:rsidR="001973A2" w:rsidRDefault="001973A2" w:rsidP="00F732A2">
                            <w:pPr>
                              <w:pStyle w:val="Nidungvnbn"/>
                              <w:ind w:firstLine="0"/>
                              <w:jc w:val="right"/>
                            </w:pPr>
                            <w:r>
                              <w:rPr>
                                <w:color w:val="000000"/>
                                <w:sz w:val="22"/>
                                <w:szCs w:val="22"/>
                              </w:rPr>
                              <w:t>0.9526</w:t>
                            </w:r>
                          </w:p>
                        </w:tc>
                        <w:tc>
                          <w:tcPr>
                            <w:tcW w:w="912" w:type="dxa"/>
                            <w:vAlign w:val="bottom"/>
                          </w:tcPr>
                          <w:p w14:paraId="55B1CC20" w14:textId="36FC8488" w:rsidR="001973A2" w:rsidRDefault="001973A2" w:rsidP="00F732A2">
                            <w:pPr>
                              <w:pStyle w:val="Nidungvnbn"/>
                              <w:ind w:firstLine="0"/>
                              <w:jc w:val="right"/>
                            </w:pPr>
                            <w:r>
                              <w:rPr>
                                <w:color w:val="000000"/>
                                <w:sz w:val="22"/>
                                <w:szCs w:val="22"/>
                              </w:rPr>
                              <w:t>0.9551</w:t>
                            </w:r>
                          </w:p>
                        </w:tc>
                        <w:tc>
                          <w:tcPr>
                            <w:tcW w:w="912" w:type="dxa"/>
                            <w:vAlign w:val="bottom"/>
                          </w:tcPr>
                          <w:p w14:paraId="20F0C6AC" w14:textId="10753385" w:rsidR="001973A2" w:rsidRDefault="001973A2" w:rsidP="00F732A2">
                            <w:pPr>
                              <w:pStyle w:val="Nidungvnbn"/>
                              <w:ind w:firstLine="0"/>
                              <w:jc w:val="right"/>
                            </w:pPr>
                            <w:r>
                              <w:rPr>
                                <w:color w:val="000000"/>
                                <w:sz w:val="22"/>
                                <w:szCs w:val="22"/>
                              </w:rPr>
                              <w:t>0.9606</w:t>
                            </w:r>
                          </w:p>
                        </w:tc>
                        <w:tc>
                          <w:tcPr>
                            <w:tcW w:w="1077" w:type="dxa"/>
                            <w:vAlign w:val="bottom"/>
                          </w:tcPr>
                          <w:p w14:paraId="50028AF3" w14:textId="7B462E2F" w:rsidR="001973A2" w:rsidRDefault="001973A2" w:rsidP="00F732A2">
                            <w:pPr>
                              <w:pStyle w:val="Nidungvnbn"/>
                              <w:ind w:firstLine="0"/>
                              <w:jc w:val="right"/>
                            </w:pPr>
                            <w:r>
                              <w:rPr>
                                <w:color w:val="000000"/>
                                <w:sz w:val="22"/>
                                <w:szCs w:val="22"/>
                              </w:rPr>
                              <w:t>2349</w:t>
                            </w:r>
                          </w:p>
                        </w:tc>
                        <w:tc>
                          <w:tcPr>
                            <w:tcW w:w="994" w:type="dxa"/>
                            <w:vAlign w:val="bottom"/>
                          </w:tcPr>
                          <w:p w14:paraId="0C997DA6" w14:textId="4B6415F3" w:rsidR="001973A2" w:rsidRDefault="001973A2" w:rsidP="00F732A2">
                            <w:pPr>
                              <w:pStyle w:val="Nidungvnbn"/>
                              <w:ind w:firstLine="0"/>
                              <w:jc w:val="right"/>
                            </w:pPr>
                            <w:r>
                              <w:rPr>
                                <w:color w:val="000000"/>
                                <w:sz w:val="22"/>
                                <w:szCs w:val="22"/>
                              </w:rPr>
                              <w:t>0.9403</w:t>
                            </w:r>
                          </w:p>
                        </w:tc>
                        <w:tc>
                          <w:tcPr>
                            <w:tcW w:w="994" w:type="dxa"/>
                            <w:vAlign w:val="bottom"/>
                          </w:tcPr>
                          <w:p w14:paraId="7775F5F5" w14:textId="59AAEE55" w:rsidR="001973A2" w:rsidRDefault="001973A2" w:rsidP="00F732A2">
                            <w:pPr>
                              <w:pStyle w:val="Nidungvnbn"/>
                              <w:ind w:firstLine="0"/>
                              <w:jc w:val="right"/>
                            </w:pPr>
                            <w:r>
                              <w:rPr>
                                <w:color w:val="000000"/>
                                <w:sz w:val="22"/>
                                <w:szCs w:val="22"/>
                              </w:rPr>
                              <w:t>0.9418</w:t>
                            </w:r>
                          </w:p>
                        </w:tc>
                        <w:tc>
                          <w:tcPr>
                            <w:tcW w:w="994" w:type="dxa"/>
                            <w:vAlign w:val="bottom"/>
                          </w:tcPr>
                          <w:p w14:paraId="0369C21A" w14:textId="0D8611AB" w:rsidR="001973A2" w:rsidRDefault="001973A2" w:rsidP="00F732A2">
                            <w:pPr>
                              <w:pStyle w:val="Nidungvnbn"/>
                              <w:ind w:firstLine="0"/>
                              <w:jc w:val="right"/>
                            </w:pPr>
                            <w:r>
                              <w:rPr>
                                <w:color w:val="000000"/>
                                <w:sz w:val="22"/>
                                <w:szCs w:val="22"/>
                              </w:rPr>
                              <w:t>0.949</w:t>
                            </w:r>
                          </w:p>
                        </w:tc>
                        <w:tc>
                          <w:tcPr>
                            <w:tcW w:w="1233" w:type="dxa"/>
                            <w:vAlign w:val="bottom"/>
                          </w:tcPr>
                          <w:p w14:paraId="0B4809EF" w14:textId="6B6077FA" w:rsidR="001973A2" w:rsidRDefault="001973A2" w:rsidP="00F732A2">
                            <w:pPr>
                              <w:pStyle w:val="Nidungvnbn"/>
                              <w:ind w:firstLine="0"/>
                              <w:jc w:val="right"/>
                            </w:pPr>
                            <w:r>
                              <w:rPr>
                                <w:color w:val="000000"/>
                                <w:sz w:val="22"/>
                                <w:szCs w:val="22"/>
                              </w:rPr>
                              <w:t>1537.9</w:t>
                            </w:r>
                          </w:p>
                        </w:tc>
                      </w:tr>
                      <w:tr w:rsidR="001973A2" w14:paraId="73CAB8E8" w14:textId="77777777" w:rsidTr="00471BA4">
                        <w:trPr>
                          <w:trHeight w:val="379"/>
                        </w:trPr>
                        <w:tc>
                          <w:tcPr>
                            <w:tcW w:w="985" w:type="dxa"/>
                            <w:vMerge/>
                          </w:tcPr>
                          <w:p w14:paraId="7A1C61E0" w14:textId="77777777" w:rsidR="001973A2" w:rsidRDefault="001973A2" w:rsidP="00F732A2">
                            <w:pPr>
                              <w:pStyle w:val="Nidungvnbn"/>
                              <w:ind w:firstLine="0"/>
                              <w:jc w:val="left"/>
                              <w:rPr>
                                <w:b/>
                              </w:rPr>
                            </w:pPr>
                          </w:p>
                        </w:tc>
                        <w:tc>
                          <w:tcPr>
                            <w:tcW w:w="2772" w:type="dxa"/>
                            <w:vAlign w:val="bottom"/>
                          </w:tcPr>
                          <w:p w14:paraId="2DE3C117" w14:textId="4E66BC1B" w:rsidR="001973A2" w:rsidRDefault="001973A2" w:rsidP="00F732A2">
                            <w:pPr>
                              <w:pStyle w:val="Nidungvnbn"/>
                              <w:ind w:firstLine="0"/>
                              <w:jc w:val="left"/>
                              <w:rPr>
                                <w:b/>
                              </w:rPr>
                            </w:pPr>
                            <w:r>
                              <w:rPr>
                                <w:color w:val="000000"/>
                                <w:sz w:val="22"/>
                                <w:szCs w:val="22"/>
                              </w:rPr>
                              <w:t>SonyAIBORobotSurface2</w:t>
                            </w:r>
                          </w:p>
                        </w:tc>
                        <w:tc>
                          <w:tcPr>
                            <w:tcW w:w="912" w:type="dxa"/>
                            <w:vAlign w:val="bottom"/>
                          </w:tcPr>
                          <w:p w14:paraId="15736CCB" w14:textId="564B3B8A" w:rsidR="001973A2" w:rsidRDefault="001973A2" w:rsidP="00F732A2">
                            <w:pPr>
                              <w:pStyle w:val="Nidungvnbn"/>
                              <w:ind w:firstLine="0"/>
                              <w:jc w:val="right"/>
                            </w:pPr>
                            <w:r>
                              <w:rPr>
                                <w:color w:val="000000"/>
                                <w:sz w:val="22"/>
                                <w:szCs w:val="22"/>
                              </w:rPr>
                              <w:t>0.972</w:t>
                            </w:r>
                          </w:p>
                        </w:tc>
                        <w:tc>
                          <w:tcPr>
                            <w:tcW w:w="912" w:type="dxa"/>
                            <w:vAlign w:val="bottom"/>
                          </w:tcPr>
                          <w:p w14:paraId="08216EA2" w14:textId="1F37EDE8" w:rsidR="001973A2" w:rsidRDefault="001973A2" w:rsidP="00F732A2">
                            <w:pPr>
                              <w:pStyle w:val="Nidungvnbn"/>
                              <w:ind w:firstLine="0"/>
                              <w:jc w:val="right"/>
                            </w:pPr>
                            <w:r>
                              <w:rPr>
                                <w:color w:val="000000"/>
                                <w:sz w:val="22"/>
                                <w:szCs w:val="22"/>
                              </w:rPr>
                              <w:t>0.9664</w:t>
                            </w:r>
                          </w:p>
                        </w:tc>
                        <w:tc>
                          <w:tcPr>
                            <w:tcW w:w="912" w:type="dxa"/>
                            <w:vAlign w:val="bottom"/>
                          </w:tcPr>
                          <w:p w14:paraId="059DE9E3" w14:textId="3FAEAFC7" w:rsidR="001973A2" w:rsidRDefault="001973A2" w:rsidP="00F732A2">
                            <w:pPr>
                              <w:pStyle w:val="Nidungvnbn"/>
                              <w:ind w:firstLine="0"/>
                              <w:jc w:val="right"/>
                            </w:pPr>
                            <w:r>
                              <w:rPr>
                                <w:color w:val="000000"/>
                                <w:sz w:val="22"/>
                                <w:szCs w:val="22"/>
                              </w:rPr>
                              <w:t>0.9577</w:t>
                            </w:r>
                          </w:p>
                        </w:tc>
                        <w:tc>
                          <w:tcPr>
                            <w:tcW w:w="1077" w:type="dxa"/>
                            <w:vAlign w:val="bottom"/>
                          </w:tcPr>
                          <w:p w14:paraId="16226350" w14:textId="2B9A3E9C" w:rsidR="001973A2" w:rsidRDefault="001973A2" w:rsidP="00F732A2">
                            <w:pPr>
                              <w:pStyle w:val="Nidungvnbn"/>
                              <w:ind w:firstLine="0"/>
                              <w:jc w:val="right"/>
                            </w:pPr>
                            <w:r>
                              <w:rPr>
                                <w:color w:val="000000"/>
                                <w:sz w:val="22"/>
                                <w:szCs w:val="22"/>
                              </w:rPr>
                              <w:t>3637.3</w:t>
                            </w:r>
                          </w:p>
                        </w:tc>
                        <w:tc>
                          <w:tcPr>
                            <w:tcW w:w="994" w:type="dxa"/>
                            <w:vAlign w:val="bottom"/>
                          </w:tcPr>
                          <w:p w14:paraId="4048B03B" w14:textId="6EE7AE20" w:rsidR="001973A2" w:rsidRDefault="001973A2" w:rsidP="00F732A2">
                            <w:pPr>
                              <w:pStyle w:val="Nidungvnbn"/>
                              <w:ind w:firstLine="0"/>
                              <w:jc w:val="right"/>
                            </w:pPr>
                            <w:r>
                              <w:rPr>
                                <w:color w:val="000000"/>
                                <w:sz w:val="22"/>
                                <w:szCs w:val="22"/>
                              </w:rPr>
                              <w:t>0.9779</w:t>
                            </w:r>
                          </w:p>
                        </w:tc>
                        <w:tc>
                          <w:tcPr>
                            <w:tcW w:w="994" w:type="dxa"/>
                            <w:vAlign w:val="bottom"/>
                          </w:tcPr>
                          <w:p w14:paraId="3F9D9BCE" w14:textId="490FE8A7" w:rsidR="001973A2" w:rsidRDefault="001973A2" w:rsidP="00F732A2">
                            <w:pPr>
                              <w:pStyle w:val="Nidungvnbn"/>
                              <w:ind w:firstLine="0"/>
                              <w:jc w:val="right"/>
                            </w:pPr>
                            <w:r>
                              <w:rPr>
                                <w:color w:val="000000"/>
                                <w:sz w:val="22"/>
                                <w:szCs w:val="22"/>
                              </w:rPr>
                              <w:t>0.9759</w:t>
                            </w:r>
                          </w:p>
                        </w:tc>
                        <w:tc>
                          <w:tcPr>
                            <w:tcW w:w="994" w:type="dxa"/>
                            <w:vAlign w:val="bottom"/>
                          </w:tcPr>
                          <w:p w14:paraId="1C6EF58B" w14:textId="025D1F38" w:rsidR="001973A2" w:rsidRDefault="001973A2" w:rsidP="00F732A2">
                            <w:pPr>
                              <w:pStyle w:val="Nidungvnbn"/>
                              <w:ind w:firstLine="0"/>
                              <w:jc w:val="right"/>
                            </w:pPr>
                            <w:r>
                              <w:rPr>
                                <w:color w:val="000000"/>
                                <w:sz w:val="22"/>
                                <w:szCs w:val="22"/>
                              </w:rPr>
                              <w:t>0.9711</w:t>
                            </w:r>
                          </w:p>
                        </w:tc>
                        <w:tc>
                          <w:tcPr>
                            <w:tcW w:w="1233" w:type="dxa"/>
                            <w:vAlign w:val="bottom"/>
                          </w:tcPr>
                          <w:p w14:paraId="67CEA8D0" w14:textId="498364EF" w:rsidR="001973A2" w:rsidRDefault="001973A2" w:rsidP="00F732A2">
                            <w:pPr>
                              <w:pStyle w:val="Nidungvnbn"/>
                              <w:ind w:firstLine="0"/>
                              <w:jc w:val="right"/>
                            </w:pPr>
                            <w:r>
                              <w:rPr>
                                <w:color w:val="000000"/>
                                <w:sz w:val="22"/>
                                <w:szCs w:val="22"/>
                              </w:rPr>
                              <w:t>2361.3</w:t>
                            </w:r>
                          </w:p>
                        </w:tc>
                      </w:tr>
                      <w:tr w:rsidR="001973A2" w14:paraId="14226613" w14:textId="77777777" w:rsidTr="00471BA4">
                        <w:trPr>
                          <w:trHeight w:val="379"/>
                        </w:trPr>
                        <w:tc>
                          <w:tcPr>
                            <w:tcW w:w="985" w:type="dxa"/>
                            <w:vMerge/>
                          </w:tcPr>
                          <w:p w14:paraId="432496CA" w14:textId="77777777" w:rsidR="001973A2" w:rsidRDefault="001973A2" w:rsidP="00F732A2">
                            <w:pPr>
                              <w:pStyle w:val="Nidungvnbn"/>
                              <w:ind w:firstLine="0"/>
                              <w:jc w:val="left"/>
                              <w:rPr>
                                <w:b/>
                              </w:rPr>
                            </w:pPr>
                          </w:p>
                        </w:tc>
                        <w:tc>
                          <w:tcPr>
                            <w:tcW w:w="2772" w:type="dxa"/>
                            <w:vAlign w:val="bottom"/>
                          </w:tcPr>
                          <w:p w14:paraId="6DB99C9F" w14:textId="5760ADED" w:rsidR="001973A2" w:rsidRDefault="001973A2" w:rsidP="00F732A2">
                            <w:pPr>
                              <w:pStyle w:val="Nidungvnbn"/>
                              <w:ind w:firstLine="0"/>
                              <w:jc w:val="left"/>
                              <w:rPr>
                                <w:b/>
                              </w:rPr>
                            </w:pPr>
                            <w:r>
                              <w:rPr>
                                <w:color w:val="000000"/>
                                <w:sz w:val="22"/>
                                <w:szCs w:val="22"/>
                              </w:rPr>
                              <w:t>StarLightCurves</w:t>
                            </w:r>
                          </w:p>
                        </w:tc>
                        <w:tc>
                          <w:tcPr>
                            <w:tcW w:w="912" w:type="dxa"/>
                            <w:vAlign w:val="bottom"/>
                          </w:tcPr>
                          <w:p w14:paraId="04BA666B" w14:textId="32FD5356" w:rsidR="001973A2" w:rsidRDefault="001973A2" w:rsidP="00F732A2">
                            <w:pPr>
                              <w:pStyle w:val="Nidungvnbn"/>
                              <w:ind w:firstLine="0"/>
                              <w:jc w:val="right"/>
                            </w:pPr>
                            <w:r>
                              <w:rPr>
                                <w:color w:val="000000"/>
                                <w:sz w:val="22"/>
                                <w:szCs w:val="22"/>
                              </w:rPr>
                              <w:t>0.9626</w:t>
                            </w:r>
                          </w:p>
                        </w:tc>
                        <w:tc>
                          <w:tcPr>
                            <w:tcW w:w="912" w:type="dxa"/>
                            <w:vAlign w:val="bottom"/>
                          </w:tcPr>
                          <w:p w14:paraId="7DF7C4A6" w14:textId="3B72D5D8" w:rsidR="001973A2" w:rsidRDefault="001973A2" w:rsidP="00F732A2">
                            <w:pPr>
                              <w:pStyle w:val="Nidungvnbn"/>
                              <w:ind w:firstLine="0"/>
                              <w:jc w:val="right"/>
                            </w:pPr>
                            <w:r>
                              <w:rPr>
                                <w:color w:val="000000"/>
                                <w:sz w:val="22"/>
                                <w:szCs w:val="22"/>
                              </w:rPr>
                              <w:t>0.9707</w:t>
                            </w:r>
                          </w:p>
                        </w:tc>
                        <w:tc>
                          <w:tcPr>
                            <w:tcW w:w="912" w:type="dxa"/>
                            <w:vAlign w:val="bottom"/>
                          </w:tcPr>
                          <w:p w14:paraId="254013D6" w14:textId="3F82A3DF" w:rsidR="001973A2" w:rsidRDefault="001973A2" w:rsidP="00F732A2">
                            <w:pPr>
                              <w:pStyle w:val="Nidungvnbn"/>
                              <w:ind w:firstLine="0"/>
                              <w:jc w:val="right"/>
                            </w:pPr>
                            <w:r>
                              <w:rPr>
                                <w:color w:val="000000"/>
                                <w:sz w:val="22"/>
                                <w:szCs w:val="22"/>
                              </w:rPr>
                              <w:t>0.9516</w:t>
                            </w:r>
                          </w:p>
                        </w:tc>
                        <w:tc>
                          <w:tcPr>
                            <w:tcW w:w="1077" w:type="dxa"/>
                            <w:vAlign w:val="bottom"/>
                          </w:tcPr>
                          <w:p w14:paraId="2645B237" w14:textId="11D58B24" w:rsidR="001973A2" w:rsidRDefault="001973A2" w:rsidP="00F732A2">
                            <w:pPr>
                              <w:pStyle w:val="Nidungvnbn"/>
                              <w:ind w:firstLine="0"/>
                              <w:jc w:val="right"/>
                            </w:pPr>
                            <w:r>
                              <w:rPr>
                                <w:color w:val="000000"/>
                                <w:sz w:val="22"/>
                                <w:szCs w:val="22"/>
                              </w:rPr>
                              <w:t>9649.3</w:t>
                            </w:r>
                          </w:p>
                        </w:tc>
                        <w:tc>
                          <w:tcPr>
                            <w:tcW w:w="994" w:type="dxa"/>
                            <w:vAlign w:val="bottom"/>
                          </w:tcPr>
                          <w:p w14:paraId="5AD2A7AB" w14:textId="50C40A81" w:rsidR="001973A2" w:rsidRDefault="001973A2" w:rsidP="00F732A2">
                            <w:pPr>
                              <w:pStyle w:val="Nidungvnbn"/>
                              <w:ind w:firstLine="0"/>
                              <w:jc w:val="right"/>
                            </w:pPr>
                            <w:r>
                              <w:rPr>
                                <w:color w:val="000000"/>
                                <w:sz w:val="22"/>
                                <w:szCs w:val="22"/>
                              </w:rPr>
                              <w:t>0.9677</w:t>
                            </w:r>
                          </w:p>
                        </w:tc>
                        <w:tc>
                          <w:tcPr>
                            <w:tcW w:w="994" w:type="dxa"/>
                            <w:vAlign w:val="bottom"/>
                          </w:tcPr>
                          <w:p w14:paraId="5E773418" w14:textId="0BD3D401" w:rsidR="001973A2" w:rsidRDefault="001973A2" w:rsidP="00F732A2">
                            <w:pPr>
                              <w:pStyle w:val="Nidungvnbn"/>
                              <w:ind w:firstLine="0"/>
                              <w:jc w:val="right"/>
                            </w:pPr>
                            <w:r>
                              <w:rPr>
                                <w:color w:val="000000"/>
                                <w:sz w:val="22"/>
                                <w:szCs w:val="22"/>
                              </w:rPr>
                              <w:t>0.9728</w:t>
                            </w:r>
                          </w:p>
                        </w:tc>
                        <w:tc>
                          <w:tcPr>
                            <w:tcW w:w="994" w:type="dxa"/>
                            <w:vAlign w:val="bottom"/>
                          </w:tcPr>
                          <w:p w14:paraId="1E1668EB" w14:textId="5878D55F" w:rsidR="001973A2" w:rsidRDefault="001973A2" w:rsidP="00F732A2">
                            <w:pPr>
                              <w:pStyle w:val="Nidungvnbn"/>
                              <w:ind w:firstLine="0"/>
                              <w:jc w:val="right"/>
                            </w:pPr>
                            <w:r>
                              <w:rPr>
                                <w:color w:val="000000"/>
                                <w:sz w:val="22"/>
                                <w:szCs w:val="22"/>
                              </w:rPr>
                              <w:t>0.9521</w:t>
                            </w:r>
                          </w:p>
                        </w:tc>
                        <w:tc>
                          <w:tcPr>
                            <w:tcW w:w="1233" w:type="dxa"/>
                            <w:vAlign w:val="bottom"/>
                          </w:tcPr>
                          <w:p w14:paraId="5CC3BDEF" w14:textId="2E9E8164" w:rsidR="001973A2" w:rsidRDefault="001973A2" w:rsidP="00F732A2">
                            <w:pPr>
                              <w:pStyle w:val="Nidungvnbn"/>
                              <w:ind w:firstLine="0"/>
                              <w:jc w:val="right"/>
                            </w:pPr>
                            <w:r>
                              <w:rPr>
                                <w:color w:val="000000"/>
                                <w:sz w:val="22"/>
                                <w:szCs w:val="22"/>
                              </w:rPr>
                              <w:t>5049.6</w:t>
                            </w:r>
                          </w:p>
                        </w:tc>
                      </w:tr>
                      <w:tr w:rsidR="001973A2" w14:paraId="5CB78B19" w14:textId="77777777" w:rsidTr="00471BA4">
                        <w:trPr>
                          <w:trHeight w:val="379"/>
                        </w:trPr>
                        <w:tc>
                          <w:tcPr>
                            <w:tcW w:w="985" w:type="dxa"/>
                            <w:vMerge/>
                          </w:tcPr>
                          <w:p w14:paraId="06B29FDA" w14:textId="77777777" w:rsidR="001973A2" w:rsidRDefault="001973A2" w:rsidP="00F732A2">
                            <w:pPr>
                              <w:pStyle w:val="Nidungvnbn"/>
                              <w:ind w:firstLine="0"/>
                              <w:jc w:val="left"/>
                              <w:rPr>
                                <w:b/>
                              </w:rPr>
                            </w:pPr>
                          </w:p>
                        </w:tc>
                        <w:tc>
                          <w:tcPr>
                            <w:tcW w:w="2772" w:type="dxa"/>
                            <w:vAlign w:val="bottom"/>
                          </w:tcPr>
                          <w:p w14:paraId="0DAB2379" w14:textId="4847917C" w:rsidR="001973A2" w:rsidRDefault="001973A2" w:rsidP="00F732A2">
                            <w:pPr>
                              <w:pStyle w:val="Nidungvnbn"/>
                              <w:ind w:firstLine="0"/>
                              <w:jc w:val="left"/>
                              <w:rPr>
                                <w:b/>
                              </w:rPr>
                            </w:pPr>
                            <w:r>
                              <w:rPr>
                                <w:color w:val="000000"/>
                                <w:sz w:val="22"/>
                                <w:szCs w:val="22"/>
                              </w:rPr>
                              <w:t>Strawberry</w:t>
                            </w:r>
                          </w:p>
                        </w:tc>
                        <w:tc>
                          <w:tcPr>
                            <w:tcW w:w="912" w:type="dxa"/>
                            <w:vAlign w:val="bottom"/>
                          </w:tcPr>
                          <w:p w14:paraId="797C920D" w14:textId="7CA51EBB" w:rsidR="001973A2" w:rsidRDefault="001973A2" w:rsidP="00F732A2">
                            <w:pPr>
                              <w:pStyle w:val="Nidungvnbn"/>
                              <w:ind w:firstLine="0"/>
                              <w:jc w:val="right"/>
                            </w:pPr>
                            <w:r>
                              <w:rPr>
                                <w:color w:val="000000"/>
                                <w:sz w:val="22"/>
                                <w:szCs w:val="22"/>
                              </w:rPr>
                              <w:t>0.9702</w:t>
                            </w:r>
                          </w:p>
                        </w:tc>
                        <w:tc>
                          <w:tcPr>
                            <w:tcW w:w="912" w:type="dxa"/>
                            <w:vAlign w:val="bottom"/>
                          </w:tcPr>
                          <w:p w14:paraId="3AFBE64C" w14:textId="6598E038" w:rsidR="001973A2" w:rsidRDefault="001973A2" w:rsidP="00F732A2">
                            <w:pPr>
                              <w:pStyle w:val="Nidungvnbn"/>
                              <w:ind w:firstLine="0"/>
                              <w:jc w:val="right"/>
                            </w:pPr>
                            <w:r>
                              <w:rPr>
                                <w:color w:val="000000"/>
                                <w:sz w:val="22"/>
                                <w:szCs w:val="22"/>
                              </w:rPr>
                              <w:t>0.9757</w:t>
                            </w:r>
                          </w:p>
                        </w:tc>
                        <w:tc>
                          <w:tcPr>
                            <w:tcW w:w="912" w:type="dxa"/>
                            <w:vAlign w:val="bottom"/>
                          </w:tcPr>
                          <w:p w14:paraId="6CBEC8E6" w14:textId="34DEC0F3" w:rsidR="001973A2" w:rsidRDefault="001973A2" w:rsidP="00F732A2">
                            <w:pPr>
                              <w:pStyle w:val="Nidungvnbn"/>
                              <w:ind w:firstLine="0"/>
                              <w:jc w:val="right"/>
                            </w:pPr>
                            <w:r>
                              <w:rPr>
                                <w:color w:val="000000"/>
                                <w:sz w:val="22"/>
                                <w:szCs w:val="22"/>
                              </w:rPr>
                              <w:t>0.9777</w:t>
                            </w:r>
                          </w:p>
                        </w:tc>
                        <w:tc>
                          <w:tcPr>
                            <w:tcW w:w="1077" w:type="dxa"/>
                            <w:vAlign w:val="bottom"/>
                          </w:tcPr>
                          <w:p w14:paraId="6E2E10D8" w14:textId="609D06BD" w:rsidR="001973A2" w:rsidRDefault="001973A2" w:rsidP="00F732A2">
                            <w:pPr>
                              <w:pStyle w:val="Nidungvnbn"/>
                              <w:ind w:firstLine="0"/>
                              <w:jc w:val="right"/>
                            </w:pPr>
                            <w:r>
                              <w:rPr>
                                <w:color w:val="000000"/>
                                <w:sz w:val="22"/>
                                <w:szCs w:val="22"/>
                              </w:rPr>
                              <w:t>2495.5</w:t>
                            </w:r>
                          </w:p>
                        </w:tc>
                        <w:tc>
                          <w:tcPr>
                            <w:tcW w:w="994" w:type="dxa"/>
                            <w:vAlign w:val="bottom"/>
                          </w:tcPr>
                          <w:p w14:paraId="784920E2" w14:textId="11D6B80A" w:rsidR="001973A2" w:rsidRDefault="001973A2" w:rsidP="00F732A2">
                            <w:pPr>
                              <w:pStyle w:val="Nidungvnbn"/>
                              <w:ind w:firstLine="0"/>
                              <w:jc w:val="right"/>
                            </w:pPr>
                            <w:r>
                              <w:rPr>
                                <w:color w:val="000000"/>
                                <w:sz w:val="22"/>
                                <w:szCs w:val="22"/>
                              </w:rPr>
                              <w:t>0.9714</w:t>
                            </w:r>
                          </w:p>
                        </w:tc>
                        <w:tc>
                          <w:tcPr>
                            <w:tcW w:w="994" w:type="dxa"/>
                            <w:vAlign w:val="bottom"/>
                          </w:tcPr>
                          <w:p w14:paraId="287F6607" w14:textId="755F21E2" w:rsidR="001973A2" w:rsidRDefault="001973A2" w:rsidP="00F732A2">
                            <w:pPr>
                              <w:pStyle w:val="Nidungvnbn"/>
                              <w:ind w:firstLine="0"/>
                              <w:jc w:val="right"/>
                            </w:pPr>
                            <w:r>
                              <w:rPr>
                                <w:color w:val="000000"/>
                                <w:sz w:val="22"/>
                                <w:szCs w:val="22"/>
                              </w:rPr>
                              <w:t>0.9757</w:t>
                            </w:r>
                          </w:p>
                        </w:tc>
                        <w:tc>
                          <w:tcPr>
                            <w:tcW w:w="994" w:type="dxa"/>
                            <w:vAlign w:val="bottom"/>
                          </w:tcPr>
                          <w:p w14:paraId="3A79F1FC" w14:textId="5DA3DB87" w:rsidR="001973A2" w:rsidRDefault="001973A2" w:rsidP="00F732A2">
                            <w:pPr>
                              <w:pStyle w:val="Nidungvnbn"/>
                              <w:ind w:firstLine="0"/>
                              <w:jc w:val="right"/>
                            </w:pPr>
                            <w:r>
                              <w:rPr>
                                <w:color w:val="000000"/>
                                <w:sz w:val="22"/>
                                <w:szCs w:val="22"/>
                              </w:rPr>
                              <w:t>0.976</w:t>
                            </w:r>
                          </w:p>
                        </w:tc>
                        <w:tc>
                          <w:tcPr>
                            <w:tcW w:w="1233" w:type="dxa"/>
                            <w:vAlign w:val="bottom"/>
                          </w:tcPr>
                          <w:p w14:paraId="73452969" w14:textId="7229B0C4" w:rsidR="001973A2" w:rsidRDefault="001973A2" w:rsidP="00F732A2">
                            <w:pPr>
                              <w:pStyle w:val="Nidungvnbn"/>
                              <w:ind w:firstLine="0"/>
                              <w:jc w:val="right"/>
                            </w:pPr>
                            <w:r>
                              <w:rPr>
                                <w:color w:val="000000"/>
                                <w:sz w:val="22"/>
                                <w:szCs w:val="22"/>
                              </w:rPr>
                              <w:t>477.5</w:t>
                            </w:r>
                          </w:p>
                        </w:tc>
                      </w:tr>
                      <w:tr w:rsidR="001973A2" w14:paraId="59AF6334" w14:textId="77777777" w:rsidTr="00471BA4">
                        <w:trPr>
                          <w:trHeight w:val="379"/>
                        </w:trPr>
                        <w:tc>
                          <w:tcPr>
                            <w:tcW w:w="985" w:type="dxa"/>
                            <w:vMerge/>
                          </w:tcPr>
                          <w:p w14:paraId="086034C6" w14:textId="77777777" w:rsidR="001973A2" w:rsidRDefault="001973A2" w:rsidP="00F732A2">
                            <w:pPr>
                              <w:pStyle w:val="Nidungvnbn"/>
                              <w:ind w:firstLine="0"/>
                              <w:jc w:val="left"/>
                              <w:rPr>
                                <w:b/>
                              </w:rPr>
                            </w:pPr>
                          </w:p>
                        </w:tc>
                        <w:tc>
                          <w:tcPr>
                            <w:tcW w:w="2772" w:type="dxa"/>
                            <w:vAlign w:val="bottom"/>
                          </w:tcPr>
                          <w:p w14:paraId="6DD5389D" w14:textId="0318600C" w:rsidR="001973A2" w:rsidRDefault="001973A2" w:rsidP="00F732A2">
                            <w:pPr>
                              <w:pStyle w:val="Nidungvnbn"/>
                              <w:ind w:firstLine="0"/>
                              <w:jc w:val="left"/>
                              <w:rPr>
                                <w:b/>
                              </w:rPr>
                            </w:pPr>
                            <w:r>
                              <w:rPr>
                                <w:color w:val="000000"/>
                                <w:sz w:val="22"/>
                                <w:szCs w:val="22"/>
                              </w:rPr>
                              <w:t>SwedishLeaf</w:t>
                            </w:r>
                          </w:p>
                        </w:tc>
                        <w:tc>
                          <w:tcPr>
                            <w:tcW w:w="912" w:type="dxa"/>
                            <w:vAlign w:val="bottom"/>
                          </w:tcPr>
                          <w:p w14:paraId="27E9D114" w14:textId="5929689A" w:rsidR="001973A2" w:rsidRDefault="001973A2" w:rsidP="00F732A2">
                            <w:pPr>
                              <w:pStyle w:val="Nidungvnbn"/>
                              <w:ind w:firstLine="0"/>
                              <w:jc w:val="right"/>
                            </w:pPr>
                            <w:r>
                              <w:rPr>
                                <w:color w:val="000000"/>
                                <w:sz w:val="22"/>
                                <w:szCs w:val="22"/>
                              </w:rPr>
                              <w:t>0.957</w:t>
                            </w:r>
                          </w:p>
                        </w:tc>
                        <w:tc>
                          <w:tcPr>
                            <w:tcW w:w="912" w:type="dxa"/>
                            <w:vAlign w:val="bottom"/>
                          </w:tcPr>
                          <w:p w14:paraId="5006B16C" w14:textId="249EB74A" w:rsidR="001973A2" w:rsidRDefault="001973A2" w:rsidP="00F732A2">
                            <w:pPr>
                              <w:pStyle w:val="Nidungvnbn"/>
                              <w:ind w:firstLine="0"/>
                              <w:jc w:val="right"/>
                            </w:pPr>
                            <w:r>
                              <w:rPr>
                                <w:color w:val="000000"/>
                                <w:sz w:val="22"/>
                                <w:szCs w:val="22"/>
                              </w:rPr>
                              <w:t>0.9552</w:t>
                            </w:r>
                          </w:p>
                        </w:tc>
                        <w:tc>
                          <w:tcPr>
                            <w:tcW w:w="912" w:type="dxa"/>
                            <w:vAlign w:val="bottom"/>
                          </w:tcPr>
                          <w:p w14:paraId="2BD16F2D" w14:textId="77EA461B" w:rsidR="001973A2" w:rsidRDefault="001973A2" w:rsidP="00F732A2">
                            <w:pPr>
                              <w:pStyle w:val="Nidungvnbn"/>
                              <w:ind w:firstLine="0"/>
                              <w:jc w:val="right"/>
                            </w:pPr>
                            <w:r>
                              <w:rPr>
                                <w:color w:val="000000"/>
                                <w:sz w:val="22"/>
                                <w:szCs w:val="22"/>
                              </w:rPr>
                              <w:t>0.9559</w:t>
                            </w:r>
                          </w:p>
                        </w:tc>
                        <w:tc>
                          <w:tcPr>
                            <w:tcW w:w="1077" w:type="dxa"/>
                            <w:vAlign w:val="bottom"/>
                          </w:tcPr>
                          <w:p w14:paraId="1CA2DD41" w14:textId="71906ACC" w:rsidR="001973A2" w:rsidRDefault="001973A2" w:rsidP="00F732A2">
                            <w:pPr>
                              <w:pStyle w:val="Nidungvnbn"/>
                              <w:ind w:firstLine="0"/>
                              <w:jc w:val="right"/>
                            </w:pPr>
                            <w:r>
                              <w:rPr>
                                <w:color w:val="000000"/>
                                <w:sz w:val="22"/>
                                <w:szCs w:val="22"/>
                              </w:rPr>
                              <w:t>1805.4</w:t>
                            </w:r>
                          </w:p>
                        </w:tc>
                        <w:tc>
                          <w:tcPr>
                            <w:tcW w:w="994" w:type="dxa"/>
                            <w:vAlign w:val="bottom"/>
                          </w:tcPr>
                          <w:p w14:paraId="2F0EBA2A" w14:textId="446F5088" w:rsidR="001973A2" w:rsidRDefault="001973A2" w:rsidP="00F732A2">
                            <w:pPr>
                              <w:pStyle w:val="Nidungvnbn"/>
                              <w:ind w:firstLine="0"/>
                              <w:jc w:val="right"/>
                            </w:pPr>
                            <w:r>
                              <w:rPr>
                                <w:color w:val="000000"/>
                                <w:sz w:val="22"/>
                                <w:szCs w:val="22"/>
                              </w:rPr>
                              <w:t>0.9703</w:t>
                            </w:r>
                          </w:p>
                        </w:tc>
                        <w:tc>
                          <w:tcPr>
                            <w:tcW w:w="994" w:type="dxa"/>
                            <w:vAlign w:val="bottom"/>
                          </w:tcPr>
                          <w:p w14:paraId="6308B5E5" w14:textId="7D7138A9" w:rsidR="001973A2" w:rsidRDefault="001973A2" w:rsidP="00F732A2">
                            <w:pPr>
                              <w:pStyle w:val="Nidungvnbn"/>
                              <w:ind w:firstLine="0"/>
                              <w:jc w:val="right"/>
                            </w:pPr>
                            <w:r>
                              <w:rPr>
                                <w:color w:val="000000"/>
                                <w:sz w:val="22"/>
                                <w:szCs w:val="22"/>
                              </w:rPr>
                              <w:t>0.9696</w:t>
                            </w:r>
                          </w:p>
                        </w:tc>
                        <w:tc>
                          <w:tcPr>
                            <w:tcW w:w="994" w:type="dxa"/>
                            <w:vAlign w:val="bottom"/>
                          </w:tcPr>
                          <w:p w14:paraId="60370DD2" w14:textId="7B97A1A1" w:rsidR="001973A2" w:rsidRDefault="001973A2" w:rsidP="00F732A2">
                            <w:pPr>
                              <w:pStyle w:val="Nidungvnbn"/>
                              <w:ind w:firstLine="0"/>
                              <w:jc w:val="right"/>
                            </w:pPr>
                            <w:r>
                              <w:rPr>
                                <w:color w:val="000000"/>
                                <w:sz w:val="22"/>
                                <w:szCs w:val="22"/>
                              </w:rPr>
                              <w:t>0.9704</w:t>
                            </w:r>
                          </w:p>
                        </w:tc>
                        <w:tc>
                          <w:tcPr>
                            <w:tcW w:w="1233" w:type="dxa"/>
                            <w:vAlign w:val="bottom"/>
                          </w:tcPr>
                          <w:p w14:paraId="3B1A2641" w14:textId="03208F9C" w:rsidR="001973A2" w:rsidRDefault="001973A2" w:rsidP="00F732A2">
                            <w:pPr>
                              <w:pStyle w:val="Nidungvnbn"/>
                              <w:ind w:firstLine="0"/>
                              <w:jc w:val="right"/>
                            </w:pPr>
                            <w:r>
                              <w:rPr>
                                <w:color w:val="000000"/>
                                <w:sz w:val="22"/>
                                <w:szCs w:val="22"/>
                              </w:rPr>
                              <w:t>317.6</w:t>
                            </w:r>
                          </w:p>
                        </w:tc>
                      </w:tr>
                      <w:tr w:rsidR="001973A2" w14:paraId="7457A473" w14:textId="77777777" w:rsidTr="00471BA4">
                        <w:trPr>
                          <w:trHeight w:val="379"/>
                        </w:trPr>
                        <w:tc>
                          <w:tcPr>
                            <w:tcW w:w="985" w:type="dxa"/>
                            <w:vMerge/>
                          </w:tcPr>
                          <w:p w14:paraId="387DA4B9" w14:textId="77777777" w:rsidR="001973A2" w:rsidRDefault="001973A2" w:rsidP="00F732A2">
                            <w:pPr>
                              <w:pStyle w:val="Nidungvnbn"/>
                              <w:ind w:firstLine="0"/>
                              <w:jc w:val="left"/>
                              <w:rPr>
                                <w:b/>
                              </w:rPr>
                            </w:pPr>
                          </w:p>
                        </w:tc>
                        <w:tc>
                          <w:tcPr>
                            <w:tcW w:w="2772" w:type="dxa"/>
                            <w:vAlign w:val="bottom"/>
                          </w:tcPr>
                          <w:p w14:paraId="47251716" w14:textId="4C5E1104" w:rsidR="001973A2" w:rsidRDefault="001973A2" w:rsidP="00F732A2">
                            <w:pPr>
                              <w:pStyle w:val="Nidungvnbn"/>
                              <w:ind w:firstLine="0"/>
                              <w:jc w:val="left"/>
                              <w:rPr>
                                <w:b/>
                              </w:rPr>
                            </w:pPr>
                            <w:r>
                              <w:rPr>
                                <w:color w:val="000000"/>
                                <w:sz w:val="22"/>
                                <w:szCs w:val="22"/>
                              </w:rPr>
                              <w:t>Symbols</w:t>
                            </w:r>
                          </w:p>
                        </w:tc>
                        <w:tc>
                          <w:tcPr>
                            <w:tcW w:w="912" w:type="dxa"/>
                            <w:vAlign w:val="bottom"/>
                          </w:tcPr>
                          <w:p w14:paraId="74F38493" w14:textId="4FBF9880" w:rsidR="001973A2" w:rsidRDefault="001973A2" w:rsidP="00F732A2">
                            <w:pPr>
                              <w:pStyle w:val="Nidungvnbn"/>
                              <w:ind w:firstLine="0"/>
                              <w:jc w:val="right"/>
                            </w:pPr>
                            <w:r>
                              <w:rPr>
                                <w:color w:val="000000"/>
                                <w:sz w:val="22"/>
                                <w:szCs w:val="22"/>
                              </w:rPr>
                              <w:t>0.8777</w:t>
                            </w:r>
                          </w:p>
                        </w:tc>
                        <w:tc>
                          <w:tcPr>
                            <w:tcW w:w="912" w:type="dxa"/>
                            <w:vAlign w:val="bottom"/>
                          </w:tcPr>
                          <w:p w14:paraId="3D31F696" w14:textId="044A3C5F" w:rsidR="001973A2" w:rsidRDefault="001973A2" w:rsidP="00F732A2">
                            <w:pPr>
                              <w:pStyle w:val="Nidungvnbn"/>
                              <w:ind w:firstLine="0"/>
                              <w:jc w:val="right"/>
                            </w:pPr>
                            <w:r>
                              <w:rPr>
                                <w:color w:val="000000"/>
                                <w:sz w:val="22"/>
                                <w:szCs w:val="22"/>
                              </w:rPr>
                              <w:t>0.8623</w:t>
                            </w:r>
                          </w:p>
                        </w:tc>
                        <w:tc>
                          <w:tcPr>
                            <w:tcW w:w="912" w:type="dxa"/>
                            <w:vAlign w:val="bottom"/>
                          </w:tcPr>
                          <w:p w14:paraId="40CDA3A5" w14:textId="2EFAC222" w:rsidR="001973A2" w:rsidRDefault="001973A2" w:rsidP="00F732A2">
                            <w:pPr>
                              <w:pStyle w:val="Nidungvnbn"/>
                              <w:ind w:firstLine="0"/>
                              <w:jc w:val="right"/>
                            </w:pPr>
                            <w:r>
                              <w:rPr>
                                <w:color w:val="000000"/>
                                <w:sz w:val="22"/>
                                <w:szCs w:val="22"/>
                              </w:rPr>
                              <w:t>0.8623</w:t>
                            </w:r>
                          </w:p>
                        </w:tc>
                        <w:tc>
                          <w:tcPr>
                            <w:tcW w:w="1077" w:type="dxa"/>
                            <w:vAlign w:val="bottom"/>
                          </w:tcPr>
                          <w:p w14:paraId="2C0BD1E6" w14:textId="64F65FFA" w:rsidR="001973A2" w:rsidRDefault="001973A2" w:rsidP="00F732A2">
                            <w:pPr>
                              <w:pStyle w:val="Nidungvnbn"/>
                              <w:ind w:firstLine="0"/>
                              <w:jc w:val="right"/>
                            </w:pPr>
                            <w:r>
                              <w:rPr>
                                <w:color w:val="000000"/>
                                <w:sz w:val="22"/>
                                <w:szCs w:val="22"/>
                              </w:rPr>
                              <w:t>4616.7</w:t>
                            </w:r>
                          </w:p>
                        </w:tc>
                        <w:tc>
                          <w:tcPr>
                            <w:tcW w:w="994" w:type="dxa"/>
                            <w:vAlign w:val="bottom"/>
                          </w:tcPr>
                          <w:p w14:paraId="5C80400A" w14:textId="1331F95D" w:rsidR="001973A2" w:rsidRDefault="001973A2" w:rsidP="00F732A2">
                            <w:pPr>
                              <w:pStyle w:val="Nidungvnbn"/>
                              <w:ind w:firstLine="0"/>
                              <w:jc w:val="right"/>
                            </w:pPr>
                            <w:r>
                              <w:rPr>
                                <w:color w:val="000000"/>
                                <w:sz w:val="22"/>
                                <w:szCs w:val="22"/>
                              </w:rPr>
                              <w:t>0.8322</w:t>
                            </w:r>
                          </w:p>
                        </w:tc>
                        <w:tc>
                          <w:tcPr>
                            <w:tcW w:w="994" w:type="dxa"/>
                            <w:vAlign w:val="bottom"/>
                          </w:tcPr>
                          <w:p w14:paraId="3F25B785" w14:textId="7F382645" w:rsidR="001973A2" w:rsidRDefault="001973A2" w:rsidP="00F732A2">
                            <w:pPr>
                              <w:pStyle w:val="Nidungvnbn"/>
                              <w:ind w:firstLine="0"/>
                              <w:jc w:val="right"/>
                            </w:pPr>
                            <w:r>
                              <w:rPr>
                                <w:color w:val="000000"/>
                                <w:sz w:val="22"/>
                                <w:szCs w:val="22"/>
                              </w:rPr>
                              <w:t>0.791</w:t>
                            </w:r>
                          </w:p>
                        </w:tc>
                        <w:tc>
                          <w:tcPr>
                            <w:tcW w:w="994" w:type="dxa"/>
                            <w:vAlign w:val="bottom"/>
                          </w:tcPr>
                          <w:p w14:paraId="24FE34C5" w14:textId="282132D5" w:rsidR="001973A2" w:rsidRDefault="001973A2" w:rsidP="00F732A2">
                            <w:pPr>
                              <w:pStyle w:val="Nidungvnbn"/>
                              <w:ind w:firstLine="0"/>
                              <w:jc w:val="right"/>
                            </w:pPr>
                            <w:r>
                              <w:rPr>
                                <w:color w:val="000000"/>
                                <w:sz w:val="22"/>
                                <w:szCs w:val="22"/>
                              </w:rPr>
                              <w:t>0.7958</w:t>
                            </w:r>
                          </w:p>
                        </w:tc>
                        <w:tc>
                          <w:tcPr>
                            <w:tcW w:w="1233" w:type="dxa"/>
                            <w:vAlign w:val="bottom"/>
                          </w:tcPr>
                          <w:p w14:paraId="473B4009" w14:textId="1CA7E255" w:rsidR="001973A2" w:rsidRDefault="001973A2" w:rsidP="00F732A2">
                            <w:pPr>
                              <w:pStyle w:val="Nidungvnbn"/>
                              <w:ind w:firstLine="0"/>
                              <w:jc w:val="right"/>
                            </w:pPr>
                            <w:r>
                              <w:rPr>
                                <w:color w:val="000000"/>
                                <w:sz w:val="22"/>
                                <w:szCs w:val="22"/>
                              </w:rPr>
                              <w:t>2547.4</w:t>
                            </w:r>
                          </w:p>
                        </w:tc>
                      </w:tr>
                      <w:tr w:rsidR="001973A2" w14:paraId="5B76672B" w14:textId="77777777" w:rsidTr="00471BA4">
                        <w:trPr>
                          <w:trHeight w:val="379"/>
                        </w:trPr>
                        <w:tc>
                          <w:tcPr>
                            <w:tcW w:w="985" w:type="dxa"/>
                            <w:vMerge/>
                          </w:tcPr>
                          <w:p w14:paraId="614CB381" w14:textId="77777777" w:rsidR="001973A2" w:rsidRDefault="001973A2" w:rsidP="00F732A2">
                            <w:pPr>
                              <w:pStyle w:val="Nidungvnbn"/>
                              <w:ind w:firstLine="0"/>
                              <w:jc w:val="left"/>
                              <w:rPr>
                                <w:b/>
                              </w:rPr>
                            </w:pPr>
                          </w:p>
                        </w:tc>
                        <w:tc>
                          <w:tcPr>
                            <w:tcW w:w="2772" w:type="dxa"/>
                            <w:vAlign w:val="bottom"/>
                          </w:tcPr>
                          <w:p w14:paraId="568F5313" w14:textId="5ACCDA8D" w:rsidR="001973A2" w:rsidRDefault="001973A2" w:rsidP="00F732A2">
                            <w:pPr>
                              <w:pStyle w:val="Nidungvnbn"/>
                              <w:ind w:firstLine="0"/>
                              <w:jc w:val="left"/>
                              <w:rPr>
                                <w:b/>
                              </w:rPr>
                            </w:pPr>
                            <w:r>
                              <w:rPr>
                                <w:color w:val="000000"/>
                                <w:sz w:val="22"/>
                                <w:szCs w:val="22"/>
                              </w:rPr>
                              <w:t>SyntheticControl</w:t>
                            </w:r>
                          </w:p>
                        </w:tc>
                        <w:tc>
                          <w:tcPr>
                            <w:tcW w:w="912" w:type="dxa"/>
                            <w:vAlign w:val="bottom"/>
                          </w:tcPr>
                          <w:p w14:paraId="5372D95E" w14:textId="7FE9402A" w:rsidR="001973A2" w:rsidRDefault="001973A2" w:rsidP="00F732A2">
                            <w:pPr>
                              <w:pStyle w:val="Nidungvnbn"/>
                              <w:ind w:firstLine="0"/>
                              <w:jc w:val="right"/>
                            </w:pPr>
                            <w:r>
                              <w:rPr>
                                <w:color w:val="000000"/>
                                <w:sz w:val="22"/>
                                <w:szCs w:val="22"/>
                              </w:rPr>
                              <w:t>0.9967</w:t>
                            </w:r>
                          </w:p>
                        </w:tc>
                        <w:tc>
                          <w:tcPr>
                            <w:tcW w:w="912" w:type="dxa"/>
                            <w:vAlign w:val="bottom"/>
                          </w:tcPr>
                          <w:p w14:paraId="7809C057" w14:textId="324F8F82" w:rsidR="001973A2" w:rsidRDefault="001973A2" w:rsidP="00F732A2">
                            <w:pPr>
                              <w:pStyle w:val="Nidungvnbn"/>
                              <w:ind w:firstLine="0"/>
                              <w:jc w:val="right"/>
                            </w:pPr>
                            <w:r>
                              <w:rPr>
                                <w:color w:val="000000"/>
                                <w:sz w:val="22"/>
                                <w:szCs w:val="22"/>
                              </w:rPr>
                              <w:t>0.9967</w:t>
                            </w:r>
                          </w:p>
                        </w:tc>
                        <w:tc>
                          <w:tcPr>
                            <w:tcW w:w="912" w:type="dxa"/>
                            <w:vAlign w:val="bottom"/>
                          </w:tcPr>
                          <w:p w14:paraId="2924B79A" w14:textId="314138A2" w:rsidR="001973A2" w:rsidRDefault="001973A2" w:rsidP="00F732A2">
                            <w:pPr>
                              <w:pStyle w:val="Nidungvnbn"/>
                              <w:ind w:firstLine="0"/>
                              <w:jc w:val="right"/>
                            </w:pPr>
                            <w:r>
                              <w:rPr>
                                <w:color w:val="000000"/>
                                <w:sz w:val="22"/>
                                <w:szCs w:val="22"/>
                              </w:rPr>
                              <w:t>0.9967</w:t>
                            </w:r>
                          </w:p>
                        </w:tc>
                        <w:tc>
                          <w:tcPr>
                            <w:tcW w:w="1077" w:type="dxa"/>
                            <w:vAlign w:val="bottom"/>
                          </w:tcPr>
                          <w:p w14:paraId="00A45B4D" w14:textId="2E26607D" w:rsidR="001973A2" w:rsidRDefault="001973A2" w:rsidP="00F732A2">
                            <w:pPr>
                              <w:pStyle w:val="Nidungvnbn"/>
                              <w:ind w:firstLine="0"/>
                              <w:jc w:val="right"/>
                            </w:pPr>
                            <w:r>
                              <w:rPr>
                                <w:color w:val="000000"/>
                                <w:sz w:val="22"/>
                                <w:szCs w:val="22"/>
                              </w:rPr>
                              <w:t>784.9</w:t>
                            </w:r>
                          </w:p>
                        </w:tc>
                        <w:tc>
                          <w:tcPr>
                            <w:tcW w:w="994" w:type="dxa"/>
                            <w:vAlign w:val="bottom"/>
                          </w:tcPr>
                          <w:p w14:paraId="3C4F4FF8" w14:textId="6FA29F42" w:rsidR="001973A2" w:rsidRDefault="001973A2" w:rsidP="00F732A2">
                            <w:pPr>
                              <w:pStyle w:val="Nidungvnbn"/>
                              <w:ind w:firstLine="0"/>
                              <w:jc w:val="right"/>
                            </w:pPr>
                            <w:r>
                              <w:rPr>
                                <w:color w:val="000000"/>
                                <w:sz w:val="22"/>
                                <w:szCs w:val="22"/>
                              </w:rPr>
                              <w:t>0.9936</w:t>
                            </w:r>
                          </w:p>
                        </w:tc>
                        <w:tc>
                          <w:tcPr>
                            <w:tcW w:w="994" w:type="dxa"/>
                            <w:vAlign w:val="bottom"/>
                          </w:tcPr>
                          <w:p w14:paraId="49BBC35F" w14:textId="4CC492A6" w:rsidR="001973A2" w:rsidRDefault="001973A2" w:rsidP="00F732A2">
                            <w:pPr>
                              <w:pStyle w:val="Nidungvnbn"/>
                              <w:ind w:firstLine="0"/>
                              <w:jc w:val="right"/>
                            </w:pPr>
                            <w:r>
                              <w:rPr>
                                <w:color w:val="000000"/>
                                <w:sz w:val="22"/>
                                <w:szCs w:val="22"/>
                              </w:rPr>
                              <w:t>0.9933</w:t>
                            </w:r>
                          </w:p>
                        </w:tc>
                        <w:tc>
                          <w:tcPr>
                            <w:tcW w:w="994" w:type="dxa"/>
                            <w:vAlign w:val="bottom"/>
                          </w:tcPr>
                          <w:p w14:paraId="4342F67E" w14:textId="2C3AC4E5" w:rsidR="001973A2" w:rsidRDefault="001973A2" w:rsidP="00F732A2">
                            <w:pPr>
                              <w:pStyle w:val="Nidungvnbn"/>
                              <w:ind w:firstLine="0"/>
                              <w:jc w:val="right"/>
                            </w:pPr>
                            <w:r>
                              <w:rPr>
                                <w:color w:val="000000"/>
                                <w:sz w:val="22"/>
                                <w:szCs w:val="22"/>
                              </w:rPr>
                              <w:t>0.9933</w:t>
                            </w:r>
                          </w:p>
                        </w:tc>
                        <w:tc>
                          <w:tcPr>
                            <w:tcW w:w="1233" w:type="dxa"/>
                            <w:vAlign w:val="bottom"/>
                          </w:tcPr>
                          <w:p w14:paraId="7AF71796" w14:textId="65A04FD1" w:rsidR="001973A2" w:rsidRDefault="001973A2" w:rsidP="00F732A2">
                            <w:pPr>
                              <w:pStyle w:val="Nidungvnbn"/>
                              <w:ind w:firstLine="0"/>
                              <w:jc w:val="right"/>
                            </w:pPr>
                            <w:r>
                              <w:rPr>
                                <w:color w:val="000000"/>
                                <w:sz w:val="22"/>
                                <w:szCs w:val="22"/>
                              </w:rPr>
                              <w:t>265.4</w:t>
                            </w:r>
                          </w:p>
                        </w:tc>
                      </w:tr>
                    </w:tbl>
                    <w:p w14:paraId="6860CE23" w14:textId="77777777" w:rsidR="001973A2" w:rsidRDefault="001973A2" w:rsidP="008365CF">
                      <w:pPr>
                        <w:jc w:val="right"/>
                      </w:pPr>
                    </w:p>
                  </w:txbxContent>
                </v:textbox>
              </v:shape>
            </w:pict>
          </mc:Fallback>
        </mc:AlternateContent>
      </w:r>
      <w:bookmarkEnd w:id="262"/>
      <w:bookmarkEnd w:id="263"/>
      <w:bookmarkEnd w:id="264"/>
      <w:bookmarkEnd w:id="265"/>
    </w:p>
    <w:p w14:paraId="5D521EC1" w14:textId="77777777" w:rsidR="008365CF" w:rsidRDefault="008365CF" w:rsidP="008365CF">
      <w:pPr>
        <w:pStyle w:val="Tiumccp1"/>
        <w:rPr>
          <w:lang w:val="vi-VN"/>
        </w:rPr>
      </w:pPr>
    </w:p>
    <w:p w14:paraId="3272CA73" w14:textId="77777777" w:rsidR="008365CF" w:rsidRDefault="008365CF" w:rsidP="008365CF">
      <w:pPr>
        <w:pStyle w:val="Tiumccp1"/>
        <w:rPr>
          <w:lang w:val="vi-VN"/>
        </w:rPr>
      </w:pPr>
    </w:p>
    <w:p w14:paraId="78CD6CAC" w14:textId="77777777" w:rsidR="008365CF" w:rsidRDefault="008365CF" w:rsidP="008365CF">
      <w:pPr>
        <w:pStyle w:val="Tiumccp1"/>
        <w:rPr>
          <w:lang w:val="vi-VN"/>
        </w:rPr>
      </w:pPr>
    </w:p>
    <w:p w14:paraId="7BCF0CF3" w14:textId="77777777" w:rsidR="008365CF" w:rsidRDefault="008365CF" w:rsidP="008365CF">
      <w:pPr>
        <w:pStyle w:val="Tiumccp1"/>
        <w:rPr>
          <w:lang w:val="vi-VN"/>
        </w:rPr>
      </w:pPr>
    </w:p>
    <w:p w14:paraId="5130B9E4" w14:textId="77777777" w:rsidR="008365CF" w:rsidRDefault="008365CF" w:rsidP="008365CF">
      <w:pPr>
        <w:pStyle w:val="Tiumccp1"/>
        <w:rPr>
          <w:lang w:val="vi-VN"/>
        </w:rPr>
      </w:pPr>
    </w:p>
    <w:p w14:paraId="55584428" w14:textId="77777777" w:rsidR="008365CF" w:rsidRDefault="008365CF" w:rsidP="008365CF">
      <w:pPr>
        <w:pStyle w:val="Tiumccp1"/>
        <w:rPr>
          <w:lang w:val="vi-VN"/>
        </w:rPr>
      </w:pPr>
    </w:p>
    <w:p w14:paraId="363B94B0" w14:textId="77777777" w:rsidR="008365CF" w:rsidRDefault="008365CF" w:rsidP="008365CF">
      <w:pPr>
        <w:pStyle w:val="Tiumccp1"/>
        <w:rPr>
          <w:lang w:val="vi-VN"/>
        </w:rPr>
      </w:pPr>
    </w:p>
    <w:p w14:paraId="26C3FBD5" w14:textId="77777777" w:rsidR="008365CF" w:rsidRDefault="008365CF" w:rsidP="008365CF">
      <w:pPr>
        <w:pStyle w:val="Tiumccp1"/>
        <w:rPr>
          <w:lang w:val="vi-VN"/>
        </w:rPr>
      </w:pPr>
    </w:p>
    <w:p w14:paraId="47A0D054" w14:textId="77777777" w:rsidR="008365CF" w:rsidRDefault="008365CF" w:rsidP="008365CF">
      <w:pPr>
        <w:pStyle w:val="Tiumccp1"/>
        <w:rPr>
          <w:lang w:val="vi-VN"/>
        </w:rPr>
      </w:pPr>
    </w:p>
    <w:p w14:paraId="7F64F7F6" w14:textId="77777777" w:rsidR="008365CF" w:rsidRDefault="008365CF" w:rsidP="008365CF">
      <w:pPr>
        <w:pStyle w:val="Tiumccp1"/>
        <w:rPr>
          <w:lang w:val="vi-VN"/>
        </w:rPr>
      </w:pPr>
    </w:p>
    <w:p w14:paraId="5F898337" w14:textId="77777777" w:rsidR="008365CF" w:rsidRDefault="008365CF" w:rsidP="008365CF">
      <w:pPr>
        <w:pStyle w:val="Tiumccp1"/>
        <w:rPr>
          <w:lang w:val="vi-VN"/>
        </w:rPr>
      </w:pPr>
    </w:p>
    <w:p w14:paraId="397BAFB8" w14:textId="77777777" w:rsidR="008365CF" w:rsidRDefault="008365CF" w:rsidP="008365CF">
      <w:pPr>
        <w:pStyle w:val="Tiumccp1"/>
        <w:rPr>
          <w:lang w:val="vi-VN"/>
        </w:rPr>
      </w:pPr>
    </w:p>
    <w:p w14:paraId="5910FE68" w14:textId="77777777" w:rsidR="008365CF" w:rsidRDefault="008365CF" w:rsidP="008365CF">
      <w:pPr>
        <w:pStyle w:val="Tiumccp1"/>
        <w:rPr>
          <w:lang w:val="vi-VN"/>
        </w:rPr>
      </w:pPr>
    </w:p>
    <w:p w14:paraId="7BFCD071" w14:textId="77777777" w:rsidR="008365CF" w:rsidRDefault="008365CF" w:rsidP="008365CF">
      <w:pPr>
        <w:pStyle w:val="Tiumccp1"/>
        <w:rPr>
          <w:lang w:val="vi-VN"/>
        </w:rPr>
      </w:pPr>
    </w:p>
    <w:p w14:paraId="2CD57823" w14:textId="77777777" w:rsidR="008365CF" w:rsidRDefault="008365CF" w:rsidP="008365CF">
      <w:pPr>
        <w:pStyle w:val="Tiumccp1"/>
        <w:rPr>
          <w:lang w:val="vi-VN"/>
        </w:rPr>
      </w:pPr>
    </w:p>
    <w:p w14:paraId="146E9E93" w14:textId="77777777" w:rsidR="008365CF" w:rsidRDefault="008365CF" w:rsidP="008365CF">
      <w:pPr>
        <w:pStyle w:val="Tiumccp1"/>
        <w:rPr>
          <w:lang w:val="vi-VN"/>
        </w:rPr>
      </w:pPr>
    </w:p>
    <w:p w14:paraId="72C6284B" w14:textId="77777777" w:rsidR="008365CF" w:rsidRDefault="008365CF" w:rsidP="008365CF">
      <w:pPr>
        <w:pStyle w:val="Tiumccp1"/>
        <w:rPr>
          <w:lang w:val="vi-VN"/>
        </w:rPr>
      </w:pPr>
    </w:p>
    <w:p w14:paraId="3704BC9C" w14:textId="77777777" w:rsidR="008365CF" w:rsidRDefault="008365CF" w:rsidP="008365CF">
      <w:pPr>
        <w:pStyle w:val="Tiumccp1"/>
        <w:rPr>
          <w:lang w:val="vi-VN"/>
        </w:rPr>
      </w:pPr>
    </w:p>
    <w:p w14:paraId="4BC46DC9" w14:textId="77777777" w:rsidR="008365CF" w:rsidRDefault="008365CF" w:rsidP="008365CF">
      <w:pPr>
        <w:pStyle w:val="Tiumccp1"/>
        <w:rPr>
          <w:lang w:val="vi-VN"/>
        </w:rPr>
      </w:pPr>
    </w:p>
    <w:p w14:paraId="49B48BF0" w14:textId="77777777" w:rsidR="008365CF" w:rsidRDefault="008365CF" w:rsidP="008365CF">
      <w:pPr>
        <w:pStyle w:val="Tiumccp1"/>
        <w:rPr>
          <w:lang w:val="vi-VN"/>
        </w:rPr>
      </w:pPr>
    </w:p>
    <w:p w14:paraId="2E6960D0" w14:textId="77777777" w:rsidR="008365CF" w:rsidRDefault="008365CF" w:rsidP="008365CF">
      <w:pPr>
        <w:pStyle w:val="Tiumccp1"/>
        <w:rPr>
          <w:lang w:val="vi-VN"/>
        </w:rPr>
      </w:pPr>
    </w:p>
    <w:p w14:paraId="7EAD8FA6" w14:textId="762DE069" w:rsidR="00AD6ED1" w:rsidRDefault="00AD6ED1">
      <w:pPr>
        <w:spacing w:after="200" w:line="276" w:lineRule="auto"/>
        <w:rPr>
          <w:b/>
          <w:sz w:val="28"/>
          <w:szCs w:val="28"/>
          <w:lang w:val="vi-VN"/>
        </w:rPr>
      </w:pPr>
      <w:r>
        <w:rPr>
          <w:lang w:val="vi-VN"/>
        </w:rPr>
        <w:br w:type="page"/>
      </w:r>
    </w:p>
    <w:p w14:paraId="590722A4" w14:textId="77777777" w:rsidR="008365CF" w:rsidRDefault="008365CF" w:rsidP="008365CF">
      <w:pPr>
        <w:pStyle w:val="Tiumccp1"/>
        <w:rPr>
          <w:lang w:val="vi-VN"/>
        </w:rPr>
      </w:pPr>
    </w:p>
    <w:p w14:paraId="636CC305" w14:textId="77777777" w:rsidR="008365CF" w:rsidRDefault="008365CF" w:rsidP="008365CF">
      <w:pPr>
        <w:pStyle w:val="Tiumccp1"/>
        <w:rPr>
          <w:lang w:val="vi-VN"/>
        </w:rPr>
      </w:pPr>
    </w:p>
    <w:p w14:paraId="5E82906C" w14:textId="77777777" w:rsidR="008365CF" w:rsidRDefault="008365CF" w:rsidP="008365CF">
      <w:pPr>
        <w:pStyle w:val="Tiumccp1"/>
        <w:rPr>
          <w:lang w:val="vi-VN"/>
        </w:rPr>
      </w:pPr>
      <w:bookmarkStart w:id="266" w:name="_Toc44339235"/>
      <w:bookmarkStart w:id="267" w:name="_Toc44580999"/>
      <w:bookmarkStart w:id="268" w:name="_Toc44595656"/>
      <w:bookmarkStart w:id="269" w:name="_Toc44596639"/>
      <w:r>
        <w:rPr>
          <w:noProof/>
          <w:lang w:val="vi-VN" w:eastAsia="vi-VN"/>
        </w:rPr>
        <mc:AlternateContent>
          <mc:Choice Requires="wps">
            <w:drawing>
              <wp:anchor distT="0" distB="0" distL="114300" distR="114300" simplePos="0" relativeHeight="251700224" behindDoc="0" locked="0" layoutInCell="1" allowOverlap="1" wp14:anchorId="230D7FB0" wp14:editId="4804E34C">
                <wp:simplePos x="0" y="0"/>
                <wp:positionH relativeFrom="column">
                  <wp:posOffset>-1328420</wp:posOffset>
                </wp:positionH>
                <wp:positionV relativeFrom="paragraph">
                  <wp:posOffset>318135</wp:posOffset>
                </wp:positionV>
                <wp:extent cx="8105775" cy="5994082"/>
                <wp:effectExtent l="8255" t="0" r="17780" b="17780"/>
                <wp:wrapNone/>
                <wp:docPr id="55" name="Text Box 55"/>
                <wp:cNvGraphicFramePr/>
                <a:graphic xmlns:a="http://schemas.openxmlformats.org/drawingml/2006/main">
                  <a:graphicData uri="http://schemas.microsoft.com/office/word/2010/wordprocessingShape">
                    <wps:wsp>
                      <wps:cNvSpPr txBox="1"/>
                      <wps:spPr>
                        <a:xfrm rot="5400000">
                          <a:off x="0" y="0"/>
                          <a:ext cx="8105775" cy="5994082"/>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233"/>
                            </w:tblGrid>
                            <w:tr w:rsidR="001973A2" w14:paraId="2D56661F" w14:textId="77777777" w:rsidTr="00296A63">
                              <w:trPr>
                                <w:trHeight w:val="379"/>
                              </w:trPr>
                              <w:tc>
                                <w:tcPr>
                                  <w:tcW w:w="985" w:type="dxa"/>
                                  <w:vMerge w:val="restart"/>
                                  <w:vAlign w:val="center"/>
                                </w:tcPr>
                                <w:p w14:paraId="5FEC5D8D" w14:textId="5D54FF19" w:rsidR="001973A2" w:rsidRDefault="001973A2" w:rsidP="007B144A">
                                  <w:pPr>
                                    <w:pStyle w:val="Nidungvnbn"/>
                                    <w:ind w:firstLine="0"/>
                                    <w:jc w:val="center"/>
                                    <w:rPr>
                                      <w:b/>
                                    </w:rPr>
                                  </w:pPr>
                                  <w:r>
                                    <w:rPr>
                                      <w:b/>
                                    </w:rPr>
                                    <w:t>Tên phân loại</w:t>
                                  </w:r>
                                </w:p>
                              </w:tc>
                              <w:tc>
                                <w:tcPr>
                                  <w:tcW w:w="2772" w:type="dxa"/>
                                  <w:vMerge w:val="restart"/>
                                  <w:vAlign w:val="center"/>
                                </w:tcPr>
                                <w:p w14:paraId="09CDC39E" w14:textId="20CB430B" w:rsidR="001973A2" w:rsidRDefault="001973A2" w:rsidP="007B144A">
                                  <w:pPr>
                                    <w:pStyle w:val="Nidungvnbn"/>
                                    <w:ind w:firstLine="0"/>
                                    <w:jc w:val="center"/>
                                    <w:rPr>
                                      <w:b/>
                                    </w:rPr>
                                  </w:pPr>
                                  <w:r>
                                    <w:rPr>
                                      <w:b/>
                                    </w:rPr>
                                    <w:t>Tên tập dữ liệu</w:t>
                                  </w:r>
                                </w:p>
                              </w:tc>
                              <w:tc>
                                <w:tcPr>
                                  <w:tcW w:w="3813" w:type="dxa"/>
                                  <w:gridSpan w:val="4"/>
                                </w:tcPr>
                                <w:p w14:paraId="35D62C43" w14:textId="77777777" w:rsidR="001973A2" w:rsidRDefault="001973A2" w:rsidP="007B144A">
                                  <w:pPr>
                                    <w:pStyle w:val="Nidungvnbn"/>
                                    <w:ind w:firstLine="0"/>
                                    <w:jc w:val="center"/>
                                    <w:rPr>
                                      <w:b/>
                                    </w:rPr>
                                  </w:pPr>
                                  <w:r>
                                    <w:rPr>
                                      <w:b/>
                                    </w:rPr>
                                    <w:t>Nhóm tác giả</w:t>
                                  </w:r>
                                </w:p>
                                <w:p w14:paraId="746CD217" w14:textId="77777777" w:rsidR="001973A2" w:rsidRDefault="001973A2" w:rsidP="007B144A">
                                  <w:pPr>
                                    <w:pStyle w:val="Nidungvnbn"/>
                                    <w:ind w:firstLine="0"/>
                                    <w:jc w:val="center"/>
                                    <w:rPr>
                                      <w:b/>
                                    </w:rPr>
                                  </w:pPr>
                                  <w:r>
                                    <w:rPr>
                                      <w:b/>
                                    </w:rPr>
                                    <w:t>tiền thực nghiệm</w:t>
                                  </w:r>
                                </w:p>
                              </w:tc>
                              <w:tc>
                                <w:tcPr>
                                  <w:tcW w:w="4215" w:type="dxa"/>
                                  <w:gridSpan w:val="4"/>
                                </w:tcPr>
                                <w:p w14:paraId="43E601FF" w14:textId="77777777" w:rsidR="001973A2" w:rsidRDefault="001973A2" w:rsidP="007B144A">
                                  <w:pPr>
                                    <w:pStyle w:val="Nidungvnbn"/>
                                    <w:ind w:firstLine="0"/>
                                    <w:jc w:val="center"/>
                                    <w:rPr>
                                      <w:b/>
                                    </w:rPr>
                                  </w:pPr>
                                  <w:r>
                                    <w:rPr>
                                      <w:b/>
                                    </w:rPr>
                                    <w:t>Thực nghiệm</w:t>
                                  </w:r>
                                </w:p>
                                <w:p w14:paraId="2029195E" w14:textId="22F68C5A" w:rsidR="001973A2" w:rsidRDefault="001973A2" w:rsidP="007B144A">
                                  <w:pPr>
                                    <w:pStyle w:val="Nidungvnbn"/>
                                    <w:ind w:firstLine="0"/>
                                    <w:jc w:val="center"/>
                                    <w:rPr>
                                      <w:b/>
                                    </w:rPr>
                                  </w:pPr>
                                  <w:r>
                                    <w:rPr>
                                      <w:b/>
                                    </w:rPr>
                                    <w:t>của bản thân</w:t>
                                  </w:r>
                                </w:p>
                              </w:tc>
                            </w:tr>
                            <w:tr w:rsidR="001973A2" w14:paraId="643722CF" w14:textId="77777777" w:rsidTr="00296A63">
                              <w:trPr>
                                <w:trHeight w:val="379"/>
                              </w:trPr>
                              <w:tc>
                                <w:tcPr>
                                  <w:tcW w:w="985" w:type="dxa"/>
                                  <w:vMerge/>
                                </w:tcPr>
                                <w:p w14:paraId="669880A9" w14:textId="77777777" w:rsidR="001973A2" w:rsidRDefault="001973A2" w:rsidP="00C17EA6">
                                  <w:pPr>
                                    <w:pStyle w:val="Nidungvnbn"/>
                                    <w:jc w:val="center"/>
                                    <w:rPr>
                                      <w:b/>
                                    </w:rPr>
                                  </w:pPr>
                                </w:p>
                              </w:tc>
                              <w:tc>
                                <w:tcPr>
                                  <w:tcW w:w="2772" w:type="dxa"/>
                                  <w:vMerge/>
                                </w:tcPr>
                                <w:p w14:paraId="038CC597" w14:textId="77777777" w:rsidR="001973A2" w:rsidRDefault="001973A2" w:rsidP="00C17EA6">
                                  <w:pPr>
                                    <w:pStyle w:val="Nidungvnbn"/>
                                    <w:jc w:val="center"/>
                                    <w:rPr>
                                      <w:b/>
                                    </w:rPr>
                                  </w:pPr>
                                </w:p>
                              </w:tc>
                              <w:tc>
                                <w:tcPr>
                                  <w:tcW w:w="912" w:type="dxa"/>
                                </w:tcPr>
                                <w:p w14:paraId="4A84DE70" w14:textId="77777777" w:rsidR="001973A2" w:rsidRDefault="001973A2" w:rsidP="00C17EA6">
                                  <w:pPr>
                                    <w:pStyle w:val="Nidungvnbn"/>
                                    <w:ind w:firstLine="0"/>
                                    <w:jc w:val="center"/>
                                    <w:rPr>
                                      <w:b/>
                                      <w:sz w:val="24"/>
                                      <w:szCs w:val="24"/>
                                    </w:rPr>
                                  </w:pPr>
                                  <w:r>
                                    <w:rPr>
                                      <w:b/>
                                    </w:rPr>
                                    <w:t>Pre</w:t>
                                  </w:r>
                                </w:p>
                              </w:tc>
                              <w:tc>
                                <w:tcPr>
                                  <w:tcW w:w="912" w:type="dxa"/>
                                </w:tcPr>
                                <w:p w14:paraId="66564B72" w14:textId="77777777" w:rsidR="001973A2" w:rsidRDefault="001973A2" w:rsidP="00C17EA6">
                                  <w:pPr>
                                    <w:pStyle w:val="Nidungvnbn"/>
                                    <w:ind w:firstLine="0"/>
                                    <w:jc w:val="center"/>
                                    <w:rPr>
                                      <w:b/>
                                    </w:rPr>
                                  </w:pPr>
                                  <w:r>
                                    <w:rPr>
                                      <w:b/>
                                    </w:rPr>
                                    <w:t>Acc</w:t>
                                  </w:r>
                                </w:p>
                              </w:tc>
                              <w:tc>
                                <w:tcPr>
                                  <w:tcW w:w="912" w:type="dxa"/>
                                </w:tcPr>
                                <w:p w14:paraId="17994FAD" w14:textId="77777777" w:rsidR="001973A2" w:rsidRDefault="001973A2" w:rsidP="00C17EA6">
                                  <w:pPr>
                                    <w:pStyle w:val="Nidungvnbn"/>
                                    <w:ind w:firstLine="0"/>
                                    <w:jc w:val="center"/>
                                    <w:rPr>
                                      <w:b/>
                                      <w:sz w:val="24"/>
                                      <w:szCs w:val="24"/>
                                    </w:rPr>
                                  </w:pPr>
                                  <w:r>
                                    <w:rPr>
                                      <w:b/>
                                    </w:rPr>
                                    <w:t>Rec</w:t>
                                  </w:r>
                                </w:p>
                              </w:tc>
                              <w:tc>
                                <w:tcPr>
                                  <w:tcW w:w="1077" w:type="dxa"/>
                                </w:tcPr>
                                <w:p w14:paraId="6F924B9A" w14:textId="77777777" w:rsidR="001973A2" w:rsidRDefault="001973A2" w:rsidP="00C17EA6">
                                  <w:pPr>
                                    <w:pStyle w:val="Nidungvnbn"/>
                                    <w:ind w:firstLine="0"/>
                                    <w:jc w:val="center"/>
                                    <w:rPr>
                                      <w:b/>
                                    </w:rPr>
                                  </w:pPr>
                                  <w:r>
                                    <w:rPr>
                                      <w:b/>
                                      <w:lang w:val="vi-VN"/>
                                    </w:rPr>
                                    <w:t>TrT</w:t>
                                  </w:r>
                                </w:p>
                              </w:tc>
                              <w:tc>
                                <w:tcPr>
                                  <w:tcW w:w="994" w:type="dxa"/>
                                </w:tcPr>
                                <w:p w14:paraId="5A6B5625" w14:textId="77777777" w:rsidR="001973A2" w:rsidRDefault="001973A2" w:rsidP="00C17EA6">
                                  <w:pPr>
                                    <w:pStyle w:val="Nidungvnbn"/>
                                    <w:ind w:firstLine="0"/>
                                    <w:jc w:val="center"/>
                                    <w:rPr>
                                      <w:b/>
                                      <w:sz w:val="24"/>
                                      <w:szCs w:val="24"/>
                                    </w:rPr>
                                  </w:pPr>
                                  <w:r>
                                    <w:rPr>
                                      <w:b/>
                                    </w:rPr>
                                    <w:t>Pre</w:t>
                                  </w:r>
                                </w:p>
                              </w:tc>
                              <w:tc>
                                <w:tcPr>
                                  <w:tcW w:w="994" w:type="dxa"/>
                                </w:tcPr>
                                <w:p w14:paraId="62D4A560" w14:textId="77777777" w:rsidR="001973A2" w:rsidRDefault="001973A2" w:rsidP="00C17EA6">
                                  <w:pPr>
                                    <w:pStyle w:val="Nidungvnbn"/>
                                    <w:ind w:firstLine="0"/>
                                    <w:jc w:val="center"/>
                                    <w:rPr>
                                      <w:b/>
                                    </w:rPr>
                                  </w:pPr>
                                  <w:r>
                                    <w:rPr>
                                      <w:b/>
                                    </w:rPr>
                                    <w:t>Acc</w:t>
                                  </w:r>
                                </w:p>
                              </w:tc>
                              <w:tc>
                                <w:tcPr>
                                  <w:tcW w:w="994" w:type="dxa"/>
                                </w:tcPr>
                                <w:p w14:paraId="12D94F36" w14:textId="77777777" w:rsidR="001973A2" w:rsidRDefault="001973A2" w:rsidP="00C17EA6">
                                  <w:pPr>
                                    <w:pStyle w:val="Nidungvnbn"/>
                                    <w:ind w:firstLine="0"/>
                                    <w:jc w:val="center"/>
                                    <w:rPr>
                                      <w:b/>
                                      <w:sz w:val="24"/>
                                      <w:szCs w:val="24"/>
                                    </w:rPr>
                                  </w:pPr>
                                  <w:r>
                                    <w:rPr>
                                      <w:b/>
                                    </w:rPr>
                                    <w:t>Rec</w:t>
                                  </w:r>
                                </w:p>
                              </w:tc>
                              <w:tc>
                                <w:tcPr>
                                  <w:tcW w:w="1233" w:type="dxa"/>
                                </w:tcPr>
                                <w:p w14:paraId="35C07D58" w14:textId="77777777" w:rsidR="001973A2" w:rsidRDefault="001973A2" w:rsidP="00C17EA6">
                                  <w:pPr>
                                    <w:pStyle w:val="Nidungvnbn"/>
                                    <w:ind w:firstLine="0"/>
                                    <w:jc w:val="center"/>
                                    <w:rPr>
                                      <w:b/>
                                    </w:rPr>
                                  </w:pPr>
                                  <w:r>
                                    <w:rPr>
                                      <w:b/>
                                    </w:rPr>
                                    <w:t>TrT</w:t>
                                  </w:r>
                                </w:p>
                              </w:tc>
                            </w:tr>
                            <w:tr w:rsidR="001973A2" w14:paraId="54A2F8A3" w14:textId="77777777" w:rsidTr="00471BA4">
                              <w:trPr>
                                <w:trHeight w:val="379"/>
                              </w:trPr>
                              <w:tc>
                                <w:tcPr>
                                  <w:tcW w:w="985" w:type="dxa"/>
                                  <w:vMerge w:val="restart"/>
                                  <w:vAlign w:val="center"/>
                                </w:tcPr>
                                <w:p w14:paraId="323F500B" w14:textId="6E694DB4" w:rsidR="001973A2" w:rsidRPr="007B144A" w:rsidRDefault="001973A2" w:rsidP="004E6A53">
                                  <w:pPr>
                                    <w:pStyle w:val="Nidungvnbn"/>
                                    <w:ind w:firstLine="0"/>
                                    <w:jc w:val="left"/>
                                  </w:pPr>
                                  <w:r w:rsidRPr="007B144A">
                                    <w:t>ResNet</w:t>
                                  </w:r>
                                </w:p>
                              </w:tc>
                              <w:tc>
                                <w:tcPr>
                                  <w:tcW w:w="2772" w:type="dxa"/>
                                  <w:vAlign w:val="bottom"/>
                                </w:tcPr>
                                <w:p w14:paraId="41EE7E9A" w14:textId="1B2B2EBB" w:rsidR="001973A2" w:rsidRDefault="001973A2" w:rsidP="004E6A53">
                                  <w:pPr>
                                    <w:pStyle w:val="Nidungvnbn"/>
                                    <w:ind w:firstLine="0"/>
                                    <w:jc w:val="left"/>
                                    <w:rPr>
                                      <w:b/>
                                    </w:rPr>
                                  </w:pPr>
                                  <w:r>
                                    <w:rPr>
                                      <w:color w:val="000000"/>
                                      <w:sz w:val="22"/>
                                      <w:szCs w:val="22"/>
                                    </w:rPr>
                                    <w:t>ToeSegmentation1</w:t>
                                  </w:r>
                                </w:p>
                              </w:tc>
                              <w:tc>
                                <w:tcPr>
                                  <w:tcW w:w="912" w:type="dxa"/>
                                  <w:vAlign w:val="bottom"/>
                                </w:tcPr>
                                <w:p w14:paraId="757BB428" w14:textId="62AC6AD6" w:rsidR="001973A2" w:rsidRDefault="001973A2" w:rsidP="004E6A53">
                                  <w:pPr>
                                    <w:pStyle w:val="Nidungvnbn"/>
                                    <w:ind w:firstLine="0"/>
                                    <w:jc w:val="right"/>
                                  </w:pPr>
                                  <w:r>
                                    <w:rPr>
                                      <w:color w:val="000000"/>
                                      <w:sz w:val="22"/>
                                      <w:szCs w:val="22"/>
                                    </w:rPr>
                                    <w:t>0.9602</w:t>
                                  </w:r>
                                </w:p>
                              </w:tc>
                              <w:tc>
                                <w:tcPr>
                                  <w:tcW w:w="912" w:type="dxa"/>
                                  <w:vAlign w:val="bottom"/>
                                </w:tcPr>
                                <w:p w14:paraId="25BB570C" w14:textId="0B8B88B5" w:rsidR="001973A2" w:rsidRDefault="001973A2" w:rsidP="004E6A53">
                                  <w:pPr>
                                    <w:pStyle w:val="Nidungvnbn"/>
                                    <w:ind w:firstLine="0"/>
                                    <w:jc w:val="right"/>
                                  </w:pPr>
                                  <w:r>
                                    <w:rPr>
                                      <w:color w:val="000000"/>
                                      <w:sz w:val="22"/>
                                      <w:szCs w:val="22"/>
                                    </w:rPr>
                                    <w:t>0.9605</w:t>
                                  </w:r>
                                </w:p>
                              </w:tc>
                              <w:tc>
                                <w:tcPr>
                                  <w:tcW w:w="912" w:type="dxa"/>
                                  <w:vAlign w:val="bottom"/>
                                </w:tcPr>
                                <w:p w14:paraId="1F072C39" w14:textId="03084FFD" w:rsidR="001973A2" w:rsidRDefault="001973A2" w:rsidP="004E6A53">
                                  <w:pPr>
                                    <w:pStyle w:val="Nidungvnbn"/>
                                    <w:ind w:firstLine="0"/>
                                    <w:jc w:val="right"/>
                                  </w:pPr>
                                  <w:r>
                                    <w:rPr>
                                      <w:color w:val="000000"/>
                                      <w:sz w:val="22"/>
                                      <w:szCs w:val="22"/>
                                    </w:rPr>
                                    <w:t>0.9611</w:t>
                                  </w:r>
                                </w:p>
                              </w:tc>
                              <w:tc>
                                <w:tcPr>
                                  <w:tcW w:w="1077" w:type="dxa"/>
                                  <w:vAlign w:val="bottom"/>
                                </w:tcPr>
                                <w:p w14:paraId="71383768" w14:textId="70F15448" w:rsidR="001973A2" w:rsidRDefault="001973A2" w:rsidP="004E6A53">
                                  <w:pPr>
                                    <w:pStyle w:val="Nidungvnbn"/>
                                    <w:ind w:firstLine="0"/>
                                    <w:jc w:val="right"/>
                                  </w:pPr>
                                  <w:r>
                                    <w:rPr>
                                      <w:color w:val="000000"/>
                                      <w:sz w:val="22"/>
                                      <w:szCs w:val="22"/>
                                    </w:rPr>
                                    <w:t>781.2</w:t>
                                  </w:r>
                                </w:p>
                              </w:tc>
                              <w:tc>
                                <w:tcPr>
                                  <w:tcW w:w="994" w:type="dxa"/>
                                  <w:vAlign w:val="bottom"/>
                                </w:tcPr>
                                <w:p w14:paraId="14B29389" w14:textId="27323D48" w:rsidR="001973A2" w:rsidRDefault="001973A2" w:rsidP="004E6A53">
                                  <w:pPr>
                                    <w:pStyle w:val="Nidungvnbn"/>
                                    <w:ind w:firstLine="0"/>
                                    <w:jc w:val="right"/>
                                  </w:pPr>
                                  <w:r>
                                    <w:rPr>
                                      <w:color w:val="000000"/>
                                      <w:sz w:val="22"/>
                                      <w:szCs w:val="22"/>
                                    </w:rPr>
                                    <w:t>0.9603</w:t>
                                  </w:r>
                                </w:p>
                              </w:tc>
                              <w:tc>
                                <w:tcPr>
                                  <w:tcW w:w="994" w:type="dxa"/>
                                  <w:vAlign w:val="bottom"/>
                                </w:tcPr>
                                <w:p w14:paraId="21D2A0E6" w14:textId="4D65B41E" w:rsidR="001973A2" w:rsidRDefault="001973A2" w:rsidP="004E6A53">
                                  <w:pPr>
                                    <w:pStyle w:val="Nidungvnbn"/>
                                    <w:ind w:firstLine="0"/>
                                    <w:jc w:val="right"/>
                                  </w:pPr>
                                  <w:r>
                                    <w:rPr>
                                      <w:color w:val="000000"/>
                                      <w:sz w:val="22"/>
                                      <w:szCs w:val="22"/>
                                    </w:rPr>
                                    <w:t>0.9605</w:t>
                                  </w:r>
                                </w:p>
                              </w:tc>
                              <w:tc>
                                <w:tcPr>
                                  <w:tcW w:w="994" w:type="dxa"/>
                                  <w:vAlign w:val="bottom"/>
                                </w:tcPr>
                                <w:p w14:paraId="28735EE3" w14:textId="51BBCF3E" w:rsidR="001973A2" w:rsidRDefault="001973A2" w:rsidP="004E6A53">
                                  <w:pPr>
                                    <w:pStyle w:val="Nidungvnbn"/>
                                    <w:ind w:firstLine="0"/>
                                    <w:jc w:val="right"/>
                                  </w:pPr>
                                  <w:r>
                                    <w:rPr>
                                      <w:color w:val="000000"/>
                                      <w:sz w:val="22"/>
                                      <w:szCs w:val="22"/>
                                    </w:rPr>
                                    <w:t>0.9616</w:t>
                                  </w:r>
                                </w:p>
                              </w:tc>
                              <w:tc>
                                <w:tcPr>
                                  <w:tcW w:w="1233" w:type="dxa"/>
                                  <w:vAlign w:val="bottom"/>
                                </w:tcPr>
                                <w:p w14:paraId="6D0C014E" w14:textId="2D0A7064" w:rsidR="001973A2" w:rsidRDefault="001973A2" w:rsidP="004E6A53">
                                  <w:pPr>
                                    <w:pStyle w:val="Nidungvnbn"/>
                                    <w:ind w:firstLine="0"/>
                                    <w:jc w:val="right"/>
                                  </w:pPr>
                                  <w:r>
                                    <w:rPr>
                                      <w:color w:val="000000"/>
                                      <w:sz w:val="22"/>
                                      <w:szCs w:val="22"/>
                                    </w:rPr>
                                    <w:t>595.4</w:t>
                                  </w:r>
                                </w:p>
                              </w:tc>
                            </w:tr>
                            <w:tr w:rsidR="001973A2" w14:paraId="1DF26FB7" w14:textId="77777777" w:rsidTr="00471BA4">
                              <w:trPr>
                                <w:trHeight w:val="379"/>
                              </w:trPr>
                              <w:tc>
                                <w:tcPr>
                                  <w:tcW w:w="985" w:type="dxa"/>
                                  <w:vMerge/>
                                </w:tcPr>
                                <w:p w14:paraId="0B2978C2" w14:textId="77777777" w:rsidR="001973A2" w:rsidRDefault="001973A2" w:rsidP="004E6A53">
                                  <w:pPr>
                                    <w:pStyle w:val="Nidungvnbn"/>
                                    <w:ind w:firstLine="0"/>
                                    <w:jc w:val="left"/>
                                    <w:rPr>
                                      <w:b/>
                                    </w:rPr>
                                  </w:pPr>
                                </w:p>
                              </w:tc>
                              <w:tc>
                                <w:tcPr>
                                  <w:tcW w:w="2772" w:type="dxa"/>
                                  <w:vAlign w:val="bottom"/>
                                </w:tcPr>
                                <w:p w14:paraId="510A6CDD" w14:textId="753B30E9" w:rsidR="001973A2" w:rsidRDefault="001973A2" w:rsidP="004E6A53">
                                  <w:pPr>
                                    <w:pStyle w:val="Nidungvnbn"/>
                                    <w:ind w:firstLine="0"/>
                                    <w:jc w:val="left"/>
                                    <w:rPr>
                                      <w:b/>
                                    </w:rPr>
                                  </w:pPr>
                                  <w:r>
                                    <w:rPr>
                                      <w:color w:val="000000"/>
                                      <w:sz w:val="22"/>
                                      <w:szCs w:val="22"/>
                                    </w:rPr>
                                    <w:t>ToeSegmentation2</w:t>
                                  </w:r>
                                </w:p>
                              </w:tc>
                              <w:tc>
                                <w:tcPr>
                                  <w:tcW w:w="912" w:type="dxa"/>
                                  <w:vAlign w:val="bottom"/>
                                </w:tcPr>
                                <w:p w14:paraId="17FF3194" w14:textId="7AD05AFE" w:rsidR="001973A2" w:rsidRDefault="001973A2" w:rsidP="004E6A53">
                                  <w:pPr>
                                    <w:pStyle w:val="Nidungvnbn"/>
                                    <w:ind w:firstLine="0"/>
                                    <w:jc w:val="right"/>
                                  </w:pPr>
                                  <w:r>
                                    <w:rPr>
                                      <w:color w:val="000000"/>
                                      <w:sz w:val="22"/>
                                      <w:szCs w:val="22"/>
                                    </w:rPr>
                                    <w:t>0.8038</w:t>
                                  </w:r>
                                </w:p>
                              </w:tc>
                              <w:tc>
                                <w:tcPr>
                                  <w:tcW w:w="912" w:type="dxa"/>
                                  <w:vAlign w:val="bottom"/>
                                </w:tcPr>
                                <w:p w14:paraId="341DC5B2" w14:textId="263FC852" w:rsidR="001973A2" w:rsidRDefault="001973A2" w:rsidP="004E6A53">
                                  <w:pPr>
                                    <w:pStyle w:val="Nidungvnbn"/>
                                    <w:ind w:firstLine="0"/>
                                    <w:jc w:val="right"/>
                                  </w:pPr>
                                  <w:r>
                                    <w:rPr>
                                      <w:color w:val="000000"/>
                                      <w:sz w:val="22"/>
                                      <w:szCs w:val="22"/>
                                    </w:rPr>
                                    <w:t>0.8846</w:t>
                                  </w:r>
                                </w:p>
                              </w:tc>
                              <w:tc>
                                <w:tcPr>
                                  <w:tcW w:w="912" w:type="dxa"/>
                                  <w:vAlign w:val="bottom"/>
                                </w:tcPr>
                                <w:p w14:paraId="753609B7" w14:textId="77F4C9FA" w:rsidR="001973A2" w:rsidRDefault="001973A2" w:rsidP="004E6A53">
                                  <w:pPr>
                                    <w:pStyle w:val="Nidungvnbn"/>
                                    <w:ind w:firstLine="0"/>
                                    <w:jc w:val="right"/>
                                  </w:pPr>
                                  <w:r>
                                    <w:rPr>
                                      <w:color w:val="000000"/>
                                      <w:sz w:val="22"/>
                                      <w:szCs w:val="22"/>
                                    </w:rPr>
                                    <w:t>0.897</w:t>
                                  </w:r>
                                </w:p>
                              </w:tc>
                              <w:tc>
                                <w:tcPr>
                                  <w:tcW w:w="1077" w:type="dxa"/>
                                  <w:vAlign w:val="bottom"/>
                                </w:tcPr>
                                <w:p w14:paraId="351F9955" w14:textId="04F57402" w:rsidR="001973A2" w:rsidRDefault="001973A2" w:rsidP="004E6A53">
                                  <w:pPr>
                                    <w:pStyle w:val="Nidungvnbn"/>
                                    <w:ind w:firstLine="0"/>
                                    <w:jc w:val="right"/>
                                  </w:pPr>
                                  <w:r>
                                    <w:rPr>
                                      <w:color w:val="000000"/>
                                      <w:sz w:val="22"/>
                                      <w:szCs w:val="22"/>
                                    </w:rPr>
                                    <w:t>711.8</w:t>
                                  </w:r>
                                </w:p>
                              </w:tc>
                              <w:tc>
                                <w:tcPr>
                                  <w:tcW w:w="994" w:type="dxa"/>
                                  <w:vAlign w:val="bottom"/>
                                </w:tcPr>
                                <w:p w14:paraId="184A226E" w14:textId="04867144" w:rsidR="001973A2" w:rsidRDefault="001973A2" w:rsidP="004E6A53">
                                  <w:pPr>
                                    <w:pStyle w:val="Nidungvnbn"/>
                                    <w:ind w:firstLine="0"/>
                                    <w:jc w:val="right"/>
                                  </w:pPr>
                                  <w:r>
                                    <w:rPr>
                                      <w:color w:val="000000"/>
                                      <w:sz w:val="22"/>
                                      <w:szCs w:val="22"/>
                                    </w:rPr>
                                    <w:t>0.7711</w:t>
                                  </w:r>
                                </w:p>
                              </w:tc>
                              <w:tc>
                                <w:tcPr>
                                  <w:tcW w:w="994" w:type="dxa"/>
                                  <w:vAlign w:val="bottom"/>
                                </w:tcPr>
                                <w:p w14:paraId="6F17938D" w14:textId="34B3F560" w:rsidR="001973A2" w:rsidRDefault="001973A2" w:rsidP="004E6A53">
                                  <w:pPr>
                                    <w:pStyle w:val="Nidungvnbn"/>
                                    <w:ind w:firstLine="0"/>
                                    <w:jc w:val="right"/>
                                  </w:pPr>
                                  <w:r>
                                    <w:rPr>
                                      <w:color w:val="000000"/>
                                      <w:sz w:val="22"/>
                                      <w:szCs w:val="22"/>
                                    </w:rPr>
                                    <w:t>0.8538</w:t>
                                  </w:r>
                                </w:p>
                              </w:tc>
                              <w:tc>
                                <w:tcPr>
                                  <w:tcW w:w="994" w:type="dxa"/>
                                  <w:vAlign w:val="bottom"/>
                                </w:tcPr>
                                <w:p w14:paraId="76846DE6" w14:textId="76D93C23" w:rsidR="001973A2" w:rsidRDefault="001973A2" w:rsidP="004E6A53">
                                  <w:pPr>
                                    <w:pStyle w:val="Nidungvnbn"/>
                                    <w:ind w:firstLine="0"/>
                                    <w:jc w:val="right"/>
                                  </w:pPr>
                                  <w:r>
                                    <w:rPr>
                                      <w:color w:val="000000"/>
                                      <w:sz w:val="22"/>
                                      <w:szCs w:val="22"/>
                                    </w:rPr>
                                    <w:t>0.8781</w:t>
                                  </w:r>
                                </w:p>
                              </w:tc>
                              <w:tc>
                                <w:tcPr>
                                  <w:tcW w:w="1233" w:type="dxa"/>
                                  <w:vAlign w:val="bottom"/>
                                </w:tcPr>
                                <w:p w14:paraId="5178FD20" w14:textId="06E509DF" w:rsidR="001973A2" w:rsidRDefault="001973A2" w:rsidP="004E6A53">
                                  <w:pPr>
                                    <w:pStyle w:val="Nidungvnbn"/>
                                    <w:ind w:firstLine="0"/>
                                    <w:jc w:val="right"/>
                                  </w:pPr>
                                  <w:r>
                                    <w:rPr>
                                      <w:color w:val="000000"/>
                                      <w:sz w:val="22"/>
                                      <w:szCs w:val="22"/>
                                    </w:rPr>
                                    <w:t>635.7</w:t>
                                  </w:r>
                                </w:p>
                              </w:tc>
                            </w:tr>
                            <w:tr w:rsidR="001973A2" w14:paraId="30D2FDCA" w14:textId="77777777" w:rsidTr="00471BA4">
                              <w:trPr>
                                <w:trHeight w:val="379"/>
                              </w:trPr>
                              <w:tc>
                                <w:tcPr>
                                  <w:tcW w:w="985" w:type="dxa"/>
                                  <w:vMerge/>
                                </w:tcPr>
                                <w:p w14:paraId="78B47427" w14:textId="77777777" w:rsidR="001973A2" w:rsidRDefault="001973A2" w:rsidP="004E6A53">
                                  <w:pPr>
                                    <w:pStyle w:val="Nidungvnbn"/>
                                    <w:ind w:firstLine="0"/>
                                    <w:jc w:val="left"/>
                                    <w:rPr>
                                      <w:b/>
                                    </w:rPr>
                                  </w:pPr>
                                </w:p>
                              </w:tc>
                              <w:tc>
                                <w:tcPr>
                                  <w:tcW w:w="2772" w:type="dxa"/>
                                  <w:vAlign w:val="bottom"/>
                                </w:tcPr>
                                <w:p w14:paraId="3DD8F09B" w14:textId="577031B0" w:rsidR="001973A2" w:rsidRDefault="001973A2" w:rsidP="004E6A53">
                                  <w:pPr>
                                    <w:pStyle w:val="Nidungvnbn"/>
                                    <w:ind w:firstLine="0"/>
                                    <w:jc w:val="left"/>
                                    <w:rPr>
                                      <w:b/>
                                    </w:rPr>
                                  </w:pPr>
                                  <w:r>
                                    <w:rPr>
                                      <w:color w:val="000000"/>
                                      <w:sz w:val="22"/>
                                      <w:szCs w:val="22"/>
                                    </w:rPr>
                                    <w:t>Trace</w:t>
                                  </w:r>
                                </w:p>
                              </w:tc>
                              <w:tc>
                                <w:tcPr>
                                  <w:tcW w:w="912" w:type="dxa"/>
                                  <w:vAlign w:val="bottom"/>
                                </w:tcPr>
                                <w:p w14:paraId="46934EA3" w14:textId="062F194A" w:rsidR="001973A2" w:rsidRDefault="001973A2" w:rsidP="004E6A53">
                                  <w:pPr>
                                    <w:pStyle w:val="Nidungvnbn"/>
                                    <w:ind w:firstLine="0"/>
                                    <w:jc w:val="right"/>
                                  </w:pPr>
                                  <w:r>
                                    <w:rPr>
                                      <w:color w:val="000000"/>
                                      <w:sz w:val="22"/>
                                      <w:szCs w:val="22"/>
                                    </w:rPr>
                                    <w:t>1</w:t>
                                  </w:r>
                                </w:p>
                              </w:tc>
                              <w:tc>
                                <w:tcPr>
                                  <w:tcW w:w="912" w:type="dxa"/>
                                  <w:vAlign w:val="bottom"/>
                                </w:tcPr>
                                <w:p w14:paraId="1C3CA560" w14:textId="57E9D205" w:rsidR="001973A2" w:rsidRDefault="001973A2" w:rsidP="004E6A53">
                                  <w:pPr>
                                    <w:pStyle w:val="Nidungvnbn"/>
                                    <w:ind w:firstLine="0"/>
                                    <w:jc w:val="right"/>
                                  </w:pPr>
                                  <w:r>
                                    <w:rPr>
                                      <w:color w:val="000000"/>
                                      <w:sz w:val="22"/>
                                      <w:szCs w:val="22"/>
                                    </w:rPr>
                                    <w:t>1</w:t>
                                  </w:r>
                                </w:p>
                              </w:tc>
                              <w:tc>
                                <w:tcPr>
                                  <w:tcW w:w="912" w:type="dxa"/>
                                  <w:vAlign w:val="bottom"/>
                                </w:tcPr>
                                <w:p w14:paraId="5DA10567" w14:textId="402AF51D" w:rsidR="001973A2" w:rsidRDefault="001973A2" w:rsidP="004E6A53">
                                  <w:pPr>
                                    <w:pStyle w:val="Nidungvnbn"/>
                                    <w:ind w:firstLine="0"/>
                                    <w:jc w:val="right"/>
                                  </w:pPr>
                                  <w:r>
                                    <w:rPr>
                                      <w:color w:val="000000"/>
                                      <w:sz w:val="22"/>
                                      <w:szCs w:val="22"/>
                                    </w:rPr>
                                    <w:t>1</w:t>
                                  </w:r>
                                </w:p>
                              </w:tc>
                              <w:tc>
                                <w:tcPr>
                                  <w:tcW w:w="1077" w:type="dxa"/>
                                  <w:vAlign w:val="bottom"/>
                                </w:tcPr>
                                <w:p w14:paraId="05591CBC" w14:textId="4B0A3792" w:rsidR="001973A2" w:rsidRDefault="001973A2" w:rsidP="004E6A53">
                                  <w:pPr>
                                    <w:pStyle w:val="Nidungvnbn"/>
                                    <w:ind w:firstLine="0"/>
                                    <w:jc w:val="right"/>
                                  </w:pPr>
                                  <w:r>
                                    <w:rPr>
                                      <w:color w:val="000000"/>
                                      <w:sz w:val="22"/>
                                      <w:szCs w:val="22"/>
                                    </w:rPr>
                                    <w:t>426.7</w:t>
                                  </w:r>
                                </w:p>
                              </w:tc>
                              <w:tc>
                                <w:tcPr>
                                  <w:tcW w:w="994" w:type="dxa"/>
                                  <w:vAlign w:val="bottom"/>
                                </w:tcPr>
                                <w:p w14:paraId="46B00361" w14:textId="1BB86CEE" w:rsidR="001973A2" w:rsidRDefault="001973A2" w:rsidP="004E6A53">
                                  <w:pPr>
                                    <w:pStyle w:val="Nidungvnbn"/>
                                    <w:ind w:firstLine="0"/>
                                    <w:jc w:val="right"/>
                                  </w:pPr>
                                  <w:r>
                                    <w:rPr>
                                      <w:color w:val="000000"/>
                                      <w:sz w:val="22"/>
                                      <w:szCs w:val="22"/>
                                    </w:rPr>
                                    <w:t>1</w:t>
                                  </w:r>
                                </w:p>
                              </w:tc>
                              <w:tc>
                                <w:tcPr>
                                  <w:tcW w:w="994" w:type="dxa"/>
                                  <w:vAlign w:val="bottom"/>
                                </w:tcPr>
                                <w:p w14:paraId="697E8B15" w14:textId="0D37B3CA" w:rsidR="001973A2" w:rsidRDefault="001973A2" w:rsidP="004E6A53">
                                  <w:pPr>
                                    <w:pStyle w:val="Nidungvnbn"/>
                                    <w:ind w:firstLine="0"/>
                                    <w:jc w:val="right"/>
                                  </w:pPr>
                                  <w:r>
                                    <w:rPr>
                                      <w:color w:val="000000"/>
                                      <w:sz w:val="22"/>
                                      <w:szCs w:val="22"/>
                                    </w:rPr>
                                    <w:t>1</w:t>
                                  </w:r>
                                </w:p>
                              </w:tc>
                              <w:tc>
                                <w:tcPr>
                                  <w:tcW w:w="994" w:type="dxa"/>
                                  <w:vAlign w:val="bottom"/>
                                </w:tcPr>
                                <w:p w14:paraId="36AAA595" w14:textId="2CF9113E" w:rsidR="001973A2" w:rsidRDefault="001973A2" w:rsidP="004E6A53">
                                  <w:pPr>
                                    <w:pStyle w:val="Nidungvnbn"/>
                                    <w:ind w:firstLine="0"/>
                                    <w:jc w:val="right"/>
                                  </w:pPr>
                                  <w:r>
                                    <w:rPr>
                                      <w:color w:val="000000"/>
                                      <w:sz w:val="22"/>
                                      <w:szCs w:val="22"/>
                                    </w:rPr>
                                    <w:t>1</w:t>
                                  </w:r>
                                </w:p>
                              </w:tc>
                              <w:tc>
                                <w:tcPr>
                                  <w:tcW w:w="1233" w:type="dxa"/>
                                  <w:vAlign w:val="bottom"/>
                                </w:tcPr>
                                <w:p w14:paraId="4B9F0FC2" w14:textId="6A174E96" w:rsidR="001973A2" w:rsidRDefault="001973A2" w:rsidP="004E6A53">
                                  <w:pPr>
                                    <w:pStyle w:val="Nidungvnbn"/>
                                    <w:ind w:firstLine="0"/>
                                    <w:jc w:val="right"/>
                                  </w:pPr>
                                  <w:r>
                                    <w:rPr>
                                      <w:color w:val="000000"/>
                                      <w:sz w:val="22"/>
                                      <w:szCs w:val="22"/>
                                    </w:rPr>
                                    <w:t>248.8</w:t>
                                  </w:r>
                                </w:p>
                              </w:tc>
                            </w:tr>
                            <w:tr w:rsidR="001973A2" w14:paraId="7B3C5F84" w14:textId="77777777" w:rsidTr="00471BA4">
                              <w:trPr>
                                <w:trHeight w:val="379"/>
                              </w:trPr>
                              <w:tc>
                                <w:tcPr>
                                  <w:tcW w:w="985" w:type="dxa"/>
                                  <w:vMerge/>
                                </w:tcPr>
                                <w:p w14:paraId="295EFD49" w14:textId="77777777" w:rsidR="001973A2" w:rsidRDefault="001973A2" w:rsidP="004E6A53">
                                  <w:pPr>
                                    <w:pStyle w:val="Nidungvnbn"/>
                                    <w:ind w:firstLine="0"/>
                                    <w:jc w:val="left"/>
                                    <w:rPr>
                                      <w:b/>
                                    </w:rPr>
                                  </w:pPr>
                                </w:p>
                              </w:tc>
                              <w:tc>
                                <w:tcPr>
                                  <w:tcW w:w="2772" w:type="dxa"/>
                                  <w:vAlign w:val="bottom"/>
                                </w:tcPr>
                                <w:p w14:paraId="3C279743" w14:textId="6202B44E" w:rsidR="001973A2" w:rsidRDefault="001973A2" w:rsidP="004E6A53">
                                  <w:pPr>
                                    <w:pStyle w:val="Nidungvnbn"/>
                                    <w:ind w:firstLine="0"/>
                                    <w:jc w:val="left"/>
                                    <w:rPr>
                                      <w:b/>
                                    </w:rPr>
                                  </w:pPr>
                                  <w:r>
                                    <w:rPr>
                                      <w:color w:val="000000"/>
                                      <w:sz w:val="22"/>
                                      <w:szCs w:val="22"/>
                                    </w:rPr>
                                    <w:t>TwoLeadECG</w:t>
                                  </w:r>
                                </w:p>
                              </w:tc>
                              <w:tc>
                                <w:tcPr>
                                  <w:tcW w:w="912" w:type="dxa"/>
                                  <w:vAlign w:val="bottom"/>
                                </w:tcPr>
                                <w:p w14:paraId="55E2B297" w14:textId="1CCBED21" w:rsidR="001973A2" w:rsidRDefault="001973A2" w:rsidP="004E6A53">
                                  <w:pPr>
                                    <w:pStyle w:val="Nidungvnbn"/>
                                    <w:ind w:firstLine="0"/>
                                    <w:jc w:val="right"/>
                                  </w:pPr>
                                  <w:r>
                                    <w:rPr>
                                      <w:color w:val="000000"/>
                                      <w:sz w:val="22"/>
                                      <w:szCs w:val="22"/>
                                    </w:rPr>
                                    <w:t>1</w:t>
                                  </w:r>
                                </w:p>
                              </w:tc>
                              <w:tc>
                                <w:tcPr>
                                  <w:tcW w:w="912" w:type="dxa"/>
                                  <w:vAlign w:val="bottom"/>
                                </w:tcPr>
                                <w:p w14:paraId="74EA2F1B" w14:textId="5654C7D4" w:rsidR="001973A2" w:rsidRDefault="001973A2" w:rsidP="004E6A53">
                                  <w:pPr>
                                    <w:pStyle w:val="Nidungvnbn"/>
                                    <w:ind w:firstLine="0"/>
                                    <w:jc w:val="right"/>
                                  </w:pPr>
                                  <w:r>
                                    <w:rPr>
                                      <w:color w:val="000000"/>
                                      <w:sz w:val="22"/>
                                      <w:szCs w:val="22"/>
                                    </w:rPr>
                                    <w:t>1</w:t>
                                  </w:r>
                                </w:p>
                              </w:tc>
                              <w:tc>
                                <w:tcPr>
                                  <w:tcW w:w="912" w:type="dxa"/>
                                  <w:vAlign w:val="bottom"/>
                                </w:tcPr>
                                <w:p w14:paraId="571E205C" w14:textId="0D82FCBD" w:rsidR="001973A2" w:rsidRDefault="001973A2" w:rsidP="004E6A53">
                                  <w:pPr>
                                    <w:pStyle w:val="Nidungvnbn"/>
                                    <w:ind w:firstLine="0"/>
                                    <w:jc w:val="right"/>
                                  </w:pPr>
                                  <w:r>
                                    <w:rPr>
                                      <w:color w:val="000000"/>
                                      <w:sz w:val="22"/>
                                      <w:szCs w:val="22"/>
                                    </w:rPr>
                                    <w:t>1</w:t>
                                  </w:r>
                                </w:p>
                              </w:tc>
                              <w:tc>
                                <w:tcPr>
                                  <w:tcW w:w="1077" w:type="dxa"/>
                                  <w:vAlign w:val="bottom"/>
                                </w:tcPr>
                                <w:p w14:paraId="39CC4582" w14:textId="7526A7A3" w:rsidR="001973A2" w:rsidRDefault="001973A2" w:rsidP="004E6A53">
                                  <w:pPr>
                                    <w:pStyle w:val="Nidungvnbn"/>
                                    <w:ind w:firstLine="0"/>
                                    <w:jc w:val="right"/>
                                  </w:pPr>
                                  <w:r>
                                    <w:rPr>
                                      <w:color w:val="000000"/>
                                      <w:sz w:val="22"/>
                                      <w:szCs w:val="22"/>
                                    </w:rPr>
                                    <w:t>4518.8</w:t>
                                  </w:r>
                                </w:p>
                              </w:tc>
                              <w:tc>
                                <w:tcPr>
                                  <w:tcW w:w="994" w:type="dxa"/>
                                  <w:vAlign w:val="bottom"/>
                                </w:tcPr>
                                <w:p w14:paraId="6C936F21" w14:textId="1B2ED33F" w:rsidR="001973A2" w:rsidRDefault="001973A2" w:rsidP="004E6A53">
                                  <w:pPr>
                                    <w:pStyle w:val="Nidungvnbn"/>
                                    <w:ind w:firstLine="0"/>
                                    <w:jc w:val="right"/>
                                  </w:pPr>
                                  <w:r>
                                    <w:rPr>
                                      <w:color w:val="000000"/>
                                      <w:sz w:val="22"/>
                                      <w:szCs w:val="22"/>
                                    </w:rPr>
                                    <w:t>1</w:t>
                                  </w:r>
                                </w:p>
                              </w:tc>
                              <w:tc>
                                <w:tcPr>
                                  <w:tcW w:w="994" w:type="dxa"/>
                                  <w:vAlign w:val="bottom"/>
                                </w:tcPr>
                                <w:p w14:paraId="6F1B3C32" w14:textId="6E6AC9F0" w:rsidR="001973A2" w:rsidRDefault="001973A2" w:rsidP="004E6A53">
                                  <w:pPr>
                                    <w:pStyle w:val="Nidungvnbn"/>
                                    <w:ind w:firstLine="0"/>
                                    <w:jc w:val="right"/>
                                  </w:pPr>
                                  <w:r>
                                    <w:rPr>
                                      <w:color w:val="000000"/>
                                      <w:sz w:val="22"/>
                                      <w:szCs w:val="22"/>
                                    </w:rPr>
                                    <w:t>1</w:t>
                                  </w:r>
                                </w:p>
                              </w:tc>
                              <w:tc>
                                <w:tcPr>
                                  <w:tcW w:w="994" w:type="dxa"/>
                                  <w:vAlign w:val="bottom"/>
                                </w:tcPr>
                                <w:p w14:paraId="02E14A12" w14:textId="11D1E2EB" w:rsidR="001973A2" w:rsidRDefault="001973A2" w:rsidP="004E6A53">
                                  <w:pPr>
                                    <w:pStyle w:val="Nidungvnbn"/>
                                    <w:ind w:firstLine="0"/>
                                    <w:jc w:val="right"/>
                                  </w:pPr>
                                  <w:r>
                                    <w:rPr>
                                      <w:color w:val="000000"/>
                                      <w:sz w:val="22"/>
                                      <w:szCs w:val="22"/>
                                    </w:rPr>
                                    <w:t>1</w:t>
                                  </w:r>
                                </w:p>
                              </w:tc>
                              <w:tc>
                                <w:tcPr>
                                  <w:tcW w:w="1233" w:type="dxa"/>
                                  <w:vAlign w:val="bottom"/>
                                </w:tcPr>
                                <w:p w14:paraId="17E34A6A" w14:textId="3BFB060C" w:rsidR="001973A2" w:rsidRDefault="001973A2" w:rsidP="004E6A53">
                                  <w:pPr>
                                    <w:pStyle w:val="Nidungvnbn"/>
                                    <w:ind w:firstLine="0"/>
                                    <w:jc w:val="right"/>
                                  </w:pPr>
                                  <w:r>
                                    <w:rPr>
                                      <w:color w:val="000000"/>
                                      <w:sz w:val="22"/>
                                      <w:szCs w:val="22"/>
                                    </w:rPr>
                                    <w:t>3363.9</w:t>
                                  </w:r>
                                </w:p>
                              </w:tc>
                            </w:tr>
                            <w:tr w:rsidR="001973A2" w14:paraId="33F1A856" w14:textId="77777777" w:rsidTr="00471BA4">
                              <w:trPr>
                                <w:trHeight w:val="379"/>
                              </w:trPr>
                              <w:tc>
                                <w:tcPr>
                                  <w:tcW w:w="985" w:type="dxa"/>
                                  <w:vMerge/>
                                </w:tcPr>
                                <w:p w14:paraId="56294276" w14:textId="77777777" w:rsidR="001973A2" w:rsidRDefault="001973A2" w:rsidP="004E6A53">
                                  <w:pPr>
                                    <w:pStyle w:val="Nidungvnbn"/>
                                    <w:ind w:firstLine="0"/>
                                    <w:jc w:val="left"/>
                                    <w:rPr>
                                      <w:b/>
                                    </w:rPr>
                                  </w:pPr>
                                </w:p>
                              </w:tc>
                              <w:tc>
                                <w:tcPr>
                                  <w:tcW w:w="2772" w:type="dxa"/>
                                  <w:vAlign w:val="bottom"/>
                                </w:tcPr>
                                <w:p w14:paraId="07E79E49" w14:textId="66FA1545" w:rsidR="001973A2" w:rsidRDefault="001973A2" w:rsidP="004E6A53">
                                  <w:pPr>
                                    <w:pStyle w:val="Nidungvnbn"/>
                                    <w:ind w:firstLine="0"/>
                                    <w:jc w:val="left"/>
                                    <w:rPr>
                                      <w:b/>
                                    </w:rPr>
                                  </w:pPr>
                                  <w:r>
                                    <w:rPr>
                                      <w:color w:val="000000"/>
                                      <w:sz w:val="22"/>
                                      <w:szCs w:val="22"/>
                                    </w:rPr>
                                    <w:t>TwoPatterns</w:t>
                                  </w:r>
                                </w:p>
                              </w:tc>
                              <w:tc>
                                <w:tcPr>
                                  <w:tcW w:w="912" w:type="dxa"/>
                                  <w:vAlign w:val="bottom"/>
                                </w:tcPr>
                                <w:p w14:paraId="5BAFFBD5" w14:textId="230ED80D" w:rsidR="001973A2" w:rsidRDefault="001973A2" w:rsidP="004E6A53">
                                  <w:pPr>
                                    <w:pStyle w:val="Nidungvnbn"/>
                                    <w:ind w:firstLine="0"/>
                                    <w:jc w:val="right"/>
                                  </w:pPr>
                                  <w:r>
                                    <w:rPr>
                                      <w:color w:val="000000"/>
                                      <w:sz w:val="22"/>
                                      <w:szCs w:val="22"/>
                                    </w:rPr>
                                    <w:t>0.9997</w:t>
                                  </w:r>
                                </w:p>
                              </w:tc>
                              <w:tc>
                                <w:tcPr>
                                  <w:tcW w:w="912" w:type="dxa"/>
                                  <w:vAlign w:val="bottom"/>
                                </w:tcPr>
                                <w:p w14:paraId="095D05C1" w14:textId="0B83385A" w:rsidR="001973A2" w:rsidRDefault="001973A2" w:rsidP="004E6A53">
                                  <w:pPr>
                                    <w:pStyle w:val="Nidungvnbn"/>
                                    <w:ind w:firstLine="0"/>
                                    <w:jc w:val="right"/>
                                  </w:pPr>
                                  <w:r>
                                    <w:rPr>
                                      <w:color w:val="000000"/>
                                      <w:sz w:val="22"/>
                                      <w:szCs w:val="22"/>
                                    </w:rPr>
                                    <w:t>0.9998</w:t>
                                  </w:r>
                                </w:p>
                              </w:tc>
                              <w:tc>
                                <w:tcPr>
                                  <w:tcW w:w="912" w:type="dxa"/>
                                  <w:vAlign w:val="bottom"/>
                                </w:tcPr>
                                <w:p w14:paraId="50B27BC1" w14:textId="44158F11" w:rsidR="001973A2" w:rsidRDefault="001973A2" w:rsidP="004E6A53">
                                  <w:pPr>
                                    <w:pStyle w:val="Nidungvnbn"/>
                                    <w:ind w:firstLine="0"/>
                                    <w:jc w:val="right"/>
                                  </w:pPr>
                                  <w:r>
                                    <w:rPr>
                                      <w:color w:val="000000"/>
                                      <w:sz w:val="22"/>
                                      <w:szCs w:val="22"/>
                                    </w:rPr>
                                    <w:t>0.9998</w:t>
                                  </w:r>
                                </w:p>
                              </w:tc>
                              <w:tc>
                                <w:tcPr>
                                  <w:tcW w:w="1077" w:type="dxa"/>
                                  <w:vAlign w:val="bottom"/>
                                </w:tcPr>
                                <w:p w14:paraId="6A426F41" w14:textId="0A1E45C3" w:rsidR="001973A2" w:rsidRDefault="001973A2" w:rsidP="004E6A53">
                                  <w:pPr>
                                    <w:pStyle w:val="Nidungvnbn"/>
                                    <w:ind w:firstLine="0"/>
                                    <w:jc w:val="right"/>
                                  </w:pPr>
                                  <w:r>
                                    <w:rPr>
                                      <w:color w:val="000000"/>
                                      <w:sz w:val="22"/>
                                      <w:szCs w:val="22"/>
                                    </w:rPr>
                                    <w:t>3752.2</w:t>
                                  </w:r>
                                </w:p>
                              </w:tc>
                              <w:tc>
                                <w:tcPr>
                                  <w:tcW w:w="994" w:type="dxa"/>
                                  <w:vAlign w:val="bottom"/>
                                </w:tcPr>
                                <w:p w14:paraId="11B31025" w14:textId="2823C870" w:rsidR="001973A2" w:rsidRDefault="001973A2" w:rsidP="004E6A53">
                                  <w:pPr>
                                    <w:pStyle w:val="Nidungvnbn"/>
                                    <w:ind w:firstLine="0"/>
                                    <w:jc w:val="right"/>
                                  </w:pPr>
                                  <w:r>
                                    <w:rPr>
                                      <w:color w:val="000000"/>
                                      <w:sz w:val="22"/>
                                      <w:szCs w:val="22"/>
                                    </w:rPr>
                                    <w:t>0.9774</w:t>
                                  </w:r>
                                </w:p>
                              </w:tc>
                              <w:tc>
                                <w:tcPr>
                                  <w:tcW w:w="994" w:type="dxa"/>
                                  <w:vAlign w:val="bottom"/>
                                </w:tcPr>
                                <w:p w14:paraId="1D7F14C4" w14:textId="7FCD2E80" w:rsidR="001973A2" w:rsidRDefault="001973A2" w:rsidP="004E6A53">
                                  <w:pPr>
                                    <w:pStyle w:val="Nidungvnbn"/>
                                    <w:ind w:firstLine="0"/>
                                    <w:jc w:val="right"/>
                                  </w:pPr>
                                  <w:r>
                                    <w:rPr>
                                      <w:color w:val="000000"/>
                                      <w:sz w:val="22"/>
                                      <w:szCs w:val="22"/>
                                    </w:rPr>
                                    <w:t>0.9773</w:t>
                                  </w:r>
                                </w:p>
                              </w:tc>
                              <w:tc>
                                <w:tcPr>
                                  <w:tcW w:w="994" w:type="dxa"/>
                                  <w:vAlign w:val="bottom"/>
                                </w:tcPr>
                                <w:p w14:paraId="2F4C54F5" w14:textId="7D7DDF14" w:rsidR="001973A2" w:rsidRDefault="001973A2" w:rsidP="004E6A53">
                                  <w:pPr>
                                    <w:pStyle w:val="Nidungvnbn"/>
                                    <w:ind w:firstLine="0"/>
                                    <w:jc w:val="right"/>
                                  </w:pPr>
                                  <w:r>
                                    <w:rPr>
                                      <w:color w:val="000000"/>
                                      <w:sz w:val="22"/>
                                      <w:szCs w:val="22"/>
                                    </w:rPr>
                                    <w:t>0.9774</w:t>
                                  </w:r>
                                </w:p>
                              </w:tc>
                              <w:tc>
                                <w:tcPr>
                                  <w:tcW w:w="1233" w:type="dxa"/>
                                  <w:vAlign w:val="bottom"/>
                                </w:tcPr>
                                <w:p w14:paraId="1E6405DC" w14:textId="60E408C3" w:rsidR="001973A2" w:rsidRDefault="001973A2" w:rsidP="004E6A53">
                                  <w:pPr>
                                    <w:pStyle w:val="Nidungvnbn"/>
                                    <w:ind w:firstLine="0"/>
                                    <w:jc w:val="right"/>
                                  </w:pPr>
                                  <w:r>
                                    <w:rPr>
                                      <w:color w:val="000000"/>
                                      <w:sz w:val="22"/>
                                      <w:szCs w:val="22"/>
                                    </w:rPr>
                                    <w:t>1020.6</w:t>
                                  </w:r>
                                </w:p>
                              </w:tc>
                            </w:tr>
                            <w:tr w:rsidR="001973A2" w14:paraId="0F7BC325" w14:textId="77777777" w:rsidTr="00471BA4">
                              <w:trPr>
                                <w:trHeight w:val="379"/>
                              </w:trPr>
                              <w:tc>
                                <w:tcPr>
                                  <w:tcW w:w="985" w:type="dxa"/>
                                  <w:vMerge/>
                                </w:tcPr>
                                <w:p w14:paraId="58D3BB57" w14:textId="77777777" w:rsidR="001973A2" w:rsidRDefault="001973A2" w:rsidP="004E6A53">
                                  <w:pPr>
                                    <w:pStyle w:val="Nidungvnbn"/>
                                    <w:ind w:firstLine="0"/>
                                    <w:jc w:val="left"/>
                                    <w:rPr>
                                      <w:b/>
                                    </w:rPr>
                                  </w:pPr>
                                </w:p>
                              </w:tc>
                              <w:tc>
                                <w:tcPr>
                                  <w:tcW w:w="2772" w:type="dxa"/>
                                  <w:vAlign w:val="bottom"/>
                                </w:tcPr>
                                <w:p w14:paraId="4DC6D91D" w14:textId="4667015D" w:rsidR="001973A2" w:rsidRDefault="001973A2" w:rsidP="004E6A53">
                                  <w:pPr>
                                    <w:pStyle w:val="Nidungvnbn"/>
                                    <w:ind w:firstLine="0"/>
                                    <w:jc w:val="left"/>
                                    <w:rPr>
                                      <w:b/>
                                    </w:rPr>
                                  </w:pPr>
                                  <w:r>
                                    <w:rPr>
                                      <w:color w:val="000000"/>
                                      <w:sz w:val="22"/>
                                      <w:szCs w:val="22"/>
                                    </w:rPr>
                                    <w:t>UMD</w:t>
                                  </w:r>
                                </w:p>
                              </w:tc>
                              <w:tc>
                                <w:tcPr>
                                  <w:tcW w:w="912" w:type="dxa"/>
                                  <w:vAlign w:val="bottom"/>
                                </w:tcPr>
                                <w:p w14:paraId="60840593" w14:textId="78AC171C" w:rsidR="001973A2" w:rsidRDefault="001973A2" w:rsidP="004E6A53">
                                  <w:pPr>
                                    <w:pStyle w:val="Nidungvnbn"/>
                                    <w:ind w:firstLine="0"/>
                                    <w:jc w:val="right"/>
                                  </w:pPr>
                                  <w:r>
                                    <w:rPr>
                                      <w:color w:val="000000"/>
                                      <w:sz w:val="22"/>
                                      <w:szCs w:val="22"/>
                                    </w:rPr>
                                    <w:t>0.9932</w:t>
                                  </w:r>
                                </w:p>
                              </w:tc>
                              <w:tc>
                                <w:tcPr>
                                  <w:tcW w:w="912" w:type="dxa"/>
                                  <w:vAlign w:val="bottom"/>
                                </w:tcPr>
                                <w:p w14:paraId="43D6C2A7" w14:textId="7CFF9490" w:rsidR="001973A2" w:rsidRDefault="001973A2" w:rsidP="004E6A53">
                                  <w:pPr>
                                    <w:pStyle w:val="Nidungvnbn"/>
                                    <w:ind w:firstLine="0"/>
                                    <w:jc w:val="right"/>
                                  </w:pPr>
                                  <w:r>
                                    <w:rPr>
                                      <w:color w:val="000000"/>
                                      <w:sz w:val="22"/>
                                      <w:szCs w:val="22"/>
                                    </w:rPr>
                                    <w:t>0.9931</w:t>
                                  </w:r>
                                </w:p>
                              </w:tc>
                              <w:tc>
                                <w:tcPr>
                                  <w:tcW w:w="912" w:type="dxa"/>
                                  <w:vAlign w:val="bottom"/>
                                </w:tcPr>
                                <w:p w14:paraId="20F649E0" w14:textId="73F36134" w:rsidR="001973A2" w:rsidRDefault="001973A2" w:rsidP="004E6A53">
                                  <w:pPr>
                                    <w:pStyle w:val="Nidungvnbn"/>
                                    <w:ind w:firstLine="0"/>
                                    <w:jc w:val="right"/>
                                  </w:pPr>
                                  <w:r>
                                    <w:rPr>
                                      <w:color w:val="000000"/>
                                      <w:sz w:val="22"/>
                                      <w:szCs w:val="22"/>
                                    </w:rPr>
                                    <w:t>0.9931</w:t>
                                  </w:r>
                                </w:p>
                              </w:tc>
                              <w:tc>
                                <w:tcPr>
                                  <w:tcW w:w="1077" w:type="dxa"/>
                                  <w:vAlign w:val="bottom"/>
                                </w:tcPr>
                                <w:p w14:paraId="237CDB9C" w14:textId="5AE502B2" w:rsidR="001973A2" w:rsidRDefault="001973A2" w:rsidP="004E6A53">
                                  <w:pPr>
                                    <w:pStyle w:val="Nidungvnbn"/>
                                    <w:ind w:firstLine="0"/>
                                    <w:jc w:val="right"/>
                                  </w:pPr>
                                  <w:r>
                                    <w:rPr>
                                      <w:color w:val="000000"/>
                                      <w:sz w:val="22"/>
                                      <w:szCs w:val="22"/>
                                    </w:rPr>
                                    <w:t>761.4</w:t>
                                  </w:r>
                                </w:p>
                              </w:tc>
                              <w:tc>
                                <w:tcPr>
                                  <w:tcW w:w="994" w:type="dxa"/>
                                  <w:vAlign w:val="bottom"/>
                                </w:tcPr>
                                <w:p w14:paraId="0801C338" w14:textId="2730FC7B" w:rsidR="001973A2" w:rsidRDefault="001973A2" w:rsidP="004E6A53">
                                  <w:pPr>
                                    <w:pStyle w:val="Nidungvnbn"/>
                                    <w:ind w:firstLine="0"/>
                                    <w:jc w:val="right"/>
                                  </w:pPr>
                                  <w:r>
                                    <w:rPr>
                                      <w:color w:val="000000"/>
                                      <w:sz w:val="22"/>
                                      <w:szCs w:val="22"/>
                                    </w:rPr>
                                    <w:t>0.9863</w:t>
                                  </w:r>
                                </w:p>
                              </w:tc>
                              <w:tc>
                                <w:tcPr>
                                  <w:tcW w:w="994" w:type="dxa"/>
                                  <w:vAlign w:val="bottom"/>
                                </w:tcPr>
                                <w:p w14:paraId="46AB0320" w14:textId="1D52B3C8" w:rsidR="001973A2" w:rsidRDefault="001973A2" w:rsidP="004E6A53">
                                  <w:pPr>
                                    <w:pStyle w:val="Nidungvnbn"/>
                                    <w:ind w:firstLine="0"/>
                                    <w:jc w:val="right"/>
                                  </w:pPr>
                                  <w:r>
                                    <w:rPr>
                                      <w:color w:val="000000"/>
                                      <w:sz w:val="22"/>
                                      <w:szCs w:val="22"/>
                                    </w:rPr>
                                    <w:t>0.9861</w:t>
                                  </w:r>
                                </w:p>
                              </w:tc>
                              <w:tc>
                                <w:tcPr>
                                  <w:tcW w:w="994" w:type="dxa"/>
                                  <w:vAlign w:val="bottom"/>
                                </w:tcPr>
                                <w:p w14:paraId="29A3BCEA" w14:textId="08C7C2DF" w:rsidR="001973A2" w:rsidRDefault="001973A2" w:rsidP="004E6A53">
                                  <w:pPr>
                                    <w:pStyle w:val="Nidungvnbn"/>
                                    <w:ind w:firstLine="0"/>
                                    <w:jc w:val="right"/>
                                  </w:pPr>
                                  <w:r>
                                    <w:rPr>
                                      <w:color w:val="000000"/>
                                      <w:sz w:val="22"/>
                                      <w:szCs w:val="22"/>
                                    </w:rPr>
                                    <w:t>0.9861</w:t>
                                  </w:r>
                                </w:p>
                              </w:tc>
                              <w:tc>
                                <w:tcPr>
                                  <w:tcW w:w="1233" w:type="dxa"/>
                                  <w:vAlign w:val="bottom"/>
                                </w:tcPr>
                                <w:p w14:paraId="09933221" w14:textId="728B95DD" w:rsidR="001973A2" w:rsidRDefault="001973A2" w:rsidP="004E6A53">
                                  <w:pPr>
                                    <w:pStyle w:val="Nidungvnbn"/>
                                    <w:ind w:firstLine="0"/>
                                    <w:jc w:val="right"/>
                                  </w:pPr>
                                  <w:r>
                                    <w:rPr>
                                      <w:color w:val="000000"/>
                                      <w:sz w:val="22"/>
                                      <w:szCs w:val="22"/>
                                    </w:rPr>
                                    <w:t>512.8</w:t>
                                  </w:r>
                                </w:p>
                              </w:tc>
                            </w:tr>
                            <w:tr w:rsidR="001973A2" w14:paraId="045CB948" w14:textId="77777777" w:rsidTr="00471BA4">
                              <w:trPr>
                                <w:trHeight w:val="379"/>
                              </w:trPr>
                              <w:tc>
                                <w:tcPr>
                                  <w:tcW w:w="985" w:type="dxa"/>
                                  <w:vMerge/>
                                </w:tcPr>
                                <w:p w14:paraId="19FA1937" w14:textId="77777777" w:rsidR="001973A2" w:rsidRDefault="001973A2" w:rsidP="004E6A53">
                                  <w:pPr>
                                    <w:pStyle w:val="Nidungvnbn"/>
                                    <w:ind w:firstLine="0"/>
                                    <w:jc w:val="left"/>
                                    <w:rPr>
                                      <w:b/>
                                    </w:rPr>
                                  </w:pPr>
                                </w:p>
                              </w:tc>
                              <w:tc>
                                <w:tcPr>
                                  <w:tcW w:w="2772" w:type="dxa"/>
                                  <w:vAlign w:val="bottom"/>
                                </w:tcPr>
                                <w:p w14:paraId="2AA6245B" w14:textId="1EA55BC8" w:rsidR="001973A2" w:rsidRDefault="001973A2" w:rsidP="004E6A53">
                                  <w:pPr>
                                    <w:pStyle w:val="Nidungvnbn"/>
                                    <w:ind w:firstLine="0"/>
                                    <w:jc w:val="left"/>
                                    <w:rPr>
                                      <w:b/>
                                    </w:rPr>
                                  </w:pPr>
                                  <w:r>
                                    <w:rPr>
                                      <w:color w:val="000000"/>
                                      <w:sz w:val="22"/>
                                      <w:szCs w:val="22"/>
                                    </w:rPr>
                                    <w:t>UWaveGestureLibraryAll</w:t>
                                  </w:r>
                                </w:p>
                              </w:tc>
                              <w:tc>
                                <w:tcPr>
                                  <w:tcW w:w="912" w:type="dxa"/>
                                  <w:vAlign w:val="bottom"/>
                                </w:tcPr>
                                <w:p w14:paraId="42CD7493" w14:textId="48BEB776" w:rsidR="001973A2" w:rsidRDefault="001973A2" w:rsidP="004E6A53">
                                  <w:pPr>
                                    <w:pStyle w:val="Nidungvnbn"/>
                                    <w:ind w:firstLine="0"/>
                                    <w:jc w:val="right"/>
                                  </w:pPr>
                                  <w:r>
                                    <w:rPr>
                                      <w:color w:val="000000"/>
                                      <w:sz w:val="22"/>
                                      <w:szCs w:val="22"/>
                                    </w:rPr>
                                    <w:t>0.8623</w:t>
                                  </w:r>
                                </w:p>
                              </w:tc>
                              <w:tc>
                                <w:tcPr>
                                  <w:tcW w:w="912" w:type="dxa"/>
                                  <w:vAlign w:val="bottom"/>
                                </w:tcPr>
                                <w:p w14:paraId="5EFE0A1C" w14:textId="5790FF5C" w:rsidR="001973A2" w:rsidRDefault="001973A2" w:rsidP="004E6A53">
                                  <w:pPr>
                                    <w:pStyle w:val="Nidungvnbn"/>
                                    <w:ind w:firstLine="0"/>
                                    <w:jc w:val="right"/>
                                  </w:pPr>
                                  <w:r>
                                    <w:rPr>
                                      <w:color w:val="000000"/>
                                      <w:sz w:val="22"/>
                                      <w:szCs w:val="22"/>
                                    </w:rPr>
                                    <w:t>0.8618</w:t>
                                  </w:r>
                                </w:p>
                              </w:tc>
                              <w:tc>
                                <w:tcPr>
                                  <w:tcW w:w="912" w:type="dxa"/>
                                  <w:vAlign w:val="bottom"/>
                                </w:tcPr>
                                <w:p w14:paraId="52D6C4CA" w14:textId="70A14FED" w:rsidR="001973A2" w:rsidRDefault="001973A2" w:rsidP="004E6A53">
                                  <w:pPr>
                                    <w:pStyle w:val="Nidungvnbn"/>
                                    <w:ind w:firstLine="0"/>
                                    <w:jc w:val="right"/>
                                  </w:pPr>
                                  <w:r>
                                    <w:rPr>
                                      <w:color w:val="000000"/>
                                      <w:sz w:val="22"/>
                                      <w:szCs w:val="22"/>
                                    </w:rPr>
                                    <w:t>0.8623</w:t>
                                  </w:r>
                                </w:p>
                              </w:tc>
                              <w:tc>
                                <w:tcPr>
                                  <w:tcW w:w="1077" w:type="dxa"/>
                                  <w:vAlign w:val="bottom"/>
                                </w:tcPr>
                                <w:p w14:paraId="14485373" w14:textId="77841953" w:rsidR="001973A2" w:rsidRDefault="001973A2" w:rsidP="004E6A53">
                                  <w:pPr>
                                    <w:pStyle w:val="Nidungvnbn"/>
                                    <w:ind w:firstLine="0"/>
                                    <w:jc w:val="right"/>
                                  </w:pPr>
                                  <w:r>
                                    <w:rPr>
                                      <w:color w:val="000000"/>
                                      <w:sz w:val="22"/>
                                      <w:szCs w:val="22"/>
                                    </w:rPr>
                                    <w:t>5597.2</w:t>
                                  </w:r>
                                </w:p>
                              </w:tc>
                              <w:tc>
                                <w:tcPr>
                                  <w:tcW w:w="994" w:type="dxa"/>
                                  <w:vAlign w:val="bottom"/>
                                </w:tcPr>
                                <w:p w14:paraId="35B622FE" w14:textId="7001299B" w:rsidR="001973A2" w:rsidRDefault="001973A2" w:rsidP="004E6A53">
                                  <w:pPr>
                                    <w:pStyle w:val="Nidungvnbn"/>
                                    <w:ind w:firstLine="0"/>
                                    <w:jc w:val="right"/>
                                  </w:pPr>
                                  <w:r>
                                    <w:rPr>
                                      <w:color w:val="000000"/>
                                      <w:sz w:val="22"/>
                                      <w:szCs w:val="22"/>
                                    </w:rPr>
                                    <w:t>0.8502</w:t>
                                  </w:r>
                                </w:p>
                              </w:tc>
                              <w:tc>
                                <w:tcPr>
                                  <w:tcW w:w="994" w:type="dxa"/>
                                  <w:vAlign w:val="bottom"/>
                                </w:tcPr>
                                <w:p w14:paraId="2769374D" w14:textId="77A615EB" w:rsidR="001973A2" w:rsidRDefault="001973A2" w:rsidP="004E6A53">
                                  <w:pPr>
                                    <w:pStyle w:val="Nidungvnbn"/>
                                    <w:ind w:firstLine="0"/>
                                    <w:jc w:val="right"/>
                                  </w:pPr>
                                  <w:r>
                                    <w:rPr>
                                      <w:color w:val="000000"/>
                                      <w:sz w:val="22"/>
                                      <w:szCs w:val="22"/>
                                    </w:rPr>
                                    <w:t>0.8498</w:t>
                                  </w:r>
                                </w:p>
                              </w:tc>
                              <w:tc>
                                <w:tcPr>
                                  <w:tcW w:w="994" w:type="dxa"/>
                                  <w:vAlign w:val="bottom"/>
                                </w:tcPr>
                                <w:p w14:paraId="0A7B5453" w14:textId="39A3C6E4" w:rsidR="001973A2" w:rsidRDefault="001973A2" w:rsidP="004E6A53">
                                  <w:pPr>
                                    <w:pStyle w:val="Nidungvnbn"/>
                                    <w:ind w:firstLine="0"/>
                                    <w:jc w:val="right"/>
                                  </w:pPr>
                                  <w:r>
                                    <w:rPr>
                                      <w:color w:val="000000"/>
                                      <w:sz w:val="22"/>
                                      <w:szCs w:val="22"/>
                                    </w:rPr>
                                    <w:t>0.8504</w:t>
                                  </w:r>
                                </w:p>
                              </w:tc>
                              <w:tc>
                                <w:tcPr>
                                  <w:tcW w:w="1233" w:type="dxa"/>
                                  <w:vAlign w:val="bottom"/>
                                </w:tcPr>
                                <w:p w14:paraId="385EB557" w14:textId="5B11EFAB" w:rsidR="001973A2" w:rsidRDefault="001973A2" w:rsidP="004E6A53">
                                  <w:pPr>
                                    <w:pStyle w:val="Nidungvnbn"/>
                                    <w:ind w:firstLine="0"/>
                                    <w:jc w:val="right"/>
                                  </w:pPr>
                                  <w:r>
                                    <w:rPr>
                                      <w:color w:val="000000"/>
                                      <w:sz w:val="22"/>
                                      <w:szCs w:val="22"/>
                                    </w:rPr>
                                    <w:t>4839.4</w:t>
                                  </w:r>
                                </w:p>
                              </w:tc>
                            </w:tr>
                            <w:tr w:rsidR="001973A2" w14:paraId="1DD7DBE5" w14:textId="77777777" w:rsidTr="00471BA4">
                              <w:trPr>
                                <w:trHeight w:val="379"/>
                              </w:trPr>
                              <w:tc>
                                <w:tcPr>
                                  <w:tcW w:w="985" w:type="dxa"/>
                                  <w:vMerge/>
                                </w:tcPr>
                                <w:p w14:paraId="743C9ED9" w14:textId="77777777" w:rsidR="001973A2" w:rsidRDefault="001973A2" w:rsidP="004E6A53">
                                  <w:pPr>
                                    <w:pStyle w:val="Nidungvnbn"/>
                                    <w:ind w:firstLine="0"/>
                                    <w:jc w:val="left"/>
                                    <w:rPr>
                                      <w:b/>
                                    </w:rPr>
                                  </w:pPr>
                                </w:p>
                              </w:tc>
                              <w:tc>
                                <w:tcPr>
                                  <w:tcW w:w="2772" w:type="dxa"/>
                                  <w:vAlign w:val="bottom"/>
                                </w:tcPr>
                                <w:p w14:paraId="54A6E4AA" w14:textId="21CC8A74" w:rsidR="001973A2" w:rsidRDefault="001973A2" w:rsidP="004E6A53">
                                  <w:pPr>
                                    <w:pStyle w:val="Nidungvnbn"/>
                                    <w:ind w:firstLine="0"/>
                                    <w:jc w:val="left"/>
                                    <w:rPr>
                                      <w:b/>
                                    </w:rPr>
                                  </w:pPr>
                                  <w:r>
                                    <w:rPr>
                                      <w:color w:val="000000"/>
                                      <w:sz w:val="22"/>
                                      <w:szCs w:val="22"/>
                                    </w:rPr>
                                    <w:t>UWaveGestureLibraryX</w:t>
                                  </w:r>
                                </w:p>
                              </w:tc>
                              <w:tc>
                                <w:tcPr>
                                  <w:tcW w:w="912" w:type="dxa"/>
                                  <w:vAlign w:val="bottom"/>
                                </w:tcPr>
                                <w:p w14:paraId="219F3516" w14:textId="3EE83D03" w:rsidR="001973A2" w:rsidRDefault="001973A2" w:rsidP="004E6A53">
                                  <w:pPr>
                                    <w:pStyle w:val="Nidungvnbn"/>
                                    <w:ind w:firstLine="0"/>
                                    <w:jc w:val="right"/>
                                  </w:pPr>
                                  <w:r>
                                    <w:rPr>
                                      <w:color w:val="000000"/>
                                      <w:sz w:val="22"/>
                                      <w:szCs w:val="22"/>
                                    </w:rPr>
                                    <w:t>0.7781</w:t>
                                  </w:r>
                                </w:p>
                              </w:tc>
                              <w:tc>
                                <w:tcPr>
                                  <w:tcW w:w="912" w:type="dxa"/>
                                  <w:vAlign w:val="bottom"/>
                                </w:tcPr>
                                <w:p w14:paraId="73C452F9" w14:textId="6E7970C2" w:rsidR="001973A2" w:rsidRDefault="001973A2" w:rsidP="004E6A53">
                                  <w:pPr>
                                    <w:pStyle w:val="Nidungvnbn"/>
                                    <w:ind w:firstLine="0"/>
                                    <w:jc w:val="right"/>
                                  </w:pPr>
                                  <w:r>
                                    <w:rPr>
                                      <w:color w:val="000000"/>
                                      <w:sz w:val="22"/>
                                      <w:szCs w:val="22"/>
                                    </w:rPr>
                                    <w:t>0.7845</w:t>
                                  </w:r>
                                </w:p>
                              </w:tc>
                              <w:tc>
                                <w:tcPr>
                                  <w:tcW w:w="912" w:type="dxa"/>
                                  <w:vAlign w:val="bottom"/>
                                </w:tcPr>
                                <w:p w14:paraId="4DB00D52" w14:textId="43E7A60E" w:rsidR="001973A2" w:rsidRDefault="001973A2" w:rsidP="004E6A53">
                                  <w:pPr>
                                    <w:pStyle w:val="Nidungvnbn"/>
                                    <w:ind w:firstLine="0"/>
                                    <w:jc w:val="right"/>
                                  </w:pPr>
                                  <w:r>
                                    <w:rPr>
                                      <w:color w:val="000000"/>
                                      <w:sz w:val="22"/>
                                      <w:szCs w:val="22"/>
                                    </w:rPr>
                                    <w:t>0.7825</w:t>
                                  </w:r>
                                </w:p>
                              </w:tc>
                              <w:tc>
                                <w:tcPr>
                                  <w:tcW w:w="1077" w:type="dxa"/>
                                  <w:vAlign w:val="bottom"/>
                                </w:tcPr>
                                <w:p w14:paraId="75FBEE29" w14:textId="28DA505D" w:rsidR="001973A2" w:rsidRDefault="001973A2" w:rsidP="004E6A53">
                                  <w:pPr>
                                    <w:pStyle w:val="Nidungvnbn"/>
                                    <w:ind w:firstLine="0"/>
                                    <w:jc w:val="right"/>
                                  </w:pPr>
                                  <w:r>
                                    <w:rPr>
                                      <w:color w:val="000000"/>
                                      <w:sz w:val="22"/>
                                      <w:szCs w:val="22"/>
                                    </w:rPr>
                                    <w:t>5454.1</w:t>
                                  </w:r>
                                </w:p>
                              </w:tc>
                              <w:tc>
                                <w:tcPr>
                                  <w:tcW w:w="994" w:type="dxa"/>
                                  <w:vAlign w:val="bottom"/>
                                </w:tcPr>
                                <w:p w14:paraId="5CEC7FE5" w14:textId="5A2460F7" w:rsidR="001973A2" w:rsidRDefault="001973A2" w:rsidP="004E6A53">
                                  <w:pPr>
                                    <w:pStyle w:val="Nidungvnbn"/>
                                    <w:ind w:firstLine="0"/>
                                    <w:jc w:val="right"/>
                                  </w:pPr>
                                  <w:r>
                                    <w:rPr>
                                      <w:color w:val="000000"/>
                                      <w:sz w:val="22"/>
                                      <w:szCs w:val="22"/>
                                    </w:rPr>
                                    <w:t>0.7616</w:t>
                                  </w:r>
                                </w:p>
                              </w:tc>
                              <w:tc>
                                <w:tcPr>
                                  <w:tcW w:w="994" w:type="dxa"/>
                                  <w:vAlign w:val="bottom"/>
                                </w:tcPr>
                                <w:p w14:paraId="77F36EB2" w14:textId="40A8C882" w:rsidR="001973A2" w:rsidRDefault="001973A2" w:rsidP="004E6A53">
                                  <w:pPr>
                                    <w:pStyle w:val="Nidungvnbn"/>
                                    <w:ind w:firstLine="0"/>
                                    <w:jc w:val="right"/>
                                  </w:pPr>
                                  <w:r>
                                    <w:rPr>
                                      <w:color w:val="000000"/>
                                      <w:sz w:val="22"/>
                                      <w:szCs w:val="22"/>
                                    </w:rPr>
                                    <w:t>0.7677</w:t>
                                  </w:r>
                                </w:p>
                              </w:tc>
                              <w:tc>
                                <w:tcPr>
                                  <w:tcW w:w="994" w:type="dxa"/>
                                  <w:vAlign w:val="bottom"/>
                                </w:tcPr>
                                <w:p w14:paraId="50EAA231" w14:textId="262108D5" w:rsidR="001973A2" w:rsidRDefault="001973A2" w:rsidP="004E6A53">
                                  <w:pPr>
                                    <w:pStyle w:val="Nidungvnbn"/>
                                    <w:ind w:firstLine="0"/>
                                    <w:jc w:val="right"/>
                                  </w:pPr>
                                  <w:r>
                                    <w:rPr>
                                      <w:color w:val="000000"/>
                                      <w:sz w:val="22"/>
                                      <w:szCs w:val="22"/>
                                    </w:rPr>
                                    <w:t>0.7658</w:t>
                                  </w:r>
                                </w:p>
                              </w:tc>
                              <w:tc>
                                <w:tcPr>
                                  <w:tcW w:w="1233" w:type="dxa"/>
                                  <w:vAlign w:val="bottom"/>
                                </w:tcPr>
                                <w:p w14:paraId="545D11A2" w14:textId="5C5C928B" w:rsidR="001973A2" w:rsidRDefault="001973A2" w:rsidP="004E6A53">
                                  <w:pPr>
                                    <w:pStyle w:val="Nidungvnbn"/>
                                    <w:ind w:firstLine="0"/>
                                    <w:jc w:val="right"/>
                                  </w:pPr>
                                  <w:r>
                                    <w:rPr>
                                      <w:color w:val="000000"/>
                                      <w:sz w:val="22"/>
                                      <w:szCs w:val="22"/>
                                    </w:rPr>
                                    <w:t>1841.6</w:t>
                                  </w:r>
                                </w:p>
                              </w:tc>
                            </w:tr>
                            <w:tr w:rsidR="001973A2" w14:paraId="55CAF53A" w14:textId="77777777" w:rsidTr="00471BA4">
                              <w:trPr>
                                <w:trHeight w:val="379"/>
                              </w:trPr>
                              <w:tc>
                                <w:tcPr>
                                  <w:tcW w:w="985" w:type="dxa"/>
                                  <w:vMerge/>
                                </w:tcPr>
                                <w:p w14:paraId="7D1BA605" w14:textId="77777777" w:rsidR="001973A2" w:rsidRDefault="001973A2" w:rsidP="004E6A53">
                                  <w:pPr>
                                    <w:pStyle w:val="Nidungvnbn"/>
                                    <w:ind w:firstLine="0"/>
                                    <w:jc w:val="left"/>
                                    <w:rPr>
                                      <w:b/>
                                    </w:rPr>
                                  </w:pPr>
                                </w:p>
                              </w:tc>
                              <w:tc>
                                <w:tcPr>
                                  <w:tcW w:w="2772" w:type="dxa"/>
                                  <w:vAlign w:val="bottom"/>
                                </w:tcPr>
                                <w:p w14:paraId="28BD191C" w14:textId="5A49BB21" w:rsidR="001973A2" w:rsidRDefault="001973A2" w:rsidP="004E6A53">
                                  <w:pPr>
                                    <w:pStyle w:val="Nidungvnbn"/>
                                    <w:ind w:firstLine="0"/>
                                    <w:jc w:val="left"/>
                                    <w:rPr>
                                      <w:b/>
                                    </w:rPr>
                                  </w:pPr>
                                  <w:r>
                                    <w:rPr>
                                      <w:color w:val="000000"/>
                                      <w:sz w:val="22"/>
                                      <w:szCs w:val="22"/>
                                    </w:rPr>
                                    <w:t>UWaveGestureLibraryY</w:t>
                                  </w:r>
                                </w:p>
                              </w:tc>
                              <w:tc>
                                <w:tcPr>
                                  <w:tcW w:w="912" w:type="dxa"/>
                                  <w:vAlign w:val="bottom"/>
                                </w:tcPr>
                                <w:p w14:paraId="7979146B" w14:textId="599CB56E" w:rsidR="001973A2" w:rsidRDefault="001973A2" w:rsidP="004E6A53">
                                  <w:pPr>
                                    <w:pStyle w:val="Nidungvnbn"/>
                                    <w:ind w:firstLine="0"/>
                                    <w:jc w:val="right"/>
                                  </w:pPr>
                                  <w:r>
                                    <w:rPr>
                                      <w:color w:val="000000"/>
                                      <w:sz w:val="22"/>
                                      <w:szCs w:val="22"/>
                                    </w:rPr>
                                    <w:t>0.657</w:t>
                                  </w:r>
                                </w:p>
                              </w:tc>
                              <w:tc>
                                <w:tcPr>
                                  <w:tcW w:w="912" w:type="dxa"/>
                                  <w:vAlign w:val="bottom"/>
                                </w:tcPr>
                                <w:p w14:paraId="3511577D" w14:textId="6BE931FF" w:rsidR="001973A2" w:rsidRDefault="001973A2" w:rsidP="004E6A53">
                                  <w:pPr>
                                    <w:pStyle w:val="Nidungvnbn"/>
                                    <w:ind w:firstLine="0"/>
                                    <w:jc w:val="right"/>
                                  </w:pPr>
                                  <w:r>
                                    <w:rPr>
                                      <w:color w:val="000000"/>
                                      <w:sz w:val="22"/>
                                      <w:szCs w:val="22"/>
                                    </w:rPr>
                                    <w:t>0.6561</w:t>
                                  </w:r>
                                </w:p>
                              </w:tc>
                              <w:tc>
                                <w:tcPr>
                                  <w:tcW w:w="912" w:type="dxa"/>
                                  <w:vAlign w:val="bottom"/>
                                </w:tcPr>
                                <w:p w14:paraId="755631BF" w14:textId="6C2FF932" w:rsidR="001973A2" w:rsidRDefault="001973A2" w:rsidP="004E6A53">
                                  <w:pPr>
                                    <w:pStyle w:val="Nidungvnbn"/>
                                    <w:ind w:firstLine="0"/>
                                    <w:jc w:val="right"/>
                                  </w:pPr>
                                  <w:r>
                                    <w:rPr>
                                      <w:color w:val="000000"/>
                                      <w:sz w:val="22"/>
                                      <w:szCs w:val="22"/>
                                    </w:rPr>
                                    <w:t>0.6571</w:t>
                                  </w:r>
                                </w:p>
                              </w:tc>
                              <w:tc>
                                <w:tcPr>
                                  <w:tcW w:w="1077" w:type="dxa"/>
                                  <w:vAlign w:val="bottom"/>
                                </w:tcPr>
                                <w:p w14:paraId="06BF5657" w14:textId="0777F338" w:rsidR="001973A2" w:rsidRDefault="001973A2" w:rsidP="004E6A53">
                                  <w:pPr>
                                    <w:pStyle w:val="Nidungvnbn"/>
                                    <w:ind w:firstLine="0"/>
                                    <w:jc w:val="right"/>
                                  </w:pPr>
                                  <w:r>
                                    <w:rPr>
                                      <w:color w:val="000000"/>
                                      <w:sz w:val="22"/>
                                      <w:szCs w:val="22"/>
                                    </w:rPr>
                                    <w:t>3709.5</w:t>
                                  </w:r>
                                </w:p>
                              </w:tc>
                              <w:tc>
                                <w:tcPr>
                                  <w:tcW w:w="994" w:type="dxa"/>
                                  <w:vAlign w:val="bottom"/>
                                </w:tcPr>
                                <w:p w14:paraId="755FF516" w14:textId="666EBD0E" w:rsidR="001973A2" w:rsidRDefault="001973A2" w:rsidP="004E6A53">
                                  <w:pPr>
                                    <w:pStyle w:val="Nidungvnbn"/>
                                    <w:ind w:firstLine="0"/>
                                    <w:jc w:val="right"/>
                                  </w:pPr>
                                  <w:r>
                                    <w:rPr>
                                      <w:color w:val="000000"/>
                                      <w:sz w:val="22"/>
                                      <w:szCs w:val="22"/>
                                    </w:rPr>
                                    <w:t>0.6559</w:t>
                                  </w:r>
                                </w:p>
                              </w:tc>
                              <w:tc>
                                <w:tcPr>
                                  <w:tcW w:w="994" w:type="dxa"/>
                                  <w:vAlign w:val="bottom"/>
                                </w:tcPr>
                                <w:p w14:paraId="7D4A30A5" w14:textId="4157A4C4" w:rsidR="001973A2" w:rsidRDefault="001973A2" w:rsidP="004E6A53">
                                  <w:pPr>
                                    <w:pStyle w:val="Nidungvnbn"/>
                                    <w:ind w:firstLine="0"/>
                                    <w:jc w:val="right"/>
                                  </w:pPr>
                                  <w:r>
                                    <w:rPr>
                                      <w:color w:val="000000"/>
                                      <w:sz w:val="22"/>
                                      <w:szCs w:val="22"/>
                                    </w:rPr>
                                    <w:t>0.6569</w:t>
                                  </w:r>
                                </w:p>
                              </w:tc>
                              <w:tc>
                                <w:tcPr>
                                  <w:tcW w:w="994" w:type="dxa"/>
                                  <w:vAlign w:val="bottom"/>
                                </w:tcPr>
                                <w:p w14:paraId="22391A43" w14:textId="5A58D582" w:rsidR="001973A2" w:rsidRDefault="001973A2" w:rsidP="004E6A53">
                                  <w:pPr>
                                    <w:pStyle w:val="Nidungvnbn"/>
                                    <w:ind w:firstLine="0"/>
                                    <w:jc w:val="right"/>
                                  </w:pPr>
                                  <w:r>
                                    <w:rPr>
                                      <w:color w:val="000000"/>
                                      <w:sz w:val="22"/>
                                      <w:szCs w:val="22"/>
                                    </w:rPr>
                                    <w:t>0.6578</w:t>
                                  </w:r>
                                </w:p>
                              </w:tc>
                              <w:tc>
                                <w:tcPr>
                                  <w:tcW w:w="1233" w:type="dxa"/>
                                  <w:vAlign w:val="bottom"/>
                                </w:tcPr>
                                <w:p w14:paraId="03B13A9C" w14:textId="1D03C20E" w:rsidR="001973A2" w:rsidRDefault="001973A2" w:rsidP="004E6A53">
                                  <w:pPr>
                                    <w:pStyle w:val="Nidungvnbn"/>
                                    <w:ind w:firstLine="0"/>
                                    <w:jc w:val="right"/>
                                  </w:pPr>
                                  <w:r>
                                    <w:rPr>
                                      <w:color w:val="000000"/>
                                      <w:sz w:val="22"/>
                                      <w:szCs w:val="22"/>
                                    </w:rPr>
                                    <w:t>1820.1</w:t>
                                  </w:r>
                                </w:p>
                              </w:tc>
                            </w:tr>
                            <w:tr w:rsidR="001973A2" w14:paraId="70201FD2" w14:textId="77777777" w:rsidTr="00471BA4">
                              <w:trPr>
                                <w:trHeight w:val="379"/>
                              </w:trPr>
                              <w:tc>
                                <w:tcPr>
                                  <w:tcW w:w="985" w:type="dxa"/>
                                  <w:vMerge/>
                                </w:tcPr>
                                <w:p w14:paraId="662E8FE1" w14:textId="77777777" w:rsidR="001973A2" w:rsidRDefault="001973A2" w:rsidP="004E6A53">
                                  <w:pPr>
                                    <w:pStyle w:val="Nidungvnbn"/>
                                    <w:ind w:firstLine="0"/>
                                    <w:jc w:val="left"/>
                                    <w:rPr>
                                      <w:b/>
                                    </w:rPr>
                                  </w:pPr>
                                </w:p>
                              </w:tc>
                              <w:tc>
                                <w:tcPr>
                                  <w:tcW w:w="2772" w:type="dxa"/>
                                  <w:vAlign w:val="bottom"/>
                                </w:tcPr>
                                <w:p w14:paraId="23529477" w14:textId="1FBA6F28" w:rsidR="001973A2" w:rsidRDefault="001973A2" w:rsidP="004E6A53">
                                  <w:pPr>
                                    <w:pStyle w:val="Nidungvnbn"/>
                                    <w:ind w:firstLine="0"/>
                                    <w:jc w:val="left"/>
                                    <w:rPr>
                                      <w:b/>
                                    </w:rPr>
                                  </w:pPr>
                                  <w:r>
                                    <w:rPr>
                                      <w:color w:val="000000"/>
                                      <w:sz w:val="22"/>
                                      <w:szCs w:val="22"/>
                                    </w:rPr>
                                    <w:t>UWaveGestureLibraryZ</w:t>
                                  </w:r>
                                </w:p>
                              </w:tc>
                              <w:tc>
                                <w:tcPr>
                                  <w:tcW w:w="912" w:type="dxa"/>
                                  <w:vAlign w:val="bottom"/>
                                </w:tcPr>
                                <w:p w14:paraId="32165806" w14:textId="4E4713C4" w:rsidR="001973A2" w:rsidRDefault="001973A2" w:rsidP="004E6A53">
                                  <w:pPr>
                                    <w:pStyle w:val="Nidungvnbn"/>
                                    <w:ind w:firstLine="0"/>
                                    <w:jc w:val="right"/>
                                  </w:pPr>
                                  <w:r>
                                    <w:rPr>
                                      <w:color w:val="000000"/>
                                      <w:sz w:val="22"/>
                                      <w:szCs w:val="22"/>
                                    </w:rPr>
                                    <w:t>0.7427</w:t>
                                  </w:r>
                                </w:p>
                              </w:tc>
                              <w:tc>
                                <w:tcPr>
                                  <w:tcW w:w="912" w:type="dxa"/>
                                  <w:vAlign w:val="bottom"/>
                                </w:tcPr>
                                <w:p w14:paraId="1E3B99E6" w14:textId="17CE35ED" w:rsidR="001973A2" w:rsidRDefault="001973A2" w:rsidP="004E6A53">
                                  <w:pPr>
                                    <w:pStyle w:val="Nidungvnbn"/>
                                    <w:ind w:firstLine="0"/>
                                    <w:jc w:val="right"/>
                                  </w:pPr>
                                  <w:r>
                                    <w:rPr>
                                      <w:color w:val="000000"/>
                                      <w:sz w:val="22"/>
                                      <w:szCs w:val="22"/>
                                    </w:rPr>
                                    <w:t>0.7479</w:t>
                                  </w:r>
                                </w:p>
                              </w:tc>
                              <w:tc>
                                <w:tcPr>
                                  <w:tcW w:w="912" w:type="dxa"/>
                                  <w:vAlign w:val="bottom"/>
                                </w:tcPr>
                                <w:p w14:paraId="6F8BDD7A" w14:textId="5CF771E7" w:rsidR="001973A2" w:rsidRDefault="001973A2" w:rsidP="004E6A53">
                                  <w:pPr>
                                    <w:pStyle w:val="Nidungvnbn"/>
                                    <w:ind w:firstLine="0"/>
                                    <w:jc w:val="right"/>
                                  </w:pPr>
                                  <w:r>
                                    <w:rPr>
                                      <w:color w:val="000000"/>
                                      <w:sz w:val="22"/>
                                      <w:szCs w:val="22"/>
                                    </w:rPr>
                                    <w:t>0.7498</w:t>
                                  </w:r>
                                </w:p>
                              </w:tc>
                              <w:tc>
                                <w:tcPr>
                                  <w:tcW w:w="1077" w:type="dxa"/>
                                  <w:vAlign w:val="bottom"/>
                                </w:tcPr>
                                <w:p w14:paraId="63BC71C0" w14:textId="1BD99C96" w:rsidR="001973A2" w:rsidRDefault="001973A2" w:rsidP="004E6A53">
                                  <w:pPr>
                                    <w:pStyle w:val="Nidungvnbn"/>
                                    <w:ind w:firstLine="0"/>
                                    <w:jc w:val="right"/>
                                  </w:pPr>
                                  <w:r>
                                    <w:rPr>
                                      <w:color w:val="000000"/>
                                      <w:sz w:val="22"/>
                                      <w:szCs w:val="22"/>
                                    </w:rPr>
                                    <w:t>3589.4</w:t>
                                  </w:r>
                                </w:p>
                              </w:tc>
                              <w:tc>
                                <w:tcPr>
                                  <w:tcW w:w="994" w:type="dxa"/>
                                  <w:vAlign w:val="bottom"/>
                                </w:tcPr>
                                <w:p w14:paraId="4F64CA43" w14:textId="34386728" w:rsidR="001973A2" w:rsidRDefault="001973A2" w:rsidP="004E6A53">
                                  <w:pPr>
                                    <w:pStyle w:val="Nidungvnbn"/>
                                    <w:ind w:firstLine="0"/>
                                    <w:jc w:val="right"/>
                                  </w:pPr>
                                  <w:r>
                                    <w:rPr>
                                      <w:color w:val="000000"/>
                                      <w:sz w:val="22"/>
                                      <w:szCs w:val="22"/>
                                    </w:rPr>
                                    <w:t>0.7522</w:t>
                                  </w:r>
                                </w:p>
                              </w:tc>
                              <w:tc>
                                <w:tcPr>
                                  <w:tcW w:w="994" w:type="dxa"/>
                                  <w:vAlign w:val="bottom"/>
                                </w:tcPr>
                                <w:p w14:paraId="68B03B50" w14:textId="72DA3BBA" w:rsidR="001973A2" w:rsidRDefault="001973A2" w:rsidP="004E6A53">
                                  <w:pPr>
                                    <w:pStyle w:val="Nidungvnbn"/>
                                    <w:ind w:firstLine="0"/>
                                    <w:jc w:val="right"/>
                                  </w:pPr>
                                  <w:r>
                                    <w:rPr>
                                      <w:color w:val="000000"/>
                                      <w:sz w:val="22"/>
                                      <w:szCs w:val="22"/>
                                    </w:rPr>
                                    <w:t>0.7566</w:t>
                                  </w:r>
                                </w:p>
                              </w:tc>
                              <w:tc>
                                <w:tcPr>
                                  <w:tcW w:w="994" w:type="dxa"/>
                                  <w:vAlign w:val="bottom"/>
                                </w:tcPr>
                                <w:p w14:paraId="4BE05722" w14:textId="39323260" w:rsidR="001973A2" w:rsidRDefault="001973A2" w:rsidP="004E6A53">
                                  <w:pPr>
                                    <w:pStyle w:val="Nidungvnbn"/>
                                    <w:ind w:firstLine="0"/>
                                    <w:jc w:val="right"/>
                                  </w:pPr>
                                  <w:r>
                                    <w:rPr>
                                      <w:color w:val="000000"/>
                                      <w:sz w:val="22"/>
                                      <w:szCs w:val="22"/>
                                    </w:rPr>
                                    <w:t>0.7586</w:t>
                                  </w:r>
                                </w:p>
                              </w:tc>
                              <w:tc>
                                <w:tcPr>
                                  <w:tcW w:w="1233" w:type="dxa"/>
                                  <w:vAlign w:val="bottom"/>
                                </w:tcPr>
                                <w:p w14:paraId="787BA2D7" w14:textId="55C3649D" w:rsidR="001973A2" w:rsidRDefault="001973A2" w:rsidP="004E6A53">
                                  <w:pPr>
                                    <w:pStyle w:val="Nidungvnbn"/>
                                    <w:ind w:firstLine="0"/>
                                    <w:jc w:val="right"/>
                                  </w:pPr>
                                  <w:r>
                                    <w:rPr>
                                      <w:color w:val="000000"/>
                                      <w:sz w:val="22"/>
                                      <w:szCs w:val="22"/>
                                    </w:rPr>
                                    <w:t>1834.6</w:t>
                                  </w:r>
                                </w:p>
                              </w:tc>
                            </w:tr>
                            <w:tr w:rsidR="001973A2" w14:paraId="5C6E0AA0" w14:textId="77777777" w:rsidTr="00471BA4">
                              <w:trPr>
                                <w:trHeight w:val="379"/>
                              </w:trPr>
                              <w:tc>
                                <w:tcPr>
                                  <w:tcW w:w="985" w:type="dxa"/>
                                  <w:vMerge/>
                                </w:tcPr>
                                <w:p w14:paraId="1B71B008" w14:textId="77777777" w:rsidR="001973A2" w:rsidRDefault="001973A2" w:rsidP="004E6A53">
                                  <w:pPr>
                                    <w:pStyle w:val="Nidungvnbn"/>
                                    <w:ind w:firstLine="0"/>
                                    <w:jc w:val="left"/>
                                    <w:rPr>
                                      <w:b/>
                                    </w:rPr>
                                  </w:pPr>
                                </w:p>
                              </w:tc>
                              <w:tc>
                                <w:tcPr>
                                  <w:tcW w:w="2772" w:type="dxa"/>
                                  <w:vAlign w:val="bottom"/>
                                </w:tcPr>
                                <w:p w14:paraId="737AD661" w14:textId="0658EF07" w:rsidR="001973A2" w:rsidRDefault="001973A2" w:rsidP="004E6A53">
                                  <w:pPr>
                                    <w:pStyle w:val="Nidungvnbn"/>
                                    <w:ind w:firstLine="0"/>
                                    <w:jc w:val="left"/>
                                    <w:rPr>
                                      <w:b/>
                                    </w:rPr>
                                  </w:pPr>
                                  <w:r>
                                    <w:rPr>
                                      <w:color w:val="000000"/>
                                      <w:sz w:val="22"/>
                                      <w:szCs w:val="22"/>
                                    </w:rPr>
                                    <w:t>Wafer</w:t>
                                  </w:r>
                                </w:p>
                              </w:tc>
                              <w:tc>
                                <w:tcPr>
                                  <w:tcW w:w="912" w:type="dxa"/>
                                  <w:vAlign w:val="bottom"/>
                                </w:tcPr>
                                <w:p w14:paraId="4A7F3F46" w14:textId="1CD68C6D" w:rsidR="001973A2" w:rsidRDefault="001973A2" w:rsidP="004E6A53">
                                  <w:pPr>
                                    <w:pStyle w:val="Nidungvnbn"/>
                                    <w:ind w:firstLine="0"/>
                                    <w:jc w:val="right"/>
                                  </w:pPr>
                                  <w:r>
                                    <w:rPr>
                                      <w:color w:val="000000"/>
                                      <w:sz w:val="22"/>
                                      <w:szCs w:val="22"/>
                                    </w:rPr>
                                    <w:t>0.9992</w:t>
                                  </w:r>
                                </w:p>
                              </w:tc>
                              <w:tc>
                                <w:tcPr>
                                  <w:tcW w:w="912" w:type="dxa"/>
                                  <w:vAlign w:val="bottom"/>
                                </w:tcPr>
                                <w:p w14:paraId="0EAB39F9" w14:textId="6DD603DE" w:rsidR="001973A2" w:rsidRDefault="001973A2" w:rsidP="004E6A53">
                                  <w:pPr>
                                    <w:pStyle w:val="Nidungvnbn"/>
                                    <w:ind w:firstLine="0"/>
                                    <w:jc w:val="right"/>
                                  </w:pPr>
                                  <w:r>
                                    <w:rPr>
                                      <w:color w:val="000000"/>
                                      <w:sz w:val="22"/>
                                      <w:szCs w:val="22"/>
                                    </w:rPr>
                                    <w:t>0.9985</w:t>
                                  </w:r>
                                </w:p>
                              </w:tc>
                              <w:tc>
                                <w:tcPr>
                                  <w:tcW w:w="912" w:type="dxa"/>
                                  <w:vAlign w:val="bottom"/>
                                </w:tcPr>
                                <w:p w14:paraId="59DBBB41" w14:textId="465F466C" w:rsidR="001973A2" w:rsidRDefault="001973A2" w:rsidP="004E6A53">
                                  <w:pPr>
                                    <w:pStyle w:val="Nidungvnbn"/>
                                    <w:ind w:firstLine="0"/>
                                    <w:jc w:val="right"/>
                                  </w:pPr>
                                  <w:r>
                                    <w:rPr>
                                      <w:color w:val="000000"/>
                                      <w:sz w:val="22"/>
                                      <w:szCs w:val="22"/>
                                    </w:rPr>
                                    <w:t>0.9932</w:t>
                                  </w:r>
                                </w:p>
                              </w:tc>
                              <w:tc>
                                <w:tcPr>
                                  <w:tcW w:w="1077" w:type="dxa"/>
                                  <w:vAlign w:val="bottom"/>
                                </w:tcPr>
                                <w:p w14:paraId="5DAB967C" w14:textId="501D70EE" w:rsidR="001973A2" w:rsidRDefault="001973A2" w:rsidP="004E6A53">
                                  <w:pPr>
                                    <w:pStyle w:val="Nidungvnbn"/>
                                    <w:ind w:firstLine="0"/>
                                    <w:jc w:val="right"/>
                                  </w:pPr>
                                  <w:r>
                                    <w:rPr>
                                      <w:color w:val="000000"/>
                                      <w:sz w:val="22"/>
                                      <w:szCs w:val="22"/>
                                    </w:rPr>
                                    <w:t>4941.1</w:t>
                                  </w:r>
                                </w:p>
                              </w:tc>
                              <w:tc>
                                <w:tcPr>
                                  <w:tcW w:w="994" w:type="dxa"/>
                                  <w:vAlign w:val="bottom"/>
                                </w:tcPr>
                                <w:p w14:paraId="1AB90624" w14:textId="43F7CFC6" w:rsidR="001973A2" w:rsidRDefault="001973A2" w:rsidP="004E6A53">
                                  <w:pPr>
                                    <w:pStyle w:val="Nidungvnbn"/>
                                    <w:ind w:firstLine="0"/>
                                    <w:jc w:val="right"/>
                                  </w:pPr>
                                  <w:r>
                                    <w:rPr>
                                      <w:color w:val="000000"/>
                                      <w:sz w:val="22"/>
                                      <w:szCs w:val="22"/>
                                    </w:rPr>
                                    <w:t>0.9989</w:t>
                                  </w:r>
                                </w:p>
                              </w:tc>
                              <w:tc>
                                <w:tcPr>
                                  <w:tcW w:w="994" w:type="dxa"/>
                                  <w:vAlign w:val="bottom"/>
                                </w:tcPr>
                                <w:p w14:paraId="472D468E" w14:textId="14EAB89F" w:rsidR="001973A2" w:rsidRDefault="001973A2" w:rsidP="004E6A53">
                                  <w:pPr>
                                    <w:pStyle w:val="Nidungvnbn"/>
                                    <w:ind w:firstLine="0"/>
                                    <w:jc w:val="right"/>
                                  </w:pPr>
                                  <w:r>
                                    <w:rPr>
                                      <w:color w:val="000000"/>
                                      <w:sz w:val="22"/>
                                      <w:szCs w:val="22"/>
                                    </w:rPr>
                                    <w:t>0.9981</w:t>
                                  </w:r>
                                </w:p>
                              </w:tc>
                              <w:tc>
                                <w:tcPr>
                                  <w:tcW w:w="994" w:type="dxa"/>
                                  <w:vAlign w:val="bottom"/>
                                </w:tcPr>
                                <w:p w14:paraId="2EF88742" w14:textId="0BB96F80" w:rsidR="001973A2" w:rsidRDefault="001973A2" w:rsidP="004E6A53">
                                  <w:pPr>
                                    <w:pStyle w:val="Nidungvnbn"/>
                                    <w:ind w:firstLine="0"/>
                                    <w:jc w:val="right"/>
                                  </w:pPr>
                                  <w:r>
                                    <w:rPr>
                                      <w:color w:val="000000"/>
                                      <w:sz w:val="22"/>
                                      <w:szCs w:val="22"/>
                                    </w:rPr>
                                    <w:t>0.991</w:t>
                                  </w:r>
                                </w:p>
                              </w:tc>
                              <w:tc>
                                <w:tcPr>
                                  <w:tcW w:w="1233" w:type="dxa"/>
                                  <w:vAlign w:val="bottom"/>
                                </w:tcPr>
                                <w:p w14:paraId="0F69C85F" w14:textId="63F73CC4" w:rsidR="001973A2" w:rsidRDefault="001973A2" w:rsidP="004E6A53">
                                  <w:pPr>
                                    <w:pStyle w:val="Nidungvnbn"/>
                                    <w:ind w:firstLine="0"/>
                                    <w:jc w:val="right"/>
                                  </w:pPr>
                                  <w:r>
                                    <w:rPr>
                                      <w:color w:val="000000"/>
                                      <w:sz w:val="22"/>
                                      <w:szCs w:val="22"/>
                                    </w:rPr>
                                    <w:t>1412.5</w:t>
                                  </w:r>
                                </w:p>
                              </w:tc>
                            </w:tr>
                            <w:tr w:rsidR="001973A2" w14:paraId="0B3EB414" w14:textId="77777777" w:rsidTr="00471BA4">
                              <w:trPr>
                                <w:trHeight w:val="379"/>
                              </w:trPr>
                              <w:tc>
                                <w:tcPr>
                                  <w:tcW w:w="985" w:type="dxa"/>
                                  <w:vMerge/>
                                </w:tcPr>
                                <w:p w14:paraId="049A8E78" w14:textId="77777777" w:rsidR="001973A2" w:rsidRDefault="001973A2" w:rsidP="004E6A53">
                                  <w:pPr>
                                    <w:pStyle w:val="Nidungvnbn"/>
                                    <w:ind w:firstLine="0"/>
                                    <w:jc w:val="left"/>
                                    <w:rPr>
                                      <w:b/>
                                    </w:rPr>
                                  </w:pPr>
                                </w:p>
                              </w:tc>
                              <w:tc>
                                <w:tcPr>
                                  <w:tcW w:w="2772" w:type="dxa"/>
                                  <w:vAlign w:val="bottom"/>
                                </w:tcPr>
                                <w:p w14:paraId="38584C1D" w14:textId="1482302F" w:rsidR="001973A2" w:rsidRDefault="001973A2" w:rsidP="004E6A53">
                                  <w:pPr>
                                    <w:pStyle w:val="Nidungvnbn"/>
                                    <w:ind w:firstLine="0"/>
                                    <w:jc w:val="left"/>
                                    <w:rPr>
                                      <w:b/>
                                    </w:rPr>
                                  </w:pPr>
                                  <w:r>
                                    <w:rPr>
                                      <w:color w:val="000000"/>
                                      <w:sz w:val="22"/>
                                      <w:szCs w:val="22"/>
                                    </w:rPr>
                                    <w:t>Wine</w:t>
                                  </w:r>
                                </w:p>
                              </w:tc>
                              <w:tc>
                                <w:tcPr>
                                  <w:tcW w:w="912" w:type="dxa"/>
                                  <w:vAlign w:val="bottom"/>
                                </w:tcPr>
                                <w:p w14:paraId="2E6CC90E" w14:textId="617F26C1" w:rsidR="001973A2" w:rsidRDefault="001973A2" w:rsidP="004E6A53">
                                  <w:pPr>
                                    <w:pStyle w:val="Nidungvnbn"/>
                                    <w:ind w:firstLine="0"/>
                                    <w:jc w:val="right"/>
                                  </w:pPr>
                                  <w:r>
                                    <w:rPr>
                                      <w:color w:val="000000"/>
                                      <w:sz w:val="22"/>
                                      <w:szCs w:val="22"/>
                                    </w:rPr>
                                    <w:t>0.8701</w:t>
                                  </w:r>
                                </w:p>
                              </w:tc>
                              <w:tc>
                                <w:tcPr>
                                  <w:tcW w:w="912" w:type="dxa"/>
                                  <w:vAlign w:val="bottom"/>
                                </w:tcPr>
                                <w:p w14:paraId="1E69F3BB" w14:textId="65FEB658" w:rsidR="001973A2" w:rsidRDefault="001973A2" w:rsidP="004E6A53">
                                  <w:pPr>
                                    <w:pStyle w:val="Nidungvnbn"/>
                                    <w:ind w:firstLine="0"/>
                                    <w:jc w:val="right"/>
                                  </w:pPr>
                                  <w:r>
                                    <w:rPr>
                                      <w:color w:val="000000"/>
                                      <w:sz w:val="22"/>
                                      <w:szCs w:val="22"/>
                                    </w:rPr>
                                    <w:t>0.8519</w:t>
                                  </w:r>
                                </w:p>
                              </w:tc>
                              <w:tc>
                                <w:tcPr>
                                  <w:tcW w:w="912" w:type="dxa"/>
                                  <w:vAlign w:val="bottom"/>
                                </w:tcPr>
                                <w:p w14:paraId="61B81803" w14:textId="77A62DF3" w:rsidR="001973A2" w:rsidRDefault="001973A2" w:rsidP="004E6A53">
                                  <w:pPr>
                                    <w:pStyle w:val="Nidungvnbn"/>
                                    <w:ind w:firstLine="0"/>
                                    <w:jc w:val="right"/>
                                  </w:pPr>
                                  <w:r>
                                    <w:rPr>
                                      <w:color w:val="000000"/>
                                      <w:sz w:val="22"/>
                                      <w:szCs w:val="22"/>
                                    </w:rPr>
                                    <w:t>0.8519</w:t>
                                  </w:r>
                                </w:p>
                              </w:tc>
                              <w:tc>
                                <w:tcPr>
                                  <w:tcW w:w="1077" w:type="dxa"/>
                                  <w:vAlign w:val="bottom"/>
                                </w:tcPr>
                                <w:p w14:paraId="6E7E0514" w14:textId="3D3DB744" w:rsidR="001973A2" w:rsidRDefault="001973A2" w:rsidP="004E6A53">
                                  <w:pPr>
                                    <w:pStyle w:val="Nidungvnbn"/>
                                    <w:ind w:firstLine="0"/>
                                    <w:jc w:val="right"/>
                                  </w:pPr>
                                  <w:r>
                                    <w:rPr>
                                      <w:color w:val="000000"/>
                                      <w:sz w:val="22"/>
                                      <w:szCs w:val="22"/>
                                    </w:rPr>
                                    <w:t>584.3</w:t>
                                  </w:r>
                                </w:p>
                              </w:tc>
                              <w:tc>
                                <w:tcPr>
                                  <w:tcW w:w="994" w:type="dxa"/>
                                  <w:vAlign w:val="bottom"/>
                                </w:tcPr>
                                <w:p w14:paraId="7395AFDF" w14:textId="1EE31F0B" w:rsidR="001973A2" w:rsidRDefault="001973A2" w:rsidP="004E6A53">
                                  <w:pPr>
                                    <w:pStyle w:val="Nidungvnbn"/>
                                    <w:ind w:firstLine="0"/>
                                    <w:jc w:val="right"/>
                                  </w:pPr>
                                  <w:r>
                                    <w:rPr>
                                      <w:color w:val="000000"/>
                                      <w:sz w:val="22"/>
                                      <w:szCs w:val="22"/>
                                    </w:rPr>
                                    <w:t>0.8375</w:t>
                                  </w:r>
                                </w:p>
                              </w:tc>
                              <w:tc>
                                <w:tcPr>
                                  <w:tcW w:w="994" w:type="dxa"/>
                                  <w:vAlign w:val="bottom"/>
                                </w:tcPr>
                                <w:p w14:paraId="5088F586" w14:textId="0A2ABBCC" w:rsidR="001973A2" w:rsidRDefault="001973A2" w:rsidP="004E6A53">
                                  <w:pPr>
                                    <w:pStyle w:val="Nidungvnbn"/>
                                    <w:ind w:firstLine="0"/>
                                    <w:jc w:val="right"/>
                                  </w:pPr>
                                  <w:r>
                                    <w:rPr>
                                      <w:color w:val="000000"/>
                                      <w:sz w:val="22"/>
                                      <w:szCs w:val="22"/>
                                    </w:rPr>
                                    <w:t>0.8333</w:t>
                                  </w:r>
                                </w:p>
                              </w:tc>
                              <w:tc>
                                <w:tcPr>
                                  <w:tcW w:w="994" w:type="dxa"/>
                                  <w:vAlign w:val="bottom"/>
                                </w:tcPr>
                                <w:p w14:paraId="313FE4BB" w14:textId="24732993" w:rsidR="001973A2" w:rsidRDefault="001973A2" w:rsidP="004E6A53">
                                  <w:pPr>
                                    <w:pStyle w:val="Nidungvnbn"/>
                                    <w:ind w:firstLine="0"/>
                                    <w:jc w:val="right"/>
                                  </w:pPr>
                                  <w:r>
                                    <w:rPr>
                                      <w:color w:val="000000"/>
                                      <w:sz w:val="22"/>
                                      <w:szCs w:val="22"/>
                                    </w:rPr>
                                    <w:t>0.8333</w:t>
                                  </w:r>
                                </w:p>
                              </w:tc>
                              <w:tc>
                                <w:tcPr>
                                  <w:tcW w:w="1233" w:type="dxa"/>
                                  <w:vAlign w:val="bottom"/>
                                </w:tcPr>
                                <w:p w14:paraId="7B36A59C" w14:textId="710EA32C" w:rsidR="001973A2" w:rsidRDefault="001973A2" w:rsidP="004E6A53">
                                  <w:pPr>
                                    <w:pStyle w:val="Nidungvnbn"/>
                                    <w:ind w:firstLine="0"/>
                                    <w:jc w:val="right"/>
                                  </w:pPr>
                                  <w:r>
                                    <w:rPr>
                                      <w:color w:val="000000"/>
                                      <w:sz w:val="22"/>
                                      <w:szCs w:val="22"/>
                                    </w:rPr>
                                    <w:t>299.5</w:t>
                                  </w:r>
                                </w:p>
                              </w:tc>
                            </w:tr>
                            <w:tr w:rsidR="001973A2" w14:paraId="7FBF2274" w14:textId="77777777" w:rsidTr="00471BA4">
                              <w:trPr>
                                <w:trHeight w:val="379"/>
                              </w:trPr>
                              <w:tc>
                                <w:tcPr>
                                  <w:tcW w:w="985" w:type="dxa"/>
                                  <w:vMerge/>
                                </w:tcPr>
                                <w:p w14:paraId="7F8F1816" w14:textId="77777777" w:rsidR="001973A2" w:rsidRDefault="001973A2" w:rsidP="004E6A53">
                                  <w:pPr>
                                    <w:pStyle w:val="Nidungvnbn"/>
                                    <w:ind w:firstLine="0"/>
                                    <w:jc w:val="left"/>
                                    <w:rPr>
                                      <w:b/>
                                    </w:rPr>
                                  </w:pPr>
                                </w:p>
                              </w:tc>
                              <w:tc>
                                <w:tcPr>
                                  <w:tcW w:w="2772" w:type="dxa"/>
                                  <w:vAlign w:val="bottom"/>
                                </w:tcPr>
                                <w:p w14:paraId="2F9C065E" w14:textId="03AC8C71" w:rsidR="001973A2" w:rsidRDefault="001973A2" w:rsidP="004E6A53">
                                  <w:pPr>
                                    <w:pStyle w:val="Nidungvnbn"/>
                                    <w:ind w:firstLine="0"/>
                                    <w:jc w:val="left"/>
                                    <w:rPr>
                                      <w:b/>
                                    </w:rPr>
                                  </w:pPr>
                                  <w:r>
                                    <w:rPr>
                                      <w:color w:val="000000"/>
                                      <w:sz w:val="22"/>
                                      <w:szCs w:val="22"/>
                                    </w:rPr>
                                    <w:t>WordSynonyms</w:t>
                                  </w:r>
                                </w:p>
                              </w:tc>
                              <w:tc>
                                <w:tcPr>
                                  <w:tcW w:w="912" w:type="dxa"/>
                                  <w:vAlign w:val="bottom"/>
                                </w:tcPr>
                                <w:p w14:paraId="0FAD2017" w14:textId="0D946B46" w:rsidR="001973A2" w:rsidRDefault="001973A2" w:rsidP="004E6A53">
                                  <w:pPr>
                                    <w:pStyle w:val="Nidungvnbn"/>
                                    <w:ind w:firstLine="0"/>
                                    <w:jc w:val="right"/>
                                  </w:pPr>
                                  <w:r>
                                    <w:rPr>
                                      <w:color w:val="000000"/>
                                      <w:sz w:val="22"/>
                                      <w:szCs w:val="22"/>
                                    </w:rPr>
                                    <w:t>0.5591</w:t>
                                  </w:r>
                                </w:p>
                              </w:tc>
                              <w:tc>
                                <w:tcPr>
                                  <w:tcW w:w="912" w:type="dxa"/>
                                  <w:vAlign w:val="bottom"/>
                                </w:tcPr>
                                <w:p w14:paraId="7FB4C0F5" w14:textId="11E413F4" w:rsidR="001973A2" w:rsidRDefault="001973A2" w:rsidP="004E6A53">
                                  <w:pPr>
                                    <w:pStyle w:val="Nidungvnbn"/>
                                    <w:ind w:firstLine="0"/>
                                    <w:jc w:val="right"/>
                                  </w:pPr>
                                  <w:r>
                                    <w:rPr>
                                      <w:color w:val="000000"/>
                                      <w:sz w:val="22"/>
                                      <w:szCs w:val="22"/>
                                    </w:rPr>
                                    <w:t>0.6301</w:t>
                                  </w:r>
                                </w:p>
                              </w:tc>
                              <w:tc>
                                <w:tcPr>
                                  <w:tcW w:w="912" w:type="dxa"/>
                                  <w:vAlign w:val="bottom"/>
                                </w:tcPr>
                                <w:p w14:paraId="545B7675" w14:textId="75DE41F7" w:rsidR="001973A2" w:rsidRDefault="001973A2" w:rsidP="004E6A53">
                                  <w:pPr>
                                    <w:pStyle w:val="Nidungvnbn"/>
                                    <w:ind w:firstLine="0"/>
                                    <w:jc w:val="right"/>
                                  </w:pPr>
                                  <w:r>
                                    <w:rPr>
                                      <w:color w:val="000000"/>
                                      <w:sz w:val="22"/>
                                      <w:szCs w:val="22"/>
                                    </w:rPr>
                                    <w:t>0.4739</w:t>
                                  </w:r>
                                </w:p>
                              </w:tc>
                              <w:tc>
                                <w:tcPr>
                                  <w:tcW w:w="1077" w:type="dxa"/>
                                  <w:vAlign w:val="bottom"/>
                                </w:tcPr>
                                <w:p w14:paraId="53DC3F4B" w14:textId="6A95A820" w:rsidR="001973A2" w:rsidRDefault="001973A2" w:rsidP="004E6A53">
                                  <w:pPr>
                                    <w:pStyle w:val="Nidungvnbn"/>
                                    <w:ind w:firstLine="0"/>
                                    <w:jc w:val="right"/>
                                  </w:pPr>
                                  <w:r>
                                    <w:rPr>
                                      <w:color w:val="000000"/>
                                      <w:sz w:val="22"/>
                                      <w:szCs w:val="22"/>
                                    </w:rPr>
                                    <w:t>948.1</w:t>
                                  </w:r>
                                </w:p>
                              </w:tc>
                              <w:tc>
                                <w:tcPr>
                                  <w:tcW w:w="994" w:type="dxa"/>
                                  <w:vAlign w:val="bottom"/>
                                </w:tcPr>
                                <w:p w14:paraId="43750374" w14:textId="5996C6B8" w:rsidR="001973A2" w:rsidRDefault="001973A2" w:rsidP="004E6A53">
                                  <w:pPr>
                                    <w:pStyle w:val="Nidungvnbn"/>
                                    <w:ind w:firstLine="0"/>
                                    <w:jc w:val="right"/>
                                  </w:pPr>
                                  <w:r>
                                    <w:rPr>
                                      <w:color w:val="000000"/>
                                      <w:sz w:val="22"/>
                                      <w:szCs w:val="22"/>
                                    </w:rPr>
                                    <w:t>0.5592</w:t>
                                  </w:r>
                                </w:p>
                              </w:tc>
                              <w:tc>
                                <w:tcPr>
                                  <w:tcW w:w="994" w:type="dxa"/>
                                  <w:vAlign w:val="bottom"/>
                                </w:tcPr>
                                <w:p w14:paraId="7B123F7F" w14:textId="085264E0" w:rsidR="001973A2" w:rsidRDefault="001973A2" w:rsidP="004E6A53">
                                  <w:pPr>
                                    <w:pStyle w:val="Nidungvnbn"/>
                                    <w:ind w:firstLine="0"/>
                                    <w:jc w:val="right"/>
                                  </w:pPr>
                                  <w:r>
                                    <w:rPr>
                                      <w:color w:val="000000"/>
                                      <w:sz w:val="22"/>
                                      <w:szCs w:val="22"/>
                                    </w:rPr>
                                    <w:t>0.6332</w:t>
                                  </w:r>
                                </w:p>
                              </w:tc>
                              <w:tc>
                                <w:tcPr>
                                  <w:tcW w:w="994" w:type="dxa"/>
                                  <w:vAlign w:val="bottom"/>
                                </w:tcPr>
                                <w:p w14:paraId="061ADA7C" w14:textId="5BF4ABA8" w:rsidR="001973A2" w:rsidRDefault="001973A2" w:rsidP="004E6A53">
                                  <w:pPr>
                                    <w:pStyle w:val="Nidungvnbn"/>
                                    <w:ind w:firstLine="0"/>
                                    <w:jc w:val="right"/>
                                  </w:pPr>
                                  <w:r>
                                    <w:rPr>
                                      <w:color w:val="000000"/>
                                      <w:sz w:val="22"/>
                                      <w:szCs w:val="22"/>
                                    </w:rPr>
                                    <w:t>0.4882</w:t>
                                  </w:r>
                                </w:p>
                              </w:tc>
                              <w:tc>
                                <w:tcPr>
                                  <w:tcW w:w="1233" w:type="dxa"/>
                                  <w:vAlign w:val="bottom"/>
                                </w:tcPr>
                                <w:p w14:paraId="4F3C7786" w14:textId="546A3468" w:rsidR="001973A2" w:rsidRDefault="001973A2" w:rsidP="004E6A53">
                                  <w:pPr>
                                    <w:pStyle w:val="Nidungvnbn"/>
                                    <w:ind w:firstLine="0"/>
                                    <w:jc w:val="right"/>
                                  </w:pPr>
                                  <w:r>
                                    <w:rPr>
                                      <w:color w:val="000000"/>
                                      <w:sz w:val="22"/>
                                      <w:szCs w:val="22"/>
                                    </w:rPr>
                                    <w:t>503.1</w:t>
                                  </w:r>
                                </w:p>
                              </w:tc>
                            </w:tr>
                            <w:tr w:rsidR="001973A2" w14:paraId="78DC7929" w14:textId="77777777" w:rsidTr="00471BA4">
                              <w:trPr>
                                <w:trHeight w:val="379"/>
                              </w:trPr>
                              <w:tc>
                                <w:tcPr>
                                  <w:tcW w:w="985" w:type="dxa"/>
                                  <w:vMerge/>
                                </w:tcPr>
                                <w:p w14:paraId="6299C81B" w14:textId="77777777" w:rsidR="001973A2" w:rsidRDefault="001973A2" w:rsidP="004E6A53">
                                  <w:pPr>
                                    <w:pStyle w:val="Nidungvnbn"/>
                                    <w:ind w:firstLine="0"/>
                                    <w:jc w:val="left"/>
                                    <w:rPr>
                                      <w:b/>
                                    </w:rPr>
                                  </w:pPr>
                                </w:p>
                              </w:tc>
                              <w:tc>
                                <w:tcPr>
                                  <w:tcW w:w="2772" w:type="dxa"/>
                                  <w:vAlign w:val="bottom"/>
                                </w:tcPr>
                                <w:p w14:paraId="409E9956" w14:textId="0A5FB629" w:rsidR="001973A2" w:rsidRDefault="001973A2" w:rsidP="004E6A53">
                                  <w:pPr>
                                    <w:pStyle w:val="Nidungvnbn"/>
                                    <w:ind w:firstLine="0"/>
                                    <w:jc w:val="left"/>
                                    <w:rPr>
                                      <w:b/>
                                    </w:rPr>
                                  </w:pPr>
                                  <w:r>
                                    <w:rPr>
                                      <w:color w:val="000000"/>
                                      <w:sz w:val="22"/>
                                      <w:szCs w:val="22"/>
                                    </w:rPr>
                                    <w:t>Worms</w:t>
                                  </w:r>
                                </w:p>
                              </w:tc>
                              <w:tc>
                                <w:tcPr>
                                  <w:tcW w:w="912" w:type="dxa"/>
                                  <w:vAlign w:val="bottom"/>
                                </w:tcPr>
                                <w:p w14:paraId="1F6D56CE" w14:textId="14DBF0E7" w:rsidR="001973A2" w:rsidRDefault="001973A2" w:rsidP="004E6A53">
                                  <w:pPr>
                                    <w:pStyle w:val="Nidungvnbn"/>
                                    <w:ind w:firstLine="0"/>
                                    <w:jc w:val="right"/>
                                  </w:pPr>
                                  <w:r>
                                    <w:rPr>
                                      <w:color w:val="000000"/>
                                      <w:sz w:val="22"/>
                                      <w:szCs w:val="22"/>
                                    </w:rPr>
                                    <w:t>0.7191</w:t>
                                  </w:r>
                                </w:p>
                              </w:tc>
                              <w:tc>
                                <w:tcPr>
                                  <w:tcW w:w="912" w:type="dxa"/>
                                  <w:vAlign w:val="bottom"/>
                                </w:tcPr>
                                <w:p w14:paraId="40A7D927" w14:textId="54B595A0" w:rsidR="001973A2" w:rsidRDefault="001973A2" w:rsidP="004E6A53">
                                  <w:pPr>
                                    <w:pStyle w:val="Nidungvnbn"/>
                                    <w:ind w:firstLine="0"/>
                                    <w:jc w:val="right"/>
                                  </w:pPr>
                                  <w:r>
                                    <w:rPr>
                                      <w:color w:val="000000"/>
                                      <w:sz w:val="22"/>
                                      <w:szCs w:val="22"/>
                                    </w:rPr>
                                    <w:t>0.7013</w:t>
                                  </w:r>
                                </w:p>
                              </w:tc>
                              <w:tc>
                                <w:tcPr>
                                  <w:tcW w:w="912" w:type="dxa"/>
                                  <w:vAlign w:val="bottom"/>
                                </w:tcPr>
                                <w:p w14:paraId="02428F7A" w14:textId="5539EE72" w:rsidR="001973A2" w:rsidRDefault="001973A2" w:rsidP="004E6A53">
                                  <w:pPr>
                                    <w:pStyle w:val="Nidungvnbn"/>
                                    <w:ind w:firstLine="0"/>
                                    <w:jc w:val="right"/>
                                  </w:pPr>
                                  <w:r>
                                    <w:rPr>
                                      <w:color w:val="000000"/>
                                      <w:sz w:val="22"/>
                                      <w:szCs w:val="22"/>
                                    </w:rPr>
                                    <w:t>0.664</w:t>
                                  </w:r>
                                </w:p>
                              </w:tc>
                              <w:tc>
                                <w:tcPr>
                                  <w:tcW w:w="1077" w:type="dxa"/>
                                  <w:vAlign w:val="bottom"/>
                                </w:tcPr>
                                <w:p w14:paraId="4E86FAC9" w14:textId="2A7D64A8" w:rsidR="001973A2" w:rsidRDefault="001973A2" w:rsidP="004E6A53">
                                  <w:pPr>
                                    <w:pStyle w:val="Nidungvnbn"/>
                                    <w:ind w:firstLine="0"/>
                                    <w:jc w:val="right"/>
                                  </w:pPr>
                                  <w:r>
                                    <w:rPr>
                                      <w:color w:val="000000"/>
                                      <w:sz w:val="22"/>
                                      <w:szCs w:val="22"/>
                                    </w:rPr>
                                    <w:t>550.5</w:t>
                                  </w:r>
                                </w:p>
                              </w:tc>
                              <w:tc>
                                <w:tcPr>
                                  <w:tcW w:w="994" w:type="dxa"/>
                                  <w:vAlign w:val="bottom"/>
                                </w:tcPr>
                                <w:p w14:paraId="2B4FC518" w14:textId="09695499" w:rsidR="001973A2" w:rsidRDefault="001973A2" w:rsidP="004E6A53">
                                  <w:pPr>
                                    <w:pStyle w:val="Nidungvnbn"/>
                                    <w:ind w:firstLine="0"/>
                                    <w:jc w:val="right"/>
                                  </w:pPr>
                                  <w:r>
                                    <w:rPr>
                                      <w:color w:val="000000"/>
                                      <w:sz w:val="22"/>
                                      <w:szCs w:val="22"/>
                                    </w:rPr>
                                    <w:t>0.7847</w:t>
                                  </w:r>
                                </w:p>
                              </w:tc>
                              <w:tc>
                                <w:tcPr>
                                  <w:tcW w:w="994" w:type="dxa"/>
                                  <w:vAlign w:val="bottom"/>
                                </w:tcPr>
                                <w:p w14:paraId="2E48EC8E" w14:textId="28DF2AC1" w:rsidR="001973A2" w:rsidRDefault="001973A2" w:rsidP="004E6A53">
                                  <w:pPr>
                                    <w:pStyle w:val="Nidungvnbn"/>
                                    <w:ind w:firstLine="0"/>
                                    <w:jc w:val="right"/>
                                  </w:pPr>
                                  <w:r>
                                    <w:rPr>
                                      <w:color w:val="000000"/>
                                      <w:sz w:val="22"/>
                                      <w:szCs w:val="22"/>
                                    </w:rPr>
                                    <w:t>0.7922</w:t>
                                  </w:r>
                                </w:p>
                              </w:tc>
                              <w:tc>
                                <w:tcPr>
                                  <w:tcW w:w="994" w:type="dxa"/>
                                  <w:vAlign w:val="bottom"/>
                                </w:tcPr>
                                <w:p w14:paraId="3EA7DE53" w14:textId="1477F84C" w:rsidR="001973A2" w:rsidRDefault="001973A2" w:rsidP="004E6A53">
                                  <w:pPr>
                                    <w:pStyle w:val="Nidungvnbn"/>
                                    <w:ind w:firstLine="0"/>
                                    <w:jc w:val="right"/>
                                  </w:pPr>
                                  <w:r>
                                    <w:rPr>
                                      <w:color w:val="000000"/>
                                      <w:sz w:val="22"/>
                                      <w:szCs w:val="22"/>
                                    </w:rPr>
                                    <w:t>0.7627</w:t>
                                  </w:r>
                                </w:p>
                              </w:tc>
                              <w:tc>
                                <w:tcPr>
                                  <w:tcW w:w="1233" w:type="dxa"/>
                                  <w:vAlign w:val="bottom"/>
                                </w:tcPr>
                                <w:p w14:paraId="4908EEB8" w14:textId="597D2857" w:rsidR="001973A2" w:rsidRDefault="001973A2" w:rsidP="004E6A53">
                                  <w:pPr>
                                    <w:pStyle w:val="Nidungvnbn"/>
                                    <w:ind w:firstLine="0"/>
                                    <w:jc w:val="right"/>
                                  </w:pPr>
                                  <w:r>
                                    <w:rPr>
                                      <w:color w:val="000000"/>
                                      <w:sz w:val="22"/>
                                      <w:szCs w:val="22"/>
                                    </w:rPr>
                                    <w:t>641.6</w:t>
                                  </w:r>
                                </w:p>
                              </w:tc>
                            </w:tr>
                            <w:tr w:rsidR="001973A2" w14:paraId="640AEFEC" w14:textId="77777777" w:rsidTr="00471BA4">
                              <w:trPr>
                                <w:trHeight w:val="379"/>
                              </w:trPr>
                              <w:tc>
                                <w:tcPr>
                                  <w:tcW w:w="985" w:type="dxa"/>
                                  <w:vMerge/>
                                </w:tcPr>
                                <w:p w14:paraId="3D21081D" w14:textId="77777777" w:rsidR="001973A2" w:rsidRDefault="001973A2" w:rsidP="004E6A53">
                                  <w:pPr>
                                    <w:pStyle w:val="Nidungvnbn"/>
                                    <w:ind w:firstLine="0"/>
                                    <w:jc w:val="left"/>
                                    <w:rPr>
                                      <w:b/>
                                    </w:rPr>
                                  </w:pPr>
                                </w:p>
                              </w:tc>
                              <w:tc>
                                <w:tcPr>
                                  <w:tcW w:w="2772" w:type="dxa"/>
                                  <w:vAlign w:val="bottom"/>
                                </w:tcPr>
                                <w:p w14:paraId="374121DE" w14:textId="278B4152" w:rsidR="001973A2" w:rsidRDefault="001973A2" w:rsidP="004E6A53">
                                  <w:pPr>
                                    <w:pStyle w:val="Nidungvnbn"/>
                                    <w:ind w:firstLine="0"/>
                                    <w:jc w:val="left"/>
                                    <w:rPr>
                                      <w:b/>
                                    </w:rPr>
                                  </w:pPr>
                                  <w:r>
                                    <w:rPr>
                                      <w:color w:val="000000"/>
                                      <w:sz w:val="22"/>
                                      <w:szCs w:val="22"/>
                                    </w:rPr>
                                    <w:t>WormsTwoClass</w:t>
                                  </w:r>
                                </w:p>
                              </w:tc>
                              <w:tc>
                                <w:tcPr>
                                  <w:tcW w:w="912" w:type="dxa"/>
                                  <w:vAlign w:val="bottom"/>
                                </w:tcPr>
                                <w:p w14:paraId="58BD199D" w14:textId="2455BAC9" w:rsidR="001973A2" w:rsidRDefault="001973A2" w:rsidP="004E6A53">
                                  <w:pPr>
                                    <w:pStyle w:val="Nidungvnbn"/>
                                    <w:ind w:firstLine="0"/>
                                    <w:jc w:val="right"/>
                                  </w:pPr>
                                  <w:r>
                                    <w:rPr>
                                      <w:color w:val="000000"/>
                                      <w:sz w:val="22"/>
                                      <w:szCs w:val="22"/>
                                    </w:rPr>
                                    <w:t>0.7357</w:t>
                                  </w:r>
                                </w:p>
                              </w:tc>
                              <w:tc>
                                <w:tcPr>
                                  <w:tcW w:w="912" w:type="dxa"/>
                                  <w:vAlign w:val="bottom"/>
                                </w:tcPr>
                                <w:p w14:paraId="698C7F50" w14:textId="07EB7C40" w:rsidR="001973A2" w:rsidRDefault="001973A2" w:rsidP="004E6A53">
                                  <w:pPr>
                                    <w:pStyle w:val="Nidungvnbn"/>
                                    <w:ind w:firstLine="0"/>
                                    <w:jc w:val="right"/>
                                  </w:pPr>
                                  <w:r>
                                    <w:rPr>
                                      <w:color w:val="000000"/>
                                      <w:sz w:val="22"/>
                                      <w:szCs w:val="22"/>
                                    </w:rPr>
                                    <w:t>0.7273</w:t>
                                  </w:r>
                                </w:p>
                              </w:tc>
                              <w:tc>
                                <w:tcPr>
                                  <w:tcW w:w="912" w:type="dxa"/>
                                  <w:vAlign w:val="bottom"/>
                                </w:tcPr>
                                <w:p w14:paraId="4DFD13C0" w14:textId="700A64CF" w:rsidR="001973A2" w:rsidRDefault="001973A2" w:rsidP="004E6A53">
                                  <w:pPr>
                                    <w:pStyle w:val="Nidungvnbn"/>
                                    <w:ind w:firstLine="0"/>
                                    <w:jc w:val="right"/>
                                  </w:pPr>
                                  <w:r>
                                    <w:rPr>
                                      <w:color w:val="000000"/>
                                      <w:sz w:val="22"/>
                                      <w:szCs w:val="22"/>
                                    </w:rPr>
                                    <w:t>0.7386</w:t>
                                  </w:r>
                                </w:p>
                              </w:tc>
                              <w:tc>
                                <w:tcPr>
                                  <w:tcW w:w="1077" w:type="dxa"/>
                                  <w:vAlign w:val="bottom"/>
                                </w:tcPr>
                                <w:p w14:paraId="00EB97FA" w14:textId="59CA56ED" w:rsidR="001973A2" w:rsidRDefault="001973A2" w:rsidP="004E6A53">
                                  <w:pPr>
                                    <w:pStyle w:val="Nidungvnbn"/>
                                    <w:ind w:firstLine="0"/>
                                    <w:jc w:val="right"/>
                                  </w:pPr>
                                  <w:r>
                                    <w:rPr>
                                      <w:color w:val="000000"/>
                                      <w:sz w:val="22"/>
                                      <w:szCs w:val="22"/>
                                    </w:rPr>
                                    <w:t>562.8</w:t>
                                  </w:r>
                                </w:p>
                              </w:tc>
                              <w:tc>
                                <w:tcPr>
                                  <w:tcW w:w="994" w:type="dxa"/>
                                  <w:vAlign w:val="bottom"/>
                                </w:tcPr>
                                <w:p w14:paraId="69320286" w14:textId="31817C4E" w:rsidR="001973A2" w:rsidRDefault="001973A2" w:rsidP="004E6A53">
                                  <w:pPr>
                                    <w:pStyle w:val="Nidungvnbn"/>
                                    <w:ind w:firstLine="0"/>
                                    <w:jc w:val="right"/>
                                  </w:pPr>
                                  <w:r>
                                    <w:rPr>
                                      <w:color w:val="000000"/>
                                      <w:sz w:val="22"/>
                                      <w:szCs w:val="22"/>
                                    </w:rPr>
                                    <w:t>0.7357</w:t>
                                  </w:r>
                                </w:p>
                              </w:tc>
                              <w:tc>
                                <w:tcPr>
                                  <w:tcW w:w="994" w:type="dxa"/>
                                  <w:vAlign w:val="bottom"/>
                                </w:tcPr>
                                <w:p w14:paraId="3E97AB11" w14:textId="4F8A88FD" w:rsidR="001973A2" w:rsidRDefault="001973A2" w:rsidP="004E6A53">
                                  <w:pPr>
                                    <w:pStyle w:val="Nidungvnbn"/>
                                    <w:ind w:firstLine="0"/>
                                    <w:jc w:val="right"/>
                                  </w:pPr>
                                  <w:r>
                                    <w:rPr>
                                      <w:color w:val="000000"/>
                                      <w:sz w:val="22"/>
                                      <w:szCs w:val="22"/>
                                    </w:rPr>
                                    <w:t>0.7403</w:t>
                                  </w:r>
                                </w:p>
                              </w:tc>
                              <w:tc>
                                <w:tcPr>
                                  <w:tcW w:w="994" w:type="dxa"/>
                                  <w:vAlign w:val="bottom"/>
                                </w:tcPr>
                                <w:p w14:paraId="5B8A8F0E" w14:textId="10B624C9" w:rsidR="001973A2" w:rsidRDefault="001973A2" w:rsidP="004E6A53">
                                  <w:pPr>
                                    <w:pStyle w:val="Nidungvnbn"/>
                                    <w:ind w:firstLine="0"/>
                                    <w:jc w:val="right"/>
                                  </w:pPr>
                                  <w:r>
                                    <w:rPr>
                                      <w:color w:val="000000"/>
                                      <w:sz w:val="22"/>
                                      <w:szCs w:val="22"/>
                                    </w:rPr>
                                    <w:t>0.7386</w:t>
                                  </w:r>
                                </w:p>
                              </w:tc>
                              <w:tc>
                                <w:tcPr>
                                  <w:tcW w:w="1233" w:type="dxa"/>
                                  <w:vAlign w:val="bottom"/>
                                </w:tcPr>
                                <w:p w14:paraId="6D9EEACB" w14:textId="36ADE273" w:rsidR="001973A2" w:rsidRDefault="001973A2" w:rsidP="004E6A53">
                                  <w:pPr>
                                    <w:pStyle w:val="Nidungvnbn"/>
                                    <w:ind w:firstLine="0"/>
                                    <w:jc w:val="right"/>
                                  </w:pPr>
                                  <w:r>
                                    <w:rPr>
                                      <w:color w:val="000000"/>
                                      <w:sz w:val="22"/>
                                      <w:szCs w:val="22"/>
                                    </w:rPr>
                                    <w:t>649.7</w:t>
                                  </w:r>
                                </w:p>
                              </w:tc>
                            </w:tr>
                            <w:tr w:rsidR="001973A2" w14:paraId="6E015E09" w14:textId="77777777" w:rsidTr="00471BA4">
                              <w:trPr>
                                <w:trHeight w:val="379"/>
                              </w:trPr>
                              <w:tc>
                                <w:tcPr>
                                  <w:tcW w:w="985" w:type="dxa"/>
                                  <w:vMerge/>
                                </w:tcPr>
                                <w:p w14:paraId="12A31E48" w14:textId="77777777" w:rsidR="001973A2" w:rsidRDefault="001973A2" w:rsidP="004E6A53">
                                  <w:pPr>
                                    <w:pStyle w:val="Nidungvnbn"/>
                                    <w:ind w:firstLine="0"/>
                                    <w:jc w:val="left"/>
                                    <w:rPr>
                                      <w:b/>
                                    </w:rPr>
                                  </w:pPr>
                                </w:p>
                              </w:tc>
                              <w:tc>
                                <w:tcPr>
                                  <w:tcW w:w="2772" w:type="dxa"/>
                                  <w:vAlign w:val="bottom"/>
                                </w:tcPr>
                                <w:p w14:paraId="16CD7910" w14:textId="4275BA82" w:rsidR="001973A2" w:rsidRDefault="001973A2" w:rsidP="004E6A53">
                                  <w:pPr>
                                    <w:pStyle w:val="Nidungvnbn"/>
                                    <w:ind w:firstLine="0"/>
                                    <w:jc w:val="left"/>
                                    <w:rPr>
                                      <w:b/>
                                    </w:rPr>
                                  </w:pPr>
                                  <w:r>
                                    <w:rPr>
                                      <w:color w:val="000000"/>
                                      <w:sz w:val="22"/>
                                      <w:szCs w:val="22"/>
                                    </w:rPr>
                                    <w:t>Yoga</w:t>
                                  </w:r>
                                </w:p>
                              </w:tc>
                              <w:tc>
                                <w:tcPr>
                                  <w:tcW w:w="912" w:type="dxa"/>
                                  <w:vAlign w:val="bottom"/>
                                </w:tcPr>
                                <w:p w14:paraId="63AA2A89" w14:textId="3980E318" w:rsidR="001973A2" w:rsidRDefault="001973A2" w:rsidP="004E6A53">
                                  <w:pPr>
                                    <w:pStyle w:val="Nidungvnbn"/>
                                    <w:ind w:firstLine="0"/>
                                    <w:jc w:val="right"/>
                                  </w:pPr>
                                  <w:r>
                                    <w:rPr>
                                      <w:color w:val="000000"/>
                                      <w:sz w:val="22"/>
                                      <w:szCs w:val="22"/>
                                    </w:rPr>
                                    <w:t>0.8656</w:t>
                                  </w:r>
                                </w:p>
                              </w:tc>
                              <w:tc>
                                <w:tcPr>
                                  <w:tcW w:w="912" w:type="dxa"/>
                                  <w:vAlign w:val="bottom"/>
                                </w:tcPr>
                                <w:p w14:paraId="122EADCD" w14:textId="2094EFB4" w:rsidR="001973A2" w:rsidRDefault="001973A2" w:rsidP="004E6A53">
                                  <w:pPr>
                                    <w:pStyle w:val="Nidungvnbn"/>
                                    <w:ind w:firstLine="0"/>
                                    <w:jc w:val="right"/>
                                  </w:pPr>
                                  <w:r>
                                    <w:rPr>
                                      <w:color w:val="000000"/>
                                      <w:sz w:val="22"/>
                                      <w:szCs w:val="22"/>
                                    </w:rPr>
                                    <w:t>0.8643</w:t>
                                  </w:r>
                                </w:p>
                              </w:tc>
                              <w:tc>
                                <w:tcPr>
                                  <w:tcW w:w="912" w:type="dxa"/>
                                  <w:vAlign w:val="bottom"/>
                                </w:tcPr>
                                <w:p w14:paraId="23CE57C2" w14:textId="0CBC9A05" w:rsidR="001973A2" w:rsidRDefault="001973A2" w:rsidP="004E6A53">
                                  <w:pPr>
                                    <w:pStyle w:val="Nidungvnbn"/>
                                    <w:ind w:firstLine="0"/>
                                    <w:jc w:val="right"/>
                                  </w:pPr>
                                  <w:r>
                                    <w:rPr>
                                      <w:color w:val="000000"/>
                                      <w:sz w:val="22"/>
                                      <w:szCs w:val="22"/>
                                    </w:rPr>
                                    <w:t>0.8617</w:t>
                                  </w:r>
                                </w:p>
                              </w:tc>
                              <w:tc>
                                <w:tcPr>
                                  <w:tcW w:w="1077" w:type="dxa"/>
                                  <w:vAlign w:val="bottom"/>
                                </w:tcPr>
                                <w:p w14:paraId="3E096F7D" w14:textId="3A6D6C30" w:rsidR="001973A2" w:rsidRDefault="001973A2" w:rsidP="004E6A53">
                                  <w:pPr>
                                    <w:pStyle w:val="Nidungvnbn"/>
                                    <w:ind w:firstLine="0"/>
                                    <w:jc w:val="right"/>
                                  </w:pPr>
                                  <w:r>
                                    <w:rPr>
                                      <w:color w:val="000000"/>
                                      <w:sz w:val="22"/>
                                      <w:szCs w:val="22"/>
                                    </w:rPr>
                                    <w:t>2221.6</w:t>
                                  </w:r>
                                </w:p>
                              </w:tc>
                              <w:tc>
                                <w:tcPr>
                                  <w:tcW w:w="994" w:type="dxa"/>
                                  <w:vAlign w:val="bottom"/>
                                </w:tcPr>
                                <w:p w14:paraId="0B06E93A" w14:textId="47D52ECB" w:rsidR="001973A2" w:rsidRDefault="001973A2" w:rsidP="004E6A53">
                                  <w:pPr>
                                    <w:pStyle w:val="Nidungvnbn"/>
                                    <w:ind w:firstLine="0"/>
                                    <w:jc w:val="right"/>
                                  </w:pPr>
                                  <w:r>
                                    <w:rPr>
                                      <w:color w:val="000000"/>
                                      <w:sz w:val="22"/>
                                      <w:szCs w:val="22"/>
                                    </w:rPr>
                                    <w:t>0.8832</w:t>
                                  </w:r>
                                </w:p>
                              </w:tc>
                              <w:tc>
                                <w:tcPr>
                                  <w:tcW w:w="994" w:type="dxa"/>
                                  <w:vAlign w:val="bottom"/>
                                </w:tcPr>
                                <w:p w14:paraId="232E0F3E" w14:textId="5870F37E" w:rsidR="001973A2" w:rsidRDefault="001973A2" w:rsidP="004E6A53">
                                  <w:pPr>
                                    <w:pStyle w:val="Nidungvnbn"/>
                                    <w:ind w:firstLine="0"/>
                                    <w:jc w:val="right"/>
                                  </w:pPr>
                                  <w:r>
                                    <w:rPr>
                                      <w:color w:val="000000"/>
                                      <w:sz w:val="22"/>
                                      <w:szCs w:val="22"/>
                                    </w:rPr>
                                    <w:t>0.8837</w:t>
                                  </w:r>
                                </w:p>
                              </w:tc>
                              <w:tc>
                                <w:tcPr>
                                  <w:tcW w:w="994" w:type="dxa"/>
                                  <w:vAlign w:val="bottom"/>
                                </w:tcPr>
                                <w:p w14:paraId="390B87B4" w14:textId="003A0923" w:rsidR="001973A2" w:rsidRDefault="001973A2" w:rsidP="004E6A53">
                                  <w:pPr>
                                    <w:pStyle w:val="Nidungvnbn"/>
                                    <w:ind w:firstLine="0"/>
                                    <w:jc w:val="right"/>
                                  </w:pPr>
                                  <w:r>
                                    <w:rPr>
                                      <w:color w:val="000000"/>
                                      <w:sz w:val="22"/>
                                      <w:szCs w:val="22"/>
                                    </w:rPr>
                                    <w:t>0.8828</w:t>
                                  </w:r>
                                </w:p>
                              </w:tc>
                              <w:tc>
                                <w:tcPr>
                                  <w:tcW w:w="1233" w:type="dxa"/>
                                  <w:vAlign w:val="bottom"/>
                                </w:tcPr>
                                <w:p w14:paraId="0A61D77D" w14:textId="4D7D2775" w:rsidR="001973A2" w:rsidRDefault="001973A2" w:rsidP="004E6A53">
                                  <w:pPr>
                                    <w:pStyle w:val="Nidungvnbn"/>
                                    <w:ind w:firstLine="0"/>
                                    <w:jc w:val="right"/>
                                  </w:pPr>
                                  <w:r>
                                    <w:rPr>
                                      <w:color w:val="000000"/>
                                      <w:sz w:val="22"/>
                                      <w:szCs w:val="22"/>
                                    </w:rPr>
                                    <w:t>1037.7</w:t>
                                  </w:r>
                                </w:p>
                              </w:tc>
                            </w:tr>
                          </w:tbl>
                          <w:p w14:paraId="0CAD4B94" w14:textId="77777777" w:rsidR="001973A2" w:rsidRDefault="001973A2" w:rsidP="008365CF">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46" type="#_x0000_t202" style="position:absolute;margin-left:-104.6pt;margin-top:25.05pt;width:638.25pt;height:471.95pt;rotation:9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" fillcolor="white [3212]" strokecolor="white [3212]" strokeweight="2pt">
                <v:textbox>
                  <w:txbxContent>
                    <w:tbl>
                      <w:tblPr>
                        <w:tblW w:w="11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5"/>
                        <w:gridCol w:w="2772"/>
                        <w:gridCol w:w="912"/>
                        <w:gridCol w:w="912"/>
                        <w:gridCol w:w="912"/>
                        <w:gridCol w:w="1077"/>
                        <w:gridCol w:w="994"/>
                        <w:gridCol w:w="994"/>
                        <w:gridCol w:w="994"/>
                        <w:gridCol w:w="1233"/>
                      </w:tblGrid>
                      <w:tr w:rsidR="001973A2" w14:paraId="2D56661F" w14:textId="77777777" w:rsidTr="00296A63">
                        <w:trPr>
                          <w:trHeight w:val="379"/>
                        </w:trPr>
                        <w:tc>
                          <w:tcPr>
                            <w:tcW w:w="985" w:type="dxa"/>
                            <w:vMerge w:val="restart"/>
                            <w:vAlign w:val="center"/>
                          </w:tcPr>
                          <w:p w14:paraId="5FEC5D8D" w14:textId="5D54FF19" w:rsidR="001973A2" w:rsidRDefault="001973A2" w:rsidP="007B144A">
                            <w:pPr>
                              <w:pStyle w:val="Nidungvnbn"/>
                              <w:ind w:firstLine="0"/>
                              <w:jc w:val="center"/>
                              <w:rPr>
                                <w:b/>
                              </w:rPr>
                            </w:pPr>
                            <w:r>
                              <w:rPr>
                                <w:b/>
                              </w:rPr>
                              <w:t>Tên phân loại</w:t>
                            </w:r>
                          </w:p>
                        </w:tc>
                        <w:tc>
                          <w:tcPr>
                            <w:tcW w:w="2772" w:type="dxa"/>
                            <w:vMerge w:val="restart"/>
                            <w:vAlign w:val="center"/>
                          </w:tcPr>
                          <w:p w14:paraId="09CDC39E" w14:textId="20CB430B" w:rsidR="001973A2" w:rsidRDefault="001973A2" w:rsidP="007B144A">
                            <w:pPr>
                              <w:pStyle w:val="Nidungvnbn"/>
                              <w:ind w:firstLine="0"/>
                              <w:jc w:val="center"/>
                              <w:rPr>
                                <w:b/>
                              </w:rPr>
                            </w:pPr>
                            <w:r>
                              <w:rPr>
                                <w:b/>
                              </w:rPr>
                              <w:t>Tên tập dữ liệu</w:t>
                            </w:r>
                          </w:p>
                        </w:tc>
                        <w:tc>
                          <w:tcPr>
                            <w:tcW w:w="3813" w:type="dxa"/>
                            <w:gridSpan w:val="4"/>
                          </w:tcPr>
                          <w:p w14:paraId="35D62C43" w14:textId="77777777" w:rsidR="001973A2" w:rsidRDefault="001973A2" w:rsidP="007B144A">
                            <w:pPr>
                              <w:pStyle w:val="Nidungvnbn"/>
                              <w:ind w:firstLine="0"/>
                              <w:jc w:val="center"/>
                              <w:rPr>
                                <w:b/>
                              </w:rPr>
                            </w:pPr>
                            <w:r>
                              <w:rPr>
                                <w:b/>
                              </w:rPr>
                              <w:t>Nhóm tác giả</w:t>
                            </w:r>
                          </w:p>
                          <w:p w14:paraId="746CD217" w14:textId="77777777" w:rsidR="001973A2" w:rsidRDefault="001973A2" w:rsidP="007B144A">
                            <w:pPr>
                              <w:pStyle w:val="Nidungvnbn"/>
                              <w:ind w:firstLine="0"/>
                              <w:jc w:val="center"/>
                              <w:rPr>
                                <w:b/>
                              </w:rPr>
                            </w:pPr>
                            <w:r>
                              <w:rPr>
                                <w:b/>
                              </w:rPr>
                              <w:t>tiền thực nghiệm</w:t>
                            </w:r>
                          </w:p>
                        </w:tc>
                        <w:tc>
                          <w:tcPr>
                            <w:tcW w:w="4215" w:type="dxa"/>
                            <w:gridSpan w:val="4"/>
                          </w:tcPr>
                          <w:p w14:paraId="43E601FF" w14:textId="77777777" w:rsidR="001973A2" w:rsidRDefault="001973A2" w:rsidP="007B144A">
                            <w:pPr>
                              <w:pStyle w:val="Nidungvnbn"/>
                              <w:ind w:firstLine="0"/>
                              <w:jc w:val="center"/>
                              <w:rPr>
                                <w:b/>
                              </w:rPr>
                            </w:pPr>
                            <w:r>
                              <w:rPr>
                                <w:b/>
                              </w:rPr>
                              <w:t>Thực nghiệm</w:t>
                            </w:r>
                          </w:p>
                          <w:p w14:paraId="2029195E" w14:textId="22F68C5A" w:rsidR="001973A2" w:rsidRDefault="001973A2" w:rsidP="007B144A">
                            <w:pPr>
                              <w:pStyle w:val="Nidungvnbn"/>
                              <w:ind w:firstLine="0"/>
                              <w:jc w:val="center"/>
                              <w:rPr>
                                <w:b/>
                              </w:rPr>
                            </w:pPr>
                            <w:r>
                              <w:rPr>
                                <w:b/>
                              </w:rPr>
                              <w:t>của bản thân</w:t>
                            </w:r>
                          </w:p>
                        </w:tc>
                      </w:tr>
                      <w:tr w:rsidR="001973A2" w14:paraId="643722CF" w14:textId="77777777" w:rsidTr="00296A63">
                        <w:trPr>
                          <w:trHeight w:val="379"/>
                        </w:trPr>
                        <w:tc>
                          <w:tcPr>
                            <w:tcW w:w="985" w:type="dxa"/>
                            <w:vMerge/>
                          </w:tcPr>
                          <w:p w14:paraId="669880A9" w14:textId="77777777" w:rsidR="001973A2" w:rsidRDefault="001973A2" w:rsidP="00C17EA6">
                            <w:pPr>
                              <w:pStyle w:val="Nidungvnbn"/>
                              <w:jc w:val="center"/>
                              <w:rPr>
                                <w:b/>
                              </w:rPr>
                            </w:pPr>
                          </w:p>
                        </w:tc>
                        <w:tc>
                          <w:tcPr>
                            <w:tcW w:w="2772" w:type="dxa"/>
                            <w:vMerge/>
                          </w:tcPr>
                          <w:p w14:paraId="038CC597" w14:textId="77777777" w:rsidR="001973A2" w:rsidRDefault="001973A2" w:rsidP="00C17EA6">
                            <w:pPr>
                              <w:pStyle w:val="Nidungvnbn"/>
                              <w:jc w:val="center"/>
                              <w:rPr>
                                <w:b/>
                              </w:rPr>
                            </w:pPr>
                          </w:p>
                        </w:tc>
                        <w:tc>
                          <w:tcPr>
                            <w:tcW w:w="912" w:type="dxa"/>
                          </w:tcPr>
                          <w:p w14:paraId="4A84DE70" w14:textId="77777777" w:rsidR="001973A2" w:rsidRDefault="001973A2" w:rsidP="00C17EA6">
                            <w:pPr>
                              <w:pStyle w:val="Nidungvnbn"/>
                              <w:ind w:firstLine="0"/>
                              <w:jc w:val="center"/>
                              <w:rPr>
                                <w:b/>
                                <w:sz w:val="24"/>
                                <w:szCs w:val="24"/>
                              </w:rPr>
                            </w:pPr>
                            <w:r>
                              <w:rPr>
                                <w:b/>
                              </w:rPr>
                              <w:t>Pre</w:t>
                            </w:r>
                          </w:p>
                        </w:tc>
                        <w:tc>
                          <w:tcPr>
                            <w:tcW w:w="912" w:type="dxa"/>
                          </w:tcPr>
                          <w:p w14:paraId="66564B72" w14:textId="77777777" w:rsidR="001973A2" w:rsidRDefault="001973A2" w:rsidP="00C17EA6">
                            <w:pPr>
                              <w:pStyle w:val="Nidungvnbn"/>
                              <w:ind w:firstLine="0"/>
                              <w:jc w:val="center"/>
                              <w:rPr>
                                <w:b/>
                              </w:rPr>
                            </w:pPr>
                            <w:r>
                              <w:rPr>
                                <w:b/>
                              </w:rPr>
                              <w:t>Acc</w:t>
                            </w:r>
                          </w:p>
                        </w:tc>
                        <w:tc>
                          <w:tcPr>
                            <w:tcW w:w="912" w:type="dxa"/>
                          </w:tcPr>
                          <w:p w14:paraId="17994FAD" w14:textId="77777777" w:rsidR="001973A2" w:rsidRDefault="001973A2" w:rsidP="00C17EA6">
                            <w:pPr>
                              <w:pStyle w:val="Nidungvnbn"/>
                              <w:ind w:firstLine="0"/>
                              <w:jc w:val="center"/>
                              <w:rPr>
                                <w:b/>
                                <w:sz w:val="24"/>
                                <w:szCs w:val="24"/>
                              </w:rPr>
                            </w:pPr>
                            <w:r>
                              <w:rPr>
                                <w:b/>
                              </w:rPr>
                              <w:t>Rec</w:t>
                            </w:r>
                          </w:p>
                        </w:tc>
                        <w:tc>
                          <w:tcPr>
                            <w:tcW w:w="1077" w:type="dxa"/>
                          </w:tcPr>
                          <w:p w14:paraId="6F924B9A" w14:textId="77777777" w:rsidR="001973A2" w:rsidRDefault="001973A2" w:rsidP="00C17EA6">
                            <w:pPr>
                              <w:pStyle w:val="Nidungvnbn"/>
                              <w:ind w:firstLine="0"/>
                              <w:jc w:val="center"/>
                              <w:rPr>
                                <w:b/>
                              </w:rPr>
                            </w:pPr>
                            <w:r>
                              <w:rPr>
                                <w:b/>
                                <w:lang w:val="vi-VN"/>
                              </w:rPr>
                              <w:t>TrT</w:t>
                            </w:r>
                          </w:p>
                        </w:tc>
                        <w:tc>
                          <w:tcPr>
                            <w:tcW w:w="994" w:type="dxa"/>
                          </w:tcPr>
                          <w:p w14:paraId="5A6B5625" w14:textId="77777777" w:rsidR="001973A2" w:rsidRDefault="001973A2" w:rsidP="00C17EA6">
                            <w:pPr>
                              <w:pStyle w:val="Nidungvnbn"/>
                              <w:ind w:firstLine="0"/>
                              <w:jc w:val="center"/>
                              <w:rPr>
                                <w:b/>
                                <w:sz w:val="24"/>
                                <w:szCs w:val="24"/>
                              </w:rPr>
                            </w:pPr>
                            <w:r>
                              <w:rPr>
                                <w:b/>
                              </w:rPr>
                              <w:t>Pre</w:t>
                            </w:r>
                          </w:p>
                        </w:tc>
                        <w:tc>
                          <w:tcPr>
                            <w:tcW w:w="994" w:type="dxa"/>
                          </w:tcPr>
                          <w:p w14:paraId="62D4A560" w14:textId="77777777" w:rsidR="001973A2" w:rsidRDefault="001973A2" w:rsidP="00C17EA6">
                            <w:pPr>
                              <w:pStyle w:val="Nidungvnbn"/>
                              <w:ind w:firstLine="0"/>
                              <w:jc w:val="center"/>
                              <w:rPr>
                                <w:b/>
                              </w:rPr>
                            </w:pPr>
                            <w:r>
                              <w:rPr>
                                <w:b/>
                              </w:rPr>
                              <w:t>Acc</w:t>
                            </w:r>
                          </w:p>
                        </w:tc>
                        <w:tc>
                          <w:tcPr>
                            <w:tcW w:w="994" w:type="dxa"/>
                          </w:tcPr>
                          <w:p w14:paraId="12D94F36" w14:textId="77777777" w:rsidR="001973A2" w:rsidRDefault="001973A2" w:rsidP="00C17EA6">
                            <w:pPr>
                              <w:pStyle w:val="Nidungvnbn"/>
                              <w:ind w:firstLine="0"/>
                              <w:jc w:val="center"/>
                              <w:rPr>
                                <w:b/>
                                <w:sz w:val="24"/>
                                <w:szCs w:val="24"/>
                              </w:rPr>
                            </w:pPr>
                            <w:r>
                              <w:rPr>
                                <w:b/>
                              </w:rPr>
                              <w:t>Rec</w:t>
                            </w:r>
                          </w:p>
                        </w:tc>
                        <w:tc>
                          <w:tcPr>
                            <w:tcW w:w="1233" w:type="dxa"/>
                          </w:tcPr>
                          <w:p w14:paraId="35C07D58" w14:textId="77777777" w:rsidR="001973A2" w:rsidRDefault="001973A2" w:rsidP="00C17EA6">
                            <w:pPr>
                              <w:pStyle w:val="Nidungvnbn"/>
                              <w:ind w:firstLine="0"/>
                              <w:jc w:val="center"/>
                              <w:rPr>
                                <w:b/>
                              </w:rPr>
                            </w:pPr>
                            <w:r>
                              <w:rPr>
                                <w:b/>
                              </w:rPr>
                              <w:t>TrT</w:t>
                            </w:r>
                          </w:p>
                        </w:tc>
                      </w:tr>
                      <w:tr w:rsidR="001973A2" w14:paraId="54A2F8A3" w14:textId="77777777" w:rsidTr="00471BA4">
                        <w:trPr>
                          <w:trHeight w:val="379"/>
                        </w:trPr>
                        <w:tc>
                          <w:tcPr>
                            <w:tcW w:w="985" w:type="dxa"/>
                            <w:vMerge w:val="restart"/>
                            <w:vAlign w:val="center"/>
                          </w:tcPr>
                          <w:p w14:paraId="323F500B" w14:textId="6E694DB4" w:rsidR="001973A2" w:rsidRPr="007B144A" w:rsidRDefault="001973A2" w:rsidP="004E6A53">
                            <w:pPr>
                              <w:pStyle w:val="Nidungvnbn"/>
                              <w:ind w:firstLine="0"/>
                              <w:jc w:val="left"/>
                            </w:pPr>
                            <w:r w:rsidRPr="007B144A">
                              <w:t>ResNet</w:t>
                            </w:r>
                          </w:p>
                        </w:tc>
                        <w:tc>
                          <w:tcPr>
                            <w:tcW w:w="2772" w:type="dxa"/>
                            <w:vAlign w:val="bottom"/>
                          </w:tcPr>
                          <w:p w14:paraId="41EE7E9A" w14:textId="1B2B2EBB" w:rsidR="001973A2" w:rsidRDefault="001973A2" w:rsidP="004E6A53">
                            <w:pPr>
                              <w:pStyle w:val="Nidungvnbn"/>
                              <w:ind w:firstLine="0"/>
                              <w:jc w:val="left"/>
                              <w:rPr>
                                <w:b/>
                              </w:rPr>
                            </w:pPr>
                            <w:r>
                              <w:rPr>
                                <w:color w:val="000000"/>
                                <w:sz w:val="22"/>
                                <w:szCs w:val="22"/>
                              </w:rPr>
                              <w:t>ToeSegmentation1</w:t>
                            </w:r>
                          </w:p>
                        </w:tc>
                        <w:tc>
                          <w:tcPr>
                            <w:tcW w:w="912" w:type="dxa"/>
                            <w:vAlign w:val="bottom"/>
                          </w:tcPr>
                          <w:p w14:paraId="757BB428" w14:textId="62AC6AD6" w:rsidR="001973A2" w:rsidRDefault="001973A2" w:rsidP="004E6A53">
                            <w:pPr>
                              <w:pStyle w:val="Nidungvnbn"/>
                              <w:ind w:firstLine="0"/>
                              <w:jc w:val="right"/>
                            </w:pPr>
                            <w:r>
                              <w:rPr>
                                <w:color w:val="000000"/>
                                <w:sz w:val="22"/>
                                <w:szCs w:val="22"/>
                              </w:rPr>
                              <w:t>0.9602</w:t>
                            </w:r>
                          </w:p>
                        </w:tc>
                        <w:tc>
                          <w:tcPr>
                            <w:tcW w:w="912" w:type="dxa"/>
                            <w:vAlign w:val="bottom"/>
                          </w:tcPr>
                          <w:p w14:paraId="25BB570C" w14:textId="0B8B88B5" w:rsidR="001973A2" w:rsidRDefault="001973A2" w:rsidP="004E6A53">
                            <w:pPr>
                              <w:pStyle w:val="Nidungvnbn"/>
                              <w:ind w:firstLine="0"/>
                              <w:jc w:val="right"/>
                            </w:pPr>
                            <w:r>
                              <w:rPr>
                                <w:color w:val="000000"/>
                                <w:sz w:val="22"/>
                                <w:szCs w:val="22"/>
                              </w:rPr>
                              <w:t>0.9605</w:t>
                            </w:r>
                          </w:p>
                        </w:tc>
                        <w:tc>
                          <w:tcPr>
                            <w:tcW w:w="912" w:type="dxa"/>
                            <w:vAlign w:val="bottom"/>
                          </w:tcPr>
                          <w:p w14:paraId="1F072C39" w14:textId="03084FFD" w:rsidR="001973A2" w:rsidRDefault="001973A2" w:rsidP="004E6A53">
                            <w:pPr>
                              <w:pStyle w:val="Nidungvnbn"/>
                              <w:ind w:firstLine="0"/>
                              <w:jc w:val="right"/>
                            </w:pPr>
                            <w:r>
                              <w:rPr>
                                <w:color w:val="000000"/>
                                <w:sz w:val="22"/>
                                <w:szCs w:val="22"/>
                              </w:rPr>
                              <w:t>0.9611</w:t>
                            </w:r>
                          </w:p>
                        </w:tc>
                        <w:tc>
                          <w:tcPr>
                            <w:tcW w:w="1077" w:type="dxa"/>
                            <w:vAlign w:val="bottom"/>
                          </w:tcPr>
                          <w:p w14:paraId="71383768" w14:textId="70F15448" w:rsidR="001973A2" w:rsidRDefault="001973A2" w:rsidP="004E6A53">
                            <w:pPr>
                              <w:pStyle w:val="Nidungvnbn"/>
                              <w:ind w:firstLine="0"/>
                              <w:jc w:val="right"/>
                            </w:pPr>
                            <w:r>
                              <w:rPr>
                                <w:color w:val="000000"/>
                                <w:sz w:val="22"/>
                                <w:szCs w:val="22"/>
                              </w:rPr>
                              <w:t>781.2</w:t>
                            </w:r>
                          </w:p>
                        </w:tc>
                        <w:tc>
                          <w:tcPr>
                            <w:tcW w:w="994" w:type="dxa"/>
                            <w:vAlign w:val="bottom"/>
                          </w:tcPr>
                          <w:p w14:paraId="14B29389" w14:textId="27323D48" w:rsidR="001973A2" w:rsidRDefault="001973A2" w:rsidP="004E6A53">
                            <w:pPr>
                              <w:pStyle w:val="Nidungvnbn"/>
                              <w:ind w:firstLine="0"/>
                              <w:jc w:val="right"/>
                            </w:pPr>
                            <w:r>
                              <w:rPr>
                                <w:color w:val="000000"/>
                                <w:sz w:val="22"/>
                                <w:szCs w:val="22"/>
                              </w:rPr>
                              <w:t>0.9603</w:t>
                            </w:r>
                          </w:p>
                        </w:tc>
                        <w:tc>
                          <w:tcPr>
                            <w:tcW w:w="994" w:type="dxa"/>
                            <w:vAlign w:val="bottom"/>
                          </w:tcPr>
                          <w:p w14:paraId="21D2A0E6" w14:textId="4D65B41E" w:rsidR="001973A2" w:rsidRDefault="001973A2" w:rsidP="004E6A53">
                            <w:pPr>
                              <w:pStyle w:val="Nidungvnbn"/>
                              <w:ind w:firstLine="0"/>
                              <w:jc w:val="right"/>
                            </w:pPr>
                            <w:r>
                              <w:rPr>
                                <w:color w:val="000000"/>
                                <w:sz w:val="22"/>
                                <w:szCs w:val="22"/>
                              </w:rPr>
                              <w:t>0.9605</w:t>
                            </w:r>
                          </w:p>
                        </w:tc>
                        <w:tc>
                          <w:tcPr>
                            <w:tcW w:w="994" w:type="dxa"/>
                            <w:vAlign w:val="bottom"/>
                          </w:tcPr>
                          <w:p w14:paraId="28735EE3" w14:textId="51BBCF3E" w:rsidR="001973A2" w:rsidRDefault="001973A2" w:rsidP="004E6A53">
                            <w:pPr>
                              <w:pStyle w:val="Nidungvnbn"/>
                              <w:ind w:firstLine="0"/>
                              <w:jc w:val="right"/>
                            </w:pPr>
                            <w:r>
                              <w:rPr>
                                <w:color w:val="000000"/>
                                <w:sz w:val="22"/>
                                <w:szCs w:val="22"/>
                              </w:rPr>
                              <w:t>0.9616</w:t>
                            </w:r>
                          </w:p>
                        </w:tc>
                        <w:tc>
                          <w:tcPr>
                            <w:tcW w:w="1233" w:type="dxa"/>
                            <w:vAlign w:val="bottom"/>
                          </w:tcPr>
                          <w:p w14:paraId="6D0C014E" w14:textId="2D0A7064" w:rsidR="001973A2" w:rsidRDefault="001973A2" w:rsidP="004E6A53">
                            <w:pPr>
                              <w:pStyle w:val="Nidungvnbn"/>
                              <w:ind w:firstLine="0"/>
                              <w:jc w:val="right"/>
                            </w:pPr>
                            <w:r>
                              <w:rPr>
                                <w:color w:val="000000"/>
                                <w:sz w:val="22"/>
                                <w:szCs w:val="22"/>
                              </w:rPr>
                              <w:t>595.4</w:t>
                            </w:r>
                          </w:p>
                        </w:tc>
                      </w:tr>
                      <w:tr w:rsidR="001973A2" w14:paraId="1DF26FB7" w14:textId="77777777" w:rsidTr="00471BA4">
                        <w:trPr>
                          <w:trHeight w:val="379"/>
                        </w:trPr>
                        <w:tc>
                          <w:tcPr>
                            <w:tcW w:w="985" w:type="dxa"/>
                            <w:vMerge/>
                          </w:tcPr>
                          <w:p w14:paraId="0B2978C2" w14:textId="77777777" w:rsidR="001973A2" w:rsidRDefault="001973A2" w:rsidP="004E6A53">
                            <w:pPr>
                              <w:pStyle w:val="Nidungvnbn"/>
                              <w:ind w:firstLine="0"/>
                              <w:jc w:val="left"/>
                              <w:rPr>
                                <w:b/>
                              </w:rPr>
                            </w:pPr>
                          </w:p>
                        </w:tc>
                        <w:tc>
                          <w:tcPr>
                            <w:tcW w:w="2772" w:type="dxa"/>
                            <w:vAlign w:val="bottom"/>
                          </w:tcPr>
                          <w:p w14:paraId="510A6CDD" w14:textId="753B30E9" w:rsidR="001973A2" w:rsidRDefault="001973A2" w:rsidP="004E6A53">
                            <w:pPr>
                              <w:pStyle w:val="Nidungvnbn"/>
                              <w:ind w:firstLine="0"/>
                              <w:jc w:val="left"/>
                              <w:rPr>
                                <w:b/>
                              </w:rPr>
                            </w:pPr>
                            <w:r>
                              <w:rPr>
                                <w:color w:val="000000"/>
                                <w:sz w:val="22"/>
                                <w:szCs w:val="22"/>
                              </w:rPr>
                              <w:t>ToeSegmentation2</w:t>
                            </w:r>
                          </w:p>
                        </w:tc>
                        <w:tc>
                          <w:tcPr>
                            <w:tcW w:w="912" w:type="dxa"/>
                            <w:vAlign w:val="bottom"/>
                          </w:tcPr>
                          <w:p w14:paraId="17FF3194" w14:textId="7AD05AFE" w:rsidR="001973A2" w:rsidRDefault="001973A2" w:rsidP="004E6A53">
                            <w:pPr>
                              <w:pStyle w:val="Nidungvnbn"/>
                              <w:ind w:firstLine="0"/>
                              <w:jc w:val="right"/>
                            </w:pPr>
                            <w:r>
                              <w:rPr>
                                <w:color w:val="000000"/>
                                <w:sz w:val="22"/>
                                <w:szCs w:val="22"/>
                              </w:rPr>
                              <w:t>0.8038</w:t>
                            </w:r>
                          </w:p>
                        </w:tc>
                        <w:tc>
                          <w:tcPr>
                            <w:tcW w:w="912" w:type="dxa"/>
                            <w:vAlign w:val="bottom"/>
                          </w:tcPr>
                          <w:p w14:paraId="341DC5B2" w14:textId="263FC852" w:rsidR="001973A2" w:rsidRDefault="001973A2" w:rsidP="004E6A53">
                            <w:pPr>
                              <w:pStyle w:val="Nidungvnbn"/>
                              <w:ind w:firstLine="0"/>
                              <w:jc w:val="right"/>
                            </w:pPr>
                            <w:r>
                              <w:rPr>
                                <w:color w:val="000000"/>
                                <w:sz w:val="22"/>
                                <w:szCs w:val="22"/>
                              </w:rPr>
                              <w:t>0.8846</w:t>
                            </w:r>
                          </w:p>
                        </w:tc>
                        <w:tc>
                          <w:tcPr>
                            <w:tcW w:w="912" w:type="dxa"/>
                            <w:vAlign w:val="bottom"/>
                          </w:tcPr>
                          <w:p w14:paraId="753609B7" w14:textId="77F4C9FA" w:rsidR="001973A2" w:rsidRDefault="001973A2" w:rsidP="004E6A53">
                            <w:pPr>
                              <w:pStyle w:val="Nidungvnbn"/>
                              <w:ind w:firstLine="0"/>
                              <w:jc w:val="right"/>
                            </w:pPr>
                            <w:r>
                              <w:rPr>
                                <w:color w:val="000000"/>
                                <w:sz w:val="22"/>
                                <w:szCs w:val="22"/>
                              </w:rPr>
                              <w:t>0.897</w:t>
                            </w:r>
                          </w:p>
                        </w:tc>
                        <w:tc>
                          <w:tcPr>
                            <w:tcW w:w="1077" w:type="dxa"/>
                            <w:vAlign w:val="bottom"/>
                          </w:tcPr>
                          <w:p w14:paraId="351F9955" w14:textId="04F57402" w:rsidR="001973A2" w:rsidRDefault="001973A2" w:rsidP="004E6A53">
                            <w:pPr>
                              <w:pStyle w:val="Nidungvnbn"/>
                              <w:ind w:firstLine="0"/>
                              <w:jc w:val="right"/>
                            </w:pPr>
                            <w:r>
                              <w:rPr>
                                <w:color w:val="000000"/>
                                <w:sz w:val="22"/>
                                <w:szCs w:val="22"/>
                              </w:rPr>
                              <w:t>711.8</w:t>
                            </w:r>
                          </w:p>
                        </w:tc>
                        <w:tc>
                          <w:tcPr>
                            <w:tcW w:w="994" w:type="dxa"/>
                            <w:vAlign w:val="bottom"/>
                          </w:tcPr>
                          <w:p w14:paraId="184A226E" w14:textId="04867144" w:rsidR="001973A2" w:rsidRDefault="001973A2" w:rsidP="004E6A53">
                            <w:pPr>
                              <w:pStyle w:val="Nidungvnbn"/>
                              <w:ind w:firstLine="0"/>
                              <w:jc w:val="right"/>
                            </w:pPr>
                            <w:r>
                              <w:rPr>
                                <w:color w:val="000000"/>
                                <w:sz w:val="22"/>
                                <w:szCs w:val="22"/>
                              </w:rPr>
                              <w:t>0.7711</w:t>
                            </w:r>
                          </w:p>
                        </w:tc>
                        <w:tc>
                          <w:tcPr>
                            <w:tcW w:w="994" w:type="dxa"/>
                            <w:vAlign w:val="bottom"/>
                          </w:tcPr>
                          <w:p w14:paraId="6F17938D" w14:textId="34B3F560" w:rsidR="001973A2" w:rsidRDefault="001973A2" w:rsidP="004E6A53">
                            <w:pPr>
                              <w:pStyle w:val="Nidungvnbn"/>
                              <w:ind w:firstLine="0"/>
                              <w:jc w:val="right"/>
                            </w:pPr>
                            <w:r>
                              <w:rPr>
                                <w:color w:val="000000"/>
                                <w:sz w:val="22"/>
                                <w:szCs w:val="22"/>
                              </w:rPr>
                              <w:t>0.8538</w:t>
                            </w:r>
                          </w:p>
                        </w:tc>
                        <w:tc>
                          <w:tcPr>
                            <w:tcW w:w="994" w:type="dxa"/>
                            <w:vAlign w:val="bottom"/>
                          </w:tcPr>
                          <w:p w14:paraId="76846DE6" w14:textId="76D93C23" w:rsidR="001973A2" w:rsidRDefault="001973A2" w:rsidP="004E6A53">
                            <w:pPr>
                              <w:pStyle w:val="Nidungvnbn"/>
                              <w:ind w:firstLine="0"/>
                              <w:jc w:val="right"/>
                            </w:pPr>
                            <w:r>
                              <w:rPr>
                                <w:color w:val="000000"/>
                                <w:sz w:val="22"/>
                                <w:szCs w:val="22"/>
                              </w:rPr>
                              <w:t>0.8781</w:t>
                            </w:r>
                          </w:p>
                        </w:tc>
                        <w:tc>
                          <w:tcPr>
                            <w:tcW w:w="1233" w:type="dxa"/>
                            <w:vAlign w:val="bottom"/>
                          </w:tcPr>
                          <w:p w14:paraId="5178FD20" w14:textId="06E509DF" w:rsidR="001973A2" w:rsidRDefault="001973A2" w:rsidP="004E6A53">
                            <w:pPr>
                              <w:pStyle w:val="Nidungvnbn"/>
                              <w:ind w:firstLine="0"/>
                              <w:jc w:val="right"/>
                            </w:pPr>
                            <w:r>
                              <w:rPr>
                                <w:color w:val="000000"/>
                                <w:sz w:val="22"/>
                                <w:szCs w:val="22"/>
                              </w:rPr>
                              <w:t>635.7</w:t>
                            </w:r>
                          </w:p>
                        </w:tc>
                      </w:tr>
                      <w:tr w:rsidR="001973A2" w14:paraId="30D2FDCA" w14:textId="77777777" w:rsidTr="00471BA4">
                        <w:trPr>
                          <w:trHeight w:val="379"/>
                        </w:trPr>
                        <w:tc>
                          <w:tcPr>
                            <w:tcW w:w="985" w:type="dxa"/>
                            <w:vMerge/>
                          </w:tcPr>
                          <w:p w14:paraId="78B47427" w14:textId="77777777" w:rsidR="001973A2" w:rsidRDefault="001973A2" w:rsidP="004E6A53">
                            <w:pPr>
                              <w:pStyle w:val="Nidungvnbn"/>
                              <w:ind w:firstLine="0"/>
                              <w:jc w:val="left"/>
                              <w:rPr>
                                <w:b/>
                              </w:rPr>
                            </w:pPr>
                          </w:p>
                        </w:tc>
                        <w:tc>
                          <w:tcPr>
                            <w:tcW w:w="2772" w:type="dxa"/>
                            <w:vAlign w:val="bottom"/>
                          </w:tcPr>
                          <w:p w14:paraId="3DD8F09B" w14:textId="577031B0" w:rsidR="001973A2" w:rsidRDefault="001973A2" w:rsidP="004E6A53">
                            <w:pPr>
                              <w:pStyle w:val="Nidungvnbn"/>
                              <w:ind w:firstLine="0"/>
                              <w:jc w:val="left"/>
                              <w:rPr>
                                <w:b/>
                              </w:rPr>
                            </w:pPr>
                            <w:r>
                              <w:rPr>
                                <w:color w:val="000000"/>
                                <w:sz w:val="22"/>
                                <w:szCs w:val="22"/>
                              </w:rPr>
                              <w:t>Trace</w:t>
                            </w:r>
                          </w:p>
                        </w:tc>
                        <w:tc>
                          <w:tcPr>
                            <w:tcW w:w="912" w:type="dxa"/>
                            <w:vAlign w:val="bottom"/>
                          </w:tcPr>
                          <w:p w14:paraId="46934EA3" w14:textId="062F194A" w:rsidR="001973A2" w:rsidRDefault="001973A2" w:rsidP="004E6A53">
                            <w:pPr>
                              <w:pStyle w:val="Nidungvnbn"/>
                              <w:ind w:firstLine="0"/>
                              <w:jc w:val="right"/>
                            </w:pPr>
                            <w:r>
                              <w:rPr>
                                <w:color w:val="000000"/>
                                <w:sz w:val="22"/>
                                <w:szCs w:val="22"/>
                              </w:rPr>
                              <w:t>1</w:t>
                            </w:r>
                          </w:p>
                        </w:tc>
                        <w:tc>
                          <w:tcPr>
                            <w:tcW w:w="912" w:type="dxa"/>
                            <w:vAlign w:val="bottom"/>
                          </w:tcPr>
                          <w:p w14:paraId="1C3CA560" w14:textId="57E9D205" w:rsidR="001973A2" w:rsidRDefault="001973A2" w:rsidP="004E6A53">
                            <w:pPr>
                              <w:pStyle w:val="Nidungvnbn"/>
                              <w:ind w:firstLine="0"/>
                              <w:jc w:val="right"/>
                            </w:pPr>
                            <w:r>
                              <w:rPr>
                                <w:color w:val="000000"/>
                                <w:sz w:val="22"/>
                                <w:szCs w:val="22"/>
                              </w:rPr>
                              <w:t>1</w:t>
                            </w:r>
                          </w:p>
                        </w:tc>
                        <w:tc>
                          <w:tcPr>
                            <w:tcW w:w="912" w:type="dxa"/>
                            <w:vAlign w:val="bottom"/>
                          </w:tcPr>
                          <w:p w14:paraId="5DA10567" w14:textId="402AF51D" w:rsidR="001973A2" w:rsidRDefault="001973A2" w:rsidP="004E6A53">
                            <w:pPr>
                              <w:pStyle w:val="Nidungvnbn"/>
                              <w:ind w:firstLine="0"/>
                              <w:jc w:val="right"/>
                            </w:pPr>
                            <w:r>
                              <w:rPr>
                                <w:color w:val="000000"/>
                                <w:sz w:val="22"/>
                                <w:szCs w:val="22"/>
                              </w:rPr>
                              <w:t>1</w:t>
                            </w:r>
                          </w:p>
                        </w:tc>
                        <w:tc>
                          <w:tcPr>
                            <w:tcW w:w="1077" w:type="dxa"/>
                            <w:vAlign w:val="bottom"/>
                          </w:tcPr>
                          <w:p w14:paraId="05591CBC" w14:textId="4B0A3792" w:rsidR="001973A2" w:rsidRDefault="001973A2" w:rsidP="004E6A53">
                            <w:pPr>
                              <w:pStyle w:val="Nidungvnbn"/>
                              <w:ind w:firstLine="0"/>
                              <w:jc w:val="right"/>
                            </w:pPr>
                            <w:r>
                              <w:rPr>
                                <w:color w:val="000000"/>
                                <w:sz w:val="22"/>
                                <w:szCs w:val="22"/>
                              </w:rPr>
                              <w:t>426.7</w:t>
                            </w:r>
                          </w:p>
                        </w:tc>
                        <w:tc>
                          <w:tcPr>
                            <w:tcW w:w="994" w:type="dxa"/>
                            <w:vAlign w:val="bottom"/>
                          </w:tcPr>
                          <w:p w14:paraId="46B00361" w14:textId="1BB86CEE" w:rsidR="001973A2" w:rsidRDefault="001973A2" w:rsidP="004E6A53">
                            <w:pPr>
                              <w:pStyle w:val="Nidungvnbn"/>
                              <w:ind w:firstLine="0"/>
                              <w:jc w:val="right"/>
                            </w:pPr>
                            <w:r>
                              <w:rPr>
                                <w:color w:val="000000"/>
                                <w:sz w:val="22"/>
                                <w:szCs w:val="22"/>
                              </w:rPr>
                              <w:t>1</w:t>
                            </w:r>
                          </w:p>
                        </w:tc>
                        <w:tc>
                          <w:tcPr>
                            <w:tcW w:w="994" w:type="dxa"/>
                            <w:vAlign w:val="bottom"/>
                          </w:tcPr>
                          <w:p w14:paraId="697E8B15" w14:textId="0D37B3CA" w:rsidR="001973A2" w:rsidRDefault="001973A2" w:rsidP="004E6A53">
                            <w:pPr>
                              <w:pStyle w:val="Nidungvnbn"/>
                              <w:ind w:firstLine="0"/>
                              <w:jc w:val="right"/>
                            </w:pPr>
                            <w:r>
                              <w:rPr>
                                <w:color w:val="000000"/>
                                <w:sz w:val="22"/>
                                <w:szCs w:val="22"/>
                              </w:rPr>
                              <w:t>1</w:t>
                            </w:r>
                          </w:p>
                        </w:tc>
                        <w:tc>
                          <w:tcPr>
                            <w:tcW w:w="994" w:type="dxa"/>
                            <w:vAlign w:val="bottom"/>
                          </w:tcPr>
                          <w:p w14:paraId="36AAA595" w14:textId="2CF9113E" w:rsidR="001973A2" w:rsidRDefault="001973A2" w:rsidP="004E6A53">
                            <w:pPr>
                              <w:pStyle w:val="Nidungvnbn"/>
                              <w:ind w:firstLine="0"/>
                              <w:jc w:val="right"/>
                            </w:pPr>
                            <w:r>
                              <w:rPr>
                                <w:color w:val="000000"/>
                                <w:sz w:val="22"/>
                                <w:szCs w:val="22"/>
                              </w:rPr>
                              <w:t>1</w:t>
                            </w:r>
                          </w:p>
                        </w:tc>
                        <w:tc>
                          <w:tcPr>
                            <w:tcW w:w="1233" w:type="dxa"/>
                            <w:vAlign w:val="bottom"/>
                          </w:tcPr>
                          <w:p w14:paraId="4B9F0FC2" w14:textId="6A174E96" w:rsidR="001973A2" w:rsidRDefault="001973A2" w:rsidP="004E6A53">
                            <w:pPr>
                              <w:pStyle w:val="Nidungvnbn"/>
                              <w:ind w:firstLine="0"/>
                              <w:jc w:val="right"/>
                            </w:pPr>
                            <w:r>
                              <w:rPr>
                                <w:color w:val="000000"/>
                                <w:sz w:val="22"/>
                                <w:szCs w:val="22"/>
                              </w:rPr>
                              <w:t>248.8</w:t>
                            </w:r>
                          </w:p>
                        </w:tc>
                      </w:tr>
                      <w:tr w:rsidR="001973A2" w14:paraId="7B3C5F84" w14:textId="77777777" w:rsidTr="00471BA4">
                        <w:trPr>
                          <w:trHeight w:val="379"/>
                        </w:trPr>
                        <w:tc>
                          <w:tcPr>
                            <w:tcW w:w="985" w:type="dxa"/>
                            <w:vMerge/>
                          </w:tcPr>
                          <w:p w14:paraId="295EFD49" w14:textId="77777777" w:rsidR="001973A2" w:rsidRDefault="001973A2" w:rsidP="004E6A53">
                            <w:pPr>
                              <w:pStyle w:val="Nidungvnbn"/>
                              <w:ind w:firstLine="0"/>
                              <w:jc w:val="left"/>
                              <w:rPr>
                                <w:b/>
                              </w:rPr>
                            </w:pPr>
                          </w:p>
                        </w:tc>
                        <w:tc>
                          <w:tcPr>
                            <w:tcW w:w="2772" w:type="dxa"/>
                            <w:vAlign w:val="bottom"/>
                          </w:tcPr>
                          <w:p w14:paraId="3C279743" w14:textId="6202B44E" w:rsidR="001973A2" w:rsidRDefault="001973A2" w:rsidP="004E6A53">
                            <w:pPr>
                              <w:pStyle w:val="Nidungvnbn"/>
                              <w:ind w:firstLine="0"/>
                              <w:jc w:val="left"/>
                              <w:rPr>
                                <w:b/>
                              </w:rPr>
                            </w:pPr>
                            <w:r>
                              <w:rPr>
                                <w:color w:val="000000"/>
                                <w:sz w:val="22"/>
                                <w:szCs w:val="22"/>
                              </w:rPr>
                              <w:t>TwoLeadECG</w:t>
                            </w:r>
                          </w:p>
                        </w:tc>
                        <w:tc>
                          <w:tcPr>
                            <w:tcW w:w="912" w:type="dxa"/>
                            <w:vAlign w:val="bottom"/>
                          </w:tcPr>
                          <w:p w14:paraId="55E2B297" w14:textId="1CCBED21" w:rsidR="001973A2" w:rsidRDefault="001973A2" w:rsidP="004E6A53">
                            <w:pPr>
                              <w:pStyle w:val="Nidungvnbn"/>
                              <w:ind w:firstLine="0"/>
                              <w:jc w:val="right"/>
                            </w:pPr>
                            <w:r>
                              <w:rPr>
                                <w:color w:val="000000"/>
                                <w:sz w:val="22"/>
                                <w:szCs w:val="22"/>
                              </w:rPr>
                              <w:t>1</w:t>
                            </w:r>
                          </w:p>
                        </w:tc>
                        <w:tc>
                          <w:tcPr>
                            <w:tcW w:w="912" w:type="dxa"/>
                            <w:vAlign w:val="bottom"/>
                          </w:tcPr>
                          <w:p w14:paraId="74EA2F1B" w14:textId="5654C7D4" w:rsidR="001973A2" w:rsidRDefault="001973A2" w:rsidP="004E6A53">
                            <w:pPr>
                              <w:pStyle w:val="Nidungvnbn"/>
                              <w:ind w:firstLine="0"/>
                              <w:jc w:val="right"/>
                            </w:pPr>
                            <w:r>
                              <w:rPr>
                                <w:color w:val="000000"/>
                                <w:sz w:val="22"/>
                                <w:szCs w:val="22"/>
                              </w:rPr>
                              <w:t>1</w:t>
                            </w:r>
                          </w:p>
                        </w:tc>
                        <w:tc>
                          <w:tcPr>
                            <w:tcW w:w="912" w:type="dxa"/>
                            <w:vAlign w:val="bottom"/>
                          </w:tcPr>
                          <w:p w14:paraId="571E205C" w14:textId="0D82FCBD" w:rsidR="001973A2" w:rsidRDefault="001973A2" w:rsidP="004E6A53">
                            <w:pPr>
                              <w:pStyle w:val="Nidungvnbn"/>
                              <w:ind w:firstLine="0"/>
                              <w:jc w:val="right"/>
                            </w:pPr>
                            <w:r>
                              <w:rPr>
                                <w:color w:val="000000"/>
                                <w:sz w:val="22"/>
                                <w:szCs w:val="22"/>
                              </w:rPr>
                              <w:t>1</w:t>
                            </w:r>
                          </w:p>
                        </w:tc>
                        <w:tc>
                          <w:tcPr>
                            <w:tcW w:w="1077" w:type="dxa"/>
                            <w:vAlign w:val="bottom"/>
                          </w:tcPr>
                          <w:p w14:paraId="39CC4582" w14:textId="7526A7A3" w:rsidR="001973A2" w:rsidRDefault="001973A2" w:rsidP="004E6A53">
                            <w:pPr>
                              <w:pStyle w:val="Nidungvnbn"/>
                              <w:ind w:firstLine="0"/>
                              <w:jc w:val="right"/>
                            </w:pPr>
                            <w:r>
                              <w:rPr>
                                <w:color w:val="000000"/>
                                <w:sz w:val="22"/>
                                <w:szCs w:val="22"/>
                              </w:rPr>
                              <w:t>4518.8</w:t>
                            </w:r>
                          </w:p>
                        </w:tc>
                        <w:tc>
                          <w:tcPr>
                            <w:tcW w:w="994" w:type="dxa"/>
                            <w:vAlign w:val="bottom"/>
                          </w:tcPr>
                          <w:p w14:paraId="6C936F21" w14:textId="1B2ED33F" w:rsidR="001973A2" w:rsidRDefault="001973A2" w:rsidP="004E6A53">
                            <w:pPr>
                              <w:pStyle w:val="Nidungvnbn"/>
                              <w:ind w:firstLine="0"/>
                              <w:jc w:val="right"/>
                            </w:pPr>
                            <w:r>
                              <w:rPr>
                                <w:color w:val="000000"/>
                                <w:sz w:val="22"/>
                                <w:szCs w:val="22"/>
                              </w:rPr>
                              <w:t>1</w:t>
                            </w:r>
                          </w:p>
                        </w:tc>
                        <w:tc>
                          <w:tcPr>
                            <w:tcW w:w="994" w:type="dxa"/>
                            <w:vAlign w:val="bottom"/>
                          </w:tcPr>
                          <w:p w14:paraId="6F1B3C32" w14:textId="6E6AC9F0" w:rsidR="001973A2" w:rsidRDefault="001973A2" w:rsidP="004E6A53">
                            <w:pPr>
                              <w:pStyle w:val="Nidungvnbn"/>
                              <w:ind w:firstLine="0"/>
                              <w:jc w:val="right"/>
                            </w:pPr>
                            <w:r>
                              <w:rPr>
                                <w:color w:val="000000"/>
                                <w:sz w:val="22"/>
                                <w:szCs w:val="22"/>
                              </w:rPr>
                              <w:t>1</w:t>
                            </w:r>
                          </w:p>
                        </w:tc>
                        <w:tc>
                          <w:tcPr>
                            <w:tcW w:w="994" w:type="dxa"/>
                            <w:vAlign w:val="bottom"/>
                          </w:tcPr>
                          <w:p w14:paraId="02E14A12" w14:textId="11D1E2EB" w:rsidR="001973A2" w:rsidRDefault="001973A2" w:rsidP="004E6A53">
                            <w:pPr>
                              <w:pStyle w:val="Nidungvnbn"/>
                              <w:ind w:firstLine="0"/>
                              <w:jc w:val="right"/>
                            </w:pPr>
                            <w:r>
                              <w:rPr>
                                <w:color w:val="000000"/>
                                <w:sz w:val="22"/>
                                <w:szCs w:val="22"/>
                              </w:rPr>
                              <w:t>1</w:t>
                            </w:r>
                          </w:p>
                        </w:tc>
                        <w:tc>
                          <w:tcPr>
                            <w:tcW w:w="1233" w:type="dxa"/>
                            <w:vAlign w:val="bottom"/>
                          </w:tcPr>
                          <w:p w14:paraId="17E34A6A" w14:textId="3BFB060C" w:rsidR="001973A2" w:rsidRDefault="001973A2" w:rsidP="004E6A53">
                            <w:pPr>
                              <w:pStyle w:val="Nidungvnbn"/>
                              <w:ind w:firstLine="0"/>
                              <w:jc w:val="right"/>
                            </w:pPr>
                            <w:r>
                              <w:rPr>
                                <w:color w:val="000000"/>
                                <w:sz w:val="22"/>
                                <w:szCs w:val="22"/>
                              </w:rPr>
                              <w:t>3363.9</w:t>
                            </w:r>
                          </w:p>
                        </w:tc>
                      </w:tr>
                      <w:tr w:rsidR="001973A2" w14:paraId="33F1A856" w14:textId="77777777" w:rsidTr="00471BA4">
                        <w:trPr>
                          <w:trHeight w:val="379"/>
                        </w:trPr>
                        <w:tc>
                          <w:tcPr>
                            <w:tcW w:w="985" w:type="dxa"/>
                            <w:vMerge/>
                          </w:tcPr>
                          <w:p w14:paraId="56294276" w14:textId="77777777" w:rsidR="001973A2" w:rsidRDefault="001973A2" w:rsidP="004E6A53">
                            <w:pPr>
                              <w:pStyle w:val="Nidungvnbn"/>
                              <w:ind w:firstLine="0"/>
                              <w:jc w:val="left"/>
                              <w:rPr>
                                <w:b/>
                              </w:rPr>
                            </w:pPr>
                          </w:p>
                        </w:tc>
                        <w:tc>
                          <w:tcPr>
                            <w:tcW w:w="2772" w:type="dxa"/>
                            <w:vAlign w:val="bottom"/>
                          </w:tcPr>
                          <w:p w14:paraId="07E79E49" w14:textId="66FA1545" w:rsidR="001973A2" w:rsidRDefault="001973A2" w:rsidP="004E6A53">
                            <w:pPr>
                              <w:pStyle w:val="Nidungvnbn"/>
                              <w:ind w:firstLine="0"/>
                              <w:jc w:val="left"/>
                              <w:rPr>
                                <w:b/>
                              </w:rPr>
                            </w:pPr>
                            <w:r>
                              <w:rPr>
                                <w:color w:val="000000"/>
                                <w:sz w:val="22"/>
                                <w:szCs w:val="22"/>
                              </w:rPr>
                              <w:t>TwoPatterns</w:t>
                            </w:r>
                          </w:p>
                        </w:tc>
                        <w:tc>
                          <w:tcPr>
                            <w:tcW w:w="912" w:type="dxa"/>
                            <w:vAlign w:val="bottom"/>
                          </w:tcPr>
                          <w:p w14:paraId="5BAFFBD5" w14:textId="230ED80D" w:rsidR="001973A2" w:rsidRDefault="001973A2" w:rsidP="004E6A53">
                            <w:pPr>
                              <w:pStyle w:val="Nidungvnbn"/>
                              <w:ind w:firstLine="0"/>
                              <w:jc w:val="right"/>
                            </w:pPr>
                            <w:r>
                              <w:rPr>
                                <w:color w:val="000000"/>
                                <w:sz w:val="22"/>
                                <w:szCs w:val="22"/>
                              </w:rPr>
                              <w:t>0.9997</w:t>
                            </w:r>
                          </w:p>
                        </w:tc>
                        <w:tc>
                          <w:tcPr>
                            <w:tcW w:w="912" w:type="dxa"/>
                            <w:vAlign w:val="bottom"/>
                          </w:tcPr>
                          <w:p w14:paraId="095D05C1" w14:textId="0B83385A" w:rsidR="001973A2" w:rsidRDefault="001973A2" w:rsidP="004E6A53">
                            <w:pPr>
                              <w:pStyle w:val="Nidungvnbn"/>
                              <w:ind w:firstLine="0"/>
                              <w:jc w:val="right"/>
                            </w:pPr>
                            <w:r>
                              <w:rPr>
                                <w:color w:val="000000"/>
                                <w:sz w:val="22"/>
                                <w:szCs w:val="22"/>
                              </w:rPr>
                              <w:t>0.9998</w:t>
                            </w:r>
                          </w:p>
                        </w:tc>
                        <w:tc>
                          <w:tcPr>
                            <w:tcW w:w="912" w:type="dxa"/>
                            <w:vAlign w:val="bottom"/>
                          </w:tcPr>
                          <w:p w14:paraId="50B27BC1" w14:textId="44158F11" w:rsidR="001973A2" w:rsidRDefault="001973A2" w:rsidP="004E6A53">
                            <w:pPr>
                              <w:pStyle w:val="Nidungvnbn"/>
                              <w:ind w:firstLine="0"/>
                              <w:jc w:val="right"/>
                            </w:pPr>
                            <w:r>
                              <w:rPr>
                                <w:color w:val="000000"/>
                                <w:sz w:val="22"/>
                                <w:szCs w:val="22"/>
                              </w:rPr>
                              <w:t>0.9998</w:t>
                            </w:r>
                          </w:p>
                        </w:tc>
                        <w:tc>
                          <w:tcPr>
                            <w:tcW w:w="1077" w:type="dxa"/>
                            <w:vAlign w:val="bottom"/>
                          </w:tcPr>
                          <w:p w14:paraId="6A426F41" w14:textId="0A1E45C3" w:rsidR="001973A2" w:rsidRDefault="001973A2" w:rsidP="004E6A53">
                            <w:pPr>
                              <w:pStyle w:val="Nidungvnbn"/>
                              <w:ind w:firstLine="0"/>
                              <w:jc w:val="right"/>
                            </w:pPr>
                            <w:r>
                              <w:rPr>
                                <w:color w:val="000000"/>
                                <w:sz w:val="22"/>
                                <w:szCs w:val="22"/>
                              </w:rPr>
                              <w:t>3752.2</w:t>
                            </w:r>
                          </w:p>
                        </w:tc>
                        <w:tc>
                          <w:tcPr>
                            <w:tcW w:w="994" w:type="dxa"/>
                            <w:vAlign w:val="bottom"/>
                          </w:tcPr>
                          <w:p w14:paraId="11B31025" w14:textId="2823C870" w:rsidR="001973A2" w:rsidRDefault="001973A2" w:rsidP="004E6A53">
                            <w:pPr>
                              <w:pStyle w:val="Nidungvnbn"/>
                              <w:ind w:firstLine="0"/>
                              <w:jc w:val="right"/>
                            </w:pPr>
                            <w:r>
                              <w:rPr>
                                <w:color w:val="000000"/>
                                <w:sz w:val="22"/>
                                <w:szCs w:val="22"/>
                              </w:rPr>
                              <w:t>0.9774</w:t>
                            </w:r>
                          </w:p>
                        </w:tc>
                        <w:tc>
                          <w:tcPr>
                            <w:tcW w:w="994" w:type="dxa"/>
                            <w:vAlign w:val="bottom"/>
                          </w:tcPr>
                          <w:p w14:paraId="1D7F14C4" w14:textId="7FCD2E80" w:rsidR="001973A2" w:rsidRDefault="001973A2" w:rsidP="004E6A53">
                            <w:pPr>
                              <w:pStyle w:val="Nidungvnbn"/>
                              <w:ind w:firstLine="0"/>
                              <w:jc w:val="right"/>
                            </w:pPr>
                            <w:r>
                              <w:rPr>
                                <w:color w:val="000000"/>
                                <w:sz w:val="22"/>
                                <w:szCs w:val="22"/>
                              </w:rPr>
                              <w:t>0.9773</w:t>
                            </w:r>
                          </w:p>
                        </w:tc>
                        <w:tc>
                          <w:tcPr>
                            <w:tcW w:w="994" w:type="dxa"/>
                            <w:vAlign w:val="bottom"/>
                          </w:tcPr>
                          <w:p w14:paraId="2F4C54F5" w14:textId="7D7DDF14" w:rsidR="001973A2" w:rsidRDefault="001973A2" w:rsidP="004E6A53">
                            <w:pPr>
                              <w:pStyle w:val="Nidungvnbn"/>
                              <w:ind w:firstLine="0"/>
                              <w:jc w:val="right"/>
                            </w:pPr>
                            <w:r>
                              <w:rPr>
                                <w:color w:val="000000"/>
                                <w:sz w:val="22"/>
                                <w:szCs w:val="22"/>
                              </w:rPr>
                              <w:t>0.9774</w:t>
                            </w:r>
                          </w:p>
                        </w:tc>
                        <w:tc>
                          <w:tcPr>
                            <w:tcW w:w="1233" w:type="dxa"/>
                            <w:vAlign w:val="bottom"/>
                          </w:tcPr>
                          <w:p w14:paraId="1E6405DC" w14:textId="60E408C3" w:rsidR="001973A2" w:rsidRDefault="001973A2" w:rsidP="004E6A53">
                            <w:pPr>
                              <w:pStyle w:val="Nidungvnbn"/>
                              <w:ind w:firstLine="0"/>
                              <w:jc w:val="right"/>
                            </w:pPr>
                            <w:r>
                              <w:rPr>
                                <w:color w:val="000000"/>
                                <w:sz w:val="22"/>
                                <w:szCs w:val="22"/>
                              </w:rPr>
                              <w:t>1020.6</w:t>
                            </w:r>
                          </w:p>
                        </w:tc>
                      </w:tr>
                      <w:tr w:rsidR="001973A2" w14:paraId="0F7BC325" w14:textId="77777777" w:rsidTr="00471BA4">
                        <w:trPr>
                          <w:trHeight w:val="379"/>
                        </w:trPr>
                        <w:tc>
                          <w:tcPr>
                            <w:tcW w:w="985" w:type="dxa"/>
                            <w:vMerge/>
                          </w:tcPr>
                          <w:p w14:paraId="58D3BB57" w14:textId="77777777" w:rsidR="001973A2" w:rsidRDefault="001973A2" w:rsidP="004E6A53">
                            <w:pPr>
                              <w:pStyle w:val="Nidungvnbn"/>
                              <w:ind w:firstLine="0"/>
                              <w:jc w:val="left"/>
                              <w:rPr>
                                <w:b/>
                              </w:rPr>
                            </w:pPr>
                          </w:p>
                        </w:tc>
                        <w:tc>
                          <w:tcPr>
                            <w:tcW w:w="2772" w:type="dxa"/>
                            <w:vAlign w:val="bottom"/>
                          </w:tcPr>
                          <w:p w14:paraId="4DC6D91D" w14:textId="4667015D" w:rsidR="001973A2" w:rsidRDefault="001973A2" w:rsidP="004E6A53">
                            <w:pPr>
                              <w:pStyle w:val="Nidungvnbn"/>
                              <w:ind w:firstLine="0"/>
                              <w:jc w:val="left"/>
                              <w:rPr>
                                <w:b/>
                              </w:rPr>
                            </w:pPr>
                            <w:r>
                              <w:rPr>
                                <w:color w:val="000000"/>
                                <w:sz w:val="22"/>
                                <w:szCs w:val="22"/>
                              </w:rPr>
                              <w:t>UMD</w:t>
                            </w:r>
                          </w:p>
                        </w:tc>
                        <w:tc>
                          <w:tcPr>
                            <w:tcW w:w="912" w:type="dxa"/>
                            <w:vAlign w:val="bottom"/>
                          </w:tcPr>
                          <w:p w14:paraId="60840593" w14:textId="78AC171C" w:rsidR="001973A2" w:rsidRDefault="001973A2" w:rsidP="004E6A53">
                            <w:pPr>
                              <w:pStyle w:val="Nidungvnbn"/>
                              <w:ind w:firstLine="0"/>
                              <w:jc w:val="right"/>
                            </w:pPr>
                            <w:r>
                              <w:rPr>
                                <w:color w:val="000000"/>
                                <w:sz w:val="22"/>
                                <w:szCs w:val="22"/>
                              </w:rPr>
                              <w:t>0.9932</w:t>
                            </w:r>
                          </w:p>
                        </w:tc>
                        <w:tc>
                          <w:tcPr>
                            <w:tcW w:w="912" w:type="dxa"/>
                            <w:vAlign w:val="bottom"/>
                          </w:tcPr>
                          <w:p w14:paraId="43D6C2A7" w14:textId="7CFF9490" w:rsidR="001973A2" w:rsidRDefault="001973A2" w:rsidP="004E6A53">
                            <w:pPr>
                              <w:pStyle w:val="Nidungvnbn"/>
                              <w:ind w:firstLine="0"/>
                              <w:jc w:val="right"/>
                            </w:pPr>
                            <w:r>
                              <w:rPr>
                                <w:color w:val="000000"/>
                                <w:sz w:val="22"/>
                                <w:szCs w:val="22"/>
                              </w:rPr>
                              <w:t>0.9931</w:t>
                            </w:r>
                          </w:p>
                        </w:tc>
                        <w:tc>
                          <w:tcPr>
                            <w:tcW w:w="912" w:type="dxa"/>
                            <w:vAlign w:val="bottom"/>
                          </w:tcPr>
                          <w:p w14:paraId="20F649E0" w14:textId="73F36134" w:rsidR="001973A2" w:rsidRDefault="001973A2" w:rsidP="004E6A53">
                            <w:pPr>
                              <w:pStyle w:val="Nidungvnbn"/>
                              <w:ind w:firstLine="0"/>
                              <w:jc w:val="right"/>
                            </w:pPr>
                            <w:r>
                              <w:rPr>
                                <w:color w:val="000000"/>
                                <w:sz w:val="22"/>
                                <w:szCs w:val="22"/>
                              </w:rPr>
                              <w:t>0.9931</w:t>
                            </w:r>
                          </w:p>
                        </w:tc>
                        <w:tc>
                          <w:tcPr>
                            <w:tcW w:w="1077" w:type="dxa"/>
                            <w:vAlign w:val="bottom"/>
                          </w:tcPr>
                          <w:p w14:paraId="237CDB9C" w14:textId="5AE502B2" w:rsidR="001973A2" w:rsidRDefault="001973A2" w:rsidP="004E6A53">
                            <w:pPr>
                              <w:pStyle w:val="Nidungvnbn"/>
                              <w:ind w:firstLine="0"/>
                              <w:jc w:val="right"/>
                            </w:pPr>
                            <w:r>
                              <w:rPr>
                                <w:color w:val="000000"/>
                                <w:sz w:val="22"/>
                                <w:szCs w:val="22"/>
                              </w:rPr>
                              <w:t>761.4</w:t>
                            </w:r>
                          </w:p>
                        </w:tc>
                        <w:tc>
                          <w:tcPr>
                            <w:tcW w:w="994" w:type="dxa"/>
                            <w:vAlign w:val="bottom"/>
                          </w:tcPr>
                          <w:p w14:paraId="0801C338" w14:textId="2730FC7B" w:rsidR="001973A2" w:rsidRDefault="001973A2" w:rsidP="004E6A53">
                            <w:pPr>
                              <w:pStyle w:val="Nidungvnbn"/>
                              <w:ind w:firstLine="0"/>
                              <w:jc w:val="right"/>
                            </w:pPr>
                            <w:r>
                              <w:rPr>
                                <w:color w:val="000000"/>
                                <w:sz w:val="22"/>
                                <w:szCs w:val="22"/>
                              </w:rPr>
                              <w:t>0.9863</w:t>
                            </w:r>
                          </w:p>
                        </w:tc>
                        <w:tc>
                          <w:tcPr>
                            <w:tcW w:w="994" w:type="dxa"/>
                            <w:vAlign w:val="bottom"/>
                          </w:tcPr>
                          <w:p w14:paraId="46AB0320" w14:textId="1D52B3C8" w:rsidR="001973A2" w:rsidRDefault="001973A2" w:rsidP="004E6A53">
                            <w:pPr>
                              <w:pStyle w:val="Nidungvnbn"/>
                              <w:ind w:firstLine="0"/>
                              <w:jc w:val="right"/>
                            </w:pPr>
                            <w:r>
                              <w:rPr>
                                <w:color w:val="000000"/>
                                <w:sz w:val="22"/>
                                <w:szCs w:val="22"/>
                              </w:rPr>
                              <w:t>0.9861</w:t>
                            </w:r>
                          </w:p>
                        </w:tc>
                        <w:tc>
                          <w:tcPr>
                            <w:tcW w:w="994" w:type="dxa"/>
                            <w:vAlign w:val="bottom"/>
                          </w:tcPr>
                          <w:p w14:paraId="29A3BCEA" w14:textId="08C7C2DF" w:rsidR="001973A2" w:rsidRDefault="001973A2" w:rsidP="004E6A53">
                            <w:pPr>
                              <w:pStyle w:val="Nidungvnbn"/>
                              <w:ind w:firstLine="0"/>
                              <w:jc w:val="right"/>
                            </w:pPr>
                            <w:r>
                              <w:rPr>
                                <w:color w:val="000000"/>
                                <w:sz w:val="22"/>
                                <w:szCs w:val="22"/>
                              </w:rPr>
                              <w:t>0.9861</w:t>
                            </w:r>
                          </w:p>
                        </w:tc>
                        <w:tc>
                          <w:tcPr>
                            <w:tcW w:w="1233" w:type="dxa"/>
                            <w:vAlign w:val="bottom"/>
                          </w:tcPr>
                          <w:p w14:paraId="09933221" w14:textId="728B95DD" w:rsidR="001973A2" w:rsidRDefault="001973A2" w:rsidP="004E6A53">
                            <w:pPr>
                              <w:pStyle w:val="Nidungvnbn"/>
                              <w:ind w:firstLine="0"/>
                              <w:jc w:val="right"/>
                            </w:pPr>
                            <w:r>
                              <w:rPr>
                                <w:color w:val="000000"/>
                                <w:sz w:val="22"/>
                                <w:szCs w:val="22"/>
                              </w:rPr>
                              <w:t>512.8</w:t>
                            </w:r>
                          </w:p>
                        </w:tc>
                      </w:tr>
                      <w:tr w:rsidR="001973A2" w14:paraId="045CB948" w14:textId="77777777" w:rsidTr="00471BA4">
                        <w:trPr>
                          <w:trHeight w:val="379"/>
                        </w:trPr>
                        <w:tc>
                          <w:tcPr>
                            <w:tcW w:w="985" w:type="dxa"/>
                            <w:vMerge/>
                          </w:tcPr>
                          <w:p w14:paraId="19FA1937" w14:textId="77777777" w:rsidR="001973A2" w:rsidRDefault="001973A2" w:rsidP="004E6A53">
                            <w:pPr>
                              <w:pStyle w:val="Nidungvnbn"/>
                              <w:ind w:firstLine="0"/>
                              <w:jc w:val="left"/>
                              <w:rPr>
                                <w:b/>
                              </w:rPr>
                            </w:pPr>
                          </w:p>
                        </w:tc>
                        <w:tc>
                          <w:tcPr>
                            <w:tcW w:w="2772" w:type="dxa"/>
                            <w:vAlign w:val="bottom"/>
                          </w:tcPr>
                          <w:p w14:paraId="2AA6245B" w14:textId="1EA55BC8" w:rsidR="001973A2" w:rsidRDefault="001973A2" w:rsidP="004E6A53">
                            <w:pPr>
                              <w:pStyle w:val="Nidungvnbn"/>
                              <w:ind w:firstLine="0"/>
                              <w:jc w:val="left"/>
                              <w:rPr>
                                <w:b/>
                              </w:rPr>
                            </w:pPr>
                            <w:r>
                              <w:rPr>
                                <w:color w:val="000000"/>
                                <w:sz w:val="22"/>
                                <w:szCs w:val="22"/>
                              </w:rPr>
                              <w:t>UWaveGestureLibraryAll</w:t>
                            </w:r>
                          </w:p>
                        </w:tc>
                        <w:tc>
                          <w:tcPr>
                            <w:tcW w:w="912" w:type="dxa"/>
                            <w:vAlign w:val="bottom"/>
                          </w:tcPr>
                          <w:p w14:paraId="42CD7493" w14:textId="48BEB776" w:rsidR="001973A2" w:rsidRDefault="001973A2" w:rsidP="004E6A53">
                            <w:pPr>
                              <w:pStyle w:val="Nidungvnbn"/>
                              <w:ind w:firstLine="0"/>
                              <w:jc w:val="right"/>
                            </w:pPr>
                            <w:r>
                              <w:rPr>
                                <w:color w:val="000000"/>
                                <w:sz w:val="22"/>
                                <w:szCs w:val="22"/>
                              </w:rPr>
                              <w:t>0.8623</w:t>
                            </w:r>
                          </w:p>
                        </w:tc>
                        <w:tc>
                          <w:tcPr>
                            <w:tcW w:w="912" w:type="dxa"/>
                            <w:vAlign w:val="bottom"/>
                          </w:tcPr>
                          <w:p w14:paraId="5EFE0A1C" w14:textId="5790FF5C" w:rsidR="001973A2" w:rsidRDefault="001973A2" w:rsidP="004E6A53">
                            <w:pPr>
                              <w:pStyle w:val="Nidungvnbn"/>
                              <w:ind w:firstLine="0"/>
                              <w:jc w:val="right"/>
                            </w:pPr>
                            <w:r>
                              <w:rPr>
                                <w:color w:val="000000"/>
                                <w:sz w:val="22"/>
                                <w:szCs w:val="22"/>
                              </w:rPr>
                              <w:t>0.8618</w:t>
                            </w:r>
                          </w:p>
                        </w:tc>
                        <w:tc>
                          <w:tcPr>
                            <w:tcW w:w="912" w:type="dxa"/>
                            <w:vAlign w:val="bottom"/>
                          </w:tcPr>
                          <w:p w14:paraId="52D6C4CA" w14:textId="70A14FED" w:rsidR="001973A2" w:rsidRDefault="001973A2" w:rsidP="004E6A53">
                            <w:pPr>
                              <w:pStyle w:val="Nidungvnbn"/>
                              <w:ind w:firstLine="0"/>
                              <w:jc w:val="right"/>
                            </w:pPr>
                            <w:r>
                              <w:rPr>
                                <w:color w:val="000000"/>
                                <w:sz w:val="22"/>
                                <w:szCs w:val="22"/>
                              </w:rPr>
                              <w:t>0.8623</w:t>
                            </w:r>
                          </w:p>
                        </w:tc>
                        <w:tc>
                          <w:tcPr>
                            <w:tcW w:w="1077" w:type="dxa"/>
                            <w:vAlign w:val="bottom"/>
                          </w:tcPr>
                          <w:p w14:paraId="14485373" w14:textId="77841953" w:rsidR="001973A2" w:rsidRDefault="001973A2" w:rsidP="004E6A53">
                            <w:pPr>
                              <w:pStyle w:val="Nidungvnbn"/>
                              <w:ind w:firstLine="0"/>
                              <w:jc w:val="right"/>
                            </w:pPr>
                            <w:r>
                              <w:rPr>
                                <w:color w:val="000000"/>
                                <w:sz w:val="22"/>
                                <w:szCs w:val="22"/>
                              </w:rPr>
                              <w:t>5597.2</w:t>
                            </w:r>
                          </w:p>
                        </w:tc>
                        <w:tc>
                          <w:tcPr>
                            <w:tcW w:w="994" w:type="dxa"/>
                            <w:vAlign w:val="bottom"/>
                          </w:tcPr>
                          <w:p w14:paraId="35B622FE" w14:textId="7001299B" w:rsidR="001973A2" w:rsidRDefault="001973A2" w:rsidP="004E6A53">
                            <w:pPr>
                              <w:pStyle w:val="Nidungvnbn"/>
                              <w:ind w:firstLine="0"/>
                              <w:jc w:val="right"/>
                            </w:pPr>
                            <w:r>
                              <w:rPr>
                                <w:color w:val="000000"/>
                                <w:sz w:val="22"/>
                                <w:szCs w:val="22"/>
                              </w:rPr>
                              <w:t>0.8502</w:t>
                            </w:r>
                          </w:p>
                        </w:tc>
                        <w:tc>
                          <w:tcPr>
                            <w:tcW w:w="994" w:type="dxa"/>
                            <w:vAlign w:val="bottom"/>
                          </w:tcPr>
                          <w:p w14:paraId="2769374D" w14:textId="77A615EB" w:rsidR="001973A2" w:rsidRDefault="001973A2" w:rsidP="004E6A53">
                            <w:pPr>
                              <w:pStyle w:val="Nidungvnbn"/>
                              <w:ind w:firstLine="0"/>
                              <w:jc w:val="right"/>
                            </w:pPr>
                            <w:r>
                              <w:rPr>
                                <w:color w:val="000000"/>
                                <w:sz w:val="22"/>
                                <w:szCs w:val="22"/>
                              </w:rPr>
                              <w:t>0.8498</w:t>
                            </w:r>
                          </w:p>
                        </w:tc>
                        <w:tc>
                          <w:tcPr>
                            <w:tcW w:w="994" w:type="dxa"/>
                            <w:vAlign w:val="bottom"/>
                          </w:tcPr>
                          <w:p w14:paraId="0A7B5453" w14:textId="39A3C6E4" w:rsidR="001973A2" w:rsidRDefault="001973A2" w:rsidP="004E6A53">
                            <w:pPr>
                              <w:pStyle w:val="Nidungvnbn"/>
                              <w:ind w:firstLine="0"/>
                              <w:jc w:val="right"/>
                            </w:pPr>
                            <w:r>
                              <w:rPr>
                                <w:color w:val="000000"/>
                                <w:sz w:val="22"/>
                                <w:szCs w:val="22"/>
                              </w:rPr>
                              <w:t>0.8504</w:t>
                            </w:r>
                          </w:p>
                        </w:tc>
                        <w:tc>
                          <w:tcPr>
                            <w:tcW w:w="1233" w:type="dxa"/>
                            <w:vAlign w:val="bottom"/>
                          </w:tcPr>
                          <w:p w14:paraId="385EB557" w14:textId="5B11EFAB" w:rsidR="001973A2" w:rsidRDefault="001973A2" w:rsidP="004E6A53">
                            <w:pPr>
                              <w:pStyle w:val="Nidungvnbn"/>
                              <w:ind w:firstLine="0"/>
                              <w:jc w:val="right"/>
                            </w:pPr>
                            <w:r>
                              <w:rPr>
                                <w:color w:val="000000"/>
                                <w:sz w:val="22"/>
                                <w:szCs w:val="22"/>
                              </w:rPr>
                              <w:t>4839.4</w:t>
                            </w:r>
                          </w:p>
                        </w:tc>
                      </w:tr>
                      <w:tr w:rsidR="001973A2" w14:paraId="1DD7DBE5" w14:textId="77777777" w:rsidTr="00471BA4">
                        <w:trPr>
                          <w:trHeight w:val="379"/>
                        </w:trPr>
                        <w:tc>
                          <w:tcPr>
                            <w:tcW w:w="985" w:type="dxa"/>
                            <w:vMerge/>
                          </w:tcPr>
                          <w:p w14:paraId="743C9ED9" w14:textId="77777777" w:rsidR="001973A2" w:rsidRDefault="001973A2" w:rsidP="004E6A53">
                            <w:pPr>
                              <w:pStyle w:val="Nidungvnbn"/>
                              <w:ind w:firstLine="0"/>
                              <w:jc w:val="left"/>
                              <w:rPr>
                                <w:b/>
                              </w:rPr>
                            </w:pPr>
                          </w:p>
                        </w:tc>
                        <w:tc>
                          <w:tcPr>
                            <w:tcW w:w="2772" w:type="dxa"/>
                            <w:vAlign w:val="bottom"/>
                          </w:tcPr>
                          <w:p w14:paraId="54A6E4AA" w14:textId="21CC8A74" w:rsidR="001973A2" w:rsidRDefault="001973A2" w:rsidP="004E6A53">
                            <w:pPr>
                              <w:pStyle w:val="Nidungvnbn"/>
                              <w:ind w:firstLine="0"/>
                              <w:jc w:val="left"/>
                              <w:rPr>
                                <w:b/>
                              </w:rPr>
                            </w:pPr>
                            <w:r>
                              <w:rPr>
                                <w:color w:val="000000"/>
                                <w:sz w:val="22"/>
                                <w:szCs w:val="22"/>
                              </w:rPr>
                              <w:t>UWaveGestureLibraryX</w:t>
                            </w:r>
                          </w:p>
                        </w:tc>
                        <w:tc>
                          <w:tcPr>
                            <w:tcW w:w="912" w:type="dxa"/>
                            <w:vAlign w:val="bottom"/>
                          </w:tcPr>
                          <w:p w14:paraId="219F3516" w14:textId="3EE83D03" w:rsidR="001973A2" w:rsidRDefault="001973A2" w:rsidP="004E6A53">
                            <w:pPr>
                              <w:pStyle w:val="Nidungvnbn"/>
                              <w:ind w:firstLine="0"/>
                              <w:jc w:val="right"/>
                            </w:pPr>
                            <w:r>
                              <w:rPr>
                                <w:color w:val="000000"/>
                                <w:sz w:val="22"/>
                                <w:szCs w:val="22"/>
                              </w:rPr>
                              <w:t>0.7781</w:t>
                            </w:r>
                          </w:p>
                        </w:tc>
                        <w:tc>
                          <w:tcPr>
                            <w:tcW w:w="912" w:type="dxa"/>
                            <w:vAlign w:val="bottom"/>
                          </w:tcPr>
                          <w:p w14:paraId="73C452F9" w14:textId="6E7970C2" w:rsidR="001973A2" w:rsidRDefault="001973A2" w:rsidP="004E6A53">
                            <w:pPr>
                              <w:pStyle w:val="Nidungvnbn"/>
                              <w:ind w:firstLine="0"/>
                              <w:jc w:val="right"/>
                            </w:pPr>
                            <w:r>
                              <w:rPr>
                                <w:color w:val="000000"/>
                                <w:sz w:val="22"/>
                                <w:szCs w:val="22"/>
                              </w:rPr>
                              <w:t>0.7845</w:t>
                            </w:r>
                          </w:p>
                        </w:tc>
                        <w:tc>
                          <w:tcPr>
                            <w:tcW w:w="912" w:type="dxa"/>
                            <w:vAlign w:val="bottom"/>
                          </w:tcPr>
                          <w:p w14:paraId="4DB00D52" w14:textId="43E7A60E" w:rsidR="001973A2" w:rsidRDefault="001973A2" w:rsidP="004E6A53">
                            <w:pPr>
                              <w:pStyle w:val="Nidungvnbn"/>
                              <w:ind w:firstLine="0"/>
                              <w:jc w:val="right"/>
                            </w:pPr>
                            <w:r>
                              <w:rPr>
                                <w:color w:val="000000"/>
                                <w:sz w:val="22"/>
                                <w:szCs w:val="22"/>
                              </w:rPr>
                              <w:t>0.7825</w:t>
                            </w:r>
                          </w:p>
                        </w:tc>
                        <w:tc>
                          <w:tcPr>
                            <w:tcW w:w="1077" w:type="dxa"/>
                            <w:vAlign w:val="bottom"/>
                          </w:tcPr>
                          <w:p w14:paraId="75FBEE29" w14:textId="28DA505D" w:rsidR="001973A2" w:rsidRDefault="001973A2" w:rsidP="004E6A53">
                            <w:pPr>
                              <w:pStyle w:val="Nidungvnbn"/>
                              <w:ind w:firstLine="0"/>
                              <w:jc w:val="right"/>
                            </w:pPr>
                            <w:r>
                              <w:rPr>
                                <w:color w:val="000000"/>
                                <w:sz w:val="22"/>
                                <w:szCs w:val="22"/>
                              </w:rPr>
                              <w:t>5454.1</w:t>
                            </w:r>
                          </w:p>
                        </w:tc>
                        <w:tc>
                          <w:tcPr>
                            <w:tcW w:w="994" w:type="dxa"/>
                            <w:vAlign w:val="bottom"/>
                          </w:tcPr>
                          <w:p w14:paraId="5CEC7FE5" w14:textId="5A2460F7" w:rsidR="001973A2" w:rsidRDefault="001973A2" w:rsidP="004E6A53">
                            <w:pPr>
                              <w:pStyle w:val="Nidungvnbn"/>
                              <w:ind w:firstLine="0"/>
                              <w:jc w:val="right"/>
                            </w:pPr>
                            <w:r>
                              <w:rPr>
                                <w:color w:val="000000"/>
                                <w:sz w:val="22"/>
                                <w:szCs w:val="22"/>
                              </w:rPr>
                              <w:t>0.7616</w:t>
                            </w:r>
                          </w:p>
                        </w:tc>
                        <w:tc>
                          <w:tcPr>
                            <w:tcW w:w="994" w:type="dxa"/>
                            <w:vAlign w:val="bottom"/>
                          </w:tcPr>
                          <w:p w14:paraId="77F36EB2" w14:textId="40A8C882" w:rsidR="001973A2" w:rsidRDefault="001973A2" w:rsidP="004E6A53">
                            <w:pPr>
                              <w:pStyle w:val="Nidungvnbn"/>
                              <w:ind w:firstLine="0"/>
                              <w:jc w:val="right"/>
                            </w:pPr>
                            <w:r>
                              <w:rPr>
                                <w:color w:val="000000"/>
                                <w:sz w:val="22"/>
                                <w:szCs w:val="22"/>
                              </w:rPr>
                              <w:t>0.7677</w:t>
                            </w:r>
                          </w:p>
                        </w:tc>
                        <w:tc>
                          <w:tcPr>
                            <w:tcW w:w="994" w:type="dxa"/>
                            <w:vAlign w:val="bottom"/>
                          </w:tcPr>
                          <w:p w14:paraId="50EAA231" w14:textId="262108D5" w:rsidR="001973A2" w:rsidRDefault="001973A2" w:rsidP="004E6A53">
                            <w:pPr>
                              <w:pStyle w:val="Nidungvnbn"/>
                              <w:ind w:firstLine="0"/>
                              <w:jc w:val="right"/>
                            </w:pPr>
                            <w:r>
                              <w:rPr>
                                <w:color w:val="000000"/>
                                <w:sz w:val="22"/>
                                <w:szCs w:val="22"/>
                              </w:rPr>
                              <w:t>0.7658</w:t>
                            </w:r>
                          </w:p>
                        </w:tc>
                        <w:tc>
                          <w:tcPr>
                            <w:tcW w:w="1233" w:type="dxa"/>
                            <w:vAlign w:val="bottom"/>
                          </w:tcPr>
                          <w:p w14:paraId="545D11A2" w14:textId="5C5C928B" w:rsidR="001973A2" w:rsidRDefault="001973A2" w:rsidP="004E6A53">
                            <w:pPr>
                              <w:pStyle w:val="Nidungvnbn"/>
                              <w:ind w:firstLine="0"/>
                              <w:jc w:val="right"/>
                            </w:pPr>
                            <w:r>
                              <w:rPr>
                                <w:color w:val="000000"/>
                                <w:sz w:val="22"/>
                                <w:szCs w:val="22"/>
                              </w:rPr>
                              <w:t>1841.6</w:t>
                            </w:r>
                          </w:p>
                        </w:tc>
                      </w:tr>
                      <w:tr w:rsidR="001973A2" w14:paraId="55CAF53A" w14:textId="77777777" w:rsidTr="00471BA4">
                        <w:trPr>
                          <w:trHeight w:val="379"/>
                        </w:trPr>
                        <w:tc>
                          <w:tcPr>
                            <w:tcW w:w="985" w:type="dxa"/>
                            <w:vMerge/>
                          </w:tcPr>
                          <w:p w14:paraId="7D1BA605" w14:textId="77777777" w:rsidR="001973A2" w:rsidRDefault="001973A2" w:rsidP="004E6A53">
                            <w:pPr>
                              <w:pStyle w:val="Nidungvnbn"/>
                              <w:ind w:firstLine="0"/>
                              <w:jc w:val="left"/>
                              <w:rPr>
                                <w:b/>
                              </w:rPr>
                            </w:pPr>
                          </w:p>
                        </w:tc>
                        <w:tc>
                          <w:tcPr>
                            <w:tcW w:w="2772" w:type="dxa"/>
                            <w:vAlign w:val="bottom"/>
                          </w:tcPr>
                          <w:p w14:paraId="28BD191C" w14:textId="5A49BB21" w:rsidR="001973A2" w:rsidRDefault="001973A2" w:rsidP="004E6A53">
                            <w:pPr>
                              <w:pStyle w:val="Nidungvnbn"/>
                              <w:ind w:firstLine="0"/>
                              <w:jc w:val="left"/>
                              <w:rPr>
                                <w:b/>
                              </w:rPr>
                            </w:pPr>
                            <w:r>
                              <w:rPr>
                                <w:color w:val="000000"/>
                                <w:sz w:val="22"/>
                                <w:szCs w:val="22"/>
                              </w:rPr>
                              <w:t>UWaveGestureLibraryY</w:t>
                            </w:r>
                          </w:p>
                        </w:tc>
                        <w:tc>
                          <w:tcPr>
                            <w:tcW w:w="912" w:type="dxa"/>
                            <w:vAlign w:val="bottom"/>
                          </w:tcPr>
                          <w:p w14:paraId="7979146B" w14:textId="599CB56E" w:rsidR="001973A2" w:rsidRDefault="001973A2" w:rsidP="004E6A53">
                            <w:pPr>
                              <w:pStyle w:val="Nidungvnbn"/>
                              <w:ind w:firstLine="0"/>
                              <w:jc w:val="right"/>
                            </w:pPr>
                            <w:r>
                              <w:rPr>
                                <w:color w:val="000000"/>
                                <w:sz w:val="22"/>
                                <w:szCs w:val="22"/>
                              </w:rPr>
                              <w:t>0.657</w:t>
                            </w:r>
                          </w:p>
                        </w:tc>
                        <w:tc>
                          <w:tcPr>
                            <w:tcW w:w="912" w:type="dxa"/>
                            <w:vAlign w:val="bottom"/>
                          </w:tcPr>
                          <w:p w14:paraId="3511577D" w14:textId="6BE931FF" w:rsidR="001973A2" w:rsidRDefault="001973A2" w:rsidP="004E6A53">
                            <w:pPr>
                              <w:pStyle w:val="Nidungvnbn"/>
                              <w:ind w:firstLine="0"/>
                              <w:jc w:val="right"/>
                            </w:pPr>
                            <w:r>
                              <w:rPr>
                                <w:color w:val="000000"/>
                                <w:sz w:val="22"/>
                                <w:szCs w:val="22"/>
                              </w:rPr>
                              <w:t>0.6561</w:t>
                            </w:r>
                          </w:p>
                        </w:tc>
                        <w:tc>
                          <w:tcPr>
                            <w:tcW w:w="912" w:type="dxa"/>
                            <w:vAlign w:val="bottom"/>
                          </w:tcPr>
                          <w:p w14:paraId="755631BF" w14:textId="6C2FF932" w:rsidR="001973A2" w:rsidRDefault="001973A2" w:rsidP="004E6A53">
                            <w:pPr>
                              <w:pStyle w:val="Nidungvnbn"/>
                              <w:ind w:firstLine="0"/>
                              <w:jc w:val="right"/>
                            </w:pPr>
                            <w:r>
                              <w:rPr>
                                <w:color w:val="000000"/>
                                <w:sz w:val="22"/>
                                <w:szCs w:val="22"/>
                              </w:rPr>
                              <w:t>0.6571</w:t>
                            </w:r>
                          </w:p>
                        </w:tc>
                        <w:tc>
                          <w:tcPr>
                            <w:tcW w:w="1077" w:type="dxa"/>
                            <w:vAlign w:val="bottom"/>
                          </w:tcPr>
                          <w:p w14:paraId="06BF5657" w14:textId="0777F338" w:rsidR="001973A2" w:rsidRDefault="001973A2" w:rsidP="004E6A53">
                            <w:pPr>
                              <w:pStyle w:val="Nidungvnbn"/>
                              <w:ind w:firstLine="0"/>
                              <w:jc w:val="right"/>
                            </w:pPr>
                            <w:r>
                              <w:rPr>
                                <w:color w:val="000000"/>
                                <w:sz w:val="22"/>
                                <w:szCs w:val="22"/>
                              </w:rPr>
                              <w:t>3709.5</w:t>
                            </w:r>
                          </w:p>
                        </w:tc>
                        <w:tc>
                          <w:tcPr>
                            <w:tcW w:w="994" w:type="dxa"/>
                            <w:vAlign w:val="bottom"/>
                          </w:tcPr>
                          <w:p w14:paraId="755FF516" w14:textId="666EBD0E" w:rsidR="001973A2" w:rsidRDefault="001973A2" w:rsidP="004E6A53">
                            <w:pPr>
                              <w:pStyle w:val="Nidungvnbn"/>
                              <w:ind w:firstLine="0"/>
                              <w:jc w:val="right"/>
                            </w:pPr>
                            <w:r>
                              <w:rPr>
                                <w:color w:val="000000"/>
                                <w:sz w:val="22"/>
                                <w:szCs w:val="22"/>
                              </w:rPr>
                              <w:t>0.6559</w:t>
                            </w:r>
                          </w:p>
                        </w:tc>
                        <w:tc>
                          <w:tcPr>
                            <w:tcW w:w="994" w:type="dxa"/>
                            <w:vAlign w:val="bottom"/>
                          </w:tcPr>
                          <w:p w14:paraId="7D4A30A5" w14:textId="4157A4C4" w:rsidR="001973A2" w:rsidRDefault="001973A2" w:rsidP="004E6A53">
                            <w:pPr>
                              <w:pStyle w:val="Nidungvnbn"/>
                              <w:ind w:firstLine="0"/>
                              <w:jc w:val="right"/>
                            </w:pPr>
                            <w:r>
                              <w:rPr>
                                <w:color w:val="000000"/>
                                <w:sz w:val="22"/>
                                <w:szCs w:val="22"/>
                              </w:rPr>
                              <w:t>0.6569</w:t>
                            </w:r>
                          </w:p>
                        </w:tc>
                        <w:tc>
                          <w:tcPr>
                            <w:tcW w:w="994" w:type="dxa"/>
                            <w:vAlign w:val="bottom"/>
                          </w:tcPr>
                          <w:p w14:paraId="22391A43" w14:textId="5A58D582" w:rsidR="001973A2" w:rsidRDefault="001973A2" w:rsidP="004E6A53">
                            <w:pPr>
                              <w:pStyle w:val="Nidungvnbn"/>
                              <w:ind w:firstLine="0"/>
                              <w:jc w:val="right"/>
                            </w:pPr>
                            <w:r>
                              <w:rPr>
                                <w:color w:val="000000"/>
                                <w:sz w:val="22"/>
                                <w:szCs w:val="22"/>
                              </w:rPr>
                              <w:t>0.6578</w:t>
                            </w:r>
                          </w:p>
                        </w:tc>
                        <w:tc>
                          <w:tcPr>
                            <w:tcW w:w="1233" w:type="dxa"/>
                            <w:vAlign w:val="bottom"/>
                          </w:tcPr>
                          <w:p w14:paraId="03B13A9C" w14:textId="1D03C20E" w:rsidR="001973A2" w:rsidRDefault="001973A2" w:rsidP="004E6A53">
                            <w:pPr>
                              <w:pStyle w:val="Nidungvnbn"/>
                              <w:ind w:firstLine="0"/>
                              <w:jc w:val="right"/>
                            </w:pPr>
                            <w:r>
                              <w:rPr>
                                <w:color w:val="000000"/>
                                <w:sz w:val="22"/>
                                <w:szCs w:val="22"/>
                              </w:rPr>
                              <w:t>1820.1</w:t>
                            </w:r>
                          </w:p>
                        </w:tc>
                      </w:tr>
                      <w:tr w:rsidR="001973A2" w14:paraId="70201FD2" w14:textId="77777777" w:rsidTr="00471BA4">
                        <w:trPr>
                          <w:trHeight w:val="379"/>
                        </w:trPr>
                        <w:tc>
                          <w:tcPr>
                            <w:tcW w:w="985" w:type="dxa"/>
                            <w:vMerge/>
                          </w:tcPr>
                          <w:p w14:paraId="662E8FE1" w14:textId="77777777" w:rsidR="001973A2" w:rsidRDefault="001973A2" w:rsidP="004E6A53">
                            <w:pPr>
                              <w:pStyle w:val="Nidungvnbn"/>
                              <w:ind w:firstLine="0"/>
                              <w:jc w:val="left"/>
                              <w:rPr>
                                <w:b/>
                              </w:rPr>
                            </w:pPr>
                          </w:p>
                        </w:tc>
                        <w:tc>
                          <w:tcPr>
                            <w:tcW w:w="2772" w:type="dxa"/>
                            <w:vAlign w:val="bottom"/>
                          </w:tcPr>
                          <w:p w14:paraId="23529477" w14:textId="1FBA6F28" w:rsidR="001973A2" w:rsidRDefault="001973A2" w:rsidP="004E6A53">
                            <w:pPr>
                              <w:pStyle w:val="Nidungvnbn"/>
                              <w:ind w:firstLine="0"/>
                              <w:jc w:val="left"/>
                              <w:rPr>
                                <w:b/>
                              </w:rPr>
                            </w:pPr>
                            <w:r>
                              <w:rPr>
                                <w:color w:val="000000"/>
                                <w:sz w:val="22"/>
                                <w:szCs w:val="22"/>
                              </w:rPr>
                              <w:t>UWaveGestureLibraryZ</w:t>
                            </w:r>
                          </w:p>
                        </w:tc>
                        <w:tc>
                          <w:tcPr>
                            <w:tcW w:w="912" w:type="dxa"/>
                            <w:vAlign w:val="bottom"/>
                          </w:tcPr>
                          <w:p w14:paraId="32165806" w14:textId="4E4713C4" w:rsidR="001973A2" w:rsidRDefault="001973A2" w:rsidP="004E6A53">
                            <w:pPr>
                              <w:pStyle w:val="Nidungvnbn"/>
                              <w:ind w:firstLine="0"/>
                              <w:jc w:val="right"/>
                            </w:pPr>
                            <w:r>
                              <w:rPr>
                                <w:color w:val="000000"/>
                                <w:sz w:val="22"/>
                                <w:szCs w:val="22"/>
                              </w:rPr>
                              <w:t>0.7427</w:t>
                            </w:r>
                          </w:p>
                        </w:tc>
                        <w:tc>
                          <w:tcPr>
                            <w:tcW w:w="912" w:type="dxa"/>
                            <w:vAlign w:val="bottom"/>
                          </w:tcPr>
                          <w:p w14:paraId="1E3B99E6" w14:textId="17CE35ED" w:rsidR="001973A2" w:rsidRDefault="001973A2" w:rsidP="004E6A53">
                            <w:pPr>
                              <w:pStyle w:val="Nidungvnbn"/>
                              <w:ind w:firstLine="0"/>
                              <w:jc w:val="right"/>
                            </w:pPr>
                            <w:r>
                              <w:rPr>
                                <w:color w:val="000000"/>
                                <w:sz w:val="22"/>
                                <w:szCs w:val="22"/>
                              </w:rPr>
                              <w:t>0.7479</w:t>
                            </w:r>
                          </w:p>
                        </w:tc>
                        <w:tc>
                          <w:tcPr>
                            <w:tcW w:w="912" w:type="dxa"/>
                            <w:vAlign w:val="bottom"/>
                          </w:tcPr>
                          <w:p w14:paraId="6F8BDD7A" w14:textId="5CF771E7" w:rsidR="001973A2" w:rsidRDefault="001973A2" w:rsidP="004E6A53">
                            <w:pPr>
                              <w:pStyle w:val="Nidungvnbn"/>
                              <w:ind w:firstLine="0"/>
                              <w:jc w:val="right"/>
                            </w:pPr>
                            <w:r>
                              <w:rPr>
                                <w:color w:val="000000"/>
                                <w:sz w:val="22"/>
                                <w:szCs w:val="22"/>
                              </w:rPr>
                              <w:t>0.7498</w:t>
                            </w:r>
                          </w:p>
                        </w:tc>
                        <w:tc>
                          <w:tcPr>
                            <w:tcW w:w="1077" w:type="dxa"/>
                            <w:vAlign w:val="bottom"/>
                          </w:tcPr>
                          <w:p w14:paraId="63BC71C0" w14:textId="1BD99C96" w:rsidR="001973A2" w:rsidRDefault="001973A2" w:rsidP="004E6A53">
                            <w:pPr>
                              <w:pStyle w:val="Nidungvnbn"/>
                              <w:ind w:firstLine="0"/>
                              <w:jc w:val="right"/>
                            </w:pPr>
                            <w:r>
                              <w:rPr>
                                <w:color w:val="000000"/>
                                <w:sz w:val="22"/>
                                <w:szCs w:val="22"/>
                              </w:rPr>
                              <w:t>3589.4</w:t>
                            </w:r>
                          </w:p>
                        </w:tc>
                        <w:tc>
                          <w:tcPr>
                            <w:tcW w:w="994" w:type="dxa"/>
                            <w:vAlign w:val="bottom"/>
                          </w:tcPr>
                          <w:p w14:paraId="4F64CA43" w14:textId="34386728" w:rsidR="001973A2" w:rsidRDefault="001973A2" w:rsidP="004E6A53">
                            <w:pPr>
                              <w:pStyle w:val="Nidungvnbn"/>
                              <w:ind w:firstLine="0"/>
                              <w:jc w:val="right"/>
                            </w:pPr>
                            <w:r>
                              <w:rPr>
                                <w:color w:val="000000"/>
                                <w:sz w:val="22"/>
                                <w:szCs w:val="22"/>
                              </w:rPr>
                              <w:t>0.7522</w:t>
                            </w:r>
                          </w:p>
                        </w:tc>
                        <w:tc>
                          <w:tcPr>
                            <w:tcW w:w="994" w:type="dxa"/>
                            <w:vAlign w:val="bottom"/>
                          </w:tcPr>
                          <w:p w14:paraId="68B03B50" w14:textId="72DA3BBA" w:rsidR="001973A2" w:rsidRDefault="001973A2" w:rsidP="004E6A53">
                            <w:pPr>
                              <w:pStyle w:val="Nidungvnbn"/>
                              <w:ind w:firstLine="0"/>
                              <w:jc w:val="right"/>
                            </w:pPr>
                            <w:r>
                              <w:rPr>
                                <w:color w:val="000000"/>
                                <w:sz w:val="22"/>
                                <w:szCs w:val="22"/>
                              </w:rPr>
                              <w:t>0.7566</w:t>
                            </w:r>
                          </w:p>
                        </w:tc>
                        <w:tc>
                          <w:tcPr>
                            <w:tcW w:w="994" w:type="dxa"/>
                            <w:vAlign w:val="bottom"/>
                          </w:tcPr>
                          <w:p w14:paraId="4BE05722" w14:textId="39323260" w:rsidR="001973A2" w:rsidRDefault="001973A2" w:rsidP="004E6A53">
                            <w:pPr>
                              <w:pStyle w:val="Nidungvnbn"/>
                              <w:ind w:firstLine="0"/>
                              <w:jc w:val="right"/>
                            </w:pPr>
                            <w:r>
                              <w:rPr>
                                <w:color w:val="000000"/>
                                <w:sz w:val="22"/>
                                <w:szCs w:val="22"/>
                              </w:rPr>
                              <w:t>0.7586</w:t>
                            </w:r>
                          </w:p>
                        </w:tc>
                        <w:tc>
                          <w:tcPr>
                            <w:tcW w:w="1233" w:type="dxa"/>
                            <w:vAlign w:val="bottom"/>
                          </w:tcPr>
                          <w:p w14:paraId="787BA2D7" w14:textId="55C3649D" w:rsidR="001973A2" w:rsidRDefault="001973A2" w:rsidP="004E6A53">
                            <w:pPr>
                              <w:pStyle w:val="Nidungvnbn"/>
                              <w:ind w:firstLine="0"/>
                              <w:jc w:val="right"/>
                            </w:pPr>
                            <w:r>
                              <w:rPr>
                                <w:color w:val="000000"/>
                                <w:sz w:val="22"/>
                                <w:szCs w:val="22"/>
                              </w:rPr>
                              <w:t>1834.6</w:t>
                            </w:r>
                          </w:p>
                        </w:tc>
                      </w:tr>
                      <w:tr w:rsidR="001973A2" w14:paraId="5C6E0AA0" w14:textId="77777777" w:rsidTr="00471BA4">
                        <w:trPr>
                          <w:trHeight w:val="379"/>
                        </w:trPr>
                        <w:tc>
                          <w:tcPr>
                            <w:tcW w:w="985" w:type="dxa"/>
                            <w:vMerge/>
                          </w:tcPr>
                          <w:p w14:paraId="1B71B008" w14:textId="77777777" w:rsidR="001973A2" w:rsidRDefault="001973A2" w:rsidP="004E6A53">
                            <w:pPr>
                              <w:pStyle w:val="Nidungvnbn"/>
                              <w:ind w:firstLine="0"/>
                              <w:jc w:val="left"/>
                              <w:rPr>
                                <w:b/>
                              </w:rPr>
                            </w:pPr>
                          </w:p>
                        </w:tc>
                        <w:tc>
                          <w:tcPr>
                            <w:tcW w:w="2772" w:type="dxa"/>
                            <w:vAlign w:val="bottom"/>
                          </w:tcPr>
                          <w:p w14:paraId="737AD661" w14:textId="0658EF07" w:rsidR="001973A2" w:rsidRDefault="001973A2" w:rsidP="004E6A53">
                            <w:pPr>
                              <w:pStyle w:val="Nidungvnbn"/>
                              <w:ind w:firstLine="0"/>
                              <w:jc w:val="left"/>
                              <w:rPr>
                                <w:b/>
                              </w:rPr>
                            </w:pPr>
                            <w:r>
                              <w:rPr>
                                <w:color w:val="000000"/>
                                <w:sz w:val="22"/>
                                <w:szCs w:val="22"/>
                              </w:rPr>
                              <w:t>Wafer</w:t>
                            </w:r>
                          </w:p>
                        </w:tc>
                        <w:tc>
                          <w:tcPr>
                            <w:tcW w:w="912" w:type="dxa"/>
                            <w:vAlign w:val="bottom"/>
                          </w:tcPr>
                          <w:p w14:paraId="4A7F3F46" w14:textId="1CD68C6D" w:rsidR="001973A2" w:rsidRDefault="001973A2" w:rsidP="004E6A53">
                            <w:pPr>
                              <w:pStyle w:val="Nidungvnbn"/>
                              <w:ind w:firstLine="0"/>
                              <w:jc w:val="right"/>
                            </w:pPr>
                            <w:r>
                              <w:rPr>
                                <w:color w:val="000000"/>
                                <w:sz w:val="22"/>
                                <w:szCs w:val="22"/>
                              </w:rPr>
                              <w:t>0.9992</w:t>
                            </w:r>
                          </w:p>
                        </w:tc>
                        <w:tc>
                          <w:tcPr>
                            <w:tcW w:w="912" w:type="dxa"/>
                            <w:vAlign w:val="bottom"/>
                          </w:tcPr>
                          <w:p w14:paraId="0EAB39F9" w14:textId="6DD603DE" w:rsidR="001973A2" w:rsidRDefault="001973A2" w:rsidP="004E6A53">
                            <w:pPr>
                              <w:pStyle w:val="Nidungvnbn"/>
                              <w:ind w:firstLine="0"/>
                              <w:jc w:val="right"/>
                            </w:pPr>
                            <w:r>
                              <w:rPr>
                                <w:color w:val="000000"/>
                                <w:sz w:val="22"/>
                                <w:szCs w:val="22"/>
                              </w:rPr>
                              <w:t>0.9985</w:t>
                            </w:r>
                          </w:p>
                        </w:tc>
                        <w:tc>
                          <w:tcPr>
                            <w:tcW w:w="912" w:type="dxa"/>
                            <w:vAlign w:val="bottom"/>
                          </w:tcPr>
                          <w:p w14:paraId="59DBBB41" w14:textId="465F466C" w:rsidR="001973A2" w:rsidRDefault="001973A2" w:rsidP="004E6A53">
                            <w:pPr>
                              <w:pStyle w:val="Nidungvnbn"/>
                              <w:ind w:firstLine="0"/>
                              <w:jc w:val="right"/>
                            </w:pPr>
                            <w:r>
                              <w:rPr>
                                <w:color w:val="000000"/>
                                <w:sz w:val="22"/>
                                <w:szCs w:val="22"/>
                              </w:rPr>
                              <w:t>0.9932</w:t>
                            </w:r>
                          </w:p>
                        </w:tc>
                        <w:tc>
                          <w:tcPr>
                            <w:tcW w:w="1077" w:type="dxa"/>
                            <w:vAlign w:val="bottom"/>
                          </w:tcPr>
                          <w:p w14:paraId="5DAB967C" w14:textId="501D70EE" w:rsidR="001973A2" w:rsidRDefault="001973A2" w:rsidP="004E6A53">
                            <w:pPr>
                              <w:pStyle w:val="Nidungvnbn"/>
                              <w:ind w:firstLine="0"/>
                              <w:jc w:val="right"/>
                            </w:pPr>
                            <w:r>
                              <w:rPr>
                                <w:color w:val="000000"/>
                                <w:sz w:val="22"/>
                                <w:szCs w:val="22"/>
                              </w:rPr>
                              <w:t>4941.1</w:t>
                            </w:r>
                          </w:p>
                        </w:tc>
                        <w:tc>
                          <w:tcPr>
                            <w:tcW w:w="994" w:type="dxa"/>
                            <w:vAlign w:val="bottom"/>
                          </w:tcPr>
                          <w:p w14:paraId="1AB90624" w14:textId="43F7CFC6" w:rsidR="001973A2" w:rsidRDefault="001973A2" w:rsidP="004E6A53">
                            <w:pPr>
                              <w:pStyle w:val="Nidungvnbn"/>
                              <w:ind w:firstLine="0"/>
                              <w:jc w:val="right"/>
                            </w:pPr>
                            <w:r>
                              <w:rPr>
                                <w:color w:val="000000"/>
                                <w:sz w:val="22"/>
                                <w:szCs w:val="22"/>
                              </w:rPr>
                              <w:t>0.9989</w:t>
                            </w:r>
                          </w:p>
                        </w:tc>
                        <w:tc>
                          <w:tcPr>
                            <w:tcW w:w="994" w:type="dxa"/>
                            <w:vAlign w:val="bottom"/>
                          </w:tcPr>
                          <w:p w14:paraId="472D468E" w14:textId="14EAB89F" w:rsidR="001973A2" w:rsidRDefault="001973A2" w:rsidP="004E6A53">
                            <w:pPr>
                              <w:pStyle w:val="Nidungvnbn"/>
                              <w:ind w:firstLine="0"/>
                              <w:jc w:val="right"/>
                            </w:pPr>
                            <w:r>
                              <w:rPr>
                                <w:color w:val="000000"/>
                                <w:sz w:val="22"/>
                                <w:szCs w:val="22"/>
                              </w:rPr>
                              <w:t>0.9981</w:t>
                            </w:r>
                          </w:p>
                        </w:tc>
                        <w:tc>
                          <w:tcPr>
                            <w:tcW w:w="994" w:type="dxa"/>
                            <w:vAlign w:val="bottom"/>
                          </w:tcPr>
                          <w:p w14:paraId="2EF88742" w14:textId="0BB96F80" w:rsidR="001973A2" w:rsidRDefault="001973A2" w:rsidP="004E6A53">
                            <w:pPr>
                              <w:pStyle w:val="Nidungvnbn"/>
                              <w:ind w:firstLine="0"/>
                              <w:jc w:val="right"/>
                            </w:pPr>
                            <w:r>
                              <w:rPr>
                                <w:color w:val="000000"/>
                                <w:sz w:val="22"/>
                                <w:szCs w:val="22"/>
                              </w:rPr>
                              <w:t>0.991</w:t>
                            </w:r>
                          </w:p>
                        </w:tc>
                        <w:tc>
                          <w:tcPr>
                            <w:tcW w:w="1233" w:type="dxa"/>
                            <w:vAlign w:val="bottom"/>
                          </w:tcPr>
                          <w:p w14:paraId="0F69C85F" w14:textId="63F73CC4" w:rsidR="001973A2" w:rsidRDefault="001973A2" w:rsidP="004E6A53">
                            <w:pPr>
                              <w:pStyle w:val="Nidungvnbn"/>
                              <w:ind w:firstLine="0"/>
                              <w:jc w:val="right"/>
                            </w:pPr>
                            <w:r>
                              <w:rPr>
                                <w:color w:val="000000"/>
                                <w:sz w:val="22"/>
                                <w:szCs w:val="22"/>
                              </w:rPr>
                              <w:t>1412.5</w:t>
                            </w:r>
                          </w:p>
                        </w:tc>
                      </w:tr>
                      <w:tr w:rsidR="001973A2" w14:paraId="0B3EB414" w14:textId="77777777" w:rsidTr="00471BA4">
                        <w:trPr>
                          <w:trHeight w:val="379"/>
                        </w:trPr>
                        <w:tc>
                          <w:tcPr>
                            <w:tcW w:w="985" w:type="dxa"/>
                            <w:vMerge/>
                          </w:tcPr>
                          <w:p w14:paraId="049A8E78" w14:textId="77777777" w:rsidR="001973A2" w:rsidRDefault="001973A2" w:rsidP="004E6A53">
                            <w:pPr>
                              <w:pStyle w:val="Nidungvnbn"/>
                              <w:ind w:firstLine="0"/>
                              <w:jc w:val="left"/>
                              <w:rPr>
                                <w:b/>
                              </w:rPr>
                            </w:pPr>
                          </w:p>
                        </w:tc>
                        <w:tc>
                          <w:tcPr>
                            <w:tcW w:w="2772" w:type="dxa"/>
                            <w:vAlign w:val="bottom"/>
                          </w:tcPr>
                          <w:p w14:paraId="38584C1D" w14:textId="1482302F" w:rsidR="001973A2" w:rsidRDefault="001973A2" w:rsidP="004E6A53">
                            <w:pPr>
                              <w:pStyle w:val="Nidungvnbn"/>
                              <w:ind w:firstLine="0"/>
                              <w:jc w:val="left"/>
                              <w:rPr>
                                <w:b/>
                              </w:rPr>
                            </w:pPr>
                            <w:r>
                              <w:rPr>
                                <w:color w:val="000000"/>
                                <w:sz w:val="22"/>
                                <w:szCs w:val="22"/>
                              </w:rPr>
                              <w:t>Wine</w:t>
                            </w:r>
                          </w:p>
                        </w:tc>
                        <w:tc>
                          <w:tcPr>
                            <w:tcW w:w="912" w:type="dxa"/>
                            <w:vAlign w:val="bottom"/>
                          </w:tcPr>
                          <w:p w14:paraId="2E6CC90E" w14:textId="617F26C1" w:rsidR="001973A2" w:rsidRDefault="001973A2" w:rsidP="004E6A53">
                            <w:pPr>
                              <w:pStyle w:val="Nidungvnbn"/>
                              <w:ind w:firstLine="0"/>
                              <w:jc w:val="right"/>
                            </w:pPr>
                            <w:r>
                              <w:rPr>
                                <w:color w:val="000000"/>
                                <w:sz w:val="22"/>
                                <w:szCs w:val="22"/>
                              </w:rPr>
                              <w:t>0.8701</w:t>
                            </w:r>
                          </w:p>
                        </w:tc>
                        <w:tc>
                          <w:tcPr>
                            <w:tcW w:w="912" w:type="dxa"/>
                            <w:vAlign w:val="bottom"/>
                          </w:tcPr>
                          <w:p w14:paraId="1E69F3BB" w14:textId="65FEB658" w:rsidR="001973A2" w:rsidRDefault="001973A2" w:rsidP="004E6A53">
                            <w:pPr>
                              <w:pStyle w:val="Nidungvnbn"/>
                              <w:ind w:firstLine="0"/>
                              <w:jc w:val="right"/>
                            </w:pPr>
                            <w:r>
                              <w:rPr>
                                <w:color w:val="000000"/>
                                <w:sz w:val="22"/>
                                <w:szCs w:val="22"/>
                              </w:rPr>
                              <w:t>0.8519</w:t>
                            </w:r>
                          </w:p>
                        </w:tc>
                        <w:tc>
                          <w:tcPr>
                            <w:tcW w:w="912" w:type="dxa"/>
                            <w:vAlign w:val="bottom"/>
                          </w:tcPr>
                          <w:p w14:paraId="61B81803" w14:textId="77A62DF3" w:rsidR="001973A2" w:rsidRDefault="001973A2" w:rsidP="004E6A53">
                            <w:pPr>
                              <w:pStyle w:val="Nidungvnbn"/>
                              <w:ind w:firstLine="0"/>
                              <w:jc w:val="right"/>
                            </w:pPr>
                            <w:r>
                              <w:rPr>
                                <w:color w:val="000000"/>
                                <w:sz w:val="22"/>
                                <w:szCs w:val="22"/>
                              </w:rPr>
                              <w:t>0.8519</w:t>
                            </w:r>
                          </w:p>
                        </w:tc>
                        <w:tc>
                          <w:tcPr>
                            <w:tcW w:w="1077" w:type="dxa"/>
                            <w:vAlign w:val="bottom"/>
                          </w:tcPr>
                          <w:p w14:paraId="6E7E0514" w14:textId="3D3DB744" w:rsidR="001973A2" w:rsidRDefault="001973A2" w:rsidP="004E6A53">
                            <w:pPr>
                              <w:pStyle w:val="Nidungvnbn"/>
                              <w:ind w:firstLine="0"/>
                              <w:jc w:val="right"/>
                            </w:pPr>
                            <w:r>
                              <w:rPr>
                                <w:color w:val="000000"/>
                                <w:sz w:val="22"/>
                                <w:szCs w:val="22"/>
                              </w:rPr>
                              <w:t>584.3</w:t>
                            </w:r>
                          </w:p>
                        </w:tc>
                        <w:tc>
                          <w:tcPr>
                            <w:tcW w:w="994" w:type="dxa"/>
                            <w:vAlign w:val="bottom"/>
                          </w:tcPr>
                          <w:p w14:paraId="7395AFDF" w14:textId="1EE31F0B" w:rsidR="001973A2" w:rsidRDefault="001973A2" w:rsidP="004E6A53">
                            <w:pPr>
                              <w:pStyle w:val="Nidungvnbn"/>
                              <w:ind w:firstLine="0"/>
                              <w:jc w:val="right"/>
                            </w:pPr>
                            <w:r>
                              <w:rPr>
                                <w:color w:val="000000"/>
                                <w:sz w:val="22"/>
                                <w:szCs w:val="22"/>
                              </w:rPr>
                              <w:t>0.8375</w:t>
                            </w:r>
                          </w:p>
                        </w:tc>
                        <w:tc>
                          <w:tcPr>
                            <w:tcW w:w="994" w:type="dxa"/>
                            <w:vAlign w:val="bottom"/>
                          </w:tcPr>
                          <w:p w14:paraId="5088F586" w14:textId="0A2ABBCC" w:rsidR="001973A2" w:rsidRDefault="001973A2" w:rsidP="004E6A53">
                            <w:pPr>
                              <w:pStyle w:val="Nidungvnbn"/>
                              <w:ind w:firstLine="0"/>
                              <w:jc w:val="right"/>
                            </w:pPr>
                            <w:r>
                              <w:rPr>
                                <w:color w:val="000000"/>
                                <w:sz w:val="22"/>
                                <w:szCs w:val="22"/>
                              </w:rPr>
                              <w:t>0.8333</w:t>
                            </w:r>
                          </w:p>
                        </w:tc>
                        <w:tc>
                          <w:tcPr>
                            <w:tcW w:w="994" w:type="dxa"/>
                            <w:vAlign w:val="bottom"/>
                          </w:tcPr>
                          <w:p w14:paraId="313FE4BB" w14:textId="24732993" w:rsidR="001973A2" w:rsidRDefault="001973A2" w:rsidP="004E6A53">
                            <w:pPr>
                              <w:pStyle w:val="Nidungvnbn"/>
                              <w:ind w:firstLine="0"/>
                              <w:jc w:val="right"/>
                            </w:pPr>
                            <w:r>
                              <w:rPr>
                                <w:color w:val="000000"/>
                                <w:sz w:val="22"/>
                                <w:szCs w:val="22"/>
                              </w:rPr>
                              <w:t>0.8333</w:t>
                            </w:r>
                          </w:p>
                        </w:tc>
                        <w:tc>
                          <w:tcPr>
                            <w:tcW w:w="1233" w:type="dxa"/>
                            <w:vAlign w:val="bottom"/>
                          </w:tcPr>
                          <w:p w14:paraId="7B36A59C" w14:textId="710EA32C" w:rsidR="001973A2" w:rsidRDefault="001973A2" w:rsidP="004E6A53">
                            <w:pPr>
                              <w:pStyle w:val="Nidungvnbn"/>
                              <w:ind w:firstLine="0"/>
                              <w:jc w:val="right"/>
                            </w:pPr>
                            <w:r>
                              <w:rPr>
                                <w:color w:val="000000"/>
                                <w:sz w:val="22"/>
                                <w:szCs w:val="22"/>
                              </w:rPr>
                              <w:t>299.5</w:t>
                            </w:r>
                          </w:p>
                        </w:tc>
                      </w:tr>
                      <w:tr w:rsidR="001973A2" w14:paraId="7FBF2274" w14:textId="77777777" w:rsidTr="00471BA4">
                        <w:trPr>
                          <w:trHeight w:val="379"/>
                        </w:trPr>
                        <w:tc>
                          <w:tcPr>
                            <w:tcW w:w="985" w:type="dxa"/>
                            <w:vMerge/>
                          </w:tcPr>
                          <w:p w14:paraId="7F8F1816" w14:textId="77777777" w:rsidR="001973A2" w:rsidRDefault="001973A2" w:rsidP="004E6A53">
                            <w:pPr>
                              <w:pStyle w:val="Nidungvnbn"/>
                              <w:ind w:firstLine="0"/>
                              <w:jc w:val="left"/>
                              <w:rPr>
                                <w:b/>
                              </w:rPr>
                            </w:pPr>
                          </w:p>
                        </w:tc>
                        <w:tc>
                          <w:tcPr>
                            <w:tcW w:w="2772" w:type="dxa"/>
                            <w:vAlign w:val="bottom"/>
                          </w:tcPr>
                          <w:p w14:paraId="2F9C065E" w14:textId="03AC8C71" w:rsidR="001973A2" w:rsidRDefault="001973A2" w:rsidP="004E6A53">
                            <w:pPr>
                              <w:pStyle w:val="Nidungvnbn"/>
                              <w:ind w:firstLine="0"/>
                              <w:jc w:val="left"/>
                              <w:rPr>
                                <w:b/>
                              </w:rPr>
                            </w:pPr>
                            <w:r>
                              <w:rPr>
                                <w:color w:val="000000"/>
                                <w:sz w:val="22"/>
                                <w:szCs w:val="22"/>
                              </w:rPr>
                              <w:t>WordSynonyms</w:t>
                            </w:r>
                          </w:p>
                        </w:tc>
                        <w:tc>
                          <w:tcPr>
                            <w:tcW w:w="912" w:type="dxa"/>
                            <w:vAlign w:val="bottom"/>
                          </w:tcPr>
                          <w:p w14:paraId="0FAD2017" w14:textId="0D946B46" w:rsidR="001973A2" w:rsidRDefault="001973A2" w:rsidP="004E6A53">
                            <w:pPr>
                              <w:pStyle w:val="Nidungvnbn"/>
                              <w:ind w:firstLine="0"/>
                              <w:jc w:val="right"/>
                            </w:pPr>
                            <w:r>
                              <w:rPr>
                                <w:color w:val="000000"/>
                                <w:sz w:val="22"/>
                                <w:szCs w:val="22"/>
                              </w:rPr>
                              <w:t>0.5591</w:t>
                            </w:r>
                          </w:p>
                        </w:tc>
                        <w:tc>
                          <w:tcPr>
                            <w:tcW w:w="912" w:type="dxa"/>
                            <w:vAlign w:val="bottom"/>
                          </w:tcPr>
                          <w:p w14:paraId="7FB4C0F5" w14:textId="11E413F4" w:rsidR="001973A2" w:rsidRDefault="001973A2" w:rsidP="004E6A53">
                            <w:pPr>
                              <w:pStyle w:val="Nidungvnbn"/>
                              <w:ind w:firstLine="0"/>
                              <w:jc w:val="right"/>
                            </w:pPr>
                            <w:r>
                              <w:rPr>
                                <w:color w:val="000000"/>
                                <w:sz w:val="22"/>
                                <w:szCs w:val="22"/>
                              </w:rPr>
                              <w:t>0.6301</w:t>
                            </w:r>
                          </w:p>
                        </w:tc>
                        <w:tc>
                          <w:tcPr>
                            <w:tcW w:w="912" w:type="dxa"/>
                            <w:vAlign w:val="bottom"/>
                          </w:tcPr>
                          <w:p w14:paraId="545B7675" w14:textId="75DE41F7" w:rsidR="001973A2" w:rsidRDefault="001973A2" w:rsidP="004E6A53">
                            <w:pPr>
                              <w:pStyle w:val="Nidungvnbn"/>
                              <w:ind w:firstLine="0"/>
                              <w:jc w:val="right"/>
                            </w:pPr>
                            <w:r>
                              <w:rPr>
                                <w:color w:val="000000"/>
                                <w:sz w:val="22"/>
                                <w:szCs w:val="22"/>
                              </w:rPr>
                              <w:t>0.4739</w:t>
                            </w:r>
                          </w:p>
                        </w:tc>
                        <w:tc>
                          <w:tcPr>
                            <w:tcW w:w="1077" w:type="dxa"/>
                            <w:vAlign w:val="bottom"/>
                          </w:tcPr>
                          <w:p w14:paraId="53DC3F4B" w14:textId="6A95A820" w:rsidR="001973A2" w:rsidRDefault="001973A2" w:rsidP="004E6A53">
                            <w:pPr>
                              <w:pStyle w:val="Nidungvnbn"/>
                              <w:ind w:firstLine="0"/>
                              <w:jc w:val="right"/>
                            </w:pPr>
                            <w:r>
                              <w:rPr>
                                <w:color w:val="000000"/>
                                <w:sz w:val="22"/>
                                <w:szCs w:val="22"/>
                              </w:rPr>
                              <w:t>948.1</w:t>
                            </w:r>
                          </w:p>
                        </w:tc>
                        <w:tc>
                          <w:tcPr>
                            <w:tcW w:w="994" w:type="dxa"/>
                            <w:vAlign w:val="bottom"/>
                          </w:tcPr>
                          <w:p w14:paraId="43750374" w14:textId="5996C6B8" w:rsidR="001973A2" w:rsidRDefault="001973A2" w:rsidP="004E6A53">
                            <w:pPr>
                              <w:pStyle w:val="Nidungvnbn"/>
                              <w:ind w:firstLine="0"/>
                              <w:jc w:val="right"/>
                            </w:pPr>
                            <w:r>
                              <w:rPr>
                                <w:color w:val="000000"/>
                                <w:sz w:val="22"/>
                                <w:szCs w:val="22"/>
                              </w:rPr>
                              <w:t>0.5592</w:t>
                            </w:r>
                          </w:p>
                        </w:tc>
                        <w:tc>
                          <w:tcPr>
                            <w:tcW w:w="994" w:type="dxa"/>
                            <w:vAlign w:val="bottom"/>
                          </w:tcPr>
                          <w:p w14:paraId="7B123F7F" w14:textId="085264E0" w:rsidR="001973A2" w:rsidRDefault="001973A2" w:rsidP="004E6A53">
                            <w:pPr>
                              <w:pStyle w:val="Nidungvnbn"/>
                              <w:ind w:firstLine="0"/>
                              <w:jc w:val="right"/>
                            </w:pPr>
                            <w:r>
                              <w:rPr>
                                <w:color w:val="000000"/>
                                <w:sz w:val="22"/>
                                <w:szCs w:val="22"/>
                              </w:rPr>
                              <w:t>0.6332</w:t>
                            </w:r>
                          </w:p>
                        </w:tc>
                        <w:tc>
                          <w:tcPr>
                            <w:tcW w:w="994" w:type="dxa"/>
                            <w:vAlign w:val="bottom"/>
                          </w:tcPr>
                          <w:p w14:paraId="061ADA7C" w14:textId="5BF4ABA8" w:rsidR="001973A2" w:rsidRDefault="001973A2" w:rsidP="004E6A53">
                            <w:pPr>
                              <w:pStyle w:val="Nidungvnbn"/>
                              <w:ind w:firstLine="0"/>
                              <w:jc w:val="right"/>
                            </w:pPr>
                            <w:r>
                              <w:rPr>
                                <w:color w:val="000000"/>
                                <w:sz w:val="22"/>
                                <w:szCs w:val="22"/>
                              </w:rPr>
                              <w:t>0.4882</w:t>
                            </w:r>
                          </w:p>
                        </w:tc>
                        <w:tc>
                          <w:tcPr>
                            <w:tcW w:w="1233" w:type="dxa"/>
                            <w:vAlign w:val="bottom"/>
                          </w:tcPr>
                          <w:p w14:paraId="4F3C7786" w14:textId="546A3468" w:rsidR="001973A2" w:rsidRDefault="001973A2" w:rsidP="004E6A53">
                            <w:pPr>
                              <w:pStyle w:val="Nidungvnbn"/>
                              <w:ind w:firstLine="0"/>
                              <w:jc w:val="right"/>
                            </w:pPr>
                            <w:r>
                              <w:rPr>
                                <w:color w:val="000000"/>
                                <w:sz w:val="22"/>
                                <w:szCs w:val="22"/>
                              </w:rPr>
                              <w:t>503.1</w:t>
                            </w:r>
                          </w:p>
                        </w:tc>
                      </w:tr>
                      <w:tr w:rsidR="001973A2" w14:paraId="78DC7929" w14:textId="77777777" w:rsidTr="00471BA4">
                        <w:trPr>
                          <w:trHeight w:val="379"/>
                        </w:trPr>
                        <w:tc>
                          <w:tcPr>
                            <w:tcW w:w="985" w:type="dxa"/>
                            <w:vMerge/>
                          </w:tcPr>
                          <w:p w14:paraId="6299C81B" w14:textId="77777777" w:rsidR="001973A2" w:rsidRDefault="001973A2" w:rsidP="004E6A53">
                            <w:pPr>
                              <w:pStyle w:val="Nidungvnbn"/>
                              <w:ind w:firstLine="0"/>
                              <w:jc w:val="left"/>
                              <w:rPr>
                                <w:b/>
                              </w:rPr>
                            </w:pPr>
                          </w:p>
                        </w:tc>
                        <w:tc>
                          <w:tcPr>
                            <w:tcW w:w="2772" w:type="dxa"/>
                            <w:vAlign w:val="bottom"/>
                          </w:tcPr>
                          <w:p w14:paraId="409E9956" w14:textId="0A5FB629" w:rsidR="001973A2" w:rsidRDefault="001973A2" w:rsidP="004E6A53">
                            <w:pPr>
                              <w:pStyle w:val="Nidungvnbn"/>
                              <w:ind w:firstLine="0"/>
                              <w:jc w:val="left"/>
                              <w:rPr>
                                <w:b/>
                              </w:rPr>
                            </w:pPr>
                            <w:r>
                              <w:rPr>
                                <w:color w:val="000000"/>
                                <w:sz w:val="22"/>
                                <w:szCs w:val="22"/>
                              </w:rPr>
                              <w:t>Worms</w:t>
                            </w:r>
                          </w:p>
                        </w:tc>
                        <w:tc>
                          <w:tcPr>
                            <w:tcW w:w="912" w:type="dxa"/>
                            <w:vAlign w:val="bottom"/>
                          </w:tcPr>
                          <w:p w14:paraId="1F6D56CE" w14:textId="14DBF0E7" w:rsidR="001973A2" w:rsidRDefault="001973A2" w:rsidP="004E6A53">
                            <w:pPr>
                              <w:pStyle w:val="Nidungvnbn"/>
                              <w:ind w:firstLine="0"/>
                              <w:jc w:val="right"/>
                            </w:pPr>
                            <w:r>
                              <w:rPr>
                                <w:color w:val="000000"/>
                                <w:sz w:val="22"/>
                                <w:szCs w:val="22"/>
                              </w:rPr>
                              <w:t>0.7191</w:t>
                            </w:r>
                          </w:p>
                        </w:tc>
                        <w:tc>
                          <w:tcPr>
                            <w:tcW w:w="912" w:type="dxa"/>
                            <w:vAlign w:val="bottom"/>
                          </w:tcPr>
                          <w:p w14:paraId="40A7D927" w14:textId="54B595A0" w:rsidR="001973A2" w:rsidRDefault="001973A2" w:rsidP="004E6A53">
                            <w:pPr>
                              <w:pStyle w:val="Nidungvnbn"/>
                              <w:ind w:firstLine="0"/>
                              <w:jc w:val="right"/>
                            </w:pPr>
                            <w:r>
                              <w:rPr>
                                <w:color w:val="000000"/>
                                <w:sz w:val="22"/>
                                <w:szCs w:val="22"/>
                              </w:rPr>
                              <w:t>0.7013</w:t>
                            </w:r>
                          </w:p>
                        </w:tc>
                        <w:tc>
                          <w:tcPr>
                            <w:tcW w:w="912" w:type="dxa"/>
                            <w:vAlign w:val="bottom"/>
                          </w:tcPr>
                          <w:p w14:paraId="02428F7A" w14:textId="5539EE72" w:rsidR="001973A2" w:rsidRDefault="001973A2" w:rsidP="004E6A53">
                            <w:pPr>
                              <w:pStyle w:val="Nidungvnbn"/>
                              <w:ind w:firstLine="0"/>
                              <w:jc w:val="right"/>
                            </w:pPr>
                            <w:r>
                              <w:rPr>
                                <w:color w:val="000000"/>
                                <w:sz w:val="22"/>
                                <w:szCs w:val="22"/>
                              </w:rPr>
                              <w:t>0.664</w:t>
                            </w:r>
                          </w:p>
                        </w:tc>
                        <w:tc>
                          <w:tcPr>
                            <w:tcW w:w="1077" w:type="dxa"/>
                            <w:vAlign w:val="bottom"/>
                          </w:tcPr>
                          <w:p w14:paraId="4E86FAC9" w14:textId="2A7D64A8" w:rsidR="001973A2" w:rsidRDefault="001973A2" w:rsidP="004E6A53">
                            <w:pPr>
                              <w:pStyle w:val="Nidungvnbn"/>
                              <w:ind w:firstLine="0"/>
                              <w:jc w:val="right"/>
                            </w:pPr>
                            <w:r>
                              <w:rPr>
                                <w:color w:val="000000"/>
                                <w:sz w:val="22"/>
                                <w:szCs w:val="22"/>
                              </w:rPr>
                              <w:t>550.5</w:t>
                            </w:r>
                          </w:p>
                        </w:tc>
                        <w:tc>
                          <w:tcPr>
                            <w:tcW w:w="994" w:type="dxa"/>
                            <w:vAlign w:val="bottom"/>
                          </w:tcPr>
                          <w:p w14:paraId="2B4FC518" w14:textId="09695499" w:rsidR="001973A2" w:rsidRDefault="001973A2" w:rsidP="004E6A53">
                            <w:pPr>
                              <w:pStyle w:val="Nidungvnbn"/>
                              <w:ind w:firstLine="0"/>
                              <w:jc w:val="right"/>
                            </w:pPr>
                            <w:r>
                              <w:rPr>
                                <w:color w:val="000000"/>
                                <w:sz w:val="22"/>
                                <w:szCs w:val="22"/>
                              </w:rPr>
                              <w:t>0.7847</w:t>
                            </w:r>
                          </w:p>
                        </w:tc>
                        <w:tc>
                          <w:tcPr>
                            <w:tcW w:w="994" w:type="dxa"/>
                            <w:vAlign w:val="bottom"/>
                          </w:tcPr>
                          <w:p w14:paraId="2E48EC8E" w14:textId="28DF2AC1" w:rsidR="001973A2" w:rsidRDefault="001973A2" w:rsidP="004E6A53">
                            <w:pPr>
                              <w:pStyle w:val="Nidungvnbn"/>
                              <w:ind w:firstLine="0"/>
                              <w:jc w:val="right"/>
                            </w:pPr>
                            <w:r>
                              <w:rPr>
                                <w:color w:val="000000"/>
                                <w:sz w:val="22"/>
                                <w:szCs w:val="22"/>
                              </w:rPr>
                              <w:t>0.7922</w:t>
                            </w:r>
                          </w:p>
                        </w:tc>
                        <w:tc>
                          <w:tcPr>
                            <w:tcW w:w="994" w:type="dxa"/>
                            <w:vAlign w:val="bottom"/>
                          </w:tcPr>
                          <w:p w14:paraId="3EA7DE53" w14:textId="1477F84C" w:rsidR="001973A2" w:rsidRDefault="001973A2" w:rsidP="004E6A53">
                            <w:pPr>
                              <w:pStyle w:val="Nidungvnbn"/>
                              <w:ind w:firstLine="0"/>
                              <w:jc w:val="right"/>
                            </w:pPr>
                            <w:r>
                              <w:rPr>
                                <w:color w:val="000000"/>
                                <w:sz w:val="22"/>
                                <w:szCs w:val="22"/>
                              </w:rPr>
                              <w:t>0.7627</w:t>
                            </w:r>
                          </w:p>
                        </w:tc>
                        <w:tc>
                          <w:tcPr>
                            <w:tcW w:w="1233" w:type="dxa"/>
                            <w:vAlign w:val="bottom"/>
                          </w:tcPr>
                          <w:p w14:paraId="4908EEB8" w14:textId="597D2857" w:rsidR="001973A2" w:rsidRDefault="001973A2" w:rsidP="004E6A53">
                            <w:pPr>
                              <w:pStyle w:val="Nidungvnbn"/>
                              <w:ind w:firstLine="0"/>
                              <w:jc w:val="right"/>
                            </w:pPr>
                            <w:r>
                              <w:rPr>
                                <w:color w:val="000000"/>
                                <w:sz w:val="22"/>
                                <w:szCs w:val="22"/>
                              </w:rPr>
                              <w:t>641.6</w:t>
                            </w:r>
                          </w:p>
                        </w:tc>
                      </w:tr>
                      <w:tr w:rsidR="001973A2" w14:paraId="640AEFEC" w14:textId="77777777" w:rsidTr="00471BA4">
                        <w:trPr>
                          <w:trHeight w:val="379"/>
                        </w:trPr>
                        <w:tc>
                          <w:tcPr>
                            <w:tcW w:w="985" w:type="dxa"/>
                            <w:vMerge/>
                          </w:tcPr>
                          <w:p w14:paraId="3D21081D" w14:textId="77777777" w:rsidR="001973A2" w:rsidRDefault="001973A2" w:rsidP="004E6A53">
                            <w:pPr>
                              <w:pStyle w:val="Nidungvnbn"/>
                              <w:ind w:firstLine="0"/>
                              <w:jc w:val="left"/>
                              <w:rPr>
                                <w:b/>
                              </w:rPr>
                            </w:pPr>
                          </w:p>
                        </w:tc>
                        <w:tc>
                          <w:tcPr>
                            <w:tcW w:w="2772" w:type="dxa"/>
                            <w:vAlign w:val="bottom"/>
                          </w:tcPr>
                          <w:p w14:paraId="374121DE" w14:textId="278B4152" w:rsidR="001973A2" w:rsidRDefault="001973A2" w:rsidP="004E6A53">
                            <w:pPr>
                              <w:pStyle w:val="Nidungvnbn"/>
                              <w:ind w:firstLine="0"/>
                              <w:jc w:val="left"/>
                              <w:rPr>
                                <w:b/>
                              </w:rPr>
                            </w:pPr>
                            <w:r>
                              <w:rPr>
                                <w:color w:val="000000"/>
                                <w:sz w:val="22"/>
                                <w:szCs w:val="22"/>
                              </w:rPr>
                              <w:t>WormsTwoClass</w:t>
                            </w:r>
                          </w:p>
                        </w:tc>
                        <w:tc>
                          <w:tcPr>
                            <w:tcW w:w="912" w:type="dxa"/>
                            <w:vAlign w:val="bottom"/>
                          </w:tcPr>
                          <w:p w14:paraId="58BD199D" w14:textId="2455BAC9" w:rsidR="001973A2" w:rsidRDefault="001973A2" w:rsidP="004E6A53">
                            <w:pPr>
                              <w:pStyle w:val="Nidungvnbn"/>
                              <w:ind w:firstLine="0"/>
                              <w:jc w:val="right"/>
                            </w:pPr>
                            <w:r>
                              <w:rPr>
                                <w:color w:val="000000"/>
                                <w:sz w:val="22"/>
                                <w:szCs w:val="22"/>
                              </w:rPr>
                              <w:t>0.7357</w:t>
                            </w:r>
                          </w:p>
                        </w:tc>
                        <w:tc>
                          <w:tcPr>
                            <w:tcW w:w="912" w:type="dxa"/>
                            <w:vAlign w:val="bottom"/>
                          </w:tcPr>
                          <w:p w14:paraId="698C7F50" w14:textId="07EB7C40" w:rsidR="001973A2" w:rsidRDefault="001973A2" w:rsidP="004E6A53">
                            <w:pPr>
                              <w:pStyle w:val="Nidungvnbn"/>
                              <w:ind w:firstLine="0"/>
                              <w:jc w:val="right"/>
                            </w:pPr>
                            <w:r>
                              <w:rPr>
                                <w:color w:val="000000"/>
                                <w:sz w:val="22"/>
                                <w:szCs w:val="22"/>
                              </w:rPr>
                              <w:t>0.7273</w:t>
                            </w:r>
                          </w:p>
                        </w:tc>
                        <w:tc>
                          <w:tcPr>
                            <w:tcW w:w="912" w:type="dxa"/>
                            <w:vAlign w:val="bottom"/>
                          </w:tcPr>
                          <w:p w14:paraId="4DFD13C0" w14:textId="700A64CF" w:rsidR="001973A2" w:rsidRDefault="001973A2" w:rsidP="004E6A53">
                            <w:pPr>
                              <w:pStyle w:val="Nidungvnbn"/>
                              <w:ind w:firstLine="0"/>
                              <w:jc w:val="right"/>
                            </w:pPr>
                            <w:r>
                              <w:rPr>
                                <w:color w:val="000000"/>
                                <w:sz w:val="22"/>
                                <w:szCs w:val="22"/>
                              </w:rPr>
                              <w:t>0.7386</w:t>
                            </w:r>
                          </w:p>
                        </w:tc>
                        <w:tc>
                          <w:tcPr>
                            <w:tcW w:w="1077" w:type="dxa"/>
                            <w:vAlign w:val="bottom"/>
                          </w:tcPr>
                          <w:p w14:paraId="00EB97FA" w14:textId="59CA56ED" w:rsidR="001973A2" w:rsidRDefault="001973A2" w:rsidP="004E6A53">
                            <w:pPr>
                              <w:pStyle w:val="Nidungvnbn"/>
                              <w:ind w:firstLine="0"/>
                              <w:jc w:val="right"/>
                            </w:pPr>
                            <w:r>
                              <w:rPr>
                                <w:color w:val="000000"/>
                                <w:sz w:val="22"/>
                                <w:szCs w:val="22"/>
                              </w:rPr>
                              <w:t>562.8</w:t>
                            </w:r>
                          </w:p>
                        </w:tc>
                        <w:tc>
                          <w:tcPr>
                            <w:tcW w:w="994" w:type="dxa"/>
                            <w:vAlign w:val="bottom"/>
                          </w:tcPr>
                          <w:p w14:paraId="69320286" w14:textId="31817C4E" w:rsidR="001973A2" w:rsidRDefault="001973A2" w:rsidP="004E6A53">
                            <w:pPr>
                              <w:pStyle w:val="Nidungvnbn"/>
                              <w:ind w:firstLine="0"/>
                              <w:jc w:val="right"/>
                            </w:pPr>
                            <w:r>
                              <w:rPr>
                                <w:color w:val="000000"/>
                                <w:sz w:val="22"/>
                                <w:szCs w:val="22"/>
                              </w:rPr>
                              <w:t>0.7357</w:t>
                            </w:r>
                          </w:p>
                        </w:tc>
                        <w:tc>
                          <w:tcPr>
                            <w:tcW w:w="994" w:type="dxa"/>
                            <w:vAlign w:val="bottom"/>
                          </w:tcPr>
                          <w:p w14:paraId="3E97AB11" w14:textId="4F8A88FD" w:rsidR="001973A2" w:rsidRDefault="001973A2" w:rsidP="004E6A53">
                            <w:pPr>
                              <w:pStyle w:val="Nidungvnbn"/>
                              <w:ind w:firstLine="0"/>
                              <w:jc w:val="right"/>
                            </w:pPr>
                            <w:r>
                              <w:rPr>
                                <w:color w:val="000000"/>
                                <w:sz w:val="22"/>
                                <w:szCs w:val="22"/>
                              </w:rPr>
                              <w:t>0.7403</w:t>
                            </w:r>
                          </w:p>
                        </w:tc>
                        <w:tc>
                          <w:tcPr>
                            <w:tcW w:w="994" w:type="dxa"/>
                            <w:vAlign w:val="bottom"/>
                          </w:tcPr>
                          <w:p w14:paraId="5B8A8F0E" w14:textId="10B624C9" w:rsidR="001973A2" w:rsidRDefault="001973A2" w:rsidP="004E6A53">
                            <w:pPr>
                              <w:pStyle w:val="Nidungvnbn"/>
                              <w:ind w:firstLine="0"/>
                              <w:jc w:val="right"/>
                            </w:pPr>
                            <w:r>
                              <w:rPr>
                                <w:color w:val="000000"/>
                                <w:sz w:val="22"/>
                                <w:szCs w:val="22"/>
                              </w:rPr>
                              <w:t>0.7386</w:t>
                            </w:r>
                          </w:p>
                        </w:tc>
                        <w:tc>
                          <w:tcPr>
                            <w:tcW w:w="1233" w:type="dxa"/>
                            <w:vAlign w:val="bottom"/>
                          </w:tcPr>
                          <w:p w14:paraId="6D9EEACB" w14:textId="36ADE273" w:rsidR="001973A2" w:rsidRDefault="001973A2" w:rsidP="004E6A53">
                            <w:pPr>
                              <w:pStyle w:val="Nidungvnbn"/>
                              <w:ind w:firstLine="0"/>
                              <w:jc w:val="right"/>
                            </w:pPr>
                            <w:r>
                              <w:rPr>
                                <w:color w:val="000000"/>
                                <w:sz w:val="22"/>
                                <w:szCs w:val="22"/>
                              </w:rPr>
                              <w:t>649.7</w:t>
                            </w:r>
                          </w:p>
                        </w:tc>
                      </w:tr>
                      <w:tr w:rsidR="001973A2" w14:paraId="6E015E09" w14:textId="77777777" w:rsidTr="00471BA4">
                        <w:trPr>
                          <w:trHeight w:val="379"/>
                        </w:trPr>
                        <w:tc>
                          <w:tcPr>
                            <w:tcW w:w="985" w:type="dxa"/>
                            <w:vMerge/>
                          </w:tcPr>
                          <w:p w14:paraId="12A31E48" w14:textId="77777777" w:rsidR="001973A2" w:rsidRDefault="001973A2" w:rsidP="004E6A53">
                            <w:pPr>
                              <w:pStyle w:val="Nidungvnbn"/>
                              <w:ind w:firstLine="0"/>
                              <w:jc w:val="left"/>
                              <w:rPr>
                                <w:b/>
                              </w:rPr>
                            </w:pPr>
                          </w:p>
                        </w:tc>
                        <w:tc>
                          <w:tcPr>
                            <w:tcW w:w="2772" w:type="dxa"/>
                            <w:vAlign w:val="bottom"/>
                          </w:tcPr>
                          <w:p w14:paraId="16CD7910" w14:textId="4275BA82" w:rsidR="001973A2" w:rsidRDefault="001973A2" w:rsidP="004E6A53">
                            <w:pPr>
                              <w:pStyle w:val="Nidungvnbn"/>
                              <w:ind w:firstLine="0"/>
                              <w:jc w:val="left"/>
                              <w:rPr>
                                <w:b/>
                              </w:rPr>
                            </w:pPr>
                            <w:r>
                              <w:rPr>
                                <w:color w:val="000000"/>
                                <w:sz w:val="22"/>
                                <w:szCs w:val="22"/>
                              </w:rPr>
                              <w:t>Yoga</w:t>
                            </w:r>
                          </w:p>
                        </w:tc>
                        <w:tc>
                          <w:tcPr>
                            <w:tcW w:w="912" w:type="dxa"/>
                            <w:vAlign w:val="bottom"/>
                          </w:tcPr>
                          <w:p w14:paraId="63AA2A89" w14:textId="3980E318" w:rsidR="001973A2" w:rsidRDefault="001973A2" w:rsidP="004E6A53">
                            <w:pPr>
                              <w:pStyle w:val="Nidungvnbn"/>
                              <w:ind w:firstLine="0"/>
                              <w:jc w:val="right"/>
                            </w:pPr>
                            <w:r>
                              <w:rPr>
                                <w:color w:val="000000"/>
                                <w:sz w:val="22"/>
                                <w:szCs w:val="22"/>
                              </w:rPr>
                              <w:t>0.8656</w:t>
                            </w:r>
                          </w:p>
                        </w:tc>
                        <w:tc>
                          <w:tcPr>
                            <w:tcW w:w="912" w:type="dxa"/>
                            <w:vAlign w:val="bottom"/>
                          </w:tcPr>
                          <w:p w14:paraId="122EADCD" w14:textId="2094EFB4" w:rsidR="001973A2" w:rsidRDefault="001973A2" w:rsidP="004E6A53">
                            <w:pPr>
                              <w:pStyle w:val="Nidungvnbn"/>
                              <w:ind w:firstLine="0"/>
                              <w:jc w:val="right"/>
                            </w:pPr>
                            <w:r>
                              <w:rPr>
                                <w:color w:val="000000"/>
                                <w:sz w:val="22"/>
                                <w:szCs w:val="22"/>
                              </w:rPr>
                              <w:t>0.8643</w:t>
                            </w:r>
                          </w:p>
                        </w:tc>
                        <w:tc>
                          <w:tcPr>
                            <w:tcW w:w="912" w:type="dxa"/>
                            <w:vAlign w:val="bottom"/>
                          </w:tcPr>
                          <w:p w14:paraId="23CE57C2" w14:textId="0CBC9A05" w:rsidR="001973A2" w:rsidRDefault="001973A2" w:rsidP="004E6A53">
                            <w:pPr>
                              <w:pStyle w:val="Nidungvnbn"/>
                              <w:ind w:firstLine="0"/>
                              <w:jc w:val="right"/>
                            </w:pPr>
                            <w:r>
                              <w:rPr>
                                <w:color w:val="000000"/>
                                <w:sz w:val="22"/>
                                <w:szCs w:val="22"/>
                              </w:rPr>
                              <w:t>0.8617</w:t>
                            </w:r>
                          </w:p>
                        </w:tc>
                        <w:tc>
                          <w:tcPr>
                            <w:tcW w:w="1077" w:type="dxa"/>
                            <w:vAlign w:val="bottom"/>
                          </w:tcPr>
                          <w:p w14:paraId="3E096F7D" w14:textId="3A6D6C30" w:rsidR="001973A2" w:rsidRDefault="001973A2" w:rsidP="004E6A53">
                            <w:pPr>
                              <w:pStyle w:val="Nidungvnbn"/>
                              <w:ind w:firstLine="0"/>
                              <w:jc w:val="right"/>
                            </w:pPr>
                            <w:r>
                              <w:rPr>
                                <w:color w:val="000000"/>
                                <w:sz w:val="22"/>
                                <w:szCs w:val="22"/>
                              </w:rPr>
                              <w:t>2221.6</w:t>
                            </w:r>
                          </w:p>
                        </w:tc>
                        <w:tc>
                          <w:tcPr>
                            <w:tcW w:w="994" w:type="dxa"/>
                            <w:vAlign w:val="bottom"/>
                          </w:tcPr>
                          <w:p w14:paraId="0B06E93A" w14:textId="47D52ECB" w:rsidR="001973A2" w:rsidRDefault="001973A2" w:rsidP="004E6A53">
                            <w:pPr>
                              <w:pStyle w:val="Nidungvnbn"/>
                              <w:ind w:firstLine="0"/>
                              <w:jc w:val="right"/>
                            </w:pPr>
                            <w:r>
                              <w:rPr>
                                <w:color w:val="000000"/>
                                <w:sz w:val="22"/>
                                <w:szCs w:val="22"/>
                              </w:rPr>
                              <w:t>0.8832</w:t>
                            </w:r>
                          </w:p>
                        </w:tc>
                        <w:tc>
                          <w:tcPr>
                            <w:tcW w:w="994" w:type="dxa"/>
                            <w:vAlign w:val="bottom"/>
                          </w:tcPr>
                          <w:p w14:paraId="232E0F3E" w14:textId="5870F37E" w:rsidR="001973A2" w:rsidRDefault="001973A2" w:rsidP="004E6A53">
                            <w:pPr>
                              <w:pStyle w:val="Nidungvnbn"/>
                              <w:ind w:firstLine="0"/>
                              <w:jc w:val="right"/>
                            </w:pPr>
                            <w:r>
                              <w:rPr>
                                <w:color w:val="000000"/>
                                <w:sz w:val="22"/>
                                <w:szCs w:val="22"/>
                              </w:rPr>
                              <w:t>0.8837</w:t>
                            </w:r>
                          </w:p>
                        </w:tc>
                        <w:tc>
                          <w:tcPr>
                            <w:tcW w:w="994" w:type="dxa"/>
                            <w:vAlign w:val="bottom"/>
                          </w:tcPr>
                          <w:p w14:paraId="390B87B4" w14:textId="003A0923" w:rsidR="001973A2" w:rsidRDefault="001973A2" w:rsidP="004E6A53">
                            <w:pPr>
                              <w:pStyle w:val="Nidungvnbn"/>
                              <w:ind w:firstLine="0"/>
                              <w:jc w:val="right"/>
                            </w:pPr>
                            <w:r>
                              <w:rPr>
                                <w:color w:val="000000"/>
                                <w:sz w:val="22"/>
                                <w:szCs w:val="22"/>
                              </w:rPr>
                              <w:t>0.8828</w:t>
                            </w:r>
                          </w:p>
                        </w:tc>
                        <w:tc>
                          <w:tcPr>
                            <w:tcW w:w="1233" w:type="dxa"/>
                            <w:vAlign w:val="bottom"/>
                          </w:tcPr>
                          <w:p w14:paraId="0A61D77D" w14:textId="4D7D2775" w:rsidR="001973A2" w:rsidRDefault="001973A2" w:rsidP="004E6A53">
                            <w:pPr>
                              <w:pStyle w:val="Nidungvnbn"/>
                              <w:ind w:firstLine="0"/>
                              <w:jc w:val="right"/>
                            </w:pPr>
                            <w:r>
                              <w:rPr>
                                <w:color w:val="000000"/>
                                <w:sz w:val="22"/>
                                <w:szCs w:val="22"/>
                              </w:rPr>
                              <w:t>1037.7</w:t>
                            </w:r>
                          </w:p>
                        </w:tc>
                      </w:tr>
                    </w:tbl>
                    <w:p w14:paraId="0CAD4B94" w14:textId="77777777" w:rsidR="001973A2" w:rsidRDefault="001973A2" w:rsidP="008365CF">
                      <w:pPr>
                        <w:jc w:val="right"/>
                      </w:pPr>
                    </w:p>
                  </w:txbxContent>
                </v:textbox>
              </v:shape>
            </w:pict>
          </mc:Fallback>
        </mc:AlternateContent>
      </w:r>
      <w:bookmarkEnd w:id="266"/>
      <w:bookmarkEnd w:id="267"/>
      <w:bookmarkEnd w:id="268"/>
      <w:bookmarkEnd w:id="269"/>
    </w:p>
    <w:p w14:paraId="51EB77DE" w14:textId="77777777" w:rsidR="008365CF" w:rsidRDefault="008365CF" w:rsidP="008365CF">
      <w:pPr>
        <w:pStyle w:val="Tiumccp1"/>
        <w:rPr>
          <w:lang w:val="vi-VN"/>
        </w:rPr>
      </w:pPr>
    </w:p>
    <w:p w14:paraId="51626A6C" w14:textId="77777777" w:rsidR="008365CF" w:rsidRDefault="008365CF" w:rsidP="008365CF">
      <w:pPr>
        <w:pStyle w:val="Tiumccp1"/>
        <w:rPr>
          <w:lang w:val="vi-VN"/>
        </w:rPr>
      </w:pPr>
    </w:p>
    <w:p w14:paraId="479984DB" w14:textId="77777777" w:rsidR="008365CF" w:rsidRDefault="008365CF" w:rsidP="008365CF">
      <w:pPr>
        <w:pStyle w:val="Tiumccp1"/>
        <w:rPr>
          <w:lang w:val="vi-VN"/>
        </w:rPr>
      </w:pPr>
    </w:p>
    <w:p w14:paraId="678A944E" w14:textId="77777777" w:rsidR="008365CF" w:rsidRDefault="008365CF" w:rsidP="008365CF">
      <w:pPr>
        <w:pStyle w:val="Tiumccp1"/>
        <w:rPr>
          <w:lang w:val="vi-VN"/>
        </w:rPr>
      </w:pPr>
    </w:p>
    <w:p w14:paraId="4A6870DE" w14:textId="77777777" w:rsidR="008365CF" w:rsidRDefault="008365CF" w:rsidP="008365CF">
      <w:pPr>
        <w:pStyle w:val="Tiumccp1"/>
        <w:rPr>
          <w:lang w:val="vi-VN"/>
        </w:rPr>
      </w:pPr>
    </w:p>
    <w:p w14:paraId="23BECA25" w14:textId="77777777" w:rsidR="008365CF" w:rsidRDefault="008365CF" w:rsidP="008365CF">
      <w:pPr>
        <w:pStyle w:val="Tiumccp1"/>
        <w:rPr>
          <w:lang w:val="vi-VN"/>
        </w:rPr>
      </w:pPr>
    </w:p>
    <w:p w14:paraId="695DAA95" w14:textId="77777777" w:rsidR="008365CF" w:rsidRDefault="008365CF" w:rsidP="008365CF">
      <w:pPr>
        <w:pStyle w:val="Tiumccp1"/>
        <w:rPr>
          <w:lang w:val="vi-VN"/>
        </w:rPr>
      </w:pPr>
    </w:p>
    <w:p w14:paraId="4965F85C" w14:textId="77777777" w:rsidR="008365CF" w:rsidRDefault="008365CF" w:rsidP="008365CF">
      <w:pPr>
        <w:pStyle w:val="Tiumccp1"/>
        <w:rPr>
          <w:lang w:val="vi-VN"/>
        </w:rPr>
      </w:pPr>
    </w:p>
    <w:p w14:paraId="67F5C047" w14:textId="77777777" w:rsidR="008365CF" w:rsidRDefault="008365CF" w:rsidP="008365CF">
      <w:pPr>
        <w:pStyle w:val="Tiumccp1"/>
        <w:rPr>
          <w:lang w:val="vi-VN"/>
        </w:rPr>
      </w:pPr>
    </w:p>
    <w:p w14:paraId="59DE6258" w14:textId="77777777" w:rsidR="008365CF" w:rsidRDefault="008365CF" w:rsidP="008365CF">
      <w:pPr>
        <w:pStyle w:val="Tiumccp1"/>
        <w:rPr>
          <w:lang w:val="vi-VN"/>
        </w:rPr>
      </w:pPr>
    </w:p>
    <w:p w14:paraId="436FC227" w14:textId="77777777" w:rsidR="008365CF" w:rsidRDefault="008365CF" w:rsidP="008365CF">
      <w:pPr>
        <w:pStyle w:val="Tiumccp1"/>
        <w:rPr>
          <w:lang w:val="vi-VN"/>
        </w:rPr>
      </w:pPr>
    </w:p>
    <w:p w14:paraId="3178397F" w14:textId="77777777" w:rsidR="008365CF" w:rsidRDefault="008365CF" w:rsidP="008365CF">
      <w:pPr>
        <w:pStyle w:val="Tiumccp1"/>
        <w:rPr>
          <w:lang w:val="vi-VN"/>
        </w:rPr>
      </w:pPr>
    </w:p>
    <w:p w14:paraId="6C42831E" w14:textId="77777777" w:rsidR="008365CF" w:rsidRDefault="008365CF" w:rsidP="008365CF">
      <w:pPr>
        <w:pStyle w:val="Tiumccp1"/>
        <w:rPr>
          <w:lang w:val="vi-VN"/>
        </w:rPr>
      </w:pPr>
    </w:p>
    <w:p w14:paraId="4EAD08C3" w14:textId="77777777" w:rsidR="008365CF" w:rsidRDefault="008365CF" w:rsidP="008365CF">
      <w:pPr>
        <w:pStyle w:val="Tiumccp1"/>
        <w:rPr>
          <w:lang w:val="vi-VN"/>
        </w:rPr>
      </w:pPr>
    </w:p>
    <w:p w14:paraId="5F360C36" w14:textId="77777777" w:rsidR="008365CF" w:rsidRDefault="008365CF" w:rsidP="008365CF">
      <w:pPr>
        <w:pStyle w:val="Tiumccp1"/>
        <w:rPr>
          <w:lang w:val="vi-VN"/>
        </w:rPr>
      </w:pPr>
    </w:p>
    <w:p w14:paraId="377F589F" w14:textId="77777777" w:rsidR="008365CF" w:rsidRDefault="008365CF" w:rsidP="008365CF">
      <w:pPr>
        <w:pStyle w:val="Tiumccp1"/>
        <w:rPr>
          <w:lang w:val="vi-VN"/>
        </w:rPr>
      </w:pPr>
    </w:p>
    <w:p w14:paraId="2B779FE8" w14:textId="77777777" w:rsidR="008365CF" w:rsidRDefault="008365CF" w:rsidP="008365CF">
      <w:pPr>
        <w:pStyle w:val="Tiumccp1"/>
        <w:rPr>
          <w:lang w:val="vi-VN"/>
        </w:rPr>
      </w:pPr>
    </w:p>
    <w:p w14:paraId="273E6073" w14:textId="77777777" w:rsidR="008365CF" w:rsidRDefault="008365CF" w:rsidP="008365CF">
      <w:pPr>
        <w:pStyle w:val="Tiumccp1"/>
        <w:rPr>
          <w:lang w:val="vi-VN"/>
        </w:rPr>
      </w:pPr>
    </w:p>
    <w:p w14:paraId="1F06D51A" w14:textId="77777777" w:rsidR="008365CF" w:rsidRDefault="008365CF" w:rsidP="008365CF">
      <w:pPr>
        <w:pStyle w:val="Tiumccp1"/>
        <w:rPr>
          <w:lang w:val="vi-VN"/>
        </w:rPr>
      </w:pPr>
    </w:p>
    <w:p w14:paraId="6429F832" w14:textId="77777777" w:rsidR="008365CF" w:rsidRDefault="008365CF" w:rsidP="008365CF">
      <w:pPr>
        <w:pStyle w:val="Tiumccp1"/>
        <w:rPr>
          <w:lang w:val="vi-VN"/>
        </w:rPr>
      </w:pPr>
    </w:p>
    <w:p w14:paraId="39238762" w14:textId="77777777" w:rsidR="008365CF" w:rsidRDefault="008365CF" w:rsidP="008365CF">
      <w:pPr>
        <w:pStyle w:val="Tiumccp1"/>
        <w:rPr>
          <w:lang w:val="vi-VN"/>
        </w:rPr>
      </w:pPr>
    </w:p>
    <w:p w14:paraId="58294E5D" w14:textId="1766C583" w:rsidR="00CB6089" w:rsidRDefault="00CB6089">
      <w:pPr>
        <w:spacing w:after="200" w:line="276" w:lineRule="auto"/>
        <w:rPr>
          <w:b/>
          <w:sz w:val="28"/>
          <w:szCs w:val="28"/>
          <w:lang w:val="vi-VN"/>
        </w:rPr>
      </w:pPr>
      <w:r>
        <w:rPr>
          <w:lang w:val="vi-VN"/>
        </w:rPr>
        <w:br w:type="page"/>
      </w:r>
    </w:p>
    <w:p w14:paraId="088EC971" w14:textId="0B4FCD48" w:rsidR="00E87195" w:rsidRPr="00F2239A" w:rsidRDefault="00F90BD9" w:rsidP="00F90BD9">
      <w:pPr>
        <w:pStyle w:val="Tiumccp1"/>
        <w:rPr>
          <w:lang w:val="vi-VN"/>
        </w:rPr>
      </w:pPr>
      <w:bookmarkStart w:id="270" w:name="_Toc44596640"/>
      <w:r w:rsidRPr="00F2239A">
        <w:rPr>
          <w:lang w:val="vi-VN"/>
        </w:rPr>
        <w:lastRenderedPageBreak/>
        <w:t xml:space="preserve">2.3 </w:t>
      </w:r>
      <w:r w:rsidR="00E87195" w:rsidRPr="00F2239A">
        <w:rPr>
          <w:lang w:val="vi-VN"/>
        </w:rPr>
        <w:t>Trực quan hóa</w:t>
      </w:r>
      <w:r w:rsidR="00CD6594" w:rsidRPr="00F2239A">
        <w:rPr>
          <w:lang w:val="vi-VN"/>
        </w:rPr>
        <w:t xml:space="preserve"> và đánh giá </w:t>
      </w:r>
      <w:r w:rsidR="00D36F79" w:rsidRPr="00F2239A">
        <w:rPr>
          <w:lang w:val="vi-VN"/>
        </w:rPr>
        <w:t>kết quả</w:t>
      </w:r>
      <w:bookmarkEnd w:id="270"/>
    </w:p>
    <w:p w14:paraId="0AC98D3B" w14:textId="06C0F7B0" w:rsidR="00055D2E" w:rsidRPr="005F026C" w:rsidRDefault="002720AD" w:rsidP="006322F3">
      <w:pPr>
        <w:pStyle w:val="Nidungvnbn"/>
        <w:rPr>
          <w:lang w:val="vi-VN"/>
        </w:rPr>
        <w:sectPr w:rsidR="00055D2E" w:rsidRPr="005F026C" w:rsidSect="00DB7595">
          <w:headerReference w:type="default" r:id="rId39"/>
          <w:pgSz w:w="12240" w:h="15840"/>
          <w:pgMar w:top="1985" w:right="1134" w:bottom="1701" w:left="1985" w:header="720" w:footer="720" w:gutter="0"/>
          <w:pgNumType w:start="1"/>
          <w:cols w:space="720"/>
          <w:docGrid w:linePitch="360"/>
        </w:sectPr>
      </w:pPr>
      <w:bookmarkStart w:id="271" w:name="_Toc44339237"/>
      <w:r w:rsidRPr="005F026C">
        <w:rPr>
          <w:lang w:val="vi-VN"/>
        </w:rPr>
        <w:t xml:space="preserve">Dựa vào các biểu đồ sau, </w:t>
      </w:r>
      <w:r w:rsidR="00885194" w:rsidRPr="005F026C">
        <w:rPr>
          <w:lang w:val="vi-VN"/>
        </w:rPr>
        <w:t xml:space="preserve">nhìn chung </w:t>
      </w:r>
      <w:r w:rsidRPr="005F026C">
        <w:rPr>
          <w:lang w:val="vi-VN"/>
        </w:rPr>
        <w:t>ta thấy kết quả thực nghiệm lại so với kết quả tiền thực nghiệm không có quá nhiều khác biệt</w:t>
      </w:r>
      <w:r w:rsidR="005701F8" w:rsidRPr="005F026C">
        <w:rPr>
          <w:lang w:val="vi-VN"/>
        </w:rPr>
        <w:t xml:space="preserve"> (sai số trung bình ở độ chính xác là 9.8</w:t>
      </w:r>
      <w:r w:rsidR="00EB1D10" w:rsidRPr="005F026C">
        <w:rPr>
          <w:lang w:val="vi-VN"/>
        </w:rPr>
        <w:t>*</w:t>
      </w:r>
      <w:r w:rsidR="005701F8" w:rsidRPr="005F026C">
        <w:rPr>
          <w:lang w:val="vi-VN"/>
        </w:rPr>
        <w:t>10</w:t>
      </w:r>
      <w:r w:rsidR="005701F8" w:rsidRPr="005F026C">
        <w:rPr>
          <w:vertAlign w:val="superscript"/>
          <w:lang w:val="vi-VN"/>
        </w:rPr>
        <w:t>-3</w:t>
      </w:r>
      <w:r w:rsidR="005701F8" w:rsidRPr="005F026C">
        <w:rPr>
          <w:lang w:val="vi-VN"/>
        </w:rPr>
        <w:t>)</w:t>
      </w:r>
      <w:r w:rsidRPr="005F026C">
        <w:rPr>
          <w:lang w:val="vi-VN"/>
        </w:rPr>
        <w:t>. ResNet vẫn là kiến trúc có hiệu suất cao nhất</w:t>
      </w:r>
      <w:r w:rsidR="007D61A0" w:rsidRPr="005F026C">
        <w:rPr>
          <w:lang w:val="vi-VN"/>
        </w:rPr>
        <w:t xml:space="preserve">, theo sau đó là FCN và MLP. </w:t>
      </w:r>
      <w:r w:rsidR="00885194" w:rsidRPr="005F026C">
        <w:rPr>
          <w:lang w:val="vi-VN"/>
        </w:rPr>
        <w:t xml:space="preserve">Bên cạnh đó, kết quả cũng có sự khác biệt tương đối về thời gian huấn luyện </w:t>
      </w:r>
      <w:r w:rsidR="007B5DB8">
        <w:rPr>
          <w:lang w:val="vi-VN"/>
        </w:rPr>
        <w:t xml:space="preserve">trung bình </w:t>
      </w:r>
      <w:r w:rsidR="00885194" w:rsidRPr="005F026C">
        <w:rPr>
          <w:lang w:val="vi-VN"/>
        </w:rPr>
        <w:t xml:space="preserve">giữa hai lần thực nghiệm </w:t>
      </w:r>
      <w:r w:rsidR="001014F4" w:rsidRPr="005F026C">
        <w:rPr>
          <w:lang w:val="vi-VN"/>
        </w:rPr>
        <w:t xml:space="preserve">với mạng ResNet (thời gian huấn luyện tiền thực nghiệm lâu hơn nhiều </w:t>
      </w:r>
      <w:r w:rsidR="006322F3" w:rsidRPr="005F026C">
        <w:rPr>
          <w:lang w:val="vi-VN"/>
        </w:rPr>
        <w:t>s</w:t>
      </w:r>
      <w:r w:rsidR="006322F3">
        <w:rPr>
          <w:lang w:val="vi-VN"/>
        </w:rPr>
        <w:t xml:space="preserve">o với thực nghiệm sau, khoảng </w:t>
      </w:r>
      <w:r w:rsidR="00A729FA">
        <w:rPr>
          <w:lang w:val="vi-VN"/>
        </w:rPr>
        <w:t>0.5</w:t>
      </w:r>
      <w:r w:rsidR="006322F3" w:rsidRPr="005F026C">
        <w:rPr>
          <w:lang w:val="vi-VN"/>
        </w:rPr>
        <w:t xml:space="preserve"> giờ).</w:t>
      </w:r>
    </w:p>
    <w:p w14:paraId="4C560713" w14:textId="54D342A3" w:rsidR="00A60AB1" w:rsidRDefault="00170C20" w:rsidP="00A60AB1">
      <w:pPr>
        <w:pStyle w:val="Tiumccp1"/>
        <w:keepNext/>
      </w:pPr>
      <w:bookmarkStart w:id="272" w:name="_Toc44581001"/>
      <w:bookmarkStart w:id="273" w:name="_Toc44595658"/>
      <w:bookmarkStart w:id="274" w:name="_Toc44596641"/>
      <w:r>
        <w:rPr>
          <w:noProof/>
          <w:lang w:val="vi-VN" w:eastAsia="vi-VN"/>
        </w:rPr>
        <w:lastRenderedPageBreak/>
        <w:drawing>
          <wp:inline distT="0" distB="0" distL="0" distR="0" wp14:anchorId="222B76BA" wp14:editId="02AE1BF6">
            <wp:extent cx="2962275" cy="461962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End w:id="272"/>
      <w:bookmarkEnd w:id="273"/>
      <w:bookmarkEnd w:id="274"/>
    </w:p>
    <w:p w14:paraId="34497543" w14:textId="36921405" w:rsidR="00C77D70" w:rsidRDefault="00A60AB1" w:rsidP="00BD2052">
      <w:pPr>
        <w:pStyle w:val="Caption"/>
        <w:ind w:right="-336"/>
        <w:jc w:val="both"/>
      </w:pPr>
      <w:r>
        <w:t xml:space="preserve">Biểu đồ </w:t>
      </w:r>
      <w:fldSimple w:instr=" SEQ Biểu_đồ \* ARABIC ">
        <w:r w:rsidR="001973A2">
          <w:rPr>
            <w:noProof/>
          </w:rPr>
          <w:t>1</w:t>
        </w:r>
      </w:fldSimple>
      <w:r>
        <w:t xml:space="preserve">. </w:t>
      </w:r>
      <w:r w:rsidR="006B177F">
        <w:t>Biểu đồ thể hiện độ chính xác trung bình của ba kiến trúc MLP, FCN, ResNet trên tất cả các tập dữ liệu thực nghiệm</w:t>
      </w:r>
      <w:bookmarkEnd w:id="271"/>
    </w:p>
    <w:p w14:paraId="00A70F0D" w14:textId="24219683" w:rsidR="00193009" w:rsidRDefault="00691BBE" w:rsidP="00193009">
      <w:pPr>
        <w:pStyle w:val="Tiumccp1"/>
        <w:keepNext/>
      </w:pPr>
      <w:bookmarkStart w:id="275" w:name="_Toc44581002"/>
      <w:bookmarkStart w:id="276" w:name="_Toc44595659"/>
      <w:bookmarkStart w:id="277" w:name="_Toc44596642"/>
      <w:bookmarkStart w:id="278" w:name="_Toc44339238"/>
      <w:r>
        <w:rPr>
          <w:noProof/>
          <w:lang w:val="vi-VN" w:eastAsia="vi-VN"/>
        </w:rPr>
        <w:lastRenderedPageBreak/>
        <w:drawing>
          <wp:inline distT="0" distB="0" distL="0" distR="0" wp14:anchorId="03D0485D" wp14:editId="58FB3A12">
            <wp:extent cx="2752725" cy="46196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bookmarkEnd w:id="275"/>
      <w:bookmarkEnd w:id="276"/>
      <w:bookmarkEnd w:id="277"/>
    </w:p>
    <w:p w14:paraId="2ED734E8" w14:textId="7DC75C72" w:rsidR="00055D2E" w:rsidRPr="00055D2E" w:rsidRDefault="00193009" w:rsidP="00055D2E">
      <w:pPr>
        <w:pStyle w:val="Caption"/>
        <w:jc w:val="both"/>
      </w:pPr>
      <w:r>
        <w:t xml:space="preserve">Biểu đồ </w:t>
      </w:r>
      <w:r w:rsidR="00F95F47">
        <w:rPr>
          <w:lang w:val="vi-VN"/>
        </w:rPr>
        <w:t>2</w:t>
      </w:r>
      <w:r>
        <w:t xml:space="preserve">. </w:t>
      </w:r>
      <w:r w:rsidR="006B3DA3">
        <w:t>Biểu đồ thể hiện</w:t>
      </w:r>
      <w:r w:rsidR="00BD6664">
        <w:t xml:space="preserve"> thời gian huấ</w:t>
      </w:r>
      <w:r w:rsidR="0040127B">
        <w:t>n luyện</w:t>
      </w:r>
      <w:r w:rsidR="006B3DA3">
        <w:rPr>
          <w:lang w:val="vi-VN"/>
        </w:rPr>
        <w:t xml:space="preserve"> trung bình</w:t>
      </w:r>
      <w:r w:rsidR="008935D2">
        <w:t xml:space="preserve"> của ba kiến trúc MLP, FCN, ResNet trên tất cả các tập dữ liệu thực nghiệm.</w:t>
      </w:r>
    </w:p>
    <w:p w14:paraId="26CD851C" w14:textId="77777777" w:rsidR="00BD2052" w:rsidRDefault="00BD2052" w:rsidP="00193009">
      <w:pPr>
        <w:pStyle w:val="Tiumccp1"/>
        <w:keepNext/>
        <w:sectPr w:rsidR="00BD2052" w:rsidSect="00DE488E">
          <w:type w:val="continuous"/>
          <w:pgSz w:w="12240" w:h="15840"/>
          <w:pgMar w:top="1985" w:right="1134" w:bottom="1701" w:left="1985" w:header="720" w:footer="720" w:gutter="0"/>
          <w:pgNumType w:start="68"/>
          <w:cols w:num="2" w:space="720"/>
          <w:docGrid w:linePitch="360"/>
        </w:sectPr>
      </w:pPr>
    </w:p>
    <w:p w14:paraId="38EE06C7" w14:textId="7B6D2FBE" w:rsidR="00193009" w:rsidRDefault="001819EA" w:rsidP="00BD2052">
      <w:pPr>
        <w:pStyle w:val="Tiumccp1"/>
        <w:keepNext/>
        <w:jc w:val="center"/>
      </w:pPr>
      <w:bookmarkStart w:id="279" w:name="_Toc44581003"/>
      <w:bookmarkStart w:id="280" w:name="_Toc44595660"/>
      <w:bookmarkStart w:id="281" w:name="_Toc44596643"/>
      <w:r>
        <w:rPr>
          <w:noProof/>
          <w:lang w:val="vi-VN" w:eastAsia="vi-VN"/>
        </w:rPr>
        <w:lastRenderedPageBreak/>
        <w:drawing>
          <wp:inline distT="0" distB="0" distL="0" distR="0" wp14:anchorId="0FD1B6AE" wp14:editId="6B26F18D">
            <wp:extent cx="2838450" cy="4181475"/>
            <wp:effectExtent l="0" t="0" r="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bookmarkEnd w:id="278"/>
      <w:bookmarkEnd w:id="279"/>
      <w:bookmarkEnd w:id="280"/>
      <w:bookmarkEnd w:id="281"/>
    </w:p>
    <w:p w14:paraId="1F6CB593" w14:textId="34025DD0" w:rsidR="00A60AB1" w:rsidRDefault="00193009" w:rsidP="00BD2052">
      <w:pPr>
        <w:pStyle w:val="Caption"/>
        <w:rPr>
          <w:lang w:val="vi-VN"/>
        </w:rPr>
        <w:sectPr w:rsidR="00A60AB1" w:rsidSect="001973A2">
          <w:headerReference w:type="default" r:id="rId43"/>
          <w:type w:val="continuous"/>
          <w:pgSz w:w="12240" w:h="15840"/>
          <w:pgMar w:top="1985" w:right="1134" w:bottom="1701" w:left="1985" w:header="720" w:footer="720" w:gutter="0"/>
          <w:pgNumType w:start="68"/>
          <w:cols w:space="720"/>
          <w:docGrid w:linePitch="360"/>
        </w:sectPr>
      </w:pPr>
      <w:r>
        <w:t xml:space="preserve">Biểu đồ </w:t>
      </w:r>
      <w:r w:rsidR="00F95F47">
        <w:rPr>
          <w:lang w:val="vi-VN"/>
        </w:rPr>
        <w:t>3</w:t>
      </w:r>
      <w:r>
        <w:t>.</w:t>
      </w:r>
      <w:r w:rsidR="007166C9" w:rsidRPr="007166C9">
        <w:t xml:space="preserve"> </w:t>
      </w:r>
      <w:r w:rsidR="007166C9">
        <w:t xml:space="preserve">Biểu đồ thể hiện xếp hạng trung bình dựa trên </w:t>
      </w:r>
      <w:r w:rsidR="00800FBB">
        <w:t>độ chính xác</w:t>
      </w:r>
      <w:r w:rsidR="007166C9">
        <w:t xml:space="preserve"> của ba kiến trúc MLP, FCN, ResNet trên tất cả các tập dữ liệu thực nghiệm.</w:t>
      </w:r>
    </w:p>
    <w:p w14:paraId="62E32CCC" w14:textId="214264DC" w:rsidR="00BD2052" w:rsidRDefault="00BD2052" w:rsidP="001014F4">
      <w:pPr>
        <w:pStyle w:val="Nidungvnbn"/>
        <w:ind w:firstLine="0"/>
        <w:rPr>
          <w:lang w:val="vi-VN"/>
        </w:rPr>
        <w:sectPr w:rsidR="00BD2052" w:rsidSect="00BD2052">
          <w:type w:val="continuous"/>
          <w:pgSz w:w="12240" w:h="15840"/>
          <w:pgMar w:top="1985" w:right="1134" w:bottom="1701" w:left="1985" w:header="720" w:footer="720" w:gutter="0"/>
          <w:pgNumType w:start="69"/>
          <w:cols w:space="720"/>
          <w:docGrid w:linePitch="360"/>
        </w:sectPr>
      </w:pPr>
    </w:p>
    <w:p w14:paraId="6ADE0F3B" w14:textId="2AC71477" w:rsidR="00F41713" w:rsidRDefault="001014F4" w:rsidP="006322F3">
      <w:pPr>
        <w:pStyle w:val="Nidungvnbn"/>
        <w:rPr>
          <w:lang w:val="vi-VN"/>
        </w:rPr>
      </w:pPr>
      <w:r w:rsidRPr="005F026C">
        <w:rPr>
          <w:lang w:val="vi-VN"/>
        </w:rPr>
        <w:lastRenderedPageBreak/>
        <w:t>Nguyên nhân chủ yếu là do sử dụng phần cứng chưa hoàn toàn giống nhau (tiền thực nghiệm sử dụng nhiều loại GPU khác nhau như GTX 1080 Ti, Tesla K20, K40 và K80, trong khi thực nghiệm lại chỉ sử dụng một loại GPU duy nhất đó là Tesla K80</w:t>
      </w:r>
      <w:r w:rsidR="006F4790">
        <w:rPr>
          <w:lang w:val="vi-VN"/>
        </w:rPr>
        <w:t>).</w:t>
      </w:r>
    </w:p>
    <w:p w14:paraId="23363F49" w14:textId="77777777" w:rsidR="003C405F" w:rsidRDefault="00B228D3" w:rsidP="00976D32">
      <w:pPr>
        <w:pStyle w:val="Nidungvnbn"/>
        <w:rPr>
          <w:lang w:val="vi-VN"/>
        </w:rPr>
        <w:sectPr w:rsidR="003C405F" w:rsidSect="003C405F">
          <w:headerReference w:type="default" r:id="rId44"/>
          <w:type w:val="continuous"/>
          <w:pgSz w:w="12240" w:h="15840"/>
          <w:pgMar w:top="1985" w:right="1134" w:bottom="1701" w:left="1985" w:header="720" w:footer="720" w:gutter="0"/>
          <w:pgNumType w:start="69"/>
          <w:cols w:space="720"/>
          <w:docGrid w:linePitch="360"/>
        </w:sectPr>
      </w:pPr>
      <w:r w:rsidRPr="005F026C">
        <w:rPr>
          <w:lang w:val="vi-VN"/>
        </w:rPr>
        <w:t>Ngoài ra, c</w:t>
      </w:r>
      <w:r w:rsidR="009F1BB4" w:rsidRPr="009414D7">
        <w:rPr>
          <w:lang w:val="vi-VN"/>
        </w:rPr>
        <w:t xml:space="preserve">húng ta </w:t>
      </w:r>
      <w:r w:rsidRPr="005F026C">
        <w:rPr>
          <w:lang w:val="vi-VN"/>
        </w:rPr>
        <w:t xml:space="preserve">cũng </w:t>
      </w:r>
      <w:r w:rsidR="009F1BB4" w:rsidRPr="009414D7">
        <w:rPr>
          <w:lang w:val="vi-VN"/>
        </w:rPr>
        <w:t>sử dụng Class Activation Map (CAM) đ</w:t>
      </w:r>
      <w:r w:rsidR="00974D89">
        <w:rPr>
          <w:lang w:val="vi-VN"/>
        </w:rPr>
        <w:t>ể làm nổi bật các thành phần đóng</w:t>
      </w:r>
      <w:r w:rsidR="009F1BB4" w:rsidRPr="009414D7">
        <w:rPr>
          <w:lang w:val="vi-VN"/>
        </w:rPr>
        <w:t xml:space="preserve"> góp nhiều nhất cho một nhận dạng lớp nhất định trê</w:t>
      </w:r>
      <w:r w:rsidR="007F09BA">
        <w:rPr>
          <w:lang w:val="vi-VN"/>
        </w:rPr>
        <w:t>n các mẫu dữ liệu thuộc lớp đó.</w:t>
      </w:r>
      <w:r w:rsidR="00976D32" w:rsidRPr="00976D32">
        <w:rPr>
          <w:lang w:val="vi-VN"/>
        </w:rPr>
        <w:t xml:space="preserve"> </w:t>
      </w:r>
      <w:r w:rsidR="00976D32" w:rsidRPr="005F026C">
        <w:rPr>
          <w:lang w:val="vi-VN"/>
        </w:rPr>
        <w:t>Ví dụ</w:t>
      </w:r>
      <w:r w:rsidR="00976D32">
        <w:rPr>
          <w:lang w:val="vi-VN"/>
        </w:rPr>
        <w:t xml:space="preserve"> như trong hai hình dưới</w:t>
      </w:r>
      <w:r w:rsidR="00976D32" w:rsidRPr="005F026C">
        <w:rPr>
          <w:lang w:val="vi-VN"/>
        </w:rPr>
        <w:t xml:space="preserve">, chúng ta có thể thấy rõ những vị trí được mô tả bởi các phần màu xanh là các khu vực không phân biệt về đạo hàm trong chuỗi thời gian mà mạng ResNet không tập trung vào khi đưa ra quyết định. Các khu </w:t>
      </w:r>
    </w:p>
    <w:p w14:paraId="61382D9B" w14:textId="09ABE9D5" w:rsidR="002F1811" w:rsidRPr="00976D32" w:rsidRDefault="00976D32" w:rsidP="00976D32">
      <w:pPr>
        <w:pStyle w:val="Nidungvnbn"/>
        <w:rPr>
          <w:lang w:val="vi-VN"/>
        </w:rPr>
      </w:pPr>
      <w:r w:rsidRPr="005F026C">
        <w:rPr>
          <w:lang w:val="vi-VN"/>
        </w:rPr>
        <w:lastRenderedPageBreak/>
        <w:t>vực có tính phân biệt cao (khu vực màu đỏ và màu vàng) là nơi mà mạng ResNet sẽ tập trung vào khi đưa ra quyết định.</w:t>
      </w:r>
    </w:p>
    <w:p w14:paraId="7D844C32" w14:textId="77777777" w:rsidR="00B743B4" w:rsidRDefault="00F8313B" w:rsidP="00B743B4">
      <w:pPr>
        <w:keepNext/>
        <w:ind w:firstLine="720"/>
        <w:jc w:val="center"/>
      </w:pPr>
      <w:r>
        <w:rPr>
          <w:noProof/>
          <w:lang w:val="vi-VN" w:eastAsia="vi-VN"/>
        </w:rPr>
        <w:drawing>
          <wp:inline distT="0" distB="0" distL="0" distR="0" wp14:anchorId="735BE325" wp14:editId="7BAE487B">
            <wp:extent cx="2990850" cy="21094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06857" cy="2120773"/>
                    </a:xfrm>
                    <a:prstGeom prst="rect">
                      <a:avLst/>
                    </a:prstGeom>
                  </pic:spPr>
                </pic:pic>
              </a:graphicData>
            </a:graphic>
          </wp:inline>
        </w:drawing>
      </w:r>
    </w:p>
    <w:p w14:paraId="0A8D968A" w14:textId="247F0FD2" w:rsidR="00B743B4" w:rsidRDefault="00A2002B" w:rsidP="00B743B4">
      <w:pPr>
        <w:keepNext/>
        <w:ind w:firstLine="720"/>
        <w:jc w:val="center"/>
      </w:pPr>
      <w:bookmarkStart w:id="282" w:name="_Toc44595724"/>
      <w:r>
        <w:t xml:space="preserve">Hình </w:t>
      </w:r>
      <w:fldSimple w:instr=" SEQ Hình \* ARABIC ">
        <w:r w:rsidR="001973A2">
          <w:rPr>
            <w:noProof/>
          </w:rPr>
          <w:t>27</w:t>
        </w:r>
      </w:fldSimple>
      <w:r>
        <w:t>.</w:t>
      </w:r>
      <w:r w:rsidRPr="00A2002B">
        <w:t xml:space="preserve"> </w:t>
      </w:r>
      <w:r>
        <w:t>CAM của tập Coffee lớp 0.</w:t>
      </w:r>
      <w:bookmarkEnd w:id="282"/>
    </w:p>
    <w:p w14:paraId="1A7592DC" w14:textId="77777777" w:rsidR="00B743B4" w:rsidRDefault="00B743B4" w:rsidP="00B743B4">
      <w:pPr>
        <w:keepNext/>
        <w:ind w:firstLine="720"/>
        <w:jc w:val="both"/>
      </w:pPr>
    </w:p>
    <w:p w14:paraId="72243E7A" w14:textId="77777777" w:rsidR="00B743B4" w:rsidRDefault="00B743B4" w:rsidP="00B743B4">
      <w:pPr>
        <w:keepNext/>
        <w:ind w:firstLine="720"/>
        <w:jc w:val="center"/>
      </w:pPr>
      <w:r>
        <w:rPr>
          <w:noProof/>
          <w:lang w:val="vi-VN" w:eastAsia="vi-VN"/>
        </w:rPr>
        <w:drawing>
          <wp:inline distT="0" distB="0" distL="0" distR="0" wp14:anchorId="0867CDAA" wp14:editId="5F5136DF">
            <wp:extent cx="2971027" cy="20955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1609" cy="2110017"/>
                    </a:xfrm>
                    <a:prstGeom prst="rect">
                      <a:avLst/>
                    </a:prstGeom>
                  </pic:spPr>
                </pic:pic>
              </a:graphicData>
            </a:graphic>
          </wp:inline>
        </w:drawing>
      </w:r>
    </w:p>
    <w:p w14:paraId="177DC167" w14:textId="683A1BB9" w:rsidR="00A2002B" w:rsidRDefault="00A2002B" w:rsidP="00B743B4">
      <w:pPr>
        <w:keepNext/>
        <w:ind w:firstLine="720"/>
        <w:jc w:val="center"/>
      </w:pPr>
      <w:bookmarkStart w:id="283" w:name="_Toc44595725"/>
      <w:r>
        <w:t xml:space="preserve">Hình </w:t>
      </w:r>
      <w:fldSimple w:instr=" SEQ Hình \* ARABIC ">
        <w:r w:rsidR="001973A2">
          <w:rPr>
            <w:noProof/>
          </w:rPr>
          <w:t>28</w:t>
        </w:r>
      </w:fldSimple>
      <w:r>
        <w:t>. CAM của tập Coffee lớp 1.</w:t>
      </w:r>
      <w:bookmarkEnd w:id="283"/>
    </w:p>
    <w:p w14:paraId="184679A7" w14:textId="1D889C05" w:rsidR="00976D32" w:rsidRDefault="00976D32" w:rsidP="00976D32">
      <w:pPr>
        <w:pStyle w:val="Nidungvnbn"/>
        <w:rPr>
          <w:noProof/>
        </w:rPr>
      </w:pPr>
    </w:p>
    <w:p w14:paraId="1331EF70" w14:textId="718250D7" w:rsidR="00F13CF7" w:rsidRPr="00976D32" w:rsidRDefault="00976D32" w:rsidP="00976D32">
      <w:pPr>
        <w:pStyle w:val="Nidungvnbn"/>
        <w:rPr>
          <w:lang w:val="vi-VN"/>
        </w:rPr>
      </w:pPr>
      <w:r w:rsidRPr="006538CD">
        <w:rPr>
          <w:lang w:val="vi-VN"/>
        </w:rPr>
        <w:t xml:space="preserve">Qua thực nghiệm trên, các mô hình học sâu nói chung và </w:t>
      </w:r>
      <w:r w:rsidRPr="006E7157">
        <w:rPr>
          <w:lang w:val="vi-VN"/>
        </w:rPr>
        <w:t>mô hình ResNet nói riêng có hiệu suất tương đối tốt, thậm chí có thể c</w:t>
      </w:r>
      <w:r w:rsidR="008D255B">
        <w:rPr>
          <w:lang w:val="vi-VN"/>
        </w:rPr>
        <w:t>ạnh tranh với cả phương pháp phâ</w:t>
      </w:r>
      <w:r w:rsidRPr="006E7157">
        <w:rPr>
          <w:lang w:val="vi-VN"/>
        </w:rPr>
        <w:t xml:space="preserve">n loại đỉnh cao hiện nay là HIVE – COTE. Đặc biệt, các mô hình học sâu </w:t>
      </w:r>
      <w:r w:rsidR="008D255B" w:rsidRPr="008D255B">
        <w:rPr>
          <w:lang w:val="vi-VN"/>
        </w:rPr>
        <w:t xml:space="preserve">trong đó có ResNet </w:t>
      </w:r>
      <w:r w:rsidRPr="006E7157">
        <w:rPr>
          <w:lang w:val="vi-VN"/>
        </w:rPr>
        <w:t>còn có ư</w:t>
      </w:r>
      <w:r>
        <w:rPr>
          <w:lang w:val="vi-VN"/>
        </w:rPr>
        <w:t xml:space="preserve">u điểm vượt trội hơn, </w:t>
      </w:r>
      <w:r w:rsidRPr="006E7157">
        <w:rPr>
          <w:lang w:val="vi-VN"/>
        </w:rPr>
        <w:t>đó là thời gian huấn luyện v</w:t>
      </w:r>
      <w:r>
        <w:rPr>
          <w:lang w:val="vi-VN"/>
        </w:rPr>
        <w:t>à đưa ra dự đoán của mạng nhanh hơn so với HIVE – COTE.</w:t>
      </w:r>
      <w:r w:rsidRPr="00424237">
        <w:rPr>
          <w:lang w:val="vi-VN"/>
        </w:rPr>
        <w:t xml:space="preserve"> </w:t>
      </w:r>
      <w:r>
        <w:rPr>
          <w:lang w:val="vi-VN"/>
        </w:rPr>
        <w:t>N</w:t>
      </w:r>
      <w:r w:rsidRPr="00424237">
        <w:rPr>
          <w:lang w:val="vi-VN"/>
        </w:rPr>
        <w:t>ếu tập trung nghiên cứu phát triển các mô hình học sâu nhằm cải thi</w:t>
      </w:r>
      <w:r>
        <w:rPr>
          <w:lang w:val="vi-VN"/>
        </w:rPr>
        <w:t xml:space="preserve">ện hiệu suất </w:t>
      </w:r>
      <w:r w:rsidRPr="00424237">
        <w:rPr>
          <w:lang w:val="vi-VN"/>
        </w:rPr>
        <w:t>trong v</w:t>
      </w:r>
      <w:r>
        <w:rPr>
          <w:lang w:val="vi-VN"/>
        </w:rPr>
        <w:t xml:space="preserve">ấn đề phân loại chuỗi thời gian </w:t>
      </w:r>
      <w:r w:rsidRPr="00424237">
        <w:rPr>
          <w:lang w:val="vi-VN"/>
        </w:rPr>
        <w:t xml:space="preserve">có thể </w:t>
      </w:r>
      <w:r>
        <w:rPr>
          <w:lang w:val="vi-VN"/>
        </w:rPr>
        <w:t xml:space="preserve">hứa hẹn </w:t>
      </w:r>
      <w:r w:rsidRPr="00424237">
        <w:rPr>
          <w:lang w:val="vi-VN"/>
        </w:rPr>
        <w:t xml:space="preserve">sẽ có </w:t>
      </w:r>
      <w:r>
        <w:rPr>
          <w:lang w:val="vi-VN"/>
        </w:rPr>
        <w:t>nhiều b</w:t>
      </w:r>
      <w:r w:rsidRPr="00424237">
        <w:rPr>
          <w:lang w:val="vi-VN"/>
        </w:rPr>
        <w:t xml:space="preserve">ước tiến </w:t>
      </w:r>
      <w:r>
        <w:rPr>
          <w:lang w:val="vi-VN"/>
        </w:rPr>
        <w:t>vượt bậc</w:t>
      </w:r>
      <w:r w:rsidRPr="00424237">
        <w:rPr>
          <w:lang w:val="vi-VN"/>
        </w:rPr>
        <w:t>.</w:t>
      </w:r>
      <w:bookmarkStart w:id="284" w:name="_heading=h.ak5pmzzop60" w:colFirst="0" w:colLast="0"/>
      <w:bookmarkEnd w:id="284"/>
      <w:r w:rsidR="00F13CF7">
        <w:rPr>
          <w:lang w:val="vi-VN"/>
        </w:rPr>
        <w:br w:type="page"/>
      </w:r>
    </w:p>
    <w:p w14:paraId="690C9500" w14:textId="77777777" w:rsidR="00FF45B6" w:rsidRDefault="007F09BA" w:rsidP="00E60CC5">
      <w:pPr>
        <w:pStyle w:val="Chng"/>
        <w:rPr>
          <w:lang w:val="vi-VN"/>
        </w:rPr>
      </w:pPr>
      <w:bookmarkStart w:id="285" w:name="_Toc44596644"/>
      <w:r w:rsidRPr="005F026C">
        <w:rPr>
          <w:lang w:val="vi-VN"/>
        </w:rPr>
        <w:lastRenderedPageBreak/>
        <w:t>CHƯƠNG 4 – KẾT LUẬN</w:t>
      </w:r>
      <w:bookmarkEnd w:id="285"/>
    </w:p>
    <w:p w14:paraId="49A15CE8" w14:textId="6F42CB9B" w:rsidR="009F1BB4" w:rsidRPr="005F026C" w:rsidRDefault="00FF45B6" w:rsidP="00FF45B6">
      <w:pPr>
        <w:pStyle w:val="Tiumccp1"/>
        <w:rPr>
          <w:lang w:val="vi-VN"/>
        </w:rPr>
      </w:pPr>
      <w:bookmarkStart w:id="286" w:name="_Toc44596645"/>
      <w:r w:rsidRPr="00FF45B6">
        <w:rPr>
          <w:lang w:val="vi-VN"/>
        </w:rPr>
        <w:t>4.1 Tổng kết</w:t>
      </w:r>
      <w:bookmarkEnd w:id="286"/>
      <w:r w:rsidR="009F1BB4" w:rsidRPr="005F026C">
        <w:rPr>
          <w:lang w:val="vi-VN"/>
        </w:rPr>
        <w:tab/>
      </w:r>
    </w:p>
    <w:p w14:paraId="76D490DE" w14:textId="76992B3E" w:rsidR="006C55F9" w:rsidRDefault="006C55F9" w:rsidP="006C55F9">
      <w:pPr>
        <w:pStyle w:val="Nidungvnbn"/>
        <w:rPr>
          <w:lang w:val="vi-VN"/>
        </w:rPr>
      </w:pPr>
      <w:r w:rsidRPr="005F026C">
        <w:rPr>
          <w:lang w:val="vi-VN"/>
        </w:rPr>
        <w:t xml:space="preserve">Trong báo cáo này, chúng ta đã </w:t>
      </w:r>
      <w:r w:rsidRPr="00601C18">
        <w:rPr>
          <w:lang w:val="vi-VN"/>
        </w:rPr>
        <w:t xml:space="preserve">trình bày những </w:t>
      </w:r>
      <w:r>
        <w:rPr>
          <w:lang w:val="vi-VN"/>
        </w:rPr>
        <w:t xml:space="preserve">khái niệm </w:t>
      </w:r>
      <w:r w:rsidRPr="005F026C">
        <w:rPr>
          <w:lang w:val="vi-VN"/>
        </w:rPr>
        <w:t xml:space="preserve">cơ bản nhất </w:t>
      </w:r>
      <w:r>
        <w:rPr>
          <w:lang w:val="vi-VN"/>
        </w:rPr>
        <w:t>về mạng nơ ron sâu</w:t>
      </w:r>
      <w:r w:rsidRPr="00601C18">
        <w:rPr>
          <w:lang w:val="vi-VN"/>
        </w:rPr>
        <w:t>, các thành phần đặ</w:t>
      </w:r>
      <w:r>
        <w:rPr>
          <w:lang w:val="vi-VN"/>
        </w:rPr>
        <w:t>c trưng của mạng nơ rơn sâu</w:t>
      </w:r>
      <w:r w:rsidRPr="00601C18">
        <w:rPr>
          <w:lang w:val="vi-VN"/>
        </w:rPr>
        <w:t xml:space="preserve">, những đặc điểm riêng của mạng nơ ron </w:t>
      </w:r>
      <w:r>
        <w:rPr>
          <w:lang w:val="vi-VN"/>
        </w:rPr>
        <w:t xml:space="preserve">sâu </w:t>
      </w:r>
      <w:r w:rsidRPr="00601C18">
        <w:rPr>
          <w:lang w:val="vi-VN"/>
        </w:rPr>
        <w:t xml:space="preserve">dành cho việc phân loại chuỗi thời gian; </w:t>
      </w:r>
      <w:r w:rsidR="00A511C8" w:rsidRPr="005F026C">
        <w:rPr>
          <w:lang w:val="vi-VN"/>
        </w:rPr>
        <w:t xml:space="preserve">các </w:t>
      </w:r>
      <w:r w:rsidRPr="00601C18">
        <w:rPr>
          <w:lang w:val="vi-VN"/>
        </w:rPr>
        <w:t>kiến trúc học sâu</w:t>
      </w:r>
      <w:r>
        <w:rPr>
          <w:lang w:val="vi-VN"/>
        </w:rPr>
        <w:t xml:space="preserve"> hiệu quả để giải quyết bài toán </w:t>
      </w:r>
      <w:r w:rsidRPr="00601C18">
        <w:rPr>
          <w:lang w:val="vi-VN"/>
        </w:rPr>
        <w:t xml:space="preserve">phân loại chuỗi thời gian. </w:t>
      </w:r>
      <w:r w:rsidRPr="005F026C">
        <w:rPr>
          <w:lang w:val="vi-VN"/>
        </w:rPr>
        <w:t xml:space="preserve">Chúng ta cũng đã tiến hành </w:t>
      </w:r>
      <w:r w:rsidRPr="00601C18">
        <w:rPr>
          <w:lang w:val="vi-VN"/>
        </w:rPr>
        <w:t xml:space="preserve">thực nghiệm so sánh kết quả </w:t>
      </w:r>
      <w:r w:rsidRPr="005F026C">
        <w:rPr>
          <w:lang w:val="vi-VN"/>
        </w:rPr>
        <w:t xml:space="preserve">với tiền thực nghiệm của các tác giả đi trước </w:t>
      </w:r>
      <w:r w:rsidRPr="00601C18">
        <w:rPr>
          <w:lang w:val="vi-VN"/>
        </w:rPr>
        <w:t xml:space="preserve">và </w:t>
      </w:r>
      <w:r w:rsidRPr="005F026C">
        <w:rPr>
          <w:lang w:val="vi-VN"/>
        </w:rPr>
        <w:t xml:space="preserve">có đã có nhận xét </w:t>
      </w:r>
      <w:r w:rsidRPr="00601C18">
        <w:rPr>
          <w:lang w:val="vi-VN"/>
        </w:rPr>
        <w:t xml:space="preserve">về việc sử dụng kiến trúc </w:t>
      </w:r>
      <w:r>
        <w:rPr>
          <w:lang w:val="vi-VN"/>
        </w:rPr>
        <w:t xml:space="preserve">MLP, FCN và </w:t>
      </w:r>
      <w:r w:rsidRPr="00601C18">
        <w:rPr>
          <w:lang w:val="vi-VN"/>
        </w:rPr>
        <w:t xml:space="preserve">ResNet để phân loại một số tập dữ liệu chuỗi thời gian phổ biến trong dữ liệu chuỗi thời gian đơn biến UCR, qua đó thấy được hiệu quả của </w:t>
      </w:r>
      <w:r>
        <w:rPr>
          <w:lang w:val="vi-VN"/>
        </w:rPr>
        <w:t xml:space="preserve">các </w:t>
      </w:r>
      <w:r w:rsidRPr="00601C18">
        <w:rPr>
          <w:lang w:val="vi-VN"/>
        </w:rPr>
        <w:t>phương pháp này trong nhiệm vụ phân loại chuỗi thời gian.</w:t>
      </w:r>
    </w:p>
    <w:p w14:paraId="6D1CCDB3" w14:textId="2A6F8D60" w:rsidR="00FF45B6" w:rsidRPr="00F33863" w:rsidRDefault="00FF45B6" w:rsidP="00FF45B6">
      <w:pPr>
        <w:pStyle w:val="Tiumccp1"/>
        <w:rPr>
          <w:lang w:val="vi-VN"/>
        </w:rPr>
      </w:pPr>
      <w:bookmarkStart w:id="287" w:name="_Toc44596646"/>
      <w:r w:rsidRPr="00F33863">
        <w:rPr>
          <w:lang w:val="vi-VN"/>
        </w:rPr>
        <w:t>4.2 Hướng phát triển</w:t>
      </w:r>
      <w:bookmarkEnd w:id="287"/>
    </w:p>
    <w:p w14:paraId="07143A2A" w14:textId="27E44D37" w:rsidR="003F39A6" w:rsidRPr="005F026C" w:rsidRDefault="003F39A6" w:rsidP="003F39A6">
      <w:pPr>
        <w:pStyle w:val="Nidungvnbn"/>
        <w:rPr>
          <w:lang w:val="vi-VN"/>
        </w:rPr>
      </w:pPr>
      <w:r w:rsidRPr="003F39A6">
        <w:rPr>
          <w:lang w:val="vi-VN"/>
        </w:rPr>
        <w:t>Mặc dù chúng t</w:t>
      </w:r>
      <w:r w:rsidRPr="005F026C">
        <w:rPr>
          <w:lang w:val="vi-VN"/>
        </w:rPr>
        <w:t>a</w:t>
      </w:r>
      <w:r w:rsidRPr="003F39A6">
        <w:rPr>
          <w:lang w:val="vi-VN"/>
        </w:rPr>
        <w:t xml:space="preserve"> đã tiến hành đánh giá thử nghiệm sâu rộng, </w:t>
      </w:r>
      <w:r w:rsidRPr="005F026C">
        <w:rPr>
          <w:lang w:val="vi-VN"/>
        </w:rPr>
        <w:t xml:space="preserve">nhưng việc ứng dụng </w:t>
      </w:r>
      <w:r w:rsidRPr="003F39A6">
        <w:rPr>
          <w:lang w:val="vi-VN"/>
        </w:rPr>
        <w:t xml:space="preserve">học sâu để phân loại chuỗi thời gian vẫn </w:t>
      </w:r>
      <w:r w:rsidRPr="005F026C">
        <w:rPr>
          <w:lang w:val="vi-VN"/>
        </w:rPr>
        <w:t xml:space="preserve">còn </w:t>
      </w:r>
      <w:r w:rsidRPr="003F39A6">
        <w:rPr>
          <w:lang w:val="vi-VN"/>
        </w:rPr>
        <w:t xml:space="preserve">thiếu </w:t>
      </w:r>
      <w:r w:rsidRPr="005F026C">
        <w:rPr>
          <w:lang w:val="vi-VN"/>
        </w:rPr>
        <w:t>nhiều</w:t>
      </w:r>
      <w:r w:rsidRPr="003F39A6">
        <w:rPr>
          <w:lang w:val="vi-VN"/>
        </w:rPr>
        <w:t xml:space="preserve"> nghiên cứu kỹ lưỡng</w:t>
      </w:r>
      <w:r w:rsidRPr="005F026C">
        <w:rPr>
          <w:lang w:val="vi-VN"/>
        </w:rPr>
        <w:t>.</w:t>
      </w:r>
      <w:r w:rsidRPr="003F39A6">
        <w:rPr>
          <w:lang w:val="vi-VN"/>
        </w:rPr>
        <w:t xml:space="preserve"> Hơn nữa, </w:t>
      </w:r>
      <w:r w:rsidRPr="005F026C">
        <w:rPr>
          <w:lang w:val="vi-VN"/>
        </w:rPr>
        <w:t>ả</w:t>
      </w:r>
      <w:r w:rsidRPr="003F39A6">
        <w:rPr>
          <w:lang w:val="vi-VN"/>
        </w:rPr>
        <w:t xml:space="preserve">nh hưởng của chuẩn hóa z (và các phương pháp chuẩn hóa khác) đối với khả năng học tập của DNN cũng cần được tìm hiểu kỹ. </w:t>
      </w:r>
      <w:r w:rsidRPr="005F026C">
        <w:rPr>
          <w:lang w:val="vi-VN"/>
        </w:rPr>
        <w:t>T</w:t>
      </w:r>
      <w:r w:rsidRPr="003F39A6">
        <w:rPr>
          <w:lang w:val="vi-VN"/>
        </w:rPr>
        <w:t>ương lai</w:t>
      </w:r>
      <w:r w:rsidRPr="005F026C">
        <w:rPr>
          <w:lang w:val="vi-VN"/>
        </w:rPr>
        <w:t>,</w:t>
      </w:r>
      <w:r w:rsidRPr="003F39A6">
        <w:rPr>
          <w:lang w:val="vi-VN"/>
        </w:rPr>
        <w:t xml:space="preserve"> chúng t</w:t>
      </w:r>
      <w:r w:rsidRPr="005F026C">
        <w:rPr>
          <w:lang w:val="vi-VN"/>
        </w:rPr>
        <w:t>a</w:t>
      </w:r>
      <w:r w:rsidRPr="003F39A6">
        <w:rPr>
          <w:lang w:val="vi-VN"/>
        </w:rPr>
        <w:t xml:space="preserve"> </w:t>
      </w:r>
      <w:r w:rsidRPr="005F026C">
        <w:rPr>
          <w:lang w:val="vi-VN"/>
        </w:rPr>
        <w:t xml:space="preserve">sẽ làm rõ vấn đề trên bằng cách </w:t>
      </w:r>
      <w:r w:rsidRPr="003F39A6">
        <w:rPr>
          <w:lang w:val="vi-VN"/>
        </w:rPr>
        <w:t xml:space="preserve">thực hiện các thử nghiệm sâu rộng hơn, đặc biệt là trên các bộ dữ liệu chuỗi thời gian đa biến. </w:t>
      </w:r>
      <w:r w:rsidRPr="005F026C">
        <w:rPr>
          <w:lang w:val="vi-VN"/>
        </w:rPr>
        <w:t xml:space="preserve">Bên cạnh đó, </w:t>
      </w:r>
      <w:r w:rsidRPr="003F39A6">
        <w:rPr>
          <w:lang w:val="vi-VN"/>
        </w:rPr>
        <w:t xml:space="preserve">một thách thức quan trọng đối với </w:t>
      </w:r>
      <w:r w:rsidRPr="005F026C">
        <w:rPr>
          <w:lang w:val="vi-VN"/>
        </w:rPr>
        <w:t>bài toán</w:t>
      </w:r>
      <w:r w:rsidRPr="003F39A6">
        <w:rPr>
          <w:lang w:val="vi-VN"/>
        </w:rPr>
        <w:t xml:space="preserve"> TSC là </w:t>
      </w:r>
      <w:r w:rsidRPr="005F026C">
        <w:rPr>
          <w:lang w:val="vi-VN"/>
        </w:rPr>
        <w:t xml:space="preserve">cần </w:t>
      </w:r>
      <w:r w:rsidRPr="003F39A6">
        <w:rPr>
          <w:lang w:val="vi-VN"/>
        </w:rPr>
        <w:t>một bộ dữ liệu chung có nhãn lớn</w:t>
      </w:r>
      <w:r w:rsidRPr="005F026C">
        <w:rPr>
          <w:lang w:val="vi-VN"/>
        </w:rPr>
        <w:t xml:space="preserve"> và đầy đủ để thực hiện các thực nghiệm chính xác hơn và đầy đủ hơn.</w:t>
      </w:r>
    </w:p>
    <w:p w14:paraId="2688CCE4" w14:textId="494A5EB8" w:rsidR="00A511C8" w:rsidRPr="00601C18" w:rsidRDefault="003F39A6" w:rsidP="003F39A6">
      <w:pPr>
        <w:pStyle w:val="Nidungvnbn"/>
        <w:rPr>
          <w:lang w:val="vi-VN"/>
        </w:rPr>
      </w:pPr>
      <w:r w:rsidRPr="003F39A6">
        <w:rPr>
          <w:lang w:val="vi-VN"/>
        </w:rPr>
        <w:t xml:space="preserve">Tóm lại, với việc </w:t>
      </w:r>
      <w:r w:rsidRPr="005F026C">
        <w:rPr>
          <w:lang w:val="vi-VN"/>
        </w:rPr>
        <w:t xml:space="preserve">chúng ta </w:t>
      </w:r>
      <w:r w:rsidRPr="003F39A6">
        <w:rPr>
          <w:lang w:val="vi-VN"/>
        </w:rPr>
        <w:t xml:space="preserve">các kho khai thác dữ liệu </w:t>
      </w:r>
      <w:r w:rsidRPr="005F026C">
        <w:rPr>
          <w:lang w:val="vi-VN"/>
        </w:rPr>
        <w:t xml:space="preserve">cập nhật </w:t>
      </w:r>
      <w:r w:rsidRPr="003F39A6">
        <w:rPr>
          <w:lang w:val="vi-VN"/>
        </w:rPr>
        <w:t>trở nên thường xuyên hơn, tận dụng các kiến ​​trúc sâu hơn</w:t>
      </w:r>
      <w:r w:rsidRPr="005F026C">
        <w:rPr>
          <w:lang w:val="vi-VN"/>
        </w:rPr>
        <w:t xml:space="preserve"> như đã trình bày</w:t>
      </w:r>
      <w:r w:rsidRPr="003F39A6">
        <w:rPr>
          <w:lang w:val="vi-VN"/>
        </w:rPr>
        <w:t xml:space="preserve">, </w:t>
      </w:r>
      <w:r w:rsidRPr="005F026C">
        <w:rPr>
          <w:lang w:val="vi-VN"/>
        </w:rPr>
        <w:t xml:space="preserve">chúng ta có thể khiến </w:t>
      </w:r>
      <w:r w:rsidRPr="003F39A6">
        <w:rPr>
          <w:lang w:val="vi-VN"/>
        </w:rPr>
        <w:t xml:space="preserve">học sâu trở thành một cách tiếp cận </w:t>
      </w:r>
      <w:r w:rsidRPr="005F026C">
        <w:rPr>
          <w:lang w:val="vi-VN"/>
        </w:rPr>
        <w:t xml:space="preserve">để giải quyết vấn đề một cách </w:t>
      </w:r>
      <w:r w:rsidRPr="003F39A6">
        <w:rPr>
          <w:lang w:val="vi-VN"/>
        </w:rPr>
        <w:t>lôi cuốn</w:t>
      </w:r>
      <w:r w:rsidRPr="005F026C">
        <w:rPr>
          <w:lang w:val="vi-VN"/>
        </w:rPr>
        <w:t xml:space="preserve"> hơn</w:t>
      </w:r>
      <w:r w:rsidRPr="003F39A6">
        <w:rPr>
          <w:lang w:val="vi-VN"/>
        </w:rPr>
        <w:t>.</w:t>
      </w:r>
    </w:p>
    <w:p w14:paraId="5006A51A" w14:textId="77777777" w:rsidR="00461499" w:rsidRDefault="00461499">
      <w:pPr>
        <w:spacing w:after="200" w:line="276" w:lineRule="auto"/>
        <w:rPr>
          <w:b/>
          <w:sz w:val="32"/>
          <w:szCs w:val="32"/>
          <w:lang w:val="vi-VN"/>
        </w:rPr>
      </w:pPr>
      <w:r>
        <w:rPr>
          <w:b/>
          <w:sz w:val="32"/>
          <w:szCs w:val="32"/>
          <w:lang w:val="vi-VN"/>
        </w:rPr>
        <w:br w:type="page"/>
      </w:r>
    </w:p>
    <w:p w14:paraId="01DF9027" w14:textId="20FE1F62" w:rsidR="007B7FF5" w:rsidRPr="00987A87" w:rsidRDefault="007E7FF7" w:rsidP="00461499">
      <w:pPr>
        <w:spacing w:after="200" w:line="276" w:lineRule="auto"/>
        <w:jc w:val="center"/>
        <w:rPr>
          <w:b/>
          <w:sz w:val="32"/>
          <w:szCs w:val="32"/>
          <w:lang w:val="vi-VN"/>
        </w:rPr>
      </w:pPr>
      <w:r w:rsidRPr="00601C18">
        <w:rPr>
          <w:b/>
          <w:sz w:val="32"/>
          <w:szCs w:val="32"/>
          <w:lang w:val="vi-VN"/>
        </w:rPr>
        <w:lastRenderedPageBreak/>
        <w:t>TÀI LIỆU THAM KHẢO</w:t>
      </w:r>
    </w:p>
    <w:p w14:paraId="78A9E695" w14:textId="77777777" w:rsidR="00650D6A" w:rsidRPr="00601C18" w:rsidRDefault="00650D6A" w:rsidP="00650D6A">
      <w:pPr>
        <w:spacing w:line="360" w:lineRule="auto"/>
        <w:ind w:left="360" w:firstLine="360"/>
        <w:rPr>
          <w:b/>
          <w:sz w:val="26"/>
          <w:szCs w:val="26"/>
          <w:lang w:val="vi-VN"/>
        </w:rPr>
      </w:pPr>
      <w:r w:rsidRPr="00601C18">
        <w:rPr>
          <w:b/>
          <w:sz w:val="26"/>
          <w:szCs w:val="26"/>
          <w:lang w:val="vi-VN"/>
        </w:rPr>
        <w:t>Tiếng Anh</w:t>
      </w:r>
    </w:p>
    <w:p w14:paraId="1C049DA3" w14:textId="77777777" w:rsidR="005848CB" w:rsidRDefault="005848CB" w:rsidP="00987A87">
      <w:pPr>
        <w:pStyle w:val="Nidungvnbn"/>
      </w:pPr>
      <w:r>
        <w:t>[1]</w:t>
      </w:r>
      <w:r>
        <w:tab/>
        <w:t xml:space="preserve">Hassan Ismail Fawaz, Germain Forestier, Jonathan Weber, Lhassane Idoumghar, Pierre-Alain Muller, </w:t>
      </w:r>
      <w:r>
        <w:rPr>
          <w:i/>
        </w:rPr>
        <w:t xml:space="preserve">Deep learning for time series classification: A review, </w:t>
      </w:r>
      <w:r>
        <w:t>2019</w:t>
      </w:r>
    </w:p>
    <w:p w14:paraId="782049C2" w14:textId="77777777" w:rsidR="005848CB" w:rsidRDefault="005848CB" w:rsidP="00987A87">
      <w:pPr>
        <w:pStyle w:val="Nidungvnbn"/>
      </w:pPr>
      <w:r>
        <w:t>[2]</w:t>
      </w:r>
      <w:r>
        <w:tab/>
        <w:t>Zhiguang Wang, Weizhong Yan, Tim Oates,</w:t>
      </w:r>
      <w:r>
        <w:rPr>
          <w:i/>
        </w:rPr>
        <w:t xml:space="preserve"> Time series classification from scratch with deep neural networks: A strong baseline</w:t>
      </w:r>
      <w:r>
        <w:t xml:space="preserve">, 2017 </w:t>
      </w:r>
    </w:p>
    <w:p w14:paraId="09BA85A0" w14:textId="77777777" w:rsidR="005848CB" w:rsidRDefault="005848CB" w:rsidP="00987A87">
      <w:pPr>
        <w:pStyle w:val="Nidungvnbn"/>
      </w:pPr>
      <w:r>
        <w:t>[3]</w:t>
      </w:r>
      <w:r>
        <w:tab/>
        <w:t xml:space="preserve">Sergey Ioffe, Christian Szegedy, </w:t>
      </w:r>
      <w:r>
        <w:rPr>
          <w:i/>
        </w:rPr>
        <w:t xml:space="preserve">Batch Normalization: Accelerating Deep Network Training by Reducing Internal Covariate Shift, </w:t>
      </w:r>
      <w:r>
        <w:t>2015</w:t>
      </w:r>
    </w:p>
    <w:p w14:paraId="53A4FF33" w14:textId="33E4A106" w:rsidR="005848CB" w:rsidRDefault="005848CB" w:rsidP="00987A87">
      <w:pPr>
        <w:pStyle w:val="Nidungvnbn"/>
      </w:pPr>
      <w:r>
        <w:t>[4]</w:t>
      </w:r>
      <w:r>
        <w:tab/>
        <w:t xml:space="preserve">Min Lin, Qiang Chen, Shuicheng Yan, </w:t>
      </w:r>
      <w:r w:rsidR="00987A87">
        <w:rPr>
          <w:i/>
        </w:rPr>
        <w:t xml:space="preserve">Network </w:t>
      </w:r>
      <w:r w:rsidR="00987A87">
        <w:rPr>
          <w:i/>
          <w:lang w:val="vi-VN"/>
        </w:rPr>
        <w:t>i</w:t>
      </w:r>
      <w:r>
        <w:rPr>
          <w:i/>
        </w:rPr>
        <w:t>n Network,</w:t>
      </w:r>
      <w:r>
        <w:t xml:space="preserve"> 2014 </w:t>
      </w:r>
    </w:p>
    <w:p w14:paraId="7BDF2A94" w14:textId="77777777" w:rsidR="005848CB" w:rsidRDefault="005848CB" w:rsidP="00987A87">
      <w:pPr>
        <w:pStyle w:val="Nidungvnbn"/>
      </w:pPr>
      <w:r>
        <w:t>[5]</w:t>
      </w:r>
      <w:r>
        <w:tab/>
        <w:t xml:space="preserve">Abien Fred Agarap, </w:t>
      </w:r>
      <w:r>
        <w:rPr>
          <w:i/>
        </w:rPr>
        <w:t xml:space="preserve">Deep Learning using Rectified Linear Units (ReLU), </w:t>
      </w:r>
      <w:r>
        <w:t>2019</w:t>
      </w:r>
    </w:p>
    <w:p w14:paraId="3B7174EA" w14:textId="77777777" w:rsidR="005848CB" w:rsidRDefault="005848CB" w:rsidP="00987A87">
      <w:pPr>
        <w:pStyle w:val="Nidungvnbn"/>
        <w:rPr>
          <w:i/>
        </w:rPr>
      </w:pPr>
      <w:r>
        <w:t>[6]</w:t>
      </w:r>
      <w:r>
        <w:tab/>
        <w:t xml:space="preserve">Wikipedia, </w:t>
      </w:r>
      <w:r>
        <w:rPr>
          <w:i/>
        </w:rPr>
        <w:t>Softmax function,</w:t>
      </w:r>
    </w:p>
    <w:p w14:paraId="0A9F064F" w14:textId="77777777" w:rsidR="005848CB" w:rsidRDefault="005848CB" w:rsidP="00987A87">
      <w:pPr>
        <w:pStyle w:val="Nidungvnbn"/>
      </w:pPr>
      <w:r>
        <w:tab/>
      </w:r>
      <w:hyperlink r:id="rId47">
        <w:r>
          <w:rPr>
            <w:color w:val="0563C1"/>
            <w:u w:val="single"/>
          </w:rPr>
          <w:t>https://en.wikipedia.org/wiki/Softmax_function</w:t>
        </w:r>
      </w:hyperlink>
    </w:p>
    <w:p w14:paraId="11C1BB40" w14:textId="118CFF93" w:rsidR="005848CB" w:rsidRDefault="005848CB" w:rsidP="0064228E">
      <w:pPr>
        <w:pStyle w:val="Nidungvnbn"/>
      </w:pPr>
      <w:r>
        <w:t>[7]</w:t>
      </w:r>
      <w:r>
        <w:tab/>
        <w:t xml:space="preserve">Margarita Granat, </w:t>
      </w:r>
      <w:r w:rsidR="006259E3">
        <w:rPr>
          <w:i/>
        </w:rPr>
        <w:t>How</w:t>
      </w:r>
      <w:r w:rsidR="006259E3">
        <w:rPr>
          <w:i/>
          <w:lang w:val="vi-VN"/>
        </w:rPr>
        <w:t xml:space="preserve"> </w:t>
      </w:r>
      <w:r w:rsidR="007B2374">
        <w:rPr>
          <w:i/>
          <w:lang w:val="vi-VN"/>
        </w:rPr>
        <w:t>t</w:t>
      </w:r>
      <w:r>
        <w:rPr>
          <w:i/>
        </w:rPr>
        <w:t xml:space="preserve">o Use Convolutional Neural Networks for Time Series Classification, </w:t>
      </w:r>
      <w:r>
        <w:t>2019</w:t>
      </w:r>
      <w:r>
        <w:tab/>
      </w:r>
    </w:p>
    <w:p w14:paraId="2F1810DE" w14:textId="635AF4B4" w:rsidR="0064228E" w:rsidRPr="0064228E" w:rsidRDefault="001973A2" w:rsidP="0064228E">
      <w:pPr>
        <w:pStyle w:val="Nidungvnbn"/>
        <w:ind w:left="720"/>
        <w:rPr>
          <w:color w:val="0563C1"/>
          <w:u w:val="single"/>
        </w:rPr>
      </w:pPr>
      <w:hyperlink r:id="rId48">
        <w:r w:rsidR="005848CB">
          <w:rPr>
            <w:color w:val="0563C1"/>
            <w:u w:val="single"/>
          </w:rPr>
          <w:t>https://towardsdatascience.com/how-to-use-convolutional-neural-networks-for-time-series-classification-56b1b0a07a57</w:t>
        </w:r>
      </w:hyperlink>
    </w:p>
    <w:p w14:paraId="10781F4E" w14:textId="3375294B" w:rsidR="0064228E" w:rsidRDefault="0064228E" w:rsidP="0064228E">
      <w:pPr>
        <w:pStyle w:val="Nidungvnbn"/>
      </w:pPr>
      <w:r>
        <w:t>[8]</w:t>
      </w:r>
      <w:r>
        <w:tab/>
      </w:r>
      <w:r w:rsidRPr="0064228E">
        <w:t>Amaia Abanda, Usue Mori, Jose A. Lozano</w:t>
      </w:r>
      <w:r>
        <w:t xml:space="preserve">, </w:t>
      </w:r>
      <w:r w:rsidRPr="0064228E">
        <w:rPr>
          <w:i/>
          <w:iCs/>
        </w:rPr>
        <w:t>A review on distance based time series classification</w:t>
      </w:r>
      <w:r>
        <w:rPr>
          <w:i/>
          <w:iCs/>
        </w:rPr>
        <w:t xml:space="preserve">, </w:t>
      </w:r>
      <w:r>
        <w:t>2018</w:t>
      </w:r>
    </w:p>
    <w:p w14:paraId="30BDEF46" w14:textId="252A137D" w:rsidR="00C15536" w:rsidRDefault="00C15536" w:rsidP="00C15536">
      <w:pPr>
        <w:pStyle w:val="Nidungvnbn"/>
      </w:pPr>
      <w:r>
        <w:t>[9]</w:t>
      </w:r>
      <w:r>
        <w:tab/>
        <w:t xml:space="preserve">Lines J, Taylor S, Bagnall A, HIVE-COTE: </w:t>
      </w:r>
      <w:r w:rsidRPr="00C15536">
        <w:rPr>
          <w:i/>
          <w:iCs/>
        </w:rPr>
        <w:t>The hierarchical vote collective of transformation-based ensembles for time series classification,</w:t>
      </w:r>
      <w:r>
        <w:t xml:space="preserve"> 2016</w:t>
      </w:r>
    </w:p>
    <w:p w14:paraId="5A3A653F" w14:textId="61263F88" w:rsidR="00303331" w:rsidRPr="00303331" w:rsidRDefault="00303331" w:rsidP="00C15536">
      <w:pPr>
        <w:pStyle w:val="Nidungvnbn"/>
      </w:pPr>
      <w:r>
        <w:t>[10]</w:t>
      </w:r>
      <w:r>
        <w:tab/>
        <w:t xml:space="preserve">Michael Nielsen, </w:t>
      </w:r>
      <w:r w:rsidRPr="00303331">
        <w:rPr>
          <w:i/>
          <w:iCs/>
        </w:rPr>
        <w:t>Neural Networks and Deep Learning</w:t>
      </w:r>
      <w:r>
        <w:rPr>
          <w:i/>
          <w:iCs/>
        </w:rPr>
        <w:t xml:space="preserve">, </w:t>
      </w:r>
      <w:r>
        <w:t>2015</w:t>
      </w:r>
    </w:p>
    <w:p w14:paraId="13FABD74" w14:textId="446530A1" w:rsidR="00BB2B2A" w:rsidRDefault="007C6553" w:rsidP="005848CB">
      <w:pPr>
        <w:spacing w:after="200" w:line="276" w:lineRule="auto"/>
      </w:pPr>
      <w:r>
        <w:rPr>
          <w:sz w:val="26"/>
          <w:szCs w:val="26"/>
          <w:lang w:val="vi-VN"/>
        </w:rPr>
        <w:tab/>
      </w:r>
      <w:r>
        <w:rPr>
          <w:sz w:val="26"/>
          <w:szCs w:val="26"/>
        </w:rPr>
        <w:t>[11]</w:t>
      </w:r>
      <w:r>
        <w:rPr>
          <w:sz w:val="26"/>
          <w:szCs w:val="26"/>
        </w:rPr>
        <w:tab/>
      </w:r>
      <w:r w:rsidRPr="007C6553">
        <w:rPr>
          <w:sz w:val="26"/>
          <w:szCs w:val="26"/>
        </w:rPr>
        <w:t>Pierre Baldi</w:t>
      </w:r>
      <w:r>
        <w:rPr>
          <w:sz w:val="26"/>
          <w:szCs w:val="26"/>
        </w:rPr>
        <w:t xml:space="preserve">, </w:t>
      </w:r>
      <w:r w:rsidRPr="007C6553">
        <w:rPr>
          <w:i/>
          <w:iCs/>
        </w:rPr>
        <w:t>Autoencoders, Unsupervised Learning, and Deep Architectures</w:t>
      </w:r>
      <w:r>
        <w:rPr>
          <w:i/>
          <w:iCs/>
        </w:rPr>
        <w:t xml:space="preserve">, </w:t>
      </w:r>
      <w:r>
        <w:t>2012</w:t>
      </w:r>
    </w:p>
    <w:p w14:paraId="790775CA" w14:textId="7F93EE89" w:rsidR="00B316ED" w:rsidRDefault="00B316ED" w:rsidP="00B316ED">
      <w:pPr>
        <w:spacing w:after="200" w:line="276" w:lineRule="auto"/>
      </w:pPr>
      <w:r>
        <w:tab/>
        <w:t>[12]</w:t>
      </w:r>
      <w:r>
        <w:tab/>
        <w:t xml:space="preserve">Joan Serra, Santiago Pascual và Alexandros Karatzoglou, </w:t>
      </w:r>
      <w:r w:rsidRPr="00B316ED">
        <w:rPr>
          <w:i/>
          <w:iCs/>
        </w:rPr>
        <w:t>Towards a Universal Neural Network Encoder for Time Series</w:t>
      </w:r>
      <w:r>
        <w:rPr>
          <w:i/>
          <w:iCs/>
        </w:rPr>
        <w:t xml:space="preserve">, </w:t>
      </w:r>
      <w:r>
        <w:t>2018</w:t>
      </w:r>
    </w:p>
    <w:p w14:paraId="69330A68" w14:textId="4F1671AB" w:rsidR="00B316ED" w:rsidRDefault="00B316ED" w:rsidP="00B316ED">
      <w:pPr>
        <w:spacing w:after="200" w:line="276" w:lineRule="auto"/>
      </w:pPr>
      <w:r>
        <w:lastRenderedPageBreak/>
        <w:tab/>
        <w:t>[13]</w:t>
      </w:r>
      <w:r>
        <w:tab/>
        <w:t>Cui Z, Chen W, Chen Y,</w:t>
      </w:r>
      <w:r w:rsidRPr="00B316ED">
        <w:rPr>
          <w:i/>
          <w:iCs/>
        </w:rPr>
        <w:t xml:space="preserve"> Multi-scale convolutional neural networks for time series classification,</w:t>
      </w:r>
      <w:r>
        <w:t xml:space="preserve"> 2016</w:t>
      </w:r>
    </w:p>
    <w:p w14:paraId="2B139F77" w14:textId="5AE5A6B7" w:rsidR="001E2602" w:rsidRDefault="001E2602" w:rsidP="001E2602">
      <w:pPr>
        <w:spacing w:after="200" w:line="276" w:lineRule="auto"/>
      </w:pPr>
      <w:r>
        <w:tab/>
        <w:t>[14]</w:t>
      </w:r>
      <w:r>
        <w:tab/>
        <w:t>Le Guennec A, Malinowski S, Tavenard R,</w:t>
      </w:r>
      <w:r w:rsidRPr="001E2602">
        <w:rPr>
          <w:i/>
          <w:iCs/>
        </w:rPr>
        <w:t xml:space="preserve"> Data augmentation for time series classification using convolutional neural networks</w:t>
      </w:r>
      <w:r>
        <w:t>, 2016</w:t>
      </w:r>
    </w:p>
    <w:p w14:paraId="37399C7D" w14:textId="4691729E" w:rsidR="003C65EF" w:rsidRDefault="003C65EF" w:rsidP="003C65EF">
      <w:pPr>
        <w:spacing w:after="200" w:line="276" w:lineRule="auto"/>
      </w:pPr>
      <w:r>
        <w:tab/>
        <w:t>[15]</w:t>
      </w:r>
      <w:r>
        <w:tab/>
        <w:t>Zheng Y, Liu Q, Chen E, Ge Y, Zhao JL,</w:t>
      </w:r>
      <w:r w:rsidRPr="003C65EF">
        <w:rPr>
          <w:i/>
          <w:iCs/>
        </w:rPr>
        <w:t xml:space="preserve"> Time series classification using multi-channels deep convolutional neural networks,</w:t>
      </w:r>
      <w:r>
        <w:t xml:space="preserve"> 2014</w:t>
      </w:r>
    </w:p>
    <w:p w14:paraId="54E6F775" w14:textId="7766F238" w:rsidR="00C24925" w:rsidRDefault="00C24925" w:rsidP="003C65EF">
      <w:pPr>
        <w:spacing w:after="200" w:line="276" w:lineRule="auto"/>
      </w:pPr>
      <w:r>
        <w:tab/>
        <w:t>[16]</w:t>
      </w:r>
      <w:r w:rsidR="00AF37C4">
        <w:tab/>
      </w:r>
      <w:r w:rsidR="00EA222C">
        <w:t>Bendong Zhao</w:t>
      </w:r>
      <w:r w:rsidR="00AF37C4" w:rsidRPr="00AF37C4">
        <w:t>, Huanzhang Lu, Shangfeng Chen, Junliang Liu, and Dongya Wu</w:t>
      </w:r>
      <w:r w:rsidR="00AF37C4">
        <w:t xml:space="preserve">, </w:t>
      </w:r>
      <w:r w:rsidR="00AF37C4" w:rsidRPr="00AF37C4">
        <w:rPr>
          <w:i/>
          <w:iCs/>
        </w:rPr>
        <w:t>Convolutional neural networks for time series classification</w:t>
      </w:r>
      <w:r w:rsidR="00AF37C4">
        <w:rPr>
          <w:i/>
          <w:iCs/>
        </w:rPr>
        <w:t xml:space="preserve">, </w:t>
      </w:r>
      <w:r w:rsidR="00AF37C4">
        <w:t>2017</w:t>
      </w:r>
    </w:p>
    <w:p w14:paraId="3F6118B4" w14:textId="55ABB623" w:rsidR="00DE6331" w:rsidRPr="00DE6331" w:rsidRDefault="00DE6331" w:rsidP="00DE6331">
      <w:pPr>
        <w:spacing w:after="200" w:line="276" w:lineRule="auto"/>
        <w:rPr>
          <w:sz w:val="26"/>
          <w:szCs w:val="26"/>
        </w:rPr>
      </w:pPr>
      <w:r>
        <w:tab/>
        <w:t>[17]</w:t>
      </w:r>
      <w:r>
        <w:tab/>
      </w:r>
      <w:r w:rsidRPr="00DE6331">
        <w:t>Pattreeya Tanisaro and Gunther Heidemann</w:t>
      </w:r>
      <w:r>
        <w:t xml:space="preserve">, </w:t>
      </w:r>
      <w:r w:rsidRPr="00DE6331">
        <w:rPr>
          <w:i/>
          <w:iCs/>
        </w:rPr>
        <w:t>Time Series Classification Using Time Warping Invariant Echo State Networks</w:t>
      </w:r>
      <w:r>
        <w:rPr>
          <w:i/>
          <w:iCs/>
        </w:rPr>
        <w:t xml:space="preserve">, </w:t>
      </w:r>
      <w:r>
        <w:t>2016</w:t>
      </w:r>
      <w:bookmarkStart w:id="288" w:name="_GoBack"/>
      <w:bookmarkEnd w:id="288"/>
    </w:p>
    <w:sectPr w:rsidR="00DE6331" w:rsidRPr="00DE6331" w:rsidSect="003C405F">
      <w:pgSz w:w="12240" w:h="15840"/>
      <w:pgMar w:top="1985" w:right="1134" w:bottom="1701" w:left="1985" w:header="720" w:footer="720" w:gutter="0"/>
      <w:pgNumType w:start="6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892A7" w14:textId="77777777" w:rsidR="00E92416" w:rsidRDefault="00E92416" w:rsidP="00453AB1">
      <w:r>
        <w:separator/>
      </w:r>
    </w:p>
  </w:endnote>
  <w:endnote w:type="continuationSeparator" w:id="0">
    <w:p w14:paraId="64C09C8C" w14:textId="77777777" w:rsidR="00E92416" w:rsidRDefault="00E9241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AFF" w:usb1="C000605B" w:usb2="00000029" w:usb3="00000000" w:csb0="000101FF" w:csb1="00000000"/>
  </w:font>
  <w:font w:name="Gungsuh">
    <w:altName w:val="Gungsuh"/>
    <w:panose1 w:val="02030600000101010101"/>
    <w:charset w:val="81"/>
    <w:family w:val="roman"/>
    <w:pitch w:val="variable"/>
    <w:sig w:usb0="B00002AF" w:usb1="69D77CFB" w:usb2="00000030" w:usb3="00000000" w:csb0="0008009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181F10" w14:textId="77777777" w:rsidR="00E92416" w:rsidRDefault="00E92416" w:rsidP="00453AB1">
      <w:r>
        <w:separator/>
      </w:r>
    </w:p>
  </w:footnote>
  <w:footnote w:type="continuationSeparator" w:id="0">
    <w:p w14:paraId="1E30C59D" w14:textId="77777777" w:rsidR="00E92416" w:rsidRDefault="00E92416"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96197" w14:textId="77777777" w:rsidR="001973A2" w:rsidRDefault="001973A2">
    <w:pPr>
      <w:pStyle w:val="Header"/>
      <w:jc w:val="center"/>
    </w:pPr>
  </w:p>
  <w:p w14:paraId="12D1A411" w14:textId="77777777" w:rsidR="001973A2" w:rsidRDefault="001973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9360C" w14:textId="77777777" w:rsidR="001973A2" w:rsidRDefault="001973A2">
    <w:pPr>
      <w:pStyle w:val="Header"/>
      <w:jc w:val="center"/>
    </w:pPr>
  </w:p>
  <w:p w14:paraId="327B15F8" w14:textId="77777777" w:rsidR="001973A2" w:rsidRDefault="001973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1CD9D248" w14:textId="50AD05D9" w:rsidR="001973A2" w:rsidRDefault="001973A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6B64CCF3" w14:textId="77777777" w:rsidR="001973A2" w:rsidRDefault="001973A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485573"/>
      <w:docPartObj>
        <w:docPartGallery w:val="Page Numbers (Top of Page)"/>
        <w:docPartUnique/>
      </w:docPartObj>
    </w:sdtPr>
    <w:sdtEndPr>
      <w:rPr>
        <w:noProof/>
      </w:rPr>
    </w:sdtEndPr>
    <w:sdtContent>
      <w:p w14:paraId="40BD4362" w14:textId="6D28CED3" w:rsidR="001973A2" w:rsidRDefault="001973A2">
        <w:pPr>
          <w:pStyle w:val="Header"/>
          <w:jc w:val="center"/>
        </w:pPr>
        <w:r>
          <w:fldChar w:fldCharType="begin"/>
        </w:r>
        <w:r>
          <w:instrText xml:space="preserve"> PAGE   \* MERGEFORMAT </w:instrText>
        </w:r>
        <w:r>
          <w:fldChar w:fldCharType="separate"/>
        </w:r>
        <w:r w:rsidR="003C405F">
          <w:rPr>
            <w:noProof/>
          </w:rPr>
          <w:t>67</w:t>
        </w:r>
        <w:r>
          <w:rPr>
            <w:noProof/>
          </w:rPr>
          <w:fldChar w:fldCharType="end"/>
        </w:r>
      </w:p>
    </w:sdtContent>
  </w:sdt>
  <w:p w14:paraId="37CED008" w14:textId="77777777" w:rsidR="001973A2" w:rsidRDefault="001973A2" w:rsidP="00925CB7">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0423842"/>
      <w:docPartObj>
        <w:docPartGallery w:val="Page Numbers (Top of Page)"/>
        <w:docPartUnique/>
      </w:docPartObj>
    </w:sdtPr>
    <w:sdtEndPr>
      <w:rPr>
        <w:noProof/>
      </w:rPr>
    </w:sdtEndPr>
    <w:sdtContent>
      <w:p w14:paraId="57D40373" w14:textId="77777777" w:rsidR="001973A2" w:rsidRDefault="001973A2">
        <w:pPr>
          <w:pStyle w:val="Header"/>
          <w:jc w:val="center"/>
        </w:pPr>
        <w:r>
          <w:fldChar w:fldCharType="begin"/>
        </w:r>
        <w:r>
          <w:instrText xml:space="preserve"> PAGE   \* MERGEFORMAT </w:instrText>
        </w:r>
        <w:r>
          <w:fldChar w:fldCharType="separate"/>
        </w:r>
        <w:r w:rsidR="003C405F">
          <w:rPr>
            <w:noProof/>
          </w:rPr>
          <w:t>68</w:t>
        </w:r>
        <w:r>
          <w:rPr>
            <w:noProof/>
          </w:rPr>
          <w:fldChar w:fldCharType="end"/>
        </w:r>
      </w:p>
    </w:sdtContent>
  </w:sdt>
  <w:p w14:paraId="7B95286B" w14:textId="77777777" w:rsidR="001973A2" w:rsidRDefault="001973A2" w:rsidP="00925CB7">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138305"/>
      <w:docPartObj>
        <w:docPartGallery w:val="Page Numbers (Top of Page)"/>
        <w:docPartUnique/>
      </w:docPartObj>
    </w:sdtPr>
    <w:sdtEndPr>
      <w:rPr>
        <w:noProof/>
      </w:rPr>
    </w:sdtEndPr>
    <w:sdtContent>
      <w:p w14:paraId="58D103D6" w14:textId="77777777" w:rsidR="003C405F" w:rsidRDefault="003C405F">
        <w:pPr>
          <w:pStyle w:val="Header"/>
          <w:jc w:val="center"/>
        </w:pPr>
        <w:r>
          <w:fldChar w:fldCharType="begin"/>
        </w:r>
        <w:r>
          <w:instrText xml:space="preserve"> PAGE   \* MERGEFORMAT </w:instrText>
        </w:r>
        <w:r>
          <w:fldChar w:fldCharType="separate"/>
        </w:r>
        <w:r>
          <w:rPr>
            <w:noProof/>
          </w:rPr>
          <w:t>72</w:t>
        </w:r>
        <w:r>
          <w:rPr>
            <w:noProof/>
          </w:rPr>
          <w:fldChar w:fldCharType="end"/>
        </w:r>
      </w:p>
    </w:sdtContent>
  </w:sdt>
  <w:p w14:paraId="658D0CC5" w14:textId="77777777" w:rsidR="003C405F" w:rsidRDefault="003C405F" w:rsidP="00925CB7">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183985"/>
    <w:multiLevelType w:val="hybridMultilevel"/>
    <w:tmpl w:val="CE6E0F0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438D3"/>
    <w:multiLevelType w:val="hybridMultilevel"/>
    <w:tmpl w:val="8514E5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F24177"/>
    <w:multiLevelType w:val="hybridMultilevel"/>
    <w:tmpl w:val="6A8E55F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690F8D"/>
    <w:multiLevelType w:val="hybridMultilevel"/>
    <w:tmpl w:val="47CA865E"/>
    <w:lvl w:ilvl="0" w:tplc="0E4830B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87C69"/>
    <w:multiLevelType w:val="hybridMultilevel"/>
    <w:tmpl w:val="47D63B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74725D"/>
    <w:multiLevelType w:val="hybridMultilevel"/>
    <w:tmpl w:val="CC4ACD88"/>
    <w:lvl w:ilvl="0" w:tplc="4840169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902470"/>
    <w:multiLevelType w:val="multilevel"/>
    <w:tmpl w:val="4C0837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4C42F85"/>
    <w:multiLevelType w:val="hybridMultilevel"/>
    <w:tmpl w:val="59E648E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B941D1"/>
    <w:multiLevelType w:val="hybridMultilevel"/>
    <w:tmpl w:val="84B6B7D0"/>
    <w:lvl w:ilvl="0" w:tplc="2A426F7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420A35"/>
    <w:multiLevelType w:val="multilevel"/>
    <w:tmpl w:val="9C7E1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39035E6"/>
    <w:multiLevelType w:val="hybridMultilevel"/>
    <w:tmpl w:val="D714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5648F2"/>
    <w:multiLevelType w:val="hybridMultilevel"/>
    <w:tmpl w:val="58FC2676"/>
    <w:lvl w:ilvl="0" w:tplc="BE9CF5B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1364003"/>
    <w:multiLevelType w:val="multilevel"/>
    <w:tmpl w:val="00900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84A6355"/>
    <w:multiLevelType w:val="hybridMultilevel"/>
    <w:tmpl w:val="110A1C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00A17"/>
    <w:multiLevelType w:val="hybridMultilevel"/>
    <w:tmpl w:val="A68A6C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73868"/>
    <w:multiLevelType w:val="hybridMultilevel"/>
    <w:tmpl w:val="DFD21FD2"/>
    <w:lvl w:ilvl="0" w:tplc="72B6338C">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1002A7"/>
    <w:multiLevelType w:val="hybridMultilevel"/>
    <w:tmpl w:val="C644A4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081E25"/>
    <w:multiLevelType w:val="hybridMultilevel"/>
    <w:tmpl w:val="2E3406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9EA1105"/>
    <w:multiLevelType w:val="multilevel"/>
    <w:tmpl w:val="3BAA792C"/>
    <w:lvl w:ilvl="0">
      <w:start w:val="2"/>
      <w:numFmt w:val="decimal"/>
      <w:lvlText w:val="%1"/>
      <w:lvlJc w:val="left"/>
      <w:pPr>
        <w:ind w:left="770" w:hanging="770"/>
      </w:pPr>
      <w:rPr>
        <w:rFonts w:hint="default"/>
      </w:rPr>
    </w:lvl>
    <w:lvl w:ilvl="1">
      <w:start w:val="2"/>
      <w:numFmt w:val="decimal"/>
      <w:lvlText w:val="%1.%2"/>
      <w:lvlJc w:val="left"/>
      <w:pPr>
        <w:ind w:left="770" w:hanging="770"/>
      </w:pPr>
      <w:rPr>
        <w:rFonts w:hint="default"/>
      </w:rPr>
    </w:lvl>
    <w:lvl w:ilvl="2">
      <w:start w:val="4"/>
      <w:numFmt w:val="decimal"/>
      <w:lvlText w:val="%1.%2.%3"/>
      <w:lvlJc w:val="left"/>
      <w:pPr>
        <w:ind w:left="770" w:hanging="77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E31273B"/>
    <w:multiLevelType w:val="multilevel"/>
    <w:tmpl w:val="76DEC00A"/>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5"/>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9A02AD"/>
    <w:multiLevelType w:val="hybridMultilevel"/>
    <w:tmpl w:val="93BC0A4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24"/>
  </w:num>
  <w:num w:numId="4">
    <w:abstractNumId w:val="31"/>
  </w:num>
  <w:num w:numId="5">
    <w:abstractNumId w:val="0"/>
  </w:num>
  <w:num w:numId="6">
    <w:abstractNumId w:val="7"/>
  </w:num>
  <w:num w:numId="7">
    <w:abstractNumId w:val="20"/>
  </w:num>
  <w:num w:numId="8">
    <w:abstractNumId w:val="28"/>
  </w:num>
  <w:num w:numId="9">
    <w:abstractNumId w:val="2"/>
  </w:num>
  <w:num w:numId="10">
    <w:abstractNumId w:val="13"/>
  </w:num>
  <w:num w:numId="11">
    <w:abstractNumId w:val="30"/>
  </w:num>
  <w:num w:numId="12">
    <w:abstractNumId w:val="14"/>
  </w:num>
  <w:num w:numId="13">
    <w:abstractNumId w:val="17"/>
  </w:num>
  <w:num w:numId="14">
    <w:abstractNumId w:val="16"/>
  </w:num>
  <w:num w:numId="15">
    <w:abstractNumId w:val="9"/>
  </w:num>
  <w:num w:numId="16">
    <w:abstractNumId w:val="10"/>
  </w:num>
  <w:num w:numId="17">
    <w:abstractNumId w:val="3"/>
  </w:num>
  <w:num w:numId="18">
    <w:abstractNumId w:val="15"/>
  </w:num>
  <w:num w:numId="19">
    <w:abstractNumId w:val="26"/>
  </w:num>
  <w:num w:numId="20">
    <w:abstractNumId w:val="22"/>
  </w:num>
  <w:num w:numId="21">
    <w:abstractNumId w:val="6"/>
  </w:num>
  <w:num w:numId="22">
    <w:abstractNumId w:val="11"/>
  </w:num>
  <w:num w:numId="23">
    <w:abstractNumId w:val="25"/>
  </w:num>
  <w:num w:numId="24">
    <w:abstractNumId w:val="23"/>
  </w:num>
  <w:num w:numId="25">
    <w:abstractNumId w:val="4"/>
  </w:num>
  <w:num w:numId="26">
    <w:abstractNumId w:val="19"/>
  </w:num>
  <w:num w:numId="27">
    <w:abstractNumId w:val="5"/>
  </w:num>
  <w:num w:numId="28">
    <w:abstractNumId w:val="29"/>
  </w:num>
  <w:num w:numId="29">
    <w:abstractNumId w:val="8"/>
  </w:num>
  <w:num w:numId="30">
    <w:abstractNumId w:val="21"/>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822"/>
    <w:rsid w:val="00000FCE"/>
    <w:rsid w:val="000018BE"/>
    <w:rsid w:val="00002C5D"/>
    <w:rsid w:val="00006516"/>
    <w:rsid w:val="000105EE"/>
    <w:rsid w:val="00011AD4"/>
    <w:rsid w:val="00011CBF"/>
    <w:rsid w:val="00013471"/>
    <w:rsid w:val="000135E1"/>
    <w:rsid w:val="000139DD"/>
    <w:rsid w:val="000155E3"/>
    <w:rsid w:val="00017F52"/>
    <w:rsid w:val="0002015C"/>
    <w:rsid w:val="00024322"/>
    <w:rsid w:val="00024496"/>
    <w:rsid w:val="0002500D"/>
    <w:rsid w:val="0003049C"/>
    <w:rsid w:val="00030B58"/>
    <w:rsid w:val="00031FB8"/>
    <w:rsid w:val="00034064"/>
    <w:rsid w:val="0003438B"/>
    <w:rsid w:val="0003683E"/>
    <w:rsid w:val="000411E8"/>
    <w:rsid w:val="00041493"/>
    <w:rsid w:val="00041A69"/>
    <w:rsid w:val="00043BD4"/>
    <w:rsid w:val="000454BC"/>
    <w:rsid w:val="0004602B"/>
    <w:rsid w:val="000520FF"/>
    <w:rsid w:val="0005242F"/>
    <w:rsid w:val="00052C0F"/>
    <w:rsid w:val="00054BBC"/>
    <w:rsid w:val="00055D2E"/>
    <w:rsid w:val="00055EDB"/>
    <w:rsid w:val="0006066F"/>
    <w:rsid w:val="0006716B"/>
    <w:rsid w:val="0007032F"/>
    <w:rsid w:val="00071E97"/>
    <w:rsid w:val="00073413"/>
    <w:rsid w:val="00074392"/>
    <w:rsid w:val="00075D25"/>
    <w:rsid w:val="00076D76"/>
    <w:rsid w:val="000770F2"/>
    <w:rsid w:val="00081219"/>
    <w:rsid w:val="000812FC"/>
    <w:rsid w:val="000814D8"/>
    <w:rsid w:val="0008316B"/>
    <w:rsid w:val="00083CAB"/>
    <w:rsid w:val="00085D86"/>
    <w:rsid w:val="00087903"/>
    <w:rsid w:val="00092348"/>
    <w:rsid w:val="000954E6"/>
    <w:rsid w:val="000973D2"/>
    <w:rsid w:val="000A047C"/>
    <w:rsid w:val="000A41E9"/>
    <w:rsid w:val="000A4235"/>
    <w:rsid w:val="000A7010"/>
    <w:rsid w:val="000B0F40"/>
    <w:rsid w:val="000B1B1B"/>
    <w:rsid w:val="000B2A35"/>
    <w:rsid w:val="000B5217"/>
    <w:rsid w:val="000B521C"/>
    <w:rsid w:val="000B529C"/>
    <w:rsid w:val="000C2AB6"/>
    <w:rsid w:val="000C3694"/>
    <w:rsid w:val="000C46EB"/>
    <w:rsid w:val="000C5B5C"/>
    <w:rsid w:val="000C70A5"/>
    <w:rsid w:val="000D05B5"/>
    <w:rsid w:val="000D13EE"/>
    <w:rsid w:val="000D5111"/>
    <w:rsid w:val="000D5641"/>
    <w:rsid w:val="000E0DD5"/>
    <w:rsid w:val="000E1E4A"/>
    <w:rsid w:val="000E20E1"/>
    <w:rsid w:val="000E25C2"/>
    <w:rsid w:val="000E431C"/>
    <w:rsid w:val="000E5B3C"/>
    <w:rsid w:val="000E718D"/>
    <w:rsid w:val="000F1175"/>
    <w:rsid w:val="000F2F0A"/>
    <w:rsid w:val="000F3814"/>
    <w:rsid w:val="001014F4"/>
    <w:rsid w:val="001040EF"/>
    <w:rsid w:val="0011716B"/>
    <w:rsid w:val="001177D8"/>
    <w:rsid w:val="00122AA4"/>
    <w:rsid w:val="00125E74"/>
    <w:rsid w:val="00131A3A"/>
    <w:rsid w:val="001323D4"/>
    <w:rsid w:val="00137133"/>
    <w:rsid w:val="001405B0"/>
    <w:rsid w:val="00141448"/>
    <w:rsid w:val="00141DD7"/>
    <w:rsid w:val="00142D3D"/>
    <w:rsid w:val="00143561"/>
    <w:rsid w:val="00143C60"/>
    <w:rsid w:val="00152691"/>
    <w:rsid w:val="0015419A"/>
    <w:rsid w:val="001555A9"/>
    <w:rsid w:val="00156ABB"/>
    <w:rsid w:val="00157155"/>
    <w:rsid w:val="00157659"/>
    <w:rsid w:val="00161B1E"/>
    <w:rsid w:val="001673DE"/>
    <w:rsid w:val="00170C20"/>
    <w:rsid w:val="00176E1F"/>
    <w:rsid w:val="00177931"/>
    <w:rsid w:val="00180ADA"/>
    <w:rsid w:val="001819EA"/>
    <w:rsid w:val="001829A0"/>
    <w:rsid w:val="00183014"/>
    <w:rsid w:val="001901C7"/>
    <w:rsid w:val="001914CE"/>
    <w:rsid w:val="001915C9"/>
    <w:rsid w:val="00193009"/>
    <w:rsid w:val="001941F5"/>
    <w:rsid w:val="00194510"/>
    <w:rsid w:val="00194F19"/>
    <w:rsid w:val="001973A2"/>
    <w:rsid w:val="001A157E"/>
    <w:rsid w:val="001A4276"/>
    <w:rsid w:val="001A6142"/>
    <w:rsid w:val="001A64B2"/>
    <w:rsid w:val="001A6F6D"/>
    <w:rsid w:val="001B32E5"/>
    <w:rsid w:val="001B776A"/>
    <w:rsid w:val="001C0525"/>
    <w:rsid w:val="001C3568"/>
    <w:rsid w:val="001C3BEF"/>
    <w:rsid w:val="001C433D"/>
    <w:rsid w:val="001D0259"/>
    <w:rsid w:val="001D0849"/>
    <w:rsid w:val="001D6933"/>
    <w:rsid w:val="001D6F9A"/>
    <w:rsid w:val="001D725B"/>
    <w:rsid w:val="001E2468"/>
    <w:rsid w:val="001E2602"/>
    <w:rsid w:val="001E2A05"/>
    <w:rsid w:val="001E3D22"/>
    <w:rsid w:val="001E712A"/>
    <w:rsid w:val="001E7D7E"/>
    <w:rsid w:val="001F1E58"/>
    <w:rsid w:val="001F2E0A"/>
    <w:rsid w:val="001F5B80"/>
    <w:rsid w:val="001F6450"/>
    <w:rsid w:val="001F6780"/>
    <w:rsid w:val="001F6925"/>
    <w:rsid w:val="001F713D"/>
    <w:rsid w:val="001F73EC"/>
    <w:rsid w:val="002001C8"/>
    <w:rsid w:val="002004E5"/>
    <w:rsid w:val="0020313E"/>
    <w:rsid w:val="00203E84"/>
    <w:rsid w:val="00204CC3"/>
    <w:rsid w:val="00207DC2"/>
    <w:rsid w:val="00210B1A"/>
    <w:rsid w:val="00210C56"/>
    <w:rsid w:val="00210CD7"/>
    <w:rsid w:val="0021129C"/>
    <w:rsid w:val="00211B2B"/>
    <w:rsid w:val="002127C4"/>
    <w:rsid w:val="002136EE"/>
    <w:rsid w:val="00216C2B"/>
    <w:rsid w:val="0022255C"/>
    <w:rsid w:val="00222562"/>
    <w:rsid w:val="0022287D"/>
    <w:rsid w:val="00223158"/>
    <w:rsid w:val="00223544"/>
    <w:rsid w:val="002237B4"/>
    <w:rsid w:val="0022559F"/>
    <w:rsid w:val="002308C0"/>
    <w:rsid w:val="00233F3C"/>
    <w:rsid w:val="0023435D"/>
    <w:rsid w:val="0023564B"/>
    <w:rsid w:val="00235FE5"/>
    <w:rsid w:val="00237B3D"/>
    <w:rsid w:val="00246D3A"/>
    <w:rsid w:val="00250BDA"/>
    <w:rsid w:val="00252CB4"/>
    <w:rsid w:val="00252F26"/>
    <w:rsid w:val="0025400C"/>
    <w:rsid w:val="00254961"/>
    <w:rsid w:val="00255604"/>
    <w:rsid w:val="00261D01"/>
    <w:rsid w:val="002624CB"/>
    <w:rsid w:val="0026403A"/>
    <w:rsid w:val="00264C3F"/>
    <w:rsid w:val="002651E9"/>
    <w:rsid w:val="00266BBA"/>
    <w:rsid w:val="00271955"/>
    <w:rsid w:val="002720AD"/>
    <w:rsid w:val="002729BF"/>
    <w:rsid w:val="00274A29"/>
    <w:rsid w:val="00275FD9"/>
    <w:rsid w:val="0027623E"/>
    <w:rsid w:val="00280F0B"/>
    <w:rsid w:val="0028130F"/>
    <w:rsid w:val="00281FB0"/>
    <w:rsid w:val="002829A3"/>
    <w:rsid w:val="00282FDF"/>
    <w:rsid w:val="00283CF8"/>
    <w:rsid w:val="002846E1"/>
    <w:rsid w:val="002862F4"/>
    <w:rsid w:val="0028709C"/>
    <w:rsid w:val="00287653"/>
    <w:rsid w:val="00287A2B"/>
    <w:rsid w:val="00291721"/>
    <w:rsid w:val="00293D3B"/>
    <w:rsid w:val="00294109"/>
    <w:rsid w:val="00296A63"/>
    <w:rsid w:val="002A0651"/>
    <w:rsid w:val="002A35BB"/>
    <w:rsid w:val="002A444E"/>
    <w:rsid w:val="002B2C0A"/>
    <w:rsid w:val="002B3AE6"/>
    <w:rsid w:val="002B4959"/>
    <w:rsid w:val="002C27D2"/>
    <w:rsid w:val="002C29AA"/>
    <w:rsid w:val="002C3337"/>
    <w:rsid w:val="002C3DAA"/>
    <w:rsid w:val="002C5774"/>
    <w:rsid w:val="002D3C5E"/>
    <w:rsid w:val="002D4629"/>
    <w:rsid w:val="002D796D"/>
    <w:rsid w:val="002D7C42"/>
    <w:rsid w:val="002E0A40"/>
    <w:rsid w:val="002E22F1"/>
    <w:rsid w:val="002E4B4F"/>
    <w:rsid w:val="002E4F89"/>
    <w:rsid w:val="002E7F2A"/>
    <w:rsid w:val="002F07A0"/>
    <w:rsid w:val="002F1811"/>
    <w:rsid w:val="002F3B6A"/>
    <w:rsid w:val="002F523B"/>
    <w:rsid w:val="002F5561"/>
    <w:rsid w:val="002F698C"/>
    <w:rsid w:val="002F6EF2"/>
    <w:rsid w:val="003005CB"/>
    <w:rsid w:val="00303331"/>
    <w:rsid w:val="0030368E"/>
    <w:rsid w:val="00304A05"/>
    <w:rsid w:val="00304FCA"/>
    <w:rsid w:val="003062E8"/>
    <w:rsid w:val="00310BE3"/>
    <w:rsid w:val="00311256"/>
    <w:rsid w:val="00315F9C"/>
    <w:rsid w:val="0031663D"/>
    <w:rsid w:val="00316A14"/>
    <w:rsid w:val="00317CAA"/>
    <w:rsid w:val="00320BA9"/>
    <w:rsid w:val="00321460"/>
    <w:rsid w:val="003218FF"/>
    <w:rsid w:val="00322AC2"/>
    <w:rsid w:val="00324811"/>
    <w:rsid w:val="00327F0A"/>
    <w:rsid w:val="00330197"/>
    <w:rsid w:val="00335394"/>
    <w:rsid w:val="00335C03"/>
    <w:rsid w:val="0034077E"/>
    <w:rsid w:val="00341D97"/>
    <w:rsid w:val="00342806"/>
    <w:rsid w:val="00343BC0"/>
    <w:rsid w:val="00344135"/>
    <w:rsid w:val="00345905"/>
    <w:rsid w:val="003478ED"/>
    <w:rsid w:val="00350F79"/>
    <w:rsid w:val="00352AD9"/>
    <w:rsid w:val="00354B2C"/>
    <w:rsid w:val="00362D72"/>
    <w:rsid w:val="00364134"/>
    <w:rsid w:val="00364250"/>
    <w:rsid w:val="0036669F"/>
    <w:rsid w:val="003674FD"/>
    <w:rsid w:val="003711F1"/>
    <w:rsid w:val="003734BF"/>
    <w:rsid w:val="003752B4"/>
    <w:rsid w:val="00375663"/>
    <w:rsid w:val="0038165A"/>
    <w:rsid w:val="00381CB1"/>
    <w:rsid w:val="003834CE"/>
    <w:rsid w:val="00385D8B"/>
    <w:rsid w:val="00387981"/>
    <w:rsid w:val="0039182B"/>
    <w:rsid w:val="003919E6"/>
    <w:rsid w:val="00391C8B"/>
    <w:rsid w:val="00393DF6"/>
    <w:rsid w:val="0039488B"/>
    <w:rsid w:val="00394BB5"/>
    <w:rsid w:val="003A3459"/>
    <w:rsid w:val="003A34AE"/>
    <w:rsid w:val="003A3DD8"/>
    <w:rsid w:val="003A3EC8"/>
    <w:rsid w:val="003A4A8E"/>
    <w:rsid w:val="003A5FD4"/>
    <w:rsid w:val="003A67E0"/>
    <w:rsid w:val="003A6F5E"/>
    <w:rsid w:val="003B1528"/>
    <w:rsid w:val="003B54FA"/>
    <w:rsid w:val="003B5891"/>
    <w:rsid w:val="003B5AAD"/>
    <w:rsid w:val="003B627D"/>
    <w:rsid w:val="003B7D8F"/>
    <w:rsid w:val="003C15A9"/>
    <w:rsid w:val="003C1B39"/>
    <w:rsid w:val="003C2671"/>
    <w:rsid w:val="003C30D7"/>
    <w:rsid w:val="003C405F"/>
    <w:rsid w:val="003C4BB5"/>
    <w:rsid w:val="003C61E9"/>
    <w:rsid w:val="003C65EF"/>
    <w:rsid w:val="003C67CC"/>
    <w:rsid w:val="003C7600"/>
    <w:rsid w:val="003D47E8"/>
    <w:rsid w:val="003D72E0"/>
    <w:rsid w:val="003D7306"/>
    <w:rsid w:val="003D74B6"/>
    <w:rsid w:val="003E0E62"/>
    <w:rsid w:val="003E3592"/>
    <w:rsid w:val="003E5341"/>
    <w:rsid w:val="003F0692"/>
    <w:rsid w:val="003F1583"/>
    <w:rsid w:val="003F172B"/>
    <w:rsid w:val="003F39A6"/>
    <w:rsid w:val="003F5284"/>
    <w:rsid w:val="003F5F98"/>
    <w:rsid w:val="003F765D"/>
    <w:rsid w:val="0040127B"/>
    <w:rsid w:val="00402413"/>
    <w:rsid w:val="0040385B"/>
    <w:rsid w:val="00403BD6"/>
    <w:rsid w:val="00405CB3"/>
    <w:rsid w:val="00406552"/>
    <w:rsid w:val="0041103D"/>
    <w:rsid w:val="004131BC"/>
    <w:rsid w:val="0041540A"/>
    <w:rsid w:val="004156E7"/>
    <w:rsid w:val="00416E50"/>
    <w:rsid w:val="00423016"/>
    <w:rsid w:val="004240A0"/>
    <w:rsid w:val="00424237"/>
    <w:rsid w:val="00425409"/>
    <w:rsid w:val="004260D9"/>
    <w:rsid w:val="00427011"/>
    <w:rsid w:val="00430019"/>
    <w:rsid w:val="0043183F"/>
    <w:rsid w:val="0043248F"/>
    <w:rsid w:val="00432D15"/>
    <w:rsid w:val="00433659"/>
    <w:rsid w:val="00435951"/>
    <w:rsid w:val="00442CA9"/>
    <w:rsid w:val="00443793"/>
    <w:rsid w:val="00443B11"/>
    <w:rsid w:val="004449BB"/>
    <w:rsid w:val="00444CCD"/>
    <w:rsid w:val="00445CAB"/>
    <w:rsid w:val="00447117"/>
    <w:rsid w:val="00447207"/>
    <w:rsid w:val="004507F9"/>
    <w:rsid w:val="00453AB1"/>
    <w:rsid w:val="00454185"/>
    <w:rsid w:val="004544EB"/>
    <w:rsid w:val="004548AF"/>
    <w:rsid w:val="00455000"/>
    <w:rsid w:val="00455855"/>
    <w:rsid w:val="004558EF"/>
    <w:rsid w:val="004560B5"/>
    <w:rsid w:val="00457BED"/>
    <w:rsid w:val="00460325"/>
    <w:rsid w:val="00461499"/>
    <w:rsid w:val="00467947"/>
    <w:rsid w:val="00471BA4"/>
    <w:rsid w:val="00472634"/>
    <w:rsid w:val="00472906"/>
    <w:rsid w:val="00472945"/>
    <w:rsid w:val="00473BE8"/>
    <w:rsid w:val="004749AF"/>
    <w:rsid w:val="00475308"/>
    <w:rsid w:val="00475699"/>
    <w:rsid w:val="004759FF"/>
    <w:rsid w:val="00475E4C"/>
    <w:rsid w:val="0047642C"/>
    <w:rsid w:val="00476C44"/>
    <w:rsid w:val="00477E2A"/>
    <w:rsid w:val="004816D7"/>
    <w:rsid w:val="00481C74"/>
    <w:rsid w:val="00482963"/>
    <w:rsid w:val="00487792"/>
    <w:rsid w:val="00490639"/>
    <w:rsid w:val="0049183F"/>
    <w:rsid w:val="00492703"/>
    <w:rsid w:val="00493130"/>
    <w:rsid w:val="00493C4E"/>
    <w:rsid w:val="004949B0"/>
    <w:rsid w:val="00495C63"/>
    <w:rsid w:val="004A7C39"/>
    <w:rsid w:val="004B0176"/>
    <w:rsid w:val="004B2F4D"/>
    <w:rsid w:val="004B5F53"/>
    <w:rsid w:val="004C2EDB"/>
    <w:rsid w:val="004C3BFD"/>
    <w:rsid w:val="004C541C"/>
    <w:rsid w:val="004C6DFC"/>
    <w:rsid w:val="004D0D9E"/>
    <w:rsid w:val="004D406D"/>
    <w:rsid w:val="004D456D"/>
    <w:rsid w:val="004D6737"/>
    <w:rsid w:val="004E3C16"/>
    <w:rsid w:val="004E5946"/>
    <w:rsid w:val="004E6A53"/>
    <w:rsid w:val="004E6FD5"/>
    <w:rsid w:val="004E7828"/>
    <w:rsid w:val="004F1F8E"/>
    <w:rsid w:val="004F26E7"/>
    <w:rsid w:val="004F300B"/>
    <w:rsid w:val="004F37CD"/>
    <w:rsid w:val="004F4D57"/>
    <w:rsid w:val="004F60DC"/>
    <w:rsid w:val="004F6FEB"/>
    <w:rsid w:val="004F7E7F"/>
    <w:rsid w:val="00502DDF"/>
    <w:rsid w:val="005047E1"/>
    <w:rsid w:val="00506D76"/>
    <w:rsid w:val="005117B1"/>
    <w:rsid w:val="00511D6D"/>
    <w:rsid w:val="0051208A"/>
    <w:rsid w:val="005129AB"/>
    <w:rsid w:val="00512C7A"/>
    <w:rsid w:val="00512DD9"/>
    <w:rsid w:val="0051365F"/>
    <w:rsid w:val="00514E40"/>
    <w:rsid w:val="005177EB"/>
    <w:rsid w:val="0052108C"/>
    <w:rsid w:val="00521801"/>
    <w:rsid w:val="005258EC"/>
    <w:rsid w:val="00527073"/>
    <w:rsid w:val="00531965"/>
    <w:rsid w:val="00531CF9"/>
    <w:rsid w:val="00532278"/>
    <w:rsid w:val="00533B9B"/>
    <w:rsid w:val="00534A04"/>
    <w:rsid w:val="00536801"/>
    <w:rsid w:val="005413C6"/>
    <w:rsid w:val="005418DD"/>
    <w:rsid w:val="00541F63"/>
    <w:rsid w:val="0054205E"/>
    <w:rsid w:val="005434D5"/>
    <w:rsid w:val="005449CA"/>
    <w:rsid w:val="00546EAF"/>
    <w:rsid w:val="00552BF1"/>
    <w:rsid w:val="005535F0"/>
    <w:rsid w:val="00562F72"/>
    <w:rsid w:val="005701F8"/>
    <w:rsid w:val="00570A5F"/>
    <w:rsid w:val="005750C6"/>
    <w:rsid w:val="005764FC"/>
    <w:rsid w:val="005816C9"/>
    <w:rsid w:val="00581C7E"/>
    <w:rsid w:val="00582383"/>
    <w:rsid w:val="0058418A"/>
    <w:rsid w:val="005848CB"/>
    <w:rsid w:val="00587410"/>
    <w:rsid w:val="0059001F"/>
    <w:rsid w:val="00591F47"/>
    <w:rsid w:val="0059245C"/>
    <w:rsid w:val="00592662"/>
    <w:rsid w:val="005933E6"/>
    <w:rsid w:val="00593511"/>
    <w:rsid w:val="00594A25"/>
    <w:rsid w:val="00595137"/>
    <w:rsid w:val="005958CA"/>
    <w:rsid w:val="0059733A"/>
    <w:rsid w:val="00597F6D"/>
    <w:rsid w:val="005A1E5A"/>
    <w:rsid w:val="005A317E"/>
    <w:rsid w:val="005A3958"/>
    <w:rsid w:val="005A5C80"/>
    <w:rsid w:val="005A762D"/>
    <w:rsid w:val="005B140B"/>
    <w:rsid w:val="005B2279"/>
    <w:rsid w:val="005B33B9"/>
    <w:rsid w:val="005B4069"/>
    <w:rsid w:val="005B59F4"/>
    <w:rsid w:val="005C0BF2"/>
    <w:rsid w:val="005C16EB"/>
    <w:rsid w:val="005C2B7D"/>
    <w:rsid w:val="005C7705"/>
    <w:rsid w:val="005C7CB5"/>
    <w:rsid w:val="005C7D61"/>
    <w:rsid w:val="005D472C"/>
    <w:rsid w:val="005D5C20"/>
    <w:rsid w:val="005D71E2"/>
    <w:rsid w:val="005D78C0"/>
    <w:rsid w:val="005D7EED"/>
    <w:rsid w:val="005E6078"/>
    <w:rsid w:val="005F026C"/>
    <w:rsid w:val="005F1809"/>
    <w:rsid w:val="005F189A"/>
    <w:rsid w:val="005F4007"/>
    <w:rsid w:val="005F52E0"/>
    <w:rsid w:val="005F5A46"/>
    <w:rsid w:val="005F71C6"/>
    <w:rsid w:val="005F7757"/>
    <w:rsid w:val="006007EB"/>
    <w:rsid w:val="00601C18"/>
    <w:rsid w:val="00602E9B"/>
    <w:rsid w:val="00603825"/>
    <w:rsid w:val="00604746"/>
    <w:rsid w:val="00604F11"/>
    <w:rsid w:val="00605818"/>
    <w:rsid w:val="00605E67"/>
    <w:rsid w:val="006103C5"/>
    <w:rsid w:val="00610854"/>
    <w:rsid w:val="00611270"/>
    <w:rsid w:val="00611C37"/>
    <w:rsid w:val="00613103"/>
    <w:rsid w:val="00613CA4"/>
    <w:rsid w:val="00614FAC"/>
    <w:rsid w:val="0061638D"/>
    <w:rsid w:val="00616BDE"/>
    <w:rsid w:val="00616C47"/>
    <w:rsid w:val="00617354"/>
    <w:rsid w:val="00620575"/>
    <w:rsid w:val="00620E88"/>
    <w:rsid w:val="0062287E"/>
    <w:rsid w:val="00624581"/>
    <w:rsid w:val="00624A29"/>
    <w:rsid w:val="00625824"/>
    <w:rsid w:val="006259E3"/>
    <w:rsid w:val="006319B9"/>
    <w:rsid w:val="006322F3"/>
    <w:rsid w:val="0063400A"/>
    <w:rsid w:val="006355F0"/>
    <w:rsid w:val="006367AE"/>
    <w:rsid w:val="00636FC1"/>
    <w:rsid w:val="00637FE6"/>
    <w:rsid w:val="0064189C"/>
    <w:rsid w:val="00642176"/>
    <w:rsid w:val="0064228E"/>
    <w:rsid w:val="00642602"/>
    <w:rsid w:val="00642DDA"/>
    <w:rsid w:val="0064359C"/>
    <w:rsid w:val="00646C3F"/>
    <w:rsid w:val="006470D4"/>
    <w:rsid w:val="00650D6A"/>
    <w:rsid w:val="006513C1"/>
    <w:rsid w:val="006538CD"/>
    <w:rsid w:val="006570AB"/>
    <w:rsid w:val="00660F0D"/>
    <w:rsid w:val="00660F9D"/>
    <w:rsid w:val="00661336"/>
    <w:rsid w:val="00661708"/>
    <w:rsid w:val="00661A33"/>
    <w:rsid w:val="00665F38"/>
    <w:rsid w:val="00665FC1"/>
    <w:rsid w:val="0066731C"/>
    <w:rsid w:val="00677043"/>
    <w:rsid w:val="006811F5"/>
    <w:rsid w:val="0068151D"/>
    <w:rsid w:val="00681DBF"/>
    <w:rsid w:val="00683B42"/>
    <w:rsid w:val="00684124"/>
    <w:rsid w:val="00686728"/>
    <w:rsid w:val="00687806"/>
    <w:rsid w:val="00687CFA"/>
    <w:rsid w:val="00691BBE"/>
    <w:rsid w:val="006922FF"/>
    <w:rsid w:val="00693413"/>
    <w:rsid w:val="00693AFD"/>
    <w:rsid w:val="006A0FE2"/>
    <w:rsid w:val="006A1BDF"/>
    <w:rsid w:val="006A5AC6"/>
    <w:rsid w:val="006B147B"/>
    <w:rsid w:val="006B177F"/>
    <w:rsid w:val="006B203A"/>
    <w:rsid w:val="006B2E3D"/>
    <w:rsid w:val="006B3DA3"/>
    <w:rsid w:val="006B4148"/>
    <w:rsid w:val="006B475B"/>
    <w:rsid w:val="006B6F4C"/>
    <w:rsid w:val="006B7B99"/>
    <w:rsid w:val="006C5016"/>
    <w:rsid w:val="006C55F9"/>
    <w:rsid w:val="006C6230"/>
    <w:rsid w:val="006C713B"/>
    <w:rsid w:val="006C7F62"/>
    <w:rsid w:val="006D0C95"/>
    <w:rsid w:val="006D2113"/>
    <w:rsid w:val="006D2164"/>
    <w:rsid w:val="006D3814"/>
    <w:rsid w:val="006E1562"/>
    <w:rsid w:val="006E2B2E"/>
    <w:rsid w:val="006E68C2"/>
    <w:rsid w:val="006E7066"/>
    <w:rsid w:val="006E7157"/>
    <w:rsid w:val="006E75A3"/>
    <w:rsid w:val="006F252D"/>
    <w:rsid w:val="006F36A5"/>
    <w:rsid w:val="006F3CC8"/>
    <w:rsid w:val="006F4790"/>
    <w:rsid w:val="006F6DC5"/>
    <w:rsid w:val="00700F78"/>
    <w:rsid w:val="00704615"/>
    <w:rsid w:val="00705F49"/>
    <w:rsid w:val="00707246"/>
    <w:rsid w:val="0071221A"/>
    <w:rsid w:val="0071239D"/>
    <w:rsid w:val="007166C9"/>
    <w:rsid w:val="00720857"/>
    <w:rsid w:val="0072153F"/>
    <w:rsid w:val="0072443C"/>
    <w:rsid w:val="00724BD9"/>
    <w:rsid w:val="00725932"/>
    <w:rsid w:val="00725D4A"/>
    <w:rsid w:val="007262B0"/>
    <w:rsid w:val="007266F9"/>
    <w:rsid w:val="007301A6"/>
    <w:rsid w:val="00730452"/>
    <w:rsid w:val="00733F0D"/>
    <w:rsid w:val="00737340"/>
    <w:rsid w:val="00737515"/>
    <w:rsid w:val="0073765D"/>
    <w:rsid w:val="00737C14"/>
    <w:rsid w:val="00741B9E"/>
    <w:rsid w:val="007475FB"/>
    <w:rsid w:val="00747BF9"/>
    <w:rsid w:val="0075048C"/>
    <w:rsid w:val="00753383"/>
    <w:rsid w:val="007539B3"/>
    <w:rsid w:val="00753C64"/>
    <w:rsid w:val="007558BA"/>
    <w:rsid w:val="00756C35"/>
    <w:rsid w:val="00757BA2"/>
    <w:rsid w:val="00760157"/>
    <w:rsid w:val="007607C5"/>
    <w:rsid w:val="00762503"/>
    <w:rsid w:val="007628AF"/>
    <w:rsid w:val="0076382F"/>
    <w:rsid w:val="00765239"/>
    <w:rsid w:val="00770FC8"/>
    <w:rsid w:val="00771537"/>
    <w:rsid w:val="00774DC1"/>
    <w:rsid w:val="0078057D"/>
    <w:rsid w:val="007823BA"/>
    <w:rsid w:val="00782BB6"/>
    <w:rsid w:val="00782D57"/>
    <w:rsid w:val="00782FDD"/>
    <w:rsid w:val="007833CE"/>
    <w:rsid w:val="00784F78"/>
    <w:rsid w:val="0079103C"/>
    <w:rsid w:val="00791EED"/>
    <w:rsid w:val="00795CE1"/>
    <w:rsid w:val="007A1E49"/>
    <w:rsid w:val="007A3525"/>
    <w:rsid w:val="007A69BC"/>
    <w:rsid w:val="007A75B9"/>
    <w:rsid w:val="007B04AA"/>
    <w:rsid w:val="007B1302"/>
    <w:rsid w:val="007B144A"/>
    <w:rsid w:val="007B1A23"/>
    <w:rsid w:val="007B2374"/>
    <w:rsid w:val="007B2D6B"/>
    <w:rsid w:val="007B47C5"/>
    <w:rsid w:val="007B5DB8"/>
    <w:rsid w:val="007B716F"/>
    <w:rsid w:val="007B77C7"/>
    <w:rsid w:val="007B79C8"/>
    <w:rsid w:val="007B7FF5"/>
    <w:rsid w:val="007C00FF"/>
    <w:rsid w:val="007C283C"/>
    <w:rsid w:val="007C4B66"/>
    <w:rsid w:val="007C5023"/>
    <w:rsid w:val="007C5E03"/>
    <w:rsid w:val="007C6553"/>
    <w:rsid w:val="007D05D9"/>
    <w:rsid w:val="007D0C4F"/>
    <w:rsid w:val="007D3628"/>
    <w:rsid w:val="007D4AE2"/>
    <w:rsid w:val="007D61A0"/>
    <w:rsid w:val="007D6711"/>
    <w:rsid w:val="007D7E4D"/>
    <w:rsid w:val="007E0212"/>
    <w:rsid w:val="007E0EF4"/>
    <w:rsid w:val="007E4F36"/>
    <w:rsid w:val="007E6AB9"/>
    <w:rsid w:val="007E7FF7"/>
    <w:rsid w:val="007F09BA"/>
    <w:rsid w:val="007F1DEF"/>
    <w:rsid w:val="007F1FB7"/>
    <w:rsid w:val="007F2373"/>
    <w:rsid w:val="007F238F"/>
    <w:rsid w:val="007F3609"/>
    <w:rsid w:val="007F66D0"/>
    <w:rsid w:val="007F6D42"/>
    <w:rsid w:val="00800FBB"/>
    <w:rsid w:val="008018F4"/>
    <w:rsid w:val="00802477"/>
    <w:rsid w:val="00803456"/>
    <w:rsid w:val="00803C92"/>
    <w:rsid w:val="008063F5"/>
    <w:rsid w:val="00806529"/>
    <w:rsid w:val="00806E71"/>
    <w:rsid w:val="0080745A"/>
    <w:rsid w:val="00807CA2"/>
    <w:rsid w:val="00810251"/>
    <w:rsid w:val="00810759"/>
    <w:rsid w:val="0081101B"/>
    <w:rsid w:val="00811298"/>
    <w:rsid w:val="00812C4F"/>
    <w:rsid w:val="008132D3"/>
    <w:rsid w:val="00816AD8"/>
    <w:rsid w:val="00817B9C"/>
    <w:rsid w:val="00817E4A"/>
    <w:rsid w:val="0082119E"/>
    <w:rsid w:val="00821FD5"/>
    <w:rsid w:val="008224F3"/>
    <w:rsid w:val="008272C8"/>
    <w:rsid w:val="00830B5E"/>
    <w:rsid w:val="00830B6C"/>
    <w:rsid w:val="008317B0"/>
    <w:rsid w:val="00836161"/>
    <w:rsid w:val="008365CF"/>
    <w:rsid w:val="00836758"/>
    <w:rsid w:val="00837815"/>
    <w:rsid w:val="0084061C"/>
    <w:rsid w:val="00840CAD"/>
    <w:rsid w:val="0084172D"/>
    <w:rsid w:val="00842820"/>
    <w:rsid w:val="00842BF5"/>
    <w:rsid w:val="00843489"/>
    <w:rsid w:val="00844222"/>
    <w:rsid w:val="00844483"/>
    <w:rsid w:val="0084489C"/>
    <w:rsid w:val="00844E19"/>
    <w:rsid w:val="008502FA"/>
    <w:rsid w:val="008503E8"/>
    <w:rsid w:val="00850582"/>
    <w:rsid w:val="00851A2A"/>
    <w:rsid w:val="00853CE1"/>
    <w:rsid w:val="00853E9C"/>
    <w:rsid w:val="008613AD"/>
    <w:rsid w:val="00861C62"/>
    <w:rsid w:val="008636D0"/>
    <w:rsid w:val="008641B5"/>
    <w:rsid w:val="00865F3B"/>
    <w:rsid w:val="00866154"/>
    <w:rsid w:val="00867C2D"/>
    <w:rsid w:val="00870A59"/>
    <w:rsid w:val="00873811"/>
    <w:rsid w:val="00874427"/>
    <w:rsid w:val="0087570E"/>
    <w:rsid w:val="00880D36"/>
    <w:rsid w:val="008813E4"/>
    <w:rsid w:val="00884E31"/>
    <w:rsid w:val="00885194"/>
    <w:rsid w:val="0089219B"/>
    <w:rsid w:val="008935D2"/>
    <w:rsid w:val="00897766"/>
    <w:rsid w:val="008A23C5"/>
    <w:rsid w:val="008A3443"/>
    <w:rsid w:val="008A47F8"/>
    <w:rsid w:val="008A62E6"/>
    <w:rsid w:val="008A6D1C"/>
    <w:rsid w:val="008A6D59"/>
    <w:rsid w:val="008A7561"/>
    <w:rsid w:val="008B23C2"/>
    <w:rsid w:val="008B2FFD"/>
    <w:rsid w:val="008B5D8B"/>
    <w:rsid w:val="008B6E9A"/>
    <w:rsid w:val="008B75C0"/>
    <w:rsid w:val="008B76F8"/>
    <w:rsid w:val="008B794D"/>
    <w:rsid w:val="008C17CB"/>
    <w:rsid w:val="008C2BD5"/>
    <w:rsid w:val="008C581E"/>
    <w:rsid w:val="008C784F"/>
    <w:rsid w:val="008C7DC2"/>
    <w:rsid w:val="008D255B"/>
    <w:rsid w:val="008D26AA"/>
    <w:rsid w:val="008D4B66"/>
    <w:rsid w:val="008D6B74"/>
    <w:rsid w:val="008D76AF"/>
    <w:rsid w:val="008E1752"/>
    <w:rsid w:val="008E1CCC"/>
    <w:rsid w:val="008E1EDB"/>
    <w:rsid w:val="008E4971"/>
    <w:rsid w:val="008E4978"/>
    <w:rsid w:val="008E6453"/>
    <w:rsid w:val="008E649B"/>
    <w:rsid w:val="008E6E58"/>
    <w:rsid w:val="008F02AA"/>
    <w:rsid w:val="008F1FB0"/>
    <w:rsid w:val="008F3828"/>
    <w:rsid w:val="008F3DC4"/>
    <w:rsid w:val="008F501E"/>
    <w:rsid w:val="00901B18"/>
    <w:rsid w:val="00901C4F"/>
    <w:rsid w:val="00902065"/>
    <w:rsid w:val="009020C5"/>
    <w:rsid w:val="0090651A"/>
    <w:rsid w:val="00907C73"/>
    <w:rsid w:val="00911082"/>
    <w:rsid w:val="00911316"/>
    <w:rsid w:val="00911856"/>
    <w:rsid w:val="00911B5D"/>
    <w:rsid w:val="0091315A"/>
    <w:rsid w:val="00920EC6"/>
    <w:rsid w:val="00920F10"/>
    <w:rsid w:val="0092245E"/>
    <w:rsid w:val="009235EA"/>
    <w:rsid w:val="0092366B"/>
    <w:rsid w:val="00925CB7"/>
    <w:rsid w:val="0092677A"/>
    <w:rsid w:val="0093336B"/>
    <w:rsid w:val="009338EC"/>
    <w:rsid w:val="00933DC8"/>
    <w:rsid w:val="0093434D"/>
    <w:rsid w:val="00936C6C"/>
    <w:rsid w:val="009371E0"/>
    <w:rsid w:val="0093725E"/>
    <w:rsid w:val="0093746D"/>
    <w:rsid w:val="00940805"/>
    <w:rsid w:val="009414D7"/>
    <w:rsid w:val="00941946"/>
    <w:rsid w:val="00941D98"/>
    <w:rsid w:val="009425F3"/>
    <w:rsid w:val="00942B81"/>
    <w:rsid w:val="00943BDA"/>
    <w:rsid w:val="009443F8"/>
    <w:rsid w:val="00945063"/>
    <w:rsid w:val="009456A2"/>
    <w:rsid w:val="009500B0"/>
    <w:rsid w:val="0095330B"/>
    <w:rsid w:val="009535BE"/>
    <w:rsid w:val="00953759"/>
    <w:rsid w:val="00954230"/>
    <w:rsid w:val="00955323"/>
    <w:rsid w:val="009555DE"/>
    <w:rsid w:val="00961980"/>
    <w:rsid w:val="00963260"/>
    <w:rsid w:val="00966B5D"/>
    <w:rsid w:val="0096712A"/>
    <w:rsid w:val="009678A1"/>
    <w:rsid w:val="0096796C"/>
    <w:rsid w:val="009704B4"/>
    <w:rsid w:val="00971FCB"/>
    <w:rsid w:val="00972BC6"/>
    <w:rsid w:val="00973190"/>
    <w:rsid w:val="00973210"/>
    <w:rsid w:val="009734BB"/>
    <w:rsid w:val="0097352E"/>
    <w:rsid w:val="009747A6"/>
    <w:rsid w:val="00974D89"/>
    <w:rsid w:val="009766B4"/>
    <w:rsid w:val="00976D32"/>
    <w:rsid w:val="00981982"/>
    <w:rsid w:val="0098299D"/>
    <w:rsid w:val="00983185"/>
    <w:rsid w:val="00987A87"/>
    <w:rsid w:val="00990EA9"/>
    <w:rsid w:val="009913A1"/>
    <w:rsid w:val="00993357"/>
    <w:rsid w:val="009935BA"/>
    <w:rsid w:val="009955C5"/>
    <w:rsid w:val="009A0BE5"/>
    <w:rsid w:val="009A1235"/>
    <w:rsid w:val="009A135F"/>
    <w:rsid w:val="009A4F42"/>
    <w:rsid w:val="009A5F52"/>
    <w:rsid w:val="009B0853"/>
    <w:rsid w:val="009B0EE6"/>
    <w:rsid w:val="009B1425"/>
    <w:rsid w:val="009B2FC5"/>
    <w:rsid w:val="009B7951"/>
    <w:rsid w:val="009C1D4A"/>
    <w:rsid w:val="009C3CF0"/>
    <w:rsid w:val="009C5FF5"/>
    <w:rsid w:val="009C6C2D"/>
    <w:rsid w:val="009C7AC7"/>
    <w:rsid w:val="009D155B"/>
    <w:rsid w:val="009D1BFB"/>
    <w:rsid w:val="009D44BB"/>
    <w:rsid w:val="009D58A6"/>
    <w:rsid w:val="009D5CF8"/>
    <w:rsid w:val="009E0F6D"/>
    <w:rsid w:val="009E1AF6"/>
    <w:rsid w:val="009E32F1"/>
    <w:rsid w:val="009E56D0"/>
    <w:rsid w:val="009F09F5"/>
    <w:rsid w:val="009F10C5"/>
    <w:rsid w:val="009F1BB4"/>
    <w:rsid w:val="00A00C5A"/>
    <w:rsid w:val="00A00D4B"/>
    <w:rsid w:val="00A02996"/>
    <w:rsid w:val="00A05FC3"/>
    <w:rsid w:val="00A060AA"/>
    <w:rsid w:val="00A06492"/>
    <w:rsid w:val="00A07143"/>
    <w:rsid w:val="00A10535"/>
    <w:rsid w:val="00A12FB5"/>
    <w:rsid w:val="00A131F0"/>
    <w:rsid w:val="00A13892"/>
    <w:rsid w:val="00A15C33"/>
    <w:rsid w:val="00A17064"/>
    <w:rsid w:val="00A17D8F"/>
    <w:rsid w:val="00A2002B"/>
    <w:rsid w:val="00A20837"/>
    <w:rsid w:val="00A21664"/>
    <w:rsid w:val="00A2260B"/>
    <w:rsid w:val="00A24CA8"/>
    <w:rsid w:val="00A24F79"/>
    <w:rsid w:val="00A26502"/>
    <w:rsid w:val="00A30740"/>
    <w:rsid w:val="00A317BA"/>
    <w:rsid w:val="00A329D2"/>
    <w:rsid w:val="00A336E7"/>
    <w:rsid w:val="00A3592F"/>
    <w:rsid w:val="00A35AC2"/>
    <w:rsid w:val="00A375D8"/>
    <w:rsid w:val="00A3767F"/>
    <w:rsid w:val="00A4550E"/>
    <w:rsid w:val="00A45D34"/>
    <w:rsid w:val="00A47679"/>
    <w:rsid w:val="00A511C8"/>
    <w:rsid w:val="00A550D5"/>
    <w:rsid w:val="00A55412"/>
    <w:rsid w:val="00A557BA"/>
    <w:rsid w:val="00A55D53"/>
    <w:rsid w:val="00A600E5"/>
    <w:rsid w:val="00A60AB1"/>
    <w:rsid w:val="00A61EF3"/>
    <w:rsid w:val="00A62E5B"/>
    <w:rsid w:val="00A63D44"/>
    <w:rsid w:val="00A670C2"/>
    <w:rsid w:val="00A677DC"/>
    <w:rsid w:val="00A704E6"/>
    <w:rsid w:val="00A70971"/>
    <w:rsid w:val="00A719A8"/>
    <w:rsid w:val="00A729FA"/>
    <w:rsid w:val="00A736F1"/>
    <w:rsid w:val="00A74B51"/>
    <w:rsid w:val="00A7625E"/>
    <w:rsid w:val="00A8034A"/>
    <w:rsid w:val="00A806C2"/>
    <w:rsid w:val="00A839F9"/>
    <w:rsid w:val="00A84E06"/>
    <w:rsid w:val="00A852EA"/>
    <w:rsid w:val="00A86C74"/>
    <w:rsid w:val="00A871F0"/>
    <w:rsid w:val="00A90BDE"/>
    <w:rsid w:val="00A94629"/>
    <w:rsid w:val="00A94BA0"/>
    <w:rsid w:val="00A95C26"/>
    <w:rsid w:val="00A96BA2"/>
    <w:rsid w:val="00A97CF5"/>
    <w:rsid w:val="00AA0DBC"/>
    <w:rsid w:val="00AA1276"/>
    <w:rsid w:val="00AA25C8"/>
    <w:rsid w:val="00AA2B87"/>
    <w:rsid w:val="00AA2E14"/>
    <w:rsid w:val="00AA5383"/>
    <w:rsid w:val="00AA68DE"/>
    <w:rsid w:val="00AB0167"/>
    <w:rsid w:val="00AC25B6"/>
    <w:rsid w:val="00AC42BC"/>
    <w:rsid w:val="00AC6BA5"/>
    <w:rsid w:val="00AD3DB0"/>
    <w:rsid w:val="00AD4CD7"/>
    <w:rsid w:val="00AD6ED1"/>
    <w:rsid w:val="00AD738C"/>
    <w:rsid w:val="00AE17D8"/>
    <w:rsid w:val="00AE1B81"/>
    <w:rsid w:val="00AE3213"/>
    <w:rsid w:val="00AE59F5"/>
    <w:rsid w:val="00AF21AB"/>
    <w:rsid w:val="00AF2483"/>
    <w:rsid w:val="00AF251B"/>
    <w:rsid w:val="00AF37C4"/>
    <w:rsid w:val="00AF3B96"/>
    <w:rsid w:val="00AF56FD"/>
    <w:rsid w:val="00AF5D15"/>
    <w:rsid w:val="00AF6641"/>
    <w:rsid w:val="00AF6D34"/>
    <w:rsid w:val="00AF6F16"/>
    <w:rsid w:val="00B058AD"/>
    <w:rsid w:val="00B062AE"/>
    <w:rsid w:val="00B06441"/>
    <w:rsid w:val="00B118C8"/>
    <w:rsid w:val="00B12B78"/>
    <w:rsid w:val="00B13062"/>
    <w:rsid w:val="00B1332F"/>
    <w:rsid w:val="00B1425F"/>
    <w:rsid w:val="00B14E88"/>
    <w:rsid w:val="00B15153"/>
    <w:rsid w:val="00B15CD3"/>
    <w:rsid w:val="00B160BA"/>
    <w:rsid w:val="00B160C6"/>
    <w:rsid w:val="00B206CF"/>
    <w:rsid w:val="00B207DF"/>
    <w:rsid w:val="00B228D3"/>
    <w:rsid w:val="00B24C91"/>
    <w:rsid w:val="00B250FA"/>
    <w:rsid w:val="00B268CF"/>
    <w:rsid w:val="00B30470"/>
    <w:rsid w:val="00B316ED"/>
    <w:rsid w:val="00B32A4F"/>
    <w:rsid w:val="00B36EB8"/>
    <w:rsid w:val="00B40B33"/>
    <w:rsid w:val="00B41862"/>
    <w:rsid w:val="00B41F22"/>
    <w:rsid w:val="00B4243A"/>
    <w:rsid w:val="00B44AB8"/>
    <w:rsid w:val="00B44F2B"/>
    <w:rsid w:val="00B46878"/>
    <w:rsid w:val="00B5060F"/>
    <w:rsid w:val="00B50B1E"/>
    <w:rsid w:val="00B5321B"/>
    <w:rsid w:val="00B55856"/>
    <w:rsid w:val="00B61163"/>
    <w:rsid w:val="00B614CA"/>
    <w:rsid w:val="00B62922"/>
    <w:rsid w:val="00B63313"/>
    <w:rsid w:val="00B6702A"/>
    <w:rsid w:val="00B67155"/>
    <w:rsid w:val="00B717E2"/>
    <w:rsid w:val="00B72309"/>
    <w:rsid w:val="00B739BD"/>
    <w:rsid w:val="00B743B4"/>
    <w:rsid w:val="00B761A0"/>
    <w:rsid w:val="00B77F57"/>
    <w:rsid w:val="00B82F97"/>
    <w:rsid w:val="00B8489D"/>
    <w:rsid w:val="00B85B62"/>
    <w:rsid w:val="00B85DF9"/>
    <w:rsid w:val="00B865C5"/>
    <w:rsid w:val="00B8752D"/>
    <w:rsid w:val="00B87E57"/>
    <w:rsid w:val="00B90693"/>
    <w:rsid w:val="00B908C9"/>
    <w:rsid w:val="00B934C0"/>
    <w:rsid w:val="00B93681"/>
    <w:rsid w:val="00B939C6"/>
    <w:rsid w:val="00B94EAC"/>
    <w:rsid w:val="00B96953"/>
    <w:rsid w:val="00B975CA"/>
    <w:rsid w:val="00BA2BF2"/>
    <w:rsid w:val="00BA3B6F"/>
    <w:rsid w:val="00BA3BED"/>
    <w:rsid w:val="00BA4158"/>
    <w:rsid w:val="00BA6210"/>
    <w:rsid w:val="00BA6EDE"/>
    <w:rsid w:val="00BA7DC6"/>
    <w:rsid w:val="00BB00BA"/>
    <w:rsid w:val="00BB0E19"/>
    <w:rsid w:val="00BB2B2A"/>
    <w:rsid w:val="00BB3691"/>
    <w:rsid w:val="00BB4011"/>
    <w:rsid w:val="00BC191E"/>
    <w:rsid w:val="00BC393E"/>
    <w:rsid w:val="00BC414E"/>
    <w:rsid w:val="00BC494C"/>
    <w:rsid w:val="00BC54E4"/>
    <w:rsid w:val="00BC5CCB"/>
    <w:rsid w:val="00BC5EEF"/>
    <w:rsid w:val="00BD183F"/>
    <w:rsid w:val="00BD2052"/>
    <w:rsid w:val="00BD2303"/>
    <w:rsid w:val="00BD38E3"/>
    <w:rsid w:val="00BD4C6B"/>
    <w:rsid w:val="00BD6664"/>
    <w:rsid w:val="00BE2799"/>
    <w:rsid w:val="00BE3863"/>
    <w:rsid w:val="00BE55FB"/>
    <w:rsid w:val="00BF022C"/>
    <w:rsid w:val="00BF263B"/>
    <w:rsid w:val="00BF2F71"/>
    <w:rsid w:val="00BF3BAA"/>
    <w:rsid w:val="00BF76F7"/>
    <w:rsid w:val="00C007ED"/>
    <w:rsid w:val="00C00E0C"/>
    <w:rsid w:val="00C01B9F"/>
    <w:rsid w:val="00C0429A"/>
    <w:rsid w:val="00C0458E"/>
    <w:rsid w:val="00C06B35"/>
    <w:rsid w:val="00C11251"/>
    <w:rsid w:val="00C11411"/>
    <w:rsid w:val="00C117A6"/>
    <w:rsid w:val="00C13648"/>
    <w:rsid w:val="00C15536"/>
    <w:rsid w:val="00C17293"/>
    <w:rsid w:val="00C17EA6"/>
    <w:rsid w:val="00C22860"/>
    <w:rsid w:val="00C22970"/>
    <w:rsid w:val="00C23765"/>
    <w:rsid w:val="00C24717"/>
    <w:rsid w:val="00C24925"/>
    <w:rsid w:val="00C30BE2"/>
    <w:rsid w:val="00C34D0C"/>
    <w:rsid w:val="00C362A4"/>
    <w:rsid w:val="00C4209B"/>
    <w:rsid w:val="00C42319"/>
    <w:rsid w:val="00C4395F"/>
    <w:rsid w:val="00C472B2"/>
    <w:rsid w:val="00C5079D"/>
    <w:rsid w:val="00C5172C"/>
    <w:rsid w:val="00C52A14"/>
    <w:rsid w:val="00C53D88"/>
    <w:rsid w:val="00C53FBB"/>
    <w:rsid w:val="00C559ED"/>
    <w:rsid w:val="00C5611D"/>
    <w:rsid w:val="00C562AE"/>
    <w:rsid w:val="00C567F7"/>
    <w:rsid w:val="00C56904"/>
    <w:rsid w:val="00C62BC5"/>
    <w:rsid w:val="00C63749"/>
    <w:rsid w:val="00C63FAF"/>
    <w:rsid w:val="00C64442"/>
    <w:rsid w:val="00C70A1B"/>
    <w:rsid w:val="00C75086"/>
    <w:rsid w:val="00C7720B"/>
    <w:rsid w:val="00C77D70"/>
    <w:rsid w:val="00C81CAA"/>
    <w:rsid w:val="00C82848"/>
    <w:rsid w:val="00C84389"/>
    <w:rsid w:val="00C84945"/>
    <w:rsid w:val="00C85B4B"/>
    <w:rsid w:val="00C86CB4"/>
    <w:rsid w:val="00C90EF3"/>
    <w:rsid w:val="00C94137"/>
    <w:rsid w:val="00C95C71"/>
    <w:rsid w:val="00CA072B"/>
    <w:rsid w:val="00CA1549"/>
    <w:rsid w:val="00CA1C39"/>
    <w:rsid w:val="00CA2F3A"/>
    <w:rsid w:val="00CA35A7"/>
    <w:rsid w:val="00CA41ED"/>
    <w:rsid w:val="00CA6958"/>
    <w:rsid w:val="00CB5FB1"/>
    <w:rsid w:val="00CB6089"/>
    <w:rsid w:val="00CB7B3B"/>
    <w:rsid w:val="00CC0012"/>
    <w:rsid w:val="00CC1D99"/>
    <w:rsid w:val="00CC25D4"/>
    <w:rsid w:val="00CC40E7"/>
    <w:rsid w:val="00CC4A0C"/>
    <w:rsid w:val="00CC5F40"/>
    <w:rsid w:val="00CC6938"/>
    <w:rsid w:val="00CD13EC"/>
    <w:rsid w:val="00CD6594"/>
    <w:rsid w:val="00CD7ED3"/>
    <w:rsid w:val="00CE3BBE"/>
    <w:rsid w:val="00CE41DB"/>
    <w:rsid w:val="00CE5555"/>
    <w:rsid w:val="00CE6951"/>
    <w:rsid w:val="00CE7B4E"/>
    <w:rsid w:val="00CF0106"/>
    <w:rsid w:val="00CF02F4"/>
    <w:rsid w:val="00CF267C"/>
    <w:rsid w:val="00CF4103"/>
    <w:rsid w:val="00CF47E8"/>
    <w:rsid w:val="00CF54AF"/>
    <w:rsid w:val="00CF6A69"/>
    <w:rsid w:val="00CF7FA5"/>
    <w:rsid w:val="00D0092A"/>
    <w:rsid w:val="00D00EF9"/>
    <w:rsid w:val="00D01CA5"/>
    <w:rsid w:val="00D02F7C"/>
    <w:rsid w:val="00D0509F"/>
    <w:rsid w:val="00D06B40"/>
    <w:rsid w:val="00D1053B"/>
    <w:rsid w:val="00D10616"/>
    <w:rsid w:val="00D16282"/>
    <w:rsid w:val="00D17B94"/>
    <w:rsid w:val="00D17F90"/>
    <w:rsid w:val="00D223A9"/>
    <w:rsid w:val="00D2710C"/>
    <w:rsid w:val="00D27B68"/>
    <w:rsid w:val="00D3213A"/>
    <w:rsid w:val="00D33E23"/>
    <w:rsid w:val="00D34D21"/>
    <w:rsid w:val="00D36F79"/>
    <w:rsid w:val="00D37496"/>
    <w:rsid w:val="00D42B88"/>
    <w:rsid w:val="00D4311D"/>
    <w:rsid w:val="00D43569"/>
    <w:rsid w:val="00D4650A"/>
    <w:rsid w:val="00D468C4"/>
    <w:rsid w:val="00D46D74"/>
    <w:rsid w:val="00D47093"/>
    <w:rsid w:val="00D47C12"/>
    <w:rsid w:val="00D524CC"/>
    <w:rsid w:val="00D55DA0"/>
    <w:rsid w:val="00D63B00"/>
    <w:rsid w:val="00D641C1"/>
    <w:rsid w:val="00D65B02"/>
    <w:rsid w:val="00D72806"/>
    <w:rsid w:val="00D7794C"/>
    <w:rsid w:val="00D801FF"/>
    <w:rsid w:val="00D81267"/>
    <w:rsid w:val="00D83437"/>
    <w:rsid w:val="00D8379E"/>
    <w:rsid w:val="00D84451"/>
    <w:rsid w:val="00D85514"/>
    <w:rsid w:val="00D856AE"/>
    <w:rsid w:val="00D906C7"/>
    <w:rsid w:val="00D91EAB"/>
    <w:rsid w:val="00D92346"/>
    <w:rsid w:val="00D97B07"/>
    <w:rsid w:val="00DA2BE3"/>
    <w:rsid w:val="00DA67EE"/>
    <w:rsid w:val="00DA7802"/>
    <w:rsid w:val="00DB07BA"/>
    <w:rsid w:val="00DB285C"/>
    <w:rsid w:val="00DB28D6"/>
    <w:rsid w:val="00DB36BF"/>
    <w:rsid w:val="00DB528E"/>
    <w:rsid w:val="00DB72A1"/>
    <w:rsid w:val="00DB7595"/>
    <w:rsid w:val="00DC1D3E"/>
    <w:rsid w:val="00DC2276"/>
    <w:rsid w:val="00DC5DB2"/>
    <w:rsid w:val="00DD5376"/>
    <w:rsid w:val="00DD74FD"/>
    <w:rsid w:val="00DE0550"/>
    <w:rsid w:val="00DE1051"/>
    <w:rsid w:val="00DE23AC"/>
    <w:rsid w:val="00DE488E"/>
    <w:rsid w:val="00DE6331"/>
    <w:rsid w:val="00DF04D0"/>
    <w:rsid w:val="00DF426A"/>
    <w:rsid w:val="00DF5A09"/>
    <w:rsid w:val="00DF5DA5"/>
    <w:rsid w:val="00DF773B"/>
    <w:rsid w:val="00DF7AF7"/>
    <w:rsid w:val="00E00210"/>
    <w:rsid w:val="00E01FB0"/>
    <w:rsid w:val="00E02203"/>
    <w:rsid w:val="00E0375E"/>
    <w:rsid w:val="00E03C50"/>
    <w:rsid w:val="00E04CB1"/>
    <w:rsid w:val="00E04E70"/>
    <w:rsid w:val="00E161ED"/>
    <w:rsid w:val="00E171DA"/>
    <w:rsid w:val="00E205DB"/>
    <w:rsid w:val="00E21822"/>
    <w:rsid w:val="00E25E74"/>
    <w:rsid w:val="00E274ED"/>
    <w:rsid w:val="00E30DD9"/>
    <w:rsid w:val="00E34A87"/>
    <w:rsid w:val="00E35DE8"/>
    <w:rsid w:val="00E37323"/>
    <w:rsid w:val="00E37C7C"/>
    <w:rsid w:val="00E42C07"/>
    <w:rsid w:val="00E43F56"/>
    <w:rsid w:val="00E44972"/>
    <w:rsid w:val="00E45B78"/>
    <w:rsid w:val="00E45FB4"/>
    <w:rsid w:val="00E50CFC"/>
    <w:rsid w:val="00E52369"/>
    <w:rsid w:val="00E53B4A"/>
    <w:rsid w:val="00E565D1"/>
    <w:rsid w:val="00E57047"/>
    <w:rsid w:val="00E60CC5"/>
    <w:rsid w:val="00E612D7"/>
    <w:rsid w:val="00E635A7"/>
    <w:rsid w:val="00E63947"/>
    <w:rsid w:val="00E71FED"/>
    <w:rsid w:val="00E73E69"/>
    <w:rsid w:val="00E766EA"/>
    <w:rsid w:val="00E8413A"/>
    <w:rsid w:val="00E84ED1"/>
    <w:rsid w:val="00E86DBC"/>
    <w:rsid w:val="00E87195"/>
    <w:rsid w:val="00E87684"/>
    <w:rsid w:val="00E878D2"/>
    <w:rsid w:val="00E92416"/>
    <w:rsid w:val="00E93CC5"/>
    <w:rsid w:val="00E952F5"/>
    <w:rsid w:val="00E9639D"/>
    <w:rsid w:val="00EA222C"/>
    <w:rsid w:val="00EA25E6"/>
    <w:rsid w:val="00EA2FC1"/>
    <w:rsid w:val="00EB1C6E"/>
    <w:rsid w:val="00EB1D10"/>
    <w:rsid w:val="00EB2513"/>
    <w:rsid w:val="00EB40EA"/>
    <w:rsid w:val="00EB5C57"/>
    <w:rsid w:val="00EB7B11"/>
    <w:rsid w:val="00EC0533"/>
    <w:rsid w:val="00EC22B6"/>
    <w:rsid w:val="00EC2526"/>
    <w:rsid w:val="00EC3E57"/>
    <w:rsid w:val="00EC499D"/>
    <w:rsid w:val="00EC4CA4"/>
    <w:rsid w:val="00EC4EA1"/>
    <w:rsid w:val="00EC5249"/>
    <w:rsid w:val="00EC5A25"/>
    <w:rsid w:val="00EC6A2C"/>
    <w:rsid w:val="00ED0E62"/>
    <w:rsid w:val="00ED1CE2"/>
    <w:rsid w:val="00ED1DB2"/>
    <w:rsid w:val="00ED32D7"/>
    <w:rsid w:val="00ED3567"/>
    <w:rsid w:val="00ED5C36"/>
    <w:rsid w:val="00EE2B6D"/>
    <w:rsid w:val="00EE3C44"/>
    <w:rsid w:val="00EE720E"/>
    <w:rsid w:val="00EE7550"/>
    <w:rsid w:val="00EF0924"/>
    <w:rsid w:val="00EF7E81"/>
    <w:rsid w:val="00F03C56"/>
    <w:rsid w:val="00F0510E"/>
    <w:rsid w:val="00F06A1D"/>
    <w:rsid w:val="00F06D34"/>
    <w:rsid w:val="00F07BD2"/>
    <w:rsid w:val="00F07ED0"/>
    <w:rsid w:val="00F13CF7"/>
    <w:rsid w:val="00F14737"/>
    <w:rsid w:val="00F14A66"/>
    <w:rsid w:val="00F218C9"/>
    <w:rsid w:val="00F2239A"/>
    <w:rsid w:val="00F22A47"/>
    <w:rsid w:val="00F2451C"/>
    <w:rsid w:val="00F246ED"/>
    <w:rsid w:val="00F27D59"/>
    <w:rsid w:val="00F27DAA"/>
    <w:rsid w:val="00F30394"/>
    <w:rsid w:val="00F303CC"/>
    <w:rsid w:val="00F32EDB"/>
    <w:rsid w:val="00F33863"/>
    <w:rsid w:val="00F35F4F"/>
    <w:rsid w:val="00F41713"/>
    <w:rsid w:val="00F442D1"/>
    <w:rsid w:val="00F44DC6"/>
    <w:rsid w:val="00F46DF4"/>
    <w:rsid w:val="00F55D67"/>
    <w:rsid w:val="00F579C7"/>
    <w:rsid w:val="00F6183C"/>
    <w:rsid w:val="00F62558"/>
    <w:rsid w:val="00F64482"/>
    <w:rsid w:val="00F661FF"/>
    <w:rsid w:val="00F705E6"/>
    <w:rsid w:val="00F71475"/>
    <w:rsid w:val="00F732A2"/>
    <w:rsid w:val="00F74D82"/>
    <w:rsid w:val="00F80445"/>
    <w:rsid w:val="00F816D7"/>
    <w:rsid w:val="00F8313B"/>
    <w:rsid w:val="00F83D68"/>
    <w:rsid w:val="00F85613"/>
    <w:rsid w:val="00F905E2"/>
    <w:rsid w:val="00F90B5E"/>
    <w:rsid w:val="00F90BD9"/>
    <w:rsid w:val="00F92F0B"/>
    <w:rsid w:val="00F95F47"/>
    <w:rsid w:val="00F9643F"/>
    <w:rsid w:val="00F975D2"/>
    <w:rsid w:val="00F97A4B"/>
    <w:rsid w:val="00FA046B"/>
    <w:rsid w:val="00FA0719"/>
    <w:rsid w:val="00FA333F"/>
    <w:rsid w:val="00FA4BDB"/>
    <w:rsid w:val="00FA4EBB"/>
    <w:rsid w:val="00FA77C3"/>
    <w:rsid w:val="00FA7CC9"/>
    <w:rsid w:val="00FB0B6C"/>
    <w:rsid w:val="00FB0D6E"/>
    <w:rsid w:val="00FB1CA2"/>
    <w:rsid w:val="00FB1E64"/>
    <w:rsid w:val="00FB2421"/>
    <w:rsid w:val="00FB370D"/>
    <w:rsid w:val="00FB5882"/>
    <w:rsid w:val="00FB6AC7"/>
    <w:rsid w:val="00FB7B93"/>
    <w:rsid w:val="00FB7CF6"/>
    <w:rsid w:val="00FB7E99"/>
    <w:rsid w:val="00FC31A4"/>
    <w:rsid w:val="00FC3B1B"/>
    <w:rsid w:val="00FD0E98"/>
    <w:rsid w:val="00FD0F69"/>
    <w:rsid w:val="00FD3394"/>
    <w:rsid w:val="00FD4D2D"/>
    <w:rsid w:val="00FE0826"/>
    <w:rsid w:val="00FE10FE"/>
    <w:rsid w:val="00FE122D"/>
    <w:rsid w:val="00FE20FE"/>
    <w:rsid w:val="00FE77C0"/>
    <w:rsid w:val="00FF0539"/>
    <w:rsid w:val="00FF341B"/>
    <w:rsid w:val="00FF45B6"/>
    <w:rsid w:val="00FF5AF1"/>
    <w:rsid w:val="00FF61B4"/>
    <w:rsid w:val="00FF7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C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416E50"/>
    <w:rPr>
      <w:color w:val="808080"/>
    </w:rPr>
  </w:style>
  <w:style w:type="paragraph" w:styleId="Date">
    <w:name w:val="Date"/>
    <w:basedOn w:val="Normal"/>
    <w:next w:val="Normal"/>
    <w:link w:val="DateChar"/>
    <w:uiPriority w:val="99"/>
    <w:semiHidden/>
    <w:unhideWhenUsed/>
    <w:rsid w:val="003D7306"/>
  </w:style>
  <w:style w:type="character" w:customStyle="1" w:styleId="DateChar">
    <w:name w:val="Date Char"/>
    <w:basedOn w:val="DefaultParagraphFont"/>
    <w:link w:val="Date"/>
    <w:uiPriority w:val="99"/>
    <w:semiHidden/>
    <w:rsid w:val="003D7306"/>
    <w:rPr>
      <w:rFonts w:eastAsia="Times New Roman" w:cs="Times New Roman"/>
      <w:szCs w:val="24"/>
    </w:rPr>
  </w:style>
  <w:style w:type="paragraph" w:styleId="TOCHeading">
    <w:name w:val="TOC Heading"/>
    <w:basedOn w:val="Heading1"/>
    <w:next w:val="Normal"/>
    <w:uiPriority w:val="39"/>
    <w:unhideWhenUsed/>
    <w:qFormat/>
    <w:rsid w:val="002237B4"/>
    <w:pPr>
      <w:spacing w:before="240" w:line="259" w:lineRule="auto"/>
      <w:outlineLvl w:val="9"/>
    </w:pPr>
    <w:rPr>
      <w:b w:val="0"/>
      <w:bCs w:val="0"/>
      <w:sz w:val="32"/>
      <w:szCs w:val="32"/>
    </w:rPr>
  </w:style>
  <w:style w:type="paragraph" w:styleId="ListParagraph">
    <w:name w:val="List Paragraph"/>
    <w:basedOn w:val="Normal"/>
    <w:uiPriority w:val="34"/>
    <w:qFormat/>
    <w:rsid w:val="00CF6A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416E50"/>
    <w:rPr>
      <w:color w:val="808080"/>
    </w:rPr>
  </w:style>
  <w:style w:type="paragraph" w:styleId="Date">
    <w:name w:val="Date"/>
    <w:basedOn w:val="Normal"/>
    <w:next w:val="Normal"/>
    <w:link w:val="DateChar"/>
    <w:uiPriority w:val="99"/>
    <w:semiHidden/>
    <w:unhideWhenUsed/>
    <w:rsid w:val="003D7306"/>
  </w:style>
  <w:style w:type="character" w:customStyle="1" w:styleId="DateChar">
    <w:name w:val="Date Char"/>
    <w:basedOn w:val="DefaultParagraphFont"/>
    <w:link w:val="Date"/>
    <w:uiPriority w:val="99"/>
    <w:semiHidden/>
    <w:rsid w:val="003D7306"/>
    <w:rPr>
      <w:rFonts w:eastAsia="Times New Roman" w:cs="Times New Roman"/>
      <w:szCs w:val="24"/>
    </w:rPr>
  </w:style>
  <w:style w:type="paragraph" w:styleId="TOCHeading">
    <w:name w:val="TOC Heading"/>
    <w:basedOn w:val="Heading1"/>
    <w:next w:val="Normal"/>
    <w:uiPriority w:val="39"/>
    <w:unhideWhenUsed/>
    <w:qFormat/>
    <w:rsid w:val="002237B4"/>
    <w:pPr>
      <w:spacing w:before="240" w:line="259" w:lineRule="auto"/>
      <w:outlineLvl w:val="9"/>
    </w:pPr>
    <w:rPr>
      <w:b w:val="0"/>
      <w:bCs w:val="0"/>
      <w:sz w:val="32"/>
      <w:szCs w:val="32"/>
    </w:rPr>
  </w:style>
  <w:style w:type="paragraph" w:styleId="ListParagraph">
    <w:name w:val="List Paragraph"/>
    <w:basedOn w:val="Normal"/>
    <w:uiPriority w:val="34"/>
    <w:qFormat/>
    <w:rsid w:val="00CF6A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1725">
      <w:bodyDiv w:val="1"/>
      <w:marLeft w:val="0"/>
      <w:marRight w:val="0"/>
      <w:marTop w:val="0"/>
      <w:marBottom w:val="0"/>
      <w:divBdr>
        <w:top w:val="none" w:sz="0" w:space="0" w:color="auto"/>
        <w:left w:val="none" w:sz="0" w:space="0" w:color="auto"/>
        <w:bottom w:val="none" w:sz="0" w:space="0" w:color="auto"/>
        <w:right w:val="none" w:sz="0" w:space="0" w:color="auto"/>
      </w:divBdr>
    </w:div>
    <w:div w:id="73593460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hart" Target="charts/chart3.xml"/><Relationship Id="rId47" Type="http://schemas.openxmlformats.org/officeDocument/2006/relationships/hyperlink" Target="https://en.wikipedia.org/wiki/Softmax_function"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chart" Target="charts/chart1.xml"/><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5.xml"/><Relationship Id="rId48" Type="http://schemas.openxmlformats.org/officeDocument/2006/relationships/hyperlink" Target="https://towardsdatascience.com/how-to-use-convolutional-neural-networks-for-time-series-classification-56b1b0a07a57"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TU%20STUDENT\Downloads\Template_TrinhbayDoAnCuoiKiBaiTapLonCacMo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Nhóm tác giả tiền thực nghiệm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Sheet1!$B$2:$B$4</c:f>
              <c:numCache>
                <c:formatCode>General</c:formatCode>
                <c:ptCount val="3"/>
                <c:pt idx="0">
                  <c:v>0.82240000000000002</c:v>
                </c:pt>
                <c:pt idx="1">
                  <c:v>0.79430000000000001</c:v>
                </c:pt>
                <c:pt idx="2">
                  <c:v>0.71919999999999995</c:v>
                </c:pt>
              </c:numCache>
            </c:numRef>
          </c:val>
          <c:extLst xmlns:c16r2="http://schemas.microsoft.com/office/drawing/2015/06/chart">
            <c:ext xmlns:c16="http://schemas.microsoft.com/office/drawing/2014/chart" uri="{C3380CC4-5D6E-409C-BE32-E72D297353CC}">
              <c16:uniqueId val="{00000000-495C-4D65-BF43-79900F24FED9}"/>
            </c:ext>
          </c:extLst>
        </c:ser>
        <c:ser>
          <c:idx val="1"/>
          <c:order val="1"/>
          <c:tx>
            <c:strRef>
              <c:f>Sheet1!$C$1</c:f>
              <c:strCache>
                <c:ptCount val="1"/>
                <c:pt idx="0">
                  <c:v>Thực nghiệm của bản thân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Sheet1!$C$2:$C$4</c:f>
              <c:numCache>
                <c:formatCode>General</c:formatCode>
                <c:ptCount val="3"/>
                <c:pt idx="0">
                  <c:v>0.81599999999999995</c:v>
                </c:pt>
                <c:pt idx="1">
                  <c:v>0.7923</c:v>
                </c:pt>
                <c:pt idx="2">
                  <c:v>0.69820000000000004</c:v>
                </c:pt>
              </c:numCache>
            </c:numRef>
          </c:val>
          <c:extLst xmlns:c16r2="http://schemas.microsoft.com/office/drawing/2015/06/chart">
            <c:ext xmlns:c16="http://schemas.microsoft.com/office/drawing/2014/chart" uri="{C3380CC4-5D6E-409C-BE32-E72D297353CC}">
              <c16:uniqueId val="{00000001-495C-4D65-BF43-79900F24FED9}"/>
            </c:ext>
          </c:extLst>
        </c:ser>
        <c:dLbls>
          <c:dLblPos val="outEnd"/>
          <c:showLegendKey val="0"/>
          <c:showVal val="1"/>
          <c:showCatName val="0"/>
          <c:showSerName val="0"/>
          <c:showPercent val="0"/>
          <c:showBubbleSize val="0"/>
        </c:dLbls>
        <c:gapWidth val="219"/>
        <c:overlap val="-27"/>
        <c:axId val="207977984"/>
        <c:axId val="62373184"/>
      </c:barChart>
      <c:catAx>
        <c:axId val="207977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Bộ phân loại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2373184"/>
        <c:crosses val="autoZero"/>
        <c:auto val="1"/>
        <c:lblAlgn val="ctr"/>
        <c:lblOffset val="100"/>
        <c:noMultiLvlLbl val="0"/>
      </c:catAx>
      <c:valAx>
        <c:axId val="623731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Độ</a:t>
                </a:r>
                <a:r>
                  <a:rPr lang="en-US" baseline="0"/>
                  <a:t> chính xác trung bình</a:t>
                </a:r>
                <a:endParaRPr lang="en-US"/>
              </a:p>
            </c:rich>
          </c:tx>
          <c:overlay val="0"/>
          <c:spPr>
            <a:noFill/>
            <a:ln>
              <a:noFill/>
            </a:ln>
            <a:effectLst/>
          </c:sp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7977984"/>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Nhóm tác giả tiền thực nghiệm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Sheet1!$B$2:$B$4</c:f>
              <c:numCache>
                <c:formatCode>General</c:formatCode>
                <c:ptCount val="3"/>
                <c:pt idx="0">
                  <c:v>2440.3000000000002</c:v>
                </c:pt>
                <c:pt idx="1">
                  <c:v>1718.4</c:v>
                </c:pt>
                <c:pt idx="2">
                  <c:v>2112.1</c:v>
                </c:pt>
              </c:numCache>
            </c:numRef>
          </c:val>
          <c:extLst xmlns:c16r2="http://schemas.microsoft.com/office/drawing/2015/06/chart">
            <c:ext xmlns:c16="http://schemas.microsoft.com/office/drawing/2014/chart" uri="{C3380CC4-5D6E-409C-BE32-E72D297353CC}">
              <c16:uniqueId val="{00000000-76CA-4DBB-A25F-1EB039812202}"/>
            </c:ext>
          </c:extLst>
        </c:ser>
        <c:ser>
          <c:idx val="1"/>
          <c:order val="1"/>
          <c:tx>
            <c:strRef>
              <c:f>Sheet1!$C$1</c:f>
              <c:strCache>
                <c:ptCount val="1"/>
                <c:pt idx="0">
                  <c:v>Thực nghiệm của bản thân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Sheet1!$C$2:$C$4</c:f>
              <c:numCache>
                <c:formatCode>General</c:formatCode>
                <c:ptCount val="3"/>
                <c:pt idx="0">
                  <c:v>1386.4</c:v>
                </c:pt>
                <c:pt idx="1">
                  <c:v>1676.3</c:v>
                </c:pt>
                <c:pt idx="2">
                  <c:v>1695.3</c:v>
                </c:pt>
              </c:numCache>
            </c:numRef>
          </c:val>
          <c:extLst xmlns:c16r2="http://schemas.microsoft.com/office/drawing/2015/06/chart">
            <c:ext xmlns:c16="http://schemas.microsoft.com/office/drawing/2014/chart" uri="{C3380CC4-5D6E-409C-BE32-E72D297353CC}">
              <c16:uniqueId val="{00000001-76CA-4DBB-A25F-1EB039812202}"/>
            </c:ext>
          </c:extLst>
        </c:ser>
        <c:dLbls>
          <c:showLegendKey val="0"/>
          <c:showVal val="0"/>
          <c:showCatName val="0"/>
          <c:showSerName val="0"/>
          <c:showPercent val="0"/>
          <c:showBubbleSize val="0"/>
        </c:dLbls>
        <c:gapWidth val="219"/>
        <c:overlap val="-27"/>
        <c:axId val="250148352"/>
        <c:axId val="106562688"/>
      </c:barChart>
      <c:catAx>
        <c:axId val="250148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Bộ phân loại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06562688"/>
        <c:crosses val="autoZero"/>
        <c:auto val="1"/>
        <c:lblAlgn val="ctr"/>
        <c:lblOffset val="100"/>
        <c:noMultiLvlLbl val="0"/>
      </c:catAx>
      <c:valAx>
        <c:axId val="106562688"/>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huấn luyện</a:t>
                </a:r>
                <a:r>
                  <a:rPr lang="vi-VN" baseline="0"/>
                  <a:t> trung bình</a:t>
                </a:r>
                <a:r>
                  <a:rPr lang="en-US" baseline="0"/>
                  <a:t> (giây)</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50148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Nhóm tác giả tiền thực nghiệm</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Sheet1!$B$2:$B$4</c:f>
              <c:numCache>
                <c:formatCode>General</c:formatCode>
                <c:ptCount val="3"/>
                <c:pt idx="0">
                  <c:v>1.43</c:v>
                </c:pt>
                <c:pt idx="1">
                  <c:v>1.85</c:v>
                </c:pt>
                <c:pt idx="2">
                  <c:v>2.63</c:v>
                </c:pt>
              </c:numCache>
            </c:numRef>
          </c:val>
          <c:extLst xmlns:c16r2="http://schemas.microsoft.com/office/drawing/2015/06/chart">
            <c:ext xmlns:c16="http://schemas.microsoft.com/office/drawing/2014/chart" uri="{C3380CC4-5D6E-409C-BE32-E72D297353CC}">
              <c16:uniqueId val="{00000000-F604-4893-AB39-C3096FA65646}"/>
            </c:ext>
          </c:extLst>
        </c:ser>
        <c:ser>
          <c:idx val="1"/>
          <c:order val="1"/>
          <c:tx>
            <c:strRef>
              <c:f>Sheet1!$C$1</c:f>
              <c:strCache>
                <c:ptCount val="1"/>
                <c:pt idx="0">
                  <c:v>Thực nghiệm của bản thân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ResNet</c:v>
                </c:pt>
                <c:pt idx="1">
                  <c:v>FCN</c:v>
                </c:pt>
                <c:pt idx="2">
                  <c:v>MLP</c:v>
                </c:pt>
              </c:strCache>
            </c:strRef>
          </c:cat>
          <c:val>
            <c:numRef>
              <c:f>Sheet1!$C$2:$C$4</c:f>
              <c:numCache>
                <c:formatCode>General</c:formatCode>
                <c:ptCount val="3"/>
                <c:pt idx="0">
                  <c:v>1.46</c:v>
                </c:pt>
                <c:pt idx="1">
                  <c:v>1.82</c:v>
                </c:pt>
                <c:pt idx="2">
                  <c:v>2.59</c:v>
                </c:pt>
              </c:numCache>
            </c:numRef>
          </c:val>
          <c:extLst xmlns:c16r2="http://schemas.microsoft.com/office/drawing/2015/06/chart">
            <c:ext xmlns:c16="http://schemas.microsoft.com/office/drawing/2014/chart" uri="{C3380CC4-5D6E-409C-BE32-E72D297353CC}">
              <c16:uniqueId val="{00000001-F604-4893-AB39-C3096FA65646}"/>
            </c:ext>
          </c:extLst>
        </c:ser>
        <c:dLbls>
          <c:showLegendKey val="0"/>
          <c:showVal val="0"/>
          <c:showCatName val="0"/>
          <c:showSerName val="0"/>
          <c:showPercent val="0"/>
          <c:showBubbleSize val="0"/>
        </c:dLbls>
        <c:gapWidth val="219"/>
        <c:overlap val="-27"/>
        <c:axId val="250146816"/>
        <c:axId val="106564416"/>
      </c:barChart>
      <c:catAx>
        <c:axId val="25014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Bộ</a:t>
                </a:r>
                <a:r>
                  <a:rPr lang="en-US" baseline="0"/>
                  <a:t> phân loại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06564416"/>
        <c:crosses val="max"/>
        <c:auto val="1"/>
        <c:lblAlgn val="ctr"/>
        <c:lblOffset val="100"/>
        <c:noMultiLvlLbl val="0"/>
      </c:catAx>
      <c:valAx>
        <c:axId val="106564416"/>
        <c:scaling>
          <c:orientation val="maxMin"/>
          <c:max val="3"/>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Xếp</a:t>
                </a:r>
                <a:r>
                  <a:rPr lang="en-US" baseline="0"/>
                  <a:t> hạng trung bình</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5014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67FB2-87AA-4FF8-B883-9F4120C8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2515</TotalTime>
  <Pages>78</Pages>
  <Words>10511</Words>
  <Characters>59914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TDTU STUDENT</dc:creator>
  <cp:lastModifiedBy>A</cp:lastModifiedBy>
  <cp:revision>1135</cp:revision>
  <cp:lastPrinted>2020-07-03T04:31:00Z</cp:lastPrinted>
  <dcterms:created xsi:type="dcterms:W3CDTF">2020-06-12T08:29:00Z</dcterms:created>
  <dcterms:modified xsi:type="dcterms:W3CDTF">2020-07-03T04:37:00Z</dcterms:modified>
</cp:coreProperties>
</file>